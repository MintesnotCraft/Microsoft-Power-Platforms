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9238" w14:textId="7C8FAEC5" w:rsidR="00770E71" w:rsidRDefault="00E25A5F" w:rsidP="00770E71">
      <w:pPr>
        <w:pStyle w:val="NoSpacing"/>
      </w:pPr>
      <w:r>
        <w:rPr>
          <w:noProof/>
        </w:rPr>
        <w:drawing>
          <wp:anchor distT="0" distB="0" distL="114300" distR="114300" simplePos="0" relativeHeight="251676672" behindDoc="0" locked="0" layoutInCell="1" allowOverlap="1" wp14:anchorId="1D7D1A5F" wp14:editId="48E74646">
            <wp:simplePos x="0" y="0"/>
            <wp:positionH relativeFrom="margin">
              <wp:align>right</wp:align>
            </wp:positionH>
            <wp:positionV relativeFrom="paragraph">
              <wp:posOffset>-518349</wp:posOffset>
            </wp:positionV>
            <wp:extent cx="5943600" cy="3962400"/>
            <wp:effectExtent l="0" t="0" r="0" b="0"/>
            <wp:wrapNone/>
            <wp:docPr id="94426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6215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00770E71" w:rsidRPr="00770E71">
        <w:rPr>
          <w:noProof/>
        </w:rPr>
        <w:drawing>
          <wp:anchor distT="0" distB="0" distL="114300" distR="114300" simplePos="0" relativeHeight="251673600" behindDoc="1" locked="1" layoutInCell="1" allowOverlap="1" wp14:anchorId="17F78E15" wp14:editId="669B9181">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1"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7A24D762" w14:textId="77777777" w:rsidR="00E25A5F" w:rsidRDefault="00E25A5F" w:rsidP="006D2E99">
      <w:pPr>
        <w:pStyle w:val="Subtitle"/>
      </w:pPr>
    </w:p>
    <w:p w14:paraId="0F1EDDBA" w14:textId="77777777" w:rsidR="00E25A5F" w:rsidRDefault="00E25A5F" w:rsidP="00E25A5F">
      <w:pPr>
        <w:pStyle w:val="Subtitle"/>
        <w:jc w:val="right"/>
      </w:pPr>
    </w:p>
    <w:p w14:paraId="1B8231E8" w14:textId="77777777" w:rsidR="00E25A5F" w:rsidRDefault="00E25A5F" w:rsidP="006D2E99">
      <w:pPr>
        <w:pStyle w:val="Subtitle"/>
      </w:pPr>
    </w:p>
    <w:p w14:paraId="0F49EE11" w14:textId="7D74852B" w:rsidR="006D2E99" w:rsidRPr="000F480F" w:rsidRDefault="0032040F" w:rsidP="00E25A5F">
      <w:pPr>
        <w:pStyle w:val="Title"/>
        <w:rPr>
          <w:sz w:val="72"/>
          <w:szCs w:val="52"/>
        </w:rPr>
      </w:pPr>
      <w:r>
        <w:rPr>
          <w:sz w:val="72"/>
          <w:szCs w:val="52"/>
        </w:rPr>
        <w:t>Complete HR, Analytics report, interactivity &amp; publishing</w:t>
      </w:r>
    </w:p>
    <w:p w14:paraId="494AAA86" w14:textId="6220F959" w:rsidR="00E25A5F" w:rsidRPr="00E25A5F" w:rsidRDefault="000F480F" w:rsidP="00E25A5F">
      <w:pPr>
        <w:rPr>
          <w:b/>
          <w:bCs/>
        </w:rPr>
      </w:pPr>
      <w:r>
        <w:rPr>
          <w:b/>
          <w:bCs/>
        </w:rPr>
        <w:t>Lab</w:t>
      </w:r>
      <w:r w:rsidR="001011B4">
        <w:rPr>
          <w:b/>
          <w:bCs/>
        </w:rPr>
        <w:t xml:space="preserve"> Guide</w:t>
      </w:r>
    </w:p>
    <w:p w14:paraId="25C73836" w14:textId="77777777" w:rsidR="00E25A5F" w:rsidRDefault="00E25A5F" w:rsidP="00E25A5F"/>
    <w:p w14:paraId="41F9C71F" w14:textId="648B860D" w:rsidR="006D2E99" w:rsidRPr="00646502" w:rsidRDefault="006D2E99" w:rsidP="00646502">
      <w:pPr>
        <w:pStyle w:val="Preparedby"/>
      </w:pPr>
    </w:p>
    <w:p w14:paraId="1932F077" w14:textId="77777777" w:rsidR="00DB6ED9" w:rsidRDefault="00DB6ED9" w:rsidP="00DB6ED9">
      <w:pPr>
        <w:rPr>
          <w:b/>
          <w:bCs/>
          <w:sz w:val="32"/>
          <w:szCs w:val="32"/>
        </w:rPr>
      </w:pPr>
    </w:p>
    <w:p w14:paraId="0DA53D07" w14:textId="147CF796" w:rsidR="00DB6ED9" w:rsidRPr="00DB6ED9" w:rsidRDefault="00DB6ED9" w:rsidP="00DB6ED9">
      <w:pPr>
        <w:rPr>
          <w:b/>
          <w:bCs/>
          <w:sz w:val="32"/>
          <w:szCs w:val="32"/>
        </w:rPr>
      </w:pPr>
      <w:r w:rsidRPr="00DB6ED9">
        <w:rPr>
          <w:b/>
          <w:bCs/>
          <w:sz w:val="32"/>
          <w:szCs w:val="32"/>
        </w:rPr>
        <w:lastRenderedPageBreak/>
        <w:t>Microsoft Power Platform Bootcamp</w:t>
      </w:r>
    </w:p>
    <w:p w14:paraId="1722EEA4" w14:textId="77777777" w:rsidR="00DB6ED9" w:rsidRPr="00DB6ED9" w:rsidRDefault="00DB6ED9" w:rsidP="00DB6ED9">
      <w:pPr>
        <w:rPr>
          <w:b/>
          <w:bCs/>
          <w:sz w:val="32"/>
          <w:szCs w:val="32"/>
        </w:rPr>
      </w:pPr>
      <w:r w:rsidRPr="00DB6ED9">
        <w:rPr>
          <w:b/>
          <w:bCs/>
          <w:sz w:val="32"/>
          <w:szCs w:val="32"/>
        </w:rPr>
        <w:t>Day 20 Lab — Complete HR Analytics Report, Interactivity &amp; Publishing</w:t>
      </w:r>
    </w:p>
    <w:p w14:paraId="3229CCCA" w14:textId="77777777" w:rsidR="00DB6ED9" w:rsidRPr="00DB6ED9" w:rsidRDefault="00DB6ED9" w:rsidP="00DB6ED9">
      <w:pPr>
        <w:rPr>
          <w:sz w:val="32"/>
          <w:szCs w:val="32"/>
        </w:rPr>
      </w:pPr>
      <w:r w:rsidRPr="00DB6ED9">
        <w:rPr>
          <w:b/>
          <w:bCs/>
          <w:sz w:val="32"/>
          <w:szCs w:val="32"/>
        </w:rPr>
        <w:t>Week:</w:t>
      </w:r>
      <w:r w:rsidRPr="00DB6ED9">
        <w:rPr>
          <w:sz w:val="32"/>
          <w:szCs w:val="32"/>
        </w:rPr>
        <w:t xml:space="preserve"> 5 — Power BI &amp; Analytics</w:t>
      </w:r>
      <w:r w:rsidRPr="00DB6ED9">
        <w:rPr>
          <w:sz w:val="32"/>
          <w:szCs w:val="32"/>
        </w:rPr>
        <w:br/>
      </w:r>
      <w:r w:rsidRPr="00DB6ED9">
        <w:rPr>
          <w:b/>
          <w:bCs/>
          <w:sz w:val="32"/>
          <w:szCs w:val="32"/>
        </w:rPr>
        <w:t>Duration:</w:t>
      </w:r>
      <w:r w:rsidRPr="00DB6ED9">
        <w:rPr>
          <w:sz w:val="32"/>
          <w:szCs w:val="32"/>
        </w:rPr>
        <w:t xml:space="preserve"> 2 Hours</w:t>
      </w:r>
      <w:r w:rsidRPr="00DB6ED9">
        <w:rPr>
          <w:sz w:val="32"/>
          <w:szCs w:val="32"/>
        </w:rPr>
        <w:br/>
      </w:r>
      <w:r w:rsidRPr="00DB6ED9">
        <w:rPr>
          <w:b/>
          <w:bCs/>
          <w:sz w:val="32"/>
          <w:szCs w:val="32"/>
        </w:rPr>
        <w:t>Level:</w:t>
      </w:r>
      <w:r w:rsidRPr="00DB6ED9">
        <w:rPr>
          <w:sz w:val="32"/>
          <w:szCs w:val="32"/>
        </w:rPr>
        <w:t xml:space="preserve"> Intermediate </w:t>
      </w:r>
      <w:r w:rsidRPr="00DB6ED9">
        <w:rPr>
          <w:rFonts w:ascii="Times New Roman" w:hAnsi="Times New Roman" w:cs="Times New Roman"/>
          <w:sz w:val="32"/>
          <w:szCs w:val="32"/>
        </w:rPr>
        <w:t>→</w:t>
      </w:r>
      <w:r w:rsidRPr="00DB6ED9">
        <w:rPr>
          <w:sz w:val="32"/>
          <w:szCs w:val="32"/>
        </w:rPr>
        <w:t xml:space="preserve"> Advanced</w:t>
      </w:r>
      <w:r w:rsidRPr="00DB6ED9">
        <w:rPr>
          <w:sz w:val="32"/>
          <w:szCs w:val="32"/>
        </w:rPr>
        <w:br/>
      </w:r>
      <w:r w:rsidRPr="00DB6ED9">
        <w:rPr>
          <w:b/>
          <w:bCs/>
          <w:sz w:val="32"/>
          <w:szCs w:val="32"/>
        </w:rPr>
        <w:t>Format:</w:t>
      </w:r>
      <w:r w:rsidRPr="00DB6ED9">
        <w:rPr>
          <w:sz w:val="32"/>
          <w:szCs w:val="32"/>
        </w:rPr>
        <w:t xml:space="preserve"> Report Design + Navigation + Drillthrough + Tooltips + Conditional Formatting + Mobile + Publishing + Testing</w:t>
      </w:r>
      <w:r w:rsidRPr="00DB6ED9">
        <w:rPr>
          <w:sz w:val="32"/>
          <w:szCs w:val="32"/>
        </w:rPr>
        <w:br/>
      </w:r>
      <w:r w:rsidRPr="00DB6ED9">
        <w:rPr>
          <w:b/>
          <w:bCs/>
          <w:sz w:val="32"/>
          <w:szCs w:val="32"/>
        </w:rPr>
        <w:t>Starting Report:</w:t>
      </w:r>
      <w:r w:rsidRPr="00DB6ED9">
        <w:rPr>
          <w:sz w:val="32"/>
          <w:szCs w:val="32"/>
        </w:rPr>
        <w:t xml:space="preserve"> HR Leave Analytics v0.3</w:t>
      </w:r>
      <w:r w:rsidRPr="00DB6ED9">
        <w:rPr>
          <w:sz w:val="32"/>
          <w:szCs w:val="32"/>
        </w:rPr>
        <w:br/>
      </w:r>
      <w:r w:rsidRPr="00DB6ED9">
        <w:rPr>
          <w:b/>
          <w:bCs/>
          <w:sz w:val="32"/>
          <w:szCs w:val="32"/>
        </w:rPr>
        <w:t>Target Report:</w:t>
      </w:r>
      <w:r w:rsidRPr="00DB6ED9">
        <w:rPr>
          <w:sz w:val="32"/>
          <w:szCs w:val="32"/>
        </w:rPr>
        <w:t xml:space="preserve"> HR Leave Analytics v1.0</w:t>
      </w:r>
      <w:r w:rsidRPr="00DB6ED9">
        <w:rPr>
          <w:sz w:val="32"/>
          <w:szCs w:val="32"/>
        </w:rPr>
        <w:br/>
      </w:r>
      <w:r w:rsidRPr="00DB6ED9">
        <w:rPr>
          <w:b/>
          <w:bCs/>
          <w:sz w:val="32"/>
          <w:szCs w:val="32"/>
        </w:rPr>
        <w:t>Primary Goal:</w:t>
      </w:r>
      <w:r w:rsidRPr="00DB6ED9">
        <w:rPr>
          <w:sz w:val="32"/>
          <w:szCs w:val="32"/>
        </w:rPr>
        <w:t xml:space="preserve"> Turn a correct analytical model into a usable business intelligence product</w:t>
      </w:r>
    </w:p>
    <w:p w14:paraId="08A2389A" w14:textId="77777777" w:rsidR="00DB6ED9" w:rsidRPr="00DB6ED9" w:rsidRDefault="00000000" w:rsidP="00DB6ED9">
      <w:pPr>
        <w:rPr>
          <w:sz w:val="32"/>
          <w:szCs w:val="32"/>
        </w:rPr>
      </w:pPr>
      <w:r>
        <w:rPr>
          <w:sz w:val="32"/>
          <w:szCs w:val="32"/>
        </w:rPr>
        <w:pict w14:anchorId="0D4E608F">
          <v:rect id="_x0000_i1025" style="width:0;height:1.5pt" o:hralign="center" o:hrstd="t" o:hr="t" fillcolor="#a0a0a0" stroked="f"/>
        </w:pict>
      </w:r>
    </w:p>
    <w:p w14:paraId="52622FE8" w14:textId="77777777" w:rsidR="00DB6ED9" w:rsidRPr="00DB6ED9" w:rsidRDefault="00DB6ED9" w:rsidP="00DB6ED9">
      <w:pPr>
        <w:rPr>
          <w:b/>
          <w:bCs/>
          <w:sz w:val="32"/>
          <w:szCs w:val="32"/>
        </w:rPr>
      </w:pPr>
      <w:r w:rsidRPr="00DB6ED9">
        <w:rPr>
          <w:b/>
          <w:bCs/>
          <w:sz w:val="32"/>
          <w:szCs w:val="32"/>
        </w:rPr>
        <w:t>1. Day 20 Overview</w:t>
      </w:r>
    </w:p>
    <w:p w14:paraId="1BD4A775" w14:textId="77777777" w:rsidR="00DB6ED9" w:rsidRPr="00DB6ED9" w:rsidRDefault="00DB6ED9" w:rsidP="00DB6ED9">
      <w:pPr>
        <w:rPr>
          <w:sz w:val="32"/>
          <w:szCs w:val="32"/>
        </w:rPr>
      </w:pPr>
      <w:r w:rsidRPr="00DB6ED9">
        <w:rPr>
          <w:sz w:val="32"/>
          <w:szCs w:val="32"/>
        </w:rPr>
        <w:t>During Week 5 students learned:</w:t>
      </w:r>
    </w:p>
    <w:p w14:paraId="4828F49E" w14:textId="77777777" w:rsidR="00DB6ED9" w:rsidRPr="00DB6ED9" w:rsidRDefault="00DB6ED9" w:rsidP="00DB6ED9">
      <w:pPr>
        <w:rPr>
          <w:sz w:val="32"/>
          <w:szCs w:val="32"/>
        </w:rPr>
      </w:pPr>
      <w:r w:rsidRPr="00DB6ED9">
        <w:rPr>
          <w:sz w:val="32"/>
          <w:szCs w:val="32"/>
        </w:rPr>
        <w:t>DAY 17</w:t>
      </w:r>
    </w:p>
    <w:p w14:paraId="663D2551" w14:textId="77777777" w:rsidR="00DB6ED9" w:rsidRPr="00DB6ED9" w:rsidRDefault="00DB6ED9" w:rsidP="00DB6ED9">
      <w:pPr>
        <w:rPr>
          <w:sz w:val="32"/>
          <w:szCs w:val="32"/>
        </w:rPr>
      </w:pPr>
      <w:r w:rsidRPr="00DB6ED9">
        <w:rPr>
          <w:sz w:val="32"/>
          <w:szCs w:val="32"/>
        </w:rPr>
        <w:t>Connect &amp; Visualize</w:t>
      </w:r>
    </w:p>
    <w:p w14:paraId="52CD7F0C" w14:textId="77777777" w:rsidR="00DB6ED9" w:rsidRPr="00DB6ED9" w:rsidRDefault="00DB6ED9" w:rsidP="00DB6ED9">
      <w:pPr>
        <w:rPr>
          <w:sz w:val="32"/>
          <w:szCs w:val="32"/>
        </w:rPr>
      </w:pPr>
      <w:r w:rsidRPr="00DB6ED9">
        <w:rPr>
          <w:sz w:val="32"/>
          <w:szCs w:val="32"/>
        </w:rPr>
        <w:t xml:space="preserve">      |</w:t>
      </w:r>
    </w:p>
    <w:p w14:paraId="308FDB68" w14:textId="77777777" w:rsidR="00DB6ED9" w:rsidRPr="00DB6ED9" w:rsidRDefault="00DB6ED9" w:rsidP="00DB6ED9">
      <w:pPr>
        <w:rPr>
          <w:sz w:val="32"/>
          <w:szCs w:val="32"/>
        </w:rPr>
      </w:pPr>
      <w:r w:rsidRPr="00DB6ED9">
        <w:rPr>
          <w:sz w:val="32"/>
          <w:szCs w:val="32"/>
        </w:rPr>
        <w:t xml:space="preserve">      v</w:t>
      </w:r>
    </w:p>
    <w:p w14:paraId="19E0FBC7" w14:textId="77777777" w:rsidR="00DB6ED9" w:rsidRPr="00DB6ED9" w:rsidRDefault="00DB6ED9" w:rsidP="00DB6ED9">
      <w:pPr>
        <w:rPr>
          <w:sz w:val="32"/>
          <w:szCs w:val="32"/>
        </w:rPr>
      </w:pPr>
      <w:r w:rsidRPr="00DB6ED9">
        <w:rPr>
          <w:sz w:val="32"/>
          <w:szCs w:val="32"/>
        </w:rPr>
        <w:t>DAY 18</w:t>
      </w:r>
    </w:p>
    <w:p w14:paraId="6727B059" w14:textId="77777777" w:rsidR="00DB6ED9" w:rsidRPr="00DB6ED9" w:rsidRDefault="00DB6ED9" w:rsidP="00DB6ED9">
      <w:pPr>
        <w:rPr>
          <w:sz w:val="32"/>
          <w:szCs w:val="32"/>
        </w:rPr>
      </w:pPr>
      <w:r w:rsidRPr="00DB6ED9">
        <w:rPr>
          <w:sz w:val="32"/>
          <w:szCs w:val="32"/>
        </w:rPr>
        <w:t>Clean &amp; Model</w:t>
      </w:r>
    </w:p>
    <w:p w14:paraId="78A522DE" w14:textId="77777777" w:rsidR="00DB6ED9" w:rsidRPr="00DB6ED9" w:rsidRDefault="00DB6ED9" w:rsidP="00DB6ED9">
      <w:pPr>
        <w:rPr>
          <w:sz w:val="32"/>
          <w:szCs w:val="32"/>
        </w:rPr>
      </w:pPr>
      <w:r w:rsidRPr="00DB6ED9">
        <w:rPr>
          <w:sz w:val="32"/>
          <w:szCs w:val="32"/>
        </w:rPr>
        <w:t xml:space="preserve">      |</w:t>
      </w:r>
    </w:p>
    <w:p w14:paraId="723784FF" w14:textId="77777777" w:rsidR="00DB6ED9" w:rsidRPr="00DB6ED9" w:rsidRDefault="00DB6ED9" w:rsidP="00DB6ED9">
      <w:pPr>
        <w:rPr>
          <w:sz w:val="32"/>
          <w:szCs w:val="32"/>
        </w:rPr>
      </w:pPr>
      <w:r w:rsidRPr="00DB6ED9">
        <w:rPr>
          <w:sz w:val="32"/>
          <w:szCs w:val="32"/>
        </w:rPr>
        <w:t xml:space="preserve">      v</w:t>
      </w:r>
    </w:p>
    <w:p w14:paraId="56F62FA2" w14:textId="77777777" w:rsidR="00DB6ED9" w:rsidRPr="00DB6ED9" w:rsidRDefault="00DB6ED9" w:rsidP="00DB6ED9">
      <w:pPr>
        <w:rPr>
          <w:sz w:val="32"/>
          <w:szCs w:val="32"/>
        </w:rPr>
      </w:pPr>
      <w:r w:rsidRPr="00DB6ED9">
        <w:rPr>
          <w:sz w:val="32"/>
          <w:szCs w:val="32"/>
        </w:rPr>
        <w:t>DAY 19</w:t>
      </w:r>
    </w:p>
    <w:p w14:paraId="3D8E4393" w14:textId="77777777" w:rsidR="00DB6ED9" w:rsidRPr="00DB6ED9" w:rsidRDefault="00DB6ED9" w:rsidP="00DB6ED9">
      <w:pPr>
        <w:rPr>
          <w:sz w:val="32"/>
          <w:szCs w:val="32"/>
        </w:rPr>
      </w:pPr>
      <w:r w:rsidRPr="00DB6ED9">
        <w:rPr>
          <w:sz w:val="32"/>
          <w:szCs w:val="32"/>
        </w:rPr>
        <w:lastRenderedPageBreak/>
        <w:t>Calculate</w:t>
      </w:r>
    </w:p>
    <w:p w14:paraId="15C3438F" w14:textId="77777777" w:rsidR="00DB6ED9" w:rsidRPr="00DB6ED9" w:rsidRDefault="00DB6ED9" w:rsidP="00DB6ED9">
      <w:pPr>
        <w:rPr>
          <w:sz w:val="32"/>
          <w:szCs w:val="32"/>
        </w:rPr>
      </w:pPr>
      <w:r w:rsidRPr="00DB6ED9">
        <w:rPr>
          <w:sz w:val="32"/>
          <w:szCs w:val="32"/>
        </w:rPr>
        <w:t xml:space="preserve">      |</w:t>
      </w:r>
    </w:p>
    <w:p w14:paraId="7F0380AA" w14:textId="77777777" w:rsidR="00DB6ED9" w:rsidRPr="00DB6ED9" w:rsidRDefault="00DB6ED9" w:rsidP="00DB6ED9">
      <w:pPr>
        <w:rPr>
          <w:sz w:val="32"/>
          <w:szCs w:val="32"/>
        </w:rPr>
      </w:pPr>
      <w:r w:rsidRPr="00DB6ED9">
        <w:rPr>
          <w:sz w:val="32"/>
          <w:szCs w:val="32"/>
        </w:rPr>
        <w:t xml:space="preserve">      v</w:t>
      </w:r>
    </w:p>
    <w:p w14:paraId="446BF10B" w14:textId="77777777" w:rsidR="00DB6ED9" w:rsidRPr="00DB6ED9" w:rsidRDefault="00DB6ED9" w:rsidP="00DB6ED9">
      <w:pPr>
        <w:rPr>
          <w:sz w:val="32"/>
          <w:szCs w:val="32"/>
        </w:rPr>
      </w:pPr>
      <w:r w:rsidRPr="00DB6ED9">
        <w:rPr>
          <w:sz w:val="32"/>
          <w:szCs w:val="32"/>
        </w:rPr>
        <w:t>DAY 20</w:t>
      </w:r>
    </w:p>
    <w:p w14:paraId="7C0B136D" w14:textId="77777777" w:rsidR="00DB6ED9" w:rsidRPr="00DB6ED9" w:rsidRDefault="00DB6ED9" w:rsidP="00DB6ED9">
      <w:pPr>
        <w:rPr>
          <w:sz w:val="32"/>
          <w:szCs w:val="32"/>
        </w:rPr>
      </w:pPr>
      <w:r w:rsidRPr="00DB6ED9">
        <w:rPr>
          <w:sz w:val="32"/>
          <w:szCs w:val="32"/>
        </w:rPr>
        <w:t>Communicate &amp; Deliver</w:t>
      </w:r>
    </w:p>
    <w:p w14:paraId="4FF53408" w14:textId="77777777" w:rsidR="00DB6ED9" w:rsidRPr="00DB6ED9" w:rsidRDefault="00DB6ED9" w:rsidP="00DB6ED9">
      <w:pPr>
        <w:rPr>
          <w:sz w:val="32"/>
          <w:szCs w:val="32"/>
        </w:rPr>
      </w:pPr>
      <w:r w:rsidRPr="00DB6ED9">
        <w:rPr>
          <w:sz w:val="32"/>
          <w:szCs w:val="32"/>
        </w:rPr>
        <w:t>Today is not primarily about:</w:t>
      </w:r>
    </w:p>
    <w:p w14:paraId="0CDA056E" w14:textId="77777777" w:rsidR="00DB6ED9" w:rsidRPr="00DB6ED9" w:rsidRDefault="00DB6ED9" w:rsidP="00DB6ED9">
      <w:pPr>
        <w:rPr>
          <w:b/>
          <w:bCs/>
          <w:sz w:val="32"/>
          <w:szCs w:val="32"/>
        </w:rPr>
      </w:pPr>
      <w:r w:rsidRPr="00DB6ED9">
        <w:rPr>
          <w:b/>
          <w:bCs/>
          <w:sz w:val="32"/>
          <w:szCs w:val="32"/>
        </w:rPr>
        <w:t>Creating more DAX.</w:t>
      </w:r>
    </w:p>
    <w:p w14:paraId="230EFD5E" w14:textId="77777777" w:rsidR="00DB6ED9" w:rsidRPr="00DB6ED9" w:rsidRDefault="00DB6ED9" w:rsidP="00DB6ED9">
      <w:pPr>
        <w:rPr>
          <w:sz w:val="32"/>
          <w:szCs w:val="32"/>
        </w:rPr>
      </w:pPr>
      <w:r w:rsidRPr="00DB6ED9">
        <w:rPr>
          <w:sz w:val="32"/>
          <w:szCs w:val="32"/>
        </w:rPr>
        <w:t>Today is about turning our analytical work into:</w:t>
      </w:r>
    </w:p>
    <w:p w14:paraId="111ABFAA" w14:textId="77777777" w:rsidR="00DB6ED9" w:rsidRPr="00DB6ED9" w:rsidRDefault="00DB6ED9" w:rsidP="00DB6ED9">
      <w:pPr>
        <w:rPr>
          <w:b/>
          <w:bCs/>
          <w:sz w:val="32"/>
          <w:szCs w:val="32"/>
        </w:rPr>
      </w:pPr>
      <w:r w:rsidRPr="00DB6ED9">
        <w:rPr>
          <w:b/>
          <w:bCs/>
          <w:sz w:val="32"/>
          <w:szCs w:val="32"/>
        </w:rPr>
        <w:t>A Business Product.</w:t>
      </w:r>
    </w:p>
    <w:p w14:paraId="4A379F4B" w14:textId="77777777" w:rsidR="00DB6ED9" w:rsidRPr="00DB6ED9" w:rsidRDefault="00000000" w:rsidP="00DB6ED9">
      <w:pPr>
        <w:rPr>
          <w:sz w:val="32"/>
          <w:szCs w:val="32"/>
        </w:rPr>
      </w:pPr>
      <w:r>
        <w:rPr>
          <w:sz w:val="32"/>
          <w:szCs w:val="32"/>
        </w:rPr>
        <w:pict w14:anchorId="12DB17D5">
          <v:rect id="_x0000_i1026" style="width:0;height:1.5pt" o:hralign="center" o:hrstd="t" o:hr="t" fillcolor="#a0a0a0" stroked="f"/>
        </w:pict>
      </w:r>
    </w:p>
    <w:p w14:paraId="52E6E579" w14:textId="77777777" w:rsidR="00DB6ED9" w:rsidRPr="00DB6ED9" w:rsidRDefault="00DB6ED9" w:rsidP="00DB6ED9">
      <w:pPr>
        <w:rPr>
          <w:b/>
          <w:bCs/>
          <w:sz w:val="32"/>
          <w:szCs w:val="32"/>
        </w:rPr>
      </w:pPr>
      <w:r w:rsidRPr="00DB6ED9">
        <w:rPr>
          <w:b/>
          <w:bCs/>
          <w:sz w:val="32"/>
          <w:szCs w:val="32"/>
        </w:rPr>
        <w:t>2. Today's Question</w:t>
      </w:r>
    </w:p>
    <w:p w14:paraId="7EFE3C01" w14:textId="77777777" w:rsidR="00DB6ED9" w:rsidRPr="00DB6ED9" w:rsidRDefault="00DB6ED9" w:rsidP="00DB6ED9">
      <w:pPr>
        <w:rPr>
          <w:sz w:val="32"/>
          <w:szCs w:val="32"/>
        </w:rPr>
      </w:pPr>
      <w:r w:rsidRPr="00DB6ED9">
        <w:rPr>
          <w:sz w:val="32"/>
          <w:szCs w:val="32"/>
        </w:rPr>
        <w:t>We already have:</w:t>
      </w:r>
    </w:p>
    <w:p w14:paraId="7A50E586" w14:textId="77777777" w:rsidR="00DB6ED9" w:rsidRPr="00DB6ED9" w:rsidRDefault="00DB6ED9" w:rsidP="00DB6ED9">
      <w:pPr>
        <w:rPr>
          <w:b/>
          <w:bCs/>
          <w:sz w:val="32"/>
          <w:szCs w:val="32"/>
        </w:rPr>
      </w:pPr>
      <w:r w:rsidRPr="00DB6ED9">
        <w:rPr>
          <w:b/>
          <w:bCs/>
          <w:sz w:val="32"/>
          <w:szCs w:val="32"/>
        </w:rPr>
        <w:t>Clean data</w:t>
      </w:r>
    </w:p>
    <w:p w14:paraId="0C824CEE" w14:textId="77777777" w:rsidR="00DB6ED9" w:rsidRPr="00DB6ED9" w:rsidRDefault="00DB6ED9" w:rsidP="00DB6ED9">
      <w:pPr>
        <w:rPr>
          <w:b/>
          <w:bCs/>
          <w:sz w:val="32"/>
          <w:szCs w:val="32"/>
        </w:rPr>
      </w:pPr>
      <w:r w:rsidRPr="00DB6ED9">
        <w:rPr>
          <w:b/>
          <w:bCs/>
          <w:sz w:val="32"/>
          <w:szCs w:val="32"/>
        </w:rPr>
        <w:t>Star schema</w:t>
      </w:r>
    </w:p>
    <w:p w14:paraId="7DCDF4B0" w14:textId="77777777" w:rsidR="00DB6ED9" w:rsidRPr="00DB6ED9" w:rsidRDefault="00DB6ED9" w:rsidP="00DB6ED9">
      <w:pPr>
        <w:rPr>
          <w:b/>
          <w:bCs/>
          <w:sz w:val="32"/>
          <w:szCs w:val="32"/>
        </w:rPr>
      </w:pPr>
      <w:r w:rsidRPr="00DB6ED9">
        <w:rPr>
          <w:b/>
          <w:bCs/>
          <w:sz w:val="32"/>
          <w:szCs w:val="32"/>
        </w:rPr>
        <w:t>Relationships</w:t>
      </w:r>
    </w:p>
    <w:p w14:paraId="613106E9" w14:textId="77777777" w:rsidR="00DB6ED9" w:rsidRPr="00DB6ED9" w:rsidRDefault="00DB6ED9" w:rsidP="00DB6ED9">
      <w:pPr>
        <w:rPr>
          <w:b/>
          <w:bCs/>
          <w:sz w:val="32"/>
          <w:szCs w:val="32"/>
        </w:rPr>
      </w:pPr>
      <w:r w:rsidRPr="00DB6ED9">
        <w:rPr>
          <w:b/>
          <w:bCs/>
          <w:sz w:val="32"/>
          <w:szCs w:val="32"/>
        </w:rPr>
        <w:t>DAX Measures</w:t>
      </w:r>
    </w:p>
    <w:p w14:paraId="30E305F7" w14:textId="77777777" w:rsidR="00DB6ED9" w:rsidRPr="00DB6ED9" w:rsidRDefault="00DB6ED9" w:rsidP="00DB6ED9">
      <w:pPr>
        <w:rPr>
          <w:sz w:val="32"/>
          <w:szCs w:val="32"/>
        </w:rPr>
      </w:pPr>
      <w:r w:rsidRPr="00DB6ED9">
        <w:rPr>
          <w:sz w:val="32"/>
          <w:szCs w:val="32"/>
        </w:rPr>
        <w:t>But can a manager open the report and immediately understand:</w:t>
      </w:r>
    </w:p>
    <w:p w14:paraId="1068AF19" w14:textId="77777777" w:rsidR="00DB6ED9" w:rsidRPr="00DB6ED9" w:rsidRDefault="00DB6ED9" w:rsidP="00DB6ED9">
      <w:pPr>
        <w:rPr>
          <w:sz w:val="32"/>
          <w:szCs w:val="32"/>
        </w:rPr>
      </w:pPr>
      <w:r w:rsidRPr="00DB6ED9">
        <w:rPr>
          <w:sz w:val="32"/>
          <w:szCs w:val="32"/>
        </w:rPr>
        <w:t>What is happening?</w:t>
      </w:r>
    </w:p>
    <w:p w14:paraId="1B1207CF" w14:textId="77777777" w:rsidR="00DB6ED9" w:rsidRPr="00DB6ED9" w:rsidRDefault="00DB6ED9" w:rsidP="00DB6ED9">
      <w:pPr>
        <w:rPr>
          <w:sz w:val="32"/>
          <w:szCs w:val="32"/>
        </w:rPr>
      </w:pPr>
    </w:p>
    <w:p w14:paraId="1DC24CBE" w14:textId="77777777" w:rsidR="00DB6ED9" w:rsidRPr="00DB6ED9" w:rsidRDefault="00DB6ED9" w:rsidP="00DB6ED9">
      <w:pPr>
        <w:rPr>
          <w:sz w:val="32"/>
          <w:szCs w:val="32"/>
        </w:rPr>
      </w:pPr>
      <w:r w:rsidRPr="00DB6ED9">
        <w:rPr>
          <w:sz w:val="32"/>
          <w:szCs w:val="32"/>
        </w:rPr>
        <w:t>Where is the problem?</w:t>
      </w:r>
    </w:p>
    <w:p w14:paraId="4206E5DF" w14:textId="77777777" w:rsidR="00DB6ED9" w:rsidRPr="00DB6ED9" w:rsidRDefault="00DB6ED9" w:rsidP="00DB6ED9">
      <w:pPr>
        <w:rPr>
          <w:sz w:val="32"/>
          <w:szCs w:val="32"/>
        </w:rPr>
      </w:pPr>
    </w:p>
    <w:p w14:paraId="1DAD757B" w14:textId="77777777" w:rsidR="00DB6ED9" w:rsidRPr="00DB6ED9" w:rsidRDefault="00DB6ED9" w:rsidP="00DB6ED9">
      <w:pPr>
        <w:rPr>
          <w:sz w:val="32"/>
          <w:szCs w:val="32"/>
        </w:rPr>
      </w:pPr>
      <w:r w:rsidRPr="00DB6ED9">
        <w:rPr>
          <w:sz w:val="32"/>
          <w:szCs w:val="32"/>
        </w:rPr>
        <w:lastRenderedPageBreak/>
        <w:t>What needs attention?</w:t>
      </w:r>
    </w:p>
    <w:p w14:paraId="22809E84" w14:textId="77777777" w:rsidR="00DB6ED9" w:rsidRPr="00DB6ED9" w:rsidRDefault="00DB6ED9" w:rsidP="00DB6ED9">
      <w:pPr>
        <w:rPr>
          <w:sz w:val="32"/>
          <w:szCs w:val="32"/>
        </w:rPr>
      </w:pPr>
    </w:p>
    <w:p w14:paraId="3B4DF596" w14:textId="77777777" w:rsidR="00DB6ED9" w:rsidRPr="00DB6ED9" w:rsidRDefault="00DB6ED9" w:rsidP="00DB6ED9">
      <w:pPr>
        <w:rPr>
          <w:sz w:val="32"/>
          <w:szCs w:val="32"/>
        </w:rPr>
      </w:pPr>
      <w:r w:rsidRPr="00DB6ED9">
        <w:rPr>
          <w:sz w:val="32"/>
          <w:szCs w:val="32"/>
        </w:rPr>
        <w:t>What changed?</w:t>
      </w:r>
    </w:p>
    <w:p w14:paraId="38D347D8" w14:textId="77777777" w:rsidR="00DB6ED9" w:rsidRPr="00DB6ED9" w:rsidRDefault="00DB6ED9" w:rsidP="00DB6ED9">
      <w:pPr>
        <w:rPr>
          <w:sz w:val="32"/>
          <w:szCs w:val="32"/>
        </w:rPr>
      </w:pPr>
    </w:p>
    <w:p w14:paraId="1C7806D5" w14:textId="77777777" w:rsidR="00DB6ED9" w:rsidRPr="00DB6ED9" w:rsidRDefault="00DB6ED9" w:rsidP="00DB6ED9">
      <w:pPr>
        <w:rPr>
          <w:sz w:val="32"/>
          <w:szCs w:val="32"/>
        </w:rPr>
      </w:pPr>
      <w:r w:rsidRPr="00DB6ED9">
        <w:rPr>
          <w:sz w:val="32"/>
          <w:szCs w:val="32"/>
        </w:rPr>
        <w:t>Where should I investigate?</w:t>
      </w:r>
    </w:p>
    <w:p w14:paraId="43AAD94B" w14:textId="77777777" w:rsidR="00DB6ED9" w:rsidRPr="00DB6ED9" w:rsidRDefault="00DB6ED9" w:rsidP="00DB6ED9">
      <w:pPr>
        <w:rPr>
          <w:sz w:val="32"/>
          <w:szCs w:val="32"/>
        </w:rPr>
      </w:pPr>
      <w:r w:rsidRPr="00DB6ED9">
        <w:rPr>
          <w:sz w:val="32"/>
          <w:szCs w:val="32"/>
        </w:rPr>
        <w:t>That is today's challenge.</w:t>
      </w:r>
    </w:p>
    <w:p w14:paraId="0C5EE9C4" w14:textId="77777777" w:rsidR="00DB6ED9" w:rsidRPr="00DB6ED9" w:rsidRDefault="00000000" w:rsidP="00DB6ED9">
      <w:pPr>
        <w:rPr>
          <w:sz w:val="32"/>
          <w:szCs w:val="32"/>
        </w:rPr>
      </w:pPr>
      <w:r>
        <w:rPr>
          <w:sz w:val="32"/>
          <w:szCs w:val="32"/>
        </w:rPr>
        <w:pict w14:anchorId="7A2DFD99">
          <v:rect id="_x0000_i1027" style="width:0;height:1.5pt" o:hralign="center" o:hrstd="t" o:hr="t" fillcolor="#a0a0a0" stroked="f"/>
        </w:pict>
      </w:r>
    </w:p>
    <w:p w14:paraId="303ABDAD" w14:textId="77777777" w:rsidR="00DB6ED9" w:rsidRPr="00DB6ED9" w:rsidRDefault="00DB6ED9" w:rsidP="00DB6ED9">
      <w:pPr>
        <w:rPr>
          <w:b/>
          <w:bCs/>
          <w:sz w:val="32"/>
          <w:szCs w:val="32"/>
        </w:rPr>
      </w:pPr>
      <w:r w:rsidRPr="00DB6ED9">
        <w:rPr>
          <w:b/>
          <w:bCs/>
          <w:sz w:val="32"/>
          <w:szCs w:val="32"/>
        </w:rPr>
        <w:t>3. Final Report</w:t>
      </w:r>
    </w:p>
    <w:p w14:paraId="588B5589" w14:textId="77777777" w:rsidR="00DB6ED9" w:rsidRPr="00DB6ED9" w:rsidRDefault="00DB6ED9" w:rsidP="00DB6ED9">
      <w:pPr>
        <w:rPr>
          <w:sz w:val="32"/>
          <w:szCs w:val="32"/>
        </w:rPr>
      </w:pPr>
      <w:r w:rsidRPr="00DB6ED9">
        <w:rPr>
          <w:sz w:val="32"/>
          <w:szCs w:val="32"/>
        </w:rPr>
        <w:t>We will complete:</w:t>
      </w:r>
    </w:p>
    <w:p w14:paraId="745D51BE" w14:textId="77777777" w:rsidR="00DB6ED9" w:rsidRPr="00DB6ED9" w:rsidRDefault="00DB6ED9" w:rsidP="00DB6ED9">
      <w:pPr>
        <w:rPr>
          <w:b/>
          <w:bCs/>
          <w:sz w:val="32"/>
          <w:szCs w:val="32"/>
        </w:rPr>
      </w:pPr>
      <w:r w:rsidRPr="00DB6ED9">
        <w:rPr>
          <w:b/>
          <w:bCs/>
          <w:sz w:val="32"/>
          <w:szCs w:val="32"/>
        </w:rPr>
        <w:t>HR Leave Analytics v1.0</w:t>
      </w:r>
    </w:p>
    <w:p w14:paraId="3B15D238" w14:textId="77777777" w:rsidR="00DB6ED9" w:rsidRPr="00DB6ED9" w:rsidRDefault="00DB6ED9" w:rsidP="00DB6ED9">
      <w:pPr>
        <w:rPr>
          <w:sz w:val="32"/>
          <w:szCs w:val="32"/>
        </w:rPr>
      </w:pPr>
      <w:r w:rsidRPr="00DB6ED9">
        <w:rPr>
          <w:sz w:val="32"/>
          <w:szCs w:val="32"/>
        </w:rPr>
        <w:t>with four main pages:</w:t>
      </w:r>
    </w:p>
    <w:p w14:paraId="4F2E9346" w14:textId="77777777" w:rsidR="00DB6ED9" w:rsidRPr="00DB6ED9" w:rsidRDefault="00DB6ED9" w:rsidP="00DB6ED9">
      <w:pPr>
        <w:rPr>
          <w:sz w:val="32"/>
          <w:szCs w:val="32"/>
        </w:rPr>
      </w:pPr>
      <w:r w:rsidRPr="00DB6ED9">
        <w:rPr>
          <w:sz w:val="32"/>
          <w:szCs w:val="32"/>
        </w:rPr>
        <w:t>1. Executive Overview</w:t>
      </w:r>
    </w:p>
    <w:p w14:paraId="48D4B19B" w14:textId="77777777" w:rsidR="00DB6ED9" w:rsidRPr="00DB6ED9" w:rsidRDefault="00DB6ED9" w:rsidP="00DB6ED9">
      <w:pPr>
        <w:rPr>
          <w:sz w:val="32"/>
          <w:szCs w:val="32"/>
        </w:rPr>
      </w:pPr>
    </w:p>
    <w:p w14:paraId="22AE6499" w14:textId="77777777" w:rsidR="00DB6ED9" w:rsidRPr="00DB6ED9" w:rsidRDefault="00DB6ED9" w:rsidP="00DB6ED9">
      <w:pPr>
        <w:rPr>
          <w:sz w:val="32"/>
          <w:szCs w:val="32"/>
        </w:rPr>
      </w:pPr>
      <w:r w:rsidRPr="00DB6ED9">
        <w:rPr>
          <w:sz w:val="32"/>
          <w:szCs w:val="32"/>
        </w:rPr>
        <w:t>2. Department Analysis</w:t>
      </w:r>
    </w:p>
    <w:p w14:paraId="1755FA88" w14:textId="77777777" w:rsidR="00DB6ED9" w:rsidRPr="00DB6ED9" w:rsidRDefault="00DB6ED9" w:rsidP="00DB6ED9">
      <w:pPr>
        <w:rPr>
          <w:sz w:val="32"/>
          <w:szCs w:val="32"/>
        </w:rPr>
      </w:pPr>
    </w:p>
    <w:p w14:paraId="5878E8AE" w14:textId="77777777" w:rsidR="00DB6ED9" w:rsidRPr="00DB6ED9" w:rsidRDefault="00DB6ED9" w:rsidP="00DB6ED9">
      <w:pPr>
        <w:rPr>
          <w:sz w:val="32"/>
          <w:szCs w:val="32"/>
        </w:rPr>
      </w:pPr>
      <w:r w:rsidRPr="00DB6ED9">
        <w:rPr>
          <w:sz w:val="32"/>
          <w:szCs w:val="32"/>
        </w:rPr>
        <w:t>3. Leave Trends</w:t>
      </w:r>
    </w:p>
    <w:p w14:paraId="31833AAC" w14:textId="77777777" w:rsidR="00DB6ED9" w:rsidRPr="00DB6ED9" w:rsidRDefault="00DB6ED9" w:rsidP="00DB6ED9">
      <w:pPr>
        <w:rPr>
          <w:sz w:val="32"/>
          <w:szCs w:val="32"/>
        </w:rPr>
      </w:pPr>
    </w:p>
    <w:p w14:paraId="126E9BB3" w14:textId="77777777" w:rsidR="00DB6ED9" w:rsidRPr="00DB6ED9" w:rsidRDefault="00DB6ED9" w:rsidP="00DB6ED9">
      <w:pPr>
        <w:rPr>
          <w:sz w:val="32"/>
          <w:szCs w:val="32"/>
        </w:rPr>
      </w:pPr>
      <w:r w:rsidRPr="00DB6ED9">
        <w:rPr>
          <w:sz w:val="32"/>
          <w:szCs w:val="32"/>
        </w:rPr>
        <w:t>4. Employee Detail</w:t>
      </w:r>
    </w:p>
    <w:p w14:paraId="3857D2E2" w14:textId="77777777" w:rsidR="00DB6ED9" w:rsidRPr="00DB6ED9" w:rsidRDefault="00DB6ED9" w:rsidP="00DB6ED9">
      <w:pPr>
        <w:rPr>
          <w:sz w:val="32"/>
          <w:szCs w:val="32"/>
        </w:rPr>
      </w:pPr>
      <w:r w:rsidRPr="00DB6ED9">
        <w:rPr>
          <w:sz w:val="32"/>
          <w:szCs w:val="32"/>
        </w:rPr>
        <w:t>and optionally:</w:t>
      </w:r>
    </w:p>
    <w:p w14:paraId="1C41EC10" w14:textId="77777777" w:rsidR="00DB6ED9" w:rsidRPr="00DB6ED9" w:rsidRDefault="00DB6ED9" w:rsidP="00DB6ED9">
      <w:pPr>
        <w:rPr>
          <w:sz w:val="32"/>
          <w:szCs w:val="32"/>
        </w:rPr>
      </w:pPr>
      <w:r w:rsidRPr="00DB6ED9">
        <w:rPr>
          <w:sz w:val="32"/>
          <w:szCs w:val="32"/>
        </w:rPr>
        <w:t>5. Tooltip Page</w:t>
      </w:r>
    </w:p>
    <w:p w14:paraId="2809F1FD" w14:textId="77777777" w:rsidR="00DB6ED9" w:rsidRPr="00DB6ED9" w:rsidRDefault="00DB6ED9" w:rsidP="00DB6ED9">
      <w:pPr>
        <w:rPr>
          <w:sz w:val="32"/>
          <w:szCs w:val="32"/>
        </w:rPr>
      </w:pPr>
      <w:r w:rsidRPr="00DB6ED9">
        <w:rPr>
          <w:sz w:val="32"/>
          <w:szCs w:val="32"/>
        </w:rPr>
        <w:t>as a hidden supporting page.</w:t>
      </w:r>
    </w:p>
    <w:p w14:paraId="20953806" w14:textId="77777777" w:rsidR="00DB6ED9" w:rsidRPr="00DB6ED9" w:rsidRDefault="00000000" w:rsidP="00DB6ED9">
      <w:pPr>
        <w:rPr>
          <w:sz w:val="32"/>
          <w:szCs w:val="32"/>
        </w:rPr>
      </w:pPr>
      <w:r>
        <w:rPr>
          <w:sz w:val="32"/>
          <w:szCs w:val="32"/>
        </w:rPr>
        <w:pict w14:anchorId="5166D1C3">
          <v:rect id="_x0000_i1028" style="width:0;height:1.5pt" o:hralign="center" o:hrstd="t" o:hr="t" fillcolor="#a0a0a0" stroked="f"/>
        </w:pict>
      </w:r>
    </w:p>
    <w:p w14:paraId="1793121A" w14:textId="77777777" w:rsidR="00DB6ED9" w:rsidRPr="00DB6ED9" w:rsidRDefault="00DB6ED9" w:rsidP="00DB6ED9">
      <w:pPr>
        <w:rPr>
          <w:b/>
          <w:bCs/>
          <w:sz w:val="32"/>
          <w:szCs w:val="32"/>
        </w:rPr>
      </w:pPr>
      <w:r w:rsidRPr="00DB6ED9">
        <w:rPr>
          <w:b/>
          <w:bCs/>
          <w:sz w:val="32"/>
          <w:szCs w:val="32"/>
        </w:rPr>
        <w:lastRenderedPageBreak/>
        <w:t>4. Final Architecture</w:t>
      </w:r>
    </w:p>
    <w:p w14:paraId="002A33B6" w14:textId="77777777" w:rsidR="00DB6ED9" w:rsidRPr="00DB6ED9" w:rsidRDefault="00DB6ED9" w:rsidP="00DB6ED9">
      <w:pPr>
        <w:rPr>
          <w:sz w:val="32"/>
          <w:szCs w:val="32"/>
        </w:rPr>
      </w:pPr>
      <w:r w:rsidRPr="00DB6ED9">
        <w:rPr>
          <w:sz w:val="32"/>
          <w:szCs w:val="32"/>
        </w:rPr>
        <w:t>DATAVERSE</w:t>
      </w:r>
    </w:p>
    <w:p w14:paraId="6E0E6C6F" w14:textId="77777777" w:rsidR="00DB6ED9" w:rsidRPr="00DB6ED9" w:rsidRDefault="00DB6ED9" w:rsidP="00DB6ED9">
      <w:pPr>
        <w:rPr>
          <w:sz w:val="32"/>
          <w:szCs w:val="32"/>
        </w:rPr>
      </w:pPr>
      <w:r w:rsidRPr="00DB6ED9">
        <w:rPr>
          <w:sz w:val="32"/>
          <w:szCs w:val="32"/>
        </w:rPr>
        <w:t xml:space="preserve">     |</w:t>
      </w:r>
    </w:p>
    <w:p w14:paraId="3A62DBAE" w14:textId="77777777" w:rsidR="00DB6ED9" w:rsidRPr="00DB6ED9" w:rsidRDefault="00DB6ED9" w:rsidP="00DB6ED9">
      <w:pPr>
        <w:rPr>
          <w:sz w:val="32"/>
          <w:szCs w:val="32"/>
        </w:rPr>
      </w:pPr>
      <w:r w:rsidRPr="00DB6ED9">
        <w:rPr>
          <w:sz w:val="32"/>
          <w:szCs w:val="32"/>
        </w:rPr>
        <w:t xml:space="preserve">     v</w:t>
      </w:r>
    </w:p>
    <w:p w14:paraId="7D928616" w14:textId="77777777" w:rsidR="00DB6ED9" w:rsidRPr="00DB6ED9" w:rsidRDefault="00DB6ED9" w:rsidP="00DB6ED9">
      <w:pPr>
        <w:rPr>
          <w:sz w:val="32"/>
          <w:szCs w:val="32"/>
        </w:rPr>
      </w:pPr>
      <w:r w:rsidRPr="00DB6ED9">
        <w:rPr>
          <w:sz w:val="32"/>
          <w:szCs w:val="32"/>
        </w:rPr>
        <w:t>POWER QUERY</w:t>
      </w:r>
    </w:p>
    <w:p w14:paraId="792EFF10" w14:textId="77777777" w:rsidR="00DB6ED9" w:rsidRPr="00DB6ED9" w:rsidRDefault="00DB6ED9" w:rsidP="00DB6ED9">
      <w:pPr>
        <w:rPr>
          <w:sz w:val="32"/>
          <w:szCs w:val="32"/>
        </w:rPr>
      </w:pPr>
      <w:r w:rsidRPr="00DB6ED9">
        <w:rPr>
          <w:sz w:val="32"/>
          <w:szCs w:val="32"/>
        </w:rPr>
        <w:t xml:space="preserve">     |</w:t>
      </w:r>
    </w:p>
    <w:p w14:paraId="1AFBF96F" w14:textId="77777777" w:rsidR="00DB6ED9" w:rsidRPr="00DB6ED9" w:rsidRDefault="00DB6ED9" w:rsidP="00DB6ED9">
      <w:pPr>
        <w:rPr>
          <w:sz w:val="32"/>
          <w:szCs w:val="32"/>
        </w:rPr>
      </w:pPr>
      <w:r w:rsidRPr="00DB6ED9">
        <w:rPr>
          <w:sz w:val="32"/>
          <w:szCs w:val="32"/>
        </w:rPr>
        <w:t xml:space="preserve">     v</w:t>
      </w:r>
    </w:p>
    <w:p w14:paraId="4F9CCB19" w14:textId="77777777" w:rsidR="00DB6ED9" w:rsidRPr="00DB6ED9" w:rsidRDefault="00DB6ED9" w:rsidP="00DB6ED9">
      <w:pPr>
        <w:rPr>
          <w:sz w:val="32"/>
          <w:szCs w:val="32"/>
        </w:rPr>
      </w:pPr>
      <w:r w:rsidRPr="00DB6ED9">
        <w:rPr>
          <w:sz w:val="32"/>
          <w:szCs w:val="32"/>
        </w:rPr>
        <w:t>STAR SCHEMA</w:t>
      </w:r>
    </w:p>
    <w:p w14:paraId="4D286BA0" w14:textId="77777777" w:rsidR="00DB6ED9" w:rsidRPr="00DB6ED9" w:rsidRDefault="00DB6ED9" w:rsidP="00DB6ED9">
      <w:pPr>
        <w:rPr>
          <w:sz w:val="32"/>
          <w:szCs w:val="32"/>
        </w:rPr>
      </w:pPr>
      <w:r w:rsidRPr="00DB6ED9">
        <w:rPr>
          <w:sz w:val="32"/>
          <w:szCs w:val="32"/>
        </w:rPr>
        <w:t xml:space="preserve">     |</w:t>
      </w:r>
    </w:p>
    <w:p w14:paraId="22B5C865" w14:textId="77777777" w:rsidR="00DB6ED9" w:rsidRPr="00DB6ED9" w:rsidRDefault="00DB6ED9" w:rsidP="00DB6ED9">
      <w:pPr>
        <w:rPr>
          <w:sz w:val="32"/>
          <w:szCs w:val="32"/>
        </w:rPr>
      </w:pPr>
      <w:r w:rsidRPr="00DB6ED9">
        <w:rPr>
          <w:sz w:val="32"/>
          <w:szCs w:val="32"/>
        </w:rPr>
        <w:t xml:space="preserve">     v</w:t>
      </w:r>
    </w:p>
    <w:p w14:paraId="32D59A6B" w14:textId="77777777" w:rsidR="00DB6ED9" w:rsidRPr="00DB6ED9" w:rsidRDefault="00DB6ED9" w:rsidP="00DB6ED9">
      <w:pPr>
        <w:rPr>
          <w:sz w:val="32"/>
          <w:szCs w:val="32"/>
        </w:rPr>
      </w:pPr>
      <w:r w:rsidRPr="00DB6ED9">
        <w:rPr>
          <w:sz w:val="32"/>
          <w:szCs w:val="32"/>
        </w:rPr>
        <w:t>DAX MEASURES</w:t>
      </w:r>
    </w:p>
    <w:p w14:paraId="4791B889" w14:textId="77777777" w:rsidR="00DB6ED9" w:rsidRPr="00DB6ED9" w:rsidRDefault="00DB6ED9" w:rsidP="00DB6ED9">
      <w:pPr>
        <w:rPr>
          <w:sz w:val="32"/>
          <w:szCs w:val="32"/>
        </w:rPr>
      </w:pPr>
      <w:r w:rsidRPr="00DB6ED9">
        <w:rPr>
          <w:sz w:val="32"/>
          <w:szCs w:val="32"/>
        </w:rPr>
        <w:t xml:space="preserve">     |</w:t>
      </w:r>
    </w:p>
    <w:p w14:paraId="3C614C6B" w14:textId="77777777" w:rsidR="00DB6ED9" w:rsidRPr="00DB6ED9" w:rsidRDefault="00DB6ED9" w:rsidP="00DB6ED9">
      <w:pPr>
        <w:rPr>
          <w:sz w:val="32"/>
          <w:szCs w:val="32"/>
        </w:rPr>
      </w:pPr>
      <w:r w:rsidRPr="00DB6ED9">
        <w:rPr>
          <w:sz w:val="32"/>
          <w:szCs w:val="32"/>
        </w:rPr>
        <w:t xml:space="preserve">     v</w:t>
      </w:r>
    </w:p>
    <w:p w14:paraId="7BBD66E1" w14:textId="77777777" w:rsidR="00DB6ED9" w:rsidRPr="00DB6ED9" w:rsidRDefault="00DB6ED9" w:rsidP="00DB6ED9">
      <w:pPr>
        <w:rPr>
          <w:sz w:val="32"/>
          <w:szCs w:val="32"/>
        </w:rPr>
      </w:pPr>
      <w:r w:rsidRPr="00DB6ED9">
        <w:rPr>
          <w:sz w:val="32"/>
          <w:szCs w:val="32"/>
        </w:rPr>
        <w:t>POWER BI REPORT</w:t>
      </w:r>
    </w:p>
    <w:p w14:paraId="2C20C6EB" w14:textId="77777777" w:rsidR="00DB6ED9" w:rsidRPr="00DB6ED9" w:rsidRDefault="00DB6ED9" w:rsidP="00DB6ED9">
      <w:pPr>
        <w:rPr>
          <w:sz w:val="32"/>
          <w:szCs w:val="32"/>
        </w:rPr>
      </w:pPr>
      <w:r w:rsidRPr="00DB6ED9">
        <w:rPr>
          <w:sz w:val="32"/>
          <w:szCs w:val="32"/>
        </w:rPr>
        <w:t xml:space="preserve">     |</w:t>
      </w:r>
    </w:p>
    <w:p w14:paraId="007BDE8C" w14:textId="77777777" w:rsidR="00DB6ED9" w:rsidRPr="00DB6ED9" w:rsidRDefault="00DB6ED9" w:rsidP="00DB6ED9">
      <w:pPr>
        <w:rPr>
          <w:sz w:val="32"/>
          <w:szCs w:val="32"/>
        </w:rPr>
      </w:pPr>
      <w:r w:rsidRPr="00DB6ED9">
        <w:rPr>
          <w:sz w:val="32"/>
          <w:szCs w:val="32"/>
        </w:rPr>
        <w:t xml:space="preserve">     +---- Executive Overview</w:t>
      </w:r>
    </w:p>
    <w:p w14:paraId="2B1544AD" w14:textId="77777777" w:rsidR="00DB6ED9" w:rsidRPr="00DB6ED9" w:rsidRDefault="00DB6ED9" w:rsidP="00DB6ED9">
      <w:pPr>
        <w:rPr>
          <w:sz w:val="32"/>
          <w:szCs w:val="32"/>
        </w:rPr>
      </w:pPr>
      <w:r w:rsidRPr="00DB6ED9">
        <w:rPr>
          <w:sz w:val="32"/>
          <w:szCs w:val="32"/>
        </w:rPr>
        <w:t xml:space="preserve">     +---- Department Analysis</w:t>
      </w:r>
    </w:p>
    <w:p w14:paraId="69F873F1" w14:textId="77777777" w:rsidR="00DB6ED9" w:rsidRPr="00DB6ED9" w:rsidRDefault="00DB6ED9" w:rsidP="00DB6ED9">
      <w:pPr>
        <w:rPr>
          <w:sz w:val="32"/>
          <w:szCs w:val="32"/>
        </w:rPr>
      </w:pPr>
      <w:r w:rsidRPr="00DB6ED9">
        <w:rPr>
          <w:sz w:val="32"/>
          <w:szCs w:val="32"/>
        </w:rPr>
        <w:t xml:space="preserve">     +---- Leave Trends</w:t>
      </w:r>
    </w:p>
    <w:p w14:paraId="7B84DABF" w14:textId="77777777" w:rsidR="00DB6ED9" w:rsidRPr="00DB6ED9" w:rsidRDefault="00DB6ED9" w:rsidP="00DB6ED9">
      <w:pPr>
        <w:rPr>
          <w:sz w:val="32"/>
          <w:szCs w:val="32"/>
        </w:rPr>
      </w:pPr>
      <w:r w:rsidRPr="00DB6ED9">
        <w:rPr>
          <w:sz w:val="32"/>
          <w:szCs w:val="32"/>
        </w:rPr>
        <w:t xml:space="preserve">     +---- Employee Detail</w:t>
      </w:r>
    </w:p>
    <w:p w14:paraId="32C8D304" w14:textId="77777777" w:rsidR="00DB6ED9" w:rsidRPr="00DB6ED9" w:rsidRDefault="00DB6ED9" w:rsidP="00DB6ED9">
      <w:pPr>
        <w:rPr>
          <w:sz w:val="32"/>
          <w:szCs w:val="32"/>
        </w:rPr>
      </w:pPr>
      <w:r w:rsidRPr="00DB6ED9">
        <w:rPr>
          <w:sz w:val="32"/>
          <w:szCs w:val="32"/>
        </w:rPr>
        <w:t xml:space="preserve">     |</w:t>
      </w:r>
    </w:p>
    <w:p w14:paraId="5D53FD38" w14:textId="77777777" w:rsidR="00DB6ED9" w:rsidRPr="00DB6ED9" w:rsidRDefault="00DB6ED9" w:rsidP="00DB6ED9">
      <w:pPr>
        <w:rPr>
          <w:sz w:val="32"/>
          <w:szCs w:val="32"/>
        </w:rPr>
      </w:pPr>
      <w:r w:rsidRPr="00DB6ED9">
        <w:rPr>
          <w:sz w:val="32"/>
          <w:szCs w:val="32"/>
        </w:rPr>
        <w:t xml:space="preserve">     v</w:t>
      </w:r>
    </w:p>
    <w:p w14:paraId="7A263318" w14:textId="77777777" w:rsidR="00DB6ED9" w:rsidRPr="00DB6ED9" w:rsidRDefault="00DB6ED9" w:rsidP="00DB6ED9">
      <w:pPr>
        <w:rPr>
          <w:sz w:val="32"/>
          <w:szCs w:val="32"/>
        </w:rPr>
      </w:pPr>
      <w:r w:rsidRPr="00DB6ED9">
        <w:rPr>
          <w:sz w:val="32"/>
          <w:szCs w:val="32"/>
        </w:rPr>
        <w:t>POWER BI SERVICE</w:t>
      </w:r>
    </w:p>
    <w:p w14:paraId="2683132F" w14:textId="77777777" w:rsidR="00DB6ED9" w:rsidRPr="00DB6ED9" w:rsidRDefault="00DB6ED9" w:rsidP="00DB6ED9">
      <w:pPr>
        <w:rPr>
          <w:sz w:val="32"/>
          <w:szCs w:val="32"/>
        </w:rPr>
      </w:pPr>
      <w:r w:rsidRPr="00DB6ED9">
        <w:rPr>
          <w:sz w:val="32"/>
          <w:szCs w:val="32"/>
        </w:rPr>
        <w:lastRenderedPageBreak/>
        <w:t xml:space="preserve">     |</w:t>
      </w:r>
    </w:p>
    <w:p w14:paraId="0D83C878" w14:textId="77777777" w:rsidR="00DB6ED9" w:rsidRPr="00DB6ED9" w:rsidRDefault="00DB6ED9" w:rsidP="00DB6ED9">
      <w:pPr>
        <w:rPr>
          <w:sz w:val="32"/>
          <w:szCs w:val="32"/>
        </w:rPr>
      </w:pPr>
      <w:r w:rsidRPr="00DB6ED9">
        <w:rPr>
          <w:sz w:val="32"/>
          <w:szCs w:val="32"/>
        </w:rPr>
        <w:t xml:space="preserve">     +---- Workspace</w:t>
      </w:r>
    </w:p>
    <w:p w14:paraId="13AE67A2" w14:textId="77777777" w:rsidR="00DB6ED9" w:rsidRPr="00DB6ED9" w:rsidRDefault="00DB6ED9" w:rsidP="00DB6ED9">
      <w:pPr>
        <w:rPr>
          <w:sz w:val="32"/>
          <w:szCs w:val="32"/>
        </w:rPr>
      </w:pPr>
      <w:r w:rsidRPr="00DB6ED9">
        <w:rPr>
          <w:sz w:val="32"/>
          <w:szCs w:val="32"/>
        </w:rPr>
        <w:t xml:space="preserve">     +---- Semantic Model</w:t>
      </w:r>
    </w:p>
    <w:p w14:paraId="24CA62A2" w14:textId="77777777" w:rsidR="00DB6ED9" w:rsidRPr="00DB6ED9" w:rsidRDefault="00DB6ED9" w:rsidP="00DB6ED9">
      <w:pPr>
        <w:rPr>
          <w:sz w:val="32"/>
          <w:szCs w:val="32"/>
        </w:rPr>
      </w:pPr>
      <w:r w:rsidRPr="00DB6ED9">
        <w:rPr>
          <w:sz w:val="32"/>
          <w:szCs w:val="32"/>
        </w:rPr>
        <w:t xml:space="preserve">     +---- Report</w:t>
      </w:r>
    </w:p>
    <w:p w14:paraId="03369DD9" w14:textId="77777777" w:rsidR="00DB6ED9" w:rsidRPr="00DB6ED9" w:rsidRDefault="00DB6ED9" w:rsidP="00DB6ED9">
      <w:pPr>
        <w:rPr>
          <w:sz w:val="32"/>
          <w:szCs w:val="32"/>
        </w:rPr>
      </w:pPr>
      <w:r w:rsidRPr="00DB6ED9">
        <w:rPr>
          <w:sz w:val="32"/>
          <w:szCs w:val="32"/>
        </w:rPr>
        <w:t xml:space="preserve">     +---- Refresh</w:t>
      </w:r>
    </w:p>
    <w:p w14:paraId="61523BC3" w14:textId="77777777" w:rsidR="00DB6ED9" w:rsidRPr="00DB6ED9" w:rsidRDefault="00DB6ED9" w:rsidP="00DB6ED9">
      <w:pPr>
        <w:rPr>
          <w:sz w:val="32"/>
          <w:szCs w:val="32"/>
        </w:rPr>
      </w:pPr>
      <w:r w:rsidRPr="00DB6ED9">
        <w:rPr>
          <w:sz w:val="32"/>
          <w:szCs w:val="32"/>
        </w:rPr>
        <w:t xml:space="preserve">     +---- Sharing / App</w:t>
      </w:r>
    </w:p>
    <w:p w14:paraId="2ACB8EF2" w14:textId="77777777" w:rsidR="00DB6ED9" w:rsidRPr="00DB6ED9" w:rsidRDefault="00000000" w:rsidP="00DB6ED9">
      <w:pPr>
        <w:rPr>
          <w:sz w:val="32"/>
          <w:szCs w:val="32"/>
        </w:rPr>
      </w:pPr>
      <w:r>
        <w:rPr>
          <w:sz w:val="32"/>
          <w:szCs w:val="32"/>
        </w:rPr>
        <w:pict w14:anchorId="708A175B">
          <v:rect id="_x0000_i1029" style="width:0;height:1.5pt" o:hralign="center" o:hrstd="t" o:hr="t" fillcolor="#a0a0a0" stroked="f"/>
        </w:pict>
      </w:r>
    </w:p>
    <w:p w14:paraId="5E37A1FE" w14:textId="77777777" w:rsidR="00DB6ED9" w:rsidRPr="00DB6ED9" w:rsidRDefault="00DB6ED9" w:rsidP="00DB6ED9">
      <w:pPr>
        <w:rPr>
          <w:b/>
          <w:bCs/>
          <w:sz w:val="32"/>
          <w:szCs w:val="32"/>
        </w:rPr>
      </w:pPr>
      <w:r w:rsidRPr="00DB6ED9">
        <w:rPr>
          <w:b/>
          <w:bCs/>
          <w:sz w:val="32"/>
          <w:szCs w:val="32"/>
        </w:rPr>
        <w:t>5. Core vs Bonus</w:t>
      </w:r>
    </w:p>
    <w:p w14:paraId="174E8370" w14:textId="77777777" w:rsidR="00DB6ED9" w:rsidRPr="00DB6ED9" w:rsidRDefault="00DB6ED9" w:rsidP="00DB6ED9">
      <w:pPr>
        <w:rPr>
          <w:sz w:val="32"/>
          <w:szCs w:val="32"/>
        </w:rPr>
      </w:pPr>
      <w:r w:rsidRPr="00DB6ED9">
        <w:rPr>
          <w:sz w:val="32"/>
          <w:szCs w:val="32"/>
        </w:rPr>
        <w:t>Because this is a 2-hour class:</w:t>
      </w:r>
    </w:p>
    <w:p w14:paraId="3A152453" w14:textId="77777777" w:rsidR="00DB6ED9" w:rsidRPr="00DB6ED9" w:rsidRDefault="00DB6ED9" w:rsidP="00DB6ED9">
      <w:pPr>
        <w:rPr>
          <w:b/>
          <w:bCs/>
          <w:sz w:val="32"/>
          <w:szCs w:val="32"/>
        </w:rPr>
      </w:pPr>
      <w:r w:rsidRPr="00DB6ED9">
        <w:rPr>
          <w:b/>
          <w:bCs/>
          <w:sz w:val="32"/>
          <w:szCs w:val="32"/>
        </w:rPr>
        <w:t>Core Requirements</w:t>
      </w:r>
    </w:p>
    <w:p w14:paraId="581F4650" w14:textId="77777777" w:rsidR="00DB6ED9" w:rsidRPr="00DB6ED9" w:rsidRDefault="00DB6ED9" w:rsidP="00DB6ED9">
      <w:pPr>
        <w:rPr>
          <w:sz w:val="32"/>
          <w:szCs w:val="32"/>
        </w:rPr>
      </w:pPr>
      <w:r w:rsidRPr="00DB6ED9">
        <w:rPr>
          <w:sz w:val="32"/>
          <w:szCs w:val="32"/>
        </w:rPr>
        <w:t>Students must complete:</w:t>
      </w:r>
    </w:p>
    <w:p w14:paraId="42D953D0" w14:textId="77777777" w:rsidR="00DB6ED9" w:rsidRPr="00DB6ED9" w:rsidRDefault="00DB6ED9" w:rsidP="00DB6ED9">
      <w:pPr>
        <w:numPr>
          <w:ilvl w:val="0"/>
          <w:numId w:val="31"/>
        </w:numPr>
        <w:rPr>
          <w:sz w:val="32"/>
          <w:szCs w:val="32"/>
        </w:rPr>
      </w:pPr>
      <w:r w:rsidRPr="00DB6ED9">
        <w:rPr>
          <w:sz w:val="32"/>
          <w:szCs w:val="32"/>
        </w:rPr>
        <w:t>Four report pages</w:t>
      </w:r>
    </w:p>
    <w:p w14:paraId="267129DB" w14:textId="77777777" w:rsidR="00DB6ED9" w:rsidRPr="00DB6ED9" w:rsidRDefault="00DB6ED9" w:rsidP="00DB6ED9">
      <w:pPr>
        <w:numPr>
          <w:ilvl w:val="0"/>
          <w:numId w:val="31"/>
        </w:numPr>
        <w:rPr>
          <w:sz w:val="32"/>
          <w:szCs w:val="32"/>
        </w:rPr>
      </w:pPr>
      <w:r w:rsidRPr="00DB6ED9">
        <w:rPr>
          <w:sz w:val="32"/>
          <w:szCs w:val="32"/>
        </w:rPr>
        <w:t>Navigation</w:t>
      </w:r>
    </w:p>
    <w:p w14:paraId="5E5F817C" w14:textId="77777777" w:rsidR="00DB6ED9" w:rsidRPr="00DB6ED9" w:rsidRDefault="00DB6ED9" w:rsidP="00DB6ED9">
      <w:pPr>
        <w:numPr>
          <w:ilvl w:val="0"/>
          <w:numId w:val="31"/>
        </w:numPr>
        <w:rPr>
          <w:sz w:val="32"/>
          <w:szCs w:val="32"/>
        </w:rPr>
      </w:pPr>
      <w:r w:rsidRPr="00DB6ED9">
        <w:rPr>
          <w:sz w:val="32"/>
          <w:szCs w:val="32"/>
        </w:rPr>
        <w:t>KPI Cards</w:t>
      </w:r>
    </w:p>
    <w:p w14:paraId="10F76477" w14:textId="77777777" w:rsidR="00DB6ED9" w:rsidRPr="00DB6ED9" w:rsidRDefault="00DB6ED9" w:rsidP="00DB6ED9">
      <w:pPr>
        <w:numPr>
          <w:ilvl w:val="0"/>
          <w:numId w:val="31"/>
        </w:numPr>
        <w:rPr>
          <w:sz w:val="32"/>
          <w:szCs w:val="32"/>
        </w:rPr>
      </w:pPr>
      <w:r w:rsidRPr="00DB6ED9">
        <w:rPr>
          <w:sz w:val="32"/>
          <w:szCs w:val="32"/>
        </w:rPr>
        <w:t>Department analysis</w:t>
      </w:r>
    </w:p>
    <w:p w14:paraId="7DD5EAB7" w14:textId="77777777" w:rsidR="00DB6ED9" w:rsidRPr="00DB6ED9" w:rsidRDefault="00DB6ED9" w:rsidP="00DB6ED9">
      <w:pPr>
        <w:numPr>
          <w:ilvl w:val="0"/>
          <w:numId w:val="31"/>
        </w:numPr>
        <w:rPr>
          <w:sz w:val="32"/>
          <w:szCs w:val="32"/>
        </w:rPr>
      </w:pPr>
      <w:r w:rsidRPr="00DB6ED9">
        <w:rPr>
          <w:sz w:val="32"/>
          <w:szCs w:val="32"/>
        </w:rPr>
        <w:t>Trend analysis</w:t>
      </w:r>
    </w:p>
    <w:p w14:paraId="129A653F" w14:textId="77777777" w:rsidR="00DB6ED9" w:rsidRPr="00DB6ED9" w:rsidRDefault="00DB6ED9" w:rsidP="00DB6ED9">
      <w:pPr>
        <w:numPr>
          <w:ilvl w:val="0"/>
          <w:numId w:val="31"/>
        </w:numPr>
        <w:rPr>
          <w:sz w:val="32"/>
          <w:szCs w:val="32"/>
        </w:rPr>
      </w:pPr>
      <w:r w:rsidRPr="00DB6ED9">
        <w:rPr>
          <w:sz w:val="32"/>
          <w:szCs w:val="32"/>
        </w:rPr>
        <w:t>Employee drillthrough</w:t>
      </w:r>
    </w:p>
    <w:p w14:paraId="482AD19E" w14:textId="77777777" w:rsidR="00DB6ED9" w:rsidRPr="00DB6ED9" w:rsidRDefault="00DB6ED9" w:rsidP="00DB6ED9">
      <w:pPr>
        <w:numPr>
          <w:ilvl w:val="0"/>
          <w:numId w:val="31"/>
        </w:numPr>
        <w:rPr>
          <w:sz w:val="32"/>
          <w:szCs w:val="32"/>
        </w:rPr>
      </w:pPr>
      <w:r w:rsidRPr="00DB6ED9">
        <w:rPr>
          <w:sz w:val="32"/>
          <w:szCs w:val="32"/>
        </w:rPr>
        <w:t>Synced slicers</w:t>
      </w:r>
    </w:p>
    <w:p w14:paraId="2DB868ED" w14:textId="77777777" w:rsidR="00DB6ED9" w:rsidRPr="00DB6ED9" w:rsidRDefault="00DB6ED9" w:rsidP="00DB6ED9">
      <w:pPr>
        <w:numPr>
          <w:ilvl w:val="0"/>
          <w:numId w:val="31"/>
        </w:numPr>
        <w:rPr>
          <w:sz w:val="32"/>
          <w:szCs w:val="32"/>
        </w:rPr>
      </w:pPr>
      <w:r w:rsidRPr="00DB6ED9">
        <w:rPr>
          <w:sz w:val="32"/>
          <w:szCs w:val="32"/>
        </w:rPr>
        <w:t>Conditional formatting</w:t>
      </w:r>
    </w:p>
    <w:p w14:paraId="169E0D5D" w14:textId="77777777" w:rsidR="00DB6ED9" w:rsidRPr="00DB6ED9" w:rsidRDefault="00DB6ED9" w:rsidP="00DB6ED9">
      <w:pPr>
        <w:numPr>
          <w:ilvl w:val="0"/>
          <w:numId w:val="31"/>
        </w:numPr>
        <w:rPr>
          <w:sz w:val="32"/>
          <w:szCs w:val="32"/>
        </w:rPr>
      </w:pPr>
      <w:r w:rsidRPr="00DB6ED9">
        <w:rPr>
          <w:sz w:val="32"/>
          <w:szCs w:val="32"/>
        </w:rPr>
        <w:t>Accessibility review</w:t>
      </w:r>
    </w:p>
    <w:p w14:paraId="48736447" w14:textId="77777777" w:rsidR="00DB6ED9" w:rsidRPr="00DB6ED9" w:rsidRDefault="00DB6ED9" w:rsidP="00DB6ED9">
      <w:pPr>
        <w:numPr>
          <w:ilvl w:val="0"/>
          <w:numId w:val="31"/>
        </w:numPr>
        <w:rPr>
          <w:sz w:val="32"/>
          <w:szCs w:val="32"/>
        </w:rPr>
      </w:pPr>
      <w:r w:rsidRPr="00DB6ED9">
        <w:rPr>
          <w:sz w:val="32"/>
          <w:szCs w:val="32"/>
        </w:rPr>
        <w:t>Mobile layout</w:t>
      </w:r>
    </w:p>
    <w:p w14:paraId="0DDADA2D" w14:textId="77777777" w:rsidR="00DB6ED9" w:rsidRPr="00DB6ED9" w:rsidRDefault="00DB6ED9" w:rsidP="00DB6ED9">
      <w:pPr>
        <w:numPr>
          <w:ilvl w:val="0"/>
          <w:numId w:val="31"/>
        </w:numPr>
        <w:rPr>
          <w:sz w:val="32"/>
          <w:szCs w:val="32"/>
        </w:rPr>
      </w:pPr>
      <w:r w:rsidRPr="00DB6ED9">
        <w:rPr>
          <w:sz w:val="32"/>
          <w:szCs w:val="32"/>
        </w:rPr>
        <w:t>Publishing</w:t>
      </w:r>
    </w:p>
    <w:p w14:paraId="1FF0B6C8" w14:textId="77777777" w:rsidR="00DB6ED9" w:rsidRPr="00DB6ED9" w:rsidRDefault="00DB6ED9" w:rsidP="00DB6ED9">
      <w:pPr>
        <w:numPr>
          <w:ilvl w:val="0"/>
          <w:numId w:val="31"/>
        </w:numPr>
        <w:rPr>
          <w:sz w:val="32"/>
          <w:szCs w:val="32"/>
        </w:rPr>
      </w:pPr>
      <w:r w:rsidRPr="00DB6ED9">
        <w:rPr>
          <w:sz w:val="32"/>
          <w:szCs w:val="32"/>
        </w:rPr>
        <w:lastRenderedPageBreak/>
        <w:t>Refresh review</w:t>
      </w:r>
    </w:p>
    <w:p w14:paraId="70A0E69A" w14:textId="77777777" w:rsidR="00DB6ED9" w:rsidRPr="00DB6ED9" w:rsidRDefault="00DB6ED9" w:rsidP="00DB6ED9">
      <w:pPr>
        <w:numPr>
          <w:ilvl w:val="0"/>
          <w:numId w:val="31"/>
        </w:numPr>
        <w:rPr>
          <w:sz w:val="32"/>
          <w:szCs w:val="32"/>
        </w:rPr>
      </w:pPr>
      <w:r w:rsidRPr="00DB6ED9">
        <w:rPr>
          <w:sz w:val="32"/>
          <w:szCs w:val="32"/>
        </w:rPr>
        <w:t>Testing</w:t>
      </w:r>
    </w:p>
    <w:p w14:paraId="67BB9AE1" w14:textId="77777777" w:rsidR="00DB6ED9" w:rsidRPr="00DB6ED9" w:rsidRDefault="00DB6ED9" w:rsidP="00DB6ED9">
      <w:pPr>
        <w:rPr>
          <w:b/>
          <w:bCs/>
          <w:sz w:val="32"/>
          <w:szCs w:val="32"/>
        </w:rPr>
      </w:pPr>
      <w:r w:rsidRPr="00DB6ED9">
        <w:rPr>
          <w:b/>
          <w:bCs/>
          <w:sz w:val="32"/>
          <w:szCs w:val="32"/>
        </w:rPr>
        <w:t>Bonus</w:t>
      </w:r>
    </w:p>
    <w:p w14:paraId="23318A2C" w14:textId="77777777" w:rsidR="00DB6ED9" w:rsidRPr="00DB6ED9" w:rsidRDefault="00DB6ED9" w:rsidP="00DB6ED9">
      <w:pPr>
        <w:rPr>
          <w:sz w:val="32"/>
          <w:szCs w:val="32"/>
        </w:rPr>
      </w:pPr>
      <w:r w:rsidRPr="00DB6ED9">
        <w:rPr>
          <w:sz w:val="32"/>
          <w:szCs w:val="32"/>
        </w:rPr>
        <w:t>If time remains:</w:t>
      </w:r>
    </w:p>
    <w:p w14:paraId="3E8E8B0F" w14:textId="77777777" w:rsidR="00DB6ED9" w:rsidRPr="00DB6ED9" w:rsidRDefault="00DB6ED9" w:rsidP="00DB6ED9">
      <w:pPr>
        <w:numPr>
          <w:ilvl w:val="0"/>
          <w:numId w:val="32"/>
        </w:numPr>
        <w:rPr>
          <w:sz w:val="32"/>
          <w:szCs w:val="32"/>
        </w:rPr>
      </w:pPr>
      <w:r w:rsidRPr="00DB6ED9">
        <w:rPr>
          <w:sz w:val="32"/>
          <w:szCs w:val="32"/>
        </w:rPr>
        <w:t>Report-page tooltip</w:t>
      </w:r>
    </w:p>
    <w:p w14:paraId="7D798674" w14:textId="77777777" w:rsidR="00DB6ED9" w:rsidRPr="00DB6ED9" w:rsidRDefault="00DB6ED9" w:rsidP="00DB6ED9">
      <w:pPr>
        <w:numPr>
          <w:ilvl w:val="0"/>
          <w:numId w:val="32"/>
        </w:numPr>
        <w:rPr>
          <w:sz w:val="32"/>
          <w:szCs w:val="32"/>
        </w:rPr>
      </w:pPr>
      <w:r w:rsidRPr="00DB6ED9">
        <w:rPr>
          <w:sz w:val="32"/>
          <w:szCs w:val="32"/>
        </w:rPr>
        <w:t>Reset Filters bookmark</w:t>
      </w:r>
    </w:p>
    <w:p w14:paraId="3A27FF56" w14:textId="77777777" w:rsidR="00DB6ED9" w:rsidRPr="00DB6ED9" w:rsidRDefault="00DB6ED9" w:rsidP="00DB6ED9">
      <w:pPr>
        <w:numPr>
          <w:ilvl w:val="0"/>
          <w:numId w:val="32"/>
        </w:numPr>
        <w:rPr>
          <w:sz w:val="32"/>
          <w:szCs w:val="32"/>
        </w:rPr>
      </w:pPr>
      <w:r w:rsidRPr="00DB6ED9">
        <w:rPr>
          <w:sz w:val="32"/>
          <w:szCs w:val="32"/>
        </w:rPr>
        <w:t>Bookmark navigator</w:t>
      </w:r>
    </w:p>
    <w:p w14:paraId="2B7B4F00" w14:textId="77777777" w:rsidR="00DB6ED9" w:rsidRPr="00DB6ED9" w:rsidRDefault="00DB6ED9" w:rsidP="00DB6ED9">
      <w:pPr>
        <w:numPr>
          <w:ilvl w:val="0"/>
          <w:numId w:val="32"/>
        </w:numPr>
        <w:rPr>
          <w:sz w:val="32"/>
          <w:szCs w:val="32"/>
        </w:rPr>
      </w:pPr>
      <w:r w:rsidRPr="00DB6ED9">
        <w:rPr>
          <w:sz w:val="32"/>
          <w:szCs w:val="32"/>
        </w:rPr>
        <w:t>Additional dynamic titles</w:t>
      </w:r>
    </w:p>
    <w:p w14:paraId="349274CA" w14:textId="77777777" w:rsidR="00DB6ED9" w:rsidRPr="00DB6ED9" w:rsidRDefault="00DB6ED9" w:rsidP="00DB6ED9">
      <w:pPr>
        <w:numPr>
          <w:ilvl w:val="0"/>
          <w:numId w:val="32"/>
        </w:numPr>
        <w:rPr>
          <w:sz w:val="32"/>
          <w:szCs w:val="32"/>
        </w:rPr>
      </w:pPr>
      <w:r w:rsidRPr="00DB6ED9">
        <w:rPr>
          <w:sz w:val="32"/>
          <w:szCs w:val="32"/>
        </w:rPr>
        <w:t>Advanced conditional formatting</w:t>
      </w:r>
    </w:p>
    <w:p w14:paraId="71972F4A" w14:textId="77777777" w:rsidR="00DB6ED9" w:rsidRPr="00DB6ED9" w:rsidRDefault="00000000" w:rsidP="00DB6ED9">
      <w:pPr>
        <w:rPr>
          <w:sz w:val="32"/>
          <w:szCs w:val="32"/>
        </w:rPr>
      </w:pPr>
      <w:r>
        <w:rPr>
          <w:sz w:val="32"/>
          <w:szCs w:val="32"/>
        </w:rPr>
        <w:pict w14:anchorId="7CAEDF03">
          <v:rect id="_x0000_i1030" style="width:0;height:1.5pt" o:hralign="center" o:hrstd="t" o:hr="t" fillcolor="#a0a0a0" stroked="f"/>
        </w:pict>
      </w:r>
    </w:p>
    <w:p w14:paraId="4FFE15C7" w14:textId="77777777" w:rsidR="00DB6ED9" w:rsidRPr="00DB6ED9" w:rsidRDefault="00DB6ED9" w:rsidP="00DB6ED9">
      <w:pPr>
        <w:rPr>
          <w:b/>
          <w:bCs/>
          <w:sz w:val="32"/>
          <w:szCs w:val="32"/>
        </w:rPr>
      </w:pPr>
      <w:r w:rsidRPr="00DB6ED9">
        <w:rPr>
          <w:b/>
          <w:bCs/>
          <w:sz w:val="32"/>
          <w:szCs w:val="32"/>
        </w:rPr>
        <w:t>6. Day 20 Learning Objectives</w:t>
      </w:r>
    </w:p>
    <w:p w14:paraId="619662B6" w14:textId="77777777" w:rsidR="00DB6ED9" w:rsidRPr="00DB6ED9" w:rsidRDefault="00DB6ED9" w:rsidP="00DB6ED9">
      <w:pPr>
        <w:rPr>
          <w:sz w:val="32"/>
          <w:szCs w:val="32"/>
        </w:rPr>
      </w:pPr>
      <w:r w:rsidRPr="00DB6ED9">
        <w:rPr>
          <w:sz w:val="32"/>
          <w:szCs w:val="32"/>
        </w:rPr>
        <w:t>Students should be able to:</w:t>
      </w:r>
    </w:p>
    <w:p w14:paraId="6155BDC7" w14:textId="77777777" w:rsidR="00DB6ED9" w:rsidRPr="00DB6ED9" w:rsidRDefault="00DB6ED9" w:rsidP="00DB6ED9">
      <w:pPr>
        <w:numPr>
          <w:ilvl w:val="0"/>
          <w:numId w:val="33"/>
        </w:numPr>
        <w:rPr>
          <w:sz w:val="32"/>
          <w:szCs w:val="32"/>
        </w:rPr>
      </w:pPr>
      <w:r w:rsidRPr="00DB6ED9">
        <w:rPr>
          <w:sz w:val="32"/>
          <w:szCs w:val="32"/>
        </w:rPr>
        <w:t>Design a multi-page Power BI Report.</w:t>
      </w:r>
    </w:p>
    <w:p w14:paraId="315E5715" w14:textId="77777777" w:rsidR="00DB6ED9" w:rsidRPr="00DB6ED9" w:rsidRDefault="00DB6ED9" w:rsidP="00DB6ED9">
      <w:pPr>
        <w:numPr>
          <w:ilvl w:val="0"/>
          <w:numId w:val="33"/>
        </w:numPr>
        <w:rPr>
          <w:sz w:val="32"/>
          <w:szCs w:val="32"/>
        </w:rPr>
      </w:pPr>
      <w:r w:rsidRPr="00DB6ED9">
        <w:rPr>
          <w:sz w:val="32"/>
          <w:szCs w:val="32"/>
        </w:rPr>
        <w:t>Create an Executive Overview.</w:t>
      </w:r>
    </w:p>
    <w:p w14:paraId="0B3F87AA" w14:textId="77777777" w:rsidR="00DB6ED9" w:rsidRPr="00DB6ED9" w:rsidRDefault="00DB6ED9" w:rsidP="00DB6ED9">
      <w:pPr>
        <w:numPr>
          <w:ilvl w:val="0"/>
          <w:numId w:val="33"/>
        </w:numPr>
        <w:rPr>
          <w:sz w:val="32"/>
          <w:szCs w:val="32"/>
        </w:rPr>
      </w:pPr>
      <w:r w:rsidRPr="00DB6ED9">
        <w:rPr>
          <w:sz w:val="32"/>
          <w:szCs w:val="32"/>
        </w:rPr>
        <w:t>Select meaningful KPIs.</w:t>
      </w:r>
    </w:p>
    <w:p w14:paraId="1F443FBB" w14:textId="77777777" w:rsidR="00DB6ED9" w:rsidRPr="00DB6ED9" w:rsidRDefault="00DB6ED9" w:rsidP="00DB6ED9">
      <w:pPr>
        <w:numPr>
          <w:ilvl w:val="0"/>
          <w:numId w:val="33"/>
        </w:numPr>
        <w:rPr>
          <w:sz w:val="32"/>
          <w:szCs w:val="32"/>
        </w:rPr>
      </w:pPr>
      <w:r w:rsidRPr="00DB6ED9">
        <w:rPr>
          <w:sz w:val="32"/>
          <w:szCs w:val="32"/>
        </w:rPr>
        <w:t>Build analytical hierarchy.</w:t>
      </w:r>
    </w:p>
    <w:p w14:paraId="184D9A8A" w14:textId="77777777" w:rsidR="00DB6ED9" w:rsidRPr="00DB6ED9" w:rsidRDefault="00DB6ED9" w:rsidP="00DB6ED9">
      <w:pPr>
        <w:numPr>
          <w:ilvl w:val="0"/>
          <w:numId w:val="33"/>
        </w:numPr>
        <w:rPr>
          <w:sz w:val="32"/>
          <w:szCs w:val="32"/>
        </w:rPr>
      </w:pPr>
      <w:r w:rsidRPr="00DB6ED9">
        <w:rPr>
          <w:sz w:val="32"/>
          <w:szCs w:val="32"/>
        </w:rPr>
        <w:t>Avoid visual overload.</w:t>
      </w:r>
    </w:p>
    <w:p w14:paraId="742E5D0C" w14:textId="77777777" w:rsidR="00DB6ED9" w:rsidRPr="00DB6ED9" w:rsidRDefault="00DB6ED9" w:rsidP="00DB6ED9">
      <w:pPr>
        <w:numPr>
          <w:ilvl w:val="0"/>
          <w:numId w:val="33"/>
        </w:numPr>
        <w:rPr>
          <w:sz w:val="32"/>
          <w:szCs w:val="32"/>
        </w:rPr>
      </w:pPr>
      <w:r w:rsidRPr="00DB6ED9">
        <w:rPr>
          <w:sz w:val="32"/>
          <w:szCs w:val="32"/>
        </w:rPr>
        <w:t>Design Department analysis.</w:t>
      </w:r>
    </w:p>
    <w:p w14:paraId="31B4890D" w14:textId="77777777" w:rsidR="00DB6ED9" w:rsidRPr="00DB6ED9" w:rsidRDefault="00DB6ED9" w:rsidP="00DB6ED9">
      <w:pPr>
        <w:numPr>
          <w:ilvl w:val="0"/>
          <w:numId w:val="33"/>
        </w:numPr>
        <w:rPr>
          <w:sz w:val="32"/>
          <w:szCs w:val="32"/>
        </w:rPr>
      </w:pPr>
      <w:r w:rsidRPr="00DB6ED9">
        <w:rPr>
          <w:sz w:val="32"/>
          <w:szCs w:val="32"/>
        </w:rPr>
        <w:t>Design time-trend analysis.</w:t>
      </w:r>
    </w:p>
    <w:p w14:paraId="75FA7C94" w14:textId="77777777" w:rsidR="00DB6ED9" w:rsidRPr="00DB6ED9" w:rsidRDefault="00DB6ED9" w:rsidP="00DB6ED9">
      <w:pPr>
        <w:numPr>
          <w:ilvl w:val="0"/>
          <w:numId w:val="33"/>
        </w:numPr>
        <w:rPr>
          <w:sz w:val="32"/>
          <w:szCs w:val="32"/>
        </w:rPr>
      </w:pPr>
      <w:r w:rsidRPr="00DB6ED9">
        <w:rPr>
          <w:sz w:val="32"/>
          <w:szCs w:val="32"/>
        </w:rPr>
        <w:t>Design Employee-level detail.</w:t>
      </w:r>
    </w:p>
    <w:p w14:paraId="258A3733" w14:textId="77777777" w:rsidR="00DB6ED9" w:rsidRPr="00DB6ED9" w:rsidRDefault="00DB6ED9" w:rsidP="00DB6ED9">
      <w:pPr>
        <w:numPr>
          <w:ilvl w:val="0"/>
          <w:numId w:val="33"/>
        </w:numPr>
        <w:rPr>
          <w:sz w:val="32"/>
          <w:szCs w:val="32"/>
        </w:rPr>
      </w:pPr>
      <w:r w:rsidRPr="00DB6ED9">
        <w:rPr>
          <w:sz w:val="32"/>
          <w:szCs w:val="32"/>
        </w:rPr>
        <w:t>Create a Page Navigator.</w:t>
      </w:r>
    </w:p>
    <w:p w14:paraId="427455B3" w14:textId="77777777" w:rsidR="00DB6ED9" w:rsidRPr="00DB6ED9" w:rsidRDefault="00DB6ED9" w:rsidP="00DB6ED9">
      <w:pPr>
        <w:numPr>
          <w:ilvl w:val="0"/>
          <w:numId w:val="33"/>
        </w:numPr>
        <w:rPr>
          <w:sz w:val="32"/>
          <w:szCs w:val="32"/>
        </w:rPr>
      </w:pPr>
      <w:r w:rsidRPr="00DB6ED9">
        <w:rPr>
          <w:sz w:val="32"/>
          <w:szCs w:val="32"/>
        </w:rPr>
        <w:t>Explain Page Navigation.</w:t>
      </w:r>
    </w:p>
    <w:p w14:paraId="04089A62" w14:textId="77777777" w:rsidR="00DB6ED9" w:rsidRPr="00DB6ED9" w:rsidRDefault="00DB6ED9" w:rsidP="00DB6ED9">
      <w:pPr>
        <w:numPr>
          <w:ilvl w:val="0"/>
          <w:numId w:val="33"/>
        </w:numPr>
        <w:rPr>
          <w:sz w:val="32"/>
          <w:szCs w:val="32"/>
        </w:rPr>
      </w:pPr>
      <w:r w:rsidRPr="00DB6ED9">
        <w:rPr>
          <w:sz w:val="32"/>
          <w:szCs w:val="32"/>
        </w:rPr>
        <w:lastRenderedPageBreak/>
        <w:t>Create Buttons.</w:t>
      </w:r>
    </w:p>
    <w:p w14:paraId="591759B9" w14:textId="77777777" w:rsidR="00DB6ED9" w:rsidRPr="00DB6ED9" w:rsidRDefault="00DB6ED9" w:rsidP="00DB6ED9">
      <w:pPr>
        <w:numPr>
          <w:ilvl w:val="0"/>
          <w:numId w:val="33"/>
        </w:numPr>
        <w:rPr>
          <w:sz w:val="32"/>
          <w:szCs w:val="32"/>
        </w:rPr>
      </w:pPr>
      <w:r w:rsidRPr="00DB6ED9">
        <w:rPr>
          <w:sz w:val="32"/>
          <w:szCs w:val="32"/>
        </w:rPr>
        <w:t>Understand Bookmarks.</w:t>
      </w:r>
    </w:p>
    <w:p w14:paraId="6FD9E9EB" w14:textId="77777777" w:rsidR="00DB6ED9" w:rsidRPr="00DB6ED9" w:rsidRDefault="00DB6ED9" w:rsidP="00DB6ED9">
      <w:pPr>
        <w:numPr>
          <w:ilvl w:val="0"/>
          <w:numId w:val="33"/>
        </w:numPr>
        <w:rPr>
          <w:sz w:val="32"/>
          <w:szCs w:val="32"/>
        </w:rPr>
      </w:pPr>
      <w:r w:rsidRPr="00DB6ED9">
        <w:rPr>
          <w:sz w:val="32"/>
          <w:szCs w:val="32"/>
        </w:rPr>
        <w:t>Create a Reset Filters Bookmark.</w:t>
      </w:r>
    </w:p>
    <w:p w14:paraId="15EFC2CD" w14:textId="77777777" w:rsidR="00DB6ED9" w:rsidRPr="00DB6ED9" w:rsidRDefault="00DB6ED9" w:rsidP="00DB6ED9">
      <w:pPr>
        <w:numPr>
          <w:ilvl w:val="0"/>
          <w:numId w:val="33"/>
        </w:numPr>
        <w:rPr>
          <w:sz w:val="32"/>
          <w:szCs w:val="32"/>
        </w:rPr>
      </w:pPr>
      <w:r w:rsidRPr="00DB6ED9">
        <w:rPr>
          <w:sz w:val="32"/>
          <w:szCs w:val="32"/>
        </w:rPr>
        <w:t>Explain Bookmark state.</w:t>
      </w:r>
    </w:p>
    <w:p w14:paraId="2A10F1A4" w14:textId="77777777" w:rsidR="00DB6ED9" w:rsidRPr="00DB6ED9" w:rsidRDefault="00DB6ED9" w:rsidP="00DB6ED9">
      <w:pPr>
        <w:numPr>
          <w:ilvl w:val="0"/>
          <w:numId w:val="33"/>
        </w:numPr>
        <w:rPr>
          <w:sz w:val="32"/>
          <w:szCs w:val="32"/>
        </w:rPr>
      </w:pPr>
      <w:r w:rsidRPr="00DB6ED9">
        <w:rPr>
          <w:sz w:val="32"/>
          <w:szCs w:val="32"/>
        </w:rPr>
        <w:t>Create a Drillthrough page.</w:t>
      </w:r>
    </w:p>
    <w:p w14:paraId="6712D8C6" w14:textId="77777777" w:rsidR="00DB6ED9" w:rsidRPr="00DB6ED9" w:rsidRDefault="00DB6ED9" w:rsidP="00DB6ED9">
      <w:pPr>
        <w:numPr>
          <w:ilvl w:val="0"/>
          <w:numId w:val="33"/>
        </w:numPr>
        <w:rPr>
          <w:sz w:val="32"/>
          <w:szCs w:val="32"/>
        </w:rPr>
      </w:pPr>
      <w:r w:rsidRPr="00DB6ED9">
        <w:rPr>
          <w:sz w:val="32"/>
          <w:szCs w:val="32"/>
        </w:rPr>
        <w:t>Configure Drillthrough fields.</w:t>
      </w:r>
    </w:p>
    <w:p w14:paraId="5913069C" w14:textId="77777777" w:rsidR="00DB6ED9" w:rsidRPr="00DB6ED9" w:rsidRDefault="00DB6ED9" w:rsidP="00DB6ED9">
      <w:pPr>
        <w:numPr>
          <w:ilvl w:val="0"/>
          <w:numId w:val="33"/>
        </w:numPr>
        <w:rPr>
          <w:sz w:val="32"/>
          <w:szCs w:val="32"/>
        </w:rPr>
      </w:pPr>
      <w:r w:rsidRPr="00DB6ED9">
        <w:rPr>
          <w:sz w:val="32"/>
          <w:szCs w:val="32"/>
        </w:rPr>
        <w:t>Use a Drillthrough Back button.</w:t>
      </w:r>
    </w:p>
    <w:p w14:paraId="49F170FA" w14:textId="77777777" w:rsidR="00DB6ED9" w:rsidRPr="00DB6ED9" w:rsidRDefault="00DB6ED9" w:rsidP="00DB6ED9">
      <w:pPr>
        <w:numPr>
          <w:ilvl w:val="0"/>
          <w:numId w:val="33"/>
        </w:numPr>
        <w:rPr>
          <w:sz w:val="32"/>
          <w:szCs w:val="32"/>
        </w:rPr>
      </w:pPr>
      <w:r w:rsidRPr="00DB6ED9">
        <w:rPr>
          <w:sz w:val="32"/>
          <w:szCs w:val="32"/>
        </w:rPr>
        <w:t>Understand Drillthrough context.</w:t>
      </w:r>
    </w:p>
    <w:p w14:paraId="4E880CA6" w14:textId="77777777" w:rsidR="00DB6ED9" w:rsidRPr="00DB6ED9" w:rsidRDefault="00DB6ED9" w:rsidP="00DB6ED9">
      <w:pPr>
        <w:numPr>
          <w:ilvl w:val="0"/>
          <w:numId w:val="33"/>
        </w:numPr>
        <w:rPr>
          <w:sz w:val="32"/>
          <w:szCs w:val="32"/>
        </w:rPr>
      </w:pPr>
      <w:r w:rsidRPr="00DB6ED9">
        <w:rPr>
          <w:sz w:val="32"/>
          <w:szCs w:val="32"/>
        </w:rPr>
        <w:t>Build a report-page Tooltip.</w:t>
      </w:r>
    </w:p>
    <w:p w14:paraId="545A1060" w14:textId="77777777" w:rsidR="00DB6ED9" w:rsidRPr="00DB6ED9" w:rsidRDefault="00DB6ED9" w:rsidP="00DB6ED9">
      <w:pPr>
        <w:numPr>
          <w:ilvl w:val="0"/>
          <w:numId w:val="33"/>
        </w:numPr>
        <w:rPr>
          <w:sz w:val="32"/>
          <w:szCs w:val="32"/>
        </w:rPr>
      </w:pPr>
      <w:r w:rsidRPr="00DB6ED9">
        <w:rPr>
          <w:sz w:val="32"/>
          <w:szCs w:val="32"/>
        </w:rPr>
        <w:t>Use Tooltip fields.</w:t>
      </w:r>
    </w:p>
    <w:p w14:paraId="1E330513" w14:textId="77777777" w:rsidR="00DB6ED9" w:rsidRPr="00DB6ED9" w:rsidRDefault="00DB6ED9" w:rsidP="00DB6ED9">
      <w:pPr>
        <w:numPr>
          <w:ilvl w:val="0"/>
          <w:numId w:val="33"/>
        </w:numPr>
        <w:rPr>
          <w:sz w:val="32"/>
          <w:szCs w:val="32"/>
        </w:rPr>
      </w:pPr>
      <w:r w:rsidRPr="00DB6ED9">
        <w:rPr>
          <w:sz w:val="32"/>
          <w:szCs w:val="32"/>
        </w:rPr>
        <w:t>Use Tooltips without overcrowding reports.</w:t>
      </w:r>
    </w:p>
    <w:p w14:paraId="26566758" w14:textId="77777777" w:rsidR="00DB6ED9" w:rsidRPr="00DB6ED9" w:rsidRDefault="00DB6ED9" w:rsidP="00DB6ED9">
      <w:pPr>
        <w:numPr>
          <w:ilvl w:val="0"/>
          <w:numId w:val="33"/>
        </w:numPr>
        <w:rPr>
          <w:sz w:val="32"/>
          <w:szCs w:val="32"/>
        </w:rPr>
      </w:pPr>
      <w:r w:rsidRPr="00DB6ED9">
        <w:rPr>
          <w:sz w:val="32"/>
          <w:szCs w:val="32"/>
        </w:rPr>
        <w:t>Explain accessibility limitations of Tooltips.</w:t>
      </w:r>
    </w:p>
    <w:p w14:paraId="5BC772B5" w14:textId="77777777" w:rsidR="00DB6ED9" w:rsidRPr="00DB6ED9" w:rsidRDefault="00DB6ED9" w:rsidP="00DB6ED9">
      <w:pPr>
        <w:numPr>
          <w:ilvl w:val="0"/>
          <w:numId w:val="33"/>
        </w:numPr>
        <w:rPr>
          <w:sz w:val="32"/>
          <w:szCs w:val="32"/>
        </w:rPr>
      </w:pPr>
      <w:r w:rsidRPr="00DB6ED9">
        <w:rPr>
          <w:sz w:val="32"/>
          <w:szCs w:val="32"/>
        </w:rPr>
        <w:t>Sync Slicers between pages.</w:t>
      </w:r>
    </w:p>
    <w:p w14:paraId="0D887E7F" w14:textId="77777777" w:rsidR="00DB6ED9" w:rsidRPr="00DB6ED9" w:rsidRDefault="00DB6ED9" w:rsidP="00DB6ED9">
      <w:pPr>
        <w:numPr>
          <w:ilvl w:val="0"/>
          <w:numId w:val="33"/>
        </w:numPr>
        <w:rPr>
          <w:sz w:val="32"/>
          <w:szCs w:val="32"/>
        </w:rPr>
      </w:pPr>
      <w:r w:rsidRPr="00DB6ED9">
        <w:rPr>
          <w:sz w:val="32"/>
          <w:szCs w:val="32"/>
        </w:rPr>
        <w:t>Control Slicer visibility.</w:t>
      </w:r>
    </w:p>
    <w:p w14:paraId="48698176" w14:textId="77777777" w:rsidR="00DB6ED9" w:rsidRPr="00DB6ED9" w:rsidRDefault="00DB6ED9" w:rsidP="00DB6ED9">
      <w:pPr>
        <w:numPr>
          <w:ilvl w:val="0"/>
          <w:numId w:val="33"/>
        </w:numPr>
        <w:rPr>
          <w:sz w:val="32"/>
          <w:szCs w:val="32"/>
        </w:rPr>
      </w:pPr>
      <w:r w:rsidRPr="00DB6ED9">
        <w:rPr>
          <w:sz w:val="32"/>
          <w:szCs w:val="32"/>
        </w:rPr>
        <w:t>Understand Visual Interactions.</w:t>
      </w:r>
    </w:p>
    <w:p w14:paraId="129875F8" w14:textId="77777777" w:rsidR="00DB6ED9" w:rsidRPr="00DB6ED9" w:rsidRDefault="00DB6ED9" w:rsidP="00DB6ED9">
      <w:pPr>
        <w:numPr>
          <w:ilvl w:val="0"/>
          <w:numId w:val="33"/>
        </w:numPr>
        <w:rPr>
          <w:sz w:val="32"/>
          <w:szCs w:val="32"/>
        </w:rPr>
      </w:pPr>
      <w:r w:rsidRPr="00DB6ED9">
        <w:rPr>
          <w:sz w:val="32"/>
          <w:szCs w:val="32"/>
        </w:rPr>
        <w:t>Configure Edit Interactions.</w:t>
      </w:r>
    </w:p>
    <w:p w14:paraId="7DF2665C" w14:textId="77777777" w:rsidR="00DB6ED9" w:rsidRPr="00DB6ED9" w:rsidRDefault="00DB6ED9" w:rsidP="00DB6ED9">
      <w:pPr>
        <w:numPr>
          <w:ilvl w:val="0"/>
          <w:numId w:val="33"/>
        </w:numPr>
        <w:rPr>
          <w:sz w:val="32"/>
          <w:szCs w:val="32"/>
        </w:rPr>
      </w:pPr>
      <w:r w:rsidRPr="00DB6ED9">
        <w:rPr>
          <w:sz w:val="32"/>
          <w:szCs w:val="32"/>
        </w:rPr>
        <w:t>Apply Matrix conditional formatting.</w:t>
      </w:r>
    </w:p>
    <w:p w14:paraId="574DCB43" w14:textId="77777777" w:rsidR="00DB6ED9" w:rsidRPr="00DB6ED9" w:rsidRDefault="00DB6ED9" w:rsidP="00DB6ED9">
      <w:pPr>
        <w:numPr>
          <w:ilvl w:val="0"/>
          <w:numId w:val="33"/>
        </w:numPr>
        <w:rPr>
          <w:sz w:val="32"/>
          <w:szCs w:val="32"/>
        </w:rPr>
      </w:pPr>
      <w:r w:rsidRPr="00DB6ED9">
        <w:rPr>
          <w:sz w:val="32"/>
          <w:szCs w:val="32"/>
        </w:rPr>
        <w:t>Use data bars.</w:t>
      </w:r>
    </w:p>
    <w:p w14:paraId="5E7B9C49" w14:textId="77777777" w:rsidR="00DB6ED9" w:rsidRPr="00DB6ED9" w:rsidRDefault="00DB6ED9" w:rsidP="00DB6ED9">
      <w:pPr>
        <w:numPr>
          <w:ilvl w:val="0"/>
          <w:numId w:val="33"/>
        </w:numPr>
        <w:rPr>
          <w:sz w:val="32"/>
          <w:szCs w:val="32"/>
        </w:rPr>
      </w:pPr>
      <w:r w:rsidRPr="00DB6ED9">
        <w:rPr>
          <w:sz w:val="32"/>
          <w:szCs w:val="32"/>
        </w:rPr>
        <w:t>Use icons.</w:t>
      </w:r>
    </w:p>
    <w:p w14:paraId="47277948" w14:textId="77777777" w:rsidR="00DB6ED9" w:rsidRPr="00DB6ED9" w:rsidRDefault="00DB6ED9" w:rsidP="00DB6ED9">
      <w:pPr>
        <w:numPr>
          <w:ilvl w:val="0"/>
          <w:numId w:val="33"/>
        </w:numPr>
        <w:rPr>
          <w:sz w:val="32"/>
          <w:szCs w:val="32"/>
        </w:rPr>
      </w:pPr>
      <w:r w:rsidRPr="00DB6ED9">
        <w:rPr>
          <w:sz w:val="32"/>
          <w:szCs w:val="32"/>
        </w:rPr>
        <w:t>Apply rule-based formatting.</w:t>
      </w:r>
    </w:p>
    <w:p w14:paraId="5064940D" w14:textId="77777777" w:rsidR="00DB6ED9" w:rsidRPr="00DB6ED9" w:rsidRDefault="00DB6ED9" w:rsidP="00DB6ED9">
      <w:pPr>
        <w:numPr>
          <w:ilvl w:val="0"/>
          <w:numId w:val="33"/>
        </w:numPr>
        <w:rPr>
          <w:sz w:val="32"/>
          <w:szCs w:val="32"/>
        </w:rPr>
      </w:pPr>
      <w:r w:rsidRPr="00DB6ED9">
        <w:rPr>
          <w:sz w:val="32"/>
          <w:szCs w:val="32"/>
        </w:rPr>
        <w:t>Understand when conditional formatting helps.</w:t>
      </w:r>
    </w:p>
    <w:p w14:paraId="3D9088D8" w14:textId="77777777" w:rsidR="00DB6ED9" w:rsidRPr="00DB6ED9" w:rsidRDefault="00DB6ED9" w:rsidP="00DB6ED9">
      <w:pPr>
        <w:numPr>
          <w:ilvl w:val="0"/>
          <w:numId w:val="33"/>
        </w:numPr>
        <w:rPr>
          <w:sz w:val="32"/>
          <w:szCs w:val="32"/>
        </w:rPr>
      </w:pPr>
      <w:r w:rsidRPr="00DB6ED9">
        <w:rPr>
          <w:sz w:val="32"/>
          <w:szCs w:val="32"/>
        </w:rPr>
        <w:t>Create dynamic titles.</w:t>
      </w:r>
    </w:p>
    <w:p w14:paraId="6CDEA34D" w14:textId="77777777" w:rsidR="00DB6ED9" w:rsidRPr="00DB6ED9" w:rsidRDefault="00DB6ED9" w:rsidP="00DB6ED9">
      <w:pPr>
        <w:numPr>
          <w:ilvl w:val="0"/>
          <w:numId w:val="33"/>
        </w:numPr>
        <w:rPr>
          <w:sz w:val="32"/>
          <w:szCs w:val="32"/>
        </w:rPr>
      </w:pPr>
      <w:r w:rsidRPr="00DB6ED9">
        <w:rPr>
          <w:sz w:val="32"/>
          <w:szCs w:val="32"/>
        </w:rPr>
        <w:lastRenderedPageBreak/>
        <w:t>Use SELECTEDVALUE-based context.</w:t>
      </w:r>
    </w:p>
    <w:p w14:paraId="342BC333" w14:textId="77777777" w:rsidR="00DB6ED9" w:rsidRPr="00DB6ED9" w:rsidRDefault="00DB6ED9" w:rsidP="00DB6ED9">
      <w:pPr>
        <w:numPr>
          <w:ilvl w:val="0"/>
          <w:numId w:val="33"/>
        </w:numPr>
        <w:rPr>
          <w:sz w:val="32"/>
          <w:szCs w:val="32"/>
        </w:rPr>
      </w:pPr>
      <w:r w:rsidRPr="00DB6ED9">
        <w:rPr>
          <w:sz w:val="32"/>
          <w:szCs w:val="32"/>
        </w:rPr>
        <w:t>Design trend charts.</w:t>
      </w:r>
    </w:p>
    <w:p w14:paraId="0DEC49AE" w14:textId="77777777" w:rsidR="00DB6ED9" w:rsidRPr="00DB6ED9" w:rsidRDefault="00DB6ED9" w:rsidP="00DB6ED9">
      <w:pPr>
        <w:numPr>
          <w:ilvl w:val="0"/>
          <w:numId w:val="33"/>
        </w:numPr>
        <w:rPr>
          <w:sz w:val="32"/>
          <w:szCs w:val="32"/>
        </w:rPr>
      </w:pPr>
      <w:r w:rsidRPr="00DB6ED9">
        <w:rPr>
          <w:sz w:val="32"/>
          <w:szCs w:val="32"/>
        </w:rPr>
        <w:t>Use Year-Month correctly.</w:t>
      </w:r>
    </w:p>
    <w:p w14:paraId="3CD35CFF" w14:textId="77777777" w:rsidR="00DB6ED9" w:rsidRPr="00DB6ED9" w:rsidRDefault="00DB6ED9" w:rsidP="00DB6ED9">
      <w:pPr>
        <w:numPr>
          <w:ilvl w:val="0"/>
          <w:numId w:val="33"/>
        </w:numPr>
        <w:rPr>
          <w:sz w:val="32"/>
          <w:szCs w:val="32"/>
        </w:rPr>
      </w:pPr>
      <w:r w:rsidRPr="00DB6ED9">
        <w:rPr>
          <w:sz w:val="32"/>
          <w:szCs w:val="32"/>
        </w:rPr>
        <w:t>Compare current and previous year.</w:t>
      </w:r>
    </w:p>
    <w:p w14:paraId="13A372BD" w14:textId="77777777" w:rsidR="00DB6ED9" w:rsidRPr="00DB6ED9" w:rsidRDefault="00DB6ED9" w:rsidP="00DB6ED9">
      <w:pPr>
        <w:numPr>
          <w:ilvl w:val="0"/>
          <w:numId w:val="33"/>
        </w:numPr>
        <w:rPr>
          <w:sz w:val="32"/>
          <w:szCs w:val="32"/>
        </w:rPr>
      </w:pPr>
      <w:r w:rsidRPr="00DB6ED9">
        <w:rPr>
          <w:sz w:val="32"/>
          <w:szCs w:val="32"/>
        </w:rPr>
        <w:t>Display YoY metrics.</w:t>
      </w:r>
    </w:p>
    <w:p w14:paraId="007576CF" w14:textId="77777777" w:rsidR="00DB6ED9" w:rsidRPr="00DB6ED9" w:rsidRDefault="00DB6ED9" w:rsidP="00DB6ED9">
      <w:pPr>
        <w:numPr>
          <w:ilvl w:val="0"/>
          <w:numId w:val="33"/>
        </w:numPr>
        <w:rPr>
          <w:sz w:val="32"/>
          <w:szCs w:val="32"/>
        </w:rPr>
      </w:pPr>
      <w:r w:rsidRPr="00DB6ED9">
        <w:rPr>
          <w:sz w:val="32"/>
          <w:szCs w:val="32"/>
        </w:rPr>
        <w:t>Explain drill-down vs Drillthrough.</w:t>
      </w:r>
    </w:p>
    <w:p w14:paraId="355B94E1" w14:textId="77777777" w:rsidR="00DB6ED9" w:rsidRPr="00DB6ED9" w:rsidRDefault="00DB6ED9" w:rsidP="00DB6ED9">
      <w:pPr>
        <w:numPr>
          <w:ilvl w:val="0"/>
          <w:numId w:val="33"/>
        </w:numPr>
        <w:rPr>
          <w:sz w:val="32"/>
          <w:szCs w:val="32"/>
        </w:rPr>
      </w:pPr>
      <w:r w:rsidRPr="00DB6ED9">
        <w:rPr>
          <w:sz w:val="32"/>
          <w:szCs w:val="32"/>
        </w:rPr>
        <w:t>Design report navigation.</w:t>
      </w:r>
    </w:p>
    <w:p w14:paraId="156B3FA1" w14:textId="77777777" w:rsidR="00DB6ED9" w:rsidRPr="00DB6ED9" w:rsidRDefault="00DB6ED9" w:rsidP="00DB6ED9">
      <w:pPr>
        <w:numPr>
          <w:ilvl w:val="0"/>
          <w:numId w:val="33"/>
        </w:numPr>
        <w:rPr>
          <w:sz w:val="32"/>
          <w:szCs w:val="32"/>
        </w:rPr>
      </w:pPr>
      <w:r w:rsidRPr="00DB6ED9">
        <w:rPr>
          <w:sz w:val="32"/>
          <w:szCs w:val="32"/>
        </w:rPr>
        <w:t>Apply consistent visual formatting.</w:t>
      </w:r>
    </w:p>
    <w:p w14:paraId="4E74B1D5" w14:textId="77777777" w:rsidR="00DB6ED9" w:rsidRPr="00DB6ED9" w:rsidRDefault="00DB6ED9" w:rsidP="00DB6ED9">
      <w:pPr>
        <w:numPr>
          <w:ilvl w:val="0"/>
          <w:numId w:val="33"/>
        </w:numPr>
        <w:rPr>
          <w:sz w:val="32"/>
          <w:szCs w:val="32"/>
        </w:rPr>
      </w:pPr>
      <w:r w:rsidRPr="00DB6ED9">
        <w:rPr>
          <w:sz w:val="32"/>
          <w:szCs w:val="32"/>
        </w:rPr>
        <w:t>Create useful report hierarchy.</w:t>
      </w:r>
    </w:p>
    <w:p w14:paraId="6DD70C42" w14:textId="77777777" w:rsidR="00DB6ED9" w:rsidRPr="00DB6ED9" w:rsidRDefault="00DB6ED9" w:rsidP="00DB6ED9">
      <w:pPr>
        <w:numPr>
          <w:ilvl w:val="0"/>
          <w:numId w:val="33"/>
        </w:numPr>
        <w:rPr>
          <w:sz w:val="32"/>
          <w:szCs w:val="32"/>
        </w:rPr>
      </w:pPr>
      <w:r w:rsidRPr="00DB6ED9">
        <w:rPr>
          <w:sz w:val="32"/>
          <w:szCs w:val="32"/>
        </w:rPr>
        <w:t>Use report themes appropriately.</w:t>
      </w:r>
    </w:p>
    <w:p w14:paraId="6DFE3A42" w14:textId="77777777" w:rsidR="00DB6ED9" w:rsidRPr="00DB6ED9" w:rsidRDefault="00DB6ED9" w:rsidP="00DB6ED9">
      <w:pPr>
        <w:numPr>
          <w:ilvl w:val="0"/>
          <w:numId w:val="33"/>
        </w:numPr>
        <w:rPr>
          <w:sz w:val="32"/>
          <w:szCs w:val="32"/>
        </w:rPr>
      </w:pPr>
      <w:r w:rsidRPr="00DB6ED9">
        <w:rPr>
          <w:sz w:val="32"/>
          <w:szCs w:val="32"/>
        </w:rPr>
        <w:t>Apply accessibility guidance.</w:t>
      </w:r>
    </w:p>
    <w:p w14:paraId="4D0DE099" w14:textId="77777777" w:rsidR="00DB6ED9" w:rsidRPr="00DB6ED9" w:rsidRDefault="00DB6ED9" w:rsidP="00DB6ED9">
      <w:pPr>
        <w:numPr>
          <w:ilvl w:val="0"/>
          <w:numId w:val="33"/>
        </w:numPr>
        <w:rPr>
          <w:sz w:val="32"/>
          <w:szCs w:val="32"/>
        </w:rPr>
      </w:pPr>
      <w:r w:rsidRPr="00DB6ED9">
        <w:rPr>
          <w:sz w:val="32"/>
          <w:szCs w:val="32"/>
        </w:rPr>
        <w:t>Add Alt Text.</w:t>
      </w:r>
    </w:p>
    <w:p w14:paraId="286E39B5" w14:textId="77777777" w:rsidR="00DB6ED9" w:rsidRPr="00DB6ED9" w:rsidRDefault="00DB6ED9" w:rsidP="00DB6ED9">
      <w:pPr>
        <w:numPr>
          <w:ilvl w:val="0"/>
          <w:numId w:val="33"/>
        </w:numPr>
        <w:rPr>
          <w:sz w:val="32"/>
          <w:szCs w:val="32"/>
        </w:rPr>
      </w:pPr>
      <w:r w:rsidRPr="00DB6ED9">
        <w:rPr>
          <w:sz w:val="32"/>
          <w:szCs w:val="32"/>
        </w:rPr>
        <w:t>Review keyboard/focus order.</w:t>
      </w:r>
    </w:p>
    <w:p w14:paraId="27A88C5A" w14:textId="77777777" w:rsidR="00DB6ED9" w:rsidRPr="00DB6ED9" w:rsidRDefault="00DB6ED9" w:rsidP="00DB6ED9">
      <w:pPr>
        <w:numPr>
          <w:ilvl w:val="0"/>
          <w:numId w:val="33"/>
        </w:numPr>
        <w:rPr>
          <w:sz w:val="32"/>
          <w:szCs w:val="32"/>
        </w:rPr>
      </w:pPr>
      <w:r w:rsidRPr="00DB6ED9">
        <w:rPr>
          <w:sz w:val="32"/>
          <w:szCs w:val="32"/>
        </w:rPr>
        <w:t>Avoid color-only communication.</w:t>
      </w:r>
    </w:p>
    <w:p w14:paraId="081D29FF" w14:textId="77777777" w:rsidR="00DB6ED9" w:rsidRPr="00DB6ED9" w:rsidRDefault="00DB6ED9" w:rsidP="00DB6ED9">
      <w:pPr>
        <w:numPr>
          <w:ilvl w:val="0"/>
          <w:numId w:val="33"/>
        </w:numPr>
        <w:rPr>
          <w:sz w:val="32"/>
          <w:szCs w:val="32"/>
        </w:rPr>
      </w:pPr>
      <w:r w:rsidRPr="00DB6ED9">
        <w:rPr>
          <w:sz w:val="32"/>
          <w:szCs w:val="32"/>
        </w:rPr>
        <w:t>Create mobile-optimized layouts.</w:t>
      </w:r>
    </w:p>
    <w:p w14:paraId="61E0D22F" w14:textId="77777777" w:rsidR="00DB6ED9" w:rsidRPr="00DB6ED9" w:rsidRDefault="00DB6ED9" w:rsidP="00DB6ED9">
      <w:pPr>
        <w:numPr>
          <w:ilvl w:val="0"/>
          <w:numId w:val="33"/>
        </w:numPr>
        <w:rPr>
          <w:sz w:val="32"/>
          <w:szCs w:val="32"/>
        </w:rPr>
      </w:pPr>
      <w:r w:rsidRPr="00DB6ED9">
        <w:rPr>
          <w:sz w:val="32"/>
          <w:szCs w:val="32"/>
        </w:rPr>
        <w:t>Use mobile Auto-create as a starting point.</w:t>
      </w:r>
    </w:p>
    <w:p w14:paraId="08EC37E9" w14:textId="77777777" w:rsidR="00DB6ED9" w:rsidRPr="00DB6ED9" w:rsidRDefault="00DB6ED9" w:rsidP="00DB6ED9">
      <w:pPr>
        <w:numPr>
          <w:ilvl w:val="0"/>
          <w:numId w:val="33"/>
        </w:numPr>
        <w:rPr>
          <w:sz w:val="32"/>
          <w:szCs w:val="32"/>
        </w:rPr>
      </w:pPr>
      <w:r w:rsidRPr="00DB6ED9">
        <w:rPr>
          <w:sz w:val="32"/>
          <w:szCs w:val="32"/>
        </w:rPr>
        <w:t>Prioritize content for phones.</w:t>
      </w:r>
    </w:p>
    <w:p w14:paraId="69298929" w14:textId="77777777" w:rsidR="00DB6ED9" w:rsidRPr="00DB6ED9" w:rsidRDefault="00DB6ED9" w:rsidP="00DB6ED9">
      <w:pPr>
        <w:numPr>
          <w:ilvl w:val="0"/>
          <w:numId w:val="33"/>
        </w:numPr>
        <w:rPr>
          <w:sz w:val="32"/>
          <w:szCs w:val="32"/>
        </w:rPr>
      </w:pPr>
      <w:r w:rsidRPr="00DB6ED9">
        <w:rPr>
          <w:sz w:val="32"/>
          <w:szCs w:val="32"/>
        </w:rPr>
        <w:t>Save the final PBIX.</w:t>
      </w:r>
    </w:p>
    <w:p w14:paraId="797FC77A" w14:textId="77777777" w:rsidR="00DB6ED9" w:rsidRPr="00DB6ED9" w:rsidRDefault="00DB6ED9" w:rsidP="00DB6ED9">
      <w:pPr>
        <w:numPr>
          <w:ilvl w:val="0"/>
          <w:numId w:val="33"/>
        </w:numPr>
        <w:rPr>
          <w:sz w:val="32"/>
          <w:szCs w:val="32"/>
        </w:rPr>
      </w:pPr>
      <w:r w:rsidRPr="00DB6ED9">
        <w:rPr>
          <w:sz w:val="32"/>
          <w:szCs w:val="32"/>
        </w:rPr>
        <w:t>Publish from Desktop.</w:t>
      </w:r>
    </w:p>
    <w:p w14:paraId="36148E81" w14:textId="77777777" w:rsidR="00DB6ED9" w:rsidRPr="00DB6ED9" w:rsidRDefault="00DB6ED9" w:rsidP="00DB6ED9">
      <w:pPr>
        <w:numPr>
          <w:ilvl w:val="0"/>
          <w:numId w:val="33"/>
        </w:numPr>
        <w:rPr>
          <w:sz w:val="32"/>
          <w:szCs w:val="32"/>
        </w:rPr>
      </w:pPr>
      <w:r w:rsidRPr="00DB6ED9">
        <w:rPr>
          <w:sz w:val="32"/>
          <w:szCs w:val="32"/>
        </w:rPr>
        <w:t>Select a Workspace.</w:t>
      </w:r>
    </w:p>
    <w:p w14:paraId="4DABB604" w14:textId="77777777" w:rsidR="00DB6ED9" w:rsidRPr="00DB6ED9" w:rsidRDefault="00DB6ED9" w:rsidP="00DB6ED9">
      <w:pPr>
        <w:numPr>
          <w:ilvl w:val="0"/>
          <w:numId w:val="33"/>
        </w:numPr>
        <w:rPr>
          <w:sz w:val="32"/>
          <w:szCs w:val="32"/>
        </w:rPr>
      </w:pPr>
      <w:r w:rsidRPr="00DB6ED9">
        <w:rPr>
          <w:sz w:val="32"/>
          <w:szCs w:val="32"/>
        </w:rPr>
        <w:t>Explain Workspace purpose.</w:t>
      </w:r>
    </w:p>
    <w:p w14:paraId="4F729869" w14:textId="77777777" w:rsidR="00DB6ED9" w:rsidRPr="00DB6ED9" w:rsidRDefault="00DB6ED9" w:rsidP="00DB6ED9">
      <w:pPr>
        <w:numPr>
          <w:ilvl w:val="0"/>
          <w:numId w:val="33"/>
        </w:numPr>
        <w:rPr>
          <w:sz w:val="32"/>
          <w:szCs w:val="32"/>
        </w:rPr>
      </w:pPr>
      <w:r w:rsidRPr="00DB6ED9">
        <w:rPr>
          <w:sz w:val="32"/>
          <w:szCs w:val="32"/>
        </w:rPr>
        <w:t>Distinguish Workspace creators from consumers.</w:t>
      </w:r>
    </w:p>
    <w:p w14:paraId="7A4DCFA1" w14:textId="77777777" w:rsidR="00DB6ED9" w:rsidRPr="00DB6ED9" w:rsidRDefault="00DB6ED9" w:rsidP="00DB6ED9">
      <w:pPr>
        <w:numPr>
          <w:ilvl w:val="0"/>
          <w:numId w:val="33"/>
        </w:numPr>
        <w:rPr>
          <w:sz w:val="32"/>
          <w:szCs w:val="32"/>
        </w:rPr>
      </w:pPr>
      <w:r w:rsidRPr="00DB6ED9">
        <w:rPr>
          <w:sz w:val="32"/>
          <w:szCs w:val="32"/>
        </w:rPr>
        <w:lastRenderedPageBreak/>
        <w:t>Explain Report vs Semantic Model in the Service.</w:t>
      </w:r>
    </w:p>
    <w:p w14:paraId="16234B60" w14:textId="77777777" w:rsidR="00DB6ED9" w:rsidRPr="00DB6ED9" w:rsidRDefault="00DB6ED9" w:rsidP="00DB6ED9">
      <w:pPr>
        <w:numPr>
          <w:ilvl w:val="0"/>
          <w:numId w:val="33"/>
        </w:numPr>
        <w:rPr>
          <w:sz w:val="32"/>
          <w:szCs w:val="32"/>
        </w:rPr>
      </w:pPr>
      <w:r w:rsidRPr="00DB6ED9">
        <w:rPr>
          <w:sz w:val="32"/>
          <w:szCs w:val="32"/>
        </w:rPr>
        <w:t>Refresh an Import semantic model.</w:t>
      </w:r>
    </w:p>
    <w:p w14:paraId="630F6D53" w14:textId="77777777" w:rsidR="00DB6ED9" w:rsidRPr="00DB6ED9" w:rsidRDefault="00DB6ED9" w:rsidP="00DB6ED9">
      <w:pPr>
        <w:numPr>
          <w:ilvl w:val="0"/>
          <w:numId w:val="33"/>
        </w:numPr>
        <w:rPr>
          <w:sz w:val="32"/>
          <w:szCs w:val="32"/>
        </w:rPr>
      </w:pPr>
      <w:r w:rsidRPr="00DB6ED9">
        <w:rPr>
          <w:sz w:val="32"/>
          <w:szCs w:val="32"/>
        </w:rPr>
        <w:t>Review scheduled refresh.</w:t>
      </w:r>
    </w:p>
    <w:p w14:paraId="61E205FB" w14:textId="77777777" w:rsidR="00DB6ED9" w:rsidRPr="00DB6ED9" w:rsidRDefault="00DB6ED9" w:rsidP="00DB6ED9">
      <w:pPr>
        <w:numPr>
          <w:ilvl w:val="0"/>
          <w:numId w:val="33"/>
        </w:numPr>
        <w:rPr>
          <w:sz w:val="32"/>
          <w:szCs w:val="32"/>
        </w:rPr>
      </w:pPr>
      <w:r w:rsidRPr="00DB6ED9">
        <w:rPr>
          <w:sz w:val="32"/>
          <w:szCs w:val="32"/>
        </w:rPr>
        <w:t>Review credentials.</w:t>
      </w:r>
    </w:p>
    <w:p w14:paraId="370C5F8D" w14:textId="77777777" w:rsidR="00DB6ED9" w:rsidRPr="00DB6ED9" w:rsidRDefault="00DB6ED9" w:rsidP="00DB6ED9">
      <w:pPr>
        <w:numPr>
          <w:ilvl w:val="0"/>
          <w:numId w:val="33"/>
        </w:numPr>
        <w:rPr>
          <w:sz w:val="32"/>
          <w:szCs w:val="32"/>
        </w:rPr>
      </w:pPr>
      <w:r w:rsidRPr="00DB6ED9">
        <w:rPr>
          <w:sz w:val="32"/>
          <w:szCs w:val="32"/>
        </w:rPr>
        <w:t>Review refresh history.</w:t>
      </w:r>
    </w:p>
    <w:p w14:paraId="70BA773E" w14:textId="77777777" w:rsidR="00DB6ED9" w:rsidRPr="00DB6ED9" w:rsidRDefault="00DB6ED9" w:rsidP="00DB6ED9">
      <w:pPr>
        <w:numPr>
          <w:ilvl w:val="0"/>
          <w:numId w:val="33"/>
        </w:numPr>
        <w:rPr>
          <w:sz w:val="32"/>
          <w:szCs w:val="32"/>
        </w:rPr>
      </w:pPr>
      <w:r w:rsidRPr="00DB6ED9">
        <w:rPr>
          <w:sz w:val="32"/>
          <w:szCs w:val="32"/>
        </w:rPr>
        <w:t>Understand sharing options.</w:t>
      </w:r>
    </w:p>
    <w:p w14:paraId="3C7D6941" w14:textId="77777777" w:rsidR="00DB6ED9" w:rsidRPr="00DB6ED9" w:rsidRDefault="00DB6ED9" w:rsidP="00DB6ED9">
      <w:pPr>
        <w:numPr>
          <w:ilvl w:val="0"/>
          <w:numId w:val="33"/>
        </w:numPr>
        <w:rPr>
          <w:sz w:val="32"/>
          <w:szCs w:val="32"/>
        </w:rPr>
      </w:pPr>
      <w:r w:rsidRPr="00DB6ED9">
        <w:rPr>
          <w:sz w:val="32"/>
          <w:szCs w:val="32"/>
        </w:rPr>
        <w:t>Understand Power BI Apps conceptually.</w:t>
      </w:r>
    </w:p>
    <w:p w14:paraId="323BB376" w14:textId="77777777" w:rsidR="00DB6ED9" w:rsidRPr="00DB6ED9" w:rsidRDefault="00DB6ED9" w:rsidP="00DB6ED9">
      <w:pPr>
        <w:numPr>
          <w:ilvl w:val="0"/>
          <w:numId w:val="33"/>
        </w:numPr>
        <w:rPr>
          <w:sz w:val="32"/>
          <w:szCs w:val="32"/>
        </w:rPr>
      </w:pPr>
      <w:r w:rsidRPr="00DB6ED9">
        <w:rPr>
          <w:sz w:val="32"/>
          <w:szCs w:val="32"/>
        </w:rPr>
        <w:t>Understand Build permission conceptually.</w:t>
      </w:r>
    </w:p>
    <w:p w14:paraId="37608F55" w14:textId="77777777" w:rsidR="00DB6ED9" w:rsidRPr="00DB6ED9" w:rsidRDefault="00DB6ED9" w:rsidP="00DB6ED9">
      <w:pPr>
        <w:numPr>
          <w:ilvl w:val="0"/>
          <w:numId w:val="33"/>
        </w:numPr>
        <w:rPr>
          <w:sz w:val="32"/>
          <w:szCs w:val="32"/>
        </w:rPr>
      </w:pPr>
      <w:r w:rsidRPr="00DB6ED9">
        <w:rPr>
          <w:sz w:val="32"/>
          <w:szCs w:val="32"/>
        </w:rPr>
        <w:t>Explain security responsibilities.</w:t>
      </w:r>
    </w:p>
    <w:p w14:paraId="0E678513" w14:textId="77777777" w:rsidR="00DB6ED9" w:rsidRPr="00DB6ED9" w:rsidRDefault="00DB6ED9" w:rsidP="00DB6ED9">
      <w:pPr>
        <w:numPr>
          <w:ilvl w:val="0"/>
          <w:numId w:val="33"/>
        </w:numPr>
        <w:rPr>
          <w:sz w:val="32"/>
          <w:szCs w:val="32"/>
        </w:rPr>
      </w:pPr>
      <w:r w:rsidRPr="00DB6ED9">
        <w:rPr>
          <w:sz w:val="32"/>
          <w:szCs w:val="32"/>
        </w:rPr>
        <w:t>Perform User Acceptance Testing.</w:t>
      </w:r>
    </w:p>
    <w:p w14:paraId="3468F189" w14:textId="77777777" w:rsidR="00DB6ED9" w:rsidRPr="00DB6ED9" w:rsidRDefault="00DB6ED9" w:rsidP="00DB6ED9">
      <w:pPr>
        <w:numPr>
          <w:ilvl w:val="0"/>
          <w:numId w:val="33"/>
        </w:numPr>
        <w:rPr>
          <w:sz w:val="32"/>
          <w:szCs w:val="32"/>
        </w:rPr>
      </w:pPr>
      <w:r w:rsidRPr="00DB6ED9">
        <w:rPr>
          <w:sz w:val="32"/>
          <w:szCs w:val="32"/>
        </w:rPr>
        <w:t>Perform report validation.</w:t>
      </w:r>
    </w:p>
    <w:p w14:paraId="3906E11F" w14:textId="77777777" w:rsidR="00DB6ED9" w:rsidRPr="00DB6ED9" w:rsidRDefault="00DB6ED9" w:rsidP="00DB6ED9">
      <w:pPr>
        <w:numPr>
          <w:ilvl w:val="0"/>
          <w:numId w:val="33"/>
        </w:numPr>
        <w:rPr>
          <w:sz w:val="32"/>
          <w:szCs w:val="32"/>
        </w:rPr>
      </w:pPr>
      <w:r w:rsidRPr="00DB6ED9">
        <w:rPr>
          <w:sz w:val="32"/>
          <w:szCs w:val="32"/>
        </w:rPr>
        <w:t>Complete Week 5.</w:t>
      </w:r>
    </w:p>
    <w:p w14:paraId="57F73F9F" w14:textId="77777777" w:rsidR="00DB6ED9" w:rsidRPr="00DB6ED9" w:rsidRDefault="00000000" w:rsidP="00DB6ED9">
      <w:pPr>
        <w:rPr>
          <w:sz w:val="32"/>
          <w:szCs w:val="32"/>
        </w:rPr>
      </w:pPr>
      <w:r>
        <w:rPr>
          <w:sz w:val="32"/>
          <w:szCs w:val="32"/>
        </w:rPr>
        <w:pict w14:anchorId="5BAE7817">
          <v:rect id="_x0000_i1031" style="width:0;height:1.5pt" o:hralign="center" o:hrstd="t" o:hr="t" fillcolor="#a0a0a0" stroked="f"/>
        </w:pict>
      </w:r>
    </w:p>
    <w:p w14:paraId="43509D0A" w14:textId="77777777" w:rsidR="00DB6ED9" w:rsidRPr="00DB6ED9" w:rsidRDefault="00DB6ED9" w:rsidP="00DB6ED9">
      <w:pPr>
        <w:rPr>
          <w:b/>
          <w:bCs/>
          <w:sz w:val="32"/>
          <w:szCs w:val="32"/>
        </w:rPr>
      </w:pPr>
      <w:r w:rsidRPr="00DB6ED9">
        <w:rPr>
          <w:b/>
          <w:bCs/>
          <w:sz w:val="32"/>
          <w:szCs w:val="32"/>
        </w:rPr>
        <w:t>7. Day 20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954"/>
      </w:tblGrid>
      <w:tr w:rsidR="00DB6ED9" w:rsidRPr="00DB6ED9" w14:paraId="22226045" w14:textId="77777777">
        <w:trPr>
          <w:tblHeader/>
          <w:tblCellSpacing w:w="15" w:type="dxa"/>
        </w:trPr>
        <w:tc>
          <w:tcPr>
            <w:tcW w:w="0" w:type="auto"/>
            <w:vAlign w:val="center"/>
            <w:hideMark/>
          </w:tcPr>
          <w:p w14:paraId="06A56027" w14:textId="77777777" w:rsidR="00DB6ED9" w:rsidRPr="00DB6ED9" w:rsidRDefault="00DB6ED9" w:rsidP="00DB6ED9">
            <w:pPr>
              <w:rPr>
                <w:b/>
                <w:bCs/>
                <w:sz w:val="32"/>
                <w:szCs w:val="32"/>
              </w:rPr>
            </w:pPr>
            <w:r w:rsidRPr="00DB6ED9">
              <w:rPr>
                <w:b/>
                <w:bCs/>
                <w:sz w:val="32"/>
                <w:szCs w:val="32"/>
              </w:rPr>
              <w:t>Time</w:t>
            </w:r>
          </w:p>
        </w:tc>
        <w:tc>
          <w:tcPr>
            <w:tcW w:w="0" w:type="auto"/>
            <w:vAlign w:val="center"/>
            <w:hideMark/>
          </w:tcPr>
          <w:p w14:paraId="116671A4" w14:textId="77777777" w:rsidR="00DB6ED9" w:rsidRPr="00DB6ED9" w:rsidRDefault="00DB6ED9" w:rsidP="00DB6ED9">
            <w:pPr>
              <w:rPr>
                <w:b/>
                <w:bCs/>
                <w:sz w:val="32"/>
                <w:szCs w:val="32"/>
              </w:rPr>
            </w:pPr>
            <w:r w:rsidRPr="00DB6ED9">
              <w:rPr>
                <w:b/>
                <w:bCs/>
                <w:sz w:val="32"/>
                <w:szCs w:val="32"/>
              </w:rPr>
              <w:t>Activity</w:t>
            </w:r>
          </w:p>
        </w:tc>
      </w:tr>
      <w:tr w:rsidR="00DB6ED9" w:rsidRPr="00DB6ED9" w14:paraId="5BA4E0EC" w14:textId="77777777">
        <w:trPr>
          <w:tblCellSpacing w:w="15" w:type="dxa"/>
        </w:trPr>
        <w:tc>
          <w:tcPr>
            <w:tcW w:w="0" w:type="auto"/>
            <w:vAlign w:val="center"/>
            <w:hideMark/>
          </w:tcPr>
          <w:p w14:paraId="1BD3F9AE" w14:textId="77777777" w:rsidR="00DB6ED9" w:rsidRPr="00DB6ED9" w:rsidRDefault="00DB6ED9" w:rsidP="00DB6ED9">
            <w:pPr>
              <w:rPr>
                <w:sz w:val="32"/>
                <w:szCs w:val="32"/>
              </w:rPr>
            </w:pPr>
            <w:r w:rsidRPr="00DB6ED9">
              <w:rPr>
                <w:sz w:val="32"/>
                <w:szCs w:val="32"/>
              </w:rPr>
              <w:t>00:00–00:10</w:t>
            </w:r>
          </w:p>
        </w:tc>
        <w:tc>
          <w:tcPr>
            <w:tcW w:w="0" w:type="auto"/>
            <w:vAlign w:val="center"/>
            <w:hideMark/>
          </w:tcPr>
          <w:p w14:paraId="2E1E4E0C" w14:textId="77777777" w:rsidR="00DB6ED9" w:rsidRPr="00DB6ED9" w:rsidRDefault="00DB6ED9" w:rsidP="00DB6ED9">
            <w:pPr>
              <w:rPr>
                <w:sz w:val="32"/>
                <w:szCs w:val="32"/>
              </w:rPr>
            </w:pPr>
            <w:r w:rsidRPr="00DB6ED9">
              <w:rPr>
                <w:sz w:val="32"/>
                <w:szCs w:val="32"/>
              </w:rPr>
              <w:t>Report Design Principles</w:t>
            </w:r>
          </w:p>
        </w:tc>
      </w:tr>
      <w:tr w:rsidR="00DB6ED9" w:rsidRPr="00DB6ED9" w14:paraId="16F4F6CB" w14:textId="77777777">
        <w:trPr>
          <w:tblCellSpacing w:w="15" w:type="dxa"/>
        </w:trPr>
        <w:tc>
          <w:tcPr>
            <w:tcW w:w="0" w:type="auto"/>
            <w:vAlign w:val="center"/>
            <w:hideMark/>
          </w:tcPr>
          <w:p w14:paraId="5F55B146" w14:textId="77777777" w:rsidR="00DB6ED9" w:rsidRPr="00DB6ED9" w:rsidRDefault="00DB6ED9" w:rsidP="00DB6ED9">
            <w:pPr>
              <w:rPr>
                <w:sz w:val="32"/>
                <w:szCs w:val="32"/>
              </w:rPr>
            </w:pPr>
            <w:r w:rsidRPr="00DB6ED9">
              <w:rPr>
                <w:sz w:val="32"/>
                <w:szCs w:val="32"/>
              </w:rPr>
              <w:t>00:10–00:30</w:t>
            </w:r>
          </w:p>
        </w:tc>
        <w:tc>
          <w:tcPr>
            <w:tcW w:w="0" w:type="auto"/>
            <w:vAlign w:val="center"/>
            <w:hideMark/>
          </w:tcPr>
          <w:p w14:paraId="757EA7B6" w14:textId="77777777" w:rsidR="00DB6ED9" w:rsidRPr="00DB6ED9" w:rsidRDefault="00DB6ED9" w:rsidP="00DB6ED9">
            <w:pPr>
              <w:rPr>
                <w:sz w:val="32"/>
                <w:szCs w:val="32"/>
              </w:rPr>
            </w:pPr>
            <w:r w:rsidRPr="00DB6ED9">
              <w:rPr>
                <w:sz w:val="32"/>
                <w:szCs w:val="32"/>
              </w:rPr>
              <w:t>Executive Overview</w:t>
            </w:r>
          </w:p>
        </w:tc>
      </w:tr>
      <w:tr w:rsidR="00DB6ED9" w:rsidRPr="00DB6ED9" w14:paraId="54D6E101" w14:textId="77777777">
        <w:trPr>
          <w:tblCellSpacing w:w="15" w:type="dxa"/>
        </w:trPr>
        <w:tc>
          <w:tcPr>
            <w:tcW w:w="0" w:type="auto"/>
            <w:vAlign w:val="center"/>
            <w:hideMark/>
          </w:tcPr>
          <w:p w14:paraId="4EAC7F05" w14:textId="77777777" w:rsidR="00DB6ED9" w:rsidRPr="00DB6ED9" w:rsidRDefault="00DB6ED9" w:rsidP="00DB6ED9">
            <w:pPr>
              <w:rPr>
                <w:sz w:val="32"/>
                <w:szCs w:val="32"/>
              </w:rPr>
            </w:pPr>
            <w:r w:rsidRPr="00DB6ED9">
              <w:rPr>
                <w:sz w:val="32"/>
                <w:szCs w:val="32"/>
              </w:rPr>
              <w:t>00:30–00:45</w:t>
            </w:r>
          </w:p>
        </w:tc>
        <w:tc>
          <w:tcPr>
            <w:tcW w:w="0" w:type="auto"/>
            <w:vAlign w:val="center"/>
            <w:hideMark/>
          </w:tcPr>
          <w:p w14:paraId="4A91C246" w14:textId="77777777" w:rsidR="00DB6ED9" w:rsidRPr="00DB6ED9" w:rsidRDefault="00DB6ED9" w:rsidP="00DB6ED9">
            <w:pPr>
              <w:rPr>
                <w:sz w:val="32"/>
                <w:szCs w:val="32"/>
              </w:rPr>
            </w:pPr>
            <w:r w:rsidRPr="00DB6ED9">
              <w:rPr>
                <w:sz w:val="32"/>
                <w:szCs w:val="32"/>
              </w:rPr>
              <w:t>Department Analysis</w:t>
            </w:r>
          </w:p>
        </w:tc>
      </w:tr>
      <w:tr w:rsidR="00DB6ED9" w:rsidRPr="00DB6ED9" w14:paraId="3E560487" w14:textId="77777777">
        <w:trPr>
          <w:tblCellSpacing w:w="15" w:type="dxa"/>
        </w:trPr>
        <w:tc>
          <w:tcPr>
            <w:tcW w:w="0" w:type="auto"/>
            <w:vAlign w:val="center"/>
            <w:hideMark/>
          </w:tcPr>
          <w:p w14:paraId="5282BA94" w14:textId="77777777" w:rsidR="00DB6ED9" w:rsidRPr="00DB6ED9" w:rsidRDefault="00DB6ED9" w:rsidP="00DB6ED9">
            <w:pPr>
              <w:rPr>
                <w:sz w:val="32"/>
                <w:szCs w:val="32"/>
              </w:rPr>
            </w:pPr>
            <w:r w:rsidRPr="00DB6ED9">
              <w:rPr>
                <w:sz w:val="32"/>
                <w:szCs w:val="32"/>
              </w:rPr>
              <w:t>00:45–01:00</w:t>
            </w:r>
          </w:p>
        </w:tc>
        <w:tc>
          <w:tcPr>
            <w:tcW w:w="0" w:type="auto"/>
            <w:vAlign w:val="center"/>
            <w:hideMark/>
          </w:tcPr>
          <w:p w14:paraId="7C3CAA16" w14:textId="77777777" w:rsidR="00DB6ED9" w:rsidRPr="00DB6ED9" w:rsidRDefault="00DB6ED9" w:rsidP="00DB6ED9">
            <w:pPr>
              <w:rPr>
                <w:sz w:val="32"/>
                <w:szCs w:val="32"/>
              </w:rPr>
            </w:pPr>
            <w:r w:rsidRPr="00DB6ED9">
              <w:rPr>
                <w:sz w:val="32"/>
                <w:szCs w:val="32"/>
              </w:rPr>
              <w:t>Leave Trends</w:t>
            </w:r>
          </w:p>
        </w:tc>
      </w:tr>
      <w:tr w:rsidR="00DB6ED9" w:rsidRPr="00DB6ED9" w14:paraId="0740FC34" w14:textId="77777777">
        <w:trPr>
          <w:tblCellSpacing w:w="15" w:type="dxa"/>
        </w:trPr>
        <w:tc>
          <w:tcPr>
            <w:tcW w:w="0" w:type="auto"/>
            <w:vAlign w:val="center"/>
            <w:hideMark/>
          </w:tcPr>
          <w:p w14:paraId="04F896AC" w14:textId="77777777" w:rsidR="00DB6ED9" w:rsidRPr="00DB6ED9" w:rsidRDefault="00DB6ED9" w:rsidP="00DB6ED9">
            <w:pPr>
              <w:rPr>
                <w:sz w:val="32"/>
                <w:szCs w:val="32"/>
              </w:rPr>
            </w:pPr>
            <w:r w:rsidRPr="00DB6ED9">
              <w:rPr>
                <w:sz w:val="32"/>
                <w:szCs w:val="32"/>
              </w:rPr>
              <w:t>01:00–01:15</w:t>
            </w:r>
          </w:p>
        </w:tc>
        <w:tc>
          <w:tcPr>
            <w:tcW w:w="0" w:type="auto"/>
            <w:vAlign w:val="center"/>
            <w:hideMark/>
          </w:tcPr>
          <w:p w14:paraId="4FB8FFFA" w14:textId="77777777" w:rsidR="00DB6ED9" w:rsidRPr="00DB6ED9" w:rsidRDefault="00DB6ED9" w:rsidP="00DB6ED9">
            <w:pPr>
              <w:rPr>
                <w:sz w:val="32"/>
                <w:szCs w:val="32"/>
              </w:rPr>
            </w:pPr>
            <w:r w:rsidRPr="00DB6ED9">
              <w:rPr>
                <w:sz w:val="32"/>
                <w:szCs w:val="32"/>
              </w:rPr>
              <w:t>Employee Detail + Drillthrough</w:t>
            </w:r>
          </w:p>
        </w:tc>
      </w:tr>
      <w:tr w:rsidR="00DB6ED9" w:rsidRPr="00DB6ED9" w14:paraId="7114BD03" w14:textId="77777777">
        <w:trPr>
          <w:tblCellSpacing w:w="15" w:type="dxa"/>
        </w:trPr>
        <w:tc>
          <w:tcPr>
            <w:tcW w:w="0" w:type="auto"/>
            <w:vAlign w:val="center"/>
            <w:hideMark/>
          </w:tcPr>
          <w:p w14:paraId="63181D52" w14:textId="77777777" w:rsidR="00DB6ED9" w:rsidRPr="00DB6ED9" w:rsidRDefault="00DB6ED9" w:rsidP="00DB6ED9">
            <w:pPr>
              <w:rPr>
                <w:sz w:val="32"/>
                <w:szCs w:val="32"/>
              </w:rPr>
            </w:pPr>
            <w:r w:rsidRPr="00DB6ED9">
              <w:rPr>
                <w:sz w:val="32"/>
                <w:szCs w:val="32"/>
              </w:rPr>
              <w:t>01:15–01:25</w:t>
            </w:r>
          </w:p>
        </w:tc>
        <w:tc>
          <w:tcPr>
            <w:tcW w:w="0" w:type="auto"/>
            <w:vAlign w:val="center"/>
            <w:hideMark/>
          </w:tcPr>
          <w:p w14:paraId="2F29C91A" w14:textId="77777777" w:rsidR="00DB6ED9" w:rsidRPr="00DB6ED9" w:rsidRDefault="00DB6ED9" w:rsidP="00DB6ED9">
            <w:pPr>
              <w:rPr>
                <w:sz w:val="32"/>
                <w:szCs w:val="32"/>
              </w:rPr>
            </w:pPr>
            <w:r w:rsidRPr="00DB6ED9">
              <w:rPr>
                <w:sz w:val="32"/>
                <w:szCs w:val="32"/>
              </w:rPr>
              <w:t>Navigation + Synced Slicers</w:t>
            </w:r>
          </w:p>
        </w:tc>
      </w:tr>
      <w:tr w:rsidR="00DB6ED9" w:rsidRPr="00DB6ED9" w14:paraId="3931953B" w14:textId="77777777">
        <w:trPr>
          <w:tblCellSpacing w:w="15" w:type="dxa"/>
        </w:trPr>
        <w:tc>
          <w:tcPr>
            <w:tcW w:w="0" w:type="auto"/>
            <w:vAlign w:val="center"/>
            <w:hideMark/>
          </w:tcPr>
          <w:p w14:paraId="43A422BC" w14:textId="77777777" w:rsidR="00DB6ED9" w:rsidRPr="00DB6ED9" w:rsidRDefault="00DB6ED9" w:rsidP="00DB6ED9">
            <w:pPr>
              <w:rPr>
                <w:sz w:val="32"/>
                <w:szCs w:val="32"/>
              </w:rPr>
            </w:pPr>
            <w:r w:rsidRPr="00DB6ED9">
              <w:rPr>
                <w:sz w:val="32"/>
                <w:szCs w:val="32"/>
              </w:rPr>
              <w:lastRenderedPageBreak/>
              <w:t>01:25–01:35</w:t>
            </w:r>
          </w:p>
        </w:tc>
        <w:tc>
          <w:tcPr>
            <w:tcW w:w="0" w:type="auto"/>
            <w:vAlign w:val="center"/>
            <w:hideMark/>
          </w:tcPr>
          <w:p w14:paraId="0AD56FE0" w14:textId="77777777" w:rsidR="00DB6ED9" w:rsidRPr="00DB6ED9" w:rsidRDefault="00DB6ED9" w:rsidP="00DB6ED9">
            <w:pPr>
              <w:rPr>
                <w:sz w:val="32"/>
                <w:szCs w:val="32"/>
              </w:rPr>
            </w:pPr>
            <w:r w:rsidRPr="00DB6ED9">
              <w:rPr>
                <w:sz w:val="32"/>
                <w:szCs w:val="32"/>
              </w:rPr>
              <w:t>Conditional Formatting + Tooltips</w:t>
            </w:r>
          </w:p>
        </w:tc>
      </w:tr>
      <w:tr w:rsidR="00DB6ED9" w:rsidRPr="00DB6ED9" w14:paraId="20068BC3" w14:textId="77777777">
        <w:trPr>
          <w:tblCellSpacing w:w="15" w:type="dxa"/>
        </w:trPr>
        <w:tc>
          <w:tcPr>
            <w:tcW w:w="0" w:type="auto"/>
            <w:vAlign w:val="center"/>
            <w:hideMark/>
          </w:tcPr>
          <w:p w14:paraId="3E36BC65" w14:textId="77777777" w:rsidR="00DB6ED9" w:rsidRPr="00DB6ED9" w:rsidRDefault="00DB6ED9" w:rsidP="00DB6ED9">
            <w:pPr>
              <w:rPr>
                <w:sz w:val="32"/>
                <w:szCs w:val="32"/>
              </w:rPr>
            </w:pPr>
            <w:r w:rsidRPr="00DB6ED9">
              <w:rPr>
                <w:sz w:val="32"/>
                <w:szCs w:val="32"/>
              </w:rPr>
              <w:t>01:35–01:43</w:t>
            </w:r>
          </w:p>
        </w:tc>
        <w:tc>
          <w:tcPr>
            <w:tcW w:w="0" w:type="auto"/>
            <w:vAlign w:val="center"/>
            <w:hideMark/>
          </w:tcPr>
          <w:p w14:paraId="54E63EDD" w14:textId="77777777" w:rsidR="00DB6ED9" w:rsidRPr="00DB6ED9" w:rsidRDefault="00DB6ED9" w:rsidP="00DB6ED9">
            <w:pPr>
              <w:rPr>
                <w:sz w:val="32"/>
                <w:szCs w:val="32"/>
              </w:rPr>
            </w:pPr>
            <w:r w:rsidRPr="00DB6ED9">
              <w:rPr>
                <w:sz w:val="32"/>
                <w:szCs w:val="32"/>
              </w:rPr>
              <w:t>Accessibility + Mobile Layout</w:t>
            </w:r>
          </w:p>
        </w:tc>
      </w:tr>
      <w:tr w:rsidR="00DB6ED9" w:rsidRPr="00DB6ED9" w14:paraId="5577B721" w14:textId="77777777">
        <w:trPr>
          <w:tblCellSpacing w:w="15" w:type="dxa"/>
        </w:trPr>
        <w:tc>
          <w:tcPr>
            <w:tcW w:w="0" w:type="auto"/>
            <w:vAlign w:val="center"/>
            <w:hideMark/>
          </w:tcPr>
          <w:p w14:paraId="362C8BC3" w14:textId="77777777" w:rsidR="00DB6ED9" w:rsidRPr="00DB6ED9" w:rsidRDefault="00DB6ED9" w:rsidP="00DB6ED9">
            <w:pPr>
              <w:rPr>
                <w:sz w:val="32"/>
                <w:szCs w:val="32"/>
              </w:rPr>
            </w:pPr>
            <w:r w:rsidRPr="00DB6ED9">
              <w:rPr>
                <w:sz w:val="32"/>
                <w:szCs w:val="32"/>
              </w:rPr>
              <w:t>01:43–01:52</w:t>
            </w:r>
          </w:p>
        </w:tc>
        <w:tc>
          <w:tcPr>
            <w:tcW w:w="0" w:type="auto"/>
            <w:vAlign w:val="center"/>
            <w:hideMark/>
          </w:tcPr>
          <w:p w14:paraId="65FA7C19" w14:textId="77777777" w:rsidR="00DB6ED9" w:rsidRPr="00DB6ED9" w:rsidRDefault="00DB6ED9" w:rsidP="00DB6ED9">
            <w:pPr>
              <w:rPr>
                <w:sz w:val="32"/>
                <w:szCs w:val="32"/>
              </w:rPr>
            </w:pPr>
            <w:r w:rsidRPr="00DB6ED9">
              <w:rPr>
                <w:sz w:val="32"/>
                <w:szCs w:val="32"/>
              </w:rPr>
              <w:t>Publish + Refresh</w:t>
            </w:r>
          </w:p>
        </w:tc>
      </w:tr>
      <w:tr w:rsidR="00DB6ED9" w:rsidRPr="00DB6ED9" w14:paraId="1A4FF57C" w14:textId="77777777">
        <w:trPr>
          <w:tblCellSpacing w:w="15" w:type="dxa"/>
        </w:trPr>
        <w:tc>
          <w:tcPr>
            <w:tcW w:w="0" w:type="auto"/>
            <w:vAlign w:val="center"/>
            <w:hideMark/>
          </w:tcPr>
          <w:p w14:paraId="6CB943FA" w14:textId="77777777" w:rsidR="00DB6ED9" w:rsidRPr="00DB6ED9" w:rsidRDefault="00DB6ED9" w:rsidP="00DB6ED9">
            <w:pPr>
              <w:rPr>
                <w:sz w:val="32"/>
                <w:szCs w:val="32"/>
              </w:rPr>
            </w:pPr>
            <w:r w:rsidRPr="00DB6ED9">
              <w:rPr>
                <w:sz w:val="32"/>
                <w:szCs w:val="32"/>
              </w:rPr>
              <w:t>01:52–01:58</w:t>
            </w:r>
          </w:p>
        </w:tc>
        <w:tc>
          <w:tcPr>
            <w:tcW w:w="0" w:type="auto"/>
            <w:vAlign w:val="center"/>
            <w:hideMark/>
          </w:tcPr>
          <w:p w14:paraId="1A71C99B" w14:textId="77777777" w:rsidR="00DB6ED9" w:rsidRPr="00DB6ED9" w:rsidRDefault="00DB6ED9" w:rsidP="00DB6ED9">
            <w:pPr>
              <w:rPr>
                <w:sz w:val="32"/>
                <w:szCs w:val="32"/>
              </w:rPr>
            </w:pPr>
            <w:r w:rsidRPr="00DB6ED9">
              <w:rPr>
                <w:sz w:val="32"/>
                <w:szCs w:val="32"/>
              </w:rPr>
              <w:t>End-to-End Testing</w:t>
            </w:r>
          </w:p>
        </w:tc>
      </w:tr>
      <w:tr w:rsidR="00DB6ED9" w:rsidRPr="00DB6ED9" w14:paraId="4DD048D3" w14:textId="77777777">
        <w:trPr>
          <w:tblCellSpacing w:w="15" w:type="dxa"/>
        </w:trPr>
        <w:tc>
          <w:tcPr>
            <w:tcW w:w="0" w:type="auto"/>
            <w:vAlign w:val="center"/>
            <w:hideMark/>
          </w:tcPr>
          <w:p w14:paraId="0889560A" w14:textId="77777777" w:rsidR="00DB6ED9" w:rsidRPr="00DB6ED9" w:rsidRDefault="00DB6ED9" w:rsidP="00DB6ED9">
            <w:pPr>
              <w:rPr>
                <w:sz w:val="32"/>
                <w:szCs w:val="32"/>
              </w:rPr>
            </w:pPr>
            <w:r w:rsidRPr="00DB6ED9">
              <w:rPr>
                <w:sz w:val="32"/>
                <w:szCs w:val="32"/>
              </w:rPr>
              <w:t>01:58–02:00</w:t>
            </w:r>
          </w:p>
        </w:tc>
        <w:tc>
          <w:tcPr>
            <w:tcW w:w="0" w:type="auto"/>
            <w:vAlign w:val="center"/>
            <w:hideMark/>
          </w:tcPr>
          <w:p w14:paraId="17B675C2" w14:textId="77777777" w:rsidR="00DB6ED9" w:rsidRPr="00DB6ED9" w:rsidRDefault="00DB6ED9" w:rsidP="00DB6ED9">
            <w:pPr>
              <w:rPr>
                <w:sz w:val="32"/>
                <w:szCs w:val="32"/>
              </w:rPr>
            </w:pPr>
            <w:r w:rsidRPr="00DB6ED9">
              <w:rPr>
                <w:sz w:val="32"/>
                <w:szCs w:val="32"/>
              </w:rPr>
              <w:t>Week 5 Review</w:t>
            </w:r>
          </w:p>
        </w:tc>
      </w:tr>
    </w:tbl>
    <w:p w14:paraId="4A86AD14" w14:textId="77777777" w:rsidR="00DB6ED9" w:rsidRPr="00DB6ED9" w:rsidRDefault="00000000" w:rsidP="00DB6ED9">
      <w:pPr>
        <w:rPr>
          <w:sz w:val="32"/>
          <w:szCs w:val="32"/>
        </w:rPr>
      </w:pPr>
      <w:r>
        <w:rPr>
          <w:sz w:val="32"/>
          <w:szCs w:val="32"/>
        </w:rPr>
        <w:pict w14:anchorId="4F41E9E3">
          <v:rect id="_x0000_i1032" style="width:0;height:1.5pt" o:hralign="center" o:hrstd="t" o:hr="t" fillcolor="#a0a0a0" stroked="f"/>
        </w:pict>
      </w:r>
    </w:p>
    <w:p w14:paraId="2BAABDB8" w14:textId="77777777" w:rsidR="00DB6ED9" w:rsidRPr="00DB6ED9" w:rsidRDefault="00DB6ED9" w:rsidP="00DB6ED9">
      <w:pPr>
        <w:rPr>
          <w:b/>
          <w:bCs/>
          <w:sz w:val="32"/>
          <w:szCs w:val="32"/>
        </w:rPr>
      </w:pPr>
      <w:r w:rsidRPr="00DB6ED9">
        <w:rPr>
          <w:b/>
          <w:bCs/>
          <w:sz w:val="32"/>
          <w:szCs w:val="32"/>
        </w:rPr>
        <w:t>PART A — WHAT MAKES A GOOD REPORT?</w:t>
      </w:r>
    </w:p>
    <w:p w14:paraId="503D136F" w14:textId="77777777" w:rsidR="00DB6ED9" w:rsidRPr="00DB6ED9" w:rsidRDefault="00DB6ED9" w:rsidP="00DB6ED9">
      <w:pPr>
        <w:rPr>
          <w:b/>
          <w:bCs/>
          <w:sz w:val="32"/>
          <w:szCs w:val="32"/>
        </w:rPr>
      </w:pPr>
      <w:r w:rsidRPr="00DB6ED9">
        <w:rPr>
          <w:b/>
          <w:bCs/>
          <w:sz w:val="32"/>
          <w:szCs w:val="32"/>
        </w:rPr>
        <w:t>8. A Report Is Not a Data Dump</w:t>
      </w:r>
    </w:p>
    <w:p w14:paraId="521F7020" w14:textId="77777777" w:rsidR="00DB6ED9" w:rsidRPr="00DB6ED9" w:rsidRDefault="00DB6ED9" w:rsidP="00DB6ED9">
      <w:pPr>
        <w:rPr>
          <w:sz w:val="32"/>
          <w:szCs w:val="32"/>
        </w:rPr>
      </w:pPr>
      <w:r w:rsidRPr="00DB6ED9">
        <w:rPr>
          <w:sz w:val="32"/>
          <w:szCs w:val="32"/>
        </w:rPr>
        <w:t>Bad design:</w:t>
      </w:r>
    </w:p>
    <w:p w14:paraId="1B1D5D8F" w14:textId="77777777" w:rsidR="00DB6ED9" w:rsidRPr="00DB6ED9" w:rsidRDefault="00DB6ED9" w:rsidP="00DB6ED9">
      <w:pPr>
        <w:rPr>
          <w:sz w:val="32"/>
          <w:szCs w:val="32"/>
        </w:rPr>
      </w:pPr>
      <w:r w:rsidRPr="00DB6ED9">
        <w:rPr>
          <w:sz w:val="32"/>
          <w:szCs w:val="32"/>
        </w:rPr>
        <w:t>Every Measure</w:t>
      </w:r>
    </w:p>
    <w:p w14:paraId="509AF9EF" w14:textId="77777777" w:rsidR="00DB6ED9" w:rsidRPr="00DB6ED9" w:rsidRDefault="00DB6ED9" w:rsidP="00DB6ED9">
      <w:pPr>
        <w:rPr>
          <w:sz w:val="32"/>
          <w:szCs w:val="32"/>
        </w:rPr>
      </w:pPr>
      <w:r w:rsidRPr="00DB6ED9">
        <w:rPr>
          <w:sz w:val="32"/>
          <w:szCs w:val="32"/>
        </w:rPr>
        <w:t>Every Column</w:t>
      </w:r>
    </w:p>
    <w:p w14:paraId="64732E7F" w14:textId="77777777" w:rsidR="00DB6ED9" w:rsidRPr="00DB6ED9" w:rsidRDefault="00DB6ED9" w:rsidP="00DB6ED9">
      <w:pPr>
        <w:rPr>
          <w:sz w:val="32"/>
          <w:szCs w:val="32"/>
        </w:rPr>
      </w:pPr>
      <w:r w:rsidRPr="00DB6ED9">
        <w:rPr>
          <w:sz w:val="32"/>
          <w:szCs w:val="32"/>
        </w:rPr>
        <w:t>Every Chart</w:t>
      </w:r>
    </w:p>
    <w:p w14:paraId="31CBB4D3" w14:textId="77777777" w:rsidR="00DB6ED9" w:rsidRPr="00DB6ED9" w:rsidRDefault="00DB6ED9" w:rsidP="00DB6ED9">
      <w:pPr>
        <w:rPr>
          <w:sz w:val="32"/>
          <w:szCs w:val="32"/>
        </w:rPr>
      </w:pPr>
      <w:r w:rsidRPr="00DB6ED9">
        <w:rPr>
          <w:sz w:val="32"/>
          <w:szCs w:val="32"/>
        </w:rPr>
        <w:t>Every Slicer</w:t>
      </w:r>
    </w:p>
    <w:p w14:paraId="6EE4D1B3" w14:textId="77777777" w:rsidR="00DB6ED9" w:rsidRPr="00DB6ED9" w:rsidRDefault="00DB6ED9" w:rsidP="00DB6ED9">
      <w:pPr>
        <w:rPr>
          <w:sz w:val="32"/>
          <w:szCs w:val="32"/>
        </w:rPr>
      </w:pPr>
      <w:r w:rsidRPr="00DB6ED9">
        <w:rPr>
          <w:sz w:val="32"/>
          <w:szCs w:val="32"/>
        </w:rPr>
        <w:t>One Page</w:t>
      </w:r>
    </w:p>
    <w:p w14:paraId="5B4DB211" w14:textId="77777777" w:rsidR="00DB6ED9" w:rsidRPr="00DB6ED9" w:rsidRDefault="00DB6ED9" w:rsidP="00DB6ED9">
      <w:pPr>
        <w:rPr>
          <w:sz w:val="32"/>
          <w:szCs w:val="32"/>
        </w:rPr>
      </w:pPr>
      <w:r w:rsidRPr="00DB6ED9">
        <w:rPr>
          <w:sz w:val="32"/>
          <w:szCs w:val="32"/>
        </w:rPr>
        <w:t>Result:</w:t>
      </w:r>
    </w:p>
    <w:p w14:paraId="4EB521B3" w14:textId="77777777" w:rsidR="00DB6ED9" w:rsidRPr="00DB6ED9" w:rsidRDefault="00DB6ED9" w:rsidP="00DB6ED9">
      <w:pPr>
        <w:rPr>
          <w:b/>
          <w:bCs/>
          <w:sz w:val="32"/>
          <w:szCs w:val="32"/>
        </w:rPr>
      </w:pPr>
      <w:r w:rsidRPr="00DB6ED9">
        <w:rPr>
          <w:b/>
          <w:bCs/>
          <w:sz w:val="32"/>
          <w:szCs w:val="32"/>
        </w:rPr>
        <w:t>Information Overload.</w:t>
      </w:r>
    </w:p>
    <w:p w14:paraId="15DA9C9B" w14:textId="77777777" w:rsidR="00DB6ED9" w:rsidRPr="00DB6ED9" w:rsidRDefault="00000000" w:rsidP="00DB6ED9">
      <w:pPr>
        <w:rPr>
          <w:sz w:val="32"/>
          <w:szCs w:val="32"/>
        </w:rPr>
      </w:pPr>
      <w:r>
        <w:rPr>
          <w:sz w:val="32"/>
          <w:szCs w:val="32"/>
        </w:rPr>
        <w:pict w14:anchorId="2EB69A02">
          <v:rect id="_x0000_i1033" style="width:0;height:1.5pt" o:hralign="center" o:hrstd="t" o:hr="t" fillcolor="#a0a0a0" stroked="f"/>
        </w:pict>
      </w:r>
    </w:p>
    <w:p w14:paraId="7EB6B235" w14:textId="77777777" w:rsidR="00DB6ED9" w:rsidRPr="00DB6ED9" w:rsidRDefault="00DB6ED9" w:rsidP="00DB6ED9">
      <w:pPr>
        <w:rPr>
          <w:b/>
          <w:bCs/>
          <w:sz w:val="32"/>
          <w:szCs w:val="32"/>
        </w:rPr>
      </w:pPr>
      <w:r w:rsidRPr="00DB6ED9">
        <w:rPr>
          <w:b/>
          <w:bCs/>
          <w:sz w:val="32"/>
          <w:szCs w:val="32"/>
        </w:rPr>
        <w:t>9. Good Report</w:t>
      </w:r>
    </w:p>
    <w:p w14:paraId="41DF9B88" w14:textId="77777777" w:rsidR="00DB6ED9" w:rsidRPr="00DB6ED9" w:rsidRDefault="00DB6ED9" w:rsidP="00DB6ED9">
      <w:pPr>
        <w:rPr>
          <w:sz w:val="32"/>
          <w:szCs w:val="32"/>
        </w:rPr>
      </w:pPr>
      <w:r w:rsidRPr="00DB6ED9">
        <w:rPr>
          <w:sz w:val="32"/>
          <w:szCs w:val="32"/>
        </w:rPr>
        <w:t>A good report has:</w:t>
      </w:r>
    </w:p>
    <w:p w14:paraId="3A5E890C" w14:textId="77777777" w:rsidR="00DB6ED9" w:rsidRPr="00DB6ED9" w:rsidRDefault="00DB6ED9" w:rsidP="00DB6ED9">
      <w:pPr>
        <w:rPr>
          <w:sz w:val="32"/>
          <w:szCs w:val="32"/>
        </w:rPr>
      </w:pPr>
      <w:r w:rsidRPr="00DB6ED9">
        <w:rPr>
          <w:sz w:val="32"/>
          <w:szCs w:val="32"/>
        </w:rPr>
        <w:t>Clear audience</w:t>
      </w:r>
    </w:p>
    <w:p w14:paraId="57BC66A0" w14:textId="77777777" w:rsidR="00DB6ED9" w:rsidRPr="00DB6ED9" w:rsidRDefault="00DB6ED9" w:rsidP="00DB6ED9">
      <w:pPr>
        <w:rPr>
          <w:sz w:val="32"/>
          <w:szCs w:val="32"/>
        </w:rPr>
      </w:pPr>
    </w:p>
    <w:p w14:paraId="71B9FD16" w14:textId="77777777" w:rsidR="00DB6ED9" w:rsidRPr="00DB6ED9" w:rsidRDefault="00DB6ED9" w:rsidP="00DB6ED9">
      <w:pPr>
        <w:rPr>
          <w:sz w:val="32"/>
          <w:szCs w:val="32"/>
        </w:rPr>
      </w:pPr>
      <w:r w:rsidRPr="00DB6ED9">
        <w:rPr>
          <w:sz w:val="32"/>
          <w:szCs w:val="32"/>
        </w:rPr>
        <w:t>Clear questions</w:t>
      </w:r>
    </w:p>
    <w:p w14:paraId="072F2397" w14:textId="77777777" w:rsidR="00DB6ED9" w:rsidRPr="00DB6ED9" w:rsidRDefault="00DB6ED9" w:rsidP="00DB6ED9">
      <w:pPr>
        <w:rPr>
          <w:sz w:val="32"/>
          <w:szCs w:val="32"/>
        </w:rPr>
      </w:pPr>
    </w:p>
    <w:p w14:paraId="36750F3A" w14:textId="77777777" w:rsidR="00DB6ED9" w:rsidRPr="00DB6ED9" w:rsidRDefault="00DB6ED9" w:rsidP="00DB6ED9">
      <w:pPr>
        <w:rPr>
          <w:sz w:val="32"/>
          <w:szCs w:val="32"/>
        </w:rPr>
      </w:pPr>
      <w:r w:rsidRPr="00DB6ED9">
        <w:rPr>
          <w:sz w:val="32"/>
          <w:szCs w:val="32"/>
        </w:rPr>
        <w:t>Clear hierarchy</w:t>
      </w:r>
    </w:p>
    <w:p w14:paraId="43D606D3" w14:textId="77777777" w:rsidR="00DB6ED9" w:rsidRPr="00DB6ED9" w:rsidRDefault="00DB6ED9" w:rsidP="00DB6ED9">
      <w:pPr>
        <w:rPr>
          <w:sz w:val="32"/>
          <w:szCs w:val="32"/>
        </w:rPr>
      </w:pPr>
    </w:p>
    <w:p w14:paraId="04D0B5EE" w14:textId="77777777" w:rsidR="00DB6ED9" w:rsidRPr="00DB6ED9" w:rsidRDefault="00DB6ED9" w:rsidP="00DB6ED9">
      <w:pPr>
        <w:rPr>
          <w:sz w:val="32"/>
          <w:szCs w:val="32"/>
        </w:rPr>
      </w:pPr>
      <w:r w:rsidRPr="00DB6ED9">
        <w:rPr>
          <w:sz w:val="32"/>
          <w:szCs w:val="32"/>
        </w:rPr>
        <w:t>Useful interactions</w:t>
      </w:r>
    </w:p>
    <w:p w14:paraId="55E026CE" w14:textId="77777777" w:rsidR="00DB6ED9" w:rsidRPr="00DB6ED9" w:rsidRDefault="00DB6ED9" w:rsidP="00DB6ED9">
      <w:pPr>
        <w:rPr>
          <w:sz w:val="32"/>
          <w:szCs w:val="32"/>
        </w:rPr>
      </w:pPr>
    </w:p>
    <w:p w14:paraId="133D8148" w14:textId="77777777" w:rsidR="00DB6ED9" w:rsidRPr="00DB6ED9" w:rsidRDefault="00DB6ED9" w:rsidP="00DB6ED9">
      <w:pPr>
        <w:rPr>
          <w:sz w:val="32"/>
          <w:szCs w:val="32"/>
        </w:rPr>
      </w:pPr>
      <w:r w:rsidRPr="00DB6ED9">
        <w:rPr>
          <w:sz w:val="32"/>
          <w:szCs w:val="32"/>
        </w:rPr>
        <w:t>Consistent design</w:t>
      </w:r>
    </w:p>
    <w:p w14:paraId="399575D5" w14:textId="77777777" w:rsidR="00DB6ED9" w:rsidRPr="00DB6ED9" w:rsidRDefault="00DB6ED9" w:rsidP="00DB6ED9">
      <w:pPr>
        <w:rPr>
          <w:sz w:val="32"/>
          <w:szCs w:val="32"/>
        </w:rPr>
      </w:pPr>
    </w:p>
    <w:p w14:paraId="35D63B94" w14:textId="77777777" w:rsidR="00DB6ED9" w:rsidRPr="00DB6ED9" w:rsidRDefault="00DB6ED9" w:rsidP="00DB6ED9">
      <w:pPr>
        <w:rPr>
          <w:sz w:val="32"/>
          <w:szCs w:val="32"/>
        </w:rPr>
      </w:pPr>
      <w:r w:rsidRPr="00DB6ED9">
        <w:rPr>
          <w:sz w:val="32"/>
          <w:szCs w:val="32"/>
        </w:rPr>
        <w:t>Accurate metrics</w:t>
      </w:r>
    </w:p>
    <w:p w14:paraId="76B87660" w14:textId="77777777" w:rsidR="00DB6ED9" w:rsidRPr="00DB6ED9" w:rsidRDefault="00000000" w:rsidP="00DB6ED9">
      <w:pPr>
        <w:rPr>
          <w:sz w:val="32"/>
          <w:szCs w:val="32"/>
        </w:rPr>
      </w:pPr>
      <w:r>
        <w:rPr>
          <w:sz w:val="32"/>
          <w:szCs w:val="32"/>
        </w:rPr>
        <w:pict w14:anchorId="2E3F11D3">
          <v:rect id="_x0000_i1034" style="width:0;height:1.5pt" o:hralign="center" o:hrstd="t" o:hr="t" fillcolor="#a0a0a0" stroked="f"/>
        </w:pict>
      </w:r>
    </w:p>
    <w:p w14:paraId="1DA24A5F" w14:textId="77777777" w:rsidR="00DB6ED9" w:rsidRPr="00DB6ED9" w:rsidRDefault="00DB6ED9" w:rsidP="00DB6ED9">
      <w:pPr>
        <w:rPr>
          <w:b/>
          <w:bCs/>
          <w:sz w:val="32"/>
          <w:szCs w:val="32"/>
        </w:rPr>
      </w:pPr>
      <w:r w:rsidRPr="00DB6ED9">
        <w:rPr>
          <w:b/>
          <w:bCs/>
          <w:sz w:val="32"/>
          <w:szCs w:val="32"/>
        </w:rPr>
        <w:t>10. Audience</w:t>
      </w:r>
    </w:p>
    <w:p w14:paraId="760BDDF9" w14:textId="77777777" w:rsidR="00DB6ED9" w:rsidRPr="00DB6ED9" w:rsidRDefault="00DB6ED9" w:rsidP="00DB6ED9">
      <w:pPr>
        <w:rPr>
          <w:sz w:val="32"/>
          <w:szCs w:val="32"/>
        </w:rPr>
      </w:pPr>
      <w:r w:rsidRPr="00DB6ED9">
        <w:rPr>
          <w:sz w:val="32"/>
          <w:szCs w:val="32"/>
        </w:rPr>
        <w:t>Today's primary audience:</w:t>
      </w:r>
    </w:p>
    <w:p w14:paraId="404F93E4" w14:textId="77777777" w:rsidR="00DB6ED9" w:rsidRPr="00DB6ED9" w:rsidRDefault="00DB6ED9" w:rsidP="00DB6ED9">
      <w:pPr>
        <w:rPr>
          <w:b/>
          <w:bCs/>
          <w:sz w:val="32"/>
          <w:szCs w:val="32"/>
        </w:rPr>
      </w:pPr>
      <w:r w:rsidRPr="00DB6ED9">
        <w:rPr>
          <w:b/>
          <w:bCs/>
          <w:sz w:val="32"/>
          <w:szCs w:val="32"/>
        </w:rPr>
        <w:t>HR Manager</w:t>
      </w:r>
    </w:p>
    <w:p w14:paraId="47E9642D" w14:textId="77777777" w:rsidR="00DB6ED9" w:rsidRPr="00DB6ED9" w:rsidRDefault="00DB6ED9" w:rsidP="00DB6ED9">
      <w:pPr>
        <w:rPr>
          <w:b/>
          <w:bCs/>
          <w:sz w:val="32"/>
          <w:szCs w:val="32"/>
        </w:rPr>
      </w:pPr>
      <w:r w:rsidRPr="00DB6ED9">
        <w:rPr>
          <w:b/>
          <w:bCs/>
          <w:sz w:val="32"/>
          <w:szCs w:val="32"/>
        </w:rPr>
        <w:t>Department Manager</w:t>
      </w:r>
    </w:p>
    <w:p w14:paraId="5FB4DDB9" w14:textId="77777777" w:rsidR="00DB6ED9" w:rsidRPr="00DB6ED9" w:rsidRDefault="00DB6ED9" w:rsidP="00DB6ED9">
      <w:pPr>
        <w:rPr>
          <w:sz w:val="32"/>
          <w:szCs w:val="32"/>
        </w:rPr>
      </w:pPr>
      <w:r w:rsidRPr="00DB6ED9">
        <w:rPr>
          <w:sz w:val="32"/>
          <w:szCs w:val="32"/>
        </w:rPr>
        <w:t>Secondary:</w:t>
      </w:r>
    </w:p>
    <w:p w14:paraId="38AAF812" w14:textId="77777777" w:rsidR="00DB6ED9" w:rsidRPr="00DB6ED9" w:rsidRDefault="00DB6ED9" w:rsidP="00DB6ED9">
      <w:pPr>
        <w:rPr>
          <w:b/>
          <w:bCs/>
          <w:sz w:val="32"/>
          <w:szCs w:val="32"/>
        </w:rPr>
      </w:pPr>
      <w:r w:rsidRPr="00DB6ED9">
        <w:rPr>
          <w:b/>
          <w:bCs/>
          <w:sz w:val="32"/>
          <w:szCs w:val="32"/>
        </w:rPr>
        <w:t>HR Analyst.</w:t>
      </w:r>
    </w:p>
    <w:p w14:paraId="11FB99AB" w14:textId="77777777" w:rsidR="00DB6ED9" w:rsidRPr="00DB6ED9" w:rsidRDefault="00000000" w:rsidP="00DB6ED9">
      <w:pPr>
        <w:rPr>
          <w:sz w:val="32"/>
          <w:szCs w:val="32"/>
        </w:rPr>
      </w:pPr>
      <w:r>
        <w:rPr>
          <w:sz w:val="32"/>
          <w:szCs w:val="32"/>
        </w:rPr>
        <w:pict w14:anchorId="449B8FFD">
          <v:rect id="_x0000_i1035" style="width:0;height:1.5pt" o:hralign="center" o:hrstd="t" o:hr="t" fillcolor="#a0a0a0" stroked="f"/>
        </w:pict>
      </w:r>
    </w:p>
    <w:p w14:paraId="7C42E166" w14:textId="77777777" w:rsidR="00DB6ED9" w:rsidRPr="00DB6ED9" w:rsidRDefault="00DB6ED9" w:rsidP="00DB6ED9">
      <w:pPr>
        <w:rPr>
          <w:b/>
          <w:bCs/>
          <w:sz w:val="32"/>
          <w:szCs w:val="32"/>
        </w:rPr>
      </w:pPr>
      <w:r w:rsidRPr="00DB6ED9">
        <w:rPr>
          <w:b/>
          <w:bCs/>
          <w:sz w:val="32"/>
          <w:szCs w:val="32"/>
        </w:rPr>
        <w:t>11. Executive Question</w:t>
      </w:r>
    </w:p>
    <w:p w14:paraId="2CCE13AC" w14:textId="77777777" w:rsidR="00DB6ED9" w:rsidRPr="00DB6ED9" w:rsidRDefault="00DB6ED9" w:rsidP="00DB6ED9">
      <w:pPr>
        <w:rPr>
          <w:sz w:val="32"/>
          <w:szCs w:val="32"/>
        </w:rPr>
      </w:pPr>
      <w:r w:rsidRPr="00DB6ED9">
        <w:rPr>
          <w:sz w:val="32"/>
          <w:szCs w:val="32"/>
        </w:rPr>
        <w:t>An HR Manager should be able to answer:</w:t>
      </w:r>
    </w:p>
    <w:p w14:paraId="78D56CA5" w14:textId="77777777" w:rsidR="00DB6ED9" w:rsidRPr="00DB6ED9" w:rsidRDefault="00DB6ED9" w:rsidP="00DB6ED9">
      <w:pPr>
        <w:rPr>
          <w:sz w:val="32"/>
          <w:szCs w:val="32"/>
        </w:rPr>
      </w:pPr>
      <w:r w:rsidRPr="00DB6ED9">
        <w:rPr>
          <w:sz w:val="32"/>
          <w:szCs w:val="32"/>
        </w:rPr>
        <w:t>How much Leave activity exists?</w:t>
      </w:r>
    </w:p>
    <w:p w14:paraId="2EB5FADE" w14:textId="77777777" w:rsidR="00DB6ED9" w:rsidRPr="00DB6ED9" w:rsidRDefault="00DB6ED9" w:rsidP="00DB6ED9">
      <w:pPr>
        <w:rPr>
          <w:sz w:val="32"/>
          <w:szCs w:val="32"/>
        </w:rPr>
      </w:pPr>
    </w:p>
    <w:p w14:paraId="1665D31E" w14:textId="77777777" w:rsidR="00DB6ED9" w:rsidRPr="00DB6ED9" w:rsidRDefault="00DB6ED9" w:rsidP="00DB6ED9">
      <w:pPr>
        <w:rPr>
          <w:sz w:val="32"/>
          <w:szCs w:val="32"/>
        </w:rPr>
      </w:pPr>
      <w:r w:rsidRPr="00DB6ED9">
        <w:rPr>
          <w:sz w:val="32"/>
          <w:szCs w:val="32"/>
        </w:rPr>
        <w:lastRenderedPageBreak/>
        <w:t>What proportion is Approved?</w:t>
      </w:r>
    </w:p>
    <w:p w14:paraId="5B60EFC7" w14:textId="77777777" w:rsidR="00DB6ED9" w:rsidRPr="00DB6ED9" w:rsidRDefault="00DB6ED9" w:rsidP="00DB6ED9">
      <w:pPr>
        <w:rPr>
          <w:sz w:val="32"/>
          <w:szCs w:val="32"/>
        </w:rPr>
      </w:pPr>
    </w:p>
    <w:p w14:paraId="30DB82E1" w14:textId="77777777" w:rsidR="00DB6ED9" w:rsidRPr="00DB6ED9" w:rsidRDefault="00DB6ED9" w:rsidP="00DB6ED9">
      <w:pPr>
        <w:rPr>
          <w:sz w:val="32"/>
          <w:szCs w:val="32"/>
        </w:rPr>
      </w:pPr>
      <w:r w:rsidRPr="00DB6ED9">
        <w:rPr>
          <w:sz w:val="32"/>
          <w:szCs w:val="32"/>
        </w:rPr>
        <w:t>How much is Pending?</w:t>
      </w:r>
    </w:p>
    <w:p w14:paraId="7038C68E" w14:textId="77777777" w:rsidR="00DB6ED9" w:rsidRPr="00DB6ED9" w:rsidRDefault="00DB6ED9" w:rsidP="00DB6ED9">
      <w:pPr>
        <w:rPr>
          <w:sz w:val="32"/>
          <w:szCs w:val="32"/>
        </w:rPr>
      </w:pPr>
    </w:p>
    <w:p w14:paraId="4D26271A" w14:textId="77777777" w:rsidR="00DB6ED9" w:rsidRPr="00DB6ED9" w:rsidRDefault="00DB6ED9" w:rsidP="00DB6ED9">
      <w:pPr>
        <w:rPr>
          <w:sz w:val="32"/>
          <w:szCs w:val="32"/>
        </w:rPr>
      </w:pPr>
      <w:r w:rsidRPr="00DB6ED9">
        <w:rPr>
          <w:sz w:val="32"/>
          <w:szCs w:val="32"/>
        </w:rPr>
        <w:t>Which Departments have the most Leave?</w:t>
      </w:r>
    </w:p>
    <w:p w14:paraId="4BB6F17A" w14:textId="77777777" w:rsidR="00DB6ED9" w:rsidRPr="00DB6ED9" w:rsidRDefault="00DB6ED9" w:rsidP="00DB6ED9">
      <w:pPr>
        <w:rPr>
          <w:sz w:val="32"/>
          <w:szCs w:val="32"/>
        </w:rPr>
      </w:pPr>
    </w:p>
    <w:p w14:paraId="445AB7C7" w14:textId="77777777" w:rsidR="00DB6ED9" w:rsidRPr="00DB6ED9" w:rsidRDefault="00DB6ED9" w:rsidP="00DB6ED9">
      <w:pPr>
        <w:rPr>
          <w:sz w:val="32"/>
          <w:szCs w:val="32"/>
        </w:rPr>
      </w:pPr>
      <w:r w:rsidRPr="00DB6ED9">
        <w:rPr>
          <w:sz w:val="32"/>
          <w:szCs w:val="32"/>
        </w:rPr>
        <w:t>How is Leave changing over time?</w:t>
      </w:r>
    </w:p>
    <w:p w14:paraId="67491AB1" w14:textId="77777777" w:rsidR="00DB6ED9" w:rsidRPr="00DB6ED9" w:rsidRDefault="00DB6ED9" w:rsidP="00DB6ED9">
      <w:pPr>
        <w:rPr>
          <w:sz w:val="32"/>
          <w:szCs w:val="32"/>
        </w:rPr>
      </w:pPr>
      <w:r w:rsidRPr="00DB6ED9">
        <w:rPr>
          <w:sz w:val="32"/>
          <w:szCs w:val="32"/>
        </w:rPr>
        <w:t>without opening:</w:t>
      </w:r>
    </w:p>
    <w:p w14:paraId="7A91EA7D" w14:textId="77777777" w:rsidR="00DB6ED9" w:rsidRPr="00DB6ED9" w:rsidRDefault="00DB6ED9" w:rsidP="00DB6ED9">
      <w:pPr>
        <w:rPr>
          <w:b/>
          <w:bCs/>
          <w:sz w:val="32"/>
          <w:szCs w:val="32"/>
        </w:rPr>
      </w:pPr>
      <w:r w:rsidRPr="00DB6ED9">
        <w:rPr>
          <w:b/>
          <w:bCs/>
          <w:sz w:val="32"/>
          <w:szCs w:val="32"/>
        </w:rPr>
        <w:t>Raw data.</w:t>
      </w:r>
    </w:p>
    <w:p w14:paraId="4ADDB6B8" w14:textId="77777777" w:rsidR="00DB6ED9" w:rsidRPr="00DB6ED9" w:rsidRDefault="00000000" w:rsidP="00DB6ED9">
      <w:pPr>
        <w:rPr>
          <w:sz w:val="32"/>
          <w:szCs w:val="32"/>
        </w:rPr>
      </w:pPr>
      <w:r>
        <w:rPr>
          <w:sz w:val="32"/>
          <w:szCs w:val="32"/>
        </w:rPr>
        <w:pict w14:anchorId="1EEFA990">
          <v:rect id="_x0000_i1036" style="width:0;height:1.5pt" o:hralign="center" o:hrstd="t" o:hr="t" fillcolor="#a0a0a0" stroked="f"/>
        </w:pict>
      </w:r>
    </w:p>
    <w:p w14:paraId="36B78DAE" w14:textId="77777777" w:rsidR="00DB6ED9" w:rsidRPr="00DB6ED9" w:rsidRDefault="00DB6ED9" w:rsidP="00DB6ED9">
      <w:pPr>
        <w:rPr>
          <w:b/>
          <w:bCs/>
          <w:sz w:val="32"/>
          <w:szCs w:val="32"/>
        </w:rPr>
      </w:pPr>
      <w:r w:rsidRPr="00DB6ED9">
        <w:rPr>
          <w:b/>
          <w:bCs/>
          <w:sz w:val="32"/>
          <w:szCs w:val="32"/>
        </w:rPr>
        <w:t>12. Analytical Hierarchy</w:t>
      </w:r>
    </w:p>
    <w:p w14:paraId="3AC32813" w14:textId="77777777" w:rsidR="00DB6ED9" w:rsidRPr="00DB6ED9" w:rsidRDefault="00DB6ED9" w:rsidP="00DB6ED9">
      <w:pPr>
        <w:rPr>
          <w:sz w:val="32"/>
          <w:szCs w:val="32"/>
        </w:rPr>
      </w:pPr>
      <w:r w:rsidRPr="00DB6ED9">
        <w:rPr>
          <w:sz w:val="32"/>
          <w:szCs w:val="32"/>
        </w:rPr>
        <w:t>Design:</w:t>
      </w:r>
    </w:p>
    <w:p w14:paraId="6BE52EE6" w14:textId="77777777" w:rsidR="00DB6ED9" w:rsidRPr="00DB6ED9" w:rsidRDefault="00DB6ED9" w:rsidP="00DB6ED9">
      <w:pPr>
        <w:rPr>
          <w:sz w:val="32"/>
          <w:szCs w:val="32"/>
        </w:rPr>
      </w:pPr>
      <w:r w:rsidRPr="00DB6ED9">
        <w:rPr>
          <w:sz w:val="32"/>
          <w:szCs w:val="32"/>
        </w:rPr>
        <w:t>OVERVIEW</w:t>
      </w:r>
    </w:p>
    <w:p w14:paraId="52453121" w14:textId="77777777" w:rsidR="00DB6ED9" w:rsidRPr="00DB6ED9" w:rsidRDefault="00DB6ED9" w:rsidP="00DB6ED9">
      <w:pPr>
        <w:rPr>
          <w:sz w:val="32"/>
          <w:szCs w:val="32"/>
        </w:rPr>
      </w:pPr>
      <w:r w:rsidRPr="00DB6ED9">
        <w:rPr>
          <w:sz w:val="32"/>
          <w:szCs w:val="32"/>
        </w:rPr>
        <w:t xml:space="preserve">   |</w:t>
      </w:r>
    </w:p>
    <w:p w14:paraId="437A9754" w14:textId="77777777" w:rsidR="00DB6ED9" w:rsidRPr="00DB6ED9" w:rsidRDefault="00DB6ED9" w:rsidP="00DB6ED9">
      <w:pPr>
        <w:rPr>
          <w:sz w:val="32"/>
          <w:szCs w:val="32"/>
        </w:rPr>
      </w:pPr>
      <w:r w:rsidRPr="00DB6ED9">
        <w:rPr>
          <w:sz w:val="32"/>
          <w:szCs w:val="32"/>
        </w:rPr>
        <w:t xml:space="preserve">   v</w:t>
      </w:r>
    </w:p>
    <w:p w14:paraId="510C5146" w14:textId="77777777" w:rsidR="00DB6ED9" w:rsidRPr="00DB6ED9" w:rsidRDefault="00DB6ED9" w:rsidP="00DB6ED9">
      <w:pPr>
        <w:rPr>
          <w:sz w:val="32"/>
          <w:szCs w:val="32"/>
        </w:rPr>
      </w:pPr>
      <w:r w:rsidRPr="00DB6ED9">
        <w:rPr>
          <w:sz w:val="32"/>
          <w:szCs w:val="32"/>
        </w:rPr>
        <w:t>COMPARE</w:t>
      </w:r>
    </w:p>
    <w:p w14:paraId="6096C983" w14:textId="77777777" w:rsidR="00DB6ED9" w:rsidRPr="00DB6ED9" w:rsidRDefault="00DB6ED9" w:rsidP="00DB6ED9">
      <w:pPr>
        <w:rPr>
          <w:sz w:val="32"/>
          <w:szCs w:val="32"/>
        </w:rPr>
      </w:pPr>
      <w:r w:rsidRPr="00DB6ED9">
        <w:rPr>
          <w:sz w:val="32"/>
          <w:szCs w:val="32"/>
        </w:rPr>
        <w:t xml:space="preserve">   |</w:t>
      </w:r>
    </w:p>
    <w:p w14:paraId="13BD93B0" w14:textId="77777777" w:rsidR="00DB6ED9" w:rsidRPr="00DB6ED9" w:rsidRDefault="00DB6ED9" w:rsidP="00DB6ED9">
      <w:pPr>
        <w:rPr>
          <w:sz w:val="32"/>
          <w:szCs w:val="32"/>
        </w:rPr>
      </w:pPr>
      <w:r w:rsidRPr="00DB6ED9">
        <w:rPr>
          <w:sz w:val="32"/>
          <w:szCs w:val="32"/>
        </w:rPr>
        <w:t xml:space="preserve">   v</w:t>
      </w:r>
    </w:p>
    <w:p w14:paraId="6AD78C65" w14:textId="77777777" w:rsidR="00DB6ED9" w:rsidRPr="00DB6ED9" w:rsidRDefault="00DB6ED9" w:rsidP="00DB6ED9">
      <w:pPr>
        <w:rPr>
          <w:sz w:val="32"/>
          <w:szCs w:val="32"/>
        </w:rPr>
      </w:pPr>
      <w:r w:rsidRPr="00DB6ED9">
        <w:rPr>
          <w:sz w:val="32"/>
          <w:szCs w:val="32"/>
        </w:rPr>
        <w:t>TREND</w:t>
      </w:r>
    </w:p>
    <w:p w14:paraId="6A31E724" w14:textId="77777777" w:rsidR="00DB6ED9" w:rsidRPr="00DB6ED9" w:rsidRDefault="00DB6ED9" w:rsidP="00DB6ED9">
      <w:pPr>
        <w:rPr>
          <w:sz w:val="32"/>
          <w:szCs w:val="32"/>
        </w:rPr>
      </w:pPr>
      <w:r w:rsidRPr="00DB6ED9">
        <w:rPr>
          <w:sz w:val="32"/>
          <w:szCs w:val="32"/>
        </w:rPr>
        <w:t xml:space="preserve">   |</w:t>
      </w:r>
    </w:p>
    <w:p w14:paraId="177D3203" w14:textId="77777777" w:rsidR="00DB6ED9" w:rsidRPr="00DB6ED9" w:rsidRDefault="00DB6ED9" w:rsidP="00DB6ED9">
      <w:pPr>
        <w:rPr>
          <w:sz w:val="32"/>
          <w:szCs w:val="32"/>
        </w:rPr>
      </w:pPr>
      <w:r w:rsidRPr="00DB6ED9">
        <w:rPr>
          <w:sz w:val="32"/>
          <w:szCs w:val="32"/>
        </w:rPr>
        <w:t xml:space="preserve">   v</w:t>
      </w:r>
    </w:p>
    <w:p w14:paraId="38F46014" w14:textId="77777777" w:rsidR="00DB6ED9" w:rsidRPr="00DB6ED9" w:rsidRDefault="00DB6ED9" w:rsidP="00DB6ED9">
      <w:pPr>
        <w:rPr>
          <w:sz w:val="32"/>
          <w:szCs w:val="32"/>
        </w:rPr>
      </w:pPr>
      <w:r w:rsidRPr="00DB6ED9">
        <w:rPr>
          <w:sz w:val="32"/>
          <w:szCs w:val="32"/>
        </w:rPr>
        <w:t>DETAIL</w:t>
      </w:r>
    </w:p>
    <w:p w14:paraId="1216A195" w14:textId="77777777" w:rsidR="00DB6ED9" w:rsidRPr="00DB6ED9" w:rsidRDefault="00DB6ED9" w:rsidP="00DB6ED9">
      <w:pPr>
        <w:rPr>
          <w:sz w:val="32"/>
          <w:szCs w:val="32"/>
        </w:rPr>
      </w:pPr>
      <w:r w:rsidRPr="00DB6ED9">
        <w:rPr>
          <w:sz w:val="32"/>
          <w:szCs w:val="32"/>
        </w:rPr>
        <w:lastRenderedPageBreak/>
        <w:t>This maps to:</w:t>
      </w:r>
    </w:p>
    <w:p w14:paraId="09417B18" w14:textId="77777777" w:rsidR="00DB6ED9" w:rsidRPr="00DB6ED9" w:rsidRDefault="00DB6ED9" w:rsidP="00DB6ED9">
      <w:pPr>
        <w:rPr>
          <w:sz w:val="32"/>
          <w:szCs w:val="32"/>
        </w:rPr>
      </w:pPr>
      <w:r w:rsidRPr="00DB6ED9">
        <w:rPr>
          <w:sz w:val="32"/>
          <w:szCs w:val="32"/>
        </w:rPr>
        <w:t>Executive Overview</w:t>
      </w:r>
    </w:p>
    <w:p w14:paraId="301BF068" w14:textId="77777777" w:rsidR="00DB6ED9" w:rsidRPr="00DB6ED9" w:rsidRDefault="00DB6ED9" w:rsidP="00DB6ED9">
      <w:pPr>
        <w:rPr>
          <w:sz w:val="32"/>
          <w:szCs w:val="32"/>
        </w:rPr>
      </w:pPr>
      <w:r w:rsidRPr="00DB6ED9">
        <w:rPr>
          <w:sz w:val="32"/>
          <w:szCs w:val="32"/>
        </w:rPr>
        <w:t xml:space="preserve">      |</w:t>
      </w:r>
    </w:p>
    <w:p w14:paraId="3AE29176" w14:textId="77777777" w:rsidR="00DB6ED9" w:rsidRPr="00DB6ED9" w:rsidRDefault="00DB6ED9" w:rsidP="00DB6ED9">
      <w:pPr>
        <w:rPr>
          <w:sz w:val="32"/>
          <w:szCs w:val="32"/>
        </w:rPr>
      </w:pPr>
      <w:r w:rsidRPr="00DB6ED9">
        <w:rPr>
          <w:sz w:val="32"/>
          <w:szCs w:val="32"/>
        </w:rPr>
        <w:t xml:space="preserve">      v</w:t>
      </w:r>
    </w:p>
    <w:p w14:paraId="20F320E1" w14:textId="77777777" w:rsidR="00DB6ED9" w:rsidRPr="00DB6ED9" w:rsidRDefault="00DB6ED9" w:rsidP="00DB6ED9">
      <w:pPr>
        <w:rPr>
          <w:sz w:val="32"/>
          <w:szCs w:val="32"/>
        </w:rPr>
      </w:pPr>
      <w:r w:rsidRPr="00DB6ED9">
        <w:rPr>
          <w:sz w:val="32"/>
          <w:szCs w:val="32"/>
        </w:rPr>
        <w:t>Department Analysis</w:t>
      </w:r>
    </w:p>
    <w:p w14:paraId="2A411661" w14:textId="77777777" w:rsidR="00DB6ED9" w:rsidRPr="00DB6ED9" w:rsidRDefault="00DB6ED9" w:rsidP="00DB6ED9">
      <w:pPr>
        <w:rPr>
          <w:sz w:val="32"/>
          <w:szCs w:val="32"/>
        </w:rPr>
      </w:pPr>
      <w:r w:rsidRPr="00DB6ED9">
        <w:rPr>
          <w:sz w:val="32"/>
          <w:szCs w:val="32"/>
        </w:rPr>
        <w:t xml:space="preserve">      |</w:t>
      </w:r>
    </w:p>
    <w:p w14:paraId="1E045B63" w14:textId="77777777" w:rsidR="00DB6ED9" w:rsidRPr="00DB6ED9" w:rsidRDefault="00DB6ED9" w:rsidP="00DB6ED9">
      <w:pPr>
        <w:rPr>
          <w:sz w:val="32"/>
          <w:szCs w:val="32"/>
        </w:rPr>
      </w:pPr>
      <w:r w:rsidRPr="00DB6ED9">
        <w:rPr>
          <w:sz w:val="32"/>
          <w:szCs w:val="32"/>
        </w:rPr>
        <w:t xml:space="preserve">      v</w:t>
      </w:r>
    </w:p>
    <w:p w14:paraId="283297C5" w14:textId="77777777" w:rsidR="00DB6ED9" w:rsidRPr="00DB6ED9" w:rsidRDefault="00DB6ED9" w:rsidP="00DB6ED9">
      <w:pPr>
        <w:rPr>
          <w:sz w:val="32"/>
          <w:szCs w:val="32"/>
        </w:rPr>
      </w:pPr>
      <w:r w:rsidRPr="00DB6ED9">
        <w:rPr>
          <w:sz w:val="32"/>
          <w:szCs w:val="32"/>
        </w:rPr>
        <w:t>Leave Trends</w:t>
      </w:r>
    </w:p>
    <w:p w14:paraId="37F519E3" w14:textId="77777777" w:rsidR="00DB6ED9" w:rsidRPr="00DB6ED9" w:rsidRDefault="00DB6ED9" w:rsidP="00DB6ED9">
      <w:pPr>
        <w:rPr>
          <w:sz w:val="32"/>
          <w:szCs w:val="32"/>
        </w:rPr>
      </w:pPr>
      <w:r w:rsidRPr="00DB6ED9">
        <w:rPr>
          <w:sz w:val="32"/>
          <w:szCs w:val="32"/>
        </w:rPr>
        <w:t xml:space="preserve">      |</w:t>
      </w:r>
    </w:p>
    <w:p w14:paraId="50EEF194" w14:textId="77777777" w:rsidR="00DB6ED9" w:rsidRPr="00DB6ED9" w:rsidRDefault="00DB6ED9" w:rsidP="00DB6ED9">
      <w:pPr>
        <w:rPr>
          <w:sz w:val="32"/>
          <w:szCs w:val="32"/>
        </w:rPr>
      </w:pPr>
      <w:r w:rsidRPr="00DB6ED9">
        <w:rPr>
          <w:sz w:val="32"/>
          <w:szCs w:val="32"/>
        </w:rPr>
        <w:t xml:space="preserve">      v</w:t>
      </w:r>
    </w:p>
    <w:p w14:paraId="79B6ABFB" w14:textId="77777777" w:rsidR="00DB6ED9" w:rsidRPr="00DB6ED9" w:rsidRDefault="00DB6ED9" w:rsidP="00DB6ED9">
      <w:pPr>
        <w:rPr>
          <w:sz w:val="32"/>
          <w:szCs w:val="32"/>
        </w:rPr>
      </w:pPr>
      <w:r w:rsidRPr="00DB6ED9">
        <w:rPr>
          <w:sz w:val="32"/>
          <w:szCs w:val="32"/>
        </w:rPr>
        <w:t>Employee Detail</w:t>
      </w:r>
    </w:p>
    <w:p w14:paraId="6FF0A7A1" w14:textId="77777777" w:rsidR="00DB6ED9" w:rsidRPr="00DB6ED9" w:rsidRDefault="00000000" w:rsidP="00DB6ED9">
      <w:pPr>
        <w:rPr>
          <w:sz w:val="32"/>
          <w:szCs w:val="32"/>
        </w:rPr>
      </w:pPr>
      <w:r>
        <w:rPr>
          <w:sz w:val="32"/>
          <w:szCs w:val="32"/>
        </w:rPr>
        <w:pict w14:anchorId="6B48CC2E">
          <v:rect id="_x0000_i1037" style="width:0;height:1.5pt" o:hralign="center" o:hrstd="t" o:hr="t" fillcolor="#a0a0a0" stroked="f"/>
        </w:pict>
      </w:r>
    </w:p>
    <w:p w14:paraId="7E5BB79B" w14:textId="77777777" w:rsidR="00DB6ED9" w:rsidRPr="00DB6ED9" w:rsidRDefault="00DB6ED9" w:rsidP="00DB6ED9">
      <w:pPr>
        <w:rPr>
          <w:b/>
          <w:bCs/>
          <w:sz w:val="32"/>
          <w:szCs w:val="32"/>
        </w:rPr>
      </w:pPr>
      <w:r w:rsidRPr="00DB6ED9">
        <w:rPr>
          <w:b/>
          <w:bCs/>
          <w:sz w:val="32"/>
          <w:szCs w:val="32"/>
        </w:rPr>
        <w:t>PART B — SAVE FINAL WORKING COPY</w:t>
      </w:r>
    </w:p>
    <w:p w14:paraId="1F9FB9B6" w14:textId="77777777" w:rsidR="00DB6ED9" w:rsidRPr="00DB6ED9" w:rsidRDefault="00DB6ED9" w:rsidP="00DB6ED9">
      <w:pPr>
        <w:rPr>
          <w:b/>
          <w:bCs/>
          <w:sz w:val="32"/>
          <w:szCs w:val="32"/>
        </w:rPr>
      </w:pPr>
      <w:r w:rsidRPr="00DB6ED9">
        <w:rPr>
          <w:b/>
          <w:bCs/>
          <w:sz w:val="32"/>
          <w:szCs w:val="32"/>
        </w:rPr>
        <w:t>13. Open</w:t>
      </w:r>
    </w:p>
    <w:p w14:paraId="4DA42D18" w14:textId="77777777" w:rsidR="00DB6ED9" w:rsidRPr="00DB6ED9" w:rsidRDefault="00DB6ED9" w:rsidP="00DB6ED9">
      <w:pPr>
        <w:rPr>
          <w:sz w:val="32"/>
          <w:szCs w:val="32"/>
        </w:rPr>
      </w:pPr>
      <w:r w:rsidRPr="00DB6ED9">
        <w:rPr>
          <w:sz w:val="32"/>
          <w:szCs w:val="32"/>
        </w:rPr>
        <w:t>HR Leave Analytics v0.3.pbix</w:t>
      </w:r>
    </w:p>
    <w:p w14:paraId="2E62D17A" w14:textId="77777777" w:rsidR="00DB6ED9" w:rsidRPr="00DB6ED9" w:rsidRDefault="00000000" w:rsidP="00DB6ED9">
      <w:pPr>
        <w:rPr>
          <w:sz w:val="32"/>
          <w:szCs w:val="32"/>
        </w:rPr>
      </w:pPr>
      <w:r>
        <w:rPr>
          <w:sz w:val="32"/>
          <w:szCs w:val="32"/>
        </w:rPr>
        <w:pict w14:anchorId="62CDFCDE">
          <v:rect id="_x0000_i1038" style="width:0;height:1.5pt" o:hralign="center" o:hrstd="t" o:hr="t" fillcolor="#a0a0a0" stroked="f"/>
        </w:pict>
      </w:r>
    </w:p>
    <w:p w14:paraId="200B1468" w14:textId="77777777" w:rsidR="00DB6ED9" w:rsidRPr="00DB6ED9" w:rsidRDefault="00DB6ED9" w:rsidP="00DB6ED9">
      <w:pPr>
        <w:rPr>
          <w:b/>
          <w:bCs/>
          <w:sz w:val="32"/>
          <w:szCs w:val="32"/>
        </w:rPr>
      </w:pPr>
      <w:r w:rsidRPr="00DB6ED9">
        <w:rPr>
          <w:b/>
          <w:bCs/>
          <w:sz w:val="32"/>
          <w:szCs w:val="32"/>
        </w:rPr>
        <w:t>14. Save As</w:t>
      </w:r>
    </w:p>
    <w:p w14:paraId="641AA083" w14:textId="77777777" w:rsidR="00DB6ED9" w:rsidRPr="00DB6ED9" w:rsidRDefault="00DB6ED9" w:rsidP="00DB6ED9">
      <w:pPr>
        <w:rPr>
          <w:sz w:val="32"/>
          <w:szCs w:val="32"/>
        </w:rPr>
      </w:pPr>
      <w:r w:rsidRPr="00DB6ED9">
        <w:rPr>
          <w:sz w:val="32"/>
          <w:szCs w:val="32"/>
        </w:rPr>
        <w:t>HR Leave Analytics v1.0.pbix</w:t>
      </w:r>
    </w:p>
    <w:p w14:paraId="6C8CAD69" w14:textId="77777777" w:rsidR="00DB6ED9" w:rsidRPr="00DB6ED9" w:rsidRDefault="00000000" w:rsidP="00DB6ED9">
      <w:pPr>
        <w:rPr>
          <w:sz w:val="32"/>
          <w:szCs w:val="32"/>
        </w:rPr>
      </w:pPr>
      <w:r>
        <w:rPr>
          <w:sz w:val="32"/>
          <w:szCs w:val="32"/>
        </w:rPr>
        <w:pict w14:anchorId="136AA9BE">
          <v:rect id="_x0000_i1039" style="width:0;height:1.5pt" o:hralign="center" o:hrstd="t" o:hr="t" fillcolor="#a0a0a0" stroked="f"/>
        </w:pict>
      </w:r>
    </w:p>
    <w:p w14:paraId="6BE57D98" w14:textId="77777777" w:rsidR="00DB6ED9" w:rsidRPr="00DB6ED9" w:rsidRDefault="00DB6ED9" w:rsidP="00DB6ED9">
      <w:pPr>
        <w:rPr>
          <w:b/>
          <w:bCs/>
          <w:sz w:val="32"/>
          <w:szCs w:val="32"/>
        </w:rPr>
      </w:pPr>
      <w:r w:rsidRPr="00DB6ED9">
        <w:rPr>
          <w:b/>
          <w:bCs/>
          <w:sz w:val="32"/>
          <w:szCs w:val="32"/>
        </w:rPr>
        <w:t>15. Why Save Before Redesign?</w:t>
      </w:r>
    </w:p>
    <w:p w14:paraId="5E101226" w14:textId="77777777" w:rsidR="00DB6ED9" w:rsidRPr="00DB6ED9" w:rsidRDefault="00DB6ED9" w:rsidP="00DB6ED9">
      <w:pPr>
        <w:rPr>
          <w:sz w:val="32"/>
          <w:szCs w:val="32"/>
        </w:rPr>
      </w:pPr>
      <w:r w:rsidRPr="00DB6ED9">
        <w:rPr>
          <w:sz w:val="32"/>
          <w:szCs w:val="32"/>
        </w:rPr>
        <w:t>Today includes:</w:t>
      </w:r>
    </w:p>
    <w:p w14:paraId="2995253B" w14:textId="77777777" w:rsidR="00DB6ED9" w:rsidRPr="00DB6ED9" w:rsidRDefault="00DB6ED9" w:rsidP="00DB6ED9">
      <w:pPr>
        <w:numPr>
          <w:ilvl w:val="0"/>
          <w:numId w:val="34"/>
        </w:numPr>
        <w:rPr>
          <w:sz w:val="32"/>
          <w:szCs w:val="32"/>
        </w:rPr>
      </w:pPr>
      <w:r w:rsidRPr="00DB6ED9">
        <w:rPr>
          <w:sz w:val="32"/>
          <w:szCs w:val="32"/>
        </w:rPr>
        <w:t>Page restructuring</w:t>
      </w:r>
    </w:p>
    <w:p w14:paraId="59C211B6" w14:textId="77777777" w:rsidR="00DB6ED9" w:rsidRPr="00DB6ED9" w:rsidRDefault="00DB6ED9" w:rsidP="00DB6ED9">
      <w:pPr>
        <w:numPr>
          <w:ilvl w:val="0"/>
          <w:numId w:val="34"/>
        </w:numPr>
        <w:rPr>
          <w:sz w:val="32"/>
          <w:szCs w:val="32"/>
        </w:rPr>
      </w:pPr>
      <w:r w:rsidRPr="00DB6ED9">
        <w:rPr>
          <w:sz w:val="32"/>
          <w:szCs w:val="32"/>
        </w:rPr>
        <w:lastRenderedPageBreak/>
        <w:t>Navigation</w:t>
      </w:r>
    </w:p>
    <w:p w14:paraId="052E65B0" w14:textId="77777777" w:rsidR="00DB6ED9" w:rsidRPr="00DB6ED9" w:rsidRDefault="00DB6ED9" w:rsidP="00DB6ED9">
      <w:pPr>
        <w:numPr>
          <w:ilvl w:val="0"/>
          <w:numId w:val="34"/>
        </w:numPr>
        <w:rPr>
          <w:sz w:val="32"/>
          <w:szCs w:val="32"/>
        </w:rPr>
      </w:pPr>
      <w:r w:rsidRPr="00DB6ED9">
        <w:rPr>
          <w:sz w:val="32"/>
          <w:szCs w:val="32"/>
        </w:rPr>
        <w:t>Formatting</w:t>
      </w:r>
    </w:p>
    <w:p w14:paraId="5FFFB9FF" w14:textId="77777777" w:rsidR="00DB6ED9" w:rsidRPr="00DB6ED9" w:rsidRDefault="00DB6ED9" w:rsidP="00DB6ED9">
      <w:pPr>
        <w:numPr>
          <w:ilvl w:val="0"/>
          <w:numId w:val="34"/>
        </w:numPr>
        <w:rPr>
          <w:sz w:val="32"/>
          <w:szCs w:val="32"/>
        </w:rPr>
      </w:pPr>
      <w:r w:rsidRPr="00DB6ED9">
        <w:rPr>
          <w:sz w:val="32"/>
          <w:szCs w:val="32"/>
        </w:rPr>
        <w:t>Interaction changes</w:t>
      </w:r>
    </w:p>
    <w:p w14:paraId="708F5A27" w14:textId="77777777" w:rsidR="00DB6ED9" w:rsidRPr="00DB6ED9" w:rsidRDefault="00DB6ED9" w:rsidP="00DB6ED9">
      <w:pPr>
        <w:rPr>
          <w:sz w:val="32"/>
          <w:szCs w:val="32"/>
        </w:rPr>
      </w:pPr>
      <w:r w:rsidRPr="00DB6ED9">
        <w:rPr>
          <w:sz w:val="32"/>
          <w:szCs w:val="32"/>
        </w:rPr>
        <w:t>Maintain:</w:t>
      </w:r>
    </w:p>
    <w:p w14:paraId="4682874C" w14:textId="77777777" w:rsidR="00DB6ED9" w:rsidRPr="00DB6ED9" w:rsidRDefault="00DB6ED9" w:rsidP="00DB6ED9">
      <w:pPr>
        <w:rPr>
          <w:b/>
          <w:bCs/>
          <w:sz w:val="32"/>
          <w:szCs w:val="32"/>
        </w:rPr>
      </w:pPr>
      <w:r w:rsidRPr="00DB6ED9">
        <w:rPr>
          <w:b/>
          <w:bCs/>
          <w:sz w:val="32"/>
          <w:szCs w:val="32"/>
        </w:rPr>
        <w:t>Previous working version.</w:t>
      </w:r>
    </w:p>
    <w:p w14:paraId="188D55A3" w14:textId="77777777" w:rsidR="00DB6ED9" w:rsidRPr="00DB6ED9" w:rsidRDefault="00000000" w:rsidP="00DB6ED9">
      <w:pPr>
        <w:rPr>
          <w:sz w:val="32"/>
          <w:szCs w:val="32"/>
        </w:rPr>
      </w:pPr>
      <w:r>
        <w:rPr>
          <w:sz w:val="32"/>
          <w:szCs w:val="32"/>
        </w:rPr>
        <w:pict w14:anchorId="7DFE905F">
          <v:rect id="_x0000_i1040" style="width:0;height:1.5pt" o:hralign="center" o:hrstd="t" o:hr="t" fillcolor="#a0a0a0" stroked="f"/>
        </w:pict>
      </w:r>
    </w:p>
    <w:p w14:paraId="011B1EB1" w14:textId="77777777" w:rsidR="00DB6ED9" w:rsidRPr="00DB6ED9" w:rsidRDefault="00DB6ED9" w:rsidP="00DB6ED9">
      <w:pPr>
        <w:rPr>
          <w:b/>
          <w:bCs/>
          <w:sz w:val="32"/>
          <w:szCs w:val="32"/>
        </w:rPr>
      </w:pPr>
      <w:r w:rsidRPr="00DB6ED9">
        <w:rPr>
          <w:b/>
          <w:bCs/>
          <w:sz w:val="32"/>
          <w:szCs w:val="32"/>
        </w:rPr>
        <w:t>PART C — REPORT PAGE STRUCTURE</w:t>
      </w:r>
    </w:p>
    <w:p w14:paraId="087522ED" w14:textId="77777777" w:rsidR="00DB6ED9" w:rsidRPr="00DB6ED9" w:rsidRDefault="00DB6ED9" w:rsidP="00DB6ED9">
      <w:pPr>
        <w:rPr>
          <w:b/>
          <w:bCs/>
          <w:sz w:val="32"/>
          <w:szCs w:val="32"/>
        </w:rPr>
      </w:pPr>
      <w:r w:rsidRPr="00DB6ED9">
        <w:rPr>
          <w:b/>
          <w:bCs/>
          <w:sz w:val="32"/>
          <w:szCs w:val="32"/>
        </w:rPr>
        <w:t>16. Create Four Pages</w:t>
      </w:r>
    </w:p>
    <w:p w14:paraId="10C9A18A" w14:textId="77777777" w:rsidR="00DB6ED9" w:rsidRPr="00DB6ED9" w:rsidRDefault="00DB6ED9" w:rsidP="00DB6ED9">
      <w:pPr>
        <w:rPr>
          <w:sz w:val="32"/>
          <w:szCs w:val="32"/>
        </w:rPr>
      </w:pPr>
      <w:r w:rsidRPr="00DB6ED9">
        <w:rPr>
          <w:sz w:val="32"/>
          <w:szCs w:val="32"/>
        </w:rPr>
        <w:t>Rename:</w:t>
      </w:r>
    </w:p>
    <w:p w14:paraId="2246D608" w14:textId="77777777" w:rsidR="00DB6ED9" w:rsidRPr="00DB6ED9" w:rsidRDefault="00DB6ED9" w:rsidP="00DB6ED9">
      <w:pPr>
        <w:rPr>
          <w:sz w:val="32"/>
          <w:szCs w:val="32"/>
        </w:rPr>
      </w:pPr>
      <w:r w:rsidRPr="00DB6ED9">
        <w:rPr>
          <w:sz w:val="32"/>
          <w:szCs w:val="32"/>
        </w:rPr>
        <w:t>Executive Overview</w:t>
      </w:r>
    </w:p>
    <w:p w14:paraId="128DB728" w14:textId="77777777" w:rsidR="00DB6ED9" w:rsidRPr="00DB6ED9" w:rsidRDefault="00DB6ED9" w:rsidP="00DB6ED9">
      <w:pPr>
        <w:rPr>
          <w:sz w:val="32"/>
          <w:szCs w:val="32"/>
        </w:rPr>
      </w:pPr>
    </w:p>
    <w:p w14:paraId="61B824E0" w14:textId="77777777" w:rsidR="00DB6ED9" w:rsidRPr="00DB6ED9" w:rsidRDefault="00DB6ED9" w:rsidP="00DB6ED9">
      <w:pPr>
        <w:rPr>
          <w:sz w:val="32"/>
          <w:szCs w:val="32"/>
        </w:rPr>
      </w:pPr>
      <w:r w:rsidRPr="00DB6ED9">
        <w:rPr>
          <w:sz w:val="32"/>
          <w:szCs w:val="32"/>
        </w:rPr>
        <w:t>Department Analysis</w:t>
      </w:r>
    </w:p>
    <w:p w14:paraId="706B956D" w14:textId="77777777" w:rsidR="00DB6ED9" w:rsidRPr="00DB6ED9" w:rsidRDefault="00DB6ED9" w:rsidP="00DB6ED9">
      <w:pPr>
        <w:rPr>
          <w:sz w:val="32"/>
          <w:szCs w:val="32"/>
        </w:rPr>
      </w:pPr>
    </w:p>
    <w:p w14:paraId="6A507C44" w14:textId="77777777" w:rsidR="00DB6ED9" w:rsidRPr="00DB6ED9" w:rsidRDefault="00DB6ED9" w:rsidP="00DB6ED9">
      <w:pPr>
        <w:rPr>
          <w:sz w:val="32"/>
          <w:szCs w:val="32"/>
        </w:rPr>
      </w:pPr>
      <w:r w:rsidRPr="00DB6ED9">
        <w:rPr>
          <w:sz w:val="32"/>
          <w:szCs w:val="32"/>
        </w:rPr>
        <w:t>Leave Trends</w:t>
      </w:r>
    </w:p>
    <w:p w14:paraId="2CBC3EB5" w14:textId="77777777" w:rsidR="00DB6ED9" w:rsidRPr="00DB6ED9" w:rsidRDefault="00DB6ED9" w:rsidP="00DB6ED9">
      <w:pPr>
        <w:rPr>
          <w:sz w:val="32"/>
          <w:szCs w:val="32"/>
        </w:rPr>
      </w:pPr>
    </w:p>
    <w:p w14:paraId="4CBE5ED9" w14:textId="77777777" w:rsidR="00DB6ED9" w:rsidRPr="00DB6ED9" w:rsidRDefault="00DB6ED9" w:rsidP="00DB6ED9">
      <w:pPr>
        <w:rPr>
          <w:sz w:val="32"/>
          <w:szCs w:val="32"/>
        </w:rPr>
      </w:pPr>
      <w:r w:rsidRPr="00DB6ED9">
        <w:rPr>
          <w:sz w:val="32"/>
          <w:szCs w:val="32"/>
        </w:rPr>
        <w:t>Employee Detail</w:t>
      </w:r>
    </w:p>
    <w:p w14:paraId="3E499468" w14:textId="77777777" w:rsidR="00DB6ED9" w:rsidRPr="00DB6ED9" w:rsidRDefault="00000000" w:rsidP="00DB6ED9">
      <w:pPr>
        <w:rPr>
          <w:sz w:val="32"/>
          <w:szCs w:val="32"/>
        </w:rPr>
      </w:pPr>
      <w:r>
        <w:rPr>
          <w:sz w:val="32"/>
          <w:szCs w:val="32"/>
        </w:rPr>
        <w:pict w14:anchorId="29F58F1D">
          <v:rect id="_x0000_i1041" style="width:0;height:1.5pt" o:hralign="center" o:hrstd="t" o:hr="t" fillcolor="#a0a0a0" stroked="f"/>
        </w:pict>
      </w:r>
    </w:p>
    <w:p w14:paraId="27CF3100" w14:textId="77777777" w:rsidR="00DB6ED9" w:rsidRPr="00DB6ED9" w:rsidRDefault="00DB6ED9" w:rsidP="00DB6ED9">
      <w:pPr>
        <w:rPr>
          <w:b/>
          <w:bCs/>
          <w:sz w:val="32"/>
          <w:szCs w:val="32"/>
        </w:rPr>
      </w:pPr>
      <w:r w:rsidRPr="00DB6ED9">
        <w:rPr>
          <w:b/>
          <w:bCs/>
          <w:sz w:val="32"/>
          <w:szCs w:val="32"/>
        </w:rPr>
        <w:t>17. Order</w:t>
      </w:r>
    </w:p>
    <w:p w14:paraId="529790F6" w14:textId="77777777" w:rsidR="00DB6ED9" w:rsidRPr="00DB6ED9" w:rsidRDefault="00DB6ED9" w:rsidP="00DB6ED9">
      <w:pPr>
        <w:rPr>
          <w:sz w:val="32"/>
          <w:szCs w:val="32"/>
        </w:rPr>
      </w:pPr>
      <w:r w:rsidRPr="00DB6ED9">
        <w:rPr>
          <w:sz w:val="32"/>
          <w:szCs w:val="32"/>
        </w:rPr>
        <w:t>Use:</w:t>
      </w:r>
    </w:p>
    <w:p w14:paraId="1BA0FD8B" w14:textId="77777777" w:rsidR="00DB6ED9" w:rsidRPr="00DB6ED9" w:rsidRDefault="00DB6ED9" w:rsidP="00DB6ED9">
      <w:pPr>
        <w:rPr>
          <w:sz w:val="32"/>
          <w:szCs w:val="32"/>
        </w:rPr>
      </w:pPr>
      <w:r w:rsidRPr="00DB6ED9">
        <w:rPr>
          <w:sz w:val="32"/>
          <w:szCs w:val="32"/>
        </w:rPr>
        <w:t>Executive Overview</w:t>
      </w:r>
    </w:p>
    <w:p w14:paraId="0A2B7E9D"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41A4FA97" w14:textId="77777777" w:rsidR="00DB6ED9" w:rsidRPr="00DB6ED9" w:rsidRDefault="00DB6ED9" w:rsidP="00DB6ED9">
      <w:pPr>
        <w:rPr>
          <w:sz w:val="32"/>
          <w:szCs w:val="32"/>
        </w:rPr>
      </w:pPr>
      <w:r w:rsidRPr="00DB6ED9">
        <w:rPr>
          <w:sz w:val="32"/>
          <w:szCs w:val="32"/>
        </w:rPr>
        <w:t>Department Analysis</w:t>
      </w:r>
    </w:p>
    <w:p w14:paraId="712E5D7A" w14:textId="77777777" w:rsidR="00DB6ED9" w:rsidRPr="00DB6ED9" w:rsidRDefault="00DB6ED9" w:rsidP="00DB6ED9">
      <w:pPr>
        <w:rPr>
          <w:sz w:val="32"/>
          <w:szCs w:val="32"/>
        </w:rPr>
      </w:pPr>
      <w:r w:rsidRPr="00DB6ED9">
        <w:rPr>
          <w:rFonts w:ascii="Times New Roman" w:hAnsi="Times New Roman" w:cs="Times New Roman"/>
          <w:sz w:val="32"/>
          <w:szCs w:val="32"/>
        </w:rPr>
        <w:lastRenderedPageBreak/>
        <w:t>↓</w:t>
      </w:r>
    </w:p>
    <w:p w14:paraId="1AC4FD5F" w14:textId="77777777" w:rsidR="00DB6ED9" w:rsidRPr="00DB6ED9" w:rsidRDefault="00DB6ED9" w:rsidP="00DB6ED9">
      <w:pPr>
        <w:rPr>
          <w:sz w:val="32"/>
          <w:szCs w:val="32"/>
        </w:rPr>
      </w:pPr>
      <w:r w:rsidRPr="00DB6ED9">
        <w:rPr>
          <w:sz w:val="32"/>
          <w:szCs w:val="32"/>
        </w:rPr>
        <w:t>Leave Trends</w:t>
      </w:r>
    </w:p>
    <w:p w14:paraId="1238D64B"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2981B83D" w14:textId="77777777" w:rsidR="00DB6ED9" w:rsidRPr="00DB6ED9" w:rsidRDefault="00DB6ED9" w:rsidP="00DB6ED9">
      <w:pPr>
        <w:rPr>
          <w:sz w:val="32"/>
          <w:szCs w:val="32"/>
        </w:rPr>
      </w:pPr>
      <w:r w:rsidRPr="00DB6ED9">
        <w:rPr>
          <w:sz w:val="32"/>
          <w:szCs w:val="32"/>
        </w:rPr>
        <w:t>Employee Detail</w:t>
      </w:r>
    </w:p>
    <w:p w14:paraId="7085D074" w14:textId="77777777" w:rsidR="00DB6ED9" w:rsidRPr="00DB6ED9" w:rsidRDefault="00000000" w:rsidP="00DB6ED9">
      <w:pPr>
        <w:rPr>
          <w:sz w:val="32"/>
          <w:szCs w:val="32"/>
        </w:rPr>
      </w:pPr>
      <w:r>
        <w:rPr>
          <w:sz w:val="32"/>
          <w:szCs w:val="32"/>
        </w:rPr>
        <w:pict w14:anchorId="4C801617">
          <v:rect id="_x0000_i1042" style="width:0;height:1.5pt" o:hralign="center" o:hrstd="t" o:hr="t" fillcolor="#a0a0a0" stroked="f"/>
        </w:pict>
      </w:r>
    </w:p>
    <w:p w14:paraId="589AD93E" w14:textId="77777777" w:rsidR="00DB6ED9" w:rsidRPr="00DB6ED9" w:rsidRDefault="00DB6ED9" w:rsidP="00DB6ED9">
      <w:pPr>
        <w:rPr>
          <w:b/>
          <w:bCs/>
          <w:sz w:val="32"/>
          <w:szCs w:val="32"/>
        </w:rPr>
      </w:pPr>
      <w:r w:rsidRPr="00DB6ED9">
        <w:rPr>
          <w:b/>
          <w:bCs/>
          <w:sz w:val="32"/>
          <w:szCs w:val="32"/>
        </w:rPr>
        <w:t>18. Optional Supporting Page</w:t>
      </w:r>
    </w:p>
    <w:p w14:paraId="478CF6F7" w14:textId="77777777" w:rsidR="00DB6ED9" w:rsidRPr="00DB6ED9" w:rsidRDefault="00DB6ED9" w:rsidP="00DB6ED9">
      <w:pPr>
        <w:rPr>
          <w:sz w:val="32"/>
          <w:szCs w:val="32"/>
        </w:rPr>
      </w:pPr>
      <w:r w:rsidRPr="00DB6ED9">
        <w:rPr>
          <w:sz w:val="32"/>
          <w:szCs w:val="32"/>
        </w:rPr>
        <w:t>Create:</w:t>
      </w:r>
    </w:p>
    <w:p w14:paraId="05EB3A99" w14:textId="77777777" w:rsidR="00DB6ED9" w:rsidRPr="00DB6ED9" w:rsidRDefault="00DB6ED9" w:rsidP="00DB6ED9">
      <w:pPr>
        <w:rPr>
          <w:sz w:val="32"/>
          <w:szCs w:val="32"/>
        </w:rPr>
      </w:pPr>
      <w:r w:rsidRPr="00DB6ED9">
        <w:rPr>
          <w:sz w:val="32"/>
          <w:szCs w:val="32"/>
        </w:rPr>
        <w:t>Department Tooltip</w:t>
      </w:r>
    </w:p>
    <w:p w14:paraId="2C33C365" w14:textId="77777777" w:rsidR="00DB6ED9" w:rsidRPr="00DB6ED9" w:rsidRDefault="00DB6ED9" w:rsidP="00DB6ED9">
      <w:pPr>
        <w:rPr>
          <w:sz w:val="32"/>
          <w:szCs w:val="32"/>
        </w:rPr>
      </w:pPr>
      <w:r w:rsidRPr="00DB6ED9">
        <w:rPr>
          <w:sz w:val="32"/>
          <w:szCs w:val="32"/>
        </w:rPr>
        <w:t>later.</w:t>
      </w:r>
    </w:p>
    <w:p w14:paraId="58DBBBED" w14:textId="77777777" w:rsidR="00DB6ED9" w:rsidRPr="00DB6ED9" w:rsidRDefault="00DB6ED9" w:rsidP="00DB6ED9">
      <w:pPr>
        <w:rPr>
          <w:sz w:val="32"/>
          <w:szCs w:val="32"/>
        </w:rPr>
      </w:pPr>
      <w:r w:rsidRPr="00DB6ED9">
        <w:rPr>
          <w:sz w:val="32"/>
          <w:szCs w:val="32"/>
        </w:rPr>
        <w:t>Hide it from:</w:t>
      </w:r>
    </w:p>
    <w:p w14:paraId="00C562D2" w14:textId="77777777" w:rsidR="00DB6ED9" w:rsidRPr="00DB6ED9" w:rsidRDefault="00DB6ED9" w:rsidP="00DB6ED9">
      <w:pPr>
        <w:rPr>
          <w:b/>
          <w:bCs/>
          <w:sz w:val="32"/>
          <w:szCs w:val="32"/>
        </w:rPr>
      </w:pPr>
      <w:r w:rsidRPr="00DB6ED9">
        <w:rPr>
          <w:b/>
          <w:bCs/>
          <w:sz w:val="32"/>
          <w:szCs w:val="32"/>
        </w:rPr>
        <w:t>Normal navigation.</w:t>
      </w:r>
    </w:p>
    <w:p w14:paraId="2F6CBF19" w14:textId="77777777" w:rsidR="00DB6ED9" w:rsidRPr="00DB6ED9" w:rsidRDefault="00000000" w:rsidP="00DB6ED9">
      <w:pPr>
        <w:rPr>
          <w:sz w:val="32"/>
          <w:szCs w:val="32"/>
        </w:rPr>
      </w:pPr>
      <w:r>
        <w:rPr>
          <w:sz w:val="32"/>
          <w:szCs w:val="32"/>
        </w:rPr>
        <w:pict w14:anchorId="68DC3FED">
          <v:rect id="_x0000_i1043" style="width:0;height:1.5pt" o:hralign="center" o:hrstd="t" o:hr="t" fillcolor="#a0a0a0" stroked="f"/>
        </w:pict>
      </w:r>
    </w:p>
    <w:p w14:paraId="79EBED62" w14:textId="77777777" w:rsidR="00DB6ED9" w:rsidRPr="00DB6ED9" w:rsidRDefault="00DB6ED9" w:rsidP="00DB6ED9">
      <w:pPr>
        <w:rPr>
          <w:b/>
          <w:bCs/>
          <w:sz w:val="32"/>
          <w:szCs w:val="32"/>
        </w:rPr>
      </w:pPr>
      <w:r w:rsidRPr="00DB6ED9">
        <w:rPr>
          <w:b/>
          <w:bCs/>
          <w:sz w:val="32"/>
          <w:szCs w:val="32"/>
        </w:rPr>
        <w:t>PART D — PAGE TEMPLATE</w:t>
      </w:r>
    </w:p>
    <w:p w14:paraId="6AFEC2FF" w14:textId="77777777" w:rsidR="00DB6ED9" w:rsidRPr="00DB6ED9" w:rsidRDefault="00DB6ED9" w:rsidP="00DB6ED9">
      <w:pPr>
        <w:rPr>
          <w:b/>
          <w:bCs/>
          <w:sz w:val="32"/>
          <w:szCs w:val="32"/>
        </w:rPr>
      </w:pPr>
      <w:r w:rsidRPr="00DB6ED9">
        <w:rPr>
          <w:b/>
          <w:bCs/>
          <w:sz w:val="32"/>
          <w:szCs w:val="32"/>
        </w:rPr>
        <w:t>19. Consistent Header</w:t>
      </w:r>
    </w:p>
    <w:p w14:paraId="4A8B9291" w14:textId="77777777" w:rsidR="00DB6ED9" w:rsidRPr="00DB6ED9" w:rsidRDefault="00DB6ED9" w:rsidP="00DB6ED9">
      <w:pPr>
        <w:rPr>
          <w:sz w:val="32"/>
          <w:szCs w:val="32"/>
        </w:rPr>
      </w:pPr>
      <w:r w:rsidRPr="00DB6ED9">
        <w:rPr>
          <w:sz w:val="32"/>
          <w:szCs w:val="32"/>
        </w:rPr>
        <w:t>Every main page should contain:</w:t>
      </w:r>
    </w:p>
    <w:p w14:paraId="6782AE19" w14:textId="77777777" w:rsidR="00DB6ED9" w:rsidRPr="00DB6ED9" w:rsidRDefault="00DB6ED9" w:rsidP="00DB6ED9">
      <w:pPr>
        <w:rPr>
          <w:sz w:val="32"/>
          <w:szCs w:val="32"/>
        </w:rPr>
      </w:pPr>
      <w:r w:rsidRPr="00DB6ED9">
        <w:rPr>
          <w:sz w:val="32"/>
          <w:szCs w:val="32"/>
        </w:rPr>
        <w:t>Report Title</w:t>
      </w:r>
    </w:p>
    <w:p w14:paraId="1B5DE4BA" w14:textId="77777777" w:rsidR="00DB6ED9" w:rsidRPr="00DB6ED9" w:rsidRDefault="00DB6ED9" w:rsidP="00DB6ED9">
      <w:pPr>
        <w:rPr>
          <w:sz w:val="32"/>
          <w:szCs w:val="32"/>
        </w:rPr>
      </w:pPr>
    </w:p>
    <w:p w14:paraId="7C1C7FC5" w14:textId="77777777" w:rsidR="00DB6ED9" w:rsidRPr="00DB6ED9" w:rsidRDefault="00DB6ED9" w:rsidP="00DB6ED9">
      <w:pPr>
        <w:rPr>
          <w:sz w:val="32"/>
          <w:szCs w:val="32"/>
        </w:rPr>
      </w:pPr>
      <w:r w:rsidRPr="00DB6ED9">
        <w:rPr>
          <w:sz w:val="32"/>
          <w:szCs w:val="32"/>
        </w:rPr>
        <w:t>Page Title</w:t>
      </w:r>
    </w:p>
    <w:p w14:paraId="6C5E9E5A" w14:textId="77777777" w:rsidR="00DB6ED9" w:rsidRPr="00DB6ED9" w:rsidRDefault="00DB6ED9" w:rsidP="00DB6ED9">
      <w:pPr>
        <w:rPr>
          <w:sz w:val="32"/>
          <w:szCs w:val="32"/>
        </w:rPr>
      </w:pPr>
    </w:p>
    <w:p w14:paraId="04EDD138" w14:textId="77777777" w:rsidR="00DB6ED9" w:rsidRPr="00DB6ED9" w:rsidRDefault="00DB6ED9" w:rsidP="00DB6ED9">
      <w:pPr>
        <w:rPr>
          <w:sz w:val="32"/>
          <w:szCs w:val="32"/>
        </w:rPr>
      </w:pPr>
      <w:r w:rsidRPr="00DB6ED9">
        <w:rPr>
          <w:sz w:val="32"/>
          <w:szCs w:val="32"/>
        </w:rPr>
        <w:t>Navigation</w:t>
      </w:r>
    </w:p>
    <w:p w14:paraId="328001D3" w14:textId="77777777" w:rsidR="00DB6ED9" w:rsidRPr="00DB6ED9" w:rsidRDefault="00DB6ED9" w:rsidP="00DB6ED9">
      <w:pPr>
        <w:rPr>
          <w:sz w:val="32"/>
          <w:szCs w:val="32"/>
        </w:rPr>
      </w:pPr>
    </w:p>
    <w:p w14:paraId="73D2C322" w14:textId="77777777" w:rsidR="00DB6ED9" w:rsidRPr="00DB6ED9" w:rsidRDefault="00DB6ED9" w:rsidP="00DB6ED9">
      <w:pPr>
        <w:rPr>
          <w:sz w:val="32"/>
          <w:szCs w:val="32"/>
        </w:rPr>
      </w:pPr>
      <w:r w:rsidRPr="00DB6ED9">
        <w:rPr>
          <w:sz w:val="32"/>
          <w:szCs w:val="32"/>
        </w:rPr>
        <w:t>Important Slicers</w:t>
      </w:r>
    </w:p>
    <w:p w14:paraId="7794D421" w14:textId="77777777" w:rsidR="00DB6ED9" w:rsidRPr="00DB6ED9" w:rsidRDefault="00000000" w:rsidP="00DB6ED9">
      <w:pPr>
        <w:rPr>
          <w:sz w:val="32"/>
          <w:szCs w:val="32"/>
        </w:rPr>
      </w:pPr>
      <w:r>
        <w:rPr>
          <w:sz w:val="32"/>
          <w:szCs w:val="32"/>
        </w:rPr>
        <w:lastRenderedPageBreak/>
        <w:pict w14:anchorId="648D638D">
          <v:rect id="_x0000_i1044" style="width:0;height:1.5pt" o:hralign="center" o:hrstd="t" o:hr="t" fillcolor="#a0a0a0" stroked="f"/>
        </w:pict>
      </w:r>
    </w:p>
    <w:p w14:paraId="239ADBAB" w14:textId="77777777" w:rsidR="00DB6ED9" w:rsidRPr="00DB6ED9" w:rsidRDefault="00DB6ED9" w:rsidP="00DB6ED9">
      <w:pPr>
        <w:rPr>
          <w:b/>
          <w:bCs/>
          <w:sz w:val="32"/>
          <w:szCs w:val="32"/>
        </w:rPr>
      </w:pPr>
      <w:r w:rsidRPr="00DB6ED9">
        <w:rPr>
          <w:b/>
          <w:bCs/>
          <w:sz w:val="32"/>
          <w:szCs w:val="32"/>
        </w:rPr>
        <w:t>20. Example</w:t>
      </w:r>
    </w:p>
    <w:p w14:paraId="06E9F555" w14:textId="77777777" w:rsidR="00DB6ED9" w:rsidRPr="00DB6ED9" w:rsidRDefault="00DB6ED9" w:rsidP="00DB6ED9">
      <w:pPr>
        <w:rPr>
          <w:sz w:val="32"/>
          <w:szCs w:val="32"/>
        </w:rPr>
      </w:pPr>
      <w:r w:rsidRPr="00DB6ED9">
        <w:rPr>
          <w:sz w:val="32"/>
          <w:szCs w:val="32"/>
        </w:rPr>
        <w:t>HR LEAVE ANALYTICS</w:t>
      </w:r>
    </w:p>
    <w:p w14:paraId="587578EC" w14:textId="77777777" w:rsidR="00DB6ED9" w:rsidRPr="00DB6ED9" w:rsidRDefault="00DB6ED9" w:rsidP="00DB6ED9">
      <w:pPr>
        <w:rPr>
          <w:sz w:val="32"/>
          <w:szCs w:val="32"/>
        </w:rPr>
      </w:pPr>
    </w:p>
    <w:p w14:paraId="2DACD4AC" w14:textId="77777777" w:rsidR="00DB6ED9" w:rsidRPr="00DB6ED9" w:rsidRDefault="00DB6ED9" w:rsidP="00DB6ED9">
      <w:pPr>
        <w:rPr>
          <w:sz w:val="32"/>
          <w:szCs w:val="32"/>
        </w:rPr>
      </w:pPr>
      <w:r w:rsidRPr="00DB6ED9">
        <w:rPr>
          <w:sz w:val="32"/>
          <w:szCs w:val="32"/>
        </w:rPr>
        <w:t>Executive Overview</w:t>
      </w:r>
    </w:p>
    <w:p w14:paraId="5A678347" w14:textId="77777777" w:rsidR="00DB6ED9" w:rsidRPr="00DB6ED9" w:rsidRDefault="00DB6ED9" w:rsidP="00DB6ED9">
      <w:pPr>
        <w:rPr>
          <w:sz w:val="32"/>
          <w:szCs w:val="32"/>
        </w:rPr>
      </w:pPr>
    </w:p>
    <w:p w14:paraId="50242EDB" w14:textId="77777777" w:rsidR="00DB6ED9" w:rsidRPr="00DB6ED9" w:rsidRDefault="00DB6ED9" w:rsidP="00DB6ED9">
      <w:pPr>
        <w:rPr>
          <w:sz w:val="32"/>
          <w:szCs w:val="32"/>
        </w:rPr>
      </w:pPr>
      <w:r w:rsidRPr="00DB6ED9">
        <w:rPr>
          <w:sz w:val="32"/>
          <w:szCs w:val="32"/>
        </w:rPr>
        <w:t>[Overview] [Departments] [Trends] [Employee Detail]</w:t>
      </w:r>
    </w:p>
    <w:p w14:paraId="17266F43" w14:textId="77777777" w:rsidR="00DB6ED9" w:rsidRPr="00DB6ED9" w:rsidRDefault="00DB6ED9" w:rsidP="00DB6ED9">
      <w:pPr>
        <w:rPr>
          <w:sz w:val="32"/>
          <w:szCs w:val="32"/>
        </w:rPr>
      </w:pPr>
    </w:p>
    <w:p w14:paraId="38871FCD" w14:textId="77777777" w:rsidR="00DB6ED9" w:rsidRPr="00DB6ED9" w:rsidRDefault="00DB6ED9" w:rsidP="00DB6ED9">
      <w:pPr>
        <w:rPr>
          <w:sz w:val="32"/>
          <w:szCs w:val="32"/>
        </w:rPr>
      </w:pPr>
      <w:r w:rsidRPr="00DB6ED9">
        <w:rPr>
          <w:sz w:val="32"/>
          <w:szCs w:val="32"/>
        </w:rPr>
        <w:t>Year: 2026       Department: All</w:t>
      </w:r>
    </w:p>
    <w:p w14:paraId="32DBD9BC" w14:textId="77777777" w:rsidR="00DB6ED9" w:rsidRPr="00DB6ED9" w:rsidRDefault="00000000" w:rsidP="00DB6ED9">
      <w:pPr>
        <w:rPr>
          <w:sz w:val="32"/>
          <w:szCs w:val="32"/>
        </w:rPr>
      </w:pPr>
      <w:r>
        <w:rPr>
          <w:sz w:val="32"/>
          <w:szCs w:val="32"/>
        </w:rPr>
        <w:pict w14:anchorId="1F310D1D">
          <v:rect id="_x0000_i1045" style="width:0;height:1.5pt" o:hralign="center" o:hrstd="t" o:hr="t" fillcolor="#a0a0a0" stroked="f"/>
        </w:pict>
      </w:r>
    </w:p>
    <w:p w14:paraId="373CC81B" w14:textId="77777777" w:rsidR="00DB6ED9" w:rsidRPr="00DB6ED9" w:rsidRDefault="00DB6ED9" w:rsidP="00DB6ED9">
      <w:pPr>
        <w:rPr>
          <w:b/>
          <w:bCs/>
          <w:sz w:val="32"/>
          <w:szCs w:val="32"/>
        </w:rPr>
      </w:pPr>
      <w:r w:rsidRPr="00DB6ED9">
        <w:rPr>
          <w:b/>
          <w:bCs/>
          <w:sz w:val="32"/>
          <w:szCs w:val="32"/>
        </w:rPr>
        <w:t>21. Visual Consistency</w:t>
      </w:r>
    </w:p>
    <w:p w14:paraId="31D5803D" w14:textId="77777777" w:rsidR="00DB6ED9" w:rsidRPr="00DB6ED9" w:rsidRDefault="00DB6ED9" w:rsidP="00DB6ED9">
      <w:pPr>
        <w:rPr>
          <w:sz w:val="32"/>
          <w:szCs w:val="32"/>
        </w:rPr>
      </w:pPr>
      <w:r w:rsidRPr="00DB6ED9">
        <w:rPr>
          <w:sz w:val="32"/>
          <w:szCs w:val="32"/>
        </w:rPr>
        <w:t>Use consistent:</w:t>
      </w:r>
    </w:p>
    <w:p w14:paraId="66A56220" w14:textId="77777777" w:rsidR="00DB6ED9" w:rsidRPr="00DB6ED9" w:rsidRDefault="00DB6ED9" w:rsidP="00DB6ED9">
      <w:pPr>
        <w:numPr>
          <w:ilvl w:val="0"/>
          <w:numId w:val="35"/>
        </w:numPr>
        <w:rPr>
          <w:sz w:val="32"/>
          <w:szCs w:val="32"/>
        </w:rPr>
      </w:pPr>
      <w:r w:rsidRPr="00DB6ED9">
        <w:rPr>
          <w:sz w:val="32"/>
          <w:szCs w:val="32"/>
        </w:rPr>
        <w:t>Fonts</w:t>
      </w:r>
    </w:p>
    <w:p w14:paraId="71B247C7" w14:textId="77777777" w:rsidR="00DB6ED9" w:rsidRPr="00DB6ED9" w:rsidRDefault="00DB6ED9" w:rsidP="00DB6ED9">
      <w:pPr>
        <w:numPr>
          <w:ilvl w:val="0"/>
          <w:numId w:val="35"/>
        </w:numPr>
        <w:rPr>
          <w:sz w:val="32"/>
          <w:szCs w:val="32"/>
        </w:rPr>
      </w:pPr>
      <w:r w:rsidRPr="00DB6ED9">
        <w:rPr>
          <w:sz w:val="32"/>
          <w:szCs w:val="32"/>
        </w:rPr>
        <w:t>Spacing</w:t>
      </w:r>
    </w:p>
    <w:p w14:paraId="5F789B8C" w14:textId="77777777" w:rsidR="00DB6ED9" w:rsidRPr="00DB6ED9" w:rsidRDefault="00DB6ED9" w:rsidP="00DB6ED9">
      <w:pPr>
        <w:numPr>
          <w:ilvl w:val="0"/>
          <w:numId w:val="35"/>
        </w:numPr>
        <w:rPr>
          <w:sz w:val="32"/>
          <w:szCs w:val="32"/>
        </w:rPr>
      </w:pPr>
      <w:r w:rsidRPr="00DB6ED9">
        <w:rPr>
          <w:sz w:val="32"/>
          <w:szCs w:val="32"/>
        </w:rPr>
        <w:t>Card heights</w:t>
      </w:r>
    </w:p>
    <w:p w14:paraId="30F4263F" w14:textId="77777777" w:rsidR="00DB6ED9" w:rsidRPr="00DB6ED9" w:rsidRDefault="00DB6ED9" w:rsidP="00DB6ED9">
      <w:pPr>
        <w:numPr>
          <w:ilvl w:val="0"/>
          <w:numId w:val="35"/>
        </w:numPr>
        <w:rPr>
          <w:sz w:val="32"/>
          <w:szCs w:val="32"/>
        </w:rPr>
      </w:pPr>
      <w:r w:rsidRPr="00DB6ED9">
        <w:rPr>
          <w:sz w:val="32"/>
          <w:szCs w:val="32"/>
        </w:rPr>
        <w:t>Borders</w:t>
      </w:r>
    </w:p>
    <w:p w14:paraId="216C174E" w14:textId="77777777" w:rsidR="00DB6ED9" w:rsidRPr="00DB6ED9" w:rsidRDefault="00DB6ED9" w:rsidP="00DB6ED9">
      <w:pPr>
        <w:numPr>
          <w:ilvl w:val="0"/>
          <w:numId w:val="35"/>
        </w:numPr>
        <w:rPr>
          <w:sz w:val="32"/>
          <w:szCs w:val="32"/>
        </w:rPr>
      </w:pPr>
      <w:r w:rsidRPr="00DB6ED9">
        <w:rPr>
          <w:sz w:val="32"/>
          <w:szCs w:val="32"/>
        </w:rPr>
        <w:t>Titles</w:t>
      </w:r>
    </w:p>
    <w:p w14:paraId="4AC6CBB3" w14:textId="77777777" w:rsidR="00DB6ED9" w:rsidRPr="00DB6ED9" w:rsidRDefault="00DB6ED9" w:rsidP="00DB6ED9">
      <w:pPr>
        <w:numPr>
          <w:ilvl w:val="0"/>
          <w:numId w:val="35"/>
        </w:numPr>
        <w:rPr>
          <w:sz w:val="32"/>
          <w:szCs w:val="32"/>
        </w:rPr>
      </w:pPr>
      <w:r w:rsidRPr="00DB6ED9">
        <w:rPr>
          <w:sz w:val="32"/>
          <w:szCs w:val="32"/>
        </w:rPr>
        <w:t>Number formats</w:t>
      </w:r>
    </w:p>
    <w:p w14:paraId="47816CFD" w14:textId="77777777" w:rsidR="00DB6ED9" w:rsidRPr="00DB6ED9" w:rsidRDefault="00DB6ED9" w:rsidP="00DB6ED9">
      <w:pPr>
        <w:numPr>
          <w:ilvl w:val="0"/>
          <w:numId w:val="35"/>
        </w:numPr>
        <w:rPr>
          <w:sz w:val="32"/>
          <w:szCs w:val="32"/>
        </w:rPr>
      </w:pPr>
      <w:r w:rsidRPr="00DB6ED9">
        <w:rPr>
          <w:sz w:val="32"/>
          <w:szCs w:val="32"/>
        </w:rPr>
        <w:t>Navigation</w:t>
      </w:r>
    </w:p>
    <w:p w14:paraId="4B3F1361" w14:textId="77777777" w:rsidR="00DB6ED9" w:rsidRPr="00DB6ED9" w:rsidRDefault="00DB6ED9" w:rsidP="00DB6ED9">
      <w:pPr>
        <w:rPr>
          <w:sz w:val="32"/>
          <w:szCs w:val="32"/>
        </w:rPr>
      </w:pPr>
      <w:r w:rsidRPr="00DB6ED9">
        <w:rPr>
          <w:sz w:val="32"/>
          <w:szCs w:val="32"/>
        </w:rPr>
        <w:t>across all pages.</w:t>
      </w:r>
    </w:p>
    <w:p w14:paraId="4DD7588A" w14:textId="77777777" w:rsidR="00DB6ED9" w:rsidRPr="00DB6ED9" w:rsidRDefault="00000000" w:rsidP="00DB6ED9">
      <w:pPr>
        <w:rPr>
          <w:sz w:val="32"/>
          <w:szCs w:val="32"/>
        </w:rPr>
      </w:pPr>
      <w:r>
        <w:rPr>
          <w:sz w:val="32"/>
          <w:szCs w:val="32"/>
        </w:rPr>
        <w:pict w14:anchorId="37D0D2CC">
          <v:rect id="_x0000_i1046" style="width:0;height:1.5pt" o:hralign="center" o:hrstd="t" o:hr="t" fillcolor="#a0a0a0" stroked="f"/>
        </w:pict>
      </w:r>
    </w:p>
    <w:p w14:paraId="596C79FA" w14:textId="77777777" w:rsidR="00DB6ED9" w:rsidRPr="00DB6ED9" w:rsidRDefault="00DB6ED9" w:rsidP="00DB6ED9">
      <w:pPr>
        <w:rPr>
          <w:b/>
          <w:bCs/>
          <w:sz w:val="32"/>
          <w:szCs w:val="32"/>
        </w:rPr>
      </w:pPr>
      <w:r w:rsidRPr="00DB6ED9">
        <w:rPr>
          <w:b/>
          <w:bCs/>
          <w:sz w:val="32"/>
          <w:szCs w:val="32"/>
        </w:rPr>
        <w:t>PART E — EXECUTIVE OVERVIEW</w:t>
      </w:r>
    </w:p>
    <w:p w14:paraId="31904F7A" w14:textId="77777777" w:rsidR="00DB6ED9" w:rsidRPr="00DB6ED9" w:rsidRDefault="00DB6ED9" w:rsidP="00DB6ED9">
      <w:pPr>
        <w:rPr>
          <w:b/>
          <w:bCs/>
          <w:sz w:val="32"/>
          <w:szCs w:val="32"/>
        </w:rPr>
      </w:pPr>
      <w:r w:rsidRPr="00DB6ED9">
        <w:rPr>
          <w:b/>
          <w:bCs/>
          <w:sz w:val="32"/>
          <w:szCs w:val="32"/>
        </w:rPr>
        <w:lastRenderedPageBreak/>
        <w:t>22. Purpose</w:t>
      </w:r>
    </w:p>
    <w:p w14:paraId="0845C521" w14:textId="77777777" w:rsidR="00DB6ED9" w:rsidRPr="00DB6ED9" w:rsidRDefault="00DB6ED9" w:rsidP="00DB6ED9">
      <w:pPr>
        <w:rPr>
          <w:sz w:val="32"/>
          <w:szCs w:val="32"/>
        </w:rPr>
      </w:pPr>
      <w:r w:rsidRPr="00DB6ED9">
        <w:rPr>
          <w:sz w:val="32"/>
          <w:szCs w:val="32"/>
        </w:rPr>
        <w:t>The Executive Overview answers:</w:t>
      </w:r>
    </w:p>
    <w:p w14:paraId="77A8333D" w14:textId="77777777" w:rsidR="00DB6ED9" w:rsidRPr="00DB6ED9" w:rsidRDefault="00DB6ED9" w:rsidP="00DB6ED9">
      <w:pPr>
        <w:rPr>
          <w:b/>
          <w:bCs/>
          <w:sz w:val="32"/>
          <w:szCs w:val="32"/>
        </w:rPr>
      </w:pPr>
      <w:r w:rsidRPr="00DB6ED9">
        <w:rPr>
          <w:b/>
          <w:bCs/>
          <w:sz w:val="32"/>
          <w:szCs w:val="32"/>
        </w:rPr>
        <w:t>What is the current overall picture?</w:t>
      </w:r>
    </w:p>
    <w:p w14:paraId="0AC2AA78" w14:textId="77777777" w:rsidR="00DB6ED9" w:rsidRPr="00DB6ED9" w:rsidRDefault="00000000" w:rsidP="00DB6ED9">
      <w:pPr>
        <w:rPr>
          <w:sz w:val="32"/>
          <w:szCs w:val="32"/>
        </w:rPr>
      </w:pPr>
      <w:r>
        <w:rPr>
          <w:sz w:val="32"/>
          <w:szCs w:val="32"/>
        </w:rPr>
        <w:pict w14:anchorId="6133BDF7">
          <v:rect id="_x0000_i1047" style="width:0;height:1.5pt" o:hralign="center" o:hrstd="t" o:hr="t" fillcolor="#a0a0a0" stroked="f"/>
        </w:pict>
      </w:r>
    </w:p>
    <w:p w14:paraId="69126215" w14:textId="77777777" w:rsidR="00DB6ED9" w:rsidRPr="00DB6ED9" w:rsidRDefault="00DB6ED9" w:rsidP="00DB6ED9">
      <w:pPr>
        <w:rPr>
          <w:b/>
          <w:bCs/>
          <w:sz w:val="32"/>
          <w:szCs w:val="32"/>
        </w:rPr>
      </w:pPr>
      <w:r w:rsidRPr="00DB6ED9">
        <w:rPr>
          <w:b/>
          <w:bCs/>
          <w:sz w:val="32"/>
          <w:szCs w:val="32"/>
        </w:rPr>
        <w:t>23. Recommended Layout</w:t>
      </w:r>
    </w:p>
    <w:p w14:paraId="0149AB15" w14:textId="77777777" w:rsidR="00DB6ED9" w:rsidRPr="00DB6ED9" w:rsidRDefault="00DB6ED9" w:rsidP="00DB6ED9">
      <w:pPr>
        <w:rPr>
          <w:sz w:val="32"/>
          <w:szCs w:val="32"/>
        </w:rPr>
      </w:pPr>
      <w:r w:rsidRPr="00DB6ED9">
        <w:rPr>
          <w:sz w:val="32"/>
          <w:szCs w:val="32"/>
        </w:rPr>
        <w:t>+---------------------------------------------------------+</w:t>
      </w:r>
    </w:p>
    <w:p w14:paraId="0234E3E1" w14:textId="77777777" w:rsidR="00DB6ED9" w:rsidRPr="00DB6ED9" w:rsidRDefault="00DB6ED9" w:rsidP="00DB6ED9">
      <w:pPr>
        <w:rPr>
          <w:sz w:val="32"/>
          <w:szCs w:val="32"/>
        </w:rPr>
      </w:pPr>
      <w:r w:rsidRPr="00DB6ED9">
        <w:rPr>
          <w:sz w:val="32"/>
          <w:szCs w:val="32"/>
        </w:rPr>
        <w:t>| HR LEAVE ANALYTICS                                      |</w:t>
      </w:r>
    </w:p>
    <w:p w14:paraId="4216D866" w14:textId="77777777" w:rsidR="00DB6ED9" w:rsidRPr="00DB6ED9" w:rsidRDefault="00DB6ED9" w:rsidP="00DB6ED9">
      <w:pPr>
        <w:rPr>
          <w:sz w:val="32"/>
          <w:szCs w:val="32"/>
        </w:rPr>
      </w:pPr>
      <w:r w:rsidRPr="00DB6ED9">
        <w:rPr>
          <w:sz w:val="32"/>
          <w:szCs w:val="32"/>
        </w:rPr>
        <w:t>| Executive Overview                                      |</w:t>
      </w:r>
    </w:p>
    <w:p w14:paraId="0178A619" w14:textId="77777777" w:rsidR="00DB6ED9" w:rsidRPr="00DB6ED9" w:rsidRDefault="00DB6ED9" w:rsidP="00DB6ED9">
      <w:pPr>
        <w:rPr>
          <w:sz w:val="32"/>
          <w:szCs w:val="32"/>
        </w:rPr>
      </w:pPr>
      <w:r w:rsidRPr="00DB6ED9">
        <w:rPr>
          <w:sz w:val="32"/>
          <w:szCs w:val="32"/>
        </w:rPr>
        <w:t>+---------------------------------------------------------+</w:t>
      </w:r>
    </w:p>
    <w:p w14:paraId="0C88BA91" w14:textId="77777777" w:rsidR="00DB6ED9" w:rsidRPr="00DB6ED9" w:rsidRDefault="00DB6ED9" w:rsidP="00DB6ED9">
      <w:pPr>
        <w:rPr>
          <w:sz w:val="32"/>
          <w:szCs w:val="32"/>
        </w:rPr>
      </w:pPr>
      <w:r w:rsidRPr="00DB6ED9">
        <w:rPr>
          <w:sz w:val="32"/>
          <w:szCs w:val="32"/>
        </w:rPr>
        <w:t>| Total | Approval Rate | Pending | Approved Days | Avg   |</w:t>
      </w:r>
    </w:p>
    <w:p w14:paraId="746A09F7" w14:textId="77777777" w:rsidR="00DB6ED9" w:rsidRPr="00DB6ED9" w:rsidRDefault="00DB6ED9" w:rsidP="00DB6ED9">
      <w:pPr>
        <w:rPr>
          <w:sz w:val="32"/>
          <w:szCs w:val="32"/>
        </w:rPr>
      </w:pPr>
      <w:r w:rsidRPr="00DB6ED9">
        <w:rPr>
          <w:sz w:val="32"/>
          <w:szCs w:val="32"/>
        </w:rPr>
        <w:t>+---------------------------------------------------------+</w:t>
      </w:r>
    </w:p>
    <w:p w14:paraId="230D4467" w14:textId="77777777" w:rsidR="00DB6ED9" w:rsidRPr="00DB6ED9" w:rsidRDefault="00DB6ED9" w:rsidP="00DB6ED9">
      <w:pPr>
        <w:rPr>
          <w:sz w:val="32"/>
          <w:szCs w:val="32"/>
        </w:rPr>
      </w:pPr>
      <w:r w:rsidRPr="00DB6ED9">
        <w:rPr>
          <w:sz w:val="32"/>
          <w:szCs w:val="32"/>
        </w:rPr>
        <w:t>| Requests by Department    | Requests by Leave Type      |</w:t>
      </w:r>
    </w:p>
    <w:p w14:paraId="4F05E26F" w14:textId="77777777" w:rsidR="00DB6ED9" w:rsidRPr="00DB6ED9" w:rsidRDefault="00DB6ED9" w:rsidP="00DB6ED9">
      <w:pPr>
        <w:rPr>
          <w:sz w:val="32"/>
          <w:szCs w:val="32"/>
        </w:rPr>
      </w:pPr>
      <w:r w:rsidRPr="00DB6ED9">
        <w:rPr>
          <w:sz w:val="32"/>
          <w:szCs w:val="32"/>
        </w:rPr>
        <w:t>+---------------------------------------------------------+</w:t>
      </w:r>
    </w:p>
    <w:p w14:paraId="2FCC8CF3" w14:textId="77777777" w:rsidR="00DB6ED9" w:rsidRPr="00DB6ED9" w:rsidRDefault="00DB6ED9" w:rsidP="00DB6ED9">
      <w:pPr>
        <w:rPr>
          <w:sz w:val="32"/>
          <w:szCs w:val="32"/>
        </w:rPr>
      </w:pPr>
      <w:r w:rsidRPr="00DB6ED9">
        <w:rPr>
          <w:sz w:val="32"/>
          <w:szCs w:val="32"/>
        </w:rPr>
        <w:t>| Requests by Status        | Leave Trend                 |</w:t>
      </w:r>
    </w:p>
    <w:p w14:paraId="55480AD6" w14:textId="77777777" w:rsidR="00DB6ED9" w:rsidRPr="00DB6ED9" w:rsidRDefault="00DB6ED9" w:rsidP="00DB6ED9">
      <w:pPr>
        <w:rPr>
          <w:sz w:val="32"/>
          <w:szCs w:val="32"/>
        </w:rPr>
      </w:pPr>
      <w:r w:rsidRPr="00DB6ED9">
        <w:rPr>
          <w:sz w:val="32"/>
          <w:szCs w:val="32"/>
        </w:rPr>
        <w:t>+---------------------------------------------------------+</w:t>
      </w:r>
    </w:p>
    <w:p w14:paraId="47D4954C" w14:textId="77777777" w:rsidR="00DB6ED9" w:rsidRPr="00DB6ED9" w:rsidRDefault="00DB6ED9" w:rsidP="00DB6ED9">
      <w:pPr>
        <w:rPr>
          <w:sz w:val="32"/>
          <w:szCs w:val="32"/>
        </w:rPr>
      </w:pPr>
      <w:r w:rsidRPr="00DB6ED9">
        <w:rPr>
          <w:sz w:val="32"/>
          <w:szCs w:val="32"/>
        </w:rPr>
        <w:t>| Year | Department | Leave Type                          |</w:t>
      </w:r>
    </w:p>
    <w:p w14:paraId="4170717B" w14:textId="77777777" w:rsidR="00DB6ED9" w:rsidRPr="00DB6ED9" w:rsidRDefault="00DB6ED9" w:rsidP="00DB6ED9">
      <w:pPr>
        <w:rPr>
          <w:sz w:val="32"/>
          <w:szCs w:val="32"/>
        </w:rPr>
      </w:pPr>
      <w:r w:rsidRPr="00DB6ED9">
        <w:rPr>
          <w:sz w:val="32"/>
          <w:szCs w:val="32"/>
        </w:rPr>
        <w:t>+---------------------------------------------------------+</w:t>
      </w:r>
    </w:p>
    <w:p w14:paraId="11BE529B" w14:textId="77777777" w:rsidR="00DB6ED9" w:rsidRPr="00DB6ED9" w:rsidRDefault="00000000" w:rsidP="00DB6ED9">
      <w:pPr>
        <w:rPr>
          <w:sz w:val="32"/>
          <w:szCs w:val="32"/>
        </w:rPr>
      </w:pPr>
      <w:r>
        <w:rPr>
          <w:sz w:val="32"/>
          <w:szCs w:val="32"/>
        </w:rPr>
        <w:pict w14:anchorId="190B8F1D">
          <v:rect id="_x0000_i1048" style="width:0;height:1.5pt" o:hralign="center" o:hrstd="t" o:hr="t" fillcolor="#a0a0a0" stroked="f"/>
        </w:pict>
      </w:r>
    </w:p>
    <w:p w14:paraId="4D73AC65" w14:textId="77777777" w:rsidR="00DB6ED9" w:rsidRPr="00DB6ED9" w:rsidRDefault="00DB6ED9" w:rsidP="00DB6ED9">
      <w:pPr>
        <w:rPr>
          <w:b/>
          <w:bCs/>
          <w:sz w:val="32"/>
          <w:szCs w:val="32"/>
        </w:rPr>
      </w:pPr>
      <w:r w:rsidRPr="00DB6ED9">
        <w:rPr>
          <w:b/>
          <w:bCs/>
          <w:sz w:val="32"/>
          <w:szCs w:val="32"/>
        </w:rPr>
        <w:t>PART F — KPI 1</w:t>
      </w:r>
    </w:p>
    <w:p w14:paraId="69A97F59" w14:textId="77777777" w:rsidR="00DB6ED9" w:rsidRPr="00DB6ED9" w:rsidRDefault="00DB6ED9" w:rsidP="00DB6ED9">
      <w:pPr>
        <w:rPr>
          <w:b/>
          <w:bCs/>
          <w:sz w:val="32"/>
          <w:szCs w:val="32"/>
        </w:rPr>
      </w:pPr>
      <w:r w:rsidRPr="00DB6ED9">
        <w:rPr>
          <w:b/>
          <w:bCs/>
          <w:sz w:val="32"/>
          <w:szCs w:val="32"/>
        </w:rPr>
        <w:t>24. Total Requests</w:t>
      </w:r>
    </w:p>
    <w:p w14:paraId="26875F50" w14:textId="77777777" w:rsidR="00DB6ED9" w:rsidRPr="00DB6ED9" w:rsidRDefault="00DB6ED9" w:rsidP="00DB6ED9">
      <w:pPr>
        <w:rPr>
          <w:sz w:val="32"/>
          <w:szCs w:val="32"/>
        </w:rPr>
      </w:pPr>
      <w:r w:rsidRPr="00DB6ED9">
        <w:rPr>
          <w:sz w:val="32"/>
          <w:szCs w:val="32"/>
        </w:rPr>
        <w:t>Use:</w:t>
      </w:r>
    </w:p>
    <w:p w14:paraId="32603BB5" w14:textId="77777777" w:rsidR="00DB6ED9" w:rsidRPr="00DB6ED9" w:rsidRDefault="00DB6ED9" w:rsidP="00DB6ED9">
      <w:pPr>
        <w:rPr>
          <w:sz w:val="32"/>
          <w:szCs w:val="32"/>
        </w:rPr>
      </w:pPr>
      <w:r w:rsidRPr="00DB6ED9">
        <w:rPr>
          <w:sz w:val="32"/>
          <w:szCs w:val="32"/>
        </w:rPr>
        <w:t>[Total Leave Requests]</w:t>
      </w:r>
    </w:p>
    <w:p w14:paraId="30DF58B6" w14:textId="77777777" w:rsidR="00DB6ED9" w:rsidRPr="00DB6ED9" w:rsidRDefault="00DB6ED9" w:rsidP="00DB6ED9">
      <w:pPr>
        <w:rPr>
          <w:sz w:val="32"/>
          <w:szCs w:val="32"/>
        </w:rPr>
      </w:pPr>
      <w:r w:rsidRPr="00DB6ED9">
        <w:rPr>
          <w:sz w:val="32"/>
          <w:szCs w:val="32"/>
        </w:rPr>
        <w:lastRenderedPageBreak/>
        <w:t>Card title:</w:t>
      </w:r>
    </w:p>
    <w:p w14:paraId="035AFC50" w14:textId="77777777" w:rsidR="00DB6ED9" w:rsidRPr="00DB6ED9" w:rsidRDefault="00DB6ED9" w:rsidP="00DB6ED9">
      <w:pPr>
        <w:rPr>
          <w:b/>
          <w:bCs/>
          <w:sz w:val="32"/>
          <w:szCs w:val="32"/>
        </w:rPr>
      </w:pPr>
      <w:r w:rsidRPr="00DB6ED9">
        <w:rPr>
          <w:b/>
          <w:bCs/>
          <w:sz w:val="32"/>
          <w:szCs w:val="32"/>
        </w:rPr>
        <w:t>Total Requests.</w:t>
      </w:r>
    </w:p>
    <w:p w14:paraId="548E3365" w14:textId="77777777" w:rsidR="00DB6ED9" w:rsidRPr="00DB6ED9" w:rsidRDefault="00000000" w:rsidP="00DB6ED9">
      <w:pPr>
        <w:rPr>
          <w:sz w:val="32"/>
          <w:szCs w:val="32"/>
        </w:rPr>
      </w:pPr>
      <w:r>
        <w:rPr>
          <w:sz w:val="32"/>
          <w:szCs w:val="32"/>
        </w:rPr>
        <w:pict w14:anchorId="6B7E11F7">
          <v:rect id="_x0000_i1049" style="width:0;height:1.5pt" o:hralign="center" o:hrstd="t" o:hr="t" fillcolor="#a0a0a0" stroked="f"/>
        </w:pict>
      </w:r>
    </w:p>
    <w:p w14:paraId="6E569B94" w14:textId="77777777" w:rsidR="00DB6ED9" w:rsidRPr="00DB6ED9" w:rsidRDefault="00DB6ED9" w:rsidP="00DB6ED9">
      <w:pPr>
        <w:rPr>
          <w:b/>
          <w:bCs/>
          <w:sz w:val="32"/>
          <w:szCs w:val="32"/>
        </w:rPr>
      </w:pPr>
      <w:r w:rsidRPr="00DB6ED9">
        <w:rPr>
          <w:b/>
          <w:bCs/>
          <w:sz w:val="32"/>
          <w:szCs w:val="32"/>
        </w:rPr>
        <w:t>25. Purpose</w:t>
      </w:r>
    </w:p>
    <w:p w14:paraId="0B9B8091" w14:textId="77777777" w:rsidR="00DB6ED9" w:rsidRPr="00DB6ED9" w:rsidRDefault="00DB6ED9" w:rsidP="00DB6ED9">
      <w:pPr>
        <w:rPr>
          <w:sz w:val="32"/>
          <w:szCs w:val="32"/>
        </w:rPr>
      </w:pPr>
      <w:r w:rsidRPr="00DB6ED9">
        <w:rPr>
          <w:sz w:val="32"/>
          <w:szCs w:val="32"/>
        </w:rPr>
        <w:t>Answers:</w:t>
      </w:r>
    </w:p>
    <w:p w14:paraId="67A001A1" w14:textId="77777777" w:rsidR="00DB6ED9" w:rsidRPr="00DB6ED9" w:rsidRDefault="00DB6ED9" w:rsidP="00DB6ED9">
      <w:pPr>
        <w:rPr>
          <w:sz w:val="32"/>
          <w:szCs w:val="32"/>
        </w:rPr>
      </w:pPr>
      <w:r w:rsidRPr="00DB6ED9">
        <w:rPr>
          <w:sz w:val="32"/>
          <w:szCs w:val="32"/>
        </w:rPr>
        <w:t>How many Leave Requests exist in the current context?</w:t>
      </w:r>
    </w:p>
    <w:p w14:paraId="006B7E38" w14:textId="77777777" w:rsidR="00DB6ED9" w:rsidRPr="00DB6ED9" w:rsidRDefault="00000000" w:rsidP="00DB6ED9">
      <w:pPr>
        <w:rPr>
          <w:sz w:val="32"/>
          <w:szCs w:val="32"/>
        </w:rPr>
      </w:pPr>
      <w:r>
        <w:rPr>
          <w:sz w:val="32"/>
          <w:szCs w:val="32"/>
        </w:rPr>
        <w:pict w14:anchorId="5E84270A">
          <v:rect id="_x0000_i1050" style="width:0;height:1.5pt" o:hralign="center" o:hrstd="t" o:hr="t" fillcolor="#a0a0a0" stroked="f"/>
        </w:pict>
      </w:r>
    </w:p>
    <w:p w14:paraId="36D5E011" w14:textId="77777777" w:rsidR="00DB6ED9" w:rsidRPr="00DB6ED9" w:rsidRDefault="00DB6ED9" w:rsidP="00DB6ED9">
      <w:pPr>
        <w:rPr>
          <w:b/>
          <w:bCs/>
          <w:sz w:val="32"/>
          <w:szCs w:val="32"/>
        </w:rPr>
      </w:pPr>
      <w:r w:rsidRPr="00DB6ED9">
        <w:rPr>
          <w:b/>
          <w:bCs/>
          <w:sz w:val="32"/>
          <w:szCs w:val="32"/>
        </w:rPr>
        <w:t>PART G — KPI 2</w:t>
      </w:r>
    </w:p>
    <w:p w14:paraId="4601CF15" w14:textId="77777777" w:rsidR="00DB6ED9" w:rsidRPr="00DB6ED9" w:rsidRDefault="00DB6ED9" w:rsidP="00DB6ED9">
      <w:pPr>
        <w:rPr>
          <w:b/>
          <w:bCs/>
          <w:sz w:val="32"/>
          <w:szCs w:val="32"/>
        </w:rPr>
      </w:pPr>
      <w:r w:rsidRPr="00DB6ED9">
        <w:rPr>
          <w:b/>
          <w:bCs/>
          <w:sz w:val="32"/>
          <w:szCs w:val="32"/>
        </w:rPr>
        <w:t>26. Approval Rate</w:t>
      </w:r>
    </w:p>
    <w:p w14:paraId="4E7234F1" w14:textId="77777777" w:rsidR="00DB6ED9" w:rsidRPr="00DB6ED9" w:rsidRDefault="00DB6ED9" w:rsidP="00DB6ED9">
      <w:pPr>
        <w:rPr>
          <w:sz w:val="32"/>
          <w:szCs w:val="32"/>
        </w:rPr>
      </w:pPr>
      <w:r w:rsidRPr="00DB6ED9">
        <w:rPr>
          <w:sz w:val="32"/>
          <w:szCs w:val="32"/>
        </w:rPr>
        <w:t>Use:</w:t>
      </w:r>
    </w:p>
    <w:p w14:paraId="0E65D300" w14:textId="77777777" w:rsidR="00DB6ED9" w:rsidRPr="00DB6ED9" w:rsidRDefault="00DB6ED9" w:rsidP="00DB6ED9">
      <w:pPr>
        <w:rPr>
          <w:sz w:val="32"/>
          <w:szCs w:val="32"/>
        </w:rPr>
      </w:pPr>
      <w:r w:rsidRPr="00DB6ED9">
        <w:rPr>
          <w:sz w:val="32"/>
          <w:szCs w:val="32"/>
        </w:rPr>
        <w:t>[Approval Rate]</w:t>
      </w:r>
    </w:p>
    <w:p w14:paraId="735C6B7B" w14:textId="77777777" w:rsidR="00DB6ED9" w:rsidRPr="00DB6ED9" w:rsidRDefault="00DB6ED9" w:rsidP="00DB6ED9">
      <w:pPr>
        <w:rPr>
          <w:sz w:val="32"/>
          <w:szCs w:val="32"/>
        </w:rPr>
      </w:pPr>
      <w:r w:rsidRPr="00DB6ED9">
        <w:rPr>
          <w:sz w:val="32"/>
          <w:szCs w:val="32"/>
        </w:rPr>
        <w:t>Format:</w:t>
      </w:r>
    </w:p>
    <w:p w14:paraId="3B944EA3" w14:textId="77777777" w:rsidR="00DB6ED9" w:rsidRPr="00DB6ED9" w:rsidRDefault="00DB6ED9" w:rsidP="00DB6ED9">
      <w:pPr>
        <w:rPr>
          <w:b/>
          <w:bCs/>
          <w:sz w:val="32"/>
          <w:szCs w:val="32"/>
        </w:rPr>
      </w:pPr>
      <w:r w:rsidRPr="00DB6ED9">
        <w:rPr>
          <w:b/>
          <w:bCs/>
          <w:sz w:val="32"/>
          <w:szCs w:val="32"/>
        </w:rPr>
        <w:t>Percentage.</w:t>
      </w:r>
    </w:p>
    <w:p w14:paraId="43998DEB" w14:textId="77777777" w:rsidR="00DB6ED9" w:rsidRPr="00DB6ED9" w:rsidRDefault="00000000" w:rsidP="00DB6ED9">
      <w:pPr>
        <w:rPr>
          <w:sz w:val="32"/>
          <w:szCs w:val="32"/>
        </w:rPr>
      </w:pPr>
      <w:r>
        <w:rPr>
          <w:sz w:val="32"/>
          <w:szCs w:val="32"/>
        </w:rPr>
        <w:pict w14:anchorId="0EDAA3A5">
          <v:rect id="_x0000_i1051" style="width:0;height:1.5pt" o:hralign="center" o:hrstd="t" o:hr="t" fillcolor="#a0a0a0" stroked="f"/>
        </w:pict>
      </w:r>
    </w:p>
    <w:p w14:paraId="74E64DE1" w14:textId="77777777" w:rsidR="00DB6ED9" w:rsidRPr="00DB6ED9" w:rsidRDefault="00DB6ED9" w:rsidP="00DB6ED9">
      <w:pPr>
        <w:rPr>
          <w:b/>
          <w:bCs/>
          <w:sz w:val="32"/>
          <w:szCs w:val="32"/>
        </w:rPr>
      </w:pPr>
      <w:r w:rsidRPr="00DB6ED9">
        <w:rPr>
          <w:b/>
          <w:bCs/>
          <w:sz w:val="32"/>
          <w:szCs w:val="32"/>
        </w:rPr>
        <w:t>27. Reminder</w:t>
      </w:r>
    </w:p>
    <w:p w14:paraId="4246A4F4" w14:textId="77777777" w:rsidR="00DB6ED9" w:rsidRPr="00DB6ED9" w:rsidRDefault="00DB6ED9" w:rsidP="00DB6ED9">
      <w:pPr>
        <w:rPr>
          <w:sz w:val="32"/>
          <w:szCs w:val="32"/>
        </w:rPr>
      </w:pPr>
      <w:r w:rsidRPr="00DB6ED9">
        <w:rPr>
          <w:sz w:val="32"/>
          <w:szCs w:val="32"/>
        </w:rPr>
        <w:t>Our definition:</w:t>
      </w:r>
    </w:p>
    <w:p w14:paraId="2B32F3FE" w14:textId="77777777" w:rsidR="00DB6ED9" w:rsidRPr="00DB6ED9" w:rsidRDefault="00DB6ED9" w:rsidP="00DB6ED9">
      <w:pPr>
        <w:rPr>
          <w:sz w:val="32"/>
          <w:szCs w:val="32"/>
        </w:rPr>
      </w:pPr>
      <w:r w:rsidRPr="00DB6ED9">
        <w:rPr>
          <w:sz w:val="32"/>
          <w:szCs w:val="32"/>
        </w:rPr>
        <w:t>Approved</w:t>
      </w:r>
    </w:p>
    <w:p w14:paraId="5CC71876" w14:textId="77777777" w:rsidR="00DB6ED9" w:rsidRPr="00DB6ED9" w:rsidRDefault="00DB6ED9" w:rsidP="00DB6ED9">
      <w:pPr>
        <w:rPr>
          <w:sz w:val="32"/>
          <w:szCs w:val="32"/>
        </w:rPr>
      </w:pPr>
      <w:r w:rsidRPr="00DB6ED9">
        <w:rPr>
          <w:sz w:val="32"/>
          <w:szCs w:val="32"/>
        </w:rPr>
        <w:t>÷</w:t>
      </w:r>
    </w:p>
    <w:p w14:paraId="5D0241C1" w14:textId="77777777" w:rsidR="00DB6ED9" w:rsidRPr="00DB6ED9" w:rsidRDefault="00DB6ED9" w:rsidP="00DB6ED9">
      <w:pPr>
        <w:rPr>
          <w:sz w:val="32"/>
          <w:szCs w:val="32"/>
        </w:rPr>
      </w:pPr>
      <w:r w:rsidRPr="00DB6ED9">
        <w:rPr>
          <w:sz w:val="32"/>
          <w:szCs w:val="32"/>
        </w:rPr>
        <w:t>Approved + Rejected</w:t>
      </w:r>
    </w:p>
    <w:p w14:paraId="3AA16F9E" w14:textId="77777777" w:rsidR="00DB6ED9" w:rsidRPr="00DB6ED9" w:rsidRDefault="00DB6ED9" w:rsidP="00DB6ED9">
      <w:pPr>
        <w:rPr>
          <w:sz w:val="32"/>
          <w:szCs w:val="32"/>
        </w:rPr>
      </w:pPr>
      <w:r w:rsidRPr="00DB6ED9">
        <w:rPr>
          <w:sz w:val="32"/>
          <w:szCs w:val="32"/>
        </w:rPr>
        <w:t>not:</w:t>
      </w:r>
    </w:p>
    <w:p w14:paraId="5E43C674" w14:textId="77777777" w:rsidR="00DB6ED9" w:rsidRPr="00DB6ED9" w:rsidRDefault="00DB6ED9" w:rsidP="00DB6ED9">
      <w:pPr>
        <w:rPr>
          <w:b/>
          <w:bCs/>
          <w:sz w:val="32"/>
          <w:szCs w:val="32"/>
        </w:rPr>
      </w:pPr>
      <w:r w:rsidRPr="00DB6ED9">
        <w:rPr>
          <w:b/>
          <w:bCs/>
          <w:sz w:val="32"/>
          <w:szCs w:val="32"/>
        </w:rPr>
        <w:t>Approved ÷ All Requests.</w:t>
      </w:r>
    </w:p>
    <w:p w14:paraId="692149F9" w14:textId="77777777" w:rsidR="00DB6ED9" w:rsidRPr="00DB6ED9" w:rsidRDefault="00000000" w:rsidP="00DB6ED9">
      <w:pPr>
        <w:rPr>
          <w:sz w:val="32"/>
          <w:szCs w:val="32"/>
        </w:rPr>
      </w:pPr>
      <w:r>
        <w:rPr>
          <w:sz w:val="32"/>
          <w:szCs w:val="32"/>
        </w:rPr>
        <w:pict w14:anchorId="74C4B1D4">
          <v:rect id="_x0000_i1052" style="width:0;height:1.5pt" o:hralign="center" o:hrstd="t" o:hr="t" fillcolor="#a0a0a0" stroked="f"/>
        </w:pict>
      </w:r>
    </w:p>
    <w:p w14:paraId="3D1FBCA2" w14:textId="77777777" w:rsidR="00DB6ED9" w:rsidRPr="00DB6ED9" w:rsidRDefault="00DB6ED9" w:rsidP="00DB6ED9">
      <w:pPr>
        <w:rPr>
          <w:b/>
          <w:bCs/>
          <w:sz w:val="32"/>
          <w:szCs w:val="32"/>
        </w:rPr>
      </w:pPr>
      <w:r w:rsidRPr="00DB6ED9">
        <w:rPr>
          <w:b/>
          <w:bCs/>
          <w:sz w:val="32"/>
          <w:szCs w:val="32"/>
        </w:rPr>
        <w:lastRenderedPageBreak/>
        <w:t>PART H — KPI 3</w:t>
      </w:r>
    </w:p>
    <w:p w14:paraId="05947144" w14:textId="77777777" w:rsidR="00DB6ED9" w:rsidRPr="00DB6ED9" w:rsidRDefault="00DB6ED9" w:rsidP="00DB6ED9">
      <w:pPr>
        <w:rPr>
          <w:b/>
          <w:bCs/>
          <w:sz w:val="32"/>
          <w:szCs w:val="32"/>
        </w:rPr>
      </w:pPr>
      <w:r w:rsidRPr="00DB6ED9">
        <w:rPr>
          <w:b/>
          <w:bCs/>
          <w:sz w:val="32"/>
          <w:szCs w:val="32"/>
        </w:rPr>
        <w:t>28. Pending</w:t>
      </w:r>
    </w:p>
    <w:p w14:paraId="2AC9EC16" w14:textId="77777777" w:rsidR="00DB6ED9" w:rsidRPr="00DB6ED9" w:rsidRDefault="00DB6ED9" w:rsidP="00DB6ED9">
      <w:pPr>
        <w:rPr>
          <w:sz w:val="32"/>
          <w:szCs w:val="32"/>
        </w:rPr>
      </w:pPr>
      <w:r w:rsidRPr="00DB6ED9">
        <w:rPr>
          <w:sz w:val="32"/>
          <w:szCs w:val="32"/>
        </w:rPr>
        <w:t>Use:</w:t>
      </w:r>
    </w:p>
    <w:p w14:paraId="1F72CC2E" w14:textId="77777777" w:rsidR="00DB6ED9" w:rsidRPr="00DB6ED9" w:rsidRDefault="00DB6ED9" w:rsidP="00DB6ED9">
      <w:pPr>
        <w:rPr>
          <w:sz w:val="32"/>
          <w:szCs w:val="32"/>
        </w:rPr>
      </w:pPr>
      <w:r w:rsidRPr="00DB6ED9">
        <w:rPr>
          <w:sz w:val="32"/>
          <w:szCs w:val="32"/>
        </w:rPr>
        <w:t>[Pending Approval Requests]</w:t>
      </w:r>
    </w:p>
    <w:p w14:paraId="120FBF6E" w14:textId="77777777" w:rsidR="00DB6ED9" w:rsidRPr="00DB6ED9" w:rsidRDefault="00000000" w:rsidP="00DB6ED9">
      <w:pPr>
        <w:rPr>
          <w:sz w:val="32"/>
          <w:szCs w:val="32"/>
        </w:rPr>
      </w:pPr>
      <w:r>
        <w:rPr>
          <w:sz w:val="32"/>
          <w:szCs w:val="32"/>
        </w:rPr>
        <w:pict w14:anchorId="38E6F765">
          <v:rect id="_x0000_i1053" style="width:0;height:1.5pt" o:hralign="center" o:hrstd="t" o:hr="t" fillcolor="#a0a0a0" stroked="f"/>
        </w:pict>
      </w:r>
    </w:p>
    <w:p w14:paraId="012F93B7" w14:textId="77777777" w:rsidR="00DB6ED9" w:rsidRPr="00DB6ED9" w:rsidRDefault="00DB6ED9" w:rsidP="00DB6ED9">
      <w:pPr>
        <w:rPr>
          <w:b/>
          <w:bCs/>
          <w:sz w:val="32"/>
          <w:szCs w:val="32"/>
        </w:rPr>
      </w:pPr>
      <w:r w:rsidRPr="00DB6ED9">
        <w:rPr>
          <w:b/>
          <w:bCs/>
          <w:sz w:val="32"/>
          <w:szCs w:val="32"/>
        </w:rPr>
        <w:t>29. Why Important?</w:t>
      </w:r>
    </w:p>
    <w:p w14:paraId="1942822A" w14:textId="77777777" w:rsidR="00DB6ED9" w:rsidRPr="00DB6ED9" w:rsidRDefault="00DB6ED9" w:rsidP="00DB6ED9">
      <w:pPr>
        <w:rPr>
          <w:sz w:val="32"/>
          <w:szCs w:val="32"/>
        </w:rPr>
      </w:pPr>
      <w:r w:rsidRPr="00DB6ED9">
        <w:rPr>
          <w:sz w:val="32"/>
          <w:szCs w:val="32"/>
        </w:rPr>
        <w:t>Pending is:</w:t>
      </w:r>
    </w:p>
    <w:p w14:paraId="27883EF5" w14:textId="77777777" w:rsidR="00DB6ED9" w:rsidRPr="00DB6ED9" w:rsidRDefault="00DB6ED9" w:rsidP="00DB6ED9">
      <w:pPr>
        <w:rPr>
          <w:b/>
          <w:bCs/>
          <w:sz w:val="32"/>
          <w:szCs w:val="32"/>
        </w:rPr>
      </w:pPr>
      <w:r w:rsidRPr="00DB6ED9">
        <w:rPr>
          <w:b/>
          <w:bCs/>
          <w:sz w:val="32"/>
          <w:szCs w:val="32"/>
        </w:rPr>
        <w:t>Actionable.</w:t>
      </w:r>
    </w:p>
    <w:p w14:paraId="30E3F6BD" w14:textId="77777777" w:rsidR="00DB6ED9" w:rsidRPr="00DB6ED9" w:rsidRDefault="00DB6ED9" w:rsidP="00DB6ED9">
      <w:pPr>
        <w:rPr>
          <w:sz w:val="32"/>
          <w:szCs w:val="32"/>
        </w:rPr>
      </w:pPr>
      <w:r w:rsidRPr="00DB6ED9">
        <w:rPr>
          <w:sz w:val="32"/>
          <w:szCs w:val="32"/>
        </w:rPr>
        <w:t>A high Pending number may indicate:</w:t>
      </w:r>
    </w:p>
    <w:p w14:paraId="347D758F" w14:textId="77777777" w:rsidR="00DB6ED9" w:rsidRPr="00DB6ED9" w:rsidRDefault="00DB6ED9" w:rsidP="00DB6ED9">
      <w:pPr>
        <w:numPr>
          <w:ilvl w:val="0"/>
          <w:numId w:val="36"/>
        </w:numPr>
        <w:rPr>
          <w:sz w:val="32"/>
          <w:szCs w:val="32"/>
        </w:rPr>
      </w:pPr>
      <w:r w:rsidRPr="00DB6ED9">
        <w:rPr>
          <w:sz w:val="32"/>
          <w:szCs w:val="32"/>
        </w:rPr>
        <w:t>Approval delays</w:t>
      </w:r>
    </w:p>
    <w:p w14:paraId="4C13B651" w14:textId="77777777" w:rsidR="00DB6ED9" w:rsidRPr="00DB6ED9" w:rsidRDefault="00DB6ED9" w:rsidP="00DB6ED9">
      <w:pPr>
        <w:numPr>
          <w:ilvl w:val="0"/>
          <w:numId w:val="36"/>
        </w:numPr>
        <w:rPr>
          <w:sz w:val="32"/>
          <w:szCs w:val="32"/>
        </w:rPr>
      </w:pPr>
      <w:r w:rsidRPr="00DB6ED9">
        <w:rPr>
          <w:sz w:val="32"/>
          <w:szCs w:val="32"/>
        </w:rPr>
        <w:t>Manager backlog</w:t>
      </w:r>
    </w:p>
    <w:p w14:paraId="2B462EEF" w14:textId="77777777" w:rsidR="00DB6ED9" w:rsidRPr="00DB6ED9" w:rsidRDefault="00DB6ED9" w:rsidP="00DB6ED9">
      <w:pPr>
        <w:numPr>
          <w:ilvl w:val="0"/>
          <w:numId w:val="36"/>
        </w:numPr>
        <w:rPr>
          <w:sz w:val="32"/>
          <w:szCs w:val="32"/>
        </w:rPr>
      </w:pPr>
      <w:r w:rsidRPr="00DB6ED9">
        <w:rPr>
          <w:sz w:val="32"/>
          <w:szCs w:val="32"/>
        </w:rPr>
        <w:t>Process issues</w:t>
      </w:r>
    </w:p>
    <w:p w14:paraId="3E835F64" w14:textId="77777777" w:rsidR="00DB6ED9" w:rsidRPr="00DB6ED9" w:rsidRDefault="00000000" w:rsidP="00DB6ED9">
      <w:pPr>
        <w:rPr>
          <w:sz w:val="32"/>
          <w:szCs w:val="32"/>
        </w:rPr>
      </w:pPr>
      <w:r>
        <w:rPr>
          <w:sz w:val="32"/>
          <w:szCs w:val="32"/>
        </w:rPr>
        <w:pict w14:anchorId="0FADAE64">
          <v:rect id="_x0000_i1054" style="width:0;height:1.5pt" o:hralign="center" o:hrstd="t" o:hr="t" fillcolor="#a0a0a0" stroked="f"/>
        </w:pict>
      </w:r>
    </w:p>
    <w:p w14:paraId="50EF4DA1" w14:textId="77777777" w:rsidR="00DB6ED9" w:rsidRPr="00DB6ED9" w:rsidRDefault="00DB6ED9" w:rsidP="00DB6ED9">
      <w:pPr>
        <w:rPr>
          <w:b/>
          <w:bCs/>
          <w:sz w:val="32"/>
          <w:szCs w:val="32"/>
        </w:rPr>
      </w:pPr>
      <w:r w:rsidRPr="00DB6ED9">
        <w:rPr>
          <w:b/>
          <w:bCs/>
          <w:sz w:val="32"/>
          <w:szCs w:val="32"/>
        </w:rPr>
        <w:t>PART I — KPI 4</w:t>
      </w:r>
    </w:p>
    <w:p w14:paraId="0781EC36" w14:textId="77777777" w:rsidR="00DB6ED9" w:rsidRPr="00DB6ED9" w:rsidRDefault="00DB6ED9" w:rsidP="00DB6ED9">
      <w:pPr>
        <w:rPr>
          <w:b/>
          <w:bCs/>
          <w:sz w:val="32"/>
          <w:szCs w:val="32"/>
        </w:rPr>
      </w:pPr>
      <w:r w:rsidRPr="00DB6ED9">
        <w:rPr>
          <w:b/>
          <w:bCs/>
          <w:sz w:val="32"/>
          <w:szCs w:val="32"/>
        </w:rPr>
        <w:t>30. Approved Leave Days</w:t>
      </w:r>
    </w:p>
    <w:p w14:paraId="1E4F9B7A" w14:textId="77777777" w:rsidR="00DB6ED9" w:rsidRPr="00DB6ED9" w:rsidRDefault="00DB6ED9" w:rsidP="00DB6ED9">
      <w:pPr>
        <w:rPr>
          <w:sz w:val="32"/>
          <w:szCs w:val="32"/>
        </w:rPr>
      </w:pPr>
      <w:r w:rsidRPr="00DB6ED9">
        <w:rPr>
          <w:sz w:val="32"/>
          <w:szCs w:val="32"/>
        </w:rPr>
        <w:t>Use:</w:t>
      </w:r>
    </w:p>
    <w:p w14:paraId="6F0C5236" w14:textId="77777777" w:rsidR="00DB6ED9" w:rsidRPr="00DB6ED9" w:rsidRDefault="00DB6ED9" w:rsidP="00DB6ED9">
      <w:pPr>
        <w:rPr>
          <w:sz w:val="32"/>
          <w:szCs w:val="32"/>
        </w:rPr>
      </w:pPr>
      <w:r w:rsidRPr="00DB6ED9">
        <w:rPr>
          <w:sz w:val="32"/>
          <w:szCs w:val="32"/>
        </w:rPr>
        <w:t>[Approved Leave Days]</w:t>
      </w:r>
    </w:p>
    <w:p w14:paraId="46BAD8FA" w14:textId="77777777" w:rsidR="00DB6ED9" w:rsidRPr="00DB6ED9" w:rsidRDefault="00000000" w:rsidP="00DB6ED9">
      <w:pPr>
        <w:rPr>
          <w:sz w:val="32"/>
          <w:szCs w:val="32"/>
        </w:rPr>
      </w:pPr>
      <w:r>
        <w:rPr>
          <w:sz w:val="32"/>
          <w:szCs w:val="32"/>
        </w:rPr>
        <w:pict w14:anchorId="1507FDDC">
          <v:rect id="_x0000_i1055" style="width:0;height:1.5pt" o:hralign="center" o:hrstd="t" o:hr="t" fillcolor="#a0a0a0" stroked="f"/>
        </w:pict>
      </w:r>
    </w:p>
    <w:p w14:paraId="0922D64D" w14:textId="77777777" w:rsidR="00DB6ED9" w:rsidRPr="00DB6ED9" w:rsidRDefault="00DB6ED9" w:rsidP="00DB6ED9">
      <w:pPr>
        <w:rPr>
          <w:b/>
          <w:bCs/>
          <w:sz w:val="32"/>
          <w:szCs w:val="32"/>
        </w:rPr>
      </w:pPr>
      <w:r w:rsidRPr="00DB6ED9">
        <w:rPr>
          <w:b/>
          <w:bCs/>
          <w:sz w:val="32"/>
          <w:szCs w:val="32"/>
        </w:rPr>
        <w:t>31. Why Days Rather Than Requests?</w:t>
      </w:r>
    </w:p>
    <w:p w14:paraId="1883F588" w14:textId="77777777" w:rsidR="00DB6ED9" w:rsidRPr="00DB6ED9" w:rsidRDefault="00DB6ED9" w:rsidP="00DB6ED9">
      <w:pPr>
        <w:rPr>
          <w:sz w:val="32"/>
          <w:szCs w:val="32"/>
        </w:rPr>
      </w:pPr>
      <w:r w:rsidRPr="00DB6ED9">
        <w:rPr>
          <w:sz w:val="32"/>
          <w:szCs w:val="32"/>
        </w:rPr>
        <w:t>A Department with:</w:t>
      </w:r>
    </w:p>
    <w:p w14:paraId="196F26AB" w14:textId="77777777" w:rsidR="00DB6ED9" w:rsidRPr="00DB6ED9" w:rsidRDefault="00DB6ED9" w:rsidP="00DB6ED9">
      <w:pPr>
        <w:rPr>
          <w:sz w:val="32"/>
          <w:szCs w:val="32"/>
        </w:rPr>
      </w:pPr>
      <w:r w:rsidRPr="00DB6ED9">
        <w:rPr>
          <w:sz w:val="32"/>
          <w:szCs w:val="32"/>
        </w:rPr>
        <w:t>3 requests × 20 days</w:t>
      </w:r>
    </w:p>
    <w:p w14:paraId="582B33CE" w14:textId="77777777" w:rsidR="00DB6ED9" w:rsidRPr="00DB6ED9" w:rsidRDefault="00DB6ED9" w:rsidP="00DB6ED9">
      <w:pPr>
        <w:rPr>
          <w:sz w:val="32"/>
          <w:szCs w:val="32"/>
        </w:rPr>
      </w:pPr>
      <w:r w:rsidRPr="00DB6ED9">
        <w:rPr>
          <w:sz w:val="32"/>
          <w:szCs w:val="32"/>
        </w:rPr>
        <w:t>may have more operational impact than:</w:t>
      </w:r>
    </w:p>
    <w:p w14:paraId="0C6F3CD5" w14:textId="77777777" w:rsidR="00DB6ED9" w:rsidRPr="00DB6ED9" w:rsidRDefault="00DB6ED9" w:rsidP="00DB6ED9">
      <w:pPr>
        <w:rPr>
          <w:sz w:val="32"/>
          <w:szCs w:val="32"/>
        </w:rPr>
      </w:pPr>
      <w:r w:rsidRPr="00DB6ED9">
        <w:rPr>
          <w:sz w:val="32"/>
          <w:szCs w:val="32"/>
        </w:rPr>
        <w:lastRenderedPageBreak/>
        <w:t>10 requests × 1 day.</w:t>
      </w:r>
    </w:p>
    <w:p w14:paraId="227D6670" w14:textId="77777777" w:rsidR="00DB6ED9" w:rsidRPr="00DB6ED9" w:rsidRDefault="00000000" w:rsidP="00DB6ED9">
      <w:pPr>
        <w:rPr>
          <w:sz w:val="32"/>
          <w:szCs w:val="32"/>
        </w:rPr>
      </w:pPr>
      <w:r>
        <w:rPr>
          <w:sz w:val="32"/>
          <w:szCs w:val="32"/>
        </w:rPr>
        <w:pict w14:anchorId="6EA297FE">
          <v:rect id="_x0000_i1056" style="width:0;height:1.5pt" o:hralign="center" o:hrstd="t" o:hr="t" fillcolor="#a0a0a0" stroked="f"/>
        </w:pict>
      </w:r>
    </w:p>
    <w:p w14:paraId="3FCF8CDC" w14:textId="77777777" w:rsidR="00DB6ED9" w:rsidRPr="00DB6ED9" w:rsidRDefault="00DB6ED9" w:rsidP="00DB6ED9">
      <w:pPr>
        <w:rPr>
          <w:b/>
          <w:bCs/>
          <w:sz w:val="32"/>
          <w:szCs w:val="32"/>
        </w:rPr>
      </w:pPr>
      <w:r w:rsidRPr="00DB6ED9">
        <w:rPr>
          <w:b/>
          <w:bCs/>
          <w:sz w:val="32"/>
          <w:szCs w:val="32"/>
        </w:rPr>
        <w:t>PART J — KPI 5</w:t>
      </w:r>
    </w:p>
    <w:p w14:paraId="185BBA47" w14:textId="77777777" w:rsidR="00DB6ED9" w:rsidRPr="00DB6ED9" w:rsidRDefault="00DB6ED9" w:rsidP="00DB6ED9">
      <w:pPr>
        <w:rPr>
          <w:b/>
          <w:bCs/>
          <w:sz w:val="32"/>
          <w:szCs w:val="32"/>
        </w:rPr>
      </w:pPr>
      <w:r w:rsidRPr="00DB6ED9">
        <w:rPr>
          <w:b/>
          <w:bCs/>
          <w:sz w:val="32"/>
          <w:szCs w:val="32"/>
        </w:rPr>
        <w:t>32. Average Leave Days</w:t>
      </w:r>
    </w:p>
    <w:p w14:paraId="1205EDEB" w14:textId="77777777" w:rsidR="00DB6ED9" w:rsidRPr="00DB6ED9" w:rsidRDefault="00DB6ED9" w:rsidP="00DB6ED9">
      <w:pPr>
        <w:rPr>
          <w:sz w:val="32"/>
          <w:szCs w:val="32"/>
        </w:rPr>
      </w:pPr>
      <w:r w:rsidRPr="00DB6ED9">
        <w:rPr>
          <w:sz w:val="32"/>
          <w:szCs w:val="32"/>
        </w:rPr>
        <w:t>Use:</w:t>
      </w:r>
    </w:p>
    <w:p w14:paraId="088505B9" w14:textId="77777777" w:rsidR="00DB6ED9" w:rsidRPr="00DB6ED9" w:rsidRDefault="00DB6ED9" w:rsidP="00DB6ED9">
      <w:pPr>
        <w:rPr>
          <w:sz w:val="32"/>
          <w:szCs w:val="32"/>
        </w:rPr>
      </w:pPr>
      <w:r w:rsidRPr="00DB6ED9">
        <w:rPr>
          <w:sz w:val="32"/>
          <w:szCs w:val="32"/>
        </w:rPr>
        <w:t>[Average Leave Days]</w:t>
      </w:r>
    </w:p>
    <w:p w14:paraId="72394A45" w14:textId="77777777" w:rsidR="00DB6ED9" w:rsidRPr="00DB6ED9" w:rsidRDefault="00000000" w:rsidP="00DB6ED9">
      <w:pPr>
        <w:rPr>
          <w:sz w:val="32"/>
          <w:szCs w:val="32"/>
        </w:rPr>
      </w:pPr>
      <w:r>
        <w:rPr>
          <w:sz w:val="32"/>
          <w:szCs w:val="32"/>
        </w:rPr>
        <w:pict w14:anchorId="6EADD884">
          <v:rect id="_x0000_i1057" style="width:0;height:1.5pt" o:hralign="center" o:hrstd="t" o:hr="t" fillcolor="#a0a0a0" stroked="f"/>
        </w:pict>
      </w:r>
    </w:p>
    <w:p w14:paraId="1AE31E86" w14:textId="77777777" w:rsidR="00DB6ED9" w:rsidRPr="00DB6ED9" w:rsidRDefault="00DB6ED9" w:rsidP="00DB6ED9">
      <w:pPr>
        <w:rPr>
          <w:b/>
          <w:bCs/>
          <w:sz w:val="32"/>
          <w:szCs w:val="32"/>
        </w:rPr>
      </w:pPr>
      <w:r w:rsidRPr="00DB6ED9">
        <w:rPr>
          <w:b/>
          <w:bCs/>
          <w:sz w:val="32"/>
          <w:szCs w:val="32"/>
        </w:rPr>
        <w:t>33. Better Optional Metric</w:t>
      </w:r>
    </w:p>
    <w:p w14:paraId="1616AC0F" w14:textId="77777777" w:rsidR="00DB6ED9" w:rsidRPr="00DB6ED9" w:rsidRDefault="00DB6ED9" w:rsidP="00DB6ED9">
      <w:pPr>
        <w:rPr>
          <w:sz w:val="32"/>
          <w:szCs w:val="32"/>
        </w:rPr>
      </w:pPr>
      <w:r w:rsidRPr="00DB6ED9">
        <w:rPr>
          <w:sz w:val="32"/>
          <w:szCs w:val="32"/>
        </w:rPr>
        <w:t>If management wants only Approved Leave:</w:t>
      </w:r>
    </w:p>
    <w:p w14:paraId="7ED389D2" w14:textId="77777777" w:rsidR="00DB6ED9" w:rsidRPr="00DB6ED9" w:rsidRDefault="00DB6ED9" w:rsidP="00DB6ED9">
      <w:pPr>
        <w:rPr>
          <w:sz w:val="32"/>
          <w:szCs w:val="32"/>
        </w:rPr>
      </w:pPr>
      <w:r w:rsidRPr="00DB6ED9">
        <w:rPr>
          <w:sz w:val="32"/>
          <w:szCs w:val="32"/>
        </w:rPr>
        <w:t>Use:</w:t>
      </w:r>
    </w:p>
    <w:p w14:paraId="145B3D58" w14:textId="77777777" w:rsidR="00DB6ED9" w:rsidRPr="00DB6ED9" w:rsidRDefault="00DB6ED9" w:rsidP="00DB6ED9">
      <w:pPr>
        <w:rPr>
          <w:sz w:val="32"/>
          <w:szCs w:val="32"/>
        </w:rPr>
      </w:pPr>
      <w:r w:rsidRPr="00DB6ED9">
        <w:rPr>
          <w:sz w:val="32"/>
          <w:szCs w:val="32"/>
        </w:rPr>
        <w:t>[Average Approved Leave Days]</w:t>
      </w:r>
    </w:p>
    <w:p w14:paraId="0B4D1CC8" w14:textId="77777777" w:rsidR="00DB6ED9" w:rsidRPr="00DB6ED9" w:rsidRDefault="00DB6ED9" w:rsidP="00DB6ED9">
      <w:pPr>
        <w:rPr>
          <w:sz w:val="32"/>
          <w:szCs w:val="32"/>
        </w:rPr>
      </w:pPr>
      <w:r w:rsidRPr="00DB6ED9">
        <w:rPr>
          <w:sz w:val="32"/>
          <w:szCs w:val="32"/>
        </w:rPr>
        <w:t>if created.</w:t>
      </w:r>
    </w:p>
    <w:p w14:paraId="2855E6E5" w14:textId="77777777" w:rsidR="00DB6ED9" w:rsidRPr="00DB6ED9" w:rsidRDefault="00000000" w:rsidP="00DB6ED9">
      <w:pPr>
        <w:rPr>
          <w:sz w:val="32"/>
          <w:szCs w:val="32"/>
        </w:rPr>
      </w:pPr>
      <w:r>
        <w:rPr>
          <w:sz w:val="32"/>
          <w:szCs w:val="32"/>
        </w:rPr>
        <w:pict w14:anchorId="1E5839DD">
          <v:rect id="_x0000_i1058" style="width:0;height:1.5pt" o:hralign="center" o:hrstd="t" o:hr="t" fillcolor="#a0a0a0" stroked="f"/>
        </w:pict>
      </w:r>
    </w:p>
    <w:p w14:paraId="0287A88D" w14:textId="77777777" w:rsidR="00DB6ED9" w:rsidRPr="00DB6ED9" w:rsidRDefault="00DB6ED9" w:rsidP="00DB6ED9">
      <w:pPr>
        <w:rPr>
          <w:b/>
          <w:bCs/>
          <w:sz w:val="32"/>
          <w:szCs w:val="32"/>
        </w:rPr>
      </w:pPr>
      <w:r w:rsidRPr="00DB6ED9">
        <w:rPr>
          <w:b/>
          <w:bCs/>
          <w:sz w:val="32"/>
          <w:szCs w:val="32"/>
        </w:rPr>
        <w:t>PART K — EXECUTIVE CHART 1</w:t>
      </w:r>
    </w:p>
    <w:p w14:paraId="2959D608" w14:textId="77777777" w:rsidR="00DB6ED9" w:rsidRPr="00DB6ED9" w:rsidRDefault="00DB6ED9" w:rsidP="00DB6ED9">
      <w:pPr>
        <w:rPr>
          <w:b/>
          <w:bCs/>
          <w:sz w:val="32"/>
          <w:szCs w:val="32"/>
        </w:rPr>
      </w:pPr>
      <w:r w:rsidRPr="00DB6ED9">
        <w:rPr>
          <w:b/>
          <w:bCs/>
          <w:sz w:val="32"/>
          <w:szCs w:val="32"/>
        </w:rPr>
        <w:t>34. Requests by Department</w:t>
      </w:r>
    </w:p>
    <w:p w14:paraId="7674BC35" w14:textId="77777777" w:rsidR="00DB6ED9" w:rsidRPr="00DB6ED9" w:rsidRDefault="00DB6ED9" w:rsidP="00DB6ED9">
      <w:pPr>
        <w:rPr>
          <w:sz w:val="32"/>
          <w:szCs w:val="32"/>
        </w:rPr>
      </w:pPr>
      <w:r w:rsidRPr="00DB6ED9">
        <w:rPr>
          <w:sz w:val="32"/>
          <w:szCs w:val="32"/>
        </w:rPr>
        <w:t>Use:</w:t>
      </w:r>
    </w:p>
    <w:p w14:paraId="77654326" w14:textId="77777777" w:rsidR="00DB6ED9" w:rsidRPr="00DB6ED9" w:rsidRDefault="00DB6ED9" w:rsidP="00DB6ED9">
      <w:pPr>
        <w:rPr>
          <w:b/>
          <w:bCs/>
          <w:sz w:val="32"/>
          <w:szCs w:val="32"/>
        </w:rPr>
      </w:pPr>
      <w:r w:rsidRPr="00DB6ED9">
        <w:rPr>
          <w:b/>
          <w:bCs/>
          <w:sz w:val="32"/>
          <w:szCs w:val="32"/>
        </w:rPr>
        <w:t>Horizontal Bar Chart.</w:t>
      </w:r>
    </w:p>
    <w:p w14:paraId="02CDF96D" w14:textId="77777777" w:rsidR="00DB6ED9" w:rsidRPr="00DB6ED9" w:rsidRDefault="00DB6ED9" w:rsidP="00DB6ED9">
      <w:pPr>
        <w:rPr>
          <w:sz w:val="32"/>
          <w:szCs w:val="32"/>
        </w:rPr>
      </w:pPr>
      <w:r w:rsidRPr="00DB6ED9">
        <w:rPr>
          <w:sz w:val="32"/>
          <w:szCs w:val="32"/>
        </w:rPr>
        <w:t>Category:</w:t>
      </w:r>
    </w:p>
    <w:p w14:paraId="32E67E60" w14:textId="77777777" w:rsidR="00DB6ED9" w:rsidRPr="00DB6ED9" w:rsidRDefault="00DB6ED9" w:rsidP="00DB6ED9">
      <w:pPr>
        <w:rPr>
          <w:sz w:val="32"/>
          <w:szCs w:val="32"/>
        </w:rPr>
      </w:pPr>
      <w:r w:rsidRPr="00DB6ED9">
        <w:rPr>
          <w:sz w:val="32"/>
          <w:szCs w:val="32"/>
        </w:rPr>
        <w:t>DimEmployee[Department Name]</w:t>
      </w:r>
    </w:p>
    <w:p w14:paraId="4F8AF00F" w14:textId="77777777" w:rsidR="00DB6ED9" w:rsidRPr="00DB6ED9" w:rsidRDefault="00DB6ED9" w:rsidP="00DB6ED9">
      <w:pPr>
        <w:rPr>
          <w:sz w:val="32"/>
          <w:szCs w:val="32"/>
        </w:rPr>
      </w:pPr>
      <w:r w:rsidRPr="00DB6ED9">
        <w:rPr>
          <w:sz w:val="32"/>
          <w:szCs w:val="32"/>
        </w:rPr>
        <w:t>Value:</w:t>
      </w:r>
    </w:p>
    <w:p w14:paraId="20284F5C" w14:textId="77777777" w:rsidR="00DB6ED9" w:rsidRPr="00DB6ED9" w:rsidRDefault="00DB6ED9" w:rsidP="00DB6ED9">
      <w:pPr>
        <w:rPr>
          <w:sz w:val="32"/>
          <w:szCs w:val="32"/>
        </w:rPr>
      </w:pPr>
      <w:r w:rsidRPr="00DB6ED9">
        <w:rPr>
          <w:sz w:val="32"/>
          <w:szCs w:val="32"/>
        </w:rPr>
        <w:t>[Total Leave Requests]</w:t>
      </w:r>
    </w:p>
    <w:p w14:paraId="45794314" w14:textId="77777777" w:rsidR="00DB6ED9" w:rsidRPr="00DB6ED9" w:rsidRDefault="00000000" w:rsidP="00DB6ED9">
      <w:pPr>
        <w:rPr>
          <w:sz w:val="32"/>
          <w:szCs w:val="32"/>
        </w:rPr>
      </w:pPr>
      <w:r>
        <w:rPr>
          <w:sz w:val="32"/>
          <w:szCs w:val="32"/>
        </w:rPr>
        <w:pict w14:anchorId="39B09B24">
          <v:rect id="_x0000_i1059" style="width:0;height:1.5pt" o:hralign="center" o:hrstd="t" o:hr="t" fillcolor="#a0a0a0" stroked="f"/>
        </w:pict>
      </w:r>
    </w:p>
    <w:p w14:paraId="580F3B1E" w14:textId="77777777" w:rsidR="00DB6ED9" w:rsidRPr="00DB6ED9" w:rsidRDefault="00DB6ED9" w:rsidP="00DB6ED9">
      <w:pPr>
        <w:rPr>
          <w:b/>
          <w:bCs/>
          <w:sz w:val="32"/>
          <w:szCs w:val="32"/>
        </w:rPr>
      </w:pPr>
      <w:r w:rsidRPr="00DB6ED9">
        <w:rPr>
          <w:b/>
          <w:bCs/>
          <w:sz w:val="32"/>
          <w:szCs w:val="32"/>
        </w:rPr>
        <w:lastRenderedPageBreak/>
        <w:t>35. Sort</w:t>
      </w:r>
    </w:p>
    <w:p w14:paraId="5B5BDA78" w14:textId="77777777" w:rsidR="00DB6ED9" w:rsidRPr="00DB6ED9" w:rsidRDefault="00DB6ED9" w:rsidP="00DB6ED9">
      <w:pPr>
        <w:rPr>
          <w:sz w:val="32"/>
          <w:szCs w:val="32"/>
        </w:rPr>
      </w:pPr>
      <w:r w:rsidRPr="00DB6ED9">
        <w:rPr>
          <w:sz w:val="32"/>
          <w:szCs w:val="32"/>
        </w:rPr>
        <w:t>Sort:</w:t>
      </w:r>
    </w:p>
    <w:p w14:paraId="6DD90F00" w14:textId="77777777" w:rsidR="00DB6ED9" w:rsidRPr="00DB6ED9" w:rsidRDefault="00DB6ED9" w:rsidP="00DB6ED9">
      <w:pPr>
        <w:rPr>
          <w:b/>
          <w:bCs/>
          <w:sz w:val="32"/>
          <w:szCs w:val="32"/>
        </w:rPr>
      </w:pPr>
      <w:r w:rsidRPr="00DB6ED9">
        <w:rPr>
          <w:b/>
          <w:bCs/>
          <w:sz w:val="32"/>
          <w:szCs w:val="32"/>
        </w:rPr>
        <w:t>Descending by Total Leave Requests.</w:t>
      </w:r>
    </w:p>
    <w:p w14:paraId="3B2151EF" w14:textId="77777777" w:rsidR="00DB6ED9" w:rsidRPr="00DB6ED9" w:rsidRDefault="00000000" w:rsidP="00DB6ED9">
      <w:pPr>
        <w:rPr>
          <w:sz w:val="32"/>
          <w:szCs w:val="32"/>
        </w:rPr>
      </w:pPr>
      <w:r>
        <w:rPr>
          <w:sz w:val="32"/>
          <w:szCs w:val="32"/>
        </w:rPr>
        <w:pict w14:anchorId="473C9556">
          <v:rect id="_x0000_i1060" style="width:0;height:1.5pt" o:hralign="center" o:hrstd="t" o:hr="t" fillcolor="#a0a0a0" stroked="f"/>
        </w:pict>
      </w:r>
    </w:p>
    <w:p w14:paraId="08511D10" w14:textId="77777777" w:rsidR="00DB6ED9" w:rsidRPr="00DB6ED9" w:rsidRDefault="00DB6ED9" w:rsidP="00DB6ED9">
      <w:pPr>
        <w:rPr>
          <w:b/>
          <w:bCs/>
          <w:sz w:val="32"/>
          <w:szCs w:val="32"/>
        </w:rPr>
      </w:pPr>
      <w:r w:rsidRPr="00DB6ED9">
        <w:rPr>
          <w:b/>
          <w:bCs/>
          <w:sz w:val="32"/>
          <w:szCs w:val="32"/>
        </w:rPr>
        <w:t>36. Why Horizontal?</w:t>
      </w:r>
    </w:p>
    <w:p w14:paraId="2AD49D1F" w14:textId="77777777" w:rsidR="00DB6ED9" w:rsidRPr="00DB6ED9" w:rsidRDefault="00DB6ED9" w:rsidP="00DB6ED9">
      <w:pPr>
        <w:rPr>
          <w:sz w:val="32"/>
          <w:szCs w:val="32"/>
        </w:rPr>
      </w:pPr>
      <w:r w:rsidRPr="00DB6ED9">
        <w:rPr>
          <w:sz w:val="32"/>
          <w:szCs w:val="32"/>
        </w:rPr>
        <w:t>Department names can be:</w:t>
      </w:r>
    </w:p>
    <w:p w14:paraId="399C6B7B" w14:textId="77777777" w:rsidR="00DB6ED9" w:rsidRPr="00DB6ED9" w:rsidRDefault="00DB6ED9" w:rsidP="00DB6ED9">
      <w:pPr>
        <w:rPr>
          <w:b/>
          <w:bCs/>
          <w:sz w:val="32"/>
          <w:szCs w:val="32"/>
        </w:rPr>
      </w:pPr>
      <w:r w:rsidRPr="00DB6ED9">
        <w:rPr>
          <w:b/>
          <w:bCs/>
          <w:sz w:val="32"/>
          <w:szCs w:val="32"/>
        </w:rPr>
        <w:t>Relatively long.</w:t>
      </w:r>
    </w:p>
    <w:p w14:paraId="40D41085" w14:textId="77777777" w:rsidR="00DB6ED9" w:rsidRPr="00DB6ED9" w:rsidRDefault="00DB6ED9" w:rsidP="00DB6ED9">
      <w:pPr>
        <w:rPr>
          <w:sz w:val="32"/>
          <w:szCs w:val="32"/>
        </w:rPr>
      </w:pPr>
      <w:r w:rsidRPr="00DB6ED9">
        <w:rPr>
          <w:sz w:val="32"/>
          <w:szCs w:val="32"/>
        </w:rPr>
        <w:t>Horizontal bars provide:</w:t>
      </w:r>
    </w:p>
    <w:p w14:paraId="228A990F" w14:textId="77777777" w:rsidR="00DB6ED9" w:rsidRPr="00DB6ED9" w:rsidRDefault="00DB6ED9" w:rsidP="00DB6ED9">
      <w:pPr>
        <w:rPr>
          <w:b/>
          <w:bCs/>
          <w:sz w:val="32"/>
          <w:szCs w:val="32"/>
        </w:rPr>
      </w:pPr>
      <w:r w:rsidRPr="00DB6ED9">
        <w:rPr>
          <w:b/>
          <w:bCs/>
          <w:sz w:val="32"/>
          <w:szCs w:val="32"/>
        </w:rPr>
        <w:t>Readable labels.</w:t>
      </w:r>
    </w:p>
    <w:p w14:paraId="3A1E86A7" w14:textId="77777777" w:rsidR="00DB6ED9" w:rsidRPr="00DB6ED9" w:rsidRDefault="00000000" w:rsidP="00DB6ED9">
      <w:pPr>
        <w:rPr>
          <w:sz w:val="32"/>
          <w:szCs w:val="32"/>
        </w:rPr>
      </w:pPr>
      <w:r>
        <w:rPr>
          <w:sz w:val="32"/>
          <w:szCs w:val="32"/>
        </w:rPr>
        <w:pict w14:anchorId="7A39D53D">
          <v:rect id="_x0000_i1061" style="width:0;height:1.5pt" o:hralign="center" o:hrstd="t" o:hr="t" fillcolor="#a0a0a0" stroked="f"/>
        </w:pict>
      </w:r>
    </w:p>
    <w:p w14:paraId="402082F8" w14:textId="77777777" w:rsidR="00DB6ED9" w:rsidRPr="00DB6ED9" w:rsidRDefault="00DB6ED9" w:rsidP="00DB6ED9">
      <w:pPr>
        <w:rPr>
          <w:b/>
          <w:bCs/>
          <w:sz w:val="32"/>
          <w:szCs w:val="32"/>
        </w:rPr>
      </w:pPr>
      <w:r w:rsidRPr="00DB6ED9">
        <w:rPr>
          <w:b/>
          <w:bCs/>
          <w:sz w:val="32"/>
          <w:szCs w:val="32"/>
        </w:rPr>
        <w:t>PART L — EXECUTIVE CHART 2</w:t>
      </w:r>
    </w:p>
    <w:p w14:paraId="3A4D36D1" w14:textId="77777777" w:rsidR="00DB6ED9" w:rsidRPr="00DB6ED9" w:rsidRDefault="00DB6ED9" w:rsidP="00DB6ED9">
      <w:pPr>
        <w:rPr>
          <w:b/>
          <w:bCs/>
          <w:sz w:val="32"/>
          <w:szCs w:val="32"/>
        </w:rPr>
      </w:pPr>
      <w:r w:rsidRPr="00DB6ED9">
        <w:rPr>
          <w:b/>
          <w:bCs/>
          <w:sz w:val="32"/>
          <w:szCs w:val="32"/>
        </w:rPr>
        <w:t>37. Requests by Leave Type</w:t>
      </w:r>
    </w:p>
    <w:p w14:paraId="3F3CB7C8" w14:textId="77777777" w:rsidR="00DB6ED9" w:rsidRPr="00DB6ED9" w:rsidRDefault="00DB6ED9" w:rsidP="00DB6ED9">
      <w:pPr>
        <w:rPr>
          <w:sz w:val="32"/>
          <w:szCs w:val="32"/>
        </w:rPr>
      </w:pPr>
      <w:r w:rsidRPr="00DB6ED9">
        <w:rPr>
          <w:sz w:val="32"/>
          <w:szCs w:val="32"/>
        </w:rPr>
        <w:t>Category:</w:t>
      </w:r>
    </w:p>
    <w:p w14:paraId="176354EA" w14:textId="77777777" w:rsidR="00DB6ED9" w:rsidRPr="00DB6ED9" w:rsidRDefault="00DB6ED9" w:rsidP="00DB6ED9">
      <w:pPr>
        <w:rPr>
          <w:sz w:val="32"/>
          <w:szCs w:val="32"/>
        </w:rPr>
      </w:pPr>
      <w:r w:rsidRPr="00DB6ED9">
        <w:rPr>
          <w:sz w:val="32"/>
          <w:szCs w:val="32"/>
        </w:rPr>
        <w:t>DimLeaveType[Leave Type Name]</w:t>
      </w:r>
    </w:p>
    <w:p w14:paraId="58BD6601" w14:textId="77777777" w:rsidR="00DB6ED9" w:rsidRPr="00DB6ED9" w:rsidRDefault="00DB6ED9" w:rsidP="00DB6ED9">
      <w:pPr>
        <w:rPr>
          <w:sz w:val="32"/>
          <w:szCs w:val="32"/>
        </w:rPr>
      </w:pPr>
      <w:r w:rsidRPr="00DB6ED9">
        <w:rPr>
          <w:sz w:val="32"/>
          <w:szCs w:val="32"/>
        </w:rPr>
        <w:t>Value:</w:t>
      </w:r>
    </w:p>
    <w:p w14:paraId="74FF1BC3" w14:textId="77777777" w:rsidR="00DB6ED9" w:rsidRPr="00DB6ED9" w:rsidRDefault="00DB6ED9" w:rsidP="00DB6ED9">
      <w:pPr>
        <w:rPr>
          <w:sz w:val="32"/>
          <w:szCs w:val="32"/>
        </w:rPr>
      </w:pPr>
      <w:r w:rsidRPr="00DB6ED9">
        <w:rPr>
          <w:sz w:val="32"/>
          <w:szCs w:val="32"/>
        </w:rPr>
        <w:t>[Total Leave Requests]</w:t>
      </w:r>
    </w:p>
    <w:p w14:paraId="79D8FB27" w14:textId="77777777" w:rsidR="00DB6ED9" w:rsidRPr="00DB6ED9" w:rsidRDefault="00000000" w:rsidP="00DB6ED9">
      <w:pPr>
        <w:rPr>
          <w:sz w:val="32"/>
          <w:szCs w:val="32"/>
        </w:rPr>
      </w:pPr>
      <w:r>
        <w:rPr>
          <w:sz w:val="32"/>
          <w:szCs w:val="32"/>
        </w:rPr>
        <w:pict w14:anchorId="17B66C90">
          <v:rect id="_x0000_i1062" style="width:0;height:1.5pt" o:hralign="center" o:hrstd="t" o:hr="t" fillcolor="#a0a0a0" stroked="f"/>
        </w:pict>
      </w:r>
    </w:p>
    <w:p w14:paraId="1427F5FD" w14:textId="77777777" w:rsidR="00DB6ED9" w:rsidRPr="00DB6ED9" w:rsidRDefault="00DB6ED9" w:rsidP="00DB6ED9">
      <w:pPr>
        <w:rPr>
          <w:b/>
          <w:bCs/>
          <w:sz w:val="32"/>
          <w:szCs w:val="32"/>
        </w:rPr>
      </w:pPr>
      <w:r w:rsidRPr="00DB6ED9">
        <w:rPr>
          <w:b/>
          <w:bCs/>
          <w:sz w:val="32"/>
          <w:szCs w:val="32"/>
        </w:rPr>
        <w:t>38. Business Question</w:t>
      </w:r>
    </w:p>
    <w:p w14:paraId="5C14B743" w14:textId="77777777" w:rsidR="00DB6ED9" w:rsidRPr="00DB6ED9" w:rsidRDefault="00DB6ED9" w:rsidP="00DB6ED9">
      <w:pPr>
        <w:rPr>
          <w:sz w:val="32"/>
          <w:szCs w:val="32"/>
        </w:rPr>
      </w:pPr>
      <w:r w:rsidRPr="00DB6ED9">
        <w:rPr>
          <w:sz w:val="32"/>
          <w:szCs w:val="32"/>
        </w:rPr>
        <w:t>Which Leave Types are most common?</w:t>
      </w:r>
    </w:p>
    <w:p w14:paraId="21C762B4" w14:textId="77777777" w:rsidR="00DB6ED9" w:rsidRPr="00DB6ED9" w:rsidRDefault="00000000" w:rsidP="00DB6ED9">
      <w:pPr>
        <w:rPr>
          <w:sz w:val="32"/>
          <w:szCs w:val="32"/>
        </w:rPr>
      </w:pPr>
      <w:r>
        <w:rPr>
          <w:sz w:val="32"/>
          <w:szCs w:val="32"/>
        </w:rPr>
        <w:pict w14:anchorId="4C6F9D43">
          <v:rect id="_x0000_i1063" style="width:0;height:1.5pt" o:hralign="center" o:hrstd="t" o:hr="t" fillcolor="#a0a0a0" stroked="f"/>
        </w:pict>
      </w:r>
    </w:p>
    <w:p w14:paraId="7922534D" w14:textId="77777777" w:rsidR="00DB6ED9" w:rsidRPr="00DB6ED9" w:rsidRDefault="00DB6ED9" w:rsidP="00DB6ED9">
      <w:pPr>
        <w:rPr>
          <w:b/>
          <w:bCs/>
          <w:sz w:val="32"/>
          <w:szCs w:val="32"/>
        </w:rPr>
      </w:pPr>
      <w:r w:rsidRPr="00DB6ED9">
        <w:rPr>
          <w:b/>
          <w:bCs/>
          <w:sz w:val="32"/>
          <w:szCs w:val="32"/>
        </w:rPr>
        <w:t>PART M — EXECUTIVE CHART 3</w:t>
      </w:r>
    </w:p>
    <w:p w14:paraId="34E2AEDA" w14:textId="77777777" w:rsidR="00DB6ED9" w:rsidRPr="00DB6ED9" w:rsidRDefault="00DB6ED9" w:rsidP="00DB6ED9">
      <w:pPr>
        <w:rPr>
          <w:b/>
          <w:bCs/>
          <w:sz w:val="32"/>
          <w:szCs w:val="32"/>
        </w:rPr>
      </w:pPr>
      <w:r w:rsidRPr="00DB6ED9">
        <w:rPr>
          <w:b/>
          <w:bCs/>
          <w:sz w:val="32"/>
          <w:szCs w:val="32"/>
        </w:rPr>
        <w:t>39. Requests by Status</w:t>
      </w:r>
    </w:p>
    <w:p w14:paraId="775AC107" w14:textId="77777777" w:rsidR="00DB6ED9" w:rsidRPr="00DB6ED9" w:rsidRDefault="00DB6ED9" w:rsidP="00DB6ED9">
      <w:pPr>
        <w:rPr>
          <w:sz w:val="32"/>
          <w:szCs w:val="32"/>
        </w:rPr>
      </w:pPr>
      <w:r w:rsidRPr="00DB6ED9">
        <w:rPr>
          <w:sz w:val="32"/>
          <w:szCs w:val="32"/>
        </w:rPr>
        <w:lastRenderedPageBreak/>
        <w:t>Use:</w:t>
      </w:r>
    </w:p>
    <w:p w14:paraId="6FAC0F98" w14:textId="77777777" w:rsidR="00DB6ED9" w:rsidRPr="00DB6ED9" w:rsidRDefault="00DB6ED9" w:rsidP="00DB6ED9">
      <w:pPr>
        <w:rPr>
          <w:b/>
          <w:bCs/>
          <w:sz w:val="32"/>
          <w:szCs w:val="32"/>
        </w:rPr>
      </w:pPr>
      <w:r w:rsidRPr="00DB6ED9">
        <w:rPr>
          <w:b/>
          <w:bCs/>
          <w:sz w:val="32"/>
          <w:szCs w:val="32"/>
        </w:rPr>
        <w:t>Column Chart</w:t>
      </w:r>
    </w:p>
    <w:p w14:paraId="36DF2358" w14:textId="77777777" w:rsidR="00DB6ED9" w:rsidRPr="00DB6ED9" w:rsidRDefault="00DB6ED9" w:rsidP="00DB6ED9">
      <w:pPr>
        <w:rPr>
          <w:sz w:val="32"/>
          <w:szCs w:val="32"/>
        </w:rPr>
      </w:pPr>
      <w:r w:rsidRPr="00DB6ED9">
        <w:rPr>
          <w:sz w:val="32"/>
          <w:szCs w:val="32"/>
        </w:rPr>
        <w:t>or:</w:t>
      </w:r>
    </w:p>
    <w:p w14:paraId="295BBAD1" w14:textId="77777777" w:rsidR="00DB6ED9" w:rsidRPr="00DB6ED9" w:rsidRDefault="00DB6ED9" w:rsidP="00DB6ED9">
      <w:pPr>
        <w:rPr>
          <w:b/>
          <w:bCs/>
          <w:sz w:val="32"/>
          <w:szCs w:val="32"/>
        </w:rPr>
      </w:pPr>
      <w:r w:rsidRPr="00DB6ED9">
        <w:rPr>
          <w:b/>
          <w:bCs/>
          <w:sz w:val="32"/>
          <w:szCs w:val="32"/>
        </w:rPr>
        <w:t>Bar Chart.</w:t>
      </w:r>
    </w:p>
    <w:p w14:paraId="3F1AA138" w14:textId="77777777" w:rsidR="00DB6ED9" w:rsidRPr="00DB6ED9" w:rsidRDefault="00DB6ED9" w:rsidP="00DB6ED9">
      <w:pPr>
        <w:rPr>
          <w:sz w:val="32"/>
          <w:szCs w:val="32"/>
        </w:rPr>
      </w:pPr>
      <w:r w:rsidRPr="00DB6ED9">
        <w:rPr>
          <w:sz w:val="32"/>
          <w:szCs w:val="32"/>
        </w:rPr>
        <w:t>Category:</w:t>
      </w:r>
    </w:p>
    <w:p w14:paraId="7BA7AB25" w14:textId="77777777" w:rsidR="00DB6ED9" w:rsidRPr="00DB6ED9" w:rsidRDefault="00DB6ED9" w:rsidP="00DB6ED9">
      <w:pPr>
        <w:rPr>
          <w:sz w:val="32"/>
          <w:szCs w:val="32"/>
        </w:rPr>
      </w:pPr>
      <w:r w:rsidRPr="00DB6ED9">
        <w:rPr>
          <w:sz w:val="32"/>
          <w:szCs w:val="32"/>
        </w:rPr>
        <w:t>FactLeaveRequest[Status]</w:t>
      </w:r>
    </w:p>
    <w:p w14:paraId="6A5DA76B" w14:textId="77777777" w:rsidR="00DB6ED9" w:rsidRPr="00DB6ED9" w:rsidRDefault="00DB6ED9" w:rsidP="00DB6ED9">
      <w:pPr>
        <w:rPr>
          <w:sz w:val="32"/>
          <w:szCs w:val="32"/>
        </w:rPr>
      </w:pPr>
      <w:r w:rsidRPr="00DB6ED9">
        <w:rPr>
          <w:sz w:val="32"/>
          <w:szCs w:val="32"/>
        </w:rPr>
        <w:t>Value:</w:t>
      </w:r>
    </w:p>
    <w:p w14:paraId="25ECB32D" w14:textId="77777777" w:rsidR="00DB6ED9" w:rsidRPr="00DB6ED9" w:rsidRDefault="00DB6ED9" w:rsidP="00DB6ED9">
      <w:pPr>
        <w:rPr>
          <w:sz w:val="32"/>
          <w:szCs w:val="32"/>
        </w:rPr>
      </w:pPr>
      <w:r w:rsidRPr="00DB6ED9">
        <w:rPr>
          <w:sz w:val="32"/>
          <w:szCs w:val="32"/>
        </w:rPr>
        <w:t>[Total Leave Requests]</w:t>
      </w:r>
    </w:p>
    <w:p w14:paraId="04A29021" w14:textId="77777777" w:rsidR="00DB6ED9" w:rsidRPr="00DB6ED9" w:rsidRDefault="00000000" w:rsidP="00DB6ED9">
      <w:pPr>
        <w:rPr>
          <w:sz w:val="32"/>
          <w:szCs w:val="32"/>
        </w:rPr>
      </w:pPr>
      <w:r>
        <w:rPr>
          <w:sz w:val="32"/>
          <w:szCs w:val="32"/>
        </w:rPr>
        <w:pict w14:anchorId="70F10215">
          <v:rect id="_x0000_i1064" style="width:0;height:1.5pt" o:hralign="center" o:hrstd="t" o:hr="t" fillcolor="#a0a0a0" stroked="f"/>
        </w:pict>
      </w:r>
    </w:p>
    <w:p w14:paraId="6B80001A" w14:textId="77777777" w:rsidR="00DB6ED9" w:rsidRPr="00DB6ED9" w:rsidRDefault="00DB6ED9" w:rsidP="00DB6ED9">
      <w:pPr>
        <w:rPr>
          <w:b/>
          <w:bCs/>
          <w:sz w:val="32"/>
          <w:szCs w:val="32"/>
        </w:rPr>
      </w:pPr>
      <w:r w:rsidRPr="00DB6ED9">
        <w:rPr>
          <w:b/>
          <w:bCs/>
          <w:sz w:val="32"/>
          <w:szCs w:val="32"/>
        </w:rPr>
        <w:t>40. Why Status Matters</w:t>
      </w:r>
    </w:p>
    <w:p w14:paraId="2890D58A" w14:textId="77777777" w:rsidR="00DB6ED9" w:rsidRPr="00DB6ED9" w:rsidRDefault="00DB6ED9" w:rsidP="00DB6ED9">
      <w:pPr>
        <w:rPr>
          <w:sz w:val="32"/>
          <w:szCs w:val="32"/>
        </w:rPr>
      </w:pPr>
      <w:r w:rsidRPr="00DB6ED9">
        <w:rPr>
          <w:sz w:val="32"/>
          <w:szCs w:val="32"/>
        </w:rPr>
        <w:t>It communicates:</w:t>
      </w:r>
    </w:p>
    <w:p w14:paraId="575CDEC8" w14:textId="77777777" w:rsidR="00DB6ED9" w:rsidRPr="00DB6ED9" w:rsidRDefault="00DB6ED9" w:rsidP="00DB6ED9">
      <w:pPr>
        <w:rPr>
          <w:b/>
          <w:bCs/>
          <w:sz w:val="32"/>
          <w:szCs w:val="32"/>
        </w:rPr>
      </w:pPr>
      <w:r w:rsidRPr="00DB6ED9">
        <w:rPr>
          <w:b/>
          <w:bCs/>
          <w:sz w:val="32"/>
          <w:szCs w:val="32"/>
        </w:rPr>
        <w:t>Workflow health.</w:t>
      </w:r>
    </w:p>
    <w:p w14:paraId="20DB7BB8" w14:textId="77777777" w:rsidR="00DB6ED9" w:rsidRPr="00DB6ED9" w:rsidRDefault="00000000" w:rsidP="00DB6ED9">
      <w:pPr>
        <w:rPr>
          <w:sz w:val="32"/>
          <w:szCs w:val="32"/>
        </w:rPr>
      </w:pPr>
      <w:r>
        <w:rPr>
          <w:sz w:val="32"/>
          <w:szCs w:val="32"/>
        </w:rPr>
        <w:pict w14:anchorId="68E9CB4C">
          <v:rect id="_x0000_i1065" style="width:0;height:1.5pt" o:hralign="center" o:hrstd="t" o:hr="t" fillcolor="#a0a0a0" stroked="f"/>
        </w:pict>
      </w:r>
    </w:p>
    <w:p w14:paraId="1F260C40" w14:textId="77777777" w:rsidR="00DB6ED9" w:rsidRPr="00DB6ED9" w:rsidRDefault="00DB6ED9" w:rsidP="00DB6ED9">
      <w:pPr>
        <w:rPr>
          <w:b/>
          <w:bCs/>
          <w:sz w:val="32"/>
          <w:szCs w:val="32"/>
        </w:rPr>
      </w:pPr>
      <w:r w:rsidRPr="00DB6ED9">
        <w:rPr>
          <w:b/>
          <w:bCs/>
          <w:sz w:val="32"/>
          <w:szCs w:val="32"/>
        </w:rPr>
        <w:t>PART N — EXECUTIVE TREND</w:t>
      </w:r>
    </w:p>
    <w:p w14:paraId="11B0B4E4" w14:textId="77777777" w:rsidR="00DB6ED9" w:rsidRPr="00DB6ED9" w:rsidRDefault="00DB6ED9" w:rsidP="00DB6ED9">
      <w:pPr>
        <w:rPr>
          <w:b/>
          <w:bCs/>
          <w:sz w:val="32"/>
          <w:szCs w:val="32"/>
        </w:rPr>
      </w:pPr>
      <w:r w:rsidRPr="00DB6ED9">
        <w:rPr>
          <w:b/>
          <w:bCs/>
          <w:sz w:val="32"/>
          <w:szCs w:val="32"/>
        </w:rPr>
        <w:t>41. Add Line Chart</w:t>
      </w:r>
    </w:p>
    <w:p w14:paraId="431846CD" w14:textId="77777777" w:rsidR="00DB6ED9" w:rsidRPr="00DB6ED9" w:rsidRDefault="00DB6ED9" w:rsidP="00DB6ED9">
      <w:pPr>
        <w:rPr>
          <w:sz w:val="32"/>
          <w:szCs w:val="32"/>
        </w:rPr>
      </w:pPr>
      <w:r w:rsidRPr="00DB6ED9">
        <w:rPr>
          <w:sz w:val="32"/>
          <w:szCs w:val="32"/>
        </w:rPr>
        <w:t>X-axis:</w:t>
      </w:r>
    </w:p>
    <w:p w14:paraId="1560F440" w14:textId="77777777" w:rsidR="00DB6ED9" w:rsidRPr="00DB6ED9" w:rsidRDefault="00DB6ED9" w:rsidP="00DB6ED9">
      <w:pPr>
        <w:rPr>
          <w:sz w:val="32"/>
          <w:szCs w:val="32"/>
        </w:rPr>
      </w:pPr>
      <w:r w:rsidRPr="00DB6ED9">
        <w:rPr>
          <w:sz w:val="32"/>
          <w:szCs w:val="32"/>
        </w:rPr>
        <w:t>DimDate[Year-Month]</w:t>
      </w:r>
    </w:p>
    <w:p w14:paraId="4387038E" w14:textId="77777777" w:rsidR="00DB6ED9" w:rsidRPr="00DB6ED9" w:rsidRDefault="00DB6ED9" w:rsidP="00DB6ED9">
      <w:pPr>
        <w:rPr>
          <w:sz w:val="32"/>
          <w:szCs w:val="32"/>
        </w:rPr>
      </w:pPr>
      <w:r w:rsidRPr="00DB6ED9">
        <w:rPr>
          <w:sz w:val="32"/>
          <w:szCs w:val="32"/>
        </w:rPr>
        <w:t>Y-axis:</w:t>
      </w:r>
    </w:p>
    <w:p w14:paraId="2DA0434A" w14:textId="77777777" w:rsidR="00DB6ED9" w:rsidRPr="00DB6ED9" w:rsidRDefault="00DB6ED9" w:rsidP="00DB6ED9">
      <w:pPr>
        <w:rPr>
          <w:sz w:val="32"/>
          <w:szCs w:val="32"/>
        </w:rPr>
      </w:pPr>
      <w:r w:rsidRPr="00DB6ED9">
        <w:rPr>
          <w:sz w:val="32"/>
          <w:szCs w:val="32"/>
        </w:rPr>
        <w:t>[Total Leave Requests]</w:t>
      </w:r>
    </w:p>
    <w:p w14:paraId="78424C84" w14:textId="77777777" w:rsidR="00DB6ED9" w:rsidRPr="00DB6ED9" w:rsidRDefault="00000000" w:rsidP="00DB6ED9">
      <w:pPr>
        <w:rPr>
          <w:sz w:val="32"/>
          <w:szCs w:val="32"/>
        </w:rPr>
      </w:pPr>
      <w:r>
        <w:rPr>
          <w:sz w:val="32"/>
          <w:szCs w:val="32"/>
        </w:rPr>
        <w:pict w14:anchorId="6C29238F">
          <v:rect id="_x0000_i1066" style="width:0;height:1.5pt" o:hralign="center" o:hrstd="t" o:hr="t" fillcolor="#a0a0a0" stroked="f"/>
        </w:pict>
      </w:r>
    </w:p>
    <w:p w14:paraId="227E4D9B" w14:textId="77777777" w:rsidR="00DB6ED9" w:rsidRPr="00DB6ED9" w:rsidRDefault="00DB6ED9" w:rsidP="00DB6ED9">
      <w:pPr>
        <w:rPr>
          <w:b/>
          <w:bCs/>
          <w:sz w:val="32"/>
          <w:szCs w:val="32"/>
        </w:rPr>
      </w:pPr>
      <w:r w:rsidRPr="00DB6ED9">
        <w:rPr>
          <w:b/>
          <w:bCs/>
          <w:sz w:val="32"/>
          <w:szCs w:val="32"/>
        </w:rPr>
        <w:t>42. Sort</w:t>
      </w:r>
    </w:p>
    <w:p w14:paraId="6273EB47" w14:textId="77777777" w:rsidR="00DB6ED9" w:rsidRPr="00DB6ED9" w:rsidRDefault="00DB6ED9" w:rsidP="00DB6ED9">
      <w:pPr>
        <w:rPr>
          <w:sz w:val="32"/>
          <w:szCs w:val="32"/>
        </w:rPr>
      </w:pPr>
      <w:r w:rsidRPr="00DB6ED9">
        <w:rPr>
          <w:sz w:val="32"/>
          <w:szCs w:val="32"/>
        </w:rPr>
        <w:t>Ensure Year-Month uses:</w:t>
      </w:r>
    </w:p>
    <w:p w14:paraId="1415F6EF" w14:textId="77777777" w:rsidR="00DB6ED9" w:rsidRPr="00DB6ED9" w:rsidRDefault="00DB6ED9" w:rsidP="00DB6ED9">
      <w:pPr>
        <w:rPr>
          <w:b/>
          <w:bCs/>
          <w:sz w:val="32"/>
          <w:szCs w:val="32"/>
        </w:rPr>
      </w:pPr>
      <w:r w:rsidRPr="00DB6ED9">
        <w:rPr>
          <w:b/>
          <w:bCs/>
          <w:sz w:val="32"/>
          <w:szCs w:val="32"/>
        </w:rPr>
        <w:lastRenderedPageBreak/>
        <w:t>Correct chronological sort.</w:t>
      </w:r>
    </w:p>
    <w:p w14:paraId="29AEF722" w14:textId="77777777" w:rsidR="00DB6ED9" w:rsidRPr="00DB6ED9" w:rsidRDefault="00DB6ED9" w:rsidP="00DB6ED9">
      <w:pPr>
        <w:rPr>
          <w:sz w:val="32"/>
          <w:szCs w:val="32"/>
        </w:rPr>
      </w:pPr>
      <w:r w:rsidRPr="00DB6ED9">
        <w:rPr>
          <w:sz w:val="32"/>
          <w:szCs w:val="32"/>
        </w:rPr>
        <w:t>Do not sort:</w:t>
      </w:r>
    </w:p>
    <w:p w14:paraId="384B91B1" w14:textId="77777777" w:rsidR="00DB6ED9" w:rsidRPr="00DB6ED9" w:rsidRDefault="00DB6ED9" w:rsidP="00DB6ED9">
      <w:pPr>
        <w:rPr>
          <w:b/>
          <w:bCs/>
          <w:sz w:val="32"/>
          <w:szCs w:val="32"/>
        </w:rPr>
      </w:pPr>
      <w:r w:rsidRPr="00DB6ED9">
        <w:rPr>
          <w:b/>
          <w:bCs/>
          <w:sz w:val="32"/>
          <w:szCs w:val="32"/>
        </w:rPr>
        <w:t>Alphabetically.</w:t>
      </w:r>
    </w:p>
    <w:p w14:paraId="462111EF" w14:textId="77777777" w:rsidR="00DB6ED9" w:rsidRPr="00DB6ED9" w:rsidRDefault="00000000" w:rsidP="00DB6ED9">
      <w:pPr>
        <w:rPr>
          <w:sz w:val="32"/>
          <w:szCs w:val="32"/>
        </w:rPr>
      </w:pPr>
      <w:r>
        <w:rPr>
          <w:sz w:val="32"/>
          <w:szCs w:val="32"/>
        </w:rPr>
        <w:pict w14:anchorId="014615F2">
          <v:rect id="_x0000_i1067" style="width:0;height:1.5pt" o:hralign="center" o:hrstd="t" o:hr="t" fillcolor="#a0a0a0" stroked="f"/>
        </w:pict>
      </w:r>
    </w:p>
    <w:p w14:paraId="7DB9E778" w14:textId="77777777" w:rsidR="00DB6ED9" w:rsidRPr="00DB6ED9" w:rsidRDefault="00DB6ED9" w:rsidP="00DB6ED9">
      <w:pPr>
        <w:rPr>
          <w:b/>
          <w:bCs/>
          <w:sz w:val="32"/>
          <w:szCs w:val="32"/>
        </w:rPr>
      </w:pPr>
      <w:r w:rsidRPr="00DB6ED9">
        <w:rPr>
          <w:b/>
          <w:bCs/>
          <w:sz w:val="32"/>
          <w:szCs w:val="32"/>
        </w:rPr>
        <w:t>43. Purpose</w:t>
      </w:r>
    </w:p>
    <w:p w14:paraId="5FF1EB24" w14:textId="77777777" w:rsidR="00DB6ED9" w:rsidRPr="00DB6ED9" w:rsidRDefault="00DB6ED9" w:rsidP="00DB6ED9">
      <w:pPr>
        <w:rPr>
          <w:sz w:val="32"/>
          <w:szCs w:val="32"/>
        </w:rPr>
      </w:pPr>
      <w:r w:rsidRPr="00DB6ED9">
        <w:rPr>
          <w:sz w:val="32"/>
          <w:szCs w:val="32"/>
        </w:rPr>
        <w:t>Answers:</w:t>
      </w:r>
    </w:p>
    <w:p w14:paraId="5ED6AA5B" w14:textId="77777777" w:rsidR="00DB6ED9" w:rsidRPr="00DB6ED9" w:rsidRDefault="00DB6ED9" w:rsidP="00DB6ED9">
      <w:pPr>
        <w:rPr>
          <w:sz w:val="32"/>
          <w:szCs w:val="32"/>
        </w:rPr>
      </w:pPr>
      <w:r w:rsidRPr="00DB6ED9">
        <w:rPr>
          <w:sz w:val="32"/>
          <w:szCs w:val="32"/>
        </w:rPr>
        <w:t>Is Leave activity increasing or decreasing?</w:t>
      </w:r>
    </w:p>
    <w:p w14:paraId="6C523C93" w14:textId="77777777" w:rsidR="00DB6ED9" w:rsidRPr="00DB6ED9" w:rsidRDefault="00000000" w:rsidP="00DB6ED9">
      <w:pPr>
        <w:rPr>
          <w:sz w:val="32"/>
          <w:szCs w:val="32"/>
        </w:rPr>
      </w:pPr>
      <w:r>
        <w:rPr>
          <w:sz w:val="32"/>
          <w:szCs w:val="32"/>
        </w:rPr>
        <w:pict w14:anchorId="78C49517">
          <v:rect id="_x0000_i1068" style="width:0;height:1.5pt" o:hralign="center" o:hrstd="t" o:hr="t" fillcolor="#a0a0a0" stroked="f"/>
        </w:pict>
      </w:r>
    </w:p>
    <w:p w14:paraId="29EAB33D" w14:textId="77777777" w:rsidR="00DB6ED9" w:rsidRPr="00DB6ED9" w:rsidRDefault="00DB6ED9" w:rsidP="00DB6ED9">
      <w:pPr>
        <w:rPr>
          <w:b/>
          <w:bCs/>
          <w:sz w:val="32"/>
          <w:szCs w:val="32"/>
        </w:rPr>
      </w:pPr>
      <w:r w:rsidRPr="00DB6ED9">
        <w:rPr>
          <w:b/>
          <w:bCs/>
          <w:sz w:val="32"/>
          <w:szCs w:val="32"/>
        </w:rPr>
        <w:t>PART O — EXECUTIVE SLICERS</w:t>
      </w:r>
    </w:p>
    <w:p w14:paraId="2BEAEAED" w14:textId="77777777" w:rsidR="00DB6ED9" w:rsidRPr="00DB6ED9" w:rsidRDefault="00DB6ED9" w:rsidP="00DB6ED9">
      <w:pPr>
        <w:rPr>
          <w:b/>
          <w:bCs/>
          <w:sz w:val="32"/>
          <w:szCs w:val="32"/>
        </w:rPr>
      </w:pPr>
      <w:r w:rsidRPr="00DB6ED9">
        <w:rPr>
          <w:b/>
          <w:bCs/>
          <w:sz w:val="32"/>
          <w:szCs w:val="32"/>
        </w:rPr>
        <w:t>44. Add</w:t>
      </w:r>
    </w:p>
    <w:p w14:paraId="6E434FAD" w14:textId="77777777" w:rsidR="00DB6ED9" w:rsidRPr="00DB6ED9" w:rsidRDefault="00DB6ED9" w:rsidP="00DB6ED9">
      <w:pPr>
        <w:rPr>
          <w:sz w:val="32"/>
          <w:szCs w:val="32"/>
        </w:rPr>
      </w:pPr>
      <w:r w:rsidRPr="00DB6ED9">
        <w:rPr>
          <w:sz w:val="32"/>
          <w:szCs w:val="32"/>
        </w:rPr>
        <w:t>Year</w:t>
      </w:r>
    </w:p>
    <w:p w14:paraId="275487ED" w14:textId="77777777" w:rsidR="00DB6ED9" w:rsidRPr="00DB6ED9" w:rsidRDefault="00DB6ED9" w:rsidP="00DB6ED9">
      <w:pPr>
        <w:rPr>
          <w:sz w:val="32"/>
          <w:szCs w:val="32"/>
        </w:rPr>
      </w:pPr>
    </w:p>
    <w:p w14:paraId="70EF4E1C" w14:textId="77777777" w:rsidR="00DB6ED9" w:rsidRPr="00DB6ED9" w:rsidRDefault="00DB6ED9" w:rsidP="00DB6ED9">
      <w:pPr>
        <w:rPr>
          <w:sz w:val="32"/>
          <w:szCs w:val="32"/>
        </w:rPr>
      </w:pPr>
      <w:r w:rsidRPr="00DB6ED9">
        <w:rPr>
          <w:sz w:val="32"/>
          <w:szCs w:val="32"/>
        </w:rPr>
        <w:t>Department</w:t>
      </w:r>
    </w:p>
    <w:p w14:paraId="27947F29" w14:textId="77777777" w:rsidR="00DB6ED9" w:rsidRPr="00DB6ED9" w:rsidRDefault="00DB6ED9" w:rsidP="00DB6ED9">
      <w:pPr>
        <w:rPr>
          <w:sz w:val="32"/>
          <w:szCs w:val="32"/>
        </w:rPr>
      </w:pPr>
    </w:p>
    <w:p w14:paraId="06DF0C75" w14:textId="77777777" w:rsidR="00DB6ED9" w:rsidRPr="00DB6ED9" w:rsidRDefault="00DB6ED9" w:rsidP="00DB6ED9">
      <w:pPr>
        <w:rPr>
          <w:sz w:val="32"/>
          <w:szCs w:val="32"/>
        </w:rPr>
      </w:pPr>
      <w:r w:rsidRPr="00DB6ED9">
        <w:rPr>
          <w:sz w:val="32"/>
          <w:szCs w:val="32"/>
        </w:rPr>
        <w:t>Leave Type</w:t>
      </w:r>
    </w:p>
    <w:p w14:paraId="35ED9FB3" w14:textId="77777777" w:rsidR="00DB6ED9" w:rsidRPr="00DB6ED9" w:rsidRDefault="00000000" w:rsidP="00DB6ED9">
      <w:pPr>
        <w:rPr>
          <w:sz w:val="32"/>
          <w:szCs w:val="32"/>
        </w:rPr>
      </w:pPr>
      <w:r>
        <w:rPr>
          <w:sz w:val="32"/>
          <w:szCs w:val="32"/>
        </w:rPr>
        <w:pict w14:anchorId="28988BB1">
          <v:rect id="_x0000_i1069" style="width:0;height:1.5pt" o:hralign="center" o:hrstd="t" o:hr="t" fillcolor="#a0a0a0" stroked="f"/>
        </w:pict>
      </w:r>
    </w:p>
    <w:p w14:paraId="78145C88" w14:textId="77777777" w:rsidR="00DB6ED9" w:rsidRPr="00DB6ED9" w:rsidRDefault="00DB6ED9" w:rsidP="00DB6ED9">
      <w:pPr>
        <w:rPr>
          <w:b/>
          <w:bCs/>
          <w:sz w:val="32"/>
          <w:szCs w:val="32"/>
        </w:rPr>
      </w:pPr>
      <w:r w:rsidRPr="00DB6ED9">
        <w:rPr>
          <w:b/>
          <w:bCs/>
          <w:sz w:val="32"/>
          <w:szCs w:val="32"/>
        </w:rPr>
        <w:t>45. Avoid Too Many</w:t>
      </w:r>
    </w:p>
    <w:p w14:paraId="402ECAB0" w14:textId="77777777" w:rsidR="00DB6ED9" w:rsidRPr="00DB6ED9" w:rsidRDefault="00DB6ED9" w:rsidP="00DB6ED9">
      <w:pPr>
        <w:rPr>
          <w:sz w:val="32"/>
          <w:szCs w:val="32"/>
        </w:rPr>
      </w:pPr>
      <w:r w:rsidRPr="00DB6ED9">
        <w:rPr>
          <w:sz w:val="32"/>
          <w:szCs w:val="32"/>
        </w:rPr>
        <w:t>Do not add:</w:t>
      </w:r>
    </w:p>
    <w:p w14:paraId="5E229063" w14:textId="77777777" w:rsidR="00DB6ED9" w:rsidRPr="00DB6ED9" w:rsidRDefault="00DB6ED9" w:rsidP="00DB6ED9">
      <w:pPr>
        <w:rPr>
          <w:sz w:val="32"/>
          <w:szCs w:val="32"/>
        </w:rPr>
      </w:pPr>
      <w:r w:rsidRPr="00DB6ED9">
        <w:rPr>
          <w:sz w:val="32"/>
          <w:szCs w:val="32"/>
        </w:rPr>
        <w:t>15 Slicers</w:t>
      </w:r>
    </w:p>
    <w:p w14:paraId="6F0A069F" w14:textId="77777777" w:rsidR="00DB6ED9" w:rsidRPr="00DB6ED9" w:rsidRDefault="00DB6ED9" w:rsidP="00DB6ED9">
      <w:pPr>
        <w:rPr>
          <w:sz w:val="32"/>
          <w:szCs w:val="32"/>
        </w:rPr>
      </w:pPr>
      <w:r w:rsidRPr="00DB6ED9">
        <w:rPr>
          <w:sz w:val="32"/>
          <w:szCs w:val="32"/>
        </w:rPr>
        <w:t>to the Executive page.</w:t>
      </w:r>
    </w:p>
    <w:p w14:paraId="6EACE7BD" w14:textId="77777777" w:rsidR="00DB6ED9" w:rsidRPr="00DB6ED9" w:rsidRDefault="00DB6ED9" w:rsidP="00DB6ED9">
      <w:pPr>
        <w:rPr>
          <w:sz w:val="32"/>
          <w:szCs w:val="32"/>
        </w:rPr>
      </w:pPr>
      <w:r w:rsidRPr="00DB6ED9">
        <w:rPr>
          <w:sz w:val="32"/>
          <w:szCs w:val="32"/>
        </w:rPr>
        <w:t>Use the most important:</w:t>
      </w:r>
    </w:p>
    <w:p w14:paraId="7A431FBD" w14:textId="77777777" w:rsidR="00DB6ED9" w:rsidRPr="00DB6ED9" w:rsidRDefault="00DB6ED9" w:rsidP="00DB6ED9">
      <w:pPr>
        <w:rPr>
          <w:b/>
          <w:bCs/>
          <w:sz w:val="32"/>
          <w:szCs w:val="32"/>
        </w:rPr>
      </w:pPr>
      <w:r w:rsidRPr="00DB6ED9">
        <w:rPr>
          <w:b/>
          <w:bCs/>
          <w:sz w:val="32"/>
          <w:szCs w:val="32"/>
        </w:rPr>
        <w:t>Decision filters.</w:t>
      </w:r>
    </w:p>
    <w:p w14:paraId="7C258D05" w14:textId="77777777" w:rsidR="00DB6ED9" w:rsidRPr="00DB6ED9" w:rsidRDefault="00000000" w:rsidP="00DB6ED9">
      <w:pPr>
        <w:rPr>
          <w:sz w:val="32"/>
          <w:szCs w:val="32"/>
        </w:rPr>
      </w:pPr>
      <w:r>
        <w:rPr>
          <w:sz w:val="32"/>
          <w:szCs w:val="32"/>
        </w:rPr>
        <w:lastRenderedPageBreak/>
        <w:pict w14:anchorId="7F33DFBC">
          <v:rect id="_x0000_i1070" style="width:0;height:1.5pt" o:hralign="center" o:hrstd="t" o:hr="t" fillcolor="#a0a0a0" stroked="f"/>
        </w:pict>
      </w:r>
    </w:p>
    <w:p w14:paraId="479FE04B" w14:textId="77777777" w:rsidR="00DB6ED9" w:rsidRPr="00DB6ED9" w:rsidRDefault="00DB6ED9" w:rsidP="00DB6ED9">
      <w:pPr>
        <w:rPr>
          <w:b/>
          <w:bCs/>
          <w:sz w:val="32"/>
          <w:szCs w:val="32"/>
        </w:rPr>
      </w:pPr>
      <w:r w:rsidRPr="00DB6ED9">
        <w:rPr>
          <w:b/>
          <w:bCs/>
          <w:sz w:val="32"/>
          <w:szCs w:val="32"/>
        </w:rPr>
        <w:t>PART P — DYNAMIC TITLE</w:t>
      </w:r>
    </w:p>
    <w:p w14:paraId="5B6C713D" w14:textId="77777777" w:rsidR="00DB6ED9" w:rsidRPr="00DB6ED9" w:rsidRDefault="00DB6ED9" w:rsidP="00DB6ED9">
      <w:pPr>
        <w:rPr>
          <w:b/>
          <w:bCs/>
          <w:sz w:val="32"/>
          <w:szCs w:val="32"/>
        </w:rPr>
      </w:pPr>
      <w:r w:rsidRPr="00DB6ED9">
        <w:rPr>
          <w:b/>
          <w:bCs/>
          <w:sz w:val="32"/>
          <w:szCs w:val="32"/>
        </w:rPr>
        <w:t>46. Existing Measure</w:t>
      </w:r>
    </w:p>
    <w:p w14:paraId="6A4122C0" w14:textId="77777777" w:rsidR="00DB6ED9" w:rsidRPr="00DB6ED9" w:rsidRDefault="00DB6ED9" w:rsidP="00DB6ED9">
      <w:pPr>
        <w:rPr>
          <w:sz w:val="32"/>
          <w:szCs w:val="32"/>
        </w:rPr>
      </w:pPr>
      <w:r w:rsidRPr="00DB6ED9">
        <w:rPr>
          <w:sz w:val="32"/>
          <w:szCs w:val="32"/>
        </w:rPr>
        <w:t>From Day 19:</w:t>
      </w:r>
    </w:p>
    <w:p w14:paraId="5FDF07AD" w14:textId="77777777" w:rsidR="00DB6ED9" w:rsidRPr="00DB6ED9" w:rsidRDefault="00DB6ED9" w:rsidP="00DB6ED9">
      <w:pPr>
        <w:rPr>
          <w:sz w:val="32"/>
          <w:szCs w:val="32"/>
        </w:rPr>
      </w:pPr>
      <w:r w:rsidRPr="00DB6ED9">
        <w:rPr>
          <w:sz w:val="32"/>
          <w:szCs w:val="32"/>
        </w:rPr>
        <w:t>Selected Department =</w:t>
      </w:r>
    </w:p>
    <w:p w14:paraId="0A364F38" w14:textId="77777777" w:rsidR="00DB6ED9" w:rsidRPr="00DB6ED9" w:rsidRDefault="00DB6ED9" w:rsidP="00DB6ED9">
      <w:pPr>
        <w:rPr>
          <w:sz w:val="32"/>
          <w:szCs w:val="32"/>
        </w:rPr>
      </w:pPr>
      <w:r w:rsidRPr="00DB6ED9">
        <w:rPr>
          <w:sz w:val="32"/>
          <w:szCs w:val="32"/>
        </w:rPr>
        <w:t xml:space="preserve">    SELECTEDVALUE(</w:t>
      </w:r>
    </w:p>
    <w:p w14:paraId="6089C2E0" w14:textId="77777777" w:rsidR="00DB6ED9" w:rsidRPr="00DB6ED9" w:rsidRDefault="00DB6ED9" w:rsidP="00DB6ED9">
      <w:pPr>
        <w:rPr>
          <w:sz w:val="32"/>
          <w:szCs w:val="32"/>
        </w:rPr>
      </w:pPr>
      <w:r w:rsidRPr="00DB6ED9">
        <w:rPr>
          <w:sz w:val="32"/>
          <w:szCs w:val="32"/>
        </w:rPr>
        <w:t xml:space="preserve">        DimEmployee[Department Name],</w:t>
      </w:r>
    </w:p>
    <w:p w14:paraId="2005F9AC" w14:textId="77777777" w:rsidR="00DB6ED9" w:rsidRPr="00DB6ED9" w:rsidRDefault="00DB6ED9" w:rsidP="00DB6ED9">
      <w:pPr>
        <w:rPr>
          <w:sz w:val="32"/>
          <w:szCs w:val="32"/>
        </w:rPr>
      </w:pPr>
      <w:r w:rsidRPr="00DB6ED9">
        <w:rPr>
          <w:sz w:val="32"/>
          <w:szCs w:val="32"/>
        </w:rPr>
        <w:t xml:space="preserve">        "All Departments"</w:t>
      </w:r>
    </w:p>
    <w:p w14:paraId="2047FD59" w14:textId="77777777" w:rsidR="00DB6ED9" w:rsidRPr="00DB6ED9" w:rsidRDefault="00DB6ED9" w:rsidP="00DB6ED9">
      <w:pPr>
        <w:rPr>
          <w:sz w:val="32"/>
          <w:szCs w:val="32"/>
        </w:rPr>
      </w:pPr>
      <w:r w:rsidRPr="00DB6ED9">
        <w:rPr>
          <w:sz w:val="32"/>
          <w:szCs w:val="32"/>
        </w:rPr>
        <w:t xml:space="preserve">    )</w:t>
      </w:r>
    </w:p>
    <w:p w14:paraId="04CF0C36" w14:textId="77777777" w:rsidR="00DB6ED9" w:rsidRPr="00DB6ED9" w:rsidRDefault="00000000" w:rsidP="00DB6ED9">
      <w:pPr>
        <w:rPr>
          <w:sz w:val="32"/>
          <w:szCs w:val="32"/>
        </w:rPr>
      </w:pPr>
      <w:r>
        <w:rPr>
          <w:sz w:val="32"/>
          <w:szCs w:val="32"/>
        </w:rPr>
        <w:pict w14:anchorId="041B38B8">
          <v:rect id="_x0000_i1071" style="width:0;height:1.5pt" o:hralign="center" o:hrstd="t" o:hr="t" fillcolor="#a0a0a0" stroked="f"/>
        </w:pict>
      </w:r>
    </w:p>
    <w:p w14:paraId="16143508" w14:textId="77777777" w:rsidR="00DB6ED9" w:rsidRPr="00DB6ED9" w:rsidRDefault="00DB6ED9" w:rsidP="00DB6ED9">
      <w:pPr>
        <w:rPr>
          <w:b/>
          <w:bCs/>
          <w:sz w:val="32"/>
          <w:szCs w:val="32"/>
        </w:rPr>
      </w:pPr>
      <w:r w:rsidRPr="00DB6ED9">
        <w:rPr>
          <w:b/>
          <w:bCs/>
          <w:sz w:val="32"/>
          <w:szCs w:val="32"/>
        </w:rPr>
        <w:t>47. Create</w:t>
      </w:r>
    </w:p>
    <w:p w14:paraId="20433D57" w14:textId="77777777" w:rsidR="00DB6ED9" w:rsidRPr="00DB6ED9" w:rsidRDefault="00DB6ED9" w:rsidP="00DB6ED9">
      <w:pPr>
        <w:rPr>
          <w:sz w:val="32"/>
          <w:szCs w:val="32"/>
        </w:rPr>
      </w:pPr>
      <w:r w:rsidRPr="00DB6ED9">
        <w:rPr>
          <w:sz w:val="32"/>
          <w:szCs w:val="32"/>
        </w:rPr>
        <w:t>Executive Page Title =</w:t>
      </w:r>
    </w:p>
    <w:p w14:paraId="4E94E661" w14:textId="77777777" w:rsidR="00DB6ED9" w:rsidRPr="00DB6ED9" w:rsidRDefault="00DB6ED9" w:rsidP="00DB6ED9">
      <w:pPr>
        <w:rPr>
          <w:sz w:val="32"/>
          <w:szCs w:val="32"/>
        </w:rPr>
      </w:pPr>
      <w:r w:rsidRPr="00DB6ED9">
        <w:rPr>
          <w:sz w:val="32"/>
          <w:szCs w:val="32"/>
        </w:rPr>
        <w:t xml:space="preserve">    "Executive Overview — "</w:t>
      </w:r>
    </w:p>
    <w:p w14:paraId="415704C9" w14:textId="77777777" w:rsidR="00DB6ED9" w:rsidRPr="00DB6ED9" w:rsidRDefault="00DB6ED9" w:rsidP="00DB6ED9">
      <w:pPr>
        <w:rPr>
          <w:sz w:val="32"/>
          <w:szCs w:val="32"/>
        </w:rPr>
      </w:pPr>
      <w:r w:rsidRPr="00DB6ED9">
        <w:rPr>
          <w:sz w:val="32"/>
          <w:szCs w:val="32"/>
        </w:rPr>
        <w:t xml:space="preserve">        &amp;</w:t>
      </w:r>
    </w:p>
    <w:p w14:paraId="425F5BED" w14:textId="77777777" w:rsidR="00DB6ED9" w:rsidRPr="00DB6ED9" w:rsidRDefault="00DB6ED9" w:rsidP="00DB6ED9">
      <w:pPr>
        <w:rPr>
          <w:sz w:val="32"/>
          <w:szCs w:val="32"/>
        </w:rPr>
      </w:pPr>
      <w:r w:rsidRPr="00DB6ED9">
        <w:rPr>
          <w:sz w:val="32"/>
          <w:szCs w:val="32"/>
        </w:rPr>
        <w:t xml:space="preserve">    [Selected Department]</w:t>
      </w:r>
    </w:p>
    <w:p w14:paraId="5F5662D2" w14:textId="77777777" w:rsidR="00DB6ED9" w:rsidRPr="00DB6ED9" w:rsidRDefault="00000000" w:rsidP="00DB6ED9">
      <w:pPr>
        <w:rPr>
          <w:sz w:val="32"/>
          <w:szCs w:val="32"/>
        </w:rPr>
      </w:pPr>
      <w:r>
        <w:rPr>
          <w:sz w:val="32"/>
          <w:szCs w:val="32"/>
        </w:rPr>
        <w:pict w14:anchorId="235BA36B">
          <v:rect id="_x0000_i1072" style="width:0;height:1.5pt" o:hralign="center" o:hrstd="t" o:hr="t" fillcolor="#a0a0a0" stroked="f"/>
        </w:pict>
      </w:r>
    </w:p>
    <w:p w14:paraId="1019F652" w14:textId="77777777" w:rsidR="00DB6ED9" w:rsidRPr="00DB6ED9" w:rsidRDefault="00DB6ED9" w:rsidP="00DB6ED9">
      <w:pPr>
        <w:rPr>
          <w:b/>
          <w:bCs/>
          <w:sz w:val="32"/>
          <w:szCs w:val="32"/>
        </w:rPr>
      </w:pPr>
      <w:r w:rsidRPr="00DB6ED9">
        <w:rPr>
          <w:b/>
          <w:bCs/>
          <w:sz w:val="32"/>
          <w:szCs w:val="32"/>
        </w:rPr>
        <w:t>48. Example</w:t>
      </w:r>
    </w:p>
    <w:p w14:paraId="4F0B6E12" w14:textId="77777777" w:rsidR="00DB6ED9" w:rsidRPr="00DB6ED9" w:rsidRDefault="00DB6ED9" w:rsidP="00DB6ED9">
      <w:pPr>
        <w:rPr>
          <w:sz w:val="32"/>
          <w:szCs w:val="32"/>
        </w:rPr>
      </w:pPr>
      <w:r w:rsidRPr="00DB6ED9">
        <w:rPr>
          <w:sz w:val="32"/>
          <w:szCs w:val="32"/>
        </w:rPr>
        <w:t>Executive Overview — Finance</w:t>
      </w:r>
    </w:p>
    <w:p w14:paraId="048A90EB" w14:textId="77777777" w:rsidR="00DB6ED9" w:rsidRPr="00DB6ED9" w:rsidRDefault="00000000" w:rsidP="00DB6ED9">
      <w:pPr>
        <w:rPr>
          <w:sz w:val="32"/>
          <w:szCs w:val="32"/>
        </w:rPr>
      </w:pPr>
      <w:r>
        <w:rPr>
          <w:sz w:val="32"/>
          <w:szCs w:val="32"/>
        </w:rPr>
        <w:pict w14:anchorId="0D98F8AC">
          <v:rect id="_x0000_i1073" style="width:0;height:1.5pt" o:hralign="center" o:hrstd="t" o:hr="t" fillcolor="#a0a0a0" stroked="f"/>
        </w:pict>
      </w:r>
    </w:p>
    <w:p w14:paraId="52E63BD2" w14:textId="77777777" w:rsidR="00DB6ED9" w:rsidRPr="00DB6ED9" w:rsidRDefault="00DB6ED9" w:rsidP="00DB6ED9">
      <w:pPr>
        <w:rPr>
          <w:b/>
          <w:bCs/>
          <w:sz w:val="32"/>
          <w:szCs w:val="32"/>
        </w:rPr>
      </w:pPr>
      <w:r w:rsidRPr="00DB6ED9">
        <w:rPr>
          <w:b/>
          <w:bCs/>
          <w:sz w:val="32"/>
          <w:szCs w:val="32"/>
        </w:rPr>
        <w:t>49. Why?</w:t>
      </w:r>
    </w:p>
    <w:p w14:paraId="6591C6D2" w14:textId="77777777" w:rsidR="00DB6ED9" w:rsidRPr="00DB6ED9" w:rsidRDefault="00DB6ED9" w:rsidP="00DB6ED9">
      <w:pPr>
        <w:rPr>
          <w:sz w:val="32"/>
          <w:szCs w:val="32"/>
        </w:rPr>
      </w:pPr>
      <w:r w:rsidRPr="00DB6ED9">
        <w:rPr>
          <w:sz w:val="32"/>
          <w:szCs w:val="32"/>
        </w:rPr>
        <w:t>User immediately understands:</w:t>
      </w:r>
    </w:p>
    <w:p w14:paraId="248556D5" w14:textId="77777777" w:rsidR="00DB6ED9" w:rsidRPr="00DB6ED9" w:rsidRDefault="00DB6ED9" w:rsidP="00DB6ED9">
      <w:pPr>
        <w:rPr>
          <w:b/>
          <w:bCs/>
          <w:sz w:val="32"/>
          <w:szCs w:val="32"/>
        </w:rPr>
      </w:pPr>
      <w:r w:rsidRPr="00DB6ED9">
        <w:rPr>
          <w:b/>
          <w:bCs/>
          <w:sz w:val="32"/>
          <w:szCs w:val="32"/>
        </w:rPr>
        <w:t>Current analytical context.</w:t>
      </w:r>
    </w:p>
    <w:p w14:paraId="2A60FC7A" w14:textId="77777777" w:rsidR="00DB6ED9" w:rsidRPr="00DB6ED9" w:rsidRDefault="00000000" w:rsidP="00DB6ED9">
      <w:pPr>
        <w:rPr>
          <w:sz w:val="32"/>
          <w:szCs w:val="32"/>
        </w:rPr>
      </w:pPr>
      <w:r>
        <w:rPr>
          <w:sz w:val="32"/>
          <w:szCs w:val="32"/>
        </w:rPr>
        <w:lastRenderedPageBreak/>
        <w:pict w14:anchorId="408885D2">
          <v:rect id="_x0000_i1074" style="width:0;height:1.5pt" o:hralign="center" o:hrstd="t" o:hr="t" fillcolor="#a0a0a0" stroked="f"/>
        </w:pict>
      </w:r>
    </w:p>
    <w:p w14:paraId="65C298A7" w14:textId="77777777" w:rsidR="00DB6ED9" w:rsidRPr="00DB6ED9" w:rsidRDefault="00DB6ED9" w:rsidP="00DB6ED9">
      <w:pPr>
        <w:rPr>
          <w:b/>
          <w:bCs/>
          <w:sz w:val="32"/>
          <w:szCs w:val="32"/>
        </w:rPr>
      </w:pPr>
      <w:r w:rsidRPr="00DB6ED9">
        <w:rPr>
          <w:b/>
          <w:bCs/>
          <w:sz w:val="32"/>
          <w:szCs w:val="32"/>
        </w:rPr>
        <w:t>PART Q — DEPARTMENT ANALYSIS PAGE</w:t>
      </w:r>
    </w:p>
    <w:p w14:paraId="756731AE" w14:textId="77777777" w:rsidR="00DB6ED9" w:rsidRPr="00DB6ED9" w:rsidRDefault="00DB6ED9" w:rsidP="00DB6ED9">
      <w:pPr>
        <w:rPr>
          <w:b/>
          <w:bCs/>
          <w:sz w:val="32"/>
          <w:szCs w:val="32"/>
        </w:rPr>
      </w:pPr>
      <w:r w:rsidRPr="00DB6ED9">
        <w:rPr>
          <w:b/>
          <w:bCs/>
          <w:sz w:val="32"/>
          <w:szCs w:val="32"/>
        </w:rPr>
        <w:t>50. Purpose</w:t>
      </w:r>
    </w:p>
    <w:p w14:paraId="12E9D973" w14:textId="77777777" w:rsidR="00DB6ED9" w:rsidRPr="00DB6ED9" w:rsidRDefault="00DB6ED9" w:rsidP="00DB6ED9">
      <w:pPr>
        <w:rPr>
          <w:sz w:val="32"/>
          <w:szCs w:val="32"/>
        </w:rPr>
      </w:pPr>
      <w:r w:rsidRPr="00DB6ED9">
        <w:rPr>
          <w:sz w:val="32"/>
          <w:szCs w:val="32"/>
        </w:rPr>
        <w:t>This page answers:</w:t>
      </w:r>
    </w:p>
    <w:p w14:paraId="3047C05C" w14:textId="77777777" w:rsidR="00DB6ED9" w:rsidRPr="00DB6ED9" w:rsidRDefault="00DB6ED9" w:rsidP="00DB6ED9">
      <w:pPr>
        <w:rPr>
          <w:b/>
          <w:bCs/>
          <w:sz w:val="32"/>
          <w:szCs w:val="32"/>
        </w:rPr>
      </w:pPr>
      <w:r w:rsidRPr="00DB6ED9">
        <w:rPr>
          <w:b/>
          <w:bCs/>
          <w:sz w:val="32"/>
          <w:szCs w:val="32"/>
        </w:rPr>
        <w:t>How do Departments compare?</w:t>
      </w:r>
    </w:p>
    <w:p w14:paraId="4BAB4A02" w14:textId="77777777" w:rsidR="00DB6ED9" w:rsidRPr="00DB6ED9" w:rsidRDefault="00000000" w:rsidP="00DB6ED9">
      <w:pPr>
        <w:rPr>
          <w:sz w:val="32"/>
          <w:szCs w:val="32"/>
        </w:rPr>
      </w:pPr>
      <w:r>
        <w:rPr>
          <w:sz w:val="32"/>
          <w:szCs w:val="32"/>
        </w:rPr>
        <w:pict w14:anchorId="5082B0FD">
          <v:rect id="_x0000_i1075" style="width:0;height:1.5pt" o:hralign="center" o:hrstd="t" o:hr="t" fillcolor="#a0a0a0" stroked="f"/>
        </w:pict>
      </w:r>
    </w:p>
    <w:p w14:paraId="05431E99" w14:textId="77777777" w:rsidR="00DB6ED9" w:rsidRPr="00DB6ED9" w:rsidRDefault="00DB6ED9" w:rsidP="00DB6ED9">
      <w:pPr>
        <w:rPr>
          <w:b/>
          <w:bCs/>
          <w:sz w:val="32"/>
          <w:szCs w:val="32"/>
        </w:rPr>
      </w:pPr>
      <w:r w:rsidRPr="00DB6ED9">
        <w:rPr>
          <w:b/>
          <w:bCs/>
          <w:sz w:val="32"/>
          <w:szCs w:val="32"/>
        </w:rPr>
        <w:t>51. Questions</w:t>
      </w:r>
    </w:p>
    <w:p w14:paraId="7AF98E53" w14:textId="77777777" w:rsidR="00DB6ED9" w:rsidRPr="00DB6ED9" w:rsidRDefault="00DB6ED9" w:rsidP="00DB6ED9">
      <w:pPr>
        <w:rPr>
          <w:sz w:val="32"/>
          <w:szCs w:val="32"/>
        </w:rPr>
      </w:pPr>
      <w:r w:rsidRPr="00DB6ED9">
        <w:rPr>
          <w:sz w:val="32"/>
          <w:szCs w:val="32"/>
        </w:rPr>
        <w:t>Which Department has most Requests?</w:t>
      </w:r>
    </w:p>
    <w:p w14:paraId="52D5EF93" w14:textId="77777777" w:rsidR="00DB6ED9" w:rsidRPr="00DB6ED9" w:rsidRDefault="00DB6ED9" w:rsidP="00DB6ED9">
      <w:pPr>
        <w:rPr>
          <w:sz w:val="32"/>
          <w:szCs w:val="32"/>
        </w:rPr>
      </w:pPr>
    </w:p>
    <w:p w14:paraId="7454CA1E" w14:textId="77777777" w:rsidR="00DB6ED9" w:rsidRPr="00DB6ED9" w:rsidRDefault="00DB6ED9" w:rsidP="00DB6ED9">
      <w:pPr>
        <w:rPr>
          <w:sz w:val="32"/>
          <w:szCs w:val="32"/>
        </w:rPr>
      </w:pPr>
      <w:r w:rsidRPr="00DB6ED9">
        <w:rPr>
          <w:sz w:val="32"/>
          <w:szCs w:val="32"/>
        </w:rPr>
        <w:t>Which Department has most Approved Leave Days?</w:t>
      </w:r>
    </w:p>
    <w:p w14:paraId="73DADA6E" w14:textId="77777777" w:rsidR="00DB6ED9" w:rsidRPr="00DB6ED9" w:rsidRDefault="00DB6ED9" w:rsidP="00DB6ED9">
      <w:pPr>
        <w:rPr>
          <w:sz w:val="32"/>
          <w:szCs w:val="32"/>
        </w:rPr>
      </w:pPr>
    </w:p>
    <w:p w14:paraId="2DFA9FC7" w14:textId="77777777" w:rsidR="00DB6ED9" w:rsidRPr="00DB6ED9" w:rsidRDefault="00DB6ED9" w:rsidP="00DB6ED9">
      <w:pPr>
        <w:rPr>
          <w:sz w:val="32"/>
          <w:szCs w:val="32"/>
        </w:rPr>
      </w:pPr>
      <w:r w:rsidRPr="00DB6ED9">
        <w:rPr>
          <w:sz w:val="32"/>
          <w:szCs w:val="32"/>
        </w:rPr>
        <w:t>Which Department has highest Approval Rate?</w:t>
      </w:r>
    </w:p>
    <w:p w14:paraId="02D06BD7" w14:textId="77777777" w:rsidR="00DB6ED9" w:rsidRPr="00DB6ED9" w:rsidRDefault="00DB6ED9" w:rsidP="00DB6ED9">
      <w:pPr>
        <w:rPr>
          <w:sz w:val="32"/>
          <w:szCs w:val="32"/>
        </w:rPr>
      </w:pPr>
    </w:p>
    <w:p w14:paraId="10C5C2B8" w14:textId="77777777" w:rsidR="00DB6ED9" w:rsidRPr="00DB6ED9" w:rsidRDefault="00DB6ED9" w:rsidP="00DB6ED9">
      <w:pPr>
        <w:rPr>
          <w:sz w:val="32"/>
          <w:szCs w:val="32"/>
        </w:rPr>
      </w:pPr>
      <w:r w:rsidRPr="00DB6ED9">
        <w:rPr>
          <w:sz w:val="32"/>
          <w:szCs w:val="32"/>
        </w:rPr>
        <w:t>Which Leave Types drive each Department's activity?</w:t>
      </w:r>
    </w:p>
    <w:p w14:paraId="0DCBB563" w14:textId="77777777" w:rsidR="00DB6ED9" w:rsidRPr="00DB6ED9" w:rsidRDefault="00DB6ED9" w:rsidP="00DB6ED9">
      <w:pPr>
        <w:rPr>
          <w:sz w:val="32"/>
          <w:szCs w:val="32"/>
        </w:rPr>
      </w:pPr>
    </w:p>
    <w:p w14:paraId="5AFA4558" w14:textId="77777777" w:rsidR="00DB6ED9" w:rsidRPr="00DB6ED9" w:rsidRDefault="00DB6ED9" w:rsidP="00DB6ED9">
      <w:pPr>
        <w:rPr>
          <w:sz w:val="32"/>
          <w:szCs w:val="32"/>
        </w:rPr>
      </w:pPr>
      <w:r w:rsidRPr="00DB6ED9">
        <w:rPr>
          <w:sz w:val="32"/>
          <w:szCs w:val="32"/>
        </w:rPr>
        <w:t>How long is Leave on average?</w:t>
      </w:r>
    </w:p>
    <w:p w14:paraId="4E432B84" w14:textId="77777777" w:rsidR="00DB6ED9" w:rsidRPr="00DB6ED9" w:rsidRDefault="00000000" w:rsidP="00DB6ED9">
      <w:pPr>
        <w:rPr>
          <w:sz w:val="32"/>
          <w:szCs w:val="32"/>
        </w:rPr>
      </w:pPr>
      <w:r>
        <w:rPr>
          <w:sz w:val="32"/>
          <w:szCs w:val="32"/>
        </w:rPr>
        <w:pict w14:anchorId="40CCC2BC">
          <v:rect id="_x0000_i1076" style="width:0;height:1.5pt" o:hralign="center" o:hrstd="t" o:hr="t" fillcolor="#a0a0a0" stroked="f"/>
        </w:pict>
      </w:r>
    </w:p>
    <w:p w14:paraId="01E94C09" w14:textId="77777777" w:rsidR="00DB6ED9" w:rsidRPr="00DB6ED9" w:rsidRDefault="00DB6ED9" w:rsidP="00DB6ED9">
      <w:pPr>
        <w:rPr>
          <w:b/>
          <w:bCs/>
          <w:sz w:val="32"/>
          <w:szCs w:val="32"/>
        </w:rPr>
      </w:pPr>
      <w:r w:rsidRPr="00DB6ED9">
        <w:rPr>
          <w:b/>
          <w:bCs/>
          <w:sz w:val="32"/>
          <w:szCs w:val="32"/>
        </w:rPr>
        <w:t>52. Layout</w:t>
      </w:r>
    </w:p>
    <w:p w14:paraId="6E16AA04" w14:textId="77777777" w:rsidR="00DB6ED9" w:rsidRPr="00DB6ED9" w:rsidRDefault="00DB6ED9" w:rsidP="00DB6ED9">
      <w:pPr>
        <w:rPr>
          <w:sz w:val="32"/>
          <w:szCs w:val="32"/>
        </w:rPr>
      </w:pPr>
      <w:r w:rsidRPr="00DB6ED9">
        <w:rPr>
          <w:sz w:val="32"/>
          <w:szCs w:val="32"/>
        </w:rPr>
        <w:t>+------------------------------------------------------+</w:t>
      </w:r>
    </w:p>
    <w:p w14:paraId="768556DC" w14:textId="77777777" w:rsidR="00DB6ED9" w:rsidRPr="00DB6ED9" w:rsidRDefault="00DB6ED9" w:rsidP="00DB6ED9">
      <w:pPr>
        <w:rPr>
          <w:sz w:val="32"/>
          <w:szCs w:val="32"/>
        </w:rPr>
      </w:pPr>
      <w:r w:rsidRPr="00DB6ED9">
        <w:rPr>
          <w:sz w:val="32"/>
          <w:szCs w:val="32"/>
        </w:rPr>
        <w:t>| Department Analysis                                  |</w:t>
      </w:r>
    </w:p>
    <w:p w14:paraId="74622CFB" w14:textId="77777777" w:rsidR="00DB6ED9" w:rsidRPr="00DB6ED9" w:rsidRDefault="00DB6ED9" w:rsidP="00DB6ED9">
      <w:pPr>
        <w:rPr>
          <w:sz w:val="32"/>
          <w:szCs w:val="32"/>
        </w:rPr>
      </w:pPr>
      <w:r w:rsidRPr="00DB6ED9">
        <w:rPr>
          <w:sz w:val="32"/>
          <w:szCs w:val="32"/>
        </w:rPr>
        <w:t>+------------------------------------------------------+</w:t>
      </w:r>
    </w:p>
    <w:p w14:paraId="75648B26" w14:textId="77777777" w:rsidR="00DB6ED9" w:rsidRPr="00DB6ED9" w:rsidRDefault="00DB6ED9" w:rsidP="00DB6ED9">
      <w:pPr>
        <w:rPr>
          <w:sz w:val="32"/>
          <w:szCs w:val="32"/>
        </w:rPr>
      </w:pPr>
      <w:r w:rsidRPr="00DB6ED9">
        <w:rPr>
          <w:sz w:val="32"/>
          <w:szCs w:val="32"/>
        </w:rPr>
        <w:t>| Department | Year | Leave Type                       |</w:t>
      </w:r>
    </w:p>
    <w:p w14:paraId="2D3B1549" w14:textId="77777777" w:rsidR="00DB6ED9" w:rsidRPr="00DB6ED9" w:rsidRDefault="00DB6ED9" w:rsidP="00DB6ED9">
      <w:pPr>
        <w:rPr>
          <w:sz w:val="32"/>
          <w:szCs w:val="32"/>
        </w:rPr>
      </w:pPr>
      <w:r w:rsidRPr="00DB6ED9">
        <w:rPr>
          <w:sz w:val="32"/>
          <w:szCs w:val="32"/>
        </w:rPr>
        <w:lastRenderedPageBreak/>
        <w:t>+------------------------------------------------------+</w:t>
      </w:r>
    </w:p>
    <w:p w14:paraId="4EAC5B53" w14:textId="77777777" w:rsidR="00DB6ED9" w:rsidRPr="00DB6ED9" w:rsidRDefault="00DB6ED9" w:rsidP="00DB6ED9">
      <w:pPr>
        <w:rPr>
          <w:sz w:val="32"/>
          <w:szCs w:val="32"/>
        </w:rPr>
      </w:pPr>
      <w:r w:rsidRPr="00DB6ED9">
        <w:rPr>
          <w:sz w:val="32"/>
          <w:szCs w:val="32"/>
        </w:rPr>
        <w:t>| Requests by Dept     | Approved Days by Dept         |</w:t>
      </w:r>
    </w:p>
    <w:p w14:paraId="453855C5" w14:textId="77777777" w:rsidR="00DB6ED9" w:rsidRPr="00DB6ED9" w:rsidRDefault="00DB6ED9" w:rsidP="00DB6ED9">
      <w:pPr>
        <w:rPr>
          <w:sz w:val="32"/>
          <w:szCs w:val="32"/>
        </w:rPr>
      </w:pPr>
      <w:r w:rsidRPr="00DB6ED9">
        <w:rPr>
          <w:sz w:val="32"/>
          <w:szCs w:val="32"/>
        </w:rPr>
        <w:t>+------------------------------------------------------+</w:t>
      </w:r>
    </w:p>
    <w:p w14:paraId="1D3F3F82" w14:textId="77777777" w:rsidR="00DB6ED9" w:rsidRPr="00DB6ED9" w:rsidRDefault="00DB6ED9" w:rsidP="00DB6ED9">
      <w:pPr>
        <w:rPr>
          <w:sz w:val="32"/>
          <w:szCs w:val="32"/>
        </w:rPr>
      </w:pPr>
      <w:r w:rsidRPr="00DB6ED9">
        <w:rPr>
          <w:sz w:val="32"/>
          <w:szCs w:val="32"/>
        </w:rPr>
        <w:t>| Approval Rate Matrix                                 |</w:t>
      </w:r>
    </w:p>
    <w:p w14:paraId="1E742902" w14:textId="77777777" w:rsidR="00DB6ED9" w:rsidRPr="00DB6ED9" w:rsidRDefault="00DB6ED9" w:rsidP="00DB6ED9">
      <w:pPr>
        <w:rPr>
          <w:sz w:val="32"/>
          <w:szCs w:val="32"/>
        </w:rPr>
      </w:pPr>
      <w:r w:rsidRPr="00DB6ED9">
        <w:rPr>
          <w:sz w:val="32"/>
          <w:szCs w:val="32"/>
        </w:rPr>
        <w:t>+------------------------------------------------------+</w:t>
      </w:r>
    </w:p>
    <w:p w14:paraId="6955EFD7" w14:textId="77777777" w:rsidR="00DB6ED9" w:rsidRPr="00DB6ED9" w:rsidRDefault="00DB6ED9" w:rsidP="00DB6ED9">
      <w:pPr>
        <w:rPr>
          <w:sz w:val="32"/>
          <w:szCs w:val="32"/>
        </w:rPr>
      </w:pPr>
      <w:r w:rsidRPr="00DB6ED9">
        <w:rPr>
          <w:sz w:val="32"/>
          <w:szCs w:val="32"/>
        </w:rPr>
        <w:t>| Department x Leave Type                              |</w:t>
      </w:r>
    </w:p>
    <w:p w14:paraId="20DEFB33" w14:textId="77777777" w:rsidR="00DB6ED9" w:rsidRPr="00DB6ED9" w:rsidRDefault="00DB6ED9" w:rsidP="00DB6ED9">
      <w:pPr>
        <w:rPr>
          <w:sz w:val="32"/>
          <w:szCs w:val="32"/>
        </w:rPr>
      </w:pPr>
      <w:r w:rsidRPr="00DB6ED9">
        <w:rPr>
          <w:sz w:val="32"/>
          <w:szCs w:val="32"/>
        </w:rPr>
        <w:t>+------------------------------------------------------+</w:t>
      </w:r>
    </w:p>
    <w:p w14:paraId="2557A32E" w14:textId="77777777" w:rsidR="00DB6ED9" w:rsidRPr="00DB6ED9" w:rsidRDefault="00000000" w:rsidP="00DB6ED9">
      <w:pPr>
        <w:rPr>
          <w:sz w:val="32"/>
          <w:szCs w:val="32"/>
        </w:rPr>
      </w:pPr>
      <w:r>
        <w:rPr>
          <w:sz w:val="32"/>
          <w:szCs w:val="32"/>
        </w:rPr>
        <w:pict w14:anchorId="0A57848F">
          <v:rect id="_x0000_i1077" style="width:0;height:1.5pt" o:hralign="center" o:hrstd="t" o:hr="t" fillcolor="#a0a0a0" stroked="f"/>
        </w:pict>
      </w:r>
    </w:p>
    <w:p w14:paraId="2E1BD269" w14:textId="77777777" w:rsidR="00DB6ED9" w:rsidRPr="00DB6ED9" w:rsidRDefault="00DB6ED9" w:rsidP="00DB6ED9">
      <w:pPr>
        <w:rPr>
          <w:b/>
          <w:bCs/>
          <w:sz w:val="32"/>
          <w:szCs w:val="32"/>
        </w:rPr>
      </w:pPr>
      <w:r w:rsidRPr="00DB6ED9">
        <w:rPr>
          <w:b/>
          <w:bCs/>
          <w:sz w:val="32"/>
          <w:szCs w:val="32"/>
        </w:rPr>
        <w:t>PART R — DEPARTMENT CHART</w:t>
      </w:r>
    </w:p>
    <w:p w14:paraId="7C63D08C" w14:textId="77777777" w:rsidR="00DB6ED9" w:rsidRPr="00DB6ED9" w:rsidRDefault="00DB6ED9" w:rsidP="00DB6ED9">
      <w:pPr>
        <w:rPr>
          <w:b/>
          <w:bCs/>
          <w:sz w:val="32"/>
          <w:szCs w:val="32"/>
        </w:rPr>
      </w:pPr>
      <w:r w:rsidRPr="00DB6ED9">
        <w:rPr>
          <w:b/>
          <w:bCs/>
          <w:sz w:val="32"/>
          <w:szCs w:val="32"/>
        </w:rPr>
        <w:t>53. Requests by Department</w:t>
      </w:r>
    </w:p>
    <w:p w14:paraId="1C4472DD" w14:textId="77777777" w:rsidR="00DB6ED9" w:rsidRPr="00DB6ED9" w:rsidRDefault="00DB6ED9" w:rsidP="00DB6ED9">
      <w:pPr>
        <w:rPr>
          <w:sz w:val="32"/>
          <w:szCs w:val="32"/>
        </w:rPr>
      </w:pPr>
      <w:r w:rsidRPr="00DB6ED9">
        <w:rPr>
          <w:sz w:val="32"/>
          <w:szCs w:val="32"/>
        </w:rPr>
        <w:t>Use:</w:t>
      </w:r>
    </w:p>
    <w:p w14:paraId="08F74043" w14:textId="77777777" w:rsidR="00DB6ED9" w:rsidRPr="00DB6ED9" w:rsidRDefault="00DB6ED9" w:rsidP="00DB6ED9">
      <w:pPr>
        <w:rPr>
          <w:sz w:val="32"/>
          <w:szCs w:val="32"/>
        </w:rPr>
      </w:pPr>
      <w:r w:rsidRPr="00DB6ED9">
        <w:rPr>
          <w:sz w:val="32"/>
          <w:szCs w:val="32"/>
        </w:rPr>
        <w:t>Axis:</w:t>
      </w:r>
    </w:p>
    <w:p w14:paraId="1068F1C1" w14:textId="77777777" w:rsidR="00DB6ED9" w:rsidRPr="00DB6ED9" w:rsidRDefault="00DB6ED9" w:rsidP="00DB6ED9">
      <w:pPr>
        <w:rPr>
          <w:sz w:val="32"/>
          <w:szCs w:val="32"/>
        </w:rPr>
      </w:pPr>
      <w:r w:rsidRPr="00DB6ED9">
        <w:rPr>
          <w:sz w:val="32"/>
          <w:szCs w:val="32"/>
        </w:rPr>
        <w:t>Department Name</w:t>
      </w:r>
    </w:p>
    <w:p w14:paraId="250F416C" w14:textId="77777777" w:rsidR="00DB6ED9" w:rsidRPr="00DB6ED9" w:rsidRDefault="00DB6ED9" w:rsidP="00DB6ED9">
      <w:pPr>
        <w:rPr>
          <w:sz w:val="32"/>
          <w:szCs w:val="32"/>
        </w:rPr>
      </w:pPr>
    </w:p>
    <w:p w14:paraId="554D8A93" w14:textId="77777777" w:rsidR="00DB6ED9" w:rsidRPr="00DB6ED9" w:rsidRDefault="00DB6ED9" w:rsidP="00DB6ED9">
      <w:pPr>
        <w:rPr>
          <w:sz w:val="32"/>
          <w:szCs w:val="32"/>
        </w:rPr>
      </w:pPr>
      <w:r w:rsidRPr="00DB6ED9">
        <w:rPr>
          <w:sz w:val="32"/>
          <w:szCs w:val="32"/>
        </w:rPr>
        <w:t>Value:</w:t>
      </w:r>
    </w:p>
    <w:p w14:paraId="1ACA080A" w14:textId="77777777" w:rsidR="00DB6ED9" w:rsidRPr="00DB6ED9" w:rsidRDefault="00DB6ED9" w:rsidP="00DB6ED9">
      <w:pPr>
        <w:rPr>
          <w:sz w:val="32"/>
          <w:szCs w:val="32"/>
        </w:rPr>
      </w:pPr>
      <w:r w:rsidRPr="00DB6ED9">
        <w:rPr>
          <w:sz w:val="32"/>
          <w:szCs w:val="32"/>
        </w:rPr>
        <w:t>[Total Leave Requests]</w:t>
      </w:r>
    </w:p>
    <w:p w14:paraId="53A32AEB" w14:textId="77777777" w:rsidR="00DB6ED9" w:rsidRPr="00DB6ED9" w:rsidRDefault="00000000" w:rsidP="00DB6ED9">
      <w:pPr>
        <w:rPr>
          <w:sz w:val="32"/>
          <w:szCs w:val="32"/>
        </w:rPr>
      </w:pPr>
      <w:r>
        <w:rPr>
          <w:sz w:val="32"/>
          <w:szCs w:val="32"/>
        </w:rPr>
        <w:pict w14:anchorId="5A8528C1">
          <v:rect id="_x0000_i1078" style="width:0;height:1.5pt" o:hralign="center" o:hrstd="t" o:hr="t" fillcolor="#a0a0a0" stroked="f"/>
        </w:pict>
      </w:r>
    </w:p>
    <w:p w14:paraId="35B2578F" w14:textId="77777777" w:rsidR="00DB6ED9" w:rsidRPr="00DB6ED9" w:rsidRDefault="00DB6ED9" w:rsidP="00DB6ED9">
      <w:pPr>
        <w:rPr>
          <w:b/>
          <w:bCs/>
          <w:sz w:val="32"/>
          <w:szCs w:val="32"/>
        </w:rPr>
      </w:pPr>
      <w:r w:rsidRPr="00DB6ED9">
        <w:rPr>
          <w:b/>
          <w:bCs/>
          <w:sz w:val="32"/>
          <w:szCs w:val="32"/>
        </w:rPr>
        <w:t>54. Add Tooltip Values</w:t>
      </w:r>
    </w:p>
    <w:p w14:paraId="15D5C8CB" w14:textId="77777777" w:rsidR="00DB6ED9" w:rsidRPr="00DB6ED9" w:rsidRDefault="00DB6ED9" w:rsidP="00DB6ED9">
      <w:pPr>
        <w:rPr>
          <w:sz w:val="32"/>
          <w:szCs w:val="32"/>
        </w:rPr>
      </w:pPr>
      <w:r w:rsidRPr="00DB6ED9">
        <w:rPr>
          <w:sz w:val="32"/>
          <w:szCs w:val="32"/>
        </w:rPr>
        <w:t>Add:</w:t>
      </w:r>
    </w:p>
    <w:p w14:paraId="4584BDEE" w14:textId="77777777" w:rsidR="00DB6ED9" w:rsidRPr="00DB6ED9" w:rsidRDefault="00DB6ED9" w:rsidP="00DB6ED9">
      <w:pPr>
        <w:rPr>
          <w:sz w:val="32"/>
          <w:szCs w:val="32"/>
        </w:rPr>
      </w:pPr>
      <w:r w:rsidRPr="00DB6ED9">
        <w:rPr>
          <w:sz w:val="32"/>
          <w:szCs w:val="32"/>
        </w:rPr>
        <w:t>[Approval Rate]</w:t>
      </w:r>
    </w:p>
    <w:p w14:paraId="1077376B" w14:textId="77777777" w:rsidR="00DB6ED9" w:rsidRPr="00DB6ED9" w:rsidRDefault="00DB6ED9" w:rsidP="00DB6ED9">
      <w:pPr>
        <w:rPr>
          <w:sz w:val="32"/>
          <w:szCs w:val="32"/>
        </w:rPr>
      </w:pPr>
    </w:p>
    <w:p w14:paraId="4895C32F" w14:textId="77777777" w:rsidR="00DB6ED9" w:rsidRPr="00DB6ED9" w:rsidRDefault="00DB6ED9" w:rsidP="00DB6ED9">
      <w:pPr>
        <w:rPr>
          <w:sz w:val="32"/>
          <w:szCs w:val="32"/>
        </w:rPr>
      </w:pPr>
      <w:r w:rsidRPr="00DB6ED9">
        <w:rPr>
          <w:sz w:val="32"/>
          <w:szCs w:val="32"/>
        </w:rPr>
        <w:t>[Approved Leave Days]</w:t>
      </w:r>
    </w:p>
    <w:p w14:paraId="346DCE92" w14:textId="77777777" w:rsidR="00DB6ED9" w:rsidRPr="00DB6ED9" w:rsidRDefault="00DB6ED9" w:rsidP="00DB6ED9">
      <w:pPr>
        <w:rPr>
          <w:sz w:val="32"/>
          <w:szCs w:val="32"/>
        </w:rPr>
      </w:pPr>
    </w:p>
    <w:p w14:paraId="739A917A" w14:textId="77777777" w:rsidR="00DB6ED9" w:rsidRPr="00DB6ED9" w:rsidRDefault="00DB6ED9" w:rsidP="00DB6ED9">
      <w:pPr>
        <w:rPr>
          <w:sz w:val="32"/>
          <w:szCs w:val="32"/>
        </w:rPr>
      </w:pPr>
      <w:r w:rsidRPr="00DB6ED9">
        <w:rPr>
          <w:sz w:val="32"/>
          <w:szCs w:val="32"/>
        </w:rPr>
        <w:t>[Average Leave Days]</w:t>
      </w:r>
    </w:p>
    <w:p w14:paraId="0BCBD861" w14:textId="77777777" w:rsidR="00DB6ED9" w:rsidRPr="00DB6ED9" w:rsidRDefault="00DB6ED9" w:rsidP="00DB6ED9">
      <w:pPr>
        <w:rPr>
          <w:sz w:val="32"/>
          <w:szCs w:val="32"/>
        </w:rPr>
      </w:pPr>
      <w:r w:rsidRPr="00DB6ED9">
        <w:rPr>
          <w:sz w:val="32"/>
          <w:szCs w:val="32"/>
        </w:rPr>
        <w:t>to the:</w:t>
      </w:r>
    </w:p>
    <w:p w14:paraId="2638B9D0" w14:textId="77777777" w:rsidR="00DB6ED9" w:rsidRPr="00DB6ED9" w:rsidRDefault="00DB6ED9" w:rsidP="00DB6ED9">
      <w:pPr>
        <w:rPr>
          <w:b/>
          <w:bCs/>
          <w:sz w:val="32"/>
          <w:szCs w:val="32"/>
        </w:rPr>
      </w:pPr>
      <w:r w:rsidRPr="00DB6ED9">
        <w:rPr>
          <w:b/>
          <w:bCs/>
          <w:sz w:val="32"/>
          <w:szCs w:val="32"/>
        </w:rPr>
        <w:t>Tooltip field area</w:t>
      </w:r>
    </w:p>
    <w:p w14:paraId="693D195B" w14:textId="77777777" w:rsidR="00DB6ED9" w:rsidRPr="00DB6ED9" w:rsidRDefault="00DB6ED9" w:rsidP="00DB6ED9">
      <w:pPr>
        <w:rPr>
          <w:sz w:val="32"/>
          <w:szCs w:val="32"/>
        </w:rPr>
      </w:pPr>
      <w:r w:rsidRPr="00DB6ED9">
        <w:rPr>
          <w:sz w:val="32"/>
          <w:szCs w:val="32"/>
        </w:rPr>
        <w:t>where supported.</w:t>
      </w:r>
    </w:p>
    <w:p w14:paraId="6802AC1F" w14:textId="77777777" w:rsidR="00DB6ED9" w:rsidRPr="00DB6ED9" w:rsidRDefault="00000000" w:rsidP="00DB6ED9">
      <w:pPr>
        <w:rPr>
          <w:sz w:val="32"/>
          <w:szCs w:val="32"/>
        </w:rPr>
      </w:pPr>
      <w:r>
        <w:rPr>
          <w:sz w:val="32"/>
          <w:szCs w:val="32"/>
        </w:rPr>
        <w:pict w14:anchorId="417966E7">
          <v:rect id="_x0000_i1079" style="width:0;height:1.5pt" o:hralign="center" o:hrstd="t" o:hr="t" fillcolor="#a0a0a0" stroked="f"/>
        </w:pict>
      </w:r>
    </w:p>
    <w:p w14:paraId="499208F6" w14:textId="77777777" w:rsidR="00DB6ED9" w:rsidRPr="00DB6ED9" w:rsidRDefault="00DB6ED9" w:rsidP="00DB6ED9">
      <w:pPr>
        <w:rPr>
          <w:b/>
          <w:bCs/>
          <w:sz w:val="32"/>
          <w:szCs w:val="32"/>
        </w:rPr>
      </w:pPr>
      <w:r w:rsidRPr="00DB6ED9">
        <w:rPr>
          <w:b/>
          <w:bCs/>
          <w:sz w:val="32"/>
          <w:szCs w:val="32"/>
        </w:rPr>
        <w:t>55. Result</w:t>
      </w:r>
    </w:p>
    <w:p w14:paraId="026EAE32" w14:textId="77777777" w:rsidR="00DB6ED9" w:rsidRPr="00DB6ED9" w:rsidRDefault="00DB6ED9" w:rsidP="00DB6ED9">
      <w:pPr>
        <w:rPr>
          <w:sz w:val="32"/>
          <w:szCs w:val="32"/>
        </w:rPr>
      </w:pPr>
      <w:r w:rsidRPr="00DB6ED9">
        <w:rPr>
          <w:sz w:val="32"/>
          <w:szCs w:val="32"/>
        </w:rPr>
        <w:t>Hovering on Finance can show:</w:t>
      </w:r>
    </w:p>
    <w:p w14:paraId="6B1D6C0F" w14:textId="77777777" w:rsidR="00DB6ED9" w:rsidRPr="00DB6ED9" w:rsidRDefault="00DB6ED9" w:rsidP="00DB6ED9">
      <w:pPr>
        <w:rPr>
          <w:sz w:val="32"/>
          <w:szCs w:val="32"/>
        </w:rPr>
      </w:pPr>
      <w:r w:rsidRPr="00DB6ED9">
        <w:rPr>
          <w:sz w:val="32"/>
          <w:szCs w:val="32"/>
        </w:rPr>
        <w:t>Finance</w:t>
      </w:r>
    </w:p>
    <w:p w14:paraId="62C7689F" w14:textId="77777777" w:rsidR="00DB6ED9" w:rsidRPr="00DB6ED9" w:rsidRDefault="00DB6ED9" w:rsidP="00DB6ED9">
      <w:pPr>
        <w:rPr>
          <w:sz w:val="32"/>
          <w:szCs w:val="32"/>
        </w:rPr>
      </w:pPr>
    </w:p>
    <w:p w14:paraId="17057F32" w14:textId="77777777" w:rsidR="00DB6ED9" w:rsidRPr="00DB6ED9" w:rsidRDefault="00DB6ED9" w:rsidP="00DB6ED9">
      <w:pPr>
        <w:rPr>
          <w:sz w:val="32"/>
          <w:szCs w:val="32"/>
        </w:rPr>
      </w:pPr>
      <w:r w:rsidRPr="00DB6ED9">
        <w:rPr>
          <w:sz w:val="32"/>
          <w:szCs w:val="32"/>
        </w:rPr>
        <w:t>Requests: 23</w:t>
      </w:r>
    </w:p>
    <w:p w14:paraId="48ED5610" w14:textId="77777777" w:rsidR="00DB6ED9" w:rsidRPr="00DB6ED9" w:rsidRDefault="00DB6ED9" w:rsidP="00DB6ED9">
      <w:pPr>
        <w:rPr>
          <w:sz w:val="32"/>
          <w:szCs w:val="32"/>
        </w:rPr>
      </w:pPr>
      <w:r w:rsidRPr="00DB6ED9">
        <w:rPr>
          <w:sz w:val="32"/>
          <w:szCs w:val="32"/>
        </w:rPr>
        <w:t>Approval Rate: 82%</w:t>
      </w:r>
    </w:p>
    <w:p w14:paraId="540B86CB" w14:textId="77777777" w:rsidR="00DB6ED9" w:rsidRPr="00DB6ED9" w:rsidRDefault="00DB6ED9" w:rsidP="00DB6ED9">
      <w:pPr>
        <w:rPr>
          <w:sz w:val="32"/>
          <w:szCs w:val="32"/>
        </w:rPr>
      </w:pPr>
      <w:r w:rsidRPr="00DB6ED9">
        <w:rPr>
          <w:sz w:val="32"/>
          <w:szCs w:val="32"/>
        </w:rPr>
        <w:t>Approved Leave Days: 71</w:t>
      </w:r>
    </w:p>
    <w:p w14:paraId="593EF190" w14:textId="77777777" w:rsidR="00DB6ED9" w:rsidRPr="00DB6ED9" w:rsidRDefault="00DB6ED9" w:rsidP="00DB6ED9">
      <w:pPr>
        <w:rPr>
          <w:sz w:val="32"/>
          <w:szCs w:val="32"/>
        </w:rPr>
      </w:pPr>
      <w:r w:rsidRPr="00DB6ED9">
        <w:rPr>
          <w:sz w:val="32"/>
          <w:szCs w:val="32"/>
        </w:rPr>
        <w:t>Average Leave Days: 4.1</w:t>
      </w:r>
    </w:p>
    <w:p w14:paraId="5EC5F6A7" w14:textId="77777777" w:rsidR="00DB6ED9" w:rsidRPr="00DB6ED9" w:rsidRDefault="00000000" w:rsidP="00DB6ED9">
      <w:pPr>
        <w:rPr>
          <w:sz w:val="32"/>
          <w:szCs w:val="32"/>
        </w:rPr>
      </w:pPr>
      <w:r>
        <w:rPr>
          <w:sz w:val="32"/>
          <w:szCs w:val="32"/>
        </w:rPr>
        <w:pict w14:anchorId="696D903F">
          <v:rect id="_x0000_i1080" style="width:0;height:1.5pt" o:hralign="center" o:hrstd="t" o:hr="t" fillcolor="#a0a0a0" stroked="f"/>
        </w:pict>
      </w:r>
    </w:p>
    <w:p w14:paraId="6B946099" w14:textId="77777777" w:rsidR="00DB6ED9" w:rsidRPr="00DB6ED9" w:rsidRDefault="00DB6ED9" w:rsidP="00DB6ED9">
      <w:pPr>
        <w:rPr>
          <w:b/>
          <w:bCs/>
          <w:sz w:val="32"/>
          <w:szCs w:val="32"/>
        </w:rPr>
      </w:pPr>
      <w:r w:rsidRPr="00DB6ED9">
        <w:rPr>
          <w:b/>
          <w:bCs/>
          <w:sz w:val="32"/>
          <w:szCs w:val="32"/>
        </w:rPr>
        <w:t>PART S — APPROVED DAYS CHART</w:t>
      </w:r>
    </w:p>
    <w:p w14:paraId="364AB80E" w14:textId="77777777" w:rsidR="00DB6ED9" w:rsidRPr="00DB6ED9" w:rsidRDefault="00DB6ED9" w:rsidP="00DB6ED9">
      <w:pPr>
        <w:rPr>
          <w:b/>
          <w:bCs/>
          <w:sz w:val="32"/>
          <w:szCs w:val="32"/>
        </w:rPr>
      </w:pPr>
      <w:r w:rsidRPr="00DB6ED9">
        <w:rPr>
          <w:b/>
          <w:bCs/>
          <w:sz w:val="32"/>
          <w:szCs w:val="32"/>
        </w:rPr>
        <w:t>56. Create</w:t>
      </w:r>
    </w:p>
    <w:p w14:paraId="6B83CF45" w14:textId="77777777" w:rsidR="00DB6ED9" w:rsidRPr="00DB6ED9" w:rsidRDefault="00DB6ED9" w:rsidP="00DB6ED9">
      <w:pPr>
        <w:rPr>
          <w:sz w:val="32"/>
          <w:szCs w:val="32"/>
        </w:rPr>
      </w:pPr>
      <w:r w:rsidRPr="00DB6ED9">
        <w:rPr>
          <w:sz w:val="32"/>
          <w:szCs w:val="32"/>
        </w:rPr>
        <w:t>Bar Chart:</w:t>
      </w:r>
    </w:p>
    <w:p w14:paraId="3AB37045" w14:textId="77777777" w:rsidR="00DB6ED9" w:rsidRPr="00DB6ED9" w:rsidRDefault="00DB6ED9" w:rsidP="00DB6ED9">
      <w:pPr>
        <w:rPr>
          <w:sz w:val="32"/>
          <w:szCs w:val="32"/>
        </w:rPr>
      </w:pPr>
      <w:r w:rsidRPr="00DB6ED9">
        <w:rPr>
          <w:sz w:val="32"/>
          <w:szCs w:val="32"/>
        </w:rPr>
        <w:t>Axis:</w:t>
      </w:r>
    </w:p>
    <w:p w14:paraId="10E6D79E" w14:textId="77777777" w:rsidR="00DB6ED9" w:rsidRPr="00DB6ED9" w:rsidRDefault="00DB6ED9" w:rsidP="00DB6ED9">
      <w:pPr>
        <w:rPr>
          <w:sz w:val="32"/>
          <w:szCs w:val="32"/>
        </w:rPr>
      </w:pPr>
      <w:r w:rsidRPr="00DB6ED9">
        <w:rPr>
          <w:sz w:val="32"/>
          <w:szCs w:val="32"/>
        </w:rPr>
        <w:t>Department Name</w:t>
      </w:r>
    </w:p>
    <w:p w14:paraId="02EA85FE" w14:textId="77777777" w:rsidR="00DB6ED9" w:rsidRPr="00DB6ED9" w:rsidRDefault="00DB6ED9" w:rsidP="00DB6ED9">
      <w:pPr>
        <w:rPr>
          <w:sz w:val="32"/>
          <w:szCs w:val="32"/>
        </w:rPr>
      </w:pPr>
    </w:p>
    <w:p w14:paraId="7A232096" w14:textId="77777777" w:rsidR="00DB6ED9" w:rsidRPr="00DB6ED9" w:rsidRDefault="00DB6ED9" w:rsidP="00DB6ED9">
      <w:pPr>
        <w:rPr>
          <w:sz w:val="32"/>
          <w:szCs w:val="32"/>
        </w:rPr>
      </w:pPr>
      <w:r w:rsidRPr="00DB6ED9">
        <w:rPr>
          <w:sz w:val="32"/>
          <w:szCs w:val="32"/>
        </w:rPr>
        <w:t>Value:</w:t>
      </w:r>
    </w:p>
    <w:p w14:paraId="30A606FE" w14:textId="77777777" w:rsidR="00DB6ED9" w:rsidRPr="00DB6ED9" w:rsidRDefault="00DB6ED9" w:rsidP="00DB6ED9">
      <w:pPr>
        <w:rPr>
          <w:sz w:val="32"/>
          <w:szCs w:val="32"/>
        </w:rPr>
      </w:pPr>
      <w:r w:rsidRPr="00DB6ED9">
        <w:rPr>
          <w:sz w:val="32"/>
          <w:szCs w:val="32"/>
        </w:rPr>
        <w:lastRenderedPageBreak/>
        <w:t>[Approved Leave Days]</w:t>
      </w:r>
    </w:p>
    <w:p w14:paraId="6C67096D" w14:textId="77777777" w:rsidR="00DB6ED9" w:rsidRPr="00DB6ED9" w:rsidRDefault="00000000" w:rsidP="00DB6ED9">
      <w:pPr>
        <w:rPr>
          <w:sz w:val="32"/>
          <w:szCs w:val="32"/>
        </w:rPr>
      </w:pPr>
      <w:r>
        <w:rPr>
          <w:sz w:val="32"/>
          <w:szCs w:val="32"/>
        </w:rPr>
        <w:pict w14:anchorId="2B43A30B">
          <v:rect id="_x0000_i1081" style="width:0;height:1.5pt" o:hralign="center" o:hrstd="t" o:hr="t" fillcolor="#a0a0a0" stroked="f"/>
        </w:pict>
      </w:r>
    </w:p>
    <w:p w14:paraId="47E17B8E" w14:textId="77777777" w:rsidR="00DB6ED9" w:rsidRPr="00DB6ED9" w:rsidRDefault="00DB6ED9" w:rsidP="00DB6ED9">
      <w:pPr>
        <w:rPr>
          <w:b/>
          <w:bCs/>
          <w:sz w:val="32"/>
          <w:szCs w:val="32"/>
        </w:rPr>
      </w:pPr>
      <w:r w:rsidRPr="00DB6ED9">
        <w:rPr>
          <w:b/>
          <w:bCs/>
          <w:sz w:val="32"/>
          <w:szCs w:val="32"/>
        </w:rPr>
        <w:t>57. Compare With Request Count</w:t>
      </w:r>
    </w:p>
    <w:p w14:paraId="304DD239" w14:textId="77777777" w:rsidR="00DB6ED9" w:rsidRPr="00DB6ED9" w:rsidRDefault="00DB6ED9" w:rsidP="00DB6ED9">
      <w:pPr>
        <w:rPr>
          <w:sz w:val="32"/>
          <w:szCs w:val="32"/>
        </w:rPr>
      </w:pPr>
      <w:r w:rsidRPr="00DB6ED9">
        <w:rPr>
          <w:sz w:val="32"/>
          <w:szCs w:val="32"/>
        </w:rPr>
        <w:t>Management may discover:</w:t>
      </w:r>
    </w:p>
    <w:p w14:paraId="3486B42B" w14:textId="77777777" w:rsidR="00DB6ED9" w:rsidRPr="00DB6ED9" w:rsidRDefault="00DB6ED9" w:rsidP="00DB6ED9">
      <w:pPr>
        <w:rPr>
          <w:sz w:val="32"/>
          <w:szCs w:val="32"/>
        </w:rPr>
      </w:pPr>
      <w:r w:rsidRPr="00DB6ED9">
        <w:rPr>
          <w:sz w:val="32"/>
          <w:szCs w:val="32"/>
        </w:rPr>
        <w:t>IT</w:t>
      </w:r>
    </w:p>
    <w:p w14:paraId="2EBA98D5" w14:textId="77777777" w:rsidR="00DB6ED9" w:rsidRPr="00DB6ED9" w:rsidRDefault="00DB6ED9" w:rsidP="00DB6ED9">
      <w:pPr>
        <w:rPr>
          <w:sz w:val="32"/>
          <w:szCs w:val="32"/>
        </w:rPr>
      </w:pPr>
      <w:r w:rsidRPr="00DB6ED9">
        <w:rPr>
          <w:sz w:val="32"/>
          <w:szCs w:val="32"/>
        </w:rPr>
        <w:t>Most Requests</w:t>
      </w:r>
    </w:p>
    <w:p w14:paraId="4785FA98" w14:textId="77777777" w:rsidR="00DB6ED9" w:rsidRPr="00DB6ED9" w:rsidRDefault="00DB6ED9" w:rsidP="00DB6ED9">
      <w:pPr>
        <w:rPr>
          <w:sz w:val="32"/>
          <w:szCs w:val="32"/>
        </w:rPr>
      </w:pPr>
    </w:p>
    <w:p w14:paraId="79EB838A" w14:textId="77777777" w:rsidR="00DB6ED9" w:rsidRPr="00DB6ED9" w:rsidRDefault="00DB6ED9" w:rsidP="00DB6ED9">
      <w:pPr>
        <w:rPr>
          <w:sz w:val="32"/>
          <w:szCs w:val="32"/>
        </w:rPr>
      </w:pPr>
      <w:r w:rsidRPr="00DB6ED9">
        <w:rPr>
          <w:sz w:val="32"/>
          <w:szCs w:val="32"/>
        </w:rPr>
        <w:t>Finance</w:t>
      </w:r>
    </w:p>
    <w:p w14:paraId="5B223BAB" w14:textId="77777777" w:rsidR="00DB6ED9" w:rsidRPr="00DB6ED9" w:rsidRDefault="00DB6ED9" w:rsidP="00DB6ED9">
      <w:pPr>
        <w:rPr>
          <w:sz w:val="32"/>
          <w:szCs w:val="32"/>
        </w:rPr>
      </w:pPr>
      <w:r w:rsidRPr="00DB6ED9">
        <w:rPr>
          <w:sz w:val="32"/>
          <w:szCs w:val="32"/>
        </w:rPr>
        <w:t>Most Leave Days</w:t>
      </w:r>
    </w:p>
    <w:p w14:paraId="4B57F6BF" w14:textId="77777777" w:rsidR="00DB6ED9" w:rsidRPr="00DB6ED9" w:rsidRDefault="00DB6ED9" w:rsidP="00DB6ED9">
      <w:pPr>
        <w:rPr>
          <w:sz w:val="32"/>
          <w:szCs w:val="32"/>
        </w:rPr>
      </w:pPr>
      <w:r w:rsidRPr="00DB6ED9">
        <w:rPr>
          <w:sz w:val="32"/>
          <w:szCs w:val="32"/>
        </w:rPr>
        <w:t>Those communicate:</w:t>
      </w:r>
    </w:p>
    <w:p w14:paraId="08A1DF3F" w14:textId="77777777" w:rsidR="00DB6ED9" w:rsidRPr="00DB6ED9" w:rsidRDefault="00DB6ED9" w:rsidP="00DB6ED9">
      <w:pPr>
        <w:rPr>
          <w:b/>
          <w:bCs/>
          <w:sz w:val="32"/>
          <w:szCs w:val="32"/>
        </w:rPr>
      </w:pPr>
      <w:r w:rsidRPr="00DB6ED9">
        <w:rPr>
          <w:b/>
          <w:bCs/>
          <w:sz w:val="32"/>
          <w:szCs w:val="32"/>
        </w:rPr>
        <w:t>Different business impacts.</w:t>
      </w:r>
    </w:p>
    <w:p w14:paraId="44FE2FE8" w14:textId="77777777" w:rsidR="00DB6ED9" w:rsidRPr="00DB6ED9" w:rsidRDefault="00000000" w:rsidP="00DB6ED9">
      <w:pPr>
        <w:rPr>
          <w:sz w:val="32"/>
          <w:szCs w:val="32"/>
        </w:rPr>
      </w:pPr>
      <w:r>
        <w:rPr>
          <w:sz w:val="32"/>
          <w:szCs w:val="32"/>
        </w:rPr>
        <w:pict w14:anchorId="5CD2B4E3">
          <v:rect id="_x0000_i1082" style="width:0;height:1.5pt" o:hralign="center" o:hrstd="t" o:hr="t" fillcolor="#a0a0a0" stroked="f"/>
        </w:pict>
      </w:r>
    </w:p>
    <w:p w14:paraId="66809DB6" w14:textId="77777777" w:rsidR="00DB6ED9" w:rsidRPr="00DB6ED9" w:rsidRDefault="00DB6ED9" w:rsidP="00DB6ED9">
      <w:pPr>
        <w:rPr>
          <w:b/>
          <w:bCs/>
          <w:sz w:val="32"/>
          <w:szCs w:val="32"/>
        </w:rPr>
      </w:pPr>
      <w:r w:rsidRPr="00DB6ED9">
        <w:rPr>
          <w:b/>
          <w:bCs/>
          <w:sz w:val="32"/>
          <w:szCs w:val="32"/>
        </w:rPr>
        <w:t>PART T — DEPARTMENT MATRIX</w:t>
      </w:r>
    </w:p>
    <w:p w14:paraId="6F2F456D" w14:textId="77777777" w:rsidR="00DB6ED9" w:rsidRPr="00DB6ED9" w:rsidRDefault="00DB6ED9" w:rsidP="00DB6ED9">
      <w:pPr>
        <w:rPr>
          <w:b/>
          <w:bCs/>
          <w:sz w:val="32"/>
          <w:szCs w:val="32"/>
        </w:rPr>
      </w:pPr>
      <w:r w:rsidRPr="00DB6ED9">
        <w:rPr>
          <w:b/>
          <w:bCs/>
          <w:sz w:val="32"/>
          <w:szCs w:val="32"/>
        </w:rPr>
        <w:t>58. Create Matrix</w:t>
      </w:r>
    </w:p>
    <w:p w14:paraId="03875F89" w14:textId="77777777" w:rsidR="00DB6ED9" w:rsidRPr="00DB6ED9" w:rsidRDefault="00DB6ED9" w:rsidP="00DB6ED9">
      <w:pPr>
        <w:rPr>
          <w:sz w:val="32"/>
          <w:szCs w:val="32"/>
        </w:rPr>
      </w:pPr>
      <w:r w:rsidRPr="00DB6ED9">
        <w:rPr>
          <w:sz w:val="32"/>
          <w:szCs w:val="32"/>
        </w:rPr>
        <w:t>Rows:</w:t>
      </w:r>
    </w:p>
    <w:p w14:paraId="7B68C4D6" w14:textId="77777777" w:rsidR="00DB6ED9" w:rsidRPr="00DB6ED9" w:rsidRDefault="00DB6ED9" w:rsidP="00DB6ED9">
      <w:pPr>
        <w:rPr>
          <w:sz w:val="32"/>
          <w:szCs w:val="32"/>
        </w:rPr>
      </w:pPr>
      <w:r w:rsidRPr="00DB6ED9">
        <w:rPr>
          <w:sz w:val="32"/>
          <w:szCs w:val="32"/>
        </w:rPr>
        <w:t>DimEmployee[Department Name]</w:t>
      </w:r>
    </w:p>
    <w:p w14:paraId="7D543D2D" w14:textId="77777777" w:rsidR="00DB6ED9" w:rsidRPr="00DB6ED9" w:rsidRDefault="00DB6ED9" w:rsidP="00DB6ED9">
      <w:pPr>
        <w:rPr>
          <w:sz w:val="32"/>
          <w:szCs w:val="32"/>
        </w:rPr>
      </w:pPr>
      <w:r w:rsidRPr="00DB6ED9">
        <w:rPr>
          <w:sz w:val="32"/>
          <w:szCs w:val="32"/>
        </w:rPr>
        <w:t>Values:</w:t>
      </w:r>
    </w:p>
    <w:p w14:paraId="23BBD5DE" w14:textId="77777777" w:rsidR="00DB6ED9" w:rsidRPr="00DB6ED9" w:rsidRDefault="00DB6ED9" w:rsidP="00DB6ED9">
      <w:pPr>
        <w:rPr>
          <w:sz w:val="32"/>
          <w:szCs w:val="32"/>
        </w:rPr>
      </w:pPr>
      <w:r w:rsidRPr="00DB6ED9">
        <w:rPr>
          <w:sz w:val="32"/>
          <w:szCs w:val="32"/>
        </w:rPr>
        <w:t>[Total Leave Requests]</w:t>
      </w:r>
    </w:p>
    <w:p w14:paraId="78087C7D" w14:textId="77777777" w:rsidR="00DB6ED9" w:rsidRPr="00DB6ED9" w:rsidRDefault="00DB6ED9" w:rsidP="00DB6ED9">
      <w:pPr>
        <w:rPr>
          <w:sz w:val="32"/>
          <w:szCs w:val="32"/>
        </w:rPr>
      </w:pPr>
    </w:p>
    <w:p w14:paraId="789CB540" w14:textId="77777777" w:rsidR="00DB6ED9" w:rsidRPr="00DB6ED9" w:rsidRDefault="00DB6ED9" w:rsidP="00DB6ED9">
      <w:pPr>
        <w:rPr>
          <w:sz w:val="32"/>
          <w:szCs w:val="32"/>
        </w:rPr>
      </w:pPr>
      <w:r w:rsidRPr="00DB6ED9">
        <w:rPr>
          <w:sz w:val="32"/>
          <w:szCs w:val="32"/>
        </w:rPr>
        <w:t>[Approved Requests]</w:t>
      </w:r>
    </w:p>
    <w:p w14:paraId="2EE2638B" w14:textId="77777777" w:rsidR="00DB6ED9" w:rsidRPr="00DB6ED9" w:rsidRDefault="00DB6ED9" w:rsidP="00DB6ED9">
      <w:pPr>
        <w:rPr>
          <w:sz w:val="32"/>
          <w:szCs w:val="32"/>
        </w:rPr>
      </w:pPr>
    </w:p>
    <w:p w14:paraId="3E1198BF" w14:textId="77777777" w:rsidR="00DB6ED9" w:rsidRPr="00DB6ED9" w:rsidRDefault="00DB6ED9" w:rsidP="00DB6ED9">
      <w:pPr>
        <w:rPr>
          <w:sz w:val="32"/>
          <w:szCs w:val="32"/>
        </w:rPr>
      </w:pPr>
      <w:r w:rsidRPr="00DB6ED9">
        <w:rPr>
          <w:sz w:val="32"/>
          <w:szCs w:val="32"/>
        </w:rPr>
        <w:t>[Rejected Requests]</w:t>
      </w:r>
    </w:p>
    <w:p w14:paraId="441DBBA4" w14:textId="77777777" w:rsidR="00DB6ED9" w:rsidRPr="00DB6ED9" w:rsidRDefault="00DB6ED9" w:rsidP="00DB6ED9">
      <w:pPr>
        <w:rPr>
          <w:sz w:val="32"/>
          <w:szCs w:val="32"/>
        </w:rPr>
      </w:pPr>
    </w:p>
    <w:p w14:paraId="43B45DC4" w14:textId="77777777" w:rsidR="00DB6ED9" w:rsidRPr="00DB6ED9" w:rsidRDefault="00DB6ED9" w:rsidP="00DB6ED9">
      <w:pPr>
        <w:rPr>
          <w:sz w:val="32"/>
          <w:szCs w:val="32"/>
        </w:rPr>
      </w:pPr>
      <w:r w:rsidRPr="00DB6ED9">
        <w:rPr>
          <w:sz w:val="32"/>
          <w:szCs w:val="32"/>
        </w:rPr>
        <w:t>[Pending Approval Requests]</w:t>
      </w:r>
    </w:p>
    <w:p w14:paraId="797E0436" w14:textId="77777777" w:rsidR="00DB6ED9" w:rsidRPr="00DB6ED9" w:rsidRDefault="00DB6ED9" w:rsidP="00DB6ED9">
      <w:pPr>
        <w:rPr>
          <w:sz w:val="32"/>
          <w:szCs w:val="32"/>
        </w:rPr>
      </w:pPr>
    </w:p>
    <w:p w14:paraId="72748DEA" w14:textId="77777777" w:rsidR="00DB6ED9" w:rsidRPr="00DB6ED9" w:rsidRDefault="00DB6ED9" w:rsidP="00DB6ED9">
      <w:pPr>
        <w:rPr>
          <w:sz w:val="32"/>
          <w:szCs w:val="32"/>
        </w:rPr>
      </w:pPr>
      <w:r w:rsidRPr="00DB6ED9">
        <w:rPr>
          <w:sz w:val="32"/>
          <w:szCs w:val="32"/>
        </w:rPr>
        <w:t>[Approval Rate]</w:t>
      </w:r>
    </w:p>
    <w:p w14:paraId="7C754569" w14:textId="77777777" w:rsidR="00DB6ED9" w:rsidRPr="00DB6ED9" w:rsidRDefault="00DB6ED9" w:rsidP="00DB6ED9">
      <w:pPr>
        <w:rPr>
          <w:sz w:val="32"/>
          <w:szCs w:val="32"/>
        </w:rPr>
      </w:pPr>
    </w:p>
    <w:p w14:paraId="39F4D3A4" w14:textId="77777777" w:rsidR="00DB6ED9" w:rsidRPr="00DB6ED9" w:rsidRDefault="00DB6ED9" w:rsidP="00DB6ED9">
      <w:pPr>
        <w:rPr>
          <w:sz w:val="32"/>
          <w:szCs w:val="32"/>
        </w:rPr>
      </w:pPr>
      <w:r w:rsidRPr="00DB6ED9">
        <w:rPr>
          <w:sz w:val="32"/>
          <w:szCs w:val="32"/>
        </w:rPr>
        <w:t>[Approved Leave Days]</w:t>
      </w:r>
    </w:p>
    <w:p w14:paraId="00681638" w14:textId="77777777" w:rsidR="00DB6ED9" w:rsidRPr="00DB6ED9" w:rsidRDefault="00DB6ED9" w:rsidP="00DB6ED9">
      <w:pPr>
        <w:rPr>
          <w:sz w:val="32"/>
          <w:szCs w:val="32"/>
        </w:rPr>
      </w:pPr>
    </w:p>
    <w:p w14:paraId="34291B71" w14:textId="77777777" w:rsidR="00DB6ED9" w:rsidRPr="00DB6ED9" w:rsidRDefault="00DB6ED9" w:rsidP="00DB6ED9">
      <w:pPr>
        <w:rPr>
          <w:sz w:val="32"/>
          <w:szCs w:val="32"/>
        </w:rPr>
      </w:pPr>
      <w:r w:rsidRPr="00DB6ED9">
        <w:rPr>
          <w:sz w:val="32"/>
          <w:szCs w:val="32"/>
        </w:rPr>
        <w:t>[Average Leave Days]</w:t>
      </w:r>
    </w:p>
    <w:p w14:paraId="280E8144" w14:textId="77777777" w:rsidR="00DB6ED9" w:rsidRPr="00DB6ED9" w:rsidRDefault="00000000" w:rsidP="00DB6ED9">
      <w:pPr>
        <w:rPr>
          <w:sz w:val="32"/>
          <w:szCs w:val="32"/>
        </w:rPr>
      </w:pPr>
      <w:r>
        <w:rPr>
          <w:sz w:val="32"/>
          <w:szCs w:val="32"/>
        </w:rPr>
        <w:pict w14:anchorId="1A7244C7">
          <v:rect id="_x0000_i1083" style="width:0;height:1.5pt" o:hralign="center" o:hrstd="t" o:hr="t" fillcolor="#a0a0a0" stroked="f"/>
        </w:pict>
      </w:r>
    </w:p>
    <w:p w14:paraId="4F81CCF1" w14:textId="77777777" w:rsidR="00DB6ED9" w:rsidRPr="00DB6ED9" w:rsidRDefault="00DB6ED9" w:rsidP="00DB6ED9">
      <w:pPr>
        <w:rPr>
          <w:b/>
          <w:bCs/>
          <w:sz w:val="32"/>
          <w:szCs w:val="32"/>
        </w:rPr>
      </w:pPr>
      <w:r w:rsidRPr="00DB6ED9">
        <w:rPr>
          <w:b/>
          <w:bCs/>
          <w:sz w:val="32"/>
          <w:szCs w:val="32"/>
        </w:rPr>
        <w:t>59. Matrix Purpose</w:t>
      </w:r>
    </w:p>
    <w:p w14:paraId="41A01F14" w14:textId="77777777" w:rsidR="00DB6ED9" w:rsidRPr="00DB6ED9" w:rsidRDefault="00DB6ED9" w:rsidP="00DB6ED9">
      <w:pPr>
        <w:rPr>
          <w:sz w:val="32"/>
          <w:szCs w:val="32"/>
        </w:rPr>
      </w:pPr>
      <w:r w:rsidRPr="00DB6ED9">
        <w:rPr>
          <w:sz w:val="32"/>
          <w:szCs w:val="32"/>
        </w:rPr>
        <w:t>Provides:</w:t>
      </w:r>
    </w:p>
    <w:p w14:paraId="36D520D3" w14:textId="77777777" w:rsidR="00DB6ED9" w:rsidRPr="00DB6ED9" w:rsidRDefault="00DB6ED9" w:rsidP="00DB6ED9">
      <w:pPr>
        <w:rPr>
          <w:b/>
          <w:bCs/>
          <w:sz w:val="32"/>
          <w:szCs w:val="32"/>
        </w:rPr>
      </w:pPr>
      <w:r w:rsidRPr="00DB6ED9">
        <w:rPr>
          <w:b/>
          <w:bCs/>
          <w:sz w:val="32"/>
          <w:szCs w:val="32"/>
        </w:rPr>
        <w:t>Comparable Department-level metrics.</w:t>
      </w:r>
    </w:p>
    <w:p w14:paraId="29592156" w14:textId="77777777" w:rsidR="00DB6ED9" w:rsidRPr="00DB6ED9" w:rsidRDefault="00000000" w:rsidP="00DB6ED9">
      <w:pPr>
        <w:rPr>
          <w:sz w:val="32"/>
          <w:szCs w:val="32"/>
        </w:rPr>
      </w:pPr>
      <w:r>
        <w:rPr>
          <w:sz w:val="32"/>
          <w:szCs w:val="32"/>
        </w:rPr>
        <w:pict w14:anchorId="2CC557BE">
          <v:rect id="_x0000_i1084" style="width:0;height:1.5pt" o:hralign="center" o:hrstd="t" o:hr="t" fillcolor="#a0a0a0" stroked="f"/>
        </w:pict>
      </w:r>
    </w:p>
    <w:p w14:paraId="5B609C2F" w14:textId="77777777" w:rsidR="00DB6ED9" w:rsidRPr="00DB6ED9" w:rsidRDefault="00DB6ED9" w:rsidP="00DB6ED9">
      <w:pPr>
        <w:rPr>
          <w:b/>
          <w:bCs/>
          <w:sz w:val="32"/>
          <w:szCs w:val="32"/>
        </w:rPr>
      </w:pPr>
      <w:r w:rsidRPr="00DB6ED9">
        <w:rPr>
          <w:b/>
          <w:bCs/>
          <w:sz w:val="32"/>
          <w:szCs w:val="32"/>
        </w:rPr>
        <w:t>PART U — CONDITIONAL FORMATTING</w:t>
      </w:r>
    </w:p>
    <w:p w14:paraId="24549CE7" w14:textId="77777777" w:rsidR="00DB6ED9" w:rsidRPr="00DB6ED9" w:rsidRDefault="00DB6ED9" w:rsidP="00DB6ED9">
      <w:pPr>
        <w:rPr>
          <w:b/>
          <w:bCs/>
          <w:sz w:val="32"/>
          <w:szCs w:val="32"/>
        </w:rPr>
      </w:pPr>
      <w:r w:rsidRPr="00DB6ED9">
        <w:rPr>
          <w:b/>
          <w:bCs/>
          <w:sz w:val="32"/>
          <w:szCs w:val="32"/>
        </w:rPr>
        <w:t>60. Conditional Formatting</w:t>
      </w:r>
    </w:p>
    <w:p w14:paraId="5D141DFC" w14:textId="77777777" w:rsidR="00DB6ED9" w:rsidRPr="00DB6ED9" w:rsidRDefault="00DB6ED9" w:rsidP="00DB6ED9">
      <w:pPr>
        <w:rPr>
          <w:sz w:val="32"/>
          <w:szCs w:val="32"/>
        </w:rPr>
      </w:pPr>
      <w:r w:rsidRPr="00DB6ED9">
        <w:rPr>
          <w:sz w:val="32"/>
          <w:szCs w:val="32"/>
        </w:rPr>
        <w:t>Conditional formatting can help users identify:</w:t>
      </w:r>
    </w:p>
    <w:p w14:paraId="67CF451B" w14:textId="77777777" w:rsidR="00DB6ED9" w:rsidRPr="00DB6ED9" w:rsidRDefault="00DB6ED9" w:rsidP="00DB6ED9">
      <w:pPr>
        <w:numPr>
          <w:ilvl w:val="0"/>
          <w:numId w:val="37"/>
        </w:numPr>
        <w:rPr>
          <w:sz w:val="32"/>
          <w:szCs w:val="32"/>
        </w:rPr>
      </w:pPr>
      <w:r w:rsidRPr="00DB6ED9">
        <w:rPr>
          <w:sz w:val="32"/>
          <w:szCs w:val="32"/>
        </w:rPr>
        <w:t>High values</w:t>
      </w:r>
    </w:p>
    <w:p w14:paraId="159B009E" w14:textId="77777777" w:rsidR="00DB6ED9" w:rsidRPr="00DB6ED9" w:rsidRDefault="00DB6ED9" w:rsidP="00DB6ED9">
      <w:pPr>
        <w:numPr>
          <w:ilvl w:val="0"/>
          <w:numId w:val="37"/>
        </w:numPr>
        <w:rPr>
          <w:sz w:val="32"/>
          <w:szCs w:val="32"/>
        </w:rPr>
      </w:pPr>
      <w:r w:rsidRPr="00DB6ED9">
        <w:rPr>
          <w:sz w:val="32"/>
          <w:szCs w:val="32"/>
        </w:rPr>
        <w:t>Low values</w:t>
      </w:r>
    </w:p>
    <w:p w14:paraId="76735EC6" w14:textId="77777777" w:rsidR="00DB6ED9" w:rsidRPr="00DB6ED9" w:rsidRDefault="00DB6ED9" w:rsidP="00DB6ED9">
      <w:pPr>
        <w:numPr>
          <w:ilvl w:val="0"/>
          <w:numId w:val="37"/>
        </w:numPr>
        <w:rPr>
          <w:sz w:val="32"/>
          <w:szCs w:val="32"/>
        </w:rPr>
      </w:pPr>
      <w:r w:rsidRPr="00DB6ED9">
        <w:rPr>
          <w:sz w:val="32"/>
          <w:szCs w:val="32"/>
        </w:rPr>
        <w:t>Outliers</w:t>
      </w:r>
    </w:p>
    <w:p w14:paraId="4307C6AB" w14:textId="77777777" w:rsidR="00DB6ED9" w:rsidRPr="00DB6ED9" w:rsidRDefault="00DB6ED9" w:rsidP="00DB6ED9">
      <w:pPr>
        <w:numPr>
          <w:ilvl w:val="0"/>
          <w:numId w:val="37"/>
        </w:numPr>
        <w:rPr>
          <w:sz w:val="32"/>
          <w:szCs w:val="32"/>
        </w:rPr>
      </w:pPr>
      <w:r w:rsidRPr="00DB6ED9">
        <w:rPr>
          <w:sz w:val="32"/>
          <w:szCs w:val="32"/>
        </w:rPr>
        <w:t>Performance ranges</w:t>
      </w:r>
    </w:p>
    <w:p w14:paraId="1C5D67F6" w14:textId="77777777" w:rsidR="00DB6ED9" w:rsidRPr="00DB6ED9" w:rsidRDefault="00DB6ED9" w:rsidP="00DB6ED9">
      <w:pPr>
        <w:rPr>
          <w:sz w:val="32"/>
          <w:szCs w:val="32"/>
        </w:rPr>
      </w:pPr>
      <w:r w:rsidRPr="00DB6ED9">
        <w:rPr>
          <w:sz w:val="32"/>
          <w:szCs w:val="32"/>
        </w:rPr>
        <w:t>without reading every number.</w:t>
      </w:r>
    </w:p>
    <w:p w14:paraId="466A1A0A" w14:textId="77777777" w:rsidR="00DB6ED9" w:rsidRPr="00DB6ED9" w:rsidRDefault="00000000" w:rsidP="00DB6ED9">
      <w:pPr>
        <w:rPr>
          <w:sz w:val="32"/>
          <w:szCs w:val="32"/>
        </w:rPr>
      </w:pPr>
      <w:r>
        <w:rPr>
          <w:sz w:val="32"/>
          <w:szCs w:val="32"/>
        </w:rPr>
        <w:pict w14:anchorId="29C3D882">
          <v:rect id="_x0000_i1085" style="width:0;height:1.5pt" o:hralign="center" o:hrstd="t" o:hr="t" fillcolor="#a0a0a0" stroked="f"/>
        </w:pict>
      </w:r>
    </w:p>
    <w:p w14:paraId="6F75CB05" w14:textId="77777777" w:rsidR="00DB6ED9" w:rsidRPr="00DB6ED9" w:rsidRDefault="00DB6ED9" w:rsidP="00DB6ED9">
      <w:pPr>
        <w:rPr>
          <w:b/>
          <w:bCs/>
          <w:sz w:val="32"/>
          <w:szCs w:val="32"/>
        </w:rPr>
      </w:pPr>
      <w:r w:rsidRPr="00DB6ED9">
        <w:rPr>
          <w:b/>
          <w:bCs/>
          <w:sz w:val="32"/>
          <w:szCs w:val="32"/>
        </w:rPr>
        <w:lastRenderedPageBreak/>
        <w:t>61. Approval Rate</w:t>
      </w:r>
    </w:p>
    <w:p w14:paraId="14FA7368" w14:textId="77777777" w:rsidR="00DB6ED9" w:rsidRPr="00DB6ED9" w:rsidRDefault="00DB6ED9" w:rsidP="00DB6ED9">
      <w:pPr>
        <w:rPr>
          <w:sz w:val="32"/>
          <w:szCs w:val="32"/>
        </w:rPr>
      </w:pPr>
      <w:r w:rsidRPr="00DB6ED9">
        <w:rPr>
          <w:sz w:val="32"/>
          <w:szCs w:val="32"/>
        </w:rPr>
        <w:t>Apply conditional formatting to:</w:t>
      </w:r>
    </w:p>
    <w:p w14:paraId="672A2888" w14:textId="77777777" w:rsidR="00DB6ED9" w:rsidRPr="00DB6ED9" w:rsidRDefault="00DB6ED9" w:rsidP="00DB6ED9">
      <w:pPr>
        <w:rPr>
          <w:sz w:val="32"/>
          <w:szCs w:val="32"/>
        </w:rPr>
      </w:pPr>
      <w:r w:rsidRPr="00DB6ED9">
        <w:rPr>
          <w:sz w:val="32"/>
          <w:szCs w:val="32"/>
        </w:rPr>
        <w:t>[Approval Rate]</w:t>
      </w:r>
    </w:p>
    <w:p w14:paraId="5761DBBF" w14:textId="77777777" w:rsidR="00DB6ED9" w:rsidRPr="00DB6ED9" w:rsidRDefault="00DB6ED9" w:rsidP="00DB6ED9">
      <w:pPr>
        <w:rPr>
          <w:sz w:val="32"/>
          <w:szCs w:val="32"/>
        </w:rPr>
      </w:pPr>
      <w:r w:rsidRPr="00DB6ED9">
        <w:rPr>
          <w:sz w:val="32"/>
          <w:szCs w:val="32"/>
        </w:rPr>
        <w:t>in the Matrix.</w:t>
      </w:r>
    </w:p>
    <w:p w14:paraId="60380F44" w14:textId="77777777" w:rsidR="00DB6ED9" w:rsidRPr="00DB6ED9" w:rsidRDefault="00000000" w:rsidP="00DB6ED9">
      <w:pPr>
        <w:rPr>
          <w:sz w:val="32"/>
          <w:szCs w:val="32"/>
        </w:rPr>
      </w:pPr>
      <w:r>
        <w:rPr>
          <w:sz w:val="32"/>
          <w:szCs w:val="32"/>
        </w:rPr>
        <w:pict w14:anchorId="5955CDD0">
          <v:rect id="_x0000_i1086" style="width:0;height:1.5pt" o:hralign="center" o:hrstd="t" o:hr="t" fillcolor="#a0a0a0" stroked="f"/>
        </w:pict>
      </w:r>
    </w:p>
    <w:p w14:paraId="61AE9E95" w14:textId="77777777" w:rsidR="00DB6ED9" w:rsidRPr="00DB6ED9" w:rsidRDefault="00DB6ED9" w:rsidP="00DB6ED9">
      <w:pPr>
        <w:rPr>
          <w:b/>
          <w:bCs/>
          <w:sz w:val="32"/>
          <w:szCs w:val="32"/>
        </w:rPr>
      </w:pPr>
      <w:r w:rsidRPr="00DB6ED9">
        <w:rPr>
          <w:b/>
          <w:bCs/>
          <w:sz w:val="32"/>
          <w:szCs w:val="32"/>
        </w:rPr>
        <w:t>62. Possible Rules</w:t>
      </w:r>
    </w:p>
    <w:p w14:paraId="0306B624" w14:textId="77777777" w:rsidR="00DB6ED9" w:rsidRPr="00DB6ED9" w:rsidRDefault="00DB6ED9" w:rsidP="00DB6ED9">
      <w:pPr>
        <w:rPr>
          <w:sz w:val="32"/>
          <w:szCs w:val="32"/>
        </w:rPr>
      </w:pPr>
      <w:r w:rsidRPr="00DB6ED9">
        <w:rPr>
          <w:sz w:val="32"/>
          <w:szCs w:val="32"/>
        </w:rPr>
        <w:t>Training example:</w:t>
      </w:r>
    </w:p>
    <w:p w14:paraId="338627CB" w14:textId="77777777" w:rsidR="00DB6ED9" w:rsidRPr="00DB6ED9" w:rsidRDefault="00DB6ED9" w:rsidP="00DB6ED9">
      <w:pPr>
        <w:rPr>
          <w:sz w:val="32"/>
          <w:szCs w:val="32"/>
        </w:rPr>
      </w:pPr>
      <w:r w:rsidRPr="00DB6ED9">
        <w:rPr>
          <w:sz w:val="32"/>
          <w:szCs w:val="32"/>
        </w:rPr>
        <w:t>&lt; 70%</w:t>
      </w:r>
    </w:p>
    <w:p w14:paraId="3CB170BD"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Attention</w:t>
      </w:r>
    </w:p>
    <w:p w14:paraId="7E3ED2E8" w14:textId="77777777" w:rsidR="00DB6ED9" w:rsidRPr="00DB6ED9" w:rsidRDefault="00DB6ED9" w:rsidP="00DB6ED9">
      <w:pPr>
        <w:rPr>
          <w:sz w:val="32"/>
          <w:szCs w:val="32"/>
        </w:rPr>
      </w:pPr>
    </w:p>
    <w:p w14:paraId="4B2DFCBA" w14:textId="77777777" w:rsidR="00DB6ED9" w:rsidRPr="00DB6ED9" w:rsidRDefault="00DB6ED9" w:rsidP="00DB6ED9">
      <w:pPr>
        <w:rPr>
          <w:sz w:val="32"/>
          <w:szCs w:val="32"/>
        </w:rPr>
      </w:pPr>
      <w:r w:rsidRPr="00DB6ED9">
        <w:rPr>
          <w:sz w:val="32"/>
          <w:szCs w:val="32"/>
        </w:rPr>
        <w:t>70–90%</w:t>
      </w:r>
    </w:p>
    <w:p w14:paraId="3E453B85"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Moderate</w:t>
      </w:r>
    </w:p>
    <w:p w14:paraId="01092FE4" w14:textId="77777777" w:rsidR="00DB6ED9" w:rsidRPr="00DB6ED9" w:rsidRDefault="00DB6ED9" w:rsidP="00DB6ED9">
      <w:pPr>
        <w:rPr>
          <w:sz w:val="32"/>
          <w:szCs w:val="32"/>
        </w:rPr>
      </w:pPr>
    </w:p>
    <w:p w14:paraId="587EF7BF" w14:textId="77777777" w:rsidR="00DB6ED9" w:rsidRPr="00DB6ED9" w:rsidRDefault="00DB6ED9" w:rsidP="00DB6ED9">
      <w:pPr>
        <w:rPr>
          <w:sz w:val="32"/>
          <w:szCs w:val="32"/>
        </w:rPr>
      </w:pPr>
      <w:r w:rsidRPr="00DB6ED9">
        <w:rPr>
          <w:sz w:val="32"/>
          <w:szCs w:val="32"/>
        </w:rPr>
        <w:t>&gt; 90%</w:t>
      </w:r>
    </w:p>
    <w:p w14:paraId="19F343E4"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High</w:t>
      </w:r>
    </w:p>
    <w:p w14:paraId="2480372E" w14:textId="77777777" w:rsidR="00DB6ED9" w:rsidRPr="00DB6ED9" w:rsidRDefault="00000000" w:rsidP="00DB6ED9">
      <w:pPr>
        <w:rPr>
          <w:sz w:val="32"/>
          <w:szCs w:val="32"/>
        </w:rPr>
      </w:pPr>
      <w:r>
        <w:rPr>
          <w:sz w:val="32"/>
          <w:szCs w:val="32"/>
        </w:rPr>
        <w:pict w14:anchorId="4BC5958E">
          <v:rect id="_x0000_i1087" style="width:0;height:1.5pt" o:hralign="center" o:hrstd="t" o:hr="t" fillcolor="#a0a0a0" stroked="f"/>
        </w:pict>
      </w:r>
    </w:p>
    <w:p w14:paraId="65D19FC6" w14:textId="77777777" w:rsidR="00DB6ED9" w:rsidRPr="00DB6ED9" w:rsidRDefault="00DB6ED9" w:rsidP="00DB6ED9">
      <w:pPr>
        <w:rPr>
          <w:b/>
          <w:bCs/>
          <w:sz w:val="32"/>
          <w:szCs w:val="32"/>
        </w:rPr>
      </w:pPr>
      <w:r w:rsidRPr="00DB6ED9">
        <w:rPr>
          <w:b/>
          <w:bCs/>
          <w:sz w:val="32"/>
          <w:szCs w:val="32"/>
        </w:rPr>
        <w:t>63. Important</w:t>
      </w:r>
    </w:p>
    <w:p w14:paraId="35EB5462" w14:textId="77777777" w:rsidR="00DB6ED9" w:rsidRPr="00DB6ED9" w:rsidRDefault="00DB6ED9" w:rsidP="00DB6ED9">
      <w:pPr>
        <w:rPr>
          <w:sz w:val="32"/>
          <w:szCs w:val="32"/>
        </w:rPr>
      </w:pPr>
      <w:r w:rsidRPr="00DB6ED9">
        <w:rPr>
          <w:sz w:val="32"/>
          <w:szCs w:val="32"/>
        </w:rPr>
        <w:t>These thresholds are:</w:t>
      </w:r>
    </w:p>
    <w:p w14:paraId="20110B32" w14:textId="77777777" w:rsidR="00DB6ED9" w:rsidRPr="00DB6ED9" w:rsidRDefault="00DB6ED9" w:rsidP="00DB6ED9">
      <w:pPr>
        <w:rPr>
          <w:b/>
          <w:bCs/>
          <w:sz w:val="32"/>
          <w:szCs w:val="32"/>
        </w:rPr>
      </w:pPr>
      <w:r w:rsidRPr="00DB6ED9">
        <w:rPr>
          <w:b/>
          <w:bCs/>
          <w:sz w:val="32"/>
          <w:szCs w:val="32"/>
        </w:rPr>
        <w:t>Training examples.</w:t>
      </w:r>
    </w:p>
    <w:p w14:paraId="48E73D9A" w14:textId="77777777" w:rsidR="00DB6ED9" w:rsidRPr="00DB6ED9" w:rsidRDefault="00DB6ED9" w:rsidP="00DB6ED9">
      <w:pPr>
        <w:rPr>
          <w:sz w:val="32"/>
          <w:szCs w:val="32"/>
        </w:rPr>
      </w:pPr>
      <w:r w:rsidRPr="00DB6ED9">
        <w:rPr>
          <w:sz w:val="32"/>
          <w:szCs w:val="32"/>
        </w:rPr>
        <w:t>They are not universal HR policy.</w:t>
      </w:r>
    </w:p>
    <w:p w14:paraId="6A331EE0" w14:textId="77777777" w:rsidR="00DB6ED9" w:rsidRPr="00DB6ED9" w:rsidRDefault="00DB6ED9" w:rsidP="00DB6ED9">
      <w:pPr>
        <w:rPr>
          <w:sz w:val="32"/>
          <w:szCs w:val="32"/>
        </w:rPr>
      </w:pPr>
      <w:r w:rsidRPr="00DB6ED9">
        <w:rPr>
          <w:sz w:val="32"/>
          <w:szCs w:val="32"/>
        </w:rPr>
        <w:t>Business stakeholders must define:</w:t>
      </w:r>
    </w:p>
    <w:p w14:paraId="463460B9" w14:textId="77777777" w:rsidR="00DB6ED9" w:rsidRPr="00DB6ED9" w:rsidRDefault="00DB6ED9" w:rsidP="00DB6ED9">
      <w:pPr>
        <w:rPr>
          <w:b/>
          <w:bCs/>
          <w:sz w:val="32"/>
          <w:szCs w:val="32"/>
        </w:rPr>
      </w:pPr>
      <w:r w:rsidRPr="00DB6ED9">
        <w:rPr>
          <w:b/>
          <w:bCs/>
          <w:sz w:val="32"/>
          <w:szCs w:val="32"/>
        </w:rPr>
        <w:t>Meaningful thresholds.</w:t>
      </w:r>
    </w:p>
    <w:p w14:paraId="626F81E1" w14:textId="77777777" w:rsidR="00DB6ED9" w:rsidRPr="00DB6ED9" w:rsidRDefault="00000000" w:rsidP="00DB6ED9">
      <w:pPr>
        <w:rPr>
          <w:sz w:val="32"/>
          <w:szCs w:val="32"/>
        </w:rPr>
      </w:pPr>
      <w:r>
        <w:rPr>
          <w:sz w:val="32"/>
          <w:szCs w:val="32"/>
        </w:rPr>
        <w:lastRenderedPageBreak/>
        <w:pict w14:anchorId="76073F20">
          <v:rect id="_x0000_i1088" style="width:0;height:1.5pt" o:hralign="center" o:hrstd="t" o:hr="t" fillcolor="#a0a0a0" stroked="f"/>
        </w:pict>
      </w:r>
    </w:p>
    <w:p w14:paraId="6AD68B6C" w14:textId="77777777" w:rsidR="00DB6ED9" w:rsidRPr="00DB6ED9" w:rsidRDefault="00DB6ED9" w:rsidP="00DB6ED9">
      <w:pPr>
        <w:rPr>
          <w:b/>
          <w:bCs/>
          <w:sz w:val="32"/>
          <w:szCs w:val="32"/>
        </w:rPr>
      </w:pPr>
      <w:r w:rsidRPr="00DB6ED9">
        <w:rPr>
          <w:b/>
          <w:bCs/>
          <w:sz w:val="32"/>
          <w:szCs w:val="32"/>
        </w:rPr>
        <w:t>64. Data Bars</w:t>
      </w:r>
    </w:p>
    <w:p w14:paraId="43AFA3A6" w14:textId="77777777" w:rsidR="00DB6ED9" w:rsidRPr="00DB6ED9" w:rsidRDefault="00DB6ED9" w:rsidP="00DB6ED9">
      <w:pPr>
        <w:rPr>
          <w:sz w:val="32"/>
          <w:szCs w:val="32"/>
        </w:rPr>
      </w:pPr>
      <w:r w:rsidRPr="00DB6ED9">
        <w:rPr>
          <w:sz w:val="32"/>
          <w:szCs w:val="32"/>
        </w:rPr>
        <w:t>Apply:</w:t>
      </w:r>
    </w:p>
    <w:p w14:paraId="4425E30F" w14:textId="77777777" w:rsidR="00DB6ED9" w:rsidRPr="00DB6ED9" w:rsidRDefault="00DB6ED9" w:rsidP="00DB6ED9">
      <w:pPr>
        <w:rPr>
          <w:b/>
          <w:bCs/>
          <w:sz w:val="32"/>
          <w:szCs w:val="32"/>
        </w:rPr>
      </w:pPr>
      <w:r w:rsidRPr="00DB6ED9">
        <w:rPr>
          <w:b/>
          <w:bCs/>
          <w:sz w:val="32"/>
          <w:szCs w:val="32"/>
        </w:rPr>
        <w:t>Data Bars</w:t>
      </w:r>
    </w:p>
    <w:p w14:paraId="7C84826C" w14:textId="77777777" w:rsidR="00DB6ED9" w:rsidRPr="00DB6ED9" w:rsidRDefault="00DB6ED9" w:rsidP="00DB6ED9">
      <w:pPr>
        <w:rPr>
          <w:sz w:val="32"/>
          <w:szCs w:val="32"/>
        </w:rPr>
      </w:pPr>
      <w:r w:rsidRPr="00DB6ED9">
        <w:rPr>
          <w:sz w:val="32"/>
          <w:szCs w:val="32"/>
        </w:rPr>
        <w:t>to:</w:t>
      </w:r>
    </w:p>
    <w:p w14:paraId="028C707C" w14:textId="77777777" w:rsidR="00DB6ED9" w:rsidRPr="00DB6ED9" w:rsidRDefault="00DB6ED9" w:rsidP="00DB6ED9">
      <w:pPr>
        <w:rPr>
          <w:sz w:val="32"/>
          <w:szCs w:val="32"/>
        </w:rPr>
      </w:pPr>
      <w:r w:rsidRPr="00DB6ED9">
        <w:rPr>
          <w:sz w:val="32"/>
          <w:szCs w:val="32"/>
        </w:rPr>
        <w:t>[Approved Leave Days]</w:t>
      </w:r>
    </w:p>
    <w:p w14:paraId="60C3F347" w14:textId="77777777" w:rsidR="00DB6ED9" w:rsidRPr="00DB6ED9" w:rsidRDefault="00000000" w:rsidP="00DB6ED9">
      <w:pPr>
        <w:rPr>
          <w:sz w:val="32"/>
          <w:szCs w:val="32"/>
        </w:rPr>
      </w:pPr>
      <w:r>
        <w:rPr>
          <w:sz w:val="32"/>
          <w:szCs w:val="32"/>
        </w:rPr>
        <w:pict w14:anchorId="0F0DA6F7">
          <v:rect id="_x0000_i1089" style="width:0;height:1.5pt" o:hralign="center" o:hrstd="t" o:hr="t" fillcolor="#a0a0a0" stroked="f"/>
        </w:pict>
      </w:r>
    </w:p>
    <w:p w14:paraId="5858C768" w14:textId="77777777" w:rsidR="00DB6ED9" w:rsidRPr="00DB6ED9" w:rsidRDefault="00DB6ED9" w:rsidP="00DB6ED9">
      <w:pPr>
        <w:rPr>
          <w:b/>
          <w:bCs/>
          <w:sz w:val="32"/>
          <w:szCs w:val="32"/>
        </w:rPr>
      </w:pPr>
      <w:r w:rsidRPr="00DB6ED9">
        <w:rPr>
          <w:b/>
          <w:bCs/>
          <w:sz w:val="32"/>
          <w:szCs w:val="32"/>
        </w:rPr>
        <w:t>65. Why?</w:t>
      </w:r>
    </w:p>
    <w:p w14:paraId="60E6BEBD" w14:textId="77777777" w:rsidR="00DB6ED9" w:rsidRPr="00DB6ED9" w:rsidRDefault="00DB6ED9" w:rsidP="00DB6ED9">
      <w:pPr>
        <w:rPr>
          <w:sz w:val="32"/>
          <w:szCs w:val="32"/>
        </w:rPr>
      </w:pPr>
      <w:r w:rsidRPr="00DB6ED9">
        <w:rPr>
          <w:sz w:val="32"/>
          <w:szCs w:val="32"/>
        </w:rPr>
        <w:t>Users can rapidly compare:</w:t>
      </w:r>
    </w:p>
    <w:p w14:paraId="0F305053" w14:textId="77777777" w:rsidR="00DB6ED9" w:rsidRPr="00DB6ED9" w:rsidRDefault="00DB6ED9" w:rsidP="00DB6ED9">
      <w:pPr>
        <w:rPr>
          <w:b/>
          <w:bCs/>
          <w:sz w:val="32"/>
          <w:szCs w:val="32"/>
        </w:rPr>
      </w:pPr>
      <w:r w:rsidRPr="00DB6ED9">
        <w:rPr>
          <w:b/>
          <w:bCs/>
          <w:sz w:val="32"/>
          <w:szCs w:val="32"/>
        </w:rPr>
        <w:t>Relative magnitude.</w:t>
      </w:r>
    </w:p>
    <w:p w14:paraId="4B8636B3" w14:textId="77777777" w:rsidR="00DB6ED9" w:rsidRPr="00DB6ED9" w:rsidRDefault="00000000" w:rsidP="00DB6ED9">
      <w:pPr>
        <w:rPr>
          <w:sz w:val="32"/>
          <w:szCs w:val="32"/>
        </w:rPr>
      </w:pPr>
      <w:r>
        <w:rPr>
          <w:sz w:val="32"/>
          <w:szCs w:val="32"/>
        </w:rPr>
        <w:pict w14:anchorId="19CAFA6B">
          <v:rect id="_x0000_i1090" style="width:0;height:1.5pt" o:hralign="center" o:hrstd="t" o:hr="t" fillcolor="#a0a0a0" stroked="f"/>
        </w:pict>
      </w:r>
    </w:p>
    <w:p w14:paraId="76ED53DB" w14:textId="77777777" w:rsidR="00DB6ED9" w:rsidRPr="00DB6ED9" w:rsidRDefault="00DB6ED9" w:rsidP="00DB6ED9">
      <w:pPr>
        <w:rPr>
          <w:b/>
          <w:bCs/>
          <w:sz w:val="32"/>
          <w:szCs w:val="32"/>
        </w:rPr>
      </w:pPr>
      <w:r w:rsidRPr="00DB6ED9">
        <w:rPr>
          <w:b/>
          <w:bCs/>
          <w:sz w:val="32"/>
          <w:szCs w:val="32"/>
        </w:rPr>
        <w:t>66. Icons</w:t>
      </w:r>
    </w:p>
    <w:p w14:paraId="09B6E8CE" w14:textId="77777777" w:rsidR="00DB6ED9" w:rsidRPr="00DB6ED9" w:rsidRDefault="00DB6ED9" w:rsidP="00DB6ED9">
      <w:pPr>
        <w:rPr>
          <w:sz w:val="32"/>
          <w:szCs w:val="32"/>
        </w:rPr>
      </w:pPr>
      <w:r w:rsidRPr="00DB6ED9">
        <w:rPr>
          <w:sz w:val="32"/>
          <w:szCs w:val="32"/>
        </w:rPr>
        <w:t>Optionally apply icons to:</w:t>
      </w:r>
    </w:p>
    <w:p w14:paraId="490DDE35" w14:textId="77777777" w:rsidR="00DB6ED9" w:rsidRPr="00DB6ED9" w:rsidRDefault="00DB6ED9" w:rsidP="00DB6ED9">
      <w:pPr>
        <w:rPr>
          <w:sz w:val="32"/>
          <w:szCs w:val="32"/>
        </w:rPr>
      </w:pPr>
      <w:r w:rsidRPr="00DB6ED9">
        <w:rPr>
          <w:sz w:val="32"/>
          <w:szCs w:val="32"/>
        </w:rPr>
        <w:t>[Pending Approval Requests]</w:t>
      </w:r>
    </w:p>
    <w:p w14:paraId="34127A03" w14:textId="77777777" w:rsidR="00DB6ED9" w:rsidRPr="00DB6ED9" w:rsidRDefault="00DB6ED9" w:rsidP="00DB6ED9">
      <w:pPr>
        <w:rPr>
          <w:sz w:val="32"/>
          <w:szCs w:val="32"/>
        </w:rPr>
      </w:pPr>
      <w:r w:rsidRPr="00DB6ED9">
        <w:rPr>
          <w:sz w:val="32"/>
          <w:szCs w:val="32"/>
        </w:rPr>
        <w:t>based on business thresholds.</w:t>
      </w:r>
    </w:p>
    <w:p w14:paraId="43DF8800" w14:textId="77777777" w:rsidR="00DB6ED9" w:rsidRPr="00DB6ED9" w:rsidRDefault="00000000" w:rsidP="00DB6ED9">
      <w:pPr>
        <w:rPr>
          <w:sz w:val="32"/>
          <w:szCs w:val="32"/>
        </w:rPr>
      </w:pPr>
      <w:r>
        <w:rPr>
          <w:sz w:val="32"/>
          <w:szCs w:val="32"/>
        </w:rPr>
        <w:pict w14:anchorId="1AF5A68D">
          <v:rect id="_x0000_i1091" style="width:0;height:1.5pt" o:hralign="center" o:hrstd="t" o:hr="t" fillcolor="#a0a0a0" stroked="f"/>
        </w:pict>
      </w:r>
    </w:p>
    <w:p w14:paraId="717149B4" w14:textId="77777777" w:rsidR="00DB6ED9" w:rsidRPr="00DB6ED9" w:rsidRDefault="00DB6ED9" w:rsidP="00DB6ED9">
      <w:pPr>
        <w:rPr>
          <w:b/>
          <w:bCs/>
          <w:sz w:val="32"/>
          <w:szCs w:val="32"/>
        </w:rPr>
      </w:pPr>
      <w:r w:rsidRPr="00DB6ED9">
        <w:rPr>
          <w:b/>
          <w:bCs/>
          <w:sz w:val="32"/>
          <w:szCs w:val="32"/>
        </w:rPr>
        <w:t>67. Do Not Overformat</w:t>
      </w:r>
    </w:p>
    <w:p w14:paraId="22257933" w14:textId="77777777" w:rsidR="00DB6ED9" w:rsidRPr="00DB6ED9" w:rsidRDefault="00DB6ED9" w:rsidP="00DB6ED9">
      <w:pPr>
        <w:rPr>
          <w:sz w:val="32"/>
          <w:szCs w:val="32"/>
        </w:rPr>
      </w:pPr>
      <w:r w:rsidRPr="00DB6ED9">
        <w:rPr>
          <w:sz w:val="32"/>
          <w:szCs w:val="32"/>
        </w:rPr>
        <w:t>Avoid applying:</w:t>
      </w:r>
    </w:p>
    <w:p w14:paraId="12A76848" w14:textId="77777777" w:rsidR="00DB6ED9" w:rsidRPr="00DB6ED9" w:rsidRDefault="00DB6ED9" w:rsidP="00DB6ED9">
      <w:pPr>
        <w:rPr>
          <w:sz w:val="32"/>
          <w:szCs w:val="32"/>
        </w:rPr>
      </w:pPr>
      <w:r w:rsidRPr="00DB6ED9">
        <w:rPr>
          <w:sz w:val="32"/>
          <w:szCs w:val="32"/>
        </w:rPr>
        <w:t>Colors</w:t>
      </w:r>
    </w:p>
    <w:p w14:paraId="3B5841F6" w14:textId="77777777" w:rsidR="00DB6ED9" w:rsidRPr="00DB6ED9" w:rsidRDefault="00DB6ED9" w:rsidP="00DB6ED9">
      <w:pPr>
        <w:rPr>
          <w:sz w:val="32"/>
          <w:szCs w:val="32"/>
        </w:rPr>
      </w:pPr>
      <w:r w:rsidRPr="00DB6ED9">
        <w:rPr>
          <w:sz w:val="32"/>
          <w:szCs w:val="32"/>
        </w:rPr>
        <w:t>Icons</w:t>
      </w:r>
    </w:p>
    <w:p w14:paraId="43E74FDC" w14:textId="77777777" w:rsidR="00DB6ED9" w:rsidRPr="00DB6ED9" w:rsidRDefault="00DB6ED9" w:rsidP="00DB6ED9">
      <w:pPr>
        <w:rPr>
          <w:sz w:val="32"/>
          <w:szCs w:val="32"/>
        </w:rPr>
      </w:pPr>
      <w:r w:rsidRPr="00DB6ED9">
        <w:rPr>
          <w:sz w:val="32"/>
          <w:szCs w:val="32"/>
        </w:rPr>
        <w:t>Bars</w:t>
      </w:r>
    </w:p>
    <w:p w14:paraId="1BEF8E6E" w14:textId="77777777" w:rsidR="00DB6ED9" w:rsidRPr="00DB6ED9" w:rsidRDefault="00DB6ED9" w:rsidP="00DB6ED9">
      <w:pPr>
        <w:rPr>
          <w:sz w:val="32"/>
          <w:szCs w:val="32"/>
        </w:rPr>
      </w:pPr>
      <w:r w:rsidRPr="00DB6ED9">
        <w:rPr>
          <w:sz w:val="32"/>
          <w:szCs w:val="32"/>
        </w:rPr>
        <w:t>Backgrounds</w:t>
      </w:r>
    </w:p>
    <w:p w14:paraId="5037CDD4" w14:textId="77777777" w:rsidR="00DB6ED9" w:rsidRPr="00DB6ED9" w:rsidRDefault="00DB6ED9" w:rsidP="00DB6ED9">
      <w:pPr>
        <w:rPr>
          <w:sz w:val="32"/>
          <w:szCs w:val="32"/>
        </w:rPr>
      </w:pPr>
      <w:r w:rsidRPr="00DB6ED9">
        <w:rPr>
          <w:sz w:val="32"/>
          <w:szCs w:val="32"/>
        </w:rPr>
        <w:lastRenderedPageBreak/>
        <w:t>to every cell.</w:t>
      </w:r>
    </w:p>
    <w:p w14:paraId="07E01CE1" w14:textId="77777777" w:rsidR="00DB6ED9" w:rsidRPr="00DB6ED9" w:rsidRDefault="00DB6ED9" w:rsidP="00DB6ED9">
      <w:pPr>
        <w:rPr>
          <w:sz w:val="32"/>
          <w:szCs w:val="32"/>
        </w:rPr>
      </w:pPr>
      <w:r w:rsidRPr="00DB6ED9">
        <w:rPr>
          <w:sz w:val="32"/>
          <w:szCs w:val="32"/>
        </w:rPr>
        <w:t>Conditional formatting should create:</w:t>
      </w:r>
    </w:p>
    <w:p w14:paraId="3BC09591" w14:textId="77777777" w:rsidR="00DB6ED9" w:rsidRPr="00DB6ED9" w:rsidRDefault="00DB6ED9" w:rsidP="00DB6ED9">
      <w:pPr>
        <w:rPr>
          <w:b/>
          <w:bCs/>
          <w:sz w:val="32"/>
          <w:szCs w:val="32"/>
        </w:rPr>
      </w:pPr>
      <w:r w:rsidRPr="00DB6ED9">
        <w:rPr>
          <w:b/>
          <w:bCs/>
          <w:sz w:val="32"/>
          <w:szCs w:val="32"/>
        </w:rPr>
        <w:t>Signal</w:t>
      </w:r>
    </w:p>
    <w:p w14:paraId="6636AD7F" w14:textId="77777777" w:rsidR="00DB6ED9" w:rsidRPr="00DB6ED9" w:rsidRDefault="00DB6ED9" w:rsidP="00DB6ED9">
      <w:pPr>
        <w:rPr>
          <w:sz w:val="32"/>
          <w:szCs w:val="32"/>
        </w:rPr>
      </w:pPr>
      <w:r w:rsidRPr="00DB6ED9">
        <w:rPr>
          <w:sz w:val="32"/>
          <w:szCs w:val="32"/>
        </w:rPr>
        <w:t>not:</w:t>
      </w:r>
    </w:p>
    <w:p w14:paraId="5AAAC876" w14:textId="77777777" w:rsidR="00DB6ED9" w:rsidRPr="00DB6ED9" w:rsidRDefault="00DB6ED9" w:rsidP="00DB6ED9">
      <w:pPr>
        <w:rPr>
          <w:b/>
          <w:bCs/>
          <w:sz w:val="32"/>
          <w:szCs w:val="32"/>
        </w:rPr>
      </w:pPr>
      <w:r w:rsidRPr="00DB6ED9">
        <w:rPr>
          <w:b/>
          <w:bCs/>
          <w:sz w:val="32"/>
          <w:szCs w:val="32"/>
        </w:rPr>
        <w:t>Noise.</w:t>
      </w:r>
    </w:p>
    <w:p w14:paraId="64D94336" w14:textId="77777777" w:rsidR="00DB6ED9" w:rsidRPr="00DB6ED9" w:rsidRDefault="00000000" w:rsidP="00DB6ED9">
      <w:pPr>
        <w:rPr>
          <w:sz w:val="32"/>
          <w:szCs w:val="32"/>
        </w:rPr>
      </w:pPr>
      <w:r>
        <w:rPr>
          <w:sz w:val="32"/>
          <w:szCs w:val="32"/>
        </w:rPr>
        <w:pict w14:anchorId="5D03343B">
          <v:rect id="_x0000_i1092" style="width:0;height:1.5pt" o:hralign="center" o:hrstd="t" o:hr="t" fillcolor="#a0a0a0" stroked="f"/>
        </w:pict>
      </w:r>
    </w:p>
    <w:p w14:paraId="7DF4617B" w14:textId="77777777" w:rsidR="00DB6ED9" w:rsidRPr="00DB6ED9" w:rsidRDefault="00DB6ED9" w:rsidP="00DB6ED9">
      <w:pPr>
        <w:rPr>
          <w:b/>
          <w:bCs/>
          <w:sz w:val="32"/>
          <w:szCs w:val="32"/>
        </w:rPr>
      </w:pPr>
      <w:r w:rsidRPr="00DB6ED9">
        <w:rPr>
          <w:b/>
          <w:bCs/>
          <w:sz w:val="32"/>
          <w:szCs w:val="32"/>
        </w:rPr>
        <w:t>PART V — DEPARTMENT × LEAVE TYPE</w:t>
      </w:r>
    </w:p>
    <w:p w14:paraId="234C96FC" w14:textId="77777777" w:rsidR="00DB6ED9" w:rsidRPr="00DB6ED9" w:rsidRDefault="00DB6ED9" w:rsidP="00DB6ED9">
      <w:pPr>
        <w:rPr>
          <w:b/>
          <w:bCs/>
          <w:sz w:val="32"/>
          <w:szCs w:val="32"/>
        </w:rPr>
      </w:pPr>
      <w:r w:rsidRPr="00DB6ED9">
        <w:rPr>
          <w:b/>
          <w:bCs/>
          <w:sz w:val="32"/>
          <w:szCs w:val="32"/>
        </w:rPr>
        <w:t>68. Create Matrix</w:t>
      </w:r>
    </w:p>
    <w:p w14:paraId="4C48F938" w14:textId="77777777" w:rsidR="00DB6ED9" w:rsidRPr="00DB6ED9" w:rsidRDefault="00DB6ED9" w:rsidP="00DB6ED9">
      <w:pPr>
        <w:rPr>
          <w:sz w:val="32"/>
          <w:szCs w:val="32"/>
        </w:rPr>
      </w:pPr>
      <w:r w:rsidRPr="00DB6ED9">
        <w:rPr>
          <w:sz w:val="32"/>
          <w:szCs w:val="32"/>
        </w:rPr>
        <w:t>Rows:</w:t>
      </w:r>
    </w:p>
    <w:p w14:paraId="268DB19C" w14:textId="77777777" w:rsidR="00DB6ED9" w:rsidRPr="00DB6ED9" w:rsidRDefault="00DB6ED9" w:rsidP="00DB6ED9">
      <w:pPr>
        <w:rPr>
          <w:sz w:val="32"/>
          <w:szCs w:val="32"/>
        </w:rPr>
      </w:pPr>
      <w:r w:rsidRPr="00DB6ED9">
        <w:rPr>
          <w:sz w:val="32"/>
          <w:szCs w:val="32"/>
        </w:rPr>
        <w:t>Department Name</w:t>
      </w:r>
    </w:p>
    <w:p w14:paraId="24E38677" w14:textId="77777777" w:rsidR="00DB6ED9" w:rsidRPr="00DB6ED9" w:rsidRDefault="00DB6ED9" w:rsidP="00DB6ED9">
      <w:pPr>
        <w:rPr>
          <w:sz w:val="32"/>
          <w:szCs w:val="32"/>
        </w:rPr>
      </w:pPr>
      <w:r w:rsidRPr="00DB6ED9">
        <w:rPr>
          <w:sz w:val="32"/>
          <w:szCs w:val="32"/>
        </w:rPr>
        <w:t>Columns:</w:t>
      </w:r>
    </w:p>
    <w:p w14:paraId="47AA4012" w14:textId="77777777" w:rsidR="00DB6ED9" w:rsidRPr="00DB6ED9" w:rsidRDefault="00DB6ED9" w:rsidP="00DB6ED9">
      <w:pPr>
        <w:rPr>
          <w:sz w:val="32"/>
          <w:szCs w:val="32"/>
        </w:rPr>
      </w:pPr>
      <w:r w:rsidRPr="00DB6ED9">
        <w:rPr>
          <w:sz w:val="32"/>
          <w:szCs w:val="32"/>
        </w:rPr>
        <w:t>Leave Type Name</w:t>
      </w:r>
    </w:p>
    <w:p w14:paraId="6968DF42" w14:textId="77777777" w:rsidR="00DB6ED9" w:rsidRPr="00DB6ED9" w:rsidRDefault="00DB6ED9" w:rsidP="00DB6ED9">
      <w:pPr>
        <w:rPr>
          <w:sz w:val="32"/>
          <w:szCs w:val="32"/>
        </w:rPr>
      </w:pPr>
      <w:r w:rsidRPr="00DB6ED9">
        <w:rPr>
          <w:sz w:val="32"/>
          <w:szCs w:val="32"/>
        </w:rPr>
        <w:t>Values:</w:t>
      </w:r>
    </w:p>
    <w:p w14:paraId="7749D651" w14:textId="77777777" w:rsidR="00DB6ED9" w:rsidRPr="00DB6ED9" w:rsidRDefault="00DB6ED9" w:rsidP="00DB6ED9">
      <w:pPr>
        <w:rPr>
          <w:sz w:val="32"/>
          <w:szCs w:val="32"/>
        </w:rPr>
      </w:pPr>
      <w:r w:rsidRPr="00DB6ED9">
        <w:rPr>
          <w:sz w:val="32"/>
          <w:szCs w:val="32"/>
        </w:rPr>
        <w:t>[Total Leave Requests]</w:t>
      </w:r>
    </w:p>
    <w:p w14:paraId="66AFDE7B" w14:textId="77777777" w:rsidR="00DB6ED9" w:rsidRPr="00DB6ED9" w:rsidRDefault="00000000" w:rsidP="00DB6ED9">
      <w:pPr>
        <w:rPr>
          <w:sz w:val="32"/>
          <w:szCs w:val="32"/>
        </w:rPr>
      </w:pPr>
      <w:r>
        <w:rPr>
          <w:sz w:val="32"/>
          <w:szCs w:val="32"/>
        </w:rPr>
        <w:pict w14:anchorId="5EF7A06F">
          <v:rect id="_x0000_i1093" style="width:0;height:1.5pt" o:hralign="center" o:hrstd="t" o:hr="t" fillcolor="#a0a0a0" stroked="f"/>
        </w:pict>
      </w:r>
    </w:p>
    <w:p w14:paraId="03F6F4AC" w14:textId="77777777" w:rsidR="00DB6ED9" w:rsidRPr="00DB6ED9" w:rsidRDefault="00DB6ED9" w:rsidP="00DB6ED9">
      <w:pPr>
        <w:rPr>
          <w:b/>
          <w:bCs/>
          <w:sz w:val="32"/>
          <w:szCs w:val="32"/>
        </w:rPr>
      </w:pPr>
      <w:r w:rsidRPr="00DB6ED9">
        <w:rPr>
          <w:b/>
          <w:bCs/>
          <w:sz w:val="32"/>
          <w:szCs w:val="32"/>
        </w:rPr>
        <w:t>69. Business Question</w:t>
      </w:r>
    </w:p>
    <w:p w14:paraId="341511BF" w14:textId="77777777" w:rsidR="00DB6ED9" w:rsidRPr="00DB6ED9" w:rsidRDefault="00DB6ED9" w:rsidP="00DB6ED9">
      <w:pPr>
        <w:rPr>
          <w:sz w:val="32"/>
          <w:szCs w:val="32"/>
        </w:rPr>
      </w:pPr>
      <w:r w:rsidRPr="00DB6ED9">
        <w:rPr>
          <w:sz w:val="32"/>
          <w:szCs w:val="32"/>
        </w:rPr>
        <w:t>Which Leave Types drive Leave activity in each Department?</w:t>
      </w:r>
    </w:p>
    <w:p w14:paraId="2756AD1F" w14:textId="77777777" w:rsidR="00DB6ED9" w:rsidRPr="00DB6ED9" w:rsidRDefault="00000000" w:rsidP="00DB6ED9">
      <w:pPr>
        <w:rPr>
          <w:sz w:val="32"/>
          <w:szCs w:val="32"/>
        </w:rPr>
      </w:pPr>
      <w:r>
        <w:rPr>
          <w:sz w:val="32"/>
          <w:szCs w:val="32"/>
        </w:rPr>
        <w:pict w14:anchorId="5CD2BCD5">
          <v:rect id="_x0000_i1094" style="width:0;height:1.5pt" o:hralign="center" o:hrstd="t" o:hr="t" fillcolor="#a0a0a0" stroked="f"/>
        </w:pict>
      </w:r>
    </w:p>
    <w:p w14:paraId="433C44D8" w14:textId="77777777" w:rsidR="00DB6ED9" w:rsidRPr="00DB6ED9" w:rsidRDefault="00DB6ED9" w:rsidP="00DB6ED9">
      <w:pPr>
        <w:rPr>
          <w:b/>
          <w:bCs/>
          <w:sz w:val="32"/>
          <w:szCs w:val="32"/>
        </w:rPr>
      </w:pPr>
      <w:r w:rsidRPr="00DB6ED9">
        <w:rPr>
          <w:b/>
          <w:bCs/>
          <w:sz w:val="32"/>
          <w:szCs w:val="32"/>
        </w:rPr>
        <w:t>70. Example</w:t>
      </w:r>
    </w:p>
    <w:p w14:paraId="7A29F05A" w14:textId="77777777" w:rsidR="00DB6ED9" w:rsidRPr="00DB6ED9" w:rsidRDefault="00DB6ED9" w:rsidP="00DB6ED9">
      <w:pPr>
        <w:rPr>
          <w:sz w:val="32"/>
          <w:szCs w:val="32"/>
        </w:rPr>
      </w:pPr>
      <w:r w:rsidRPr="00DB6ED9">
        <w:rPr>
          <w:sz w:val="32"/>
          <w:szCs w:val="32"/>
        </w:rPr>
        <w:t xml:space="preserve">              Annual   Sick   Emergency</w:t>
      </w:r>
    </w:p>
    <w:p w14:paraId="35F69D63" w14:textId="77777777" w:rsidR="00DB6ED9" w:rsidRPr="00DB6ED9" w:rsidRDefault="00DB6ED9" w:rsidP="00DB6ED9">
      <w:pPr>
        <w:rPr>
          <w:sz w:val="32"/>
          <w:szCs w:val="32"/>
        </w:rPr>
      </w:pPr>
    </w:p>
    <w:p w14:paraId="5100BFFF" w14:textId="77777777" w:rsidR="00DB6ED9" w:rsidRPr="00DB6ED9" w:rsidRDefault="00DB6ED9" w:rsidP="00DB6ED9">
      <w:pPr>
        <w:rPr>
          <w:sz w:val="32"/>
          <w:szCs w:val="32"/>
        </w:rPr>
      </w:pPr>
      <w:r w:rsidRPr="00DB6ED9">
        <w:rPr>
          <w:sz w:val="32"/>
          <w:szCs w:val="32"/>
        </w:rPr>
        <w:t>Finance          12      3        1</w:t>
      </w:r>
    </w:p>
    <w:p w14:paraId="24D27C18" w14:textId="77777777" w:rsidR="00DB6ED9" w:rsidRPr="00DB6ED9" w:rsidRDefault="00DB6ED9" w:rsidP="00DB6ED9">
      <w:pPr>
        <w:rPr>
          <w:sz w:val="32"/>
          <w:szCs w:val="32"/>
        </w:rPr>
      </w:pPr>
    </w:p>
    <w:p w14:paraId="39EF721F" w14:textId="77777777" w:rsidR="00DB6ED9" w:rsidRPr="00DB6ED9" w:rsidRDefault="00DB6ED9" w:rsidP="00DB6ED9">
      <w:pPr>
        <w:rPr>
          <w:sz w:val="32"/>
          <w:szCs w:val="32"/>
        </w:rPr>
      </w:pPr>
      <w:r w:rsidRPr="00DB6ED9">
        <w:rPr>
          <w:sz w:val="32"/>
          <w:szCs w:val="32"/>
        </w:rPr>
        <w:t>IT                8      7        2</w:t>
      </w:r>
    </w:p>
    <w:p w14:paraId="31F9DB17" w14:textId="77777777" w:rsidR="00DB6ED9" w:rsidRPr="00DB6ED9" w:rsidRDefault="00DB6ED9" w:rsidP="00DB6ED9">
      <w:pPr>
        <w:rPr>
          <w:sz w:val="32"/>
          <w:szCs w:val="32"/>
        </w:rPr>
      </w:pPr>
    </w:p>
    <w:p w14:paraId="5956D44D" w14:textId="77777777" w:rsidR="00DB6ED9" w:rsidRPr="00DB6ED9" w:rsidRDefault="00DB6ED9" w:rsidP="00DB6ED9">
      <w:pPr>
        <w:rPr>
          <w:sz w:val="32"/>
          <w:szCs w:val="32"/>
        </w:rPr>
      </w:pPr>
      <w:r w:rsidRPr="00DB6ED9">
        <w:rPr>
          <w:sz w:val="32"/>
          <w:szCs w:val="32"/>
        </w:rPr>
        <w:t>HR                5      2        1</w:t>
      </w:r>
    </w:p>
    <w:p w14:paraId="731B6ABB" w14:textId="77777777" w:rsidR="00DB6ED9" w:rsidRPr="00DB6ED9" w:rsidRDefault="00000000" w:rsidP="00DB6ED9">
      <w:pPr>
        <w:rPr>
          <w:sz w:val="32"/>
          <w:szCs w:val="32"/>
        </w:rPr>
      </w:pPr>
      <w:r>
        <w:rPr>
          <w:sz w:val="32"/>
          <w:szCs w:val="32"/>
        </w:rPr>
        <w:pict w14:anchorId="1BA3108C">
          <v:rect id="_x0000_i1095" style="width:0;height:1.5pt" o:hralign="center" o:hrstd="t" o:hr="t" fillcolor="#a0a0a0" stroked="f"/>
        </w:pict>
      </w:r>
    </w:p>
    <w:p w14:paraId="7DDA8330" w14:textId="77777777" w:rsidR="00DB6ED9" w:rsidRPr="00DB6ED9" w:rsidRDefault="00DB6ED9" w:rsidP="00DB6ED9">
      <w:pPr>
        <w:rPr>
          <w:b/>
          <w:bCs/>
          <w:sz w:val="32"/>
          <w:szCs w:val="32"/>
        </w:rPr>
      </w:pPr>
      <w:r w:rsidRPr="00DB6ED9">
        <w:rPr>
          <w:b/>
          <w:bCs/>
          <w:sz w:val="32"/>
          <w:szCs w:val="32"/>
        </w:rPr>
        <w:t>PART W — LEAVE TRENDS PAGE</w:t>
      </w:r>
    </w:p>
    <w:p w14:paraId="42E7C0FF" w14:textId="77777777" w:rsidR="00DB6ED9" w:rsidRPr="00DB6ED9" w:rsidRDefault="00DB6ED9" w:rsidP="00DB6ED9">
      <w:pPr>
        <w:rPr>
          <w:b/>
          <w:bCs/>
          <w:sz w:val="32"/>
          <w:szCs w:val="32"/>
        </w:rPr>
      </w:pPr>
      <w:r w:rsidRPr="00DB6ED9">
        <w:rPr>
          <w:b/>
          <w:bCs/>
          <w:sz w:val="32"/>
          <w:szCs w:val="32"/>
        </w:rPr>
        <w:t>71. Purpose</w:t>
      </w:r>
    </w:p>
    <w:p w14:paraId="4FE3DA84" w14:textId="77777777" w:rsidR="00DB6ED9" w:rsidRPr="00DB6ED9" w:rsidRDefault="00DB6ED9" w:rsidP="00DB6ED9">
      <w:pPr>
        <w:rPr>
          <w:sz w:val="32"/>
          <w:szCs w:val="32"/>
        </w:rPr>
      </w:pPr>
      <w:r w:rsidRPr="00DB6ED9">
        <w:rPr>
          <w:sz w:val="32"/>
          <w:szCs w:val="32"/>
        </w:rPr>
        <w:t>This page answers:</w:t>
      </w:r>
    </w:p>
    <w:p w14:paraId="7342D8A9" w14:textId="77777777" w:rsidR="00DB6ED9" w:rsidRPr="00DB6ED9" w:rsidRDefault="00DB6ED9" w:rsidP="00DB6ED9">
      <w:pPr>
        <w:rPr>
          <w:b/>
          <w:bCs/>
          <w:sz w:val="32"/>
          <w:szCs w:val="32"/>
        </w:rPr>
      </w:pPr>
      <w:r w:rsidRPr="00DB6ED9">
        <w:rPr>
          <w:b/>
          <w:bCs/>
          <w:sz w:val="32"/>
          <w:szCs w:val="32"/>
        </w:rPr>
        <w:t>What is changing over time?</w:t>
      </w:r>
    </w:p>
    <w:p w14:paraId="667EBC02" w14:textId="77777777" w:rsidR="00DB6ED9" w:rsidRPr="00DB6ED9" w:rsidRDefault="00000000" w:rsidP="00DB6ED9">
      <w:pPr>
        <w:rPr>
          <w:sz w:val="32"/>
          <w:szCs w:val="32"/>
        </w:rPr>
      </w:pPr>
      <w:r>
        <w:rPr>
          <w:sz w:val="32"/>
          <w:szCs w:val="32"/>
        </w:rPr>
        <w:pict w14:anchorId="59BE842E">
          <v:rect id="_x0000_i1096" style="width:0;height:1.5pt" o:hralign="center" o:hrstd="t" o:hr="t" fillcolor="#a0a0a0" stroked="f"/>
        </w:pict>
      </w:r>
    </w:p>
    <w:p w14:paraId="26FF993B" w14:textId="77777777" w:rsidR="00DB6ED9" w:rsidRPr="00DB6ED9" w:rsidRDefault="00DB6ED9" w:rsidP="00DB6ED9">
      <w:pPr>
        <w:rPr>
          <w:b/>
          <w:bCs/>
          <w:sz w:val="32"/>
          <w:szCs w:val="32"/>
        </w:rPr>
      </w:pPr>
      <w:r w:rsidRPr="00DB6ED9">
        <w:rPr>
          <w:b/>
          <w:bCs/>
          <w:sz w:val="32"/>
          <w:szCs w:val="32"/>
        </w:rPr>
        <w:t>72. Layout</w:t>
      </w:r>
    </w:p>
    <w:p w14:paraId="36A6339E" w14:textId="77777777" w:rsidR="00DB6ED9" w:rsidRPr="00DB6ED9" w:rsidRDefault="00DB6ED9" w:rsidP="00DB6ED9">
      <w:pPr>
        <w:rPr>
          <w:sz w:val="32"/>
          <w:szCs w:val="32"/>
        </w:rPr>
      </w:pPr>
      <w:r w:rsidRPr="00DB6ED9">
        <w:rPr>
          <w:sz w:val="32"/>
          <w:szCs w:val="32"/>
        </w:rPr>
        <w:t>+------------------------------------------------------+</w:t>
      </w:r>
    </w:p>
    <w:p w14:paraId="2116FD4E" w14:textId="77777777" w:rsidR="00DB6ED9" w:rsidRPr="00DB6ED9" w:rsidRDefault="00DB6ED9" w:rsidP="00DB6ED9">
      <w:pPr>
        <w:rPr>
          <w:sz w:val="32"/>
          <w:szCs w:val="32"/>
        </w:rPr>
      </w:pPr>
      <w:r w:rsidRPr="00DB6ED9">
        <w:rPr>
          <w:sz w:val="32"/>
          <w:szCs w:val="32"/>
        </w:rPr>
        <w:t>| Leave Trends                                         |</w:t>
      </w:r>
    </w:p>
    <w:p w14:paraId="0A006910" w14:textId="77777777" w:rsidR="00DB6ED9" w:rsidRPr="00DB6ED9" w:rsidRDefault="00DB6ED9" w:rsidP="00DB6ED9">
      <w:pPr>
        <w:rPr>
          <w:sz w:val="32"/>
          <w:szCs w:val="32"/>
        </w:rPr>
      </w:pPr>
      <w:r w:rsidRPr="00DB6ED9">
        <w:rPr>
          <w:sz w:val="32"/>
          <w:szCs w:val="32"/>
        </w:rPr>
        <w:t>+------------------------------------------------------+</w:t>
      </w:r>
    </w:p>
    <w:p w14:paraId="4CCB487A" w14:textId="77777777" w:rsidR="00DB6ED9" w:rsidRPr="00DB6ED9" w:rsidRDefault="00DB6ED9" w:rsidP="00DB6ED9">
      <w:pPr>
        <w:rPr>
          <w:sz w:val="32"/>
          <w:szCs w:val="32"/>
        </w:rPr>
      </w:pPr>
      <w:r w:rsidRPr="00DB6ED9">
        <w:rPr>
          <w:sz w:val="32"/>
          <w:szCs w:val="32"/>
        </w:rPr>
        <w:t>| Year | Department | Leave Type                       |</w:t>
      </w:r>
    </w:p>
    <w:p w14:paraId="2DA85CF8" w14:textId="77777777" w:rsidR="00DB6ED9" w:rsidRPr="00DB6ED9" w:rsidRDefault="00DB6ED9" w:rsidP="00DB6ED9">
      <w:pPr>
        <w:rPr>
          <w:sz w:val="32"/>
          <w:szCs w:val="32"/>
        </w:rPr>
      </w:pPr>
      <w:r w:rsidRPr="00DB6ED9">
        <w:rPr>
          <w:sz w:val="32"/>
          <w:szCs w:val="32"/>
        </w:rPr>
        <w:t>+------------------------------------------------------+</w:t>
      </w:r>
    </w:p>
    <w:p w14:paraId="2F03581B" w14:textId="77777777" w:rsidR="00DB6ED9" w:rsidRPr="00DB6ED9" w:rsidRDefault="00DB6ED9" w:rsidP="00DB6ED9">
      <w:pPr>
        <w:rPr>
          <w:sz w:val="32"/>
          <w:szCs w:val="32"/>
        </w:rPr>
      </w:pPr>
      <w:r w:rsidRPr="00DB6ED9">
        <w:rPr>
          <w:sz w:val="32"/>
          <w:szCs w:val="32"/>
        </w:rPr>
        <w:t>| Monthly Leave Requests                               |</w:t>
      </w:r>
    </w:p>
    <w:p w14:paraId="2E57DEA0" w14:textId="77777777" w:rsidR="00DB6ED9" w:rsidRPr="00DB6ED9" w:rsidRDefault="00DB6ED9" w:rsidP="00DB6ED9">
      <w:pPr>
        <w:rPr>
          <w:sz w:val="32"/>
          <w:szCs w:val="32"/>
        </w:rPr>
      </w:pPr>
      <w:r w:rsidRPr="00DB6ED9">
        <w:rPr>
          <w:sz w:val="32"/>
          <w:szCs w:val="32"/>
        </w:rPr>
        <w:t>+------------------------------------------------------+</w:t>
      </w:r>
    </w:p>
    <w:p w14:paraId="7C04594B" w14:textId="77777777" w:rsidR="00DB6ED9" w:rsidRPr="00DB6ED9" w:rsidRDefault="00DB6ED9" w:rsidP="00DB6ED9">
      <w:pPr>
        <w:rPr>
          <w:sz w:val="32"/>
          <w:szCs w:val="32"/>
        </w:rPr>
      </w:pPr>
      <w:r w:rsidRPr="00DB6ED9">
        <w:rPr>
          <w:sz w:val="32"/>
          <w:szCs w:val="32"/>
        </w:rPr>
        <w:t>| Requests Current vs Previous Year                    |</w:t>
      </w:r>
    </w:p>
    <w:p w14:paraId="4DE282CA" w14:textId="77777777" w:rsidR="00DB6ED9" w:rsidRPr="00DB6ED9" w:rsidRDefault="00DB6ED9" w:rsidP="00DB6ED9">
      <w:pPr>
        <w:rPr>
          <w:sz w:val="32"/>
          <w:szCs w:val="32"/>
        </w:rPr>
      </w:pPr>
      <w:r w:rsidRPr="00DB6ED9">
        <w:rPr>
          <w:sz w:val="32"/>
          <w:szCs w:val="32"/>
        </w:rPr>
        <w:t>+------------------------------------------------------+</w:t>
      </w:r>
    </w:p>
    <w:p w14:paraId="05C052A2" w14:textId="77777777" w:rsidR="00DB6ED9" w:rsidRPr="00DB6ED9" w:rsidRDefault="00DB6ED9" w:rsidP="00DB6ED9">
      <w:pPr>
        <w:rPr>
          <w:sz w:val="32"/>
          <w:szCs w:val="32"/>
        </w:rPr>
      </w:pPr>
      <w:r w:rsidRPr="00DB6ED9">
        <w:rPr>
          <w:sz w:val="32"/>
          <w:szCs w:val="32"/>
        </w:rPr>
        <w:t>| YTD | Previous Year | YoY %                          |</w:t>
      </w:r>
    </w:p>
    <w:p w14:paraId="3E2EBCC3" w14:textId="77777777" w:rsidR="00DB6ED9" w:rsidRPr="00DB6ED9" w:rsidRDefault="00DB6ED9" w:rsidP="00DB6ED9">
      <w:pPr>
        <w:rPr>
          <w:sz w:val="32"/>
          <w:szCs w:val="32"/>
        </w:rPr>
      </w:pPr>
      <w:r w:rsidRPr="00DB6ED9">
        <w:rPr>
          <w:sz w:val="32"/>
          <w:szCs w:val="32"/>
        </w:rPr>
        <w:t>+------------------------------------------------------+</w:t>
      </w:r>
    </w:p>
    <w:p w14:paraId="220C4940" w14:textId="77777777" w:rsidR="00DB6ED9" w:rsidRPr="00DB6ED9" w:rsidRDefault="00DB6ED9" w:rsidP="00DB6ED9">
      <w:pPr>
        <w:rPr>
          <w:sz w:val="32"/>
          <w:szCs w:val="32"/>
        </w:rPr>
      </w:pPr>
      <w:r w:rsidRPr="00DB6ED9">
        <w:rPr>
          <w:sz w:val="32"/>
          <w:szCs w:val="32"/>
        </w:rPr>
        <w:lastRenderedPageBreak/>
        <w:t>| Monthly Approved Leave Days                          |</w:t>
      </w:r>
    </w:p>
    <w:p w14:paraId="4C62EFDF" w14:textId="77777777" w:rsidR="00DB6ED9" w:rsidRPr="00DB6ED9" w:rsidRDefault="00DB6ED9" w:rsidP="00DB6ED9">
      <w:pPr>
        <w:rPr>
          <w:sz w:val="32"/>
          <w:szCs w:val="32"/>
        </w:rPr>
      </w:pPr>
      <w:r w:rsidRPr="00DB6ED9">
        <w:rPr>
          <w:sz w:val="32"/>
          <w:szCs w:val="32"/>
        </w:rPr>
        <w:t>+------------------------------------------------------+</w:t>
      </w:r>
    </w:p>
    <w:p w14:paraId="0A990CC4" w14:textId="77777777" w:rsidR="00DB6ED9" w:rsidRPr="00DB6ED9" w:rsidRDefault="00000000" w:rsidP="00DB6ED9">
      <w:pPr>
        <w:rPr>
          <w:sz w:val="32"/>
          <w:szCs w:val="32"/>
        </w:rPr>
      </w:pPr>
      <w:r>
        <w:rPr>
          <w:sz w:val="32"/>
          <w:szCs w:val="32"/>
        </w:rPr>
        <w:pict w14:anchorId="7CE1B0D3">
          <v:rect id="_x0000_i1097" style="width:0;height:1.5pt" o:hralign="center" o:hrstd="t" o:hr="t" fillcolor="#a0a0a0" stroked="f"/>
        </w:pict>
      </w:r>
    </w:p>
    <w:p w14:paraId="2C8B6B02" w14:textId="77777777" w:rsidR="00DB6ED9" w:rsidRPr="00DB6ED9" w:rsidRDefault="00DB6ED9" w:rsidP="00DB6ED9">
      <w:pPr>
        <w:rPr>
          <w:b/>
          <w:bCs/>
          <w:sz w:val="32"/>
          <w:szCs w:val="32"/>
        </w:rPr>
      </w:pPr>
      <w:r w:rsidRPr="00DB6ED9">
        <w:rPr>
          <w:b/>
          <w:bCs/>
          <w:sz w:val="32"/>
          <w:szCs w:val="32"/>
        </w:rPr>
        <w:t>PART X — MONTHLY TREND</w:t>
      </w:r>
    </w:p>
    <w:p w14:paraId="7B950137" w14:textId="77777777" w:rsidR="00DB6ED9" w:rsidRPr="00DB6ED9" w:rsidRDefault="00DB6ED9" w:rsidP="00DB6ED9">
      <w:pPr>
        <w:rPr>
          <w:b/>
          <w:bCs/>
          <w:sz w:val="32"/>
          <w:szCs w:val="32"/>
        </w:rPr>
      </w:pPr>
      <w:r w:rsidRPr="00DB6ED9">
        <w:rPr>
          <w:b/>
          <w:bCs/>
          <w:sz w:val="32"/>
          <w:szCs w:val="32"/>
        </w:rPr>
        <w:t>73. Add Line Chart</w:t>
      </w:r>
    </w:p>
    <w:p w14:paraId="1E5CA4DA" w14:textId="77777777" w:rsidR="00DB6ED9" w:rsidRPr="00DB6ED9" w:rsidRDefault="00DB6ED9" w:rsidP="00DB6ED9">
      <w:pPr>
        <w:rPr>
          <w:sz w:val="32"/>
          <w:szCs w:val="32"/>
        </w:rPr>
      </w:pPr>
      <w:r w:rsidRPr="00DB6ED9">
        <w:rPr>
          <w:sz w:val="32"/>
          <w:szCs w:val="32"/>
        </w:rPr>
        <w:t>X-axis:</w:t>
      </w:r>
    </w:p>
    <w:p w14:paraId="632CFB10" w14:textId="77777777" w:rsidR="00DB6ED9" w:rsidRPr="00DB6ED9" w:rsidRDefault="00DB6ED9" w:rsidP="00DB6ED9">
      <w:pPr>
        <w:rPr>
          <w:sz w:val="32"/>
          <w:szCs w:val="32"/>
        </w:rPr>
      </w:pPr>
      <w:r w:rsidRPr="00DB6ED9">
        <w:rPr>
          <w:sz w:val="32"/>
          <w:szCs w:val="32"/>
        </w:rPr>
        <w:t>DimDate[Year-Month]</w:t>
      </w:r>
    </w:p>
    <w:p w14:paraId="4FA873AC" w14:textId="77777777" w:rsidR="00DB6ED9" w:rsidRPr="00DB6ED9" w:rsidRDefault="00DB6ED9" w:rsidP="00DB6ED9">
      <w:pPr>
        <w:rPr>
          <w:sz w:val="32"/>
          <w:szCs w:val="32"/>
        </w:rPr>
      </w:pPr>
      <w:r w:rsidRPr="00DB6ED9">
        <w:rPr>
          <w:sz w:val="32"/>
          <w:szCs w:val="32"/>
        </w:rPr>
        <w:t>Y-axis:</w:t>
      </w:r>
    </w:p>
    <w:p w14:paraId="0C6A65AE" w14:textId="77777777" w:rsidR="00DB6ED9" w:rsidRPr="00DB6ED9" w:rsidRDefault="00DB6ED9" w:rsidP="00DB6ED9">
      <w:pPr>
        <w:rPr>
          <w:sz w:val="32"/>
          <w:szCs w:val="32"/>
        </w:rPr>
      </w:pPr>
      <w:r w:rsidRPr="00DB6ED9">
        <w:rPr>
          <w:sz w:val="32"/>
          <w:szCs w:val="32"/>
        </w:rPr>
        <w:t>[Total Leave Requests]</w:t>
      </w:r>
    </w:p>
    <w:p w14:paraId="68CB6FAB" w14:textId="77777777" w:rsidR="00DB6ED9" w:rsidRPr="00DB6ED9" w:rsidRDefault="00000000" w:rsidP="00DB6ED9">
      <w:pPr>
        <w:rPr>
          <w:sz w:val="32"/>
          <w:szCs w:val="32"/>
        </w:rPr>
      </w:pPr>
      <w:r>
        <w:rPr>
          <w:sz w:val="32"/>
          <w:szCs w:val="32"/>
        </w:rPr>
        <w:pict w14:anchorId="79497FDE">
          <v:rect id="_x0000_i1098" style="width:0;height:1.5pt" o:hralign="center" o:hrstd="t" o:hr="t" fillcolor="#a0a0a0" stroked="f"/>
        </w:pict>
      </w:r>
    </w:p>
    <w:p w14:paraId="5F87DA72" w14:textId="77777777" w:rsidR="00DB6ED9" w:rsidRPr="00DB6ED9" w:rsidRDefault="00DB6ED9" w:rsidP="00DB6ED9">
      <w:pPr>
        <w:rPr>
          <w:b/>
          <w:bCs/>
          <w:sz w:val="32"/>
          <w:szCs w:val="32"/>
        </w:rPr>
      </w:pPr>
      <w:r w:rsidRPr="00DB6ED9">
        <w:rPr>
          <w:b/>
          <w:bCs/>
          <w:sz w:val="32"/>
          <w:szCs w:val="32"/>
        </w:rPr>
        <w:t>74. Add Optional Second Value</w:t>
      </w:r>
    </w:p>
    <w:p w14:paraId="79D433C2" w14:textId="77777777" w:rsidR="00DB6ED9" w:rsidRPr="00DB6ED9" w:rsidRDefault="00DB6ED9" w:rsidP="00DB6ED9">
      <w:pPr>
        <w:rPr>
          <w:sz w:val="32"/>
          <w:szCs w:val="32"/>
        </w:rPr>
      </w:pPr>
      <w:r w:rsidRPr="00DB6ED9">
        <w:rPr>
          <w:sz w:val="32"/>
          <w:szCs w:val="32"/>
        </w:rPr>
        <w:t>[Approved Requests]</w:t>
      </w:r>
    </w:p>
    <w:p w14:paraId="5CD28C57" w14:textId="77777777" w:rsidR="00DB6ED9" w:rsidRPr="00DB6ED9" w:rsidRDefault="00DB6ED9" w:rsidP="00DB6ED9">
      <w:pPr>
        <w:rPr>
          <w:sz w:val="32"/>
          <w:szCs w:val="32"/>
        </w:rPr>
      </w:pPr>
      <w:r w:rsidRPr="00DB6ED9">
        <w:rPr>
          <w:sz w:val="32"/>
          <w:szCs w:val="32"/>
        </w:rPr>
        <w:t>if the chart remains:</w:t>
      </w:r>
    </w:p>
    <w:p w14:paraId="145ED0FB" w14:textId="77777777" w:rsidR="00DB6ED9" w:rsidRPr="00DB6ED9" w:rsidRDefault="00DB6ED9" w:rsidP="00DB6ED9">
      <w:pPr>
        <w:rPr>
          <w:b/>
          <w:bCs/>
          <w:sz w:val="32"/>
          <w:szCs w:val="32"/>
        </w:rPr>
      </w:pPr>
      <w:r w:rsidRPr="00DB6ED9">
        <w:rPr>
          <w:b/>
          <w:bCs/>
          <w:sz w:val="32"/>
          <w:szCs w:val="32"/>
        </w:rPr>
        <w:t>Easy to read.</w:t>
      </w:r>
    </w:p>
    <w:p w14:paraId="1483EBD4" w14:textId="77777777" w:rsidR="00DB6ED9" w:rsidRPr="00DB6ED9" w:rsidRDefault="00000000" w:rsidP="00DB6ED9">
      <w:pPr>
        <w:rPr>
          <w:sz w:val="32"/>
          <w:szCs w:val="32"/>
        </w:rPr>
      </w:pPr>
      <w:r>
        <w:rPr>
          <w:sz w:val="32"/>
          <w:szCs w:val="32"/>
        </w:rPr>
        <w:pict w14:anchorId="13BB532C">
          <v:rect id="_x0000_i1099" style="width:0;height:1.5pt" o:hralign="center" o:hrstd="t" o:hr="t" fillcolor="#a0a0a0" stroked="f"/>
        </w:pict>
      </w:r>
    </w:p>
    <w:p w14:paraId="23FAD1CD" w14:textId="77777777" w:rsidR="00DB6ED9" w:rsidRPr="00DB6ED9" w:rsidRDefault="00DB6ED9" w:rsidP="00DB6ED9">
      <w:pPr>
        <w:rPr>
          <w:b/>
          <w:bCs/>
          <w:sz w:val="32"/>
          <w:szCs w:val="32"/>
        </w:rPr>
      </w:pPr>
      <w:r w:rsidRPr="00DB6ED9">
        <w:rPr>
          <w:b/>
          <w:bCs/>
          <w:sz w:val="32"/>
          <w:szCs w:val="32"/>
        </w:rPr>
        <w:t>75. Avoid Excessive Lines</w:t>
      </w:r>
    </w:p>
    <w:p w14:paraId="684F5846" w14:textId="77777777" w:rsidR="00DB6ED9" w:rsidRPr="00DB6ED9" w:rsidRDefault="00DB6ED9" w:rsidP="00DB6ED9">
      <w:pPr>
        <w:rPr>
          <w:sz w:val="32"/>
          <w:szCs w:val="32"/>
        </w:rPr>
      </w:pPr>
      <w:r w:rsidRPr="00DB6ED9">
        <w:rPr>
          <w:sz w:val="32"/>
          <w:szCs w:val="32"/>
        </w:rPr>
        <w:t>Do not add:</w:t>
      </w:r>
    </w:p>
    <w:p w14:paraId="46FA551D" w14:textId="77777777" w:rsidR="00DB6ED9" w:rsidRPr="00DB6ED9" w:rsidRDefault="00DB6ED9" w:rsidP="00DB6ED9">
      <w:pPr>
        <w:rPr>
          <w:sz w:val="32"/>
          <w:szCs w:val="32"/>
        </w:rPr>
      </w:pPr>
      <w:r w:rsidRPr="00DB6ED9">
        <w:rPr>
          <w:sz w:val="32"/>
          <w:szCs w:val="32"/>
        </w:rPr>
        <w:t>Total</w:t>
      </w:r>
    </w:p>
    <w:p w14:paraId="0CA011A7" w14:textId="77777777" w:rsidR="00DB6ED9" w:rsidRPr="00DB6ED9" w:rsidRDefault="00DB6ED9" w:rsidP="00DB6ED9">
      <w:pPr>
        <w:rPr>
          <w:sz w:val="32"/>
          <w:szCs w:val="32"/>
        </w:rPr>
      </w:pPr>
      <w:r w:rsidRPr="00DB6ED9">
        <w:rPr>
          <w:sz w:val="32"/>
          <w:szCs w:val="32"/>
        </w:rPr>
        <w:t>Approved</w:t>
      </w:r>
    </w:p>
    <w:p w14:paraId="73D1FE85" w14:textId="77777777" w:rsidR="00DB6ED9" w:rsidRPr="00DB6ED9" w:rsidRDefault="00DB6ED9" w:rsidP="00DB6ED9">
      <w:pPr>
        <w:rPr>
          <w:sz w:val="32"/>
          <w:szCs w:val="32"/>
        </w:rPr>
      </w:pPr>
      <w:r w:rsidRPr="00DB6ED9">
        <w:rPr>
          <w:sz w:val="32"/>
          <w:szCs w:val="32"/>
        </w:rPr>
        <w:t>Rejected</w:t>
      </w:r>
    </w:p>
    <w:p w14:paraId="5A1E1FC3" w14:textId="77777777" w:rsidR="00DB6ED9" w:rsidRPr="00DB6ED9" w:rsidRDefault="00DB6ED9" w:rsidP="00DB6ED9">
      <w:pPr>
        <w:rPr>
          <w:sz w:val="32"/>
          <w:szCs w:val="32"/>
        </w:rPr>
      </w:pPr>
      <w:r w:rsidRPr="00DB6ED9">
        <w:rPr>
          <w:sz w:val="32"/>
          <w:szCs w:val="32"/>
        </w:rPr>
        <w:t>Pending</w:t>
      </w:r>
    </w:p>
    <w:p w14:paraId="50B567F6" w14:textId="77777777" w:rsidR="00DB6ED9" w:rsidRPr="00DB6ED9" w:rsidRDefault="00DB6ED9" w:rsidP="00DB6ED9">
      <w:pPr>
        <w:rPr>
          <w:sz w:val="32"/>
          <w:szCs w:val="32"/>
        </w:rPr>
      </w:pPr>
      <w:r w:rsidRPr="00DB6ED9">
        <w:rPr>
          <w:sz w:val="32"/>
          <w:szCs w:val="32"/>
        </w:rPr>
        <w:t>Draft</w:t>
      </w:r>
    </w:p>
    <w:p w14:paraId="5A622653" w14:textId="77777777" w:rsidR="00DB6ED9" w:rsidRPr="00DB6ED9" w:rsidRDefault="00DB6ED9" w:rsidP="00DB6ED9">
      <w:pPr>
        <w:rPr>
          <w:sz w:val="32"/>
          <w:szCs w:val="32"/>
        </w:rPr>
      </w:pPr>
      <w:r w:rsidRPr="00DB6ED9">
        <w:rPr>
          <w:sz w:val="32"/>
          <w:szCs w:val="32"/>
        </w:rPr>
        <w:lastRenderedPageBreak/>
        <w:t>Cancelled</w:t>
      </w:r>
    </w:p>
    <w:p w14:paraId="026535D1" w14:textId="77777777" w:rsidR="00DB6ED9" w:rsidRPr="00DB6ED9" w:rsidRDefault="00DB6ED9" w:rsidP="00DB6ED9">
      <w:pPr>
        <w:rPr>
          <w:sz w:val="32"/>
          <w:szCs w:val="32"/>
        </w:rPr>
      </w:pPr>
      <w:r w:rsidRPr="00DB6ED9">
        <w:rPr>
          <w:sz w:val="32"/>
          <w:szCs w:val="32"/>
        </w:rPr>
        <w:t>Approved Days</w:t>
      </w:r>
    </w:p>
    <w:p w14:paraId="7FCE4978" w14:textId="77777777" w:rsidR="00DB6ED9" w:rsidRPr="00DB6ED9" w:rsidRDefault="00DB6ED9" w:rsidP="00DB6ED9">
      <w:pPr>
        <w:rPr>
          <w:sz w:val="32"/>
          <w:szCs w:val="32"/>
        </w:rPr>
      </w:pPr>
      <w:r w:rsidRPr="00DB6ED9">
        <w:rPr>
          <w:sz w:val="32"/>
          <w:szCs w:val="32"/>
        </w:rPr>
        <w:t>Average Days</w:t>
      </w:r>
    </w:p>
    <w:p w14:paraId="27E589CB" w14:textId="77777777" w:rsidR="00DB6ED9" w:rsidRPr="00DB6ED9" w:rsidRDefault="00DB6ED9" w:rsidP="00DB6ED9">
      <w:pPr>
        <w:rPr>
          <w:sz w:val="32"/>
          <w:szCs w:val="32"/>
        </w:rPr>
      </w:pPr>
      <w:r w:rsidRPr="00DB6ED9">
        <w:rPr>
          <w:sz w:val="32"/>
          <w:szCs w:val="32"/>
        </w:rPr>
        <w:t>to one chart.</w:t>
      </w:r>
    </w:p>
    <w:p w14:paraId="2BE3EB44" w14:textId="77777777" w:rsidR="00DB6ED9" w:rsidRPr="00DB6ED9" w:rsidRDefault="00DB6ED9" w:rsidP="00DB6ED9">
      <w:pPr>
        <w:rPr>
          <w:sz w:val="32"/>
          <w:szCs w:val="32"/>
        </w:rPr>
      </w:pPr>
      <w:r w:rsidRPr="00DB6ED9">
        <w:rPr>
          <w:sz w:val="32"/>
          <w:szCs w:val="32"/>
        </w:rPr>
        <w:t>Create:</w:t>
      </w:r>
    </w:p>
    <w:p w14:paraId="61C56438" w14:textId="77777777" w:rsidR="00DB6ED9" w:rsidRPr="00DB6ED9" w:rsidRDefault="00DB6ED9" w:rsidP="00DB6ED9">
      <w:pPr>
        <w:rPr>
          <w:b/>
          <w:bCs/>
          <w:sz w:val="32"/>
          <w:szCs w:val="32"/>
        </w:rPr>
      </w:pPr>
      <w:r w:rsidRPr="00DB6ED9">
        <w:rPr>
          <w:b/>
          <w:bCs/>
          <w:sz w:val="32"/>
          <w:szCs w:val="32"/>
        </w:rPr>
        <w:t>A clear story.</w:t>
      </w:r>
    </w:p>
    <w:p w14:paraId="6CA2B459" w14:textId="77777777" w:rsidR="00DB6ED9" w:rsidRPr="00DB6ED9" w:rsidRDefault="00000000" w:rsidP="00DB6ED9">
      <w:pPr>
        <w:rPr>
          <w:sz w:val="32"/>
          <w:szCs w:val="32"/>
        </w:rPr>
      </w:pPr>
      <w:r>
        <w:rPr>
          <w:sz w:val="32"/>
          <w:szCs w:val="32"/>
        </w:rPr>
        <w:pict w14:anchorId="14728BA4">
          <v:rect id="_x0000_i1100" style="width:0;height:1.5pt" o:hralign="center" o:hrstd="t" o:hr="t" fillcolor="#a0a0a0" stroked="f"/>
        </w:pict>
      </w:r>
    </w:p>
    <w:p w14:paraId="38EDABC6" w14:textId="77777777" w:rsidR="00DB6ED9" w:rsidRPr="00DB6ED9" w:rsidRDefault="00DB6ED9" w:rsidP="00DB6ED9">
      <w:pPr>
        <w:rPr>
          <w:b/>
          <w:bCs/>
          <w:sz w:val="32"/>
          <w:szCs w:val="32"/>
        </w:rPr>
      </w:pPr>
      <w:r w:rsidRPr="00DB6ED9">
        <w:rPr>
          <w:b/>
          <w:bCs/>
          <w:sz w:val="32"/>
          <w:szCs w:val="32"/>
        </w:rPr>
        <w:t>PART Y — YEAR-OVER-YEAR</w:t>
      </w:r>
    </w:p>
    <w:p w14:paraId="10E3A512" w14:textId="77777777" w:rsidR="00DB6ED9" w:rsidRPr="00DB6ED9" w:rsidRDefault="00DB6ED9" w:rsidP="00DB6ED9">
      <w:pPr>
        <w:rPr>
          <w:b/>
          <w:bCs/>
          <w:sz w:val="32"/>
          <w:szCs w:val="32"/>
        </w:rPr>
      </w:pPr>
      <w:r w:rsidRPr="00DB6ED9">
        <w:rPr>
          <w:b/>
          <w:bCs/>
          <w:sz w:val="32"/>
          <w:szCs w:val="32"/>
        </w:rPr>
        <w:t>76. Existing Measures</w:t>
      </w:r>
    </w:p>
    <w:p w14:paraId="08406ABA" w14:textId="77777777" w:rsidR="00DB6ED9" w:rsidRPr="00DB6ED9" w:rsidRDefault="00DB6ED9" w:rsidP="00DB6ED9">
      <w:pPr>
        <w:rPr>
          <w:sz w:val="32"/>
          <w:szCs w:val="32"/>
        </w:rPr>
      </w:pPr>
      <w:r w:rsidRPr="00DB6ED9">
        <w:rPr>
          <w:sz w:val="32"/>
          <w:szCs w:val="32"/>
        </w:rPr>
        <w:t>Use:</w:t>
      </w:r>
    </w:p>
    <w:p w14:paraId="2A4B041D" w14:textId="77777777" w:rsidR="00DB6ED9" w:rsidRPr="00DB6ED9" w:rsidRDefault="00DB6ED9" w:rsidP="00DB6ED9">
      <w:pPr>
        <w:rPr>
          <w:sz w:val="32"/>
          <w:szCs w:val="32"/>
        </w:rPr>
      </w:pPr>
      <w:r w:rsidRPr="00DB6ED9">
        <w:rPr>
          <w:sz w:val="32"/>
          <w:szCs w:val="32"/>
        </w:rPr>
        <w:t>[Total Leave Requests]</w:t>
      </w:r>
    </w:p>
    <w:p w14:paraId="1AE99C43" w14:textId="77777777" w:rsidR="00DB6ED9" w:rsidRPr="00DB6ED9" w:rsidRDefault="00DB6ED9" w:rsidP="00DB6ED9">
      <w:pPr>
        <w:rPr>
          <w:sz w:val="32"/>
          <w:szCs w:val="32"/>
        </w:rPr>
      </w:pPr>
    </w:p>
    <w:p w14:paraId="0F1C7402" w14:textId="77777777" w:rsidR="00DB6ED9" w:rsidRPr="00DB6ED9" w:rsidRDefault="00DB6ED9" w:rsidP="00DB6ED9">
      <w:pPr>
        <w:rPr>
          <w:sz w:val="32"/>
          <w:szCs w:val="32"/>
        </w:rPr>
      </w:pPr>
      <w:r w:rsidRPr="00DB6ED9">
        <w:rPr>
          <w:sz w:val="32"/>
          <w:szCs w:val="32"/>
        </w:rPr>
        <w:t>[Leave Requests Previous Year]</w:t>
      </w:r>
    </w:p>
    <w:p w14:paraId="519B3702" w14:textId="77777777" w:rsidR="00DB6ED9" w:rsidRPr="00DB6ED9" w:rsidRDefault="00DB6ED9" w:rsidP="00DB6ED9">
      <w:pPr>
        <w:rPr>
          <w:sz w:val="32"/>
          <w:szCs w:val="32"/>
        </w:rPr>
      </w:pPr>
    </w:p>
    <w:p w14:paraId="4A9A301A" w14:textId="77777777" w:rsidR="00DB6ED9" w:rsidRPr="00DB6ED9" w:rsidRDefault="00DB6ED9" w:rsidP="00DB6ED9">
      <w:pPr>
        <w:rPr>
          <w:sz w:val="32"/>
          <w:szCs w:val="32"/>
        </w:rPr>
      </w:pPr>
      <w:r w:rsidRPr="00DB6ED9">
        <w:rPr>
          <w:sz w:val="32"/>
          <w:szCs w:val="32"/>
        </w:rPr>
        <w:t>[Leave Request YoY Change %]</w:t>
      </w:r>
    </w:p>
    <w:p w14:paraId="18343043" w14:textId="77777777" w:rsidR="00DB6ED9" w:rsidRPr="00DB6ED9" w:rsidRDefault="00000000" w:rsidP="00DB6ED9">
      <w:pPr>
        <w:rPr>
          <w:sz w:val="32"/>
          <w:szCs w:val="32"/>
        </w:rPr>
      </w:pPr>
      <w:r>
        <w:rPr>
          <w:sz w:val="32"/>
          <w:szCs w:val="32"/>
        </w:rPr>
        <w:pict w14:anchorId="0963BF17">
          <v:rect id="_x0000_i1101" style="width:0;height:1.5pt" o:hralign="center" o:hrstd="t" o:hr="t" fillcolor="#a0a0a0" stroked="f"/>
        </w:pict>
      </w:r>
    </w:p>
    <w:p w14:paraId="252C3383" w14:textId="77777777" w:rsidR="00DB6ED9" w:rsidRPr="00DB6ED9" w:rsidRDefault="00DB6ED9" w:rsidP="00DB6ED9">
      <w:pPr>
        <w:rPr>
          <w:b/>
          <w:bCs/>
          <w:sz w:val="32"/>
          <w:szCs w:val="32"/>
        </w:rPr>
      </w:pPr>
      <w:r w:rsidRPr="00DB6ED9">
        <w:rPr>
          <w:b/>
          <w:bCs/>
          <w:sz w:val="32"/>
          <w:szCs w:val="32"/>
        </w:rPr>
        <w:t>77. Create Cards</w:t>
      </w:r>
    </w:p>
    <w:p w14:paraId="2BC0F2C5" w14:textId="77777777" w:rsidR="00DB6ED9" w:rsidRPr="00DB6ED9" w:rsidRDefault="00DB6ED9" w:rsidP="00DB6ED9">
      <w:pPr>
        <w:rPr>
          <w:sz w:val="32"/>
          <w:szCs w:val="32"/>
        </w:rPr>
      </w:pPr>
      <w:r w:rsidRPr="00DB6ED9">
        <w:rPr>
          <w:sz w:val="32"/>
          <w:szCs w:val="32"/>
        </w:rPr>
        <w:t>Add:</w:t>
      </w:r>
    </w:p>
    <w:p w14:paraId="242E42AA" w14:textId="77777777" w:rsidR="00DB6ED9" w:rsidRPr="00DB6ED9" w:rsidRDefault="00DB6ED9" w:rsidP="00DB6ED9">
      <w:pPr>
        <w:rPr>
          <w:b/>
          <w:bCs/>
          <w:sz w:val="32"/>
          <w:szCs w:val="32"/>
        </w:rPr>
      </w:pPr>
      <w:r w:rsidRPr="00DB6ED9">
        <w:rPr>
          <w:b/>
          <w:bCs/>
          <w:sz w:val="32"/>
          <w:szCs w:val="32"/>
        </w:rPr>
        <w:t>Current Requests</w:t>
      </w:r>
    </w:p>
    <w:p w14:paraId="1DC03818" w14:textId="77777777" w:rsidR="00DB6ED9" w:rsidRPr="00DB6ED9" w:rsidRDefault="00DB6ED9" w:rsidP="00DB6ED9">
      <w:pPr>
        <w:rPr>
          <w:b/>
          <w:bCs/>
          <w:sz w:val="32"/>
          <w:szCs w:val="32"/>
        </w:rPr>
      </w:pPr>
      <w:r w:rsidRPr="00DB6ED9">
        <w:rPr>
          <w:b/>
          <w:bCs/>
          <w:sz w:val="32"/>
          <w:szCs w:val="32"/>
        </w:rPr>
        <w:t>Previous Year</w:t>
      </w:r>
    </w:p>
    <w:p w14:paraId="7234BD5E" w14:textId="77777777" w:rsidR="00DB6ED9" w:rsidRPr="00DB6ED9" w:rsidRDefault="00DB6ED9" w:rsidP="00DB6ED9">
      <w:pPr>
        <w:rPr>
          <w:b/>
          <w:bCs/>
          <w:sz w:val="32"/>
          <w:szCs w:val="32"/>
        </w:rPr>
      </w:pPr>
      <w:r w:rsidRPr="00DB6ED9">
        <w:rPr>
          <w:b/>
          <w:bCs/>
          <w:sz w:val="32"/>
          <w:szCs w:val="32"/>
        </w:rPr>
        <w:t>YoY Change %.</w:t>
      </w:r>
    </w:p>
    <w:p w14:paraId="6C51B861" w14:textId="77777777" w:rsidR="00DB6ED9" w:rsidRPr="00DB6ED9" w:rsidRDefault="00000000" w:rsidP="00DB6ED9">
      <w:pPr>
        <w:rPr>
          <w:sz w:val="32"/>
          <w:szCs w:val="32"/>
        </w:rPr>
      </w:pPr>
      <w:r>
        <w:rPr>
          <w:sz w:val="32"/>
          <w:szCs w:val="32"/>
        </w:rPr>
        <w:pict w14:anchorId="52A684C9">
          <v:rect id="_x0000_i1102" style="width:0;height:1.5pt" o:hralign="center" o:hrstd="t" o:hr="t" fillcolor="#a0a0a0" stroked="f"/>
        </w:pict>
      </w:r>
    </w:p>
    <w:p w14:paraId="161B5D8C" w14:textId="77777777" w:rsidR="00DB6ED9" w:rsidRPr="00DB6ED9" w:rsidRDefault="00DB6ED9" w:rsidP="00DB6ED9">
      <w:pPr>
        <w:rPr>
          <w:b/>
          <w:bCs/>
          <w:sz w:val="32"/>
          <w:szCs w:val="32"/>
        </w:rPr>
      </w:pPr>
      <w:r w:rsidRPr="00DB6ED9">
        <w:rPr>
          <w:b/>
          <w:bCs/>
          <w:sz w:val="32"/>
          <w:szCs w:val="32"/>
        </w:rPr>
        <w:lastRenderedPageBreak/>
        <w:t>78. Interpretation</w:t>
      </w:r>
    </w:p>
    <w:p w14:paraId="32E08486" w14:textId="77777777" w:rsidR="00DB6ED9" w:rsidRPr="00DB6ED9" w:rsidRDefault="00DB6ED9" w:rsidP="00DB6ED9">
      <w:pPr>
        <w:rPr>
          <w:sz w:val="32"/>
          <w:szCs w:val="32"/>
        </w:rPr>
      </w:pPr>
      <w:r w:rsidRPr="00DB6ED9">
        <w:rPr>
          <w:sz w:val="32"/>
          <w:szCs w:val="32"/>
        </w:rPr>
        <w:t>Example:</w:t>
      </w:r>
    </w:p>
    <w:p w14:paraId="6A48D927" w14:textId="77777777" w:rsidR="00DB6ED9" w:rsidRPr="00DB6ED9" w:rsidRDefault="00DB6ED9" w:rsidP="00DB6ED9">
      <w:pPr>
        <w:rPr>
          <w:sz w:val="32"/>
          <w:szCs w:val="32"/>
        </w:rPr>
      </w:pPr>
      <w:r w:rsidRPr="00DB6ED9">
        <w:rPr>
          <w:sz w:val="32"/>
          <w:szCs w:val="32"/>
        </w:rPr>
        <w:t>2026 Requests:</w:t>
      </w:r>
    </w:p>
    <w:p w14:paraId="07BF8A28" w14:textId="77777777" w:rsidR="00DB6ED9" w:rsidRPr="00DB6ED9" w:rsidRDefault="00DB6ED9" w:rsidP="00DB6ED9">
      <w:pPr>
        <w:rPr>
          <w:sz w:val="32"/>
          <w:szCs w:val="32"/>
        </w:rPr>
      </w:pPr>
      <w:r w:rsidRPr="00DB6ED9">
        <w:rPr>
          <w:sz w:val="32"/>
          <w:szCs w:val="32"/>
        </w:rPr>
        <w:t>120</w:t>
      </w:r>
    </w:p>
    <w:p w14:paraId="5A23E3F7" w14:textId="77777777" w:rsidR="00DB6ED9" w:rsidRPr="00DB6ED9" w:rsidRDefault="00DB6ED9" w:rsidP="00DB6ED9">
      <w:pPr>
        <w:rPr>
          <w:sz w:val="32"/>
          <w:szCs w:val="32"/>
        </w:rPr>
      </w:pPr>
    </w:p>
    <w:p w14:paraId="2DED66DA" w14:textId="77777777" w:rsidR="00DB6ED9" w:rsidRPr="00DB6ED9" w:rsidRDefault="00DB6ED9" w:rsidP="00DB6ED9">
      <w:pPr>
        <w:rPr>
          <w:sz w:val="32"/>
          <w:szCs w:val="32"/>
        </w:rPr>
      </w:pPr>
      <w:r w:rsidRPr="00DB6ED9">
        <w:rPr>
          <w:sz w:val="32"/>
          <w:szCs w:val="32"/>
        </w:rPr>
        <w:t>Comparable 2025:</w:t>
      </w:r>
    </w:p>
    <w:p w14:paraId="078F9729" w14:textId="77777777" w:rsidR="00DB6ED9" w:rsidRPr="00DB6ED9" w:rsidRDefault="00DB6ED9" w:rsidP="00DB6ED9">
      <w:pPr>
        <w:rPr>
          <w:sz w:val="32"/>
          <w:szCs w:val="32"/>
        </w:rPr>
      </w:pPr>
      <w:r w:rsidRPr="00DB6ED9">
        <w:rPr>
          <w:sz w:val="32"/>
          <w:szCs w:val="32"/>
        </w:rPr>
        <w:t>100</w:t>
      </w:r>
    </w:p>
    <w:p w14:paraId="2AA6AAD4" w14:textId="77777777" w:rsidR="00DB6ED9" w:rsidRPr="00DB6ED9" w:rsidRDefault="00DB6ED9" w:rsidP="00DB6ED9">
      <w:pPr>
        <w:rPr>
          <w:sz w:val="32"/>
          <w:szCs w:val="32"/>
        </w:rPr>
      </w:pPr>
    </w:p>
    <w:p w14:paraId="56F463ED" w14:textId="77777777" w:rsidR="00DB6ED9" w:rsidRPr="00DB6ED9" w:rsidRDefault="00DB6ED9" w:rsidP="00DB6ED9">
      <w:pPr>
        <w:rPr>
          <w:sz w:val="32"/>
          <w:szCs w:val="32"/>
        </w:rPr>
      </w:pPr>
      <w:r w:rsidRPr="00DB6ED9">
        <w:rPr>
          <w:sz w:val="32"/>
          <w:szCs w:val="32"/>
        </w:rPr>
        <w:t>YoY:</w:t>
      </w:r>
    </w:p>
    <w:p w14:paraId="78AA5DED" w14:textId="77777777" w:rsidR="00DB6ED9" w:rsidRPr="00DB6ED9" w:rsidRDefault="00DB6ED9" w:rsidP="00DB6ED9">
      <w:pPr>
        <w:rPr>
          <w:sz w:val="32"/>
          <w:szCs w:val="32"/>
        </w:rPr>
      </w:pPr>
      <w:r w:rsidRPr="00DB6ED9">
        <w:rPr>
          <w:sz w:val="32"/>
          <w:szCs w:val="32"/>
        </w:rPr>
        <w:t>+20%</w:t>
      </w:r>
    </w:p>
    <w:p w14:paraId="3AE23D57" w14:textId="77777777" w:rsidR="00DB6ED9" w:rsidRPr="00DB6ED9" w:rsidRDefault="00000000" w:rsidP="00DB6ED9">
      <w:pPr>
        <w:rPr>
          <w:sz w:val="32"/>
          <w:szCs w:val="32"/>
        </w:rPr>
      </w:pPr>
      <w:r>
        <w:rPr>
          <w:sz w:val="32"/>
          <w:szCs w:val="32"/>
        </w:rPr>
        <w:pict w14:anchorId="5940EC08">
          <v:rect id="_x0000_i1103" style="width:0;height:1.5pt" o:hralign="center" o:hrstd="t" o:hr="t" fillcolor="#a0a0a0" stroked="f"/>
        </w:pict>
      </w:r>
    </w:p>
    <w:p w14:paraId="14581058" w14:textId="77777777" w:rsidR="00DB6ED9" w:rsidRPr="00DB6ED9" w:rsidRDefault="00DB6ED9" w:rsidP="00DB6ED9">
      <w:pPr>
        <w:rPr>
          <w:b/>
          <w:bCs/>
          <w:sz w:val="32"/>
          <w:szCs w:val="32"/>
        </w:rPr>
      </w:pPr>
      <w:r w:rsidRPr="00DB6ED9">
        <w:rPr>
          <w:b/>
          <w:bCs/>
          <w:sz w:val="32"/>
          <w:szCs w:val="32"/>
        </w:rPr>
        <w:t>79. Business Question</w:t>
      </w:r>
    </w:p>
    <w:p w14:paraId="1177BC5D" w14:textId="77777777" w:rsidR="00DB6ED9" w:rsidRPr="00DB6ED9" w:rsidRDefault="00DB6ED9" w:rsidP="00DB6ED9">
      <w:pPr>
        <w:rPr>
          <w:sz w:val="32"/>
          <w:szCs w:val="32"/>
        </w:rPr>
      </w:pPr>
      <w:r w:rsidRPr="00DB6ED9">
        <w:rPr>
          <w:sz w:val="32"/>
          <w:szCs w:val="32"/>
        </w:rPr>
        <w:t>Is Leave activity materially different from last year?</w:t>
      </w:r>
    </w:p>
    <w:p w14:paraId="3981FEB2" w14:textId="77777777" w:rsidR="00DB6ED9" w:rsidRPr="00DB6ED9" w:rsidRDefault="00000000" w:rsidP="00DB6ED9">
      <w:pPr>
        <w:rPr>
          <w:sz w:val="32"/>
          <w:szCs w:val="32"/>
        </w:rPr>
      </w:pPr>
      <w:r>
        <w:rPr>
          <w:sz w:val="32"/>
          <w:szCs w:val="32"/>
        </w:rPr>
        <w:pict w14:anchorId="2AABE705">
          <v:rect id="_x0000_i1104" style="width:0;height:1.5pt" o:hralign="center" o:hrstd="t" o:hr="t" fillcolor="#a0a0a0" stroked="f"/>
        </w:pict>
      </w:r>
    </w:p>
    <w:p w14:paraId="4B14D45F" w14:textId="77777777" w:rsidR="00DB6ED9" w:rsidRPr="00DB6ED9" w:rsidRDefault="00DB6ED9" w:rsidP="00DB6ED9">
      <w:pPr>
        <w:rPr>
          <w:b/>
          <w:bCs/>
          <w:sz w:val="32"/>
          <w:szCs w:val="32"/>
        </w:rPr>
      </w:pPr>
      <w:r w:rsidRPr="00DB6ED9">
        <w:rPr>
          <w:b/>
          <w:bCs/>
          <w:sz w:val="32"/>
          <w:szCs w:val="32"/>
        </w:rPr>
        <w:t>PART Z — YTD CARD</w:t>
      </w:r>
    </w:p>
    <w:p w14:paraId="792414F4" w14:textId="77777777" w:rsidR="00DB6ED9" w:rsidRPr="00DB6ED9" w:rsidRDefault="00DB6ED9" w:rsidP="00DB6ED9">
      <w:pPr>
        <w:rPr>
          <w:b/>
          <w:bCs/>
          <w:sz w:val="32"/>
          <w:szCs w:val="32"/>
        </w:rPr>
      </w:pPr>
      <w:r w:rsidRPr="00DB6ED9">
        <w:rPr>
          <w:b/>
          <w:bCs/>
          <w:sz w:val="32"/>
          <w:szCs w:val="32"/>
        </w:rPr>
        <w:t>80. Use</w:t>
      </w:r>
    </w:p>
    <w:p w14:paraId="7844C9AD" w14:textId="77777777" w:rsidR="00DB6ED9" w:rsidRPr="00DB6ED9" w:rsidRDefault="00DB6ED9" w:rsidP="00DB6ED9">
      <w:pPr>
        <w:rPr>
          <w:sz w:val="32"/>
          <w:szCs w:val="32"/>
        </w:rPr>
      </w:pPr>
      <w:r w:rsidRPr="00DB6ED9">
        <w:rPr>
          <w:sz w:val="32"/>
          <w:szCs w:val="32"/>
        </w:rPr>
        <w:t>[Leave Requests YTD]</w:t>
      </w:r>
    </w:p>
    <w:p w14:paraId="01F9E790" w14:textId="77777777" w:rsidR="00DB6ED9" w:rsidRPr="00DB6ED9" w:rsidRDefault="00000000" w:rsidP="00DB6ED9">
      <w:pPr>
        <w:rPr>
          <w:sz w:val="32"/>
          <w:szCs w:val="32"/>
        </w:rPr>
      </w:pPr>
      <w:r>
        <w:rPr>
          <w:sz w:val="32"/>
          <w:szCs w:val="32"/>
        </w:rPr>
        <w:pict w14:anchorId="1FCA64D0">
          <v:rect id="_x0000_i1105" style="width:0;height:1.5pt" o:hralign="center" o:hrstd="t" o:hr="t" fillcolor="#a0a0a0" stroked="f"/>
        </w:pict>
      </w:r>
    </w:p>
    <w:p w14:paraId="6B354093" w14:textId="77777777" w:rsidR="00DB6ED9" w:rsidRPr="00DB6ED9" w:rsidRDefault="00DB6ED9" w:rsidP="00DB6ED9">
      <w:pPr>
        <w:rPr>
          <w:b/>
          <w:bCs/>
          <w:sz w:val="32"/>
          <w:szCs w:val="32"/>
        </w:rPr>
      </w:pPr>
      <w:r w:rsidRPr="00DB6ED9">
        <w:rPr>
          <w:b/>
          <w:bCs/>
          <w:sz w:val="32"/>
          <w:szCs w:val="32"/>
        </w:rPr>
        <w:t>81. Date Role Reminder</w:t>
      </w:r>
    </w:p>
    <w:p w14:paraId="74FB2942" w14:textId="77777777" w:rsidR="00DB6ED9" w:rsidRPr="00DB6ED9" w:rsidRDefault="00DB6ED9" w:rsidP="00DB6ED9">
      <w:pPr>
        <w:rPr>
          <w:sz w:val="32"/>
          <w:szCs w:val="32"/>
        </w:rPr>
      </w:pPr>
      <w:r w:rsidRPr="00DB6ED9">
        <w:rPr>
          <w:sz w:val="32"/>
          <w:szCs w:val="32"/>
        </w:rPr>
        <w:t>Our active Date relationship uses:</w:t>
      </w:r>
    </w:p>
    <w:p w14:paraId="626AC26F" w14:textId="77777777" w:rsidR="00DB6ED9" w:rsidRPr="00DB6ED9" w:rsidRDefault="00DB6ED9" w:rsidP="00DB6ED9">
      <w:pPr>
        <w:rPr>
          <w:b/>
          <w:bCs/>
          <w:sz w:val="32"/>
          <w:szCs w:val="32"/>
        </w:rPr>
      </w:pPr>
      <w:r w:rsidRPr="00DB6ED9">
        <w:rPr>
          <w:b/>
          <w:bCs/>
          <w:sz w:val="32"/>
          <w:szCs w:val="32"/>
        </w:rPr>
        <w:t>Leave Start Date.</w:t>
      </w:r>
    </w:p>
    <w:p w14:paraId="34B20719" w14:textId="77777777" w:rsidR="00DB6ED9" w:rsidRPr="00DB6ED9" w:rsidRDefault="00DB6ED9" w:rsidP="00DB6ED9">
      <w:pPr>
        <w:rPr>
          <w:sz w:val="32"/>
          <w:szCs w:val="32"/>
        </w:rPr>
      </w:pPr>
      <w:r w:rsidRPr="00DB6ED9">
        <w:rPr>
          <w:sz w:val="32"/>
          <w:szCs w:val="32"/>
        </w:rPr>
        <w:t>Therefore these trend metrics currently describe:</w:t>
      </w:r>
    </w:p>
    <w:p w14:paraId="2CC71DB4" w14:textId="77777777" w:rsidR="00DB6ED9" w:rsidRPr="00DB6ED9" w:rsidRDefault="00DB6ED9" w:rsidP="00DB6ED9">
      <w:pPr>
        <w:rPr>
          <w:b/>
          <w:bCs/>
          <w:sz w:val="32"/>
          <w:szCs w:val="32"/>
        </w:rPr>
      </w:pPr>
      <w:r w:rsidRPr="00DB6ED9">
        <w:rPr>
          <w:b/>
          <w:bCs/>
          <w:sz w:val="32"/>
          <w:szCs w:val="32"/>
        </w:rPr>
        <w:lastRenderedPageBreak/>
        <w:t>When Leave starts.</w:t>
      </w:r>
    </w:p>
    <w:p w14:paraId="6DCB5123" w14:textId="77777777" w:rsidR="00DB6ED9" w:rsidRPr="00DB6ED9" w:rsidRDefault="00000000" w:rsidP="00DB6ED9">
      <w:pPr>
        <w:rPr>
          <w:sz w:val="32"/>
          <w:szCs w:val="32"/>
        </w:rPr>
      </w:pPr>
      <w:r>
        <w:rPr>
          <w:sz w:val="32"/>
          <w:szCs w:val="32"/>
        </w:rPr>
        <w:pict w14:anchorId="328A49AB">
          <v:rect id="_x0000_i1106" style="width:0;height:1.5pt" o:hralign="center" o:hrstd="t" o:hr="t" fillcolor="#a0a0a0" stroked="f"/>
        </w:pict>
      </w:r>
    </w:p>
    <w:p w14:paraId="2BF4A83F" w14:textId="77777777" w:rsidR="00DB6ED9" w:rsidRPr="00DB6ED9" w:rsidRDefault="00DB6ED9" w:rsidP="00DB6ED9">
      <w:pPr>
        <w:rPr>
          <w:b/>
          <w:bCs/>
          <w:sz w:val="32"/>
          <w:szCs w:val="32"/>
        </w:rPr>
      </w:pPr>
      <w:r w:rsidRPr="00DB6ED9">
        <w:rPr>
          <w:b/>
          <w:bCs/>
          <w:sz w:val="32"/>
          <w:szCs w:val="32"/>
        </w:rPr>
        <w:t>82. Do Not Mislabel</w:t>
      </w:r>
    </w:p>
    <w:p w14:paraId="63E74E87" w14:textId="77777777" w:rsidR="00DB6ED9" w:rsidRPr="00DB6ED9" w:rsidRDefault="00DB6ED9" w:rsidP="00DB6ED9">
      <w:pPr>
        <w:rPr>
          <w:sz w:val="32"/>
          <w:szCs w:val="32"/>
        </w:rPr>
      </w:pPr>
      <w:r w:rsidRPr="00DB6ED9">
        <w:rPr>
          <w:sz w:val="32"/>
          <w:szCs w:val="32"/>
        </w:rPr>
        <w:t>Avoid title:</w:t>
      </w:r>
    </w:p>
    <w:p w14:paraId="3BBC827C" w14:textId="77777777" w:rsidR="00DB6ED9" w:rsidRPr="00DB6ED9" w:rsidRDefault="00DB6ED9" w:rsidP="00DB6ED9">
      <w:pPr>
        <w:rPr>
          <w:sz w:val="32"/>
          <w:szCs w:val="32"/>
        </w:rPr>
      </w:pPr>
      <w:r w:rsidRPr="00DB6ED9">
        <w:rPr>
          <w:sz w:val="32"/>
          <w:szCs w:val="32"/>
        </w:rPr>
        <w:t>Requests Submitted by Month</w:t>
      </w:r>
    </w:p>
    <w:p w14:paraId="49E6A909" w14:textId="77777777" w:rsidR="00DB6ED9" w:rsidRPr="00DB6ED9" w:rsidRDefault="00DB6ED9" w:rsidP="00DB6ED9">
      <w:pPr>
        <w:rPr>
          <w:sz w:val="32"/>
          <w:szCs w:val="32"/>
        </w:rPr>
      </w:pPr>
      <w:r w:rsidRPr="00DB6ED9">
        <w:rPr>
          <w:sz w:val="32"/>
          <w:szCs w:val="32"/>
        </w:rPr>
        <w:t>because we are not currently using:</w:t>
      </w:r>
    </w:p>
    <w:p w14:paraId="30EF9DE1" w14:textId="77777777" w:rsidR="00DB6ED9" w:rsidRPr="00DB6ED9" w:rsidRDefault="00DB6ED9" w:rsidP="00DB6ED9">
      <w:pPr>
        <w:rPr>
          <w:b/>
          <w:bCs/>
          <w:sz w:val="32"/>
          <w:szCs w:val="32"/>
        </w:rPr>
      </w:pPr>
      <w:r w:rsidRPr="00DB6ED9">
        <w:rPr>
          <w:b/>
          <w:bCs/>
          <w:sz w:val="32"/>
          <w:szCs w:val="32"/>
        </w:rPr>
        <w:t>Submitted Date.</w:t>
      </w:r>
    </w:p>
    <w:p w14:paraId="738891E2" w14:textId="77777777" w:rsidR="00DB6ED9" w:rsidRPr="00DB6ED9" w:rsidRDefault="00DB6ED9" w:rsidP="00DB6ED9">
      <w:pPr>
        <w:rPr>
          <w:sz w:val="32"/>
          <w:szCs w:val="32"/>
        </w:rPr>
      </w:pPr>
      <w:r w:rsidRPr="00DB6ED9">
        <w:rPr>
          <w:sz w:val="32"/>
          <w:szCs w:val="32"/>
        </w:rPr>
        <w:t>Better:</w:t>
      </w:r>
    </w:p>
    <w:p w14:paraId="59518070" w14:textId="77777777" w:rsidR="00DB6ED9" w:rsidRPr="00DB6ED9" w:rsidRDefault="00DB6ED9" w:rsidP="00DB6ED9">
      <w:pPr>
        <w:rPr>
          <w:sz w:val="32"/>
          <w:szCs w:val="32"/>
        </w:rPr>
      </w:pPr>
      <w:r w:rsidRPr="00DB6ED9">
        <w:rPr>
          <w:sz w:val="32"/>
          <w:szCs w:val="32"/>
        </w:rPr>
        <w:t>Leave Requests by Start Month</w:t>
      </w:r>
    </w:p>
    <w:p w14:paraId="26B933E9" w14:textId="77777777" w:rsidR="00DB6ED9" w:rsidRPr="00DB6ED9" w:rsidRDefault="00000000" w:rsidP="00DB6ED9">
      <w:pPr>
        <w:rPr>
          <w:sz w:val="32"/>
          <w:szCs w:val="32"/>
        </w:rPr>
      </w:pPr>
      <w:r>
        <w:rPr>
          <w:sz w:val="32"/>
          <w:szCs w:val="32"/>
        </w:rPr>
        <w:pict w14:anchorId="7E38F13F">
          <v:rect id="_x0000_i1107" style="width:0;height:1.5pt" o:hralign="center" o:hrstd="t" o:hr="t" fillcolor="#a0a0a0" stroked="f"/>
        </w:pict>
      </w:r>
    </w:p>
    <w:p w14:paraId="2A0948B6" w14:textId="77777777" w:rsidR="00DB6ED9" w:rsidRPr="00DB6ED9" w:rsidRDefault="00DB6ED9" w:rsidP="00DB6ED9">
      <w:pPr>
        <w:rPr>
          <w:b/>
          <w:bCs/>
          <w:sz w:val="32"/>
          <w:szCs w:val="32"/>
        </w:rPr>
      </w:pPr>
      <w:r w:rsidRPr="00DB6ED9">
        <w:rPr>
          <w:b/>
          <w:bCs/>
          <w:sz w:val="32"/>
          <w:szCs w:val="32"/>
        </w:rPr>
        <w:t>PART AA — APPROVED DAYS TREND</w:t>
      </w:r>
    </w:p>
    <w:p w14:paraId="41374A81" w14:textId="77777777" w:rsidR="00DB6ED9" w:rsidRPr="00DB6ED9" w:rsidRDefault="00DB6ED9" w:rsidP="00DB6ED9">
      <w:pPr>
        <w:rPr>
          <w:b/>
          <w:bCs/>
          <w:sz w:val="32"/>
          <w:szCs w:val="32"/>
        </w:rPr>
      </w:pPr>
      <w:r w:rsidRPr="00DB6ED9">
        <w:rPr>
          <w:b/>
          <w:bCs/>
          <w:sz w:val="32"/>
          <w:szCs w:val="32"/>
        </w:rPr>
        <w:t>83. Add Line or Column Chart</w:t>
      </w:r>
    </w:p>
    <w:p w14:paraId="01320F48" w14:textId="77777777" w:rsidR="00DB6ED9" w:rsidRPr="00DB6ED9" w:rsidRDefault="00DB6ED9" w:rsidP="00DB6ED9">
      <w:pPr>
        <w:rPr>
          <w:sz w:val="32"/>
          <w:szCs w:val="32"/>
        </w:rPr>
      </w:pPr>
      <w:r w:rsidRPr="00DB6ED9">
        <w:rPr>
          <w:sz w:val="32"/>
          <w:szCs w:val="32"/>
        </w:rPr>
        <w:t>Axis:</w:t>
      </w:r>
    </w:p>
    <w:p w14:paraId="7880FD84" w14:textId="77777777" w:rsidR="00DB6ED9" w:rsidRPr="00DB6ED9" w:rsidRDefault="00DB6ED9" w:rsidP="00DB6ED9">
      <w:pPr>
        <w:rPr>
          <w:sz w:val="32"/>
          <w:szCs w:val="32"/>
        </w:rPr>
      </w:pPr>
      <w:r w:rsidRPr="00DB6ED9">
        <w:rPr>
          <w:sz w:val="32"/>
          <w:szCs w:val="32"/>
        </w:rPr>
        <w:t>Year-Month</w:t>
      </w:r>
    </w:p>
    <w:p w14:paraId="078AB249" w14:textId="77777777" w:rsidR="00DB6ED9" w:rsidRPr="00DB6ED9" w:rsidRDefault="00DB6ED9" w:rsidP="00DB6ED9">
      <w:pPr>
        <w:rPr>
          <w:sz w:val="32"/>
          <w:szCs w:val="32"/>
        </w:rPr>
      </w:pPr>
      <w:r w:rsidRPr="00DB6ED9">
        <w:rPr>
          <w:sz w:val="32"/>
          <w:szCs w:val="32"/>
        </w:rPr>
        <w:t>Value:</w:t>
      </w:r>
    </w:p>
    <w:p w14:paraId="6EE646CD" w14:textId="77777777" w:rsidR="00DB6ED9" w:rsidRPr="00DB6ED9" w:rsidRDefault="00DB6ED9" w:rsidP="00DB6ED9">
      <w:pPr>
        <w:rPr>
          <w:sz w:val="32"/>
          <w:szCs w:val="32"/>
        </w:rPr>
      </w:pPr>
      <w:r w:rsidRPr="00DB6ED9">
        <w:rPr>
          <w:sz w:val="32"/>
          <w:szCs w:val="32"/>
        </w:rPr>
        <w:t>[Approved Leave Days]</w:t>
      </w:r>
    </w:p>
    <w:p w14:paraId="13370DBA" w14:textId="77777777" w:rsidR="00DB6ED9" w:rsidRPr="00DB6ED9" w:rsidRDefault="00000000" w:rsidP="00DB6ED9">
      <w:pPr>
        <w:rPr>
          <w:sz w:val="32"/>
          <w:szCs w:val="32"/>
        </w:rPr>
      </w:pPr>
      <w:r>
        <w:rPr>
          <w:sz w:val="32"/>
          <w:szCs w:val="32"/>
        </w:rPr>
        <w:pict w14:anchorId="698BECB4">
          <v:rect id="_x0000_i1108" style="width:0;height:1.5pt" o:hralign="center" o:hrstd="t" o:hr="t" fillcolor="#a0a0a0" stroked="f"/>
        </w:pict>
      </w:r>
    </w:p>
    <w:p w14:paraId="421657BC" w14:textId="77777777" w:rsidR="00DB6ED9" w:rsidRPr="00DB6ED9" w:rsidRDefault="00DB6ED9" w:rsidP="00DB6ED9">
      <w:pPr>
        <w:rPr>
          <w:b/>
          <w:bCs/>
          <w:sz w:val="32"/>
          <w:szCs w:val="32"/>
        </w:rPr>
      </w:pPr>
      <w:r w:rsidRPr="00DB6ED9">
        <w:rPr>
          <w:b/>
          <w:bCs/>
          <w:sz w:val="32"/>
          <w:szCs w:val="32"/>
        </w:rPr>
        <w:t>84. Purpose</w:t>
      </w:r>
    </w:p>
    <w:p w14:paraId="6E30A5DB" w14:textId="77777777" w:rsidR="00DB6ED9" w:rsidRPr="00DB6ED9" w:rsidRDefault="00DB6ED9" w:rsidP="00DB6ED9">
      <w:pPr>
        <w:rPr>
          <w:sz w:val="32"/>
          <w:szCs w:val="32"/>
        </w:rPr>
      </w:pPr>
      <w:r w:rsidRPr="00DB6ED9">
        <w:rPr>
          <w:sz w:val="32"/>
          <w:szCs w:val="32"/>
        </w:rPr>
        <w:t>Shows:</w:t>
      </w:r>
    </w:p>
    <w:p w14:paraId="5B57A53D" w14:textId="77777777" w:rsidR="00DB6ED9" w:rsidRPr="00DB6ED9" w:rsidRDefault="00DB6ED9" w:rsidP="00DB6ED9">
      <w:pPr>
        <w:rPr>
          <w:b/>
          <w:bCs/>
          <w:sz w:val="32"/>
          <w:szCs w:val="32"/>
        </w:rPr>
      </w:pPr>
      <w:r w:rsidRPr="00DB6ED9">
        <w:rPr>
          <w:b/>
          <w:bCs/>
          <w:sz w:val="32"/>
          <w:szCs w:val="32"/>
        </w:rPr>
        <w:t>Workforce Leave-day impact over time.</w:t>
      </w:r>
    </w:p>
    <w:p w14:paraId="4C6AF78A" w14:textId="77777777" w:rsidR="00DB6ED9" w:rsidRPr="00DB6ED9" w:rsidRDefault="00000000" w:rsidP="00DB6ED9">
      <w:pPr>
        <w:rPr>
          <w:sz w:val="32"/>
          <w:szCs w:val="32"/>
        </w:rPr>
      </w:pPr>
      <w:r>
        <w:rPr>
          <w:sz w:val="32"/>
          <w:szCs w:val="32"/>
        </w:rPr>
        <w:pict w14:anchorId="3804A81B">
          <v:rect id="_x0000_i1109" style="width:0;height:1.5pt" o:hralign="center" o:hrstd="t" o:hr="t" fillcolor="#a0a0a0" stroked="f"/>
        </w:pict>
      </w:r>
    </w:p>
    <w:p w14:paraId="3EA755EE" w14:textId="77777777" w:rsidR="00DB6ED9" w:rsidRPr="00DB6ED9" w:rsidRDefault="00DB6ED9" w:rsidP="00DB6ED9">
      <w:pPr>
        <w:rPr>
          <w:b/>
          <w:bCs/>
          <w:sz w:val="32"/>
          <w:szCs w:val="32"/>
        </w:rPr>
      </w:pPr>
      <w:r w:rsidRPr="00DB6ED9">
        <w:rPr>
          <w:b/>
          <w:bCs/>
          <w:sz w:val="32"/>
          <w:szCs w:val="32"/>
        </w:rPr>
        <w:t>PART AB — MONTH DRILL-DOWN</w:t>
      </w:r>
    </w:p>
    <w:p w14:paraId="34985B69" w14:textId="77777777" w:rsidR="00DB6ED9" w:rsidRPr="00DB6ED9" w:rsidRDefault="00DB6ED9" w:rsidP="00DB6ED9">
      <w:pPr>
        <w:rPr>
          <w:b/>
          <w:bCs/>
          <w:sz w:val="32"/>
          <w:szCs w:val="32"/>
        </w:rPr>
      </w:pPr>
      <w:r w:rsidRPr="00DB6ED9">
        <w:rPr>
          <w:b/>
          <w:bCs/>
          <w:sz w:val="32"/>
          <w:szCs w:val="32"/>
        </w:rPr>
        <w:lastRenderedPageBreak/>
        <w:t>85. Optional Hierarchy</w:t>
      </w:r>
    </w:p>
    <w:p w14:paraId="53F79DB7" w14:textId="77777777" w:rsidR="00DB6ED9" w:rsidRPr="00DB6ED9" w:rsidRDefault="00DB6ED9" w:rsidP="00DB6ED9">
      <w:pPr>
        <w:rPr>
          <w:sz w:val="32"/>
          <w:szCs w:val="32"/>
        </w:rPr>
      </w:pPr>
      <w:r w:rsidRPr="00DB6ED9">
        <w:rPr>
          <w:sz w:val="32"/>
          <w:szCs w:val="32"/>
        </w:rPr>
        <w:t>Use:</w:t>
      </w:r>
    </w:p>
    <w:p w14:paraId="5D6A55C3" w14:textId="77777777" w:rsidR="00DB6ED9" w:rsidRPr="00DB6ED9" w:rsidRDefault="00DB6ED9" w:rsidP="00DB6ED9">
      <w:pPr>
        <w:rPr>
          <w:sz w:val="32"/>
          <w:szCs w:val="32"/>
        </w:rPr>
      </w:pPr>
      <w:r w:rsidRPr="00DB6ED9">
        <w:rPr>
          <w:sz w:val="32"/>
          <w:szCs w:val="32"/>
        </w:rPr>
        <w:t>Year</w:t>
      </w:r>
    </w:p>
    <w:p w14:paraId="53690357" w14:textId="77777777" w:rsidR="00DB6ED9" w:rsidRPr="00DB6ED9" w:rsidRDefault="00DB6ED9" w:rsidP="00DB6ED9">
      <w:pPr>
        <w:rPr>
          <w:sz w:val="32"/>
          <w:szCs w:val="32"/>
        </w:rPr>
      </w:pPr>
      <w:r w:rsidRPr="00DB6ED9">
        <w:rPr>
          <w:sz w:val="32"/>
          <w:szCs w:val="32"/>
        </w:rPr>
        <w:t>Quarter</w:t>
      </w:r>
    </w:p>
    <w:p w14:paraId="7EB1F0DA" w14:textId="77777777" w:rsidR="00DB6ED9" w:rsidRPr="00DB6ED9" w:rsidRDefault="00DB6ED9" w:rsidP="00DB6ED9">
      <w:pPr>
        <w:rPr>
          <w:sz w:val="32"/>
          <w:szCs w:val="32"/>
        </w:rPr>
      </w:pPr>
      <w:r w:rsidRPr="00DB6ED9">
        <w:rPr>
          <w:sz w:val="32"/>
          <w:szCs w:val="32"/>
        </w:rPr>
        <w:t>Month</w:t>
      </w:r>
    </w:p>
    <w:p w14:paraId="0B71C9A5" w14:textId="77777777" w:rsidR="00DB6ED9" w:rsidRPr="00DB6ED9" w:rsidRDefault="00DB6ED9" w:rsidP="00DB6ED9">
      <w:pPr>
        <w:rPr>
          <w:sz w:val="32"/>
          <w:szCs w:val="32"/>
        </w:rPr>
      </w:pPr>
      <w:r w:rsidRPr="00DB6ED9">
        <w:rPr>
          <w:sz w:val="32"/>
          <w:szCs w:val="32"/>
        </w:rPr>
        <w:t>Date</w:t>
      </w:r>
    </w:p>
    <w:p w14:paraId="27516887" w14:textId="77777777" w:rsidR="00DB6ED9" w:rsidRPr="00DB6ED9" w:rsidRDefault="00DB6ED9" w:rsidP="00DB6ED9">
      <w:pPr>
        <w:rPr>
          <w:sz w:val="32"/>
          <w:szCs w:val="32"/>
        </w:rPr>
      </w:pPr>
      <w:r w:rsidRPr="00DB6ED9">
        <w:rPr>
          <w:sz w:val="32"/>
          <w:szCs w:val="32"/>
        </w:rPr>
        <w:t>to create:</w:t>
      </w:r>
    </w:p>
    <w:p w14:paraId="7923D59C" w14:textId="77777777" w:rsidR="00DB6ED9" w:rsidRPr="00DB6ED9" w:rsidRDefault="00DB6ED9" w:rsidP="00DB6ED9">
      <w:pPr>
        <w:rPr>
          <w:b/>
          <w:bCs/>
          <w:sz w:val="32"/>
          <w:szCs w:val="32"/>
        </w:rPr>
      </w:pPr>
      <w:r w:rsidRPr="00DB6ED9">
        <w:rPr>
          <w:b/>
          <w:bCs/>
          <w:sz w:val="32"/>
          <w:szCs w:val="32"/>
        </w:rPr>
        <w:t>Drill-down.</w:t>
      </w:r>
    </w:p>
    <w:p w14:paraId="6EC6C851" w14:textId="77777777" w:rsidR="00DB6ED9" w:rsidRPr="00DB6ED9" w:rsidRDefault="00000000" w:rsidP="00DB6ED9">
      <w:pPr>
        <w:rPr>
          <w:sz w:val="32"/>
          <w:szCs w:val="32"/>
        </w:rPr>
      </w:pPr>
      <w:r>
        <w:rPr>
          <w:sz w:val="32"/>
          <w:szCs w:val="32"/>
        </w:rPr>
        <w:pict w14:anchorId="25B1F12C">
          <v:rect id="_x0000_i1110" style="width:0;height:1.5pt" o:hralign="center" o:hrstd="t" o:hr="t" fillcolor="#a0a0a0" stroked="f"/>
        </w:pict>
      </w:r>
    </w:p>
    <w:p w14:paraId="5AFFB500" w14:textId="77777777" w:rsidR="00DB6ED9" w:rsidRPr="00DB6ED9" w:rsidRDefault="00DB6ED9" w:rsidP="00DB6ED9">
      <w:pPr>
        <w:rPr>
          <w:b/>
          <w:bCs/>
          <w:sz w:val="32"/>
          <w:szCs w:val="32"/>
        </w:rPr>
      </w:pPr>
      <w:r w:rsidRPr="00DB6ED9">
        <w:rPr>
          <w:b/>
          <w:bCs/>
          <w:sz w:val="32"/>
          <w:szCs w:val="32"/>
        </w:rPr>
        <w:t>86. Drill-Down</w:t>
      </w:r>
    </w:p>
    <w:p w14:paraId="1ECF984B" w14:textId="77777777" w:rsidR="00DB6ED9" w:rsidRPr="00DB6ED9" w:rsidRDefault="00DB6ED9" w:rsidP="00DB6ED9">
      <w:pPr>
        <w:rPr>
          <w:sz w:val="32"/>
          <w:szCs w:val="32"/>
        </w:rPr>
      </w:pPr>
      <w:r w:rsidRPr="00DB6ED9">
        <w:rPr>
          <w:sz w:val="32"/>
          <w:szCs w:val="32"/>
        </w:rPr>
        <w:t>Drill-down means moving:</w:t>
      </w:r>
    </w:p>
    <w:p w14:paraId="1D12402D" w14:textId="77777777" w:rsidR="00DB6ED9" w:rsidRPr="00DB6ED9" w:rsidRDefault="00DB6ED9" w:rsidP="00DB6ED9">
      <w:pPr>
        <w:rPr>
          <w:sz w:val="32"/>
          <w:szCs w:val="32"/>
        </w:rPr>
      </w:pPr>
      <w:r w:rsidRPr="00DB6ED9">
        <w:rPr>
          <w:sz w:val="32"/>
          <w:szCs w:val="32"/>
        </w:rPr>
        <w:t>Year</w:t>
      </w:r>
    </w:p>
    <w:p w14:paraId="6034CA66"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644592E7" w14:textId="77777777" w:rsidR="00DB6ED9" w:rsidRPr="00DB6ED9" w:rsidRDefault="00DB6ED9" w:rsidP="00DB6ED9">
      <w:pPr>
        <w:rPr>
          <w:sz w:val="32"/>
          <w:szCs w:val="32"/>
        </w:rPr>
      </w:pPr>
      <w:r w:rsidRPr="00DB6ED9">
        <w:rPr>
          <w:sz w:val="32"/>
          <w:szCs w:val="32"/>
        </w:rPr>
        <w:t>Quarter</w:t>
      </w:r>
    </w:p>
    <w:p w14:paraId="5C219EAE"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10D14F3B" w14:textId="77777777" w:rsidR="00DB6ED9" w:rsidRPr="00DB6ED9" w:rsidRDefault="00DB6ED9" w:rsidP="00DB6ED9">
      <w:pPr>
        <w:rPr>
          <w:sz w:val="32"/>
          <w:szCs w:val="32"/>
        </w:rPr>
      </w:pPr>
      <w:r w:rsidRPr="00DB6ED9">
        <w:rPr>
          <w:sz w:val="32"/>
          <w:szCs w:val="32"/>
        </w:rPr>
        <w:t>Month</w:t>
      </w:r>
    </w:p>
    <w:p w14:paraId="48D951FD" w14:textId="77777777" w:rsidR="00DB6ED9" w:rsidRPr="00DB6ED9" w:rsidRDefault="00DB6ED9" w:rsidP="00DB6ED9">
      <w:pPr>
        <w:rPr>
          <w:sz w:val="32"/>
          <w:szCs w:val="32"/>
        </w:rPr>
      </w:pPr>
      <w:r w:rsidRPr="00DB6ED9">
        <w:rPr>
          <w:sz w:val="32"/>
          <w:szCs w:val="32"/>
        </w:rPr>
        <w:t>inside:</w:t>
      </w:r>
    </w:p>
    <w:p w14:paraId="542B42A8" w14:textId="77777777" w:rsidR="00DB6ED9" w:rsidRPr="00DB6ED9" w:rsidRDefault="00DB6ED9" w:rsidP="00DB6ED9">
      <w:pPr>
        <w:rPr>
          <w:b/>
          <w:bCs/>
          <w:sz w:val="32"/>
          <w:szCs w:val="32"/>
        </w:rPr>
      </w:pPr>
      <w:r w:rsidRPr="00DB6ED9">
        <w:rPr>
          <w:b/>
          <w:bCs/>
          <w:sz w:val="32"/>
          <w:szCs w:val="32"/>
        </w:rPr>
        <w:t>The same visual hierarchy.</w:t>
      </w:r>
    </w:p>
    <w:p w14:paraId="1AA90884" w14:textId="77777777" w:rsidR="00DB6ED9" w:rsidRPr="00DB6ED9" w:rsidRDefault="00000000" w:rsidP="00DB6ED9">
      <w:pPr>
        <w:rPr>
          <w:sz w:val="32"/>
          <w:szCs w:val="32"/>
        </w:rPr>
      </w:pPr>
      <w:r>
        <w:rPr>
          <w:sz w:val="32"/>
          <w:szCs w:val="32"/>
        </w:rPr>
        <w:pict w14:anchorId="367DE4E6">
          <v:rect id="_x0000_i1111" style="width:0;height:1.5pt" o:hralign="center" o:hrstd="t" o:hr="t" fillcolor="#a0a0a0" stroked="f"/>
        </w:pict>
      </w:r>
    </w:p>
    <w:p w14:paraId="61B86F7E" w14:textId="77777777" w:rsidR="00DB6ED9" w:rsidRPr="00DB6ED9" w:rsidRDefault="00DB6ED9" w:rsidP="00DB6ED9">
      <w:pPr>
        <w:rPr>
          <w:b/>
          <w:bCs/>
          <w:sz w:val="32"/>
          <w:szCs w:val="32"/>
        </w:rPr>
      </w:pPr>
      <w:r w:rsidRPr="00DB6ED9">
        <w:rPr>
          <w:b/>
          <w:bCs/>
          <w:sz w:val="32"/>
          <w:szCs w:val="32"/>
        </w:rPr>
        <w:t>87. Do Not Confuse</w:t>
      </w:r>
    </w:p>
    <w:p w14:paraId="7B9A0FCF" w14:textId="77777777" w:rsidR="00DB6ED9" w:rsidRPr="00DB6ED9" w:rsidRDefault="00DB6ED9" w:rsidP="00DB6ED9">
      <w:pPr>
        <w:rPr>
          <w:b/>
          <w:bCs/>
          <w:sz w:val="32"/>
          <w:szCs w:val="32"/>
        </w:rPr>
      </w:pPr>
      <w:r w:rsidRPr="00DB6ED9">
        <w:rPr>
          <w:b/>
          <w:bCs/>
          <w:sz w:val="32"/>
          <w:szCs w:val="32"/>
        </w:rPr>
        <w:t>Drill-down</w:t>
      </w:r>
    </w:p>
    <w:p w14:paraId="605D6CA3" w14:textId="77777777" w:rsidR="00DB6ED9" w:rsidRPr="00DB6ED9" w:rsidRDefault="00DB6ED9" w:rsidP="00DB6ED9">
      <w:pPr>
        <w:rPr>
          <w:sz w:val="32"/>
          <w:szCs w:val="32"/>
        </w:rPr>
      </w:pPr>
      <w:r w:rsidRPr="00DB6ED9">
        <w:rPr>
          <w:sz w:val="32"/>
          <w:szCs w:val="32"/>
        </w:rPr>
        <w:t>is not:</w:t>
      </w:r>
    </w:p>
    <w:p w14:paraId="7B1D8D8A" w14:textId="77777777" w:rsidR="00DB6ED9" w:rsidRPr="00DB6ED9" w:rsidRDefault="00DB6ED9" w:rsidP="00DB6ED9">
      <w:pPr>
        <w:rPr>
          <w:b/>
          <w:bCs/>
          <w:sz w:val="32"/>
          <w:szCs w:val="32"/>
        </w:rPr>
      </w:pPr>
      <w:r w:rsidRPr="00DB6ED9">
        <w:rPr>
          <w:b/>
          <w:bCs/>
          <w:sz w:val="32"/>
          <w:szCs w:val="32"/>
        </w:rPr>
        <w:lastRenderedPageBreak/>
        <w:t>Drillthrough.</w:t>
      </w:r>
    </w:p>
    <w:p w14:paraId="37CBEFA7" w14:textId="77777777" w:rsidR="00DB6ED9" w:rsidRPr="00DB6ED9" w:rsidRDefault="00000000" w:rsidP="00DB6ED9">
      <w:pPr>
        <w:rPr>
          <w:sz w:val="32"/>
          <w:szCs w:val="32"/>
        </w:rPr>
      </w:pPr>
      <w:r>
        <w:rPr>
          <w:sz w:val="32"/>
          <w:szCs w:val="32"/>
        </w:rPr>
        <w:pict w14:anchorId="16C32313">
          <v:rect id="_x0000_i1112" style="width:0;height:1.5pt" o:hralign="center" o:hrstd="t" o:hr="t" fillcolor="#a0a0a0" stroked="f"/>
        </w:pict>
      </w:r>
    </w:p>
    <w:p w14:paraId="25B5B1B6" w14:textId="77777777" w:rsidR="00DB6ED9" w:rsidRPr="00DB6ED9" w:rsidRDefault="00DB6ED9" w:rsidP="00DB6ED9">
      <w:pPr>
        <w:rPr>
          <w:b/>
          <w:bCs/>
          <w:sz w:val="32"/>
          <w:szCs w:val="32"/>
        </w:rPr>
      </w:pPr>
      <w:r w:rsidRPr="00DB6ED9">
        <w:rPr>
          <w:b/>
          <w:bCs/>
          <w:sz w:val="32"/>
          <w:szCs w:val="32"/>
        </w:rPr>
        <w:t>PART AC — EMPLOYEE DETAIL PAGE</w:t>
      </w:r>
    </w:p>
    <w:p w14:paraId="466F5701" w14:textId="77777777" w:rsidR="00DB6ED9" w:rsidRPr="00DB6ED9" w:rsidRDefault="00DB6ED9" w:rsidP="00DB6ED9">
      <w:pPr>
        <w:rPr>
          <w:b/>
          <w:bCs/>
          <w:sz w:val="32"/>
          <w:szCs w:val="32"/>
        </w:rPr>
      </w:pPr>
      <w:r w:rsidRPr="00DB6ED9">
        <w:rPr>
          <w:b/>
          <w:bCs/>
          <w:sz w:val="32"/>
          <w:szCs w:val="32"/>
        </w:rPr>
        <w:t>88. Purpose</w:t>
      </w:r>
    </w:p>
    <w:p w14:paraId="38698A92" w14:textId="77777777" w:rsidR="00DB6ED9" w:rsidRPr="00DB6ED9" w:rsidRDefault="00DB6ED9" w:rsidP="00DB6ED9">
      <w:pPr>
        <w:rPr>
          <w:sz w:val="32"/>
          <w:szCs w:val="32"/>
        </w:rPr>
      </w:pPr>
      <w:r w:rsidRPr="00DB6ED9">
        <w:rPr>
          <w:sz w:val="32"/>
          <w:szCs w:val="32"/>
        </w:rPr>
        <w:t>Executive page:</w:t>
      </w:r>
    </w:p>
    <w:p w14:paraId="43F5C846" w14:textId="77777777" w:rsidR="00DB6ED9" w:rsidRPr="00DB6ED9" w:rsidRDefault="00DB6ED9" w:rsidP="00DB6ED9">
      <w:pPr>
        <w:rPr>
          <w:b/>
          <w:bCs/>
          <w:sz w:val="32"/>
          <w:szCs w:val="32"/>
        </w:rPr>
      </w:pPr>
      <w:r w:rsidRPr="00DB6ED9">
        <w:rPr>
          <w:b/>
          <w:bCs/>
          <w:sz w:val="32"/>
          <w:szCs w:val="32"/>
        </w:rPr>
        <w:t>Summary.</w:t>
      </w:r>
    </w:p>
    <w:p w14:paraId="4710F8FA" w14:textId="77777777" w:rsidR="00DB6ED9" w:rsidRPr="00DB6ED9" w:rsidRDefault="00DB6ED9" w:rsidP="00DB6ED9">
      <w:pPr>
        <w:rPr>
          <w:sz w:val="32"/>
          <w:szCs w:val="32"/>
        </w:rPr>
      </w:pPr>
      <w:r w:rsidRPr="00DB6ED9">
        <w:rPr>
          <w:sz w:val="32"/>
          <w:szCs w:val="32"/>
        </w:rPr>
        <w:t>Employee Detail:</w:t>
      </w:r>
    </w:p>
    <w:p w14:paraId="712C5699" w14:textId="77777777" w:rsidR="00DB6ED9" w:rsidRPr="00DB6ED9" w:rsidRDefault="00DB6ED9" w:rsidP="00DB6ED9">
      <w:pPr>
        <w:rPr>
          <w:b/>
          <w:bCs/>
          <w:sz w:val="32"/>
          <w:szCs w:val="32"/>
        </w:rPr>
      </w:pPr>
      <w:r w:rsidRPr="00DB6ED9">
        <w:rPr>
          <w:b/>
          <w:bCs/>
          <w:sz w:val="32"/>
          <w:szCs w:val="32"/>
        </w:rPr>
        <w:t>Investigation.</w:t>
      </w:r>
    </w:p>
    <w:p w14:paraId="4D032C3C" w14:textId="77777777" w:rsidR="00DB6ED9" w:rsidRPr="00DB6ED9" w:rsidRDefault="00000000" w:rsidP="00DB6ED9">
      <w:pPr>
        <w:rPr>
          <w:sz w:val="32"/>
          <w:szCs w:val="32"/>
        </w:rPr>
      </w:pPr>
      <w:r>
        <w:rPr>
          <w:sz w:val="32"/>
          <w:szCs w:val="32"/>
        </w:rPr>
        <w:pict w14:anchorId="5725495F">
          <v:rect id="_x0000_i1113" style="width:0;height:1.5pt" o:hralign="center" o:hrstd="t" o:hr="t" fillcolor="#a0a0a0" stroked="f"/>
        </w:pict>
      </w:r>
    </w:p>
    <w:p w14:paraId="0DC4CEFE" w14:textId="77777777" w:rsidR="00DB6ED9" w:rsidRPr="00DB6ED9" w:rsidRDefault="00DB6ED9" w:rsidP="00DB6ED9">
      <w:pPr>
        <w:rPr>
          <w:b/>
          <w:bCs/>
          <w:sz w:val="32"/>
          <w:szCs w:val="32"/>
        </w:rPr>
      </w:pPr>
      <w:r w:rsidRPr="00DB6ED9">
        <w:rPr>
          <w:b/>
          <w:bCs/>
          <w:sz w:val="32"/>
          <w:szCs w:val="32"/>
        </w:rPr>
        <w:t>89. Employee Detail Should Answer</w:t>
      </w:r>
    </w:p>
    <w:p w14:paraId="5245ADE7" w14:textId="77777777" w:rsidR="00DB6ED9" w:rsidRPr="00DB6ED9" w:rsidRDefault="00DB6ED9" w:rsidP="00DB6ED9">
      <w:pPr>
        <w:rPr>
          <w:sz w:val="32"/>
          <w:szCs w:val="32"/>
        </w:rPr>
      </w:pPr>
      <w:r w:rsidRPr="00DB6ED9">
        <w:rPr>
          <w:sz w:val="32"/>
          <w:szCs w:val="32"/>
        </w:rPr>
        <w:t>Who is the employee?</w:t>
      </w:r>
    </w:p>
    <w:p w14:paraId="562D69A2" w14:textId="77777777" w:rsidR="00DB6ED9" w:rsidRPr="00DB6ED9" w:rsidRDefault="00DB6ED9" w:rsidP="00DB6ED9">
      <w:pPr>
        <w:rPr>
          <w:sz w:val="32"/>
          <w:szCs w:val="32"/>
        </w:rPr>
      </w:pPr>
    </w:p>
    <w:p w14:paraId="273A4937" w14:textId="77777777" w:rsidR="00DB6ED9" w:rsidRPr="00DB6ED9" w:rsidRDefault="00DB6ED9" w:rsidP="00DB6ED9">
      <w:pPr>
        <w:rPr>
          <w:sz w:val="32"/>
          <w:szCs w:val="32"/>
        </w:rPr>
      </w:pPr>
      <w:r w:rsidRPr="00DB6ED9">
        <w:rPr>
          <w:sz w:val="32"/>
          <w:szCs w:val="32"/>
        </w:rPr>
        <w:t>Which Department?</w:t>
      </w:r>
    </w:p>
    <w:p w14:paraId="021782E6" w14:textId="77777777" w:rsidR="00DB6ED9" w:rsidRPr="00DB6ED9" w:rsidRDefault="00DB6ED9" w:rsidP="00DB6ED9">
      <w:pPr>
        <w:rPr>
          <w:sz w:val="32"/>
          <w:szCs w:val="32"/>
        </w:rPr>
      </w:pPr>
    </w:p>
    <w:p w14:paraId="5B0562B5" w14:textId="77777777" w:rsidR="00DB6ED9" w:rsidRPr="00DB6ED9" w:rsidRDefault="00DB6ED9" w:rsidP="00DB6ED9">
      <w:pPr>
        <w:rPr>
          <w:sz w:val="32"/>
          <w:szCs w:val="32"/>
        </w:rPr>
      </w:pPr>
      <w:r w:rsidRPr="00DB6ED9">
        <w:rPr>
          <w:sz w:val="32"/>
          <w:szCs w:val="32"/>
        </w:rPr>
        <w:t>How many requests?</w:t>
      </w:r>
    </w:p>
    <w:p w14:paraId="78A89996" w14:textId="77777777" w:rsidR="00DB6ED9" w:rsidRPr="00DB6ED9" w:rsidRDefault="00DB6ED9" w:rsidP="00DB6ED9">
      <w:pPr>
        <w:rPr>
          <w:sz w:val="32"/>
          <w:szCs w:val="32"/>
        </w:rPr>
      </w:pPr>
    </w:p>
    <w:p w14:paraId="77190C8B" w14:textId="77777777" w:rsidR="00DB6ED9" w:rsidRPr="00DB6ED9" w:rsidRDefault="00DB6ED9" w:rsidP="00DB6ED9">
      <w:pPr>
        <w:rPr>
          <w:sz w:val="32"/>
          <w:szCs w:val="32"/>
        </w:rPr>
      </w:pPr>
      <w:r w:rsidRPr="00DB6ED9">
        <w:rPr>
          <w:sz w:val="32"/>
          <w:szCs w:val="32"/>
        </w:rPr>
        <w:t>How many days?</w:t>
      </w:r>
    </w:p>
    <w:p w14:paraId="170336D8" w14:textId="77777777" w:rsidR="00DB6ED9" w:rsidRPr="00DB6ED9" w:rsidRDefault="00DB6ED9" w:rsidP="00DB6ED9">
      <w:pPr>
        <w:rPr>
          <w:sz w:val="32"/>
          <w:szCs w:val="32"/>
        </w:rPr>
      </w:pPr>
    </w:p>
    <w:p w14:paraId="715BCA2B" w14:textId="77777777" w:rsidR="00DB6ED9" w:rsidRPr="00DB6ED9" w:rsidRDefault="00DB6ED9" w:rsidP="00DB6ED9">
      <w:pPr>
        <w:rPr>
          <w:sz w:val="32"/>
          <w:szCs w:val="32"/>
        </w:rPr>
      </w:pPr>
      <w:r w:rsidRPr="00DB6ED9">
        <w:rPr>
          <w:sz w:val="32"/>
          <w:szCs w:val="32"/>
        </w:rPr>
        <w:t>How many are Approved?</w:t>
      </w:r>
    </w:p>
    <w:p w14:paraId="6967BB52" w14:textId="77777777" w:rsidR="00DB6ED9" w:rsidRPr="00DB6ED9" w:rsidRDefault="00DB6ED9" w:rsidP="00DB6ED9">
      <w:pPr>
        <w:rPr>
          <w:sz w:val="32"/>
          <w:szCs w:val="32"/>
        </w:rPr>
      </w:pPr>
    </w:p>
    <w:p w14:paraId="4B8A219D" w14:textId="77777777" w:rsidR="00DB6ED9" w:rsidRPr="00DB6ED9" w:rsidRDefault="00DB6ED9" w:rsidP="00DB6ED9">
      <w:pPr>
        <w:rPr>
          <w:sz w:val="32"/>
          <w:szCs w:val="32"/>
        </w:rPr>
      </w:pPr>
      <w:r w:rsidRPr="00DB6ED9">
        <w:rPr>
          <w:sz w:val="32"/>
          <w:szCs w:val="32"/>
        </w:rPr>
        <w:t>What individual Leave Requests exist?</w:t>
      </w:r>
    </w:p>
    <w:p w14:paraId="0D38624C" w14:textId="77777777" w:rsidR="00DB6ED9" w:rsidRPr="00DB6ED9" w:rsidRDefault="00000000" w:rsidP="00DB6ED9">
      <w:pPr>
        <w:rPr>
          <w:sz w:val="32"/>
          <w:szCs w:val="32"/>
        </w:rPr>
      </w:pPr>
      <w:r>
        <w:rPr>
          <w:sz w:val="32"/>
          <w:szCs w:val="32"/>
        </w:rPr>
        <w:pict w14:anchorId="4C7CA790">
          <v:rect id="_x0000_i1114" style="width:0;height:1.5pt" o:hralign="center" o:hrstd="t" o:hr="t" fillcolor="#a0a0a0" stroked="f"/>
        </w:pict>
      </w:r>
    </w:p>
    <w:p w14:paraId="471FC46B" w14:textId="77777777" w:rsidR="00DB6ED9" w:rsidRPr="00DB6ED9" w:rsidRDefault="00DB6ED9" w:rsidP="00DB6ED9">
      <w:pPr>
        <w:rPr>
          <w:b/>
          <w:bCs/>
          <w:sz w:val="32"/>
          <w:szCs w:val="32"/>
        </w:rPr>
      </w:pPr>
      <w:r w:rsidRPr="00DB6ED9">
        <w:rPr>
          <w:b/>
          <w:bCs/>
          <w:sz w:val="32"/>
          <w:szCs w:val="32"/>
        </w:rPr>
        <w:lastRenderedPageBreak/>
        <w:t>90. Layout</w:t>
      </w:r>
    </w:p>
    <w:p w14:paraId="28BF094D" w14:textId="77777777" w:rsidR="00DB6ED9" w:rsidRPr="00DB6ED9" w:rsidRDefault="00DB6ED9" w:rsidP="00DB6ED9">
      <w:pPr>
        <w:rPr>
          <w:sz w:val="32"/>
          <w:szCs w:val="32"/>
        </w:rPr>
      </w:pPr>
      <w:r w:rsidRPr="00DB6ED9">
        <w:rPr>
          <w:sz w:val="32"/>
          <w:szCs w:val="32"/>
        </w:rPr>
        <w:t>+------------------------------------------------------+</w:t>
      </w:r>
    </w:p>
    <w:p w14:paraId="43D48CF0" w14:textId="77777777" w:rsidR="00DB6ED9" w:rsidRPr="00DB6ED9" w:rsidRDefault="00DB6ED9" w:rsidP="00DB6ED9">
      <w:pPr>
        <w:rPr>
          <w:sz w:val="32"/>
          <w:szCs w:val="32"/>
        </w:rPr>
      </w:pPr>
      <w:r w:rsidRPr="00DB6ED9">
        <w:rPr>
          <w:sz w:val="32"/>
          <w:szCs w:val="32"/>
        </w:rPr>
        <w:t>| Employee Leave Detail                                |</w:t>
      </w:r>
    </w:p>
    <w:p w14:paraId="4C2FB558" w14:textId="77777777" w:rsidR="00DB6ED9" w:rsidRPr="00DB6ED9" w:rsidRDefault="00DB6ED9" w:rsidP="00DB6ED9">
      <w:pPr>
        <w:rPr>
          <w:sz w:val="32"/>
          <w:szCs w:val="32"/>
        </w:rPr>
      </w:pPr>
      <w:r w:rsidRPr="00DB6ED9">
        <w:rPr>
          <w:sz w:val="32"/>
          <w:szCs w:val="32"/>
        </w:rPr>
        <w:t>+------------------------------------------------------+</w:t>
      </w:r>
    </w:p>
    <w:p w14:paraId="5D4CC8DC" w14:textId="77777777" w:rsidR="00DB6ED9" w:rsidRPr="00DB6ED9" w:rsidRDefault="00DB6ED9" w:rsidP="00DB6ED9">
      <w:pPr>
        <w:rPr>
          <w:sz w:val="32"/>
          <w:szCs w:val="32"/>
        </w:rPr>
      </w:pPr>
      <w:r w:rsidRPr="00DB6ED9">
        <w:rPr>
          <w:sz w:val="32"/>
          <w:szCs w:val="32"/>
        </w:rPr>
        <w:t>| Employee Name | Department                           |</w:t>
      </w:r>
    </w:p>
    <w:p w14:paraId="65C27C3B" w14:textId="77777777" w:rsidR="00DB6ED9" w:rsidRPr="00DB6ED9" w:rsidRDefault="00DB6ED9" w:rsidP="00DB6ED9">
      <w:pPr>
        <w:rPr>
          <w:sz w:val="32"/>
          <w:szCs w:val="32"/>
        </w:rPr>
      </w:pPr>
      <w:r w:rsidRPr="00DB6ED9">
        <w:rPr>
          <w:sz w:val="32"/>
          <w:szCs w:val="32"/>
        </w:rPr>
        <w:t>+------------------------------------------------------+</w:t>
      </w:r>
    </w:p>
    <w:p w14:paraId="7124DB3E" w14:textId="77777777" w:rsidR="00DB6ED9" w:rsidRPr="00DB6ED9" w:rsidRDefault="00DB6ED9" w:rsidP="00DB6ED9">
      <w:pPr>
        <w:rPr>
          <w:sz w:val="32"/>
          <w:szCs w:val="32"/>
        </w:rPr>
      </w:pPr>
      <w:r w:rsidRPr="00DB6ED9">
        <w:rPr>
          <w:sz w:val="32"/>
          <w:szCs w:val="32"/>
        </w:rPr>
        <w:t>| Requests | Approved | Total Days | Avg Days          |</w:t>
      </w:r>
    </w:p>
    <w:p w14:paraId="2DFBC45F" w14:textId="77777777" w:rsidR="00DB6ED9" w:rsidRPr="00DB6ED9" w:rsidRDefault="00DB6ED9" w:rsidP="00DB6ED9">
      <w:pPr>
        <w:rPr>
          <w:sz w:val="32"/>
          <w:szCs w:val="32"/>
        </w:rPr>
      </w:pPr>
      <w:r w:rsidRPr="00DB6ED9">
        <w:rPr>
          <w:sz w:val="32"/>
          <w:szCs w:val="32"/>
        </w:rPr>
        <w:t>+------------------------------------------------------+</w:t>
      </w:r>
    </w:p>
    <w:p w14:paraId="2EA94B40" w14:textId="77777777" w:rsidR="00DB6ED9" w:rsidRPr="00DB6ED9" w:rsidRDefault="00DB6ED9" w:rsidP="00DB6ED9">
      <w:pPr>
        <w:rPr>
          <w:sz w:val="32"/>
          <w:szCs w:val="32"/>
        </w:rPr>
      </w:pPr>
      <w:r w:rsidRPr="00DB6ED9">
        <w:rPr>
          <w:sz w:val="32"/>
          <w:szCs w:val="32"/>
        </w:rPr>
        <w:t>| Leave Type Breakdown                                 |</w:t>
      </w:r>
    </w:p>
    <w:p w14:paraId="2FB8AED1" w14:textId="77777777" w:rsidR="00DB6ED9" w:rsidRPr="00DB6ED9" w:rsidRDefault="00DB6ED9" w:rsidP="00DB6ED9">
      <w:pPr>
        <w:rPr>
          <w:sz w:val="32"/>
          <w:szCs w:val="32"/>
        </w:rPr>
      </w:pPr>
      <w:r w:rsidRPr="00DB6ED9">
        <w:rPr>
          <w:sz w:val="32"/>
          <w:szCs w:val="32"/>
        </w:rPr>
        <w:t>+------------------------------------------------------+</w:t>
      </w:r>
    </w:p>
    <w:p w14:paraId="5B175639" w14:textId="77777777" w:rsidR="00DB6ED9" w:rsidRPr="00DB6ED9" w:rsidRDefault="00DB6ED9" w:rsidP="00DB6ED9">
      <w:pPr>
        <w:rPr>
          <w:sz w:val="32"/>
          <w:szCs w:val="32"/>
        </w:rPr>
      </w:pPr>
      <w:r w:rsidRPr="00DB6ED9">
        <w:rPr>
          <w:sz w:val="32"/>
          <w:szCs w:val="32"/>
        </w:rPr>
        <w:t>| Request History Table                                |</w:t>
      </w:r>
    </w:p>
    <w:p w14:paraId="2953C1CB" w14:textId="77777777" w:rsidR="00DB6ED9" w:rsidRPr="00DB6ED9" w:rsidRDefault="00DB6ED9" w:rsidP="00DB6ED9">
      <w:pPr>
        <w:rPr>
          <w:sz w:val="32"/>
          <w:szCs w:val="32"/>
        </w:rPr>
      </w:pPr>
      <w:r w:rsidRPr="00DB6ED9">
        <w:rPr>
          <w:sz w:val="32"/>
          <w:szCs w:val="32"/>
        </w:rPr>
        <w:t>+------------------------------------------------------+</w:t>
      </w:r>
    </w:p>
    <w:p w14:paraId="0D3E509B" w14:textId="77777777" w:rsidR="00DB6ED9" w:rsidRPr="00DB6ED9" w:rsidRDefault="00DB6ED9" w:rsidP="00DB6ED9">
      <w:pPr>
        <w:rPr>
          <w:sz w:val="32"/>
          <w:szCs w:val="32"/>
        </w:rPr>
      </w:pPr>
      <w:r w:rsidRPr="00DB6ED9">
        <w:rPr>
          <w:sz w:val="32"/>
          <w:szCs w:val="32"/>
        </w:rPr>
        <w:t>| Back                                                 |</w:t>
      </w:r>
    </w:p>
    <w:p w14:paraId="2AA70534" w14:textId="77777777" w:rsidR="00DB6ED9" w:rsidRPr="00DB6ED9" w:rsidRDefault="00DB6ED9" w:rsidP="00DB6ED9">
      <w:pPr>
        <w:rPr>
          <w:sz w:val="32"/>
          <w:szCs w:val="32"/>
        </w:rPr>
      </w:pPr>
      <w:r w:rsidRPr="00DB6ED9">
        <w:rPr>
          <w:sz w:val="32"/>
          <w:szCs w:val="32"/>
        </w:rPr>
        <w:t>+------------------------------------------------------+</w:t>
      </w:r>
    </w:p>
    <w:p w14:paraId="647F6CE3" w14:textId="77777777" w:rsidR="00DB6ED9" w:rsidRPr="00DB6ED9" w:rsidRDefault="00000000" w:rsidP="00DB6ED9">
      <w:pPr>
        <w:rPr>
          <w:sz w:val="32"/>
          <w:szCs w:val="32"/>
        </w:rPr>
      </w:pPr>
      <w:r>
        <w:rPr>
          <w:sz w:val="32"/>
          <w:szCs w:val="32"/>
        </w:rPr>
        <w:pict w14:anchorId="65352849">
          <v:rect id="_x0000_i1115" style="width:0;height:1.5pt" o:hralign="center" o:hrstd="t" o:hr="t" fillcolor="#a0a0a0" stroked="f"/>
        </w:pict>
      </w:r>
    </w:p>
    <w:p w14:paraId="078127DF" w14:textId="77777777" w:rsidR="00DB6ED9" w:rsidRPr="00DB6ED9" w:rsidRDefault="00DB6ED9" w:rsidP="00DB6ED9">
      <w:pPr>
        <w:rPr>
          <w:b/>
          <w:bCs/>
          <w:sz w:val="32"/>
          <w:szCs w:val="32"/>
        </w:rPr>
      </w:pPr>
      <w:r w:rsidRPr="00DB6ED9">
        <w:rPr>
          <w:b/>
          <w:bCs/>
          <w:sz w:val="32"/>
          <w:szCs w:val="32"/>
        </w:rPr>
        <w:t>PART AD — EMPLOYEE HEADER</w:t>
      </w:r>
    </w:p>
    <w:p w14:paraId="00E33C9B" w14:textId="77777777" w:rsidR="00DB6ED9" w:rsidRPr="00DB6ED9" w:rsidRDefault="00DB6ED9" w:rsidP="00DB6ED9">
      <w:pPr>
        <w:rPr>
          <w:b/>
          <w:bCs/>
          <w:sz w:val="32"/>
          <w:szCs w:val="32"/>
        </w:rPr>
      </w:pPr>
      <w:r w:rsidRPr="00DB6ED9">
        <w:rPr>
          <w:b/>
          <w:bCs/>
          <w:sz w:val="32"/>
          <w:szCs w:val="32"/>
        </w:rPr>
        <w:t>91. Employee Context Measure</w:t>
      </w:r>
    </w:p>
    <w:p w14:paraId="2898A854" w14:textId="77777777" w:rsidR="00DB6ED9" w:rsidRPr="00DB6ED9" w:rsidRDefault="00DB6ED9" w:rsidP="00DB6ED9">
      <w:pPr>
        <w:rPr>
          <w:sz w:val="32"/>
          <w:szCs w:val="32"/>
        </w:rPr>
      </w:pPr>
      <w:r w:rsidRPr="00DB6ED9">
        <w:rPr>
          <w:sz w:val="32"/>
          <w:szCs w:val="32"/>
        </w:rPr>
        <w:t>Create:</w:t>
      </w:r>
    </w:p>
    <w:p w14:paraId="037E63D4" w14:textId="77777777" w:rsidR="00DB6ED9" w:rsidRPr="00DB6ED9" w:rsidRDefault="00DB6ED9" w:rsidP="00DB6ED9">
      <w:pPr>
        <w:rPr>
          <w:sz w:val="32"/>
          <w:szCs w:val="32"/>
        </w:rPr>
      </w:pPr>
      <w:r w:rsidRPr="00DB6ED9">
        <w:rPr>
          <w:sz w:val="32"/>
          <w:szCs w:val="32"/>
        </w:rPr>
        <w:t>Selected Employee =</w:t>
      </w:r>
    </w:p>
    <w:p w14:paraId="22C87BAB" w14:textId="77777777" w:rsidR="00DB6ED9" w:rsidRPr="00DB6ED9" w:rsidRDefault="00DB6ED9" w:rsidP="00DB6ED9">
      <w:pPr>
        <w:rPr>
          <w:sz w:val="32"/>
          <w:szCs w:val="32"/>
        </w:rPr>
      </w:pPr>
      <w:r w:rsidRPr="00DB6ED9">
        <w:rPr>
          <w:sz w:val="32"/>
          <w:szCs w:val="32"/>
        </w:rPr>
        <w:t xml:space="preserve">    SELECTEDVALUE(</w:t>
      </w:r>
    </w:p>
    <w:p w14:paraId="003D216F" w14:textId="77777777" w:rsidR="00DB6ED9" w:rsidRPr="00DB6ED9" w:rsidRDefault="00DB6ED9" w:rsidP="00DB6ED9">
      <w:pPr>
        <w:rPr>
          <w:sz w:val="32"/>
          <w:szCs w:val="32"/>
        </w:rPr>
      </w:pPr>
      <w:r w:rsidRPr="00DB6ED9">
        <w:rPr>
          <w:sz w:val="32"/>
          <w:szCs w:val="32"/>
        </w:rPr>
        <w:t xml:space="preserve">        DimEmployee[Full Name],</w:t>
      </w:r>
    </w:p>
    <w:p w14:paraId="44385409" w14:textId="77777777" w:rsidR="00DB6ED9" w:rsidRPr="00DB6ED9" w:rsidRDefault="00DB6ED9" w:rsidP="00DB6ED9">
      <w:pPr>
        <w:rPr>
          <w:sz w:val="32"/>
          <w:szCs w:val="32"/>
        </w:rPr>
      </w:pPr>
      <w:r w:rsidRPr="00DB6ED9">
        <w:rPr>
          <w:sz w:val="32"/>
          <w:szCs w:val="32"/>
        </w:rPr>
        <w:t xml:space="preserve">        "Select an Employee"</w:t>
      </w:r>
    </w:p>
    <w:p w14:paraId="3FFCC203" w14:textId="77777777" w:rsidR="00DB6ED9" w:rsidRPr="00DB6ED9" w:rsidRDefault="00DB6ED9" w:rsidP="00DB6ED9">
      <w:pPr>
        <w:rPr>
          <w:sz w:val="32"/>
          <w:szCs w:val="32"/>
        </w:rPr>
      </w:pPr>
      <w:r w:rsidRPr="00DB6ED9">
        <w:rPr>
          <w:sz w:val="32"/>
          <w:szCs w:val="32"/>
        </w:rPr>
        <w:lastRenderedPageBreak/>
        <w:t xml:space="preserve">    )</w:t>
      </w:r>
    </w:p>
    <w:p w14:paraId="5EABCA60" w14:textId="77777777" w:rsidR="00DB6ED9" w:rsidRPr="00DB6ED9" w:rsidRDefault="00000000" w:rsidP="00DB6ED9">
      <w:pPr>
        <w:rPr>
          <w:sz w:val="32"/>
          <w:szCs w:val="32"/>
        </w:rPr>
      </w:pPr>
      <w:r>
        <w:rPr>
          <w:sz w:val="32"/>
          <w:szCs w:val="32"/>
        </w:rPr>
        <w:pict w14:anchorId="435764B7">
          <v:rect id="_x0000_i1116" style="width:0;height:1.5pt" o:hralign="center" o:hrstd="t" o:hr="t" fillcolor="#a0a0a0" stroked="f"/>
        </w:pict>
      </w:r>
    </w:p>
    <w:p w14:paraId="7F7FA42E" w14:textId="77777777" w:rsidR="00DB6ED9" w:rsidRPr="00DB6ED9" w:rsidRDefault="00DB6ED9" w:rsidP="00DB6ED9">
      <w:pPr>
        <w:rPr>
          <w:b/>
          <w:bCs/>
          <w:sz w:val="32"/>
          <w:szCs w:val="32"/>
        </w:rPr>
      </w:pPr>
      <w:r w:rsidRPr="00DB6ED9">
        <w:rPr>
          <w:b/>
          <w:bCs/>
          <w:sz w:val="32"/>
          <w:szCs w:val="32"/>
        </w:rPr>
        <w:t>92. Department Context</w:t>
      </w:r>
    </w:p>
    <w:p w14:paraId="5ECA7AB6" w14:textId="77777777" w:rsidR="00DB6ED9" w:rsidRPr="00DB6ED9" w:rsidRDefault="00DB6ED9" w:rsidP="00DB6ED9">
      <w:pPr>
        <w:rPr>
          <w:sz w:val="32"/>
          <w:szCs w:val="32"/>
        </w:rPr>
      </w:pPr>
      <w:r w:rsidRPr="00DB6ED9">
        <w:rPr>
          <w:sz w:val="32"/>
          <w:szCs w:val="32"/>
        </w:rPr>
        <w:t>Existing:</w:t>
      </w:r>
    </w:p>
    <w:p w14:paraId="18D277A7" w14:textId="77777777" w:rsidR="00DB6ED9" w:rsidRPr="00DB6ED9" w:rsidRDefault="00DB6ED9" w:rsidP="00DB6ED9">
      <w:pPr>
        <w:rPr>
          <w:sz w:val="32"/>
          <w:szCs w:val="32"/>
        </w:rPr>
      </w:pPr>
      <w:r w:rsidRPr="00DB6ED9">
        <w:rPr>
          <w:sz w:val="32"/>
          <w:szCs w:val="32"/>
        </w:rPr>
        <w:t>[Selected Department]</w:t>
      </w:r>
    </w:p>
    <w:p w14:paraId="5D450BD8" w14:textId="77777777" w:rsidR="00DB6ED9" w:rsidRPr="00DB6ED9" w:rsidRDefault="00DB6ED9" w:rsidP="00DB6ED9">
      <w:pPr>
        <w:rPr>
          <w:sz w:val="32"/>
          <w:szCs w:val="32"/>
        </w:rPr>
      </w:pPr>
      <w:r w:rsidRPr="00DB6ED9">
        <w:rPr>
          <w:sz w:val="32"/>
          <w:szCs w:val="32"/>
        </w:rPr>
        <w:t>or create a dedicated Employee Department context if necessary.</w:t>
      </w:r>
    </w:p>
    <w:p w14:paraId="3CE456EE" w14:textId="77777777" w:rsidR="00DB6ED9" w:rsidRPr="00DB6ED9" w:rsidRDefault="00000000" w:rsidP="00DB6ED9">
      <w:pPr>
        <w:rPr>
          <w:sz w:val="32"/>
          <w:szCs w:val="32"/>
        </w:rPr>
      </w:pPr>
      <w:r>
        <w:rPr>
          <w:sz w:val="32"/>
          <w:szCs w:val="32"/>
        </w:rPr>
        <w:pict w14:anchorId="0ABFA56A">
          <v:rect id="_x0000_i1117" style="width:0;height:1.5pt" o:hralign="center" o:hrstd="t" o:hr="t" fillcolor="#a0a0a0" stroked="f"/>
        </w:pict>
      </w:r>
    </w:p>
    <w:p w14:paraId="1EE7ACCC" w14:textId="77777777" w:rsidR="00DB6ED9" w:rsidRPr="00DB6ED9" w:rsidRDefault="00DB6ED9" w:rsidP="00DB6ED9">
      <w:pPr>
        <w:rPr>
          <w:b/>
          <w:bCs/>
          <w:sz w:val="32"/>
          <w:szCs w:val="32"/>
        </w:rPr>
      </w:pPr>
      <w:r w:rsidRPr="00DB6ED9">
        <w:rPr>
          <w:b/>
          <w:bCs/>
          <w:sz w:val="32"/>
          <w:szCs w:val="32"/>
        </w:rPr>
        <w:t>93. Title</w:t>
      </w:r>
    </w:p>
    <w:p w14:paraId="38DCDAC3" w14:textId="77777777" w:rsidR="00DB6ED9" w:rsidRPr="00DB6ED9" w:rsidRDefault="00DB6ED9" w:rsidP="00DB6ED9">
      <w:pPr>
        <w:rPr>
          <w:sz w:val="32"/>
          <w:szCs w:val="32"/>
        </w:rPr>
      </w:pPr>
      <w:r w:rsidRPr="00DB6ED9">
        <w:rPr>
          <w:sz w:val="32"/>
          <w:szCs w:val="32"/>
        </w:rPr>
        <w:t>Create:</w:t>
      </w:r>
    </w:p>
    <w:p w14:paraId="0BC13DB7" w14:textId="77777777" w:rsidR="00DB6ED9" w:rsidRPr="00DB6ED9" w:rsidRDefault="00DB6ED9" w:rsidP="00DB6ED9">
      <w:pPr>
        <w:rPr>
          <w:sz w:val="32"/>
          <w:szCs w:val="32"/>
        </w:rPr>
      </w:pPr>
      <w:r w:rsidRPr="00DB6ED9">
        <w:rPr>
          <w:sz w:val="32"/>
          <w:szCs w:val="32"/>
        </w:rPr>
        <w:t>Employee Detail Title =</w:t>
      </w:r>
    </w:p>
    <w:p w14:paraId="0F6944EA" w14:textId="77777777" w:rsidR="00DB6ED9" w:rsidRPr="00DB6ED9" w:rsidRDefault="00DB6ED9" w:rsidP="00DB6ED9">
      <w:pPr>
        <w:rPr>
          <w:sz w:val="32"/>
          <w:szCs w:val="32"/>
        </w:rPr>
      </w:pPr>
      <w:r w:rsidRPr="00DB6ED9">
        <w:rPr>
          <w:sz w:val="32"/>
          <w:szCs w:val="32"/>
        </w:rPr>
        <w:t xml:space="preserve">    "Employee Leave Detail — "</w:t>
      </w:r>
    </w:p>
    <w:p w14:paraId="548577A9" w14:textId="77777777" w:rsidR="00DB6ED9" w:rsidRPr="00DB6ED9" w:rsidRDefault="00DB6ED9" w:rsidP="00DB6ED9">
      <w:pPr>
        <w:rPr>
          <w:sz w:val="32"/>
          <w:szCs w:val="32"/>
        </w:rPr>
      </w:pPr>
      <w:r w:rsidRPr="00DB6ED9">
        <w:rPr>
          <w:sz w:val="32"/>
          <w:szCs w:val="32"/>
        </w:rPr>
        <w:t xml:space="preserve">        &amp;</w:t>
      </w:r>
    </w:p>
    <w:p w14:paraId="1F4C6025" w14:textId="77777777" w:rsidR="00DB6ED9" w:rsidRPr="00DB6ED9" w:rsidRDefault="00DB6ED9" w:rsidP="00DB6ED9">
      <w:pPr>
        <w:rPr>
          <w:sz w:val="32"/>
          <w:szCs w:val="32"/>
        </w:rPr>
      </w:pPr>
      <w:r w:rsidRPr="00DB6ED9">
        <w:rPr>
          <w:sz w:val="32"/>
          <w:szCs w:val="32"/>
        </w:rPr>
        <w:t xml:space="preserve">    [Selected Employee]</w:t>
      </w:r>
    </w:p>
    <w:p w14:paraId="5011256F" w14:textId="77777777" w:rsidR="00DB6ED9" w:rsidRPr="00DB6ED9" w:rsidRDefault="00000000" w:rsidP="00DB6ED9">
      <w:pPr>
        <w:rPr>
          <w:sz w:val="32"/>
          <w:szCs w:val="32"/>
        </w:rPr>
      </w:pPr>
      <w:r>
        <w:rPr>
          <w:sz w:val="32"/>
          <w:szCs w:val="32"/>
        </w:rPr>
        <w:pict w14:anchorId="75397A51">
          <v:rect id="_x0000_i1118" style="width:0;height:1.5pt" o:hralign="center" o:hrstd="t" o:hr="t" fillcolor="#a0a0a0" stroked="f"/>
        </w:pict>
      </w:r>
    </w:p>
    <w:p w14:paraId="3CD603CB" w14:textId="77777777" w:rsidR="00DB6ED9" w:rsidRPr="00DB6ED9" w:rsidRDefault="00DB6ED9" w:rsidP="00DB6ED9">
      <w:pPr>
        <w:rPr>
          <w:b/>
          <w:bCs/>
          <w:sz w:val="32"/>
          <w:szCs w:val="32"/>
        </w:rPr>
      </w:pPr>
      <w:r w:rsidRPr="00DB6ED9">
        <w:rPr>
          <w:b/>
          <w:bCs/>
          <w:sz w:val="32"/>
          <w:szCs w:val="32"/>
        </w:rPr>
        <w:t>PART AE — EMPLOYEE KPIS</w:t>
      </w:r>
    </w:p>
    <w:p w14:paraId="795C4EDF" w14:textId="77777777" w:rsidR="00DB6ED9" w:rsidRPr="00DB6ED9" w:rsidRDefault="00DB6ED9" w:rsidP="00DB6ED9">
      <w:pPr>
        <w:rPr>
          <w:b/>
          <w:bCs/>
          <w:sz w:val="32"/>
          <w:szCs w:val="32"/>
        </w:rPr>
      </w:pPr>
      <w:r w:rsidRPr="00DB6ED9">
        <w:rPr>
          <w:b/>
          <w:bCs/>
          <w:sz w:val="32"/>
          <w:szCs w:val="32"/>
        </w:rPr>
        <w:t>94. Cards</w:t>
      </w:r>
    </w:p>
    <w:p w14:paraId="654AAFD4" w14:textId="77777777" w:rsidR="00DB6ED9" w:rsidRPr="00DB6ED9" w:rsidRDefault="00DB6ED9" w:rsidP="00DB6ED9">
      <w:pPr>
        <w:rPr>
          <w:sz w:val="32"/>
          <w:szCs w:val="32"/>
        </w:rPr>
      </w:pPr>
      <w:r w:rsidRPr="00DB6ED9">
        <w:rPr>
          <w:sz w:val="32"/>
          <w:szCs w:val="32"/>
        </w:rPr>
        <w:t>Use:</w:t>
      </w:r>
    </w:p>
    <w:p w14:paraId="7D484ABA" w14:textId="77777777" w:rsidR="00DB6ED9" w:rsidRPr="00DB6ED9" w:rsidRDefault="00DB6ED9" w:rsidP="00DB6ED9">
      <w:pPr>
        <w:rPr>
          <w:sz w:val="32"/>
          <w:szCs w:val="32"/>
        </w:rPr>
      </w:pPr>
      <w:r w:rsidRPr="00DB6ED9">
        <w:rPr>
          <w:sz w:val="32"/>
          <w:szCs w:val="32"/>
        </w:rPr>
        <w:t>[Total Leave Requests]</w:t>
      </w:r>
    </w:p>
    <w:p w14:paraId="5967C54B" w14:textId="77777777" w:rsidR="00DB6ED9" w:rsidRPr="00DB6ED9" w:rsidRDefault="00DB6ED9" w:rsidP="00DB6ED9">
      <w:pPr>
        <w:rPr>
          <w:sz w:val="32"/>
          <w:szCs w:val="32"/>
        </w:rPr>
      </w:pPr>
    </w:p>
    <w:p w14:paraId="7D08B4AB" w14:textId="77777777" w:rsidR="00DB6ED9" w:rsidRPr="00DB6ED9" w:rsidRDefault="00DB6ED9" w:rsidP="00DB6ED9">
      <w:pPr>
        <w:rPr>
          <w:sz w:val="32"/>
          <w:szCs w:val="32"/>
        </w:rPr>
      </w:pPr>
      <w:r w:rsidRPr="00DB6ED9">
        <w:rPr>
          <w:sz w:val="32"/>
          <w:szCs w:val="32"/>
        </w:rPr>
        <w:t>[Approved Requests]</w:t>
      </w:r>
    </w:p>
    <w:p w14:paraId="52080FF0" w14:textId="77777777" w:rsidR="00DB6ED9" w:rsidRPr="00DB6ED9" w:rsidRDefault="00DB6ED9" w:rsidP="00DB6ED9">
      <w:pPr>
        <w:rPr>
          <w:sz w:val="32"/>
          <w:szCs w:val="32"/>
        </w:rPr>
      </w:pPr>
    </w:p>
    <w:p w14:paraId="1A5841EE" w14:textId="77777777" w:rsidR="00DB6ED9" w:rsidRPr="00DB6ED9" w:rsidRDefault="00DB6ED9" w:rsidP="00DB6ED9">
      <w:pPr>
        <w:rPr>
          <w:sz w:val="32"/>
          <w:szCs w:val="32"/>
        </w:rPr>
      </w:pPr>
      <w:r w:rsidRPr="00DB6ED9">
        <w:rPr>
          <w:sz w:val="32"/>
          <w:szCs w:val="32"/>
        </w:rPr>
        <w:lastRenderedPageBreak/>
        <w:t>[Total Leave Days]</w:t>
      </w:r>
    </w:p>
    <w:p w14:paraId="46E615D6" w14:textId="77777777" w:rsidR="00DB6ED9" w:rsidRPr="00DB6ED9" w:rsidRDefault="00DB6ED9" w:rsidP="00DB6ED9">
      <w:pPr>
        <w:rPr>
          <w:sz w:val="32"/>
          <w:szCs w:val="32"/>
        </w:rPr>
      </w:pPr>
    </w:p>
    <w:p w14:paraId="03E08C6F" w14:textId="77777777" w:rsidR="00DB6ED9" w:rsidRPr="00DB6ED9" w:rsidRDefault="00DB6ED9" w:rsidP="00DB6ED9">
      <w:pPr>
        <w:rPr>
          <w:sz w:val="32"/>
          <w:szCs w:val="32"/>
        </w:rPr>
      </w:pPr>
      <w:r w:rsidRPr="00DB6ED9">
        <w:rPr>
          <w:sz w:val="32"/>
          <w:szCs w:val="32"/>
        </w:rPr>
        <w:t>[Average Leave Days]</w:t>
      </w:r>
    </w:p>
    <w:p w14:paraId="5878420F" w14:textId="77777777" w:rsidR="00DB6ED9" w:rsidRPr="00DB6ED9" w:rsidRDefault="00000000" w:rsidP="00DB6ED9">
      <w:pPr>
        <w:rPr>
          <w:sz w:val="32"/>
          <w:szCs w:val="32"/>
        </w:rPr>
      </w:pPr>
      <w:r>
        <w:rPr>
          <w:sz w:val="32"/>
          <w:szCs w:val="32"/>
        </w:rPr>
        <w:pict w14:anchorId="39167913">
          <v:rect id="_x0000_i1119" style="width:0;height:1.5pt" o:hralign="center" o:hrstd="t" o:hr="t" fillcolor="#a0a0a0" stroked="f"/>
        </w:pict>
      </w:r>
    </w:p>
    <w:p w14:paraId="188B1B15" w14:textId="77777777" w:rsidR="00DB6ED9" w:rsidRPr="00DB6ED9" w:rsidRDefault="00DB6ED9" w:rsidP="00DB6ED9">
      <w:pPr>
        <w:rPr>
          <w:b/>
          <w:bCs/>
          <w:sz w:val="32"/>
          <w:szCs w:val="32"/>
        </w:rPr>
      </w:pPr>
      <w:r w:rsidRPr="00DB6ED9">
        <w:rPr>
          <w:b/>
          <w:bCs/>
          <w:sz w:val="32"/>
          <w:szCs w:val="32"/>
        </w:rPr>
        <w:t>95. Why Same Measures?</w:t>
      </w:r>
    </w:p>
    <w:p w14:paraId="2B9AC21B" w14:textId="77777777" w:rsidR="00DB6ED9" w:rsidRPr="00DB6ED9" w:rsidRDefault="00DB6ED9" w:rsidP="00DB6ED9">
      <w:pPr>
        <w:rPr>
          <w:sz w:val="32"/>
          <w:szCs w:val="32"/>
        </w:rPr>
      </w:pPr>
      <w:r w:rsidRPr="00DB6ED9">
        <w:rPr>
          <w:sz w:val="32"/>
          <w:szCs w:val="32"/>
        </w:rPr>
        <w:t>Because Drillthrough creates:</w:t>
      </w:r>
    </w:p>
    <w:p w14:paraId="6B15589A" w14:textId="77777777" w:rsidR="00DB6ED9" w:rsidRPr="00DB6ED9" w:rsidRDefault="00DB6ED9" w:rsidP="00DB6ED9">
      <w:pPr>
        <w:rPr>
          <w:b/>
          <w:bCs/>
          <w:sz w:val="32"/>
          <w:szCs w:val="32"/>
        </w:rPr>
      </w:pPr>
      <w:r w:rsidRPr="00DB6ED9">
        <w:rPr>
          <w:b/>
          <w:bCs/>
          <w:sz w:val="32"/>
          <w:szCs w:val="32"/>
        </w:rPr>
        <w:t>Employee Filter Context.</w:t>
      </w:r>
    </w:p>
    <w:p w14:paraId="2CF50122" w14:textId="77777777" w:rsidR="00DB6ED9" w:rsidRPr="00DB6ED9" w:rsidRDefault="00DB6ED9" w:rsidP="00DB6ED9">
      <w:pPr>
        <w:rPr>
          <w:sz w:val="32"/>
          <w:szCs w:val="32"/>
        </w:rPr>
      </w:pPr>
      <w:r w:rsidRPr="00DB6ED9">
        <w:rPr>
          <w:sz w:val="32"/>
          <w:szCs w:val="32"/>
        </w:rPr>
        <w:t>We do not need separate formulas such as:</w:t>
      </w:r>
    </w:p>
    <w:p w14:paraId="4E39527D" w14:textId="77777777" w:rsidR="00DB6ED9" w:rsidRPr="00DB6ED9" w:rsidRDefault="00DB6ED9" w:rsidP="00DB6ED9">
      <w:pPr>
        <w:rPr>
          <w:sz w:val="32"/>
          <w:szCs w:val="32"/>
        </w:rPr>
      </w:pPr>
      <w:r w:rsidRPr="00DB6ED9">
        <w:rPr>
          <w:sz w:val="32"/>
          <w:szCs w:val="32"/>
        </w:rPr>
        <w:t>Employee Total Requests</w:t>
      </w:r>
    </w:p>
    <w:p w14:paraId="081E56C9" w14:textId="77777777" w:rsidR="00DB6ED9" w:rsidRPr="00DB6ED9" w:rsidRDefault="00000000" w:rsidP="00DB6ED9">
      <w:pPr>
        <w:rPr>
          <w:sz w:val="32"/>
          <w:szCs w:val="32"/>
        </w:rPr>
      </w:pPr>
      <w:r>
        <w:rPr>
          <w:sz w:val="32"/>
          <w:szCs w:val="32"/>
        </w:rPr>
        <w:pict w14:anchorId="2E2FAD4A">
          <v:rect id="_x0000_i1120" style="width:0;height:1.5pt" o:hralign="center" o:hrstd="t" o:hr="t" fillcolor="#a0a0a0" stroked="f"/>
        </w:pict>
      </w:r>
    </w:p>
    <w:p w14:paraId="0EF41A8A" w14:textId="77777777" w:rsidR="00DB6ED9" w:rsidRPr="00DB6ED9" w:rsidRDefault="00DB6ED9" w:rsidP="00DB6ED9">
      <w:pPr>
        <w:rPr>
          <w:b/>
          <w:bCs/>
          <w:sz w:val="32"/>
          <w:szCs w:val="32"/>
        </w:rPr>
      </w:pPr>
      <w:r w:rsidRPr="00DB6ED9">
        <w:rPr>
          <w:b/>
          <w:bCs/>
          <w:sz w:val="32"/>
          <w:szCs w:val="32"/>
        </w:rPr>
        <w:t>PART AF — EMPLOYEE LEAVE TYPE CHART</w:t>
      </w:r>
    </w:p>
    <w:p w14:paraId="45AAD87B" w14:textId="77777777" w:rsidR="00DB6ED9" w:rsidRPr="00DB6ED9" w:rsidRDefault="00DB6ED9" w:rsidP="00DB6ED9">
      <w:pPr>
        <w:rPr>
          <w:b/>
          <w:bCs/>
          <w:sz w:val="32"/>
          <w:szCs w:val="32"/>
        </w:rPr>
      </w:pPr>
      <w:r w:rsidRPr="00DB6ED9">
        <w:rPr>
          <w:b/>
          <w:bCs/>
          <w:sz w:val="32"/>
          <w:szCs w:val="32"/>
        </w:rPr>
        <w:t>96. Create</w:t>
      </w:r>
    </w:p>
    <w:p w14:paraId="463FB0F0" w14:textId="77777777" w:rsidR="00DB6ED9" w:rsidRPr="00DB6ED9" w:rsidRDefault="00DB6ED9" w:rsidP="00DB6ED9">
      <w:pPr>
        <w:rPr>
          <w:sz w:val="32"/>
          <w:szCs w:val="32"/>
        </w:rPr>
      </w:pPr>
      <w:r w:rsidRPr="00DB6ED9">
        <w:rPr>
          <w:sz w:val="32"/>
          <w:szCs w:val="32"/>
        </w:rPr>
        <w:t>Bar/Donut Chart:</w:t>
      </w:r>
    </w:p>
    <w:p w14:paraId="1473C141" w14:textId="77777777" w:rsidR="00DB6ED9" w:rsidRPr="00DB6ED9" w:rsidRDefault="00DB6ED9" w:rsidP="00DB6ED9">
      <w:pPr>
        <w:rPr>
          <w:sz w:val="32"/>
          <w:szCs w:val="32"/>
        </w:rPr>
      </w:pPr>
      <w:r w:rsidRPr="00DB6ED9">
        <w:rPr>
          <w:sz w:val="32"/>
          <w:szCs w:val="32"/>
        </w:rPr>
        <w:t>Category:</w:t>
      </w:r>
    </w:p>
    <w:p w14:paraId="37C99AD4" w14:textId="77777777" w:rsidR="00DB6ED9" w:rsidRPr="00DB6ED9" w:rsidRDefault="00DB6ED9" w:rsidP="00DB6ED9">
      <w:pPr>
        <w:rPr>
          <w:sz w:val="32"/>
          <w:szCs w:val="32"/>
        </w:rPr>
      </w:pPr>
      <w:r w:rsidRPr="00DB6ED9">
        <w:rPr>
          <w:sz w:val="32"/>
          <w:szCs w:val="32"/>
        </w:rPr>
        <w:t>Leave Type Name</w:t>
      </w:r>
    </w:p>
    <w:p w14:paraId="4C45840B" w14:textId="77777777" w:rsidR="00DB6ED9" w:rsidRPr="00DB6ED9" w:rsidRDefault="00DB6ED9" w:rsidP="00DB6ED9">
      <w:pPr>
        <w:rPr>
          <w:sz w:val="32"/>
          <w:szCs w:val="32"/>
        </w:rPr>
      </w:pPr>
    </w:p>
    <w:p w14:paraId="21E76959" w14:textId="77777777" w:rsidR="00DB6ED9" w:rsidRPr="00DB6ED9" w:rsidRDefault="00DB6ED9" w:rsidP="00DB6ED9">
      <w:pPr>
        <w:rPr>
          <w:sz w:val="32"/>
          <w:szCs w:val="32"/>
        </w:rPr>
      </w:pPr>
      <w:r w:rsidRPr="00DB6ED9">
        <w:rPr>
          <w:sz w:val="32"/>
          <w:szCs w:val="32"/>
        </w:rPr>
        <w:t>Value:</w:t>
      </w:r>
    </w:p>
    <w:p w14:paraId="45C13C85" w14:textId="77777777" w:rsidR="00DB6ED9" w:rsidRPr="00DB6ED9" w:rsidRDefault="00DB6ED9" w:rsidP="00DB6ED9">
      <w:pPr>
        <w:rPr>
          <w:sz w:val="32"/>
          <w:szCs w:val="32"/>
        </w:rPr>
      </w:pPr>
      <w:r w:rsidRPr="00DB6ED9">
        <w:rPr>
          <w:sz w:val="32"/>
          <w:szCs w:val="32"/>
        </w:rPr>
        <w:t>[Total Leave Requests]</w:t>
      </w:r>
    </w:p>
    <w:p w14:paraId="213B9535" w14:textId="77777777" w:rsidR="00DB6ED9" w:rsidRPr="00DB6ED9" w:rsidRDefault="00000000" w:rsidP="00DB6ED9">
      <w:pPr>
        <w:rPr>
          <w:sz w:val="32"/>
          <w:szCs w:val="32"/>
        </w:rPr>
      </w:pPr>
      <w:r>
        <w:rPr>
          <w:sz w:val="32"/>
          <w:szCs w:val="32"/>
        </w:rPr>
        <w:pict w14:anchorId="7617AC1F">
          <v:rect id="_x0000_i1121" style="width:0;height:1.5pt" o:hralign="center" o:hrstd="t" o:hr="t" fillcolor="#a0a0a0" stroked="f"/>
        </w:pict>
      </w:r>
    </w:p>
    <w:p w14:paraId="05D7D265" w14:textId="77777777" w:rsidR="00DB6ED9" w:rsidRPr="00DB6ED9" w:rsidRDefault="00DB6ED9" w:rsidP="00DB6ED9">
      <w:pPr>
        <w:rPr>
          <w:b/>
          <w:bCs/>
          <w:sz w:val="32"/>
          <w:szCs w:val="32"/>
        </w:rPr>
      </w:pPr>
      <w:r w:rsidRPr="00DB6ED9">
        <w:rPr>
          <w:b/>
          <w:bCs/>
          <w:sz w:val="32"/>
          <w:szCs w:val="32"/>
        </w:rPr>
        <w:t>97. Purpose</w:t>
      </w:r>
    </w:p>
    <w:p w14:paraId="43AF32C0" w14:textId="77777777" w:rsidR="00DB6ED9" w:rsidRPr="00DB6ED9" w:rsidRDefault="00DB6ED9" w:rsidP="00DB6ED9">
      <w:pPr>
        <w:rPr>
          <w:sz w:val="32"/>
          <w:szCs w:val="32"/>
        </w:rPr>
      </w:pPr>
      <w:r w:rsidRPr="00DB6ED9">
        <w:rPr>
          <w:sz w:val="32"/>
          <w:szCs w:val="32"/>
        </w:rPr>
        <w:t>Shows:</w:t>
      </w:r>
    </w:p>
    <w:p w14:paraId="333AC339" w14:textId="77777777" w:rsidR="00DB6ED9" w:rsidRPr="00DB6ED9" w:rsidRDefault="00DB6ED9" w:rsidP="00DB6ED9">
      <w:pPr>
        <w:rPr>
          <w:b/>
          <w:bCs/>
          <w:sz w:val="32"/>
          <w:szCs w:val="32"/>
        </w:rPr>
      </w:pPr>
      <w:r w:rsidRPr="00DB6ED9">
        <w:rPr>
          <w:b/>
          <w:bCs/>
          <w:sz w:val="32"/>
          <w:szCs w:val="32"/>
        </w:rPr>
        <w:t>Employee's Leave mix.</w:t>
      </w:r>
    </w:p>
    <w:p w14:paraId="70602284" w14:textId="77777777" w:rsidR="00DB6ED9" w:rsidRPr="00DB6ED9" w:rsidRDefault="00000000" w:rsidP="00DB6ED9">
      <w:pPr>
        <w:rPr>
          <w:sz w:val="32"/>
          <w:szCs w:val="32"/>
        </w:rPr>
      </w:pPr>
      <w:r>
        <w:rPr>
          <w:sz w:val="32"/>
          <w:szCs w:val="32"/>
        </w:rPr>
        <w:lastRenderedPageBreak/>
        <w:pict w14:anchorId="053322F7">
          <v:rect id="_x0000_i1122" style="width:0;height:1.5pt" o:hralign="center" o:hrstd="t" o:hr="t" fillcolor="#a0a0a0" stroked="f"/>
        </w:pict>
      </w:r>
    </w:p>
    <w:p w14:paraId="331926BA" w14:textId="77777777" w:rsidR="00DB6ED9" w:rsidRPr="00DB6ED9" w:rsidRDefault="00DB6ED9" w:rsidP="00DB6ED9">
      <w:pPr>
        <w:rPr>
          <w:b/>
          <w:bCs/>
          <w:sz w:val="32"/>
          <w:szCs w:val="32"/>
        </w:rPr>
      </w:pPr>
      <w:r w:rsidRPr="00DB6ED9">
        <w:rPr>
          <w:b/>
          <w:bCs/>
          <w:sz w:val="32"/>
          <w:szCs w:val="32"/>
        </w:rPr>
        <w:t>PART AG — EMPLOYEE REQUEST TABLE</w:t>
      </w:r>
    </w:p>
    <w:p w14:paraId="66EF8250" w14:textId="77777777" w:rsidR="00DB6ED9" w:rsidRPr="00DB6ED9" w:rsidRDefault="00DB6ED9" w:rsidP="00DB6ED9">
      <w:pPr>
        <w:rPr>
          <w:b/>
          <w:bCs/>
          <w:sz w:val="32"/>
          <w:szCs w:val="32"/>
        </w:rPr>
      </w:pPr>
      <w:r w:rsidRPr="00DB6ED9">
        <w:rPr>
          <w:b/>
          <w:bCs/>
          <w:sz w:val="32"/>
          <w:szCs w:val="32"/>
        </w:rPr>
        <w:t>98. Add Table</w:t>
      </w:r>
    </w:p>
    <w:p w14:paraId="0D67219D" w14:textId="77777777" w:rsidR="00DB6ED9" w:rsidRPr="00DB6ED9" w:rsidRDefault="00DB6ED9" w:rsidP="00DB6ED9">
      <w:pPr>
        <w:rPr>
          <w:sz w:val="32"/>
          <w:szCs w:val="32"/>
        </w:rPr>
      </w:pPr>
      <w:r w:rsidRPr="00DB6ED9">
        <w:rPr>
          <w:sz w:val="32"/>
          <w:szCs w:val="32"/>
        </w:rPr>
        <w:t>Fields:</w:t>
      </w:r>
    </w:p>
    <w:p w14:paraId="488142C0" w14:textId="77777777" w:rsidR="00DB6ED9" w:rsidRPr="00DB6ED9" w:rsidRDefault="00DB6ED9" w:rsidP="00DB6ED9">
      <w:pPr>
        <w:rPr>
          <w:sz w:val="32"/>
          <w:szCs w:val="32"/>
        </w:rPr>
      </w:pPr>
      <w:r w:rsidRPr="00DB6ED9">
        <w:rPr>
          <w:sz w:val="32"/>
          <w:szCs w:val="32"/>
        </w:rPr>
        <w:t>Request Number</w:t>
      </w:r>
    </w:p>
    <w:p w14:paraId="21EA9ADD" w14:textId="77777777" w:rsidR="00DB6ED9" w:rsidRPr="00DB6ED9" w:rsidRDefault="00DB6ED9" w:rsidP="00DB6ED9">
      <w:pPr>
        <w:rPr>
          <w:sz w:val="32"/>
          <w:szCs w:val="32"/>
        </w:rPr>
      </w:pPr>
    </w:p>
    <w:p w14:paraId="4043E554" w14:textId="77777777" w:rsidR="00DB6ED9" w:rsidRPr="00DB6ED9" w:rsidRDefault="00DB6ED9" w:rsidP="00DB6ED9">
      <w:pPr>
        <w:rPr>
          <w:sz w:val="32"/>
          <w:szCs w:val="32"/>
        </w:rPr>
      </w:pPr>
      <w:r w:rsidRPr="00DB6ED9">
        <w:rPr>
          <w:sz w:val="32"/>
          <w:szCs w:val="32"/>
        </w:rPr>
        <w:t>Leave Type</w:t>
      </w:r>
    </w:p>
    <w:p w14:paraId="07C1A794" w14:textId="77777777" w:rsidR="00DB6ED9" w:rsidRPr="00DB6ED9" w:rsidRDefault="00DB6ED9" w:rsidP="00DB6ED9">
      <w:pPr>
        <w:rPr>
          <w:sz w:val="32"/>
          <w:szCs w:val="32"/>
        </w:rPr>
      </w:pPr>
    </w:p>
    <w:p w14:paraId="2B4686FF" w14:textId="77777777" w:rsidR="00DB6ED9" w:rsidRPr="00DB6ED9" w:rsidRDefault="00DB6ED9" w:rsidP="00DB6ED9">
      <w:pPr>
        <w:rPr>
          <w:sz w:val="32"/>
          <w:szCs w:val="32"/>
        </w:rPr>
      </w:pPr>
      <w:r w:rsidRPr="00DB6ED9">
        <w:rPr>
          <w:sz w:val="32"/>
          <w:szCs w:val="32"/>
        </w:rPr>
        <w:t>Start Date</w:t>
      </w:r>
    </w:p>
    <w:p w14:paraId="4BB5C13F" w14:textId="77777777" w:rsidR="00DB6ED9" w:rsidRPr="00DB6ED9" w:rsidRDefault="00DB6ED9" w:rsidP="00DB6ED9">
      <w:pPr>
        <w:rPr>
          <w:sz w:val="32"/>
          <w:szCs w:val="32"/>
        </w:rPr>
      </w:pPr>
    </w:p>
    <w:p w14:paraId="16C37B36" w14:textId="77777777" w:rsidR="00DB6ED9" w:rsidRPr="00DB6ED9" w:rsidRDefault="00DB6ED9" w:rsidP="00DB6ED9">
      <w:pPr>
        <w:rPr>
          <w:sz w:val="32"/>
          <w:szCs w:val="32"/>
        </w:rPr>
      </w:pPr>
      <w:r w:rsidRPr="00DB6ED9">
        <w:rPr>
          <w:sz w:val="32"/>
          <w:szCs w:val="32"/>
        </w:rPr>
        <w:t>End Date</w:t>
      </w:r>
    </w:p>
    <w:p w14:paraId="645A7A9E" w14:textId="77777777" w:rsidR="00DB6ED9" w:rsidRPr="00DB6ED9" w:rsidRDefault="00DB6ED9" w:rsidP="00DB6ED9">
      <w:pPr>
        <w:rPr>
          <w:sz w:val="32"/>
          <w:szCs w:val="32"/>
        </w:rPr>
      </w:pPr>
    </w:p>
    <w:p w14:paraId="7E1EDB7B" w14:textId="77777777" w:rsidR="00DB6ED9" w:rsidRPr="00DB6ED9" w:rsidRDefault="00DB6ED9" w:rsidP="00DB6ED9">
      <w:pPr>
        <w:rPr>
          <w:sz w:val="32"/>
          <w:szCs w:val="32"/>
        </w:rPr>
      </w:pPr>
      <w:r w:rsidRPr="00DB6ED9">
        <w:rPr>
          <w:sz w:val="32"/>
          <w:szCs w:val="32"/>
        </w:rPr>
        <w:t>Number of Days</w:t>
      </w:r>
    </w:p>
    <w:p w14:paraId="00D706F5" w14:textId="77777777" w:rsidR="00DB6ED9" w:rsidRPr="00DB6ED9" w:rsidRDefault="00DB6ED9" w:rsidP="00DB6ED9">
      <w:pPr>
        <w:rPr>
          <w:sz w:val="32"/>
          <w:szCs w:val="32"/>
        </w:rPr>
      </w:pPr>
    </w:p>
    <w:p w14:paraId="54328F7D" w14:textId="77777777" w:rsidR="00DB6ED9" w:rsidRPr="00DB6ED9" w:rsidRDefault="00DB6ED9" w:rsidP="00DB6ED9">
      <w:pPr>
        <w:rPr>
          <w:sz w:val="32"/>
          <w:szCs w:val="32"/>
        </w:rPr>
      </w:pPr>
      <w:r w:rsidRPr="00DB6ED9">
        <w:rPr>
          <w:sz w:val="32"/>
          <w:szCs w:val="32"/>
        </w:rPr>
        <w:t>Status</w:t>
      </w:r>
    </w:p>
    <w:p w14:paraId="32B787E0" w14:textId="77777777" w:rsidR="00DB6ED9" w:rsidRPr="00DB6ED9" w:rsidRDefault="00DB6ED9" w:rsidP="00DB6ED9">
      <w:pPr>
        <w:rPr>
          <w:sz w:val="32"/>
          <w:szCs w:val="32"/>
        </w:rPr>
      </w:pPr>
    </w:p>
    <w:p w14:paraId="45E47D08" w14:textId="77777777" w:rsidR="00DB6ED9" w:rsidRPr="00DB6ED9" w:rsidRDefault="00DB6ED9" w:rsidP="00DB6ED9">
      <w:pPr>
        <w:rPr>
          <w:sz w:val="32"/>
          <w:szCs w:val="32"/>
        </w:rPr>
      </w:pPr>
      <w:r w:rsidRPr="00DB6ED9">
        <w:rPr>
          <w:sz w:val="32"/>
          <w:szCs w:val="32"/>
        </w:rPr>
        <w:t>Manager Comment</w:t>
      </w:r>
    </w:p>
    <w:p w14:paraId="699D81E2" w14:textId="77777777" w:rsidR="00DB6ED9" w:rsidRPr="00DB6ED9" w:rsidRDefault="00000000" w:rsidP="00DB6ED9">
      <w:pPr>
        <w:rPr>
          <w:sz w:val="32"/>
          <w:szCs w:val="32"/>
        </w:rPr>
      </w:pPr>
      <w:r>
        <w:rPr>
          <w:sz w:val="32"/>
          <w:szCs w:val="32"/>
        </w:rPr>
        <w:pict w14:anchorId="15D12165">
          <v:rect id="_x0000_i1123" style="width:0;height:1.5pt" o:hralign="center" o:hrstd="t" o:hr="t" fillcolor="#a0a0a0" stroked="f"/>
        </w:pict>
      </w:r>
    </w:p>
    <w:p w14:paraId="5A8C9D1B" w14:textId="77777777" w:rsidR="00DB6ED9" w:rsidRPr="00DB6ED9" w:rsidRDefault="00DB6ED9" w:rsidP="00DB6ED9">
      <w:pPr>
        <w:rPr>
          <w:b/>
          <w:bCs/>
          <w:sz w:val="32"/>
          <w:szCs w:val="32"/>
        </w:rPr>
      </w:pPr>
      <w:r w:rsidRPr="00DB6ED9">
        <w:rPr>
          <w:b/>
          <w:bCs/>
          <w:sz w:val="32"/>
          <w:szCs w:val="32"/>
        </w:rPr>
        <w:t>99. Sort</w:t>
      </w:r>
    </w:p>
    <w:p w14:paraId="5F740520" w14:textId="77777777" w:rsidR="00DB6ED9" w:rsidRPr="00DB6ED9" w:rsidRDefault="00DB6ED9" w:rsidP="00DB6ED9">
      <w:pPr>
        <w:rPr>
          <w:sz w:val="32"/>
          <w:szCs w:val="32"/>
        </w:rPr>
      </w:pPr>
      <w:r w:rsidRPr="00DB6ED9">
        <w:rPr>
          <w:sz w:val="32"/>
          <w:szCs w:val="32"/>
        </w:rPr>
        <w:t>Sort:</w:t>
      </w:r>
    </w:p>
    <w:p w14:paraId="00F5812F" w14:textId="77777777" w:rsidR="00DB6ED9" w:rsidRPr="00DB6ED9" w:rsidRDefault="00DB6ED9" w:rsidP="00DB6ED9">
      <w:pPr>
        <w:rPr>
          <w:b/>
          <w:bCs/>
          <w:sz w:val="32"/>
          <w:szCs w:val="32"/>
        </w:rPr>
      </w:pPr>
      <w:r w:rsidRPr="00DB6ED9">
        <w:rPr>
          <w:b/>
          <w:bCs/>
          <w:sz w:val="32"/>
          <w:szCs w:val="32"/>
        </w:rPr>
        <w:t>Start Date descending.</w:t>
      </w:r>
    </w:p>
    <w:p w14:paraId="65699268" w14:textId="77777777" w:rsidR="00DB6ED9" w:rsidRPr="00DB6ED9" w:rsidRDefault="00000000" w:rsidP="00DB6ED9">
      <w:pPr>
        <w:rPr>
          <w:sz w:val="32"/>
          <w:szCs w:val="32"/>
        </w:rPr>
      </w:pPr>
      <w:r>
        <w:rPr>
          <w:sz w:val="32"/>
          <w:szCs w:val="32"/>
        </w:rPr>
        <w:pict w14:anchorId="12FAD3FF">
          <v:rect id="_x0000_i1124" style="width:0;height:1.5pt" o:hralign="center" o:hrstd="t" o:hr="t" fillcolor="#a0a0a0" stroked="f"/>
        </w:pict>
      </w:r>
    </w:p>
    <w:p w14:paraId="1E2291AD" w14:textId="77777777" w:rsidR="00DB6ED9" w:rsidRPr="00DB6ED9" w:rsidRDefault="00DB6ED9" w:rsidP="00DB6ED9">
      <w:pPr>
        <w:rPr>
          <w:b/>
          <w:bCs/>
          <w:sz w:val="32"/>
          <w:szCs w:val="32"/>
        </w:rPr>
      </w:pPr>
      <w:r w:rsidRPr="00DB6ED9">
        <w:rPr>
          <w:b/>
          <w:bCs/>
          <w:sz w:val="32"/>
          <w:szCs w:val="32"/>
        </w:rPr>
        <w:lastRenderedPageBreak/>
        <w:t>100. Privacy</w:t>
      </w:r>
    </w:p>
    <w:p w14:paraId="2F3B5C63" w14:textId="77777777" w:rsidR="00DB6ED9" w:rsidRPr="00DB6ED9" w:rsidRDefault="00DB6ED9" w:rsidP="00DB6ED9">
      <w:pPr>
        <w:rPr>
          <w:sz w:val="32"/>
          <w:szCs w:val="32"/>
        </w:rPr>
      </w:pPr>
      <w:r w:rsidRPr="00DB6ED9">
        <w:rPr>
          <w:sz w:val="32"/>
          <w:szCs w:val="32"/>
        </w:rPr>
        <w:t>This detail page contains:</w:t>
      </w:r>
    </w:p>
    <w:p w14:paraId="135400D5" w14:textId="77777777" w:rsidR="00DB6ED9" w:rsidRPr="00DB6ED9" w:rsidRDefault="00DB6ED9" w:rsidP="00DB6ED9">
      <w:pPr>
        <w:rPr>
          <w:b/>
          <w:bCs/>
          <w:sz w:val="32"/>
          <w:szCs w:val="32"/>
        </w:rPr>
      </w:pPr>
      <w:r w:rsidRPr="00DB6ED9">
        <w:rPr>
          <w:b/>
          <w:bCs/>
          <w:sz w:val="32"/>
          <w:szCs w:val="32"/>
        </w:rPr>
        <w:t>Employee-level HR information.</w:t>
      </w:r>
    </w:p>
    <w:p w14:paraId="18B0AE11" w14:textId="77777777" w:rsidR="00DB6ED9" w:rsidRPr="00DB6ED9" w:rsidRDefault="00DB6ED9" w:rsidP="00DB6ED9">
      <w:pPr>
        <w:rPr>
          <w:sz w:val="32"/>
          <w:szCs w:val="32"/>
        </w:rPr>
      </w:pPr>
      <w:r w:rsidRPr="00DB6ED9">
        <w:rPr>
          <w:sz w:val="32"/>
          <w:szCs w:val="32"/>
        </w:rPr>
        <w:t>Access must be intentional.</w:t>
      </w:r>
    </w:p>
    <w:p w14:paraId="4D128EFA" w14:textId="77777777" w:rsidR="00DB6ED9" w:rsidRPr="00DB6ED9" w:rsidRDefault="00DB6ED9" w:rsidP="00DB6ED9">
      <w:pPr>
        <w:rPr>
          <w:sz w:val="32"/>
          <w:szCs w:val="32"/>
        </w:rPr>
      </w:pPr>
      <w:r w:rsidRPr="00DB6ED9">
        <w:rPr>
          <w:sz w:val="32"/>
          <w:szCs w:val="32"/>
        </w:rPr>
        <w:t>Do not assume every organization should expose this report to:</w:t>
      </w:r>
    </w:p>
    <w:p w14:paraId="5C03EDA0" w14:textId="77777777" w:rsidR="00DB6ED9" w:rsidRPr="00DB6ED9" w:rsidRDefault="00DB6ED9" w:rsidP="00DB6ED9">
      <w:pPr>
        <w:rPr>
          <w:b/>
          <w:bCs/>
          <w:sz w:val="32"/>
          <w:szCs w:val="32"/>
        </w:rPr>
      </w:pPr>
      <w:r w:rsidRPr="00DB6ED9">
        <w:rPr>
          <w:b/>
          <w:bCs/>
          <w:sz w:val="32"/>
          <w:szCs w:val="32"/>
        </w:rPr>
        <w:t>All employees.</w:t>
      </w:r>
    </w:p>
    <w:p w14:paraId="1DC0070B" w14:textId="77777777" w:rsidR="00DB6ED9" w:rsidRPr="00DB6ED9" w:rsidRDefault="00000000" w:rsidP="00DB6ED9">
      <w:pPr>
        <w:rPr>
          <w:sz w:val="32"/>
          <w:szCs w:val="32"/>
        </w:rPr>
      </w:pPr>
      <w:r>
        <w:rPr>
          <w:sz w:val="32"/>
          <w:szCs w:val="32"/>
        </w:rPr>
        <w:pict w14:anchorId="3BA388DF">
          <v:rect id="_x0000_i1125" style="width:0;height:1.5pt" o:hralign="center" o:hrstd="t" o:hr="t" fillcolor="#a0a0a0" stroked="f"/>
        </w:pict>
      </w:r>
    </w:p>
    <w:p w14:paraId="6ADAE465" w14:textId="77777777" w:rsidR="00DB6ED9" w:rsidRPr="00DB6ED9" w:rsidRDefault="00DB6ED9" w:rsidP="00DB6ED9">
      <w:pPr>
        <w:rPr>
          <w:b/>
          <w:bCs/>
          <w:sz w:val="32"/>
          <w:szCs w:val="32"/>
        </w:rPr>
      </w:pPr>
      <w:r w:rsidRPr="00DB6ED9">
        <w:rPr>
          <w:b/>
          <w:bCs/>
          <w:sz w:val="32"/>
          <w:szCs w:val="32"/>
        </w:rPr>
        <w:t>PART AH — DRILLTHROUGH</w:t>
      </w:r>
    </w:p>
    <w:p w14:paraId="6A78E7C2" w14:textId="77777777" w:rsidR="00DB6ED9" w:rsidRPr="00DB6ED9" w:rsidRDefault="00DB6ED9" w:rsidP="00DB6ED9">
      <w:pPr>
        <w:rPr>
          <w:b/>
          <w:bCs/>
          <w:sz w:val="32"/>
          <w:szCs w:val="32"/>
        </w:rPr>
      </w:pPr>
      <w:r w:rsidRPr="00DB6ED9">
        <w:rPr>
          <w:b/>
          <w:bCs/>
          <w:sz w:val="32"/>
          <w:szCs w:val="32"/>
        </w:rPr>
        <w:t>101. Goal</w:t>
      </w:r>
    </w:p>
    <w:p w14:paraId="3B5FDB10" w14:textId="77777777" w:rsidR="00DB6ED9" w:rsidRPr="00DB6ED9" w:rsidRDefault="00DB6ED9" w:rsidP="00DB6ED9">
      <w:pPr>
        <w:rPr>
          <w:sz w:val="32"/>
          <w:szCs w:val="32"/>
        </w:rPr>
      </w:pPr>
      <w:r w:rsidRPr="00DB6ED9">
        <w:rPr>
          <w:sz w:val="32"/>
          <w:szCs w:val="32"/>
        </w:rPr>
        <w:t>From a Department/Employee summary visual, user should be able to:</w:t>
      </w:r>
    </w:p>
    <w:p w14:paraId="6763C9A1" w14:textId="77777777" w:rsidR="00DB6ED9" w:rsidRPr="00DB6ED9" w:rsidRDefault="00DB6ED9" w:rsidP="00DB6ED9">
      <w:pPr>
        <w:rPr>
          <w:sz w:val="32"/>
          <w:szCs w:val="32"/>
        </w:rPr>
      </w:pPr>
      <w:r w:rsidRPr="00DB6ED9">
        <w:rPr>
          <w:sz w:val="32"/>
          <w:szCs w:val="32"/>
        </w:rPr>
        <w:t>Select Employee</w:t>
      </w:r>
    </w:p>
    <w:p w14:paraId="7A3B1700" w14:textId="77777777" w:rsidR="00DB6ED9" w:rsidRPr="00DB6ED9" w:rsidRDefault="00DB6ED9" w:rsidP="00DB6ED9">
      <w:pPr>
        <w:rPr>
          <w:sz w:val="32"/>
          <w:szCs w:val="32"/>
        </w:rPr>
      </w:pPr>
      <w:r w:rsidRPr="00DB6ED9">
        <w:rPr>
          <w:sz w:val="32"/>
          <w:szCs w:val="32"/>
        </w:rPr>
        <w:t xml:space="preserve">      |</w:t>
      </w:r>
    </w:p>
    <w:p w14:paraId="47EE6252" w14:textId="77777777" w:rsidR="00DB6ED9" w:rsidRPr="00DB6ED9" w:rsidRDefault="00DB6ED9" w:rsidP="00DB6ED9">
      <w:pPr>
        <w:rPr>
          <w:sz w:val="32"/>
          <w:szCs w:val="32"/>
        </w:rPr>
      </w:pPr>
      <w:r w:rsidRPr="00DB6ED9">
        <w:rPr>
          <w:sz w:val="32"/>
          <w:szCs w:val="32"/>
        </w:rPr>
        <w:t xml:space="preserve">      v</w:t>
      </w:r>
    </w:p>
    <w:p w14:paraId="1F3EBF6E" w14:textId="77777777" w:rsidR="00DB6ED9" w:rsidRPr="00DB6ED9" w:rsidRDefault="00DB6ED9" w:rsidP="00DB6ED9">
      <w:pPr>
        <w:rPr>
          <w:sz w:val="32"/>
          <w:szCs w:val="32"/>
        </w:rPr>
      </w:pPr>
      <w:r w:rsidRPr="00DB6ED9">
        <w:rPr>
          <w:sz w:val="32"/>
          <w:szCs w:val="32"/>
        </w:rPr>
        <w:t>Drill Through</w:t>
      </w:r>
    </w:p>
    <w:p w14:paraId="4542980E" w14:textId="77777777" w:rsidR="00DB6ED9" w:rsidRPr="00DB6ED9" w:rsidRDefault="00DB6ED9" w:rsidP="00DB6ED9">
      <w:pPr>
        <w:rPr>
          <w:sz w:val="32"/>
          <w:szCs w:val="32"/>
        </w:rPr>
      </w:pPr>
      <w:r w:rsidRPr="00DB6ED9">
        <w:rPr>
          <w:sz w:val="32"/>
          <w:szCs w:val="32"/>
        </w:rPr>
        <w:t xml:space="preserve">      |</w:t>
      </w:r>
    </w:p>
    <w:p w14:paraId="26D03AA9" w14:textId="77777777" w:rsidR="00DB6ED9" w:rsidRPr="00DB6ED9" w:rsidRDefault="00DB6ED9" w:rsidP="00DB6ED9">
      <w:pPr>
        <w:rPr>
          <w:sz w:val="32"/>
          <w:szCs w:val="32"/>
        </w:rPr>
      </w:pPr>
      <w:r w:rsidRPr="00DB6ED9">
        <w:rPr>
          <w:sz w:val="32"/>
          <w:szCs w:val="32"/>
        </w:rPr>
        <w:t xml:space="preserve">      v</w:t>
      </w:r>
    </w:p>
    <w:p w14:paraId="1D673C9D" w14:textId="77777777" w:rsidR="00DB6ED9" w:rsidRPr="00DB6ED9" w:rsidRDefault="00DB6ED9" w:rsidP="00DB6ED9">
      <w:pPr>
        <w:rPr>
          <w:sz w:val="32"/>
          <w:szCs w:val="32"/>
        </w:rPr>
      </w:pPr>
      <w:r w:rsidRPr="00DB6ED9">
        <w:rPr>
          <w:sz w:val="32"/>
          <w:szCs w:val="32"/>
        </w:rPr>
        <w:t>Employee Detail</w:t>
      </w:r>
    </w:p>
    <w:p w14:paraId="1C8D16FF" w14:textId="77777777" w:rsidR="00DB6ED9" w:rsidRPr="00DB6ED9" w:rsidRDefault="00000000" w:rsidP="00DB6ED9">
      <w:pPr>
        <w:rPr>
          <w:sz w:val="32"/>
          <w:szCs w:val="32"/>
        </w:rPr>
      </w:pPr>
      <w:r>
        <w:rPr>
          <w:sz w:val="32"/>
          <w:szCs w:val="32"/>
        </w:rPr>
        <w:pict w14:anchorId="0BC6A570">
          <v:rect id="_x0000_i1126" style="width:0;height:1.5pt" o:hralign="center" o:hrstd="t" o:hr="t" fillcolor="#a0a0a0" stroked="f"/>
        </w:pict>
      </w:r>
    </w:p>
    <w:p w14:paraId="6BB804CF" w14:textId="77777777" w:rsidR="00DB6ED9" w:rsidRPr="00DB6ED9" w:rsidRDefault="00DB6ED9" w:rsidP="00DB6ED9">
      <w:pPr>
        <w:rPr>
          <w:b/>
          <w:bCs/>
          <w:sz w:val="32"/>
          <w:szCs w:val="32"/>
        </w:rPr>
      </w:pPr>
      <w:r w:rsidRPr="00DB6ED9">
        <w:rPr>
          <w:b/>
          <w:bCs/>
          <w:sz w:val="32"/>
          <w:szCs w:val="32"/>
        </w:rPr>
        <w:t>102. Configure Employee Detail</w:t>
      </w:r>
    </w:p>
    <w:p w14:paraId="0D9D60AE" w14:textId="77777777" w:rsidR="00DB6ED9" w:rsidRPr="00DB6ED9" w:rsidRDefault="00DB6ED9" w:rsidP="00DB6ED9">
      <w:pPr>
        <w:rPr>
          <w:sz w:val="32"/>
          <w:szCs w:val="32"/>
        </w:rPr>
      </w:pPr>
      <w:r w:rsidRPr="00DB6ED9">
        <w:rPr>
          <w:sz w:val="32"/>
          <w:szCs w:val="32"/>
        </w:rPr>
        <w:t>Open:</w:t>
      </w:r>
    </w:p>
    <w:p w14:paraId="6992A0D7" w14:textId="77777777" w:rsidR="00DB6ED9" w:rsidRPr="00DB6ED9" w:rsidRDefault="00DB6ED9" w:rsidP="00DB6ED9">
      <w:pPr>
        <w:rPr>
          <w:b/>
          <w:bCs/>
          <w:sz w:val="32"/>
          <w:szCs w:val="32"/>
        </w:rPr>
      </w:pPr>
      <w:r w:rsidRPr="00DB6ED9">
        <w:rPr>
          <w:b/>
          <w:bCs/>
          <w:sz w:val="32"/>
          <w:szCs w:val="32"/>
        </w:rPr>
        <w:t>Employee Detail page.</w:t>
      </w:r>
    </w:p>
    <w:p w14:paraId="393149B3" w14:textId="77777777" w:rsidR="00DB6ED9" w:rsidRPr="00DB6ED9" w:rsidRDefault="00DB6ED9" w:rsidP="00DB6ED9">
      <w:pPr>
        <w:rPr>
          <w:sz w:val="32"/>
          <w:szCs w:val="32"/>
        </w:rPr>
      </w:pPr>
      <w:r w:rsidRPr="00DB6ED9">
        <w:rPr>
          <w:sz w:val="32"/>
          <w:szCs w:val="32"/>
        </w:rPr>
        <w:lastRenderedPageBreak/>
        <w:t>Find:</w:t>
      </w:r>
    </w:p>
    <w:p w14:paraId="32E51997" w14:textId="77777777" w:rsidR="00DB6ED9" w:rsidRPr="00DB6ED9" w:rsidRDefault="00DB6ED9" w:rsidP="00DB6ED9">
      <w:pPr>
        <w:rPr>
          <w:b/>
          <w:bCs/>
          <w:sz w:val="32"/>
          <w:szCs w:val="32"/>
        </w:rPr>
      </w:pPr>
      <w:r w:rsidRPr="00DB6ED9">
        <w:rPr>
          <w:b/>
          <w:bCs/>
          <w:sz w:val="32"/>
          <w:szCs w:val="32"/>
        </w:rPr>
        <w:t>Drillthrough fields.</w:t>
      </w:r>
    </w:p>
    <w:p w14:paraId="1A138D39" w14:textId="77777777" w:rsidR="00DB6ED9" w:rsidRPr="00DB6ED9" w:rsidRDefault="00DB6ED9" w:rsidP="00DB6ED9">
      <w:pPr>
        <w:rPr>
          <w:sz w:val="32"/>
          <w:szCs w:val="32"/>
        </w:rPr>
      </w:pPr>
      <w:r w:rsidRPr="00DB6ED9">
        <w:rPr>
          <w:sz w:val="32"/>
          <w:szCs w:val="32"/>
        </w:rPr>
        <w:t>Add:</w:t>
      </w:r>
    </w:p>
    <w:p w14:paraId="7B1D959A" w14:textId="77777777" w:rsidR="00DB6ED9" w:rsidRPr="00DB6ED9" w:rsidRDefault="00DB6ED9" w:rsidP="00DB6ED9">
      <w:pPr>
        <w:rPr>
          <w:sz w:val="32"/>
          <w:szCs w:val="32"/>
        </w:rPr>
      </w:pPr>
      <w:r w:rsidRPr="00DB6ED9">
        <w:rPr>
          <w:sz w:val="32"/>
          <w:szCs w:val="32"/>
        </w:rPr>
        <w:t>DimEmployee[Full Name]</w:t>
      </w:r>
    </w:p>
    <w:p w14:paraId="3901233E" w14:textId="77777777" w:rsidR="00DB6ED9" w:rsidRPr="00DB6ED9" w:rsidRDefault="00DB6ED9" w:rsidP="00DB6ED9">
      <w:pPr>
        <w:rPr>
          <w:sz w:val="32"/>
          <w:szCs w:val="32"/>
        </w:rPr>
      </w:pPr>
      <w:r w:rsidRPr="00DB6ED9">
        <w:rPr>
          <w:sz w:val="32"/>
          <w:szCs w:val="32"/>
        </w:rPr>
        <w:t>or preferably the relevant unique Employee context field where the UX supports it.</w:t>
      </w:r>
    </w:p>
    <w:p w14:paraId="7BB1C362" w14:textId="77777777" w:rsidR="00DB6ED9" w:rsidRPr="00DB6ED9" w:rsidRDefault="00000000" w:rsidP="00DB6ED9">
      <w:pPr>
        <w:rPr>
          <w:sz w:val="32"/>
          <w:szCs w:val="32"/>
        </w:rPr>
      </w:pPr>
      <w:r>
        <w:rPr>
          <w:sz w:val="32"/>
          <w:szCs w:val="32"/>
        </w:rPr>
        <w:pict w14:anchorId="5EC565AB">
          <v:rect id="_x0000_i1127" style="width:0;height:1.5pt" o:hralign="center" o:hrstd="t" o:hr="t" fillcolor="#a0a0a0" stroked="f"/>
        </w:pict>
      </w:r>
    </w:p>
    <w:p w14:paraId="6DA179D7" w14:textId="77777777" w:rsidR="00DB6ED9" w:rsidRPr="00DB6ED9" w:rsidRDefault="00DB6ED9" w:rsidP="00DB6ED9">
      <w:pPr>
        <w:rPr>
          <w:b/>
          <w:bCs/>
          <w:sz w:val="32"/>
          <w:szCs w:val="32"/>
        </w:rPr>
      </w:pPr>
      <w:r w:rsidRPr="00DB6ED9">
        <w:rPr>
          <w:b/>
          <w:bCs/>
          <w:sz w:val="32"/>
          <w:szCs w:val="32"/>
        </w:rPr>
        <w:t>103. Unique Identity</w:t>
      </w:r>
    </w:p>
    <w:p w14:paraId="66CC1507" w14:textId="77777777" w:rsidR="00DB6ED9" w:rsidRPr="00DB6ED9" w:rsidRDefault="00DB6ED9" w:rsidP="00DB6ED9">
      <w:pPr>
        <w:rPr>
          <w:sz w:val="32"/>
          <w:szCs w:val="32"/>
        </w:rPr>
      </w:pPr>
      <w:r w:rsidRPr="00DB6ED9">
        <w:rPr>
          <w:sz w:val="32"/>
          <w:szCs w:val="32"/>
        </w:rPr>
        <w:t>Names can theoretically repeat.</w:t>
      </w:r>
    </w:p>
    <w:p w14:paraId="3E4FAB59" w14:textId="77777777" w:rsidR="00DB6ED9" w:rsidRPr="00DB6ED9" w:rsidRDefault="00DB6ED9" w:rsidP="00DB6ED9">
      <w:pPr>
        <w:rPr>
          <w:sz w:val="32"/>
          <w:szCs w:val="32"/>
        </w:rPr>
      </w:pPr>
      <w:r w:rsidRPr="00DB6ED9">
        <w:rPr>
          <w:sz w:val="32"/>
          <w:szCs w:val="32"/>
        </w:rPr>
        <w:t>A robust model can use:</w:t>
      </w:r>
    </w:p>
    <w:p w14:paraId="116D4E33" w14:textId="77777777" w:rsidR="00DB6ED9" w:rsidRPr="00DB6ED9" w:rsidRDefault="00DB6ED9" w:rsidP="00DB6ED9">
      <w:pPr>
        <w:rPr>
          <w:b/>
          <w:bCs/>
          <w:sz w:val="32"/>
          <w:szCs w:val="32"/>
        </w:rPr>
      </w:pPr>
      <w:r w:rsidRPr="00DB6ED9">
        <w:rPr>
          <w:b/>
          <w:bCs/>
          <w:sz w:val="32"/>
          <w:szCs w:val="32"/>
        </w:rPr>
        <w:t>Employee identifier</w:t>
      </w:r>
    </w:p>
    <w:p w14:paraId="295DBE57" w14:textId="77777777" w:rsidR="00DB6ED9" w:rsidRPr="00DB6ED9" w:rsidRDefault="00DB6ED9" w:rsidP="00DB6ED9">
      <w:pPr>
        <w:rPr>
          <w:sz w:val="32"/>
          <w:szCs w:val="32"/>
        </w:rPr>
      </w:pPr>
      <w:r w:rsidRPr="00DB6ED9">
        <w:rPr>
          <w:sz w:val="32"/>
          <w:szCs w:val="32"/>
        </w:rPr>
        <w:t>for unique filtering while displaying:</w:t>
      </w:r>
    </w:p>
    <w:p w14:paraId="0C5BD1D8" w14:textId="77777777" w:rsidR="00DB6ED9" w:rsidRPr="00DB6ED9" w:rsidRDefault="00DB6ED9" w:rsidP="00DB6ED9">
      <w:pPr>
        <w:rPr>
          <w:b/>
          <w:bCs/>
          <w:sz w:val="32"/>
          <w:szCs w:val="32"/>
        </w:rPr>
      </w:pPr>
      <w:r w:rsidRPr="00DB6ED9">
        <w:rPr>
          <w:b/>
          <w:bCs/>
          <w:sz w:val="32"/>
          <w:szCs w:val="32"/>
        </w:rPr>
        <w:t>Employee name.</w:t>
      </w:r>
    </w:p>
    <w:p w14:paraId="398E14D3" w14:textId="77777777" w:rsidR="00DB6ED9" w:rsidRPr="00DB6ED9" w:rsidRDefault="00DB6ED9" w:rsidP="00DB6ED9">
      <w:pPr>
        <w:rPr>
          <w:sz w:val="32"/>
          <w:szCs w:val="32"/>
        </w:rPr>
      </w:pPr>
      <w:r w:rsidRPr="00DB6ED9">
        <w:rPr>
          <w:sz w:val="32"/>
          <w:szCs w:val="32"/>
        </w:rPr>
        <w:t>For classroom simplicity, use Full Name only if sample names are unique.</w:t>
      </w:r>
    </w:p>
    <w:p w14:paraId="1AC1B5D3" w14:textId="77777777" w:rsidR="00DB6ED9" w:rsidRPr="00DB6ED9" w:rsidRDefault="00000000" w:rsidP="00DB6ED9">
      <w:pPr>
        <w:rPr>
          <w:sz w:val="32"/>
          <w:szCs w:val="32"/>
        </w:rPr>
      </w:pPr>
      <w:r>
        <w:rPr>
          <w:sz w:val="32"/>
          <w:szCs w:val="32"/>
        </w:rPr>
        <w:pict w14:anchorId="55DA42DC">
          <v:rect id="_x0000_i1128" style="width:0;height:1.5pt" o:hralign="center" o:hrstd="t" o:hr="t" fillcolor="#a0a0a0" stroked="f"/>
        </w:pict>
      </w:r>
    </w:p>
    <w:p w14:paraId="14692AF5" w14:textId="77777777" w:rsidR="00DB6ED9" w:rsidRPr="00DB6ED9" w:rsidRDefault="00DB6ED9" w:rsidP="00DB6ED9">
      <w:pPr>
        <w:rPr>
          <w:b/>
          <w:bCs/>
          <w:sz w:val="32"/>
          <w:szCs w:val="32"/>
        </w:rPr>
      </w:pPr>
      <w:r w:rsidRPr="00DB6ED9">
        <w:rPr>
          <w:b/>
          <w:bCs/>
          <w:sz w:val="32"/>
          <w:szCs w:val="32"/>
        </w:rPr>
        <w:t>104. Keep All Filters</w:t>
      </w:r>
    </w:p>
    <w:p w14:paraId="21A1C189" w14:textId="77777777" w:rsidR="00DB6ED9" w:rsidRPr="00DB6ED9" w:rsidRDefault="00DB6ED9" w:rsidP="00DB6ED9">
      <w:pPr>
        <w:rPr>
          <w:sz w:val="32"/>
          <w:szCs w:val="32"/>
        </w:rPr>
      </w:pPr>
      <w:r w:rsidRPr="00DB6ED9">
        <w:rPr>
          <w:sz w:val="32"/>
          <w:szCs w:val="32"/>
        </w:rPr>
        <w:t>Decide whether Drillthrough should retain:</w:t>
      </w:r>
    </w:p>
    <w:p w14:paraId="558A7804" w14:textId="77777777" w:rsidR="00DB6ED9" w:rsidRPr="00DB6ED9" w:rsidRDefault="00DB6ED9" w:rsidP="00DB6ED9">
      <w:pPr>
        <w:rPr>
          <w:b/>
          <w:bCs/>
          <w:sz w:val="32"/>
          <w:szCs w:val="32"/>
        </w:rPr>
      </w:pPr>
      <w:r w:rsidRPr="00DB6ED9">
        <w:rPr>
          <w:b/>
          <w:bCs/>
          <w:sz w:val="32"/>
          <w:szCs w:val="32"/>
        </w:rPr>
        <w:t>Other source-page filters</w:t>
      </w:r>
    </w:p>
    <w:p w14:paraId="3C2B03BA" w14:textId="77777777" w:rsidR="00DB6ED9" w:rsidRPr="00DB6ED9" w:rsidRDefault="00DB6ED9" w:rsidP="00DB6ED9">
      <w:pPr>
        <w:rPr>
          <w:sz w:val="32"/>
          <w:szCs w:val="32"/>
        </w:rPr>
      </w:pPr>
      <w:r w:rsidRPr="00DB6ED9">
        <w:rPr>
          <w:sz w:val="32"/>
          <w:szCs w:val="32"/>
        </w:rPr>
        <w:t>such as:</w:t>
      </w:r>
    </w:p>
    <w:p w14:paraId="593ABAFB" w14:textId="77777777" w:rsidR="00DB6ED9" w:rsidRPr="00DB6ED9" w:rsidRDefault="00DB6ED9" w:rsidP="00DB6ED9">
      <w:pPr>
        <w:rPr>
          <w:sz w:val="32"/>
          <w:szCs w:val="32"/>
        </w:rPr>
      </w:pPr>
      <w:r w:rsidRPr="00DB6ED9">
        <w:rPr>
          <w:sz w:val="32"/>
          <w:szCs w:val="32"/>
        </w:rPr>
        <w:t>Year</w:t>
      </w:r>
    </w:p>
    <w:p w14:paraId="3D2402CE" w14:textId="77777777" w:rsidR="00DB6ED9" w:rsidRPr="00DB6ED9" w:rsidRDefault="00DB6ED9" w:rsidP="00DB6ED9">
      <w:pPr>
        <w:rPr>
          <w:sz w:val="32"/>
          <w:szCs w:val="32"/>
        </w:rPr>
      </w:pPr>
    </w:p>
    <w:p w14:paraId="298C6796" w14:textId="77777777" w:rsidR="00DB6ED9" w:rsidRPr="00DB6ED9" w:rsidRDefault="00DB6ED9" w:rsidP="00DB6ED9">
      <w:pPr>
        <w:rPr>
          <w:sz w:val="32"/>
          <w:szCs w:val="32"/>
        </w:rPr>
      </w:pPr>
      <w:r w:rsidRPr="00DB6ED9">
        <w:rPr>
          <w:sz w:val="32"/>
          <w:szCs w:val="32"/>
        </w:rPr>
        <w:lastRenderedPageBreak/>
        <w:t>Leave Type</w:t>
      </w:r>
    </w:p>
    <w:p w14:paraId="0A6EBBAA" w14:textId="77777777" w:rsidR="00DB6ED9" w:rsidRPr="00DB6ED9" w:rsidRDefault="00DB6ED9" w:rsidP="00DB6ED9">
      <w:pPr>
        <w:rPr>
          <w:sz w:val="32"/>
          <w:szCs w:val="32"/>
        </w:rPr>
      </w:pPr>
      <w:r w:rsidRPr="00DB6ED9">
        <w:rPr>
          <w:sz w:val="32"/>
          <w:szCs w:val="32"/>
        </w:rPr>
        <w:t>according to the analysis requirement.</w:t>
      </w:r>
    </w:p>
    <w:p w14:paraId="552217E3" w14:textId="77777777" w:rsidR="00DB6ED9" w:rsidRPr="00DB6ED9" w:rsidRDefault="00000000" w:rsidP="00DB6ED9">
      <w:pPr>
        <w:rPr>
          <w:sz w:val="32"/>
          <w:szCs w:val="32"/>
        </w:rPr>
      </w:pPr>
      <w:r>
        <w:rPr>
          <w:sz w:val="32"/>
          <w:szCs w:val="32"/>
        </w:rPr>
        <w:pict w14:anchorId="3143E7C9">
          <v:rect id="_x0000_i1129" style="width:0;height:1.5pt" o:hralign="center" o:hrstd="t" o:hr="t" fillcolor="#a0a0a0" stroked="f"/>
        </w:pict>
      </w:r>
    </w:p>
    <w:p w14:paraId="17FB42F9" w14:textId="77777777" w:rsidR="00DB6ED9" w:rsidRPr="00DB6ED9" w:rsidRDefault="00DB6ED9" w:rsidP="00DB6ED9">
      <w:pPr>
        <w:rPr>
          <w:b/>
          <w:bCs/>
          <w:sz w:val="32"/>
          <w:szCs w:val="32"/>
        </w:rPr>
      </w:pPr>
      <w:r w:rsidRPr="00DB6ED9">
        <w:rPr>
          <w:b/>
          <w:bCs/>
          <w:sz w:val="32"/>
          <w:szCs w:val="32"/>
        </w:rPr>
        <w:t>105. Test</w:t>
      </w:r>
    </w:p>
    <w:p w14:paraId="1D450654" w14:textId="77777777" w:rsidR="00DB6ED9" w:rsidRPr="00DB6ED9" w:rsidRDefault="00DB6ED9" w:rsidP="00DB6ED9">
      <w:pPr>
        <w:rPr>
          <w:sz w:val="32"/>
          <w:szCs w:val="32"/>
        </w:rPr>
      </w:pPr>
      <w:r w:rsidRPr="00DB6ED9">
        <w:rPr>
          <w:sz w:val="32"/>
          <w:szCs w:val="32"/>
        </w:rPr>
        <w:t>Go to a visual containing:</w:t>
      </w:r>
    </w:p>
    <w:p w14:paraId="7C107D02" w14:textId="77777777" w:rsidR="00DB6ED9" w:rsidRPr="00DB6ED9" w:rsidRDefault="00DB6ED9" w:rsidP="00DB6ED9">
      <w:pPr>
        <w:rPr>
          <w:b/>
          <w:bCs/>
          <w:sz w:val="32"/>
          <w:szCs w:val="32"/>
        </w:rPr>
      </w:pPr>
      <w:r w:rsidRPr="00DB6ED9">
        <w:rPr>
          <w:b/>
          <w:bCs/>
          <w:sz w:val="32"/>
          <w:szCs w:val="32"/>
        </w:rPr>
        <w:t>Employee.</w:t>
      </w:r>
    </w:p>
    <w:p w14:paraId="1F98B448" w14:textId="77777777" w:rsidR="00DB6ED9" w:rsidRPr="00DB6ED9" w:rsidRDefault="00DB6ED9" w:rsidP="00DB6ED9">
      <w:pPr>
        <w:rPr>
          <w:sz w:val="32"/>
          <w:szCs w:val="32"/>
        </w:rPr>
      </w:pPr>
      <w:r w:rsidRPr="00DB6ED9">
        <w:rPr>
          <w:sz w:val="32"/>
          <w:szCs w:val="32"/>
        </w:rPr>
        <w:t>Right-click one Employee data point/value.</w:t>
      </w:r>
    </w:p>
    <w:p w14:paraId="4049000E" w14:textId="77777777" w:rsidR="00DB6ED9" w:rsidRPr="00DB6ED9" w:rsidRDefault="00DB6ED9" w:rsidP="00DB6ED9">
      <w:pPr>
        <w:rPr>
          <w:sz w:val="32"/>
          <w:szCs w:val="32"/>
        </w:rPr>
      </w:pPr>
      <w:r w:rsidRPr="00DB6ED9">
        <w:rPr>
          <w:sz w:val="32"/>
          <w:szCs w:val="32"/>
        </w:rPr>
        <w:t>Choose:</w:t>
      </w:r>
    </w:p>
    <w:p w14:paraId="4B93E104" w14:textId="77777777" w:rsidR="00DB6ED9" w:rsidRPr="00DB6ED9" w:rsidRDefault="00DB6ED9" w:rsidP="00DB6ED9">
      <w:pPr>
        <w:rPr>
          <w:b/>
          <w:bCs/>
          <w:sz w:val="32"/>
          <w:szCs w:val="32"/>
        </w:rPr>
      </w:pPr>
      <w:r w:rsidRPr="00DB6ED9">
        <w:rPr>
          <w:b/>
          <w:bCs/>
          <w:sz w:val="32"/>
          <w:szCs w:val="32"/>
        </w:rPr>
        <w:t xml:space="preserve">Drill through </w:t>
      </w:r>
      <w:r w:rsidRPr="00DB6ED9">
        <w:rPr>
          <w:rFonts w:ascii="Times New Roman" w:hAnsi="Times New Roman" w:cs="Times New Roman"/>
          <w:b/>
          <w:bCs/>
          <w:sz w:val="32"/>
          <w:szCs w:val="32"/>
        </w:rPr>
        <w:t>→</w:t>
      </w:r>
      <w:r w:rsidRPr="00DB6ED9">
        <w:rPr>
          <w:b/>
          <w:bCs/>
          <w:sz w:val="32"/>
          <w:szCs w:val="32"/>
        </w:rPr>
        <w:t xml:space="preserve"> Employee Detail.</w:t>
      </w:r>
    </w:p>
    <w:p w14:paraId="032C3EAF" w14:textId="77777777" w:rsidR="00DB6ED9" w:rsidRPr="00DB6ED9" w:rsidRDefault="00000000" w:rsidP="00DB6ED9">
      <w:pPr>
        <w:rPr>
          <w:sz w:val="32"/>
          <w:szCs w:val="32"/>
        </w:rPr>
      </w:pPr>
      <w:r>
        <w:rPr>
          <w:sz w:val="32"/>
          <w:szCs w:val="32"/>
        </w:rPr>
        <w:pict w14:anchorId="151FD926">
          <v:rect id="_x0000_i1130" style="width:0;height:1.5pt" o:hralign="center" o:hrstd="t" o:hr="t" fillcolor="#a0a0a0" stroked="f"/>
        </w:pict>
      </w:r>
    </w:p>
    <w:p w14:paraId="536D6616" w14:textId="77777777" w:rsidR="00DB6ED9" w:rsidRPr="00DB6ED9" w:rsidRDefault="00DB6ED9" w:rsidP="00DB6ED9">
      <w:pPr>
        <w:rPr>
          <w:b/>
          <w:bCs/>
          <w:sz w:val="32"/>
          <w:szCs w:val="32"/>
        </w:rPr>
      </w:pPr>
      <w:r w:rsidRPr="00DB6ED9">
        <w:rPr>
          <w:b/>
          <w:bCs/>
          <w:sz w:val="32"/>
          <w:szCs w:val="32"/>
        </w:rPr>
        <w:t>106. Expected</w:t>
      </w:r>
    </w:p>
    <w:p w14:paraId="26F241C6" w14:textId="77777777" w:rsidR="00DB6ED9" w:rsidRPr="00DB6ED9" w:rsidRDefault="00DB6ED9" w:rsidP="00DB6ED9">
      <w:pPr>
        <w:rPr>
          <w:sz w:val="32"/>
          <w:szCs w:val="32"/>
        </w:rPr>
      </w:pPr>
      <w:r w:rsidRPr="00DB6ED9">
        <w:rPr>
          <w:sz w:val="32"/>
          <w:szCs w:val="32"/>
        </w:rPr>
        <w:t>Employee Detail filters to:</w:t>
      </w:r>
    </w:p>
    <w:p w14:paraId="36D20300" w14:textId="77777777" w:rsidR="00DB6ED9" w:rsidRPr="00DB6ED9" w:rsidRDefault="00DB6ED9" w:rsidP="00DB6ED9">
      <w:pPr>
        <w:rPr>
          <w:b/>
          <w:bCs/>
          <w:sz w:val="32"/>
          <w:szCs w:val="32"/>
        </w:rPr>
      </w:pPr>
      <w:r w:rsidRPr="00DB6ED9">
        <w:rPr>
          <w:b/>
          <w:bCs/>
          <w:sz w:val="32"/>
          <w:szCs w:val="32"/>
        </w:rPr>
        <w:t>That Employee.</w:t>
      </w:r>
    </w:p>
    <w:p w14:paraId="31C9E813" w14:textId="77777777" w:rsidR="00DB6ED9" w:rsidRPr="00DB6ED9" w:rsidRDefault="00000000" w:rsidP="00DB6ED9">
      <w:pPr>
        <w:rPr>
          <w:sz w:val="32"/>
          <w:szCs w:val="32"/>
        </w:rPr>
      </w:pPr>
      <w:r>
        <w:rPr>
          <w:sz w:val="32"/>
          <w:szCs w:val="32"/>
        </w:rPr>
        <w:pict w14:anchorId="01DA3317">
          <v:rect id="_x0000_i1131" style="width:0;height:1.5pt" o:hralign="center" o:hrstd="t" o:hr="t" fillcolor="#a0a0a0" stroked="f"/>
        </w:pict>
      </w:r>
    </w:p>
    <w:p w14:paraId="29D8E8E9" w14:textId="77777777" w:rsidR="00DB6ED9" w:rsidRPr="00DB6ED9" w:rsidRDefault="00DB6ED9" w:rsidP="00DB6ED9">
      <w:pPr>
        <w:rPr>
          <w:b/>
          <w:bCs/>
          <w:sz w:val="32"/>
          <w:szCs w:val="32"/>
        </w:rPr>
      </w:pPr>
      <w:r w:rsidRPr="00DB6ED9">
        <w:rPr>
          <w:b/>
          <w:bCs/>
          <w:sz w:val="32"/>
          <w:szCs w:val="32"/>
        </w:rPr>
        <w:t>107. Example</w:t>
      </w:r>
    </w:p>
    <w:p w14:paraId="016BFB7B" w14:textId="77777777" w:rsidR="00DB6ED9" w:rsidRPr="00DB6ED9" w:rsidRDefault="00DB6ED9" w:rsidP="00DB6ED9">
      <w:pPr>
        <w:rPr>
          <w:sz w:val="32"/>
          <w:szCs w:val="32"/>
        </w:rPr>
      </w:pPr>
      <w:r w:rsidRPr="00DB6ED9">
        <w:rPr>
          <w:sz w:val="32"/>
          <w:szCs w:val="32"/>
        </w:rPr>
        <w:t>Source:</w:t>
      </w:r>
    </w:p>
    <w:p w14:paraId="269B4014" w14:textId="77777777" w:rsidR="00DB6ED9" w:rsidRPr="00DB6ED9" w:rsidRDefault="00DB6ED9" w:rsidP="00DB6ED9">
      <w:pPr>
        <w:rPr>
          <w:sz w:val="32"/>
          <w:szCs w:val="32"/>
        </w:rPr>
      </w:pPr>
      <w:r w:rsidRPr="00DB6ED9">
        <w:rPr>
          <w:sz w:val="32"/>
          <w:szCs w:val="32"/>
        </w:rPr>
        <w:t>Hana Tesfaye</w:t>
      </w:r>
    </w:p>
    <w:p w14:paraId="2CF6010E" w14:textId="77777777" w:rsidR="00DB6ED9" w:rsidRPr="00DB6ED9" w:rsidRDefault="00DB6ED9" w:rsidP="00DB6ED9">
      <w:pPr>
        <w:rPr>
          <w:sz w:val="32"/>
          <w:szCs w:val="32"/>
        </w:rPr>
      </w:pPr>
      <w:r w:rsidRPr="00DB6ED9">
        <w:rPr>
          <w:sz w:val="32"/>
          <w:szCs w:val="32"/>
        </w:rPr>
        <w:t>Detail page:</w:t>
      </w:r>
    </w:p>
    <w:p w14:paraId="7493477E" w14:textId="77777777" w:rsidR="00DB6ED9" w:rsidRPr="00DB6ED9" w:rsidRDefault="00DB6ED9" w:rsidP="00DB6ED9">
      <w:pPr>
        <w:rPr>
          <w:sz w:val="32"/>
          <w:szCs w:val="32"/>
        </w:rPr>
      </w:pPr>
      <w:r w:rsidRPr="00DB6ED9">
        <w:rPr>
          <w:sz w:val="32"/>
          <w:szCs w:val="32"/>
        </w:rPr>
        <w:t>Employee Leave Detail — Hana Tesfaye</w:t>
      </w:r>
    </w:p>
    <w:p w14:paraId="512AA751" w14:textId="77777777" w:rsidR="00DB6ED9" w:rsidRPr="00DB6ED9" w:rsidRDefault="00000000" w:rsidP="00DB6ED9">
      <w:pPr>
        <w:rPr>
          <w:sz w:val="32"/>
          <w:szCs w:val="32"/>
        </w:rPr>
      </w:pPr>
      <w:r>
        <w:rPr>
          <w:sz w:val="32"/>
          <w:szCs w:val="32"/>
        </w:rPr>
        <w:pict w14:anchorId="2AE6BA3F">
          <v:rect id="_x0000_i1132" style="width:0;height:1.5pt" o:hralign="center" o:hrstd="t" o:hr="t" fillcolor="#a0a0a0" stroked="f"/>
        </w:pict>
      </w:r>
    </w:p>
    <w:p w14:paraId="6C61BE4B" w14:textId="77777777" w:rsidR="00DB6ED9" w:rsidRPr="00DB6ED9" w:rsidRDefault="00DB6ED9" w:rsidP="00DB6ED9">
      <w:pPr>
        <w:rPr>
          <w:b/>
          <w:bCs/>
          <w:sz w:val="32"/>
          <w:szCs w:val="32"/>
        </w:rPr>
      </w:pPr>
      <w:r w:rsidRPr="00DB6ED9">
        <w:rPr>
          <w:b/>
          <w:bCs/>
          <w:sz w:val="32"/>
          <w:szCs w:val="32"/>
        </w:rPr>
        <w:t>108. Back Button</w:t>
      </w:r>
    </w:p>
    <w:p w14:paraId="7CCE245A" w14:textId="77777777" w:rsidR="00DB6ED9" w:rsidRPr="00DB6ED9" w:rsidRDefault="00DB6ED9" w:rsidP="00DB6ED9">
      <w:pPr>
        <w:rPr>
          <w:sz w:val="32"/>
          <w:szCs w:val="32"/>
        </w:rPr>
      </w:pPr>
      <w:r w:rsidRPr="00DB6ED9">
        <w:rPr>
          <w:sz w:val="32"/>
          <w:szCs w:val="32"/>
        </w:rPr>
        <w:lastRenderedPageBreak/>
        <w:t>Power BI adds/supports a Back navigation experience for Drillthrough pages.</w:t>
      </w:r>
    </w:p>
    <w:p w14:paraId="0B557A1F" w14:textId="77777777" w:rsidR="00DB6ED9" w:rsidRPr="00DB6ED9" w:rsidRDefault="00DB6ED9" w:rsidP="00DB6ED9">
      <w:pPr>
        <w:rPr>
          <w:sz w:val="32"/>
          <w:szCs w:val="32"/>
        </w:rPr>
      </w:pPr>
      <w:r w:rsidRPr="00DB6ED9">
        <w:rPr>
          <w:sz w:val="32"/>
          <w:szCs w:val="32"/>
        </w:rPr>
        <w:t>Keep:</w:t>
      </w:r>
    </w:p>
    <w:p w14:paraId="693AC09D" w14:textId="77777777" w:rsidR="00DB6ED9" w:rsidRPr="00DB6ED9" w:rsidRDefault="00DB6ED9" w:rsidP="00DB6ED9">
      <w:pPr>
        <w:rPr>
          <w:b/>
          <w:bCs/>
          <w:sz w:val="32"/>
          <w:szCs w:val="32"/>
        </w:rPr>
      </w:pPr>
      <w:r w:rsidRPr="00DB6ED9">
        <w:rPr>
          <w:b/>
          <w:bCs/>
          <w:sz w:val="32"/>
          <w:szCs w:val="32"/>
        </w:rPr>
        <w:t>A clear Back button.</w:t>
      </w:r>
    </w:p>
    <w:p w14:paraId="0DFC4092" w14:textId="77777777" w:rsidR="00DB6ED9" w:rsidRPr="00DB6ED9" w:rsidRDefault="00000000" w:rsidP="00DB6ED9">
      <w:pPr>
        <w:rPr>
          <w:sz w:val="32"/>
          <w:szCs w:val="32"/>
        </w:rPr>
      </w:pPr>
      <w:r>
        <w:rPr>
          <w:sz w:val="32"/>
          <w:szCs w:val="32"/>
        </w:rPr>
        <w:pict w14:anchorId="7083C1E7">
          <v:rect id="_x0000_i1133" style="width:0;height:1.5pt" o:hralign="center" o:hrstd="t" o:hr="t" fillcolor="#a0a0a0" stroked="f"/>
        </w:pict>
      </w:r>
    </w:p>
    <w:p w14:paraId="2145EC58" w14:textId="77777777" w:rsidR="00DB6ED9" w:rsidRPr="00DB6ED9" w:rsidRDefault="00DB6ED9" w:rsidP="00DB6ED9">
      <w:pPr>
        <w:rPr>
          <w:b/>
          <w:bCs/>
          <w:sz w:val="32"/>
          <w:szCs w:val="32"/>
        </w:rPr>
      </w:pPr>
      <w:r w:rsidRPr="00DB6ED9">
        <w:rPr>
          <w:b/>
          <w:bCs/>
          <w:sz w:val="32"/>
          <w:szCs w:val="32"/>
        </w:rPr>
        <w:t>109. Why?</w:t>
      </w:r>
    </w:p>
    <w:p w14:paraId="1288B481" w14:textId="77777777" w:rsidR="00DB6ED9" w:rsidRPr="00DB6ED9" w:rsidRDefault="00DB6ED9" w:rsidP="00DB6ED9">
      <w:pPr>
        <w:rPr>
          <w:sz w:val="32"/>
          <w:szCs w:val="32"/>
        </w:rPr>
      </w:pPr>
      <w:r w:rsidRPr="00DB6ED9">
        <w:rPr>
          <w:sz w:val="32"/>
          <w:szCs w:val="32"/>
        </w:rPr>
        <w:t>User needs:</w:t>
      </w:r>
    </w:p>
    <w:p w14:paraId="218165BF" w14:textId="77777777" w:rsidR="00DB6ED9" w:rsidRPr="00DB6ED9" w:rsidRDefault="00DB6ED9" w:rsidP="00DB6ED9">
      <w:pPr>
        <w:rPr>
          <w:sz w:val="32"/>
          <w:szCs w:val="32"/>
        </w:rPr>
      </w:pPr>
      <w:r w:rsidRPr="00DB6ED9">
        <w:rPr>
          <w:sz w:val="32"/>
          <w:szCs w:val="32"/>
        </w:rPr>
        <w:t>Summary</w:t>
      </w:r>
    </w:p>
    <w:p w14:paraId="7C2922A8"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512371CE" w14:textId="77777777" w:rsidR="00DB6ED9" w:rsidRPr="00DB6ED9" w:rsidRDefault="00DB6ED9" w:rsidP="00DB6ED9">
      <w:pPr>
        <w:rPr>
          <w:sz w:val="32"/>
          <w:szCs w:val="32"/>
        </w:rPr>
      </w:pPr>
      <w:r w:rsidRPr="00DB6ED9">
        <w:rPr>
          <w:sz w:val="32"/>
          <w:szCs w:val="32"/>
        </w:rPr>
        <w:t>Detail</w:t>
      </w:r>
    </w:p>
    <w:p w14:paraId="57D1BF88"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24AD9A20" w14:textId="77777777" w:rsidR="00DB6ED9" w:rsidRPr="00DB6ED9" w:rsidRDefault="00DB6ED9" w:rsidP="00DB6ED9">
      <w:pPr>
        <w:rPr>
          <w:sz w:val="32"/>
          <w:szCs w:val="32"/>
        </w:rPr>
      </w:pPr>
      <w:r w:rsidRPr="00DB6ED9">
        <w:rPr>
          <w:sz w:val="32"/>
          <w:szCs w:val="32"/>
        </w:rPr>
        <w:t>Back to Summary</w:t>
      </w:r>
    </w:p>
    <w:p w14:paraId="32FE8FAC" w14:textId="77777777" w:rsidR="00DB6ED9" w:rsidRPr="00DB6ED9" w:rsidRDefault="00000000" w:rsidP="00DB6ED9">
      <w:pPr>
        <w:rPr>
          <w:sz w:val="32"/>
          <w:szCs w:val="32"/>
        </w:rPr>
      </w:pPr>
      <w:r>
        <w:rPr>
          <w:sz w:val="32"/>
          <w:szCs w:val="32"/>
        </w:rPr>
        <w:pict w14:anchorId="09B2A28C">
          <v:rect id="_x0000_i1134" style="width:0;height:1.5pt" o:hralign="center" o:hrstd="t" o:hr="t" fillcolor="#a0a0a0" stroked="f"/>
        </w:pict>
      </w:r>
    </w:p>
    <w:p w14:paraId="6ADA8F5A" w14:textId="77777777" w:rsidR="00DB6ED9" w:rsidRPr="00DB6ED9" w:rsidRDefault="00DB6ED9" w:rsidP="00DB6ED9">
      <w:pPr>
        <w:rPr>
          <w:b/>
          <w:bCs/>
          <w:sz w:val="32"/>
          <w:szCs w:val="32"/>
        </w:rPr>
      </w:pPr>
      <w:r w:rsidRPr="00DB6ED9">
        <w:rPr>
          <w:b/>
          <w:bCs/>
          <w:sz w:val="32"/>
          <w:szCs w:val="32"/>
        </w:rPr>
        <w:t>110. Drillthrough Discoverability</w:t>
      </w:r>
    </w:p>
    <w:p w14:paraId="5DBA4FAD" w14:textId="77777777" w:rsidR="00DB6ED9" w:rsidRPr="00DB6ED9" w:rsidRDefault="00DB6ED9" w:rsidP="00DB6ED9">
      <w:pPr>
        <w:rPr>
          <w:sz w:val="32"/>
          <w:szCs w:val="32"/>
        </w:rPr>
      </w:pPr>
      <w:r w:rsidRPr="00DB6ED9">
        <w:rPr>
          <w:sz w:val="32"/>
          <w:szCs w:val="32"/>
        </w:rPr>
        <w:t>Not every user knows:</w:t>
      </w:r>
    </w:p>
    <w:p w14:paraId="4F8F93E9" w14:textId="77777777" w:rsidR="00DB6ED9" w:rsidRPr="00DB6ED9" w:rsidRDefault="00DB6ED9" w:rsidP="00DB6ED9">
      <w:pPr>
        <w:rPr>
          <w:b/>
          <w:bCs/>
          <w:sz w:val="32"/>
          <w:szCs w:val="32"/>
        </w:rPr>
      </w:pPr>
      <w:r w:rsidRPr="00DB6ED9">
        <w:rPr>
          <w:b/>
          <w:bCs/>
          <w:sz w:val="32"/>
          <w:szCs w:val="32"/>
        </w:rPr>
        <w:t xml:space="preserve">Right-click </w:t>
      </w:r>
      <w:r w:rsidRPr="00DB6ED9">
        <w:rPr>
          <w:rFonts w:ascii="Times New Roman" w:hAnsi="Times New Roman" w:cs="Times New Roman"/>
          <w:b/>
          <w:bCs/>
          <w:sz w:val="32"/>
          <w:szCs w:val="32"/>
        </w:rPr>
        <w:t>→</w:t>
      </w:r>
      <w:r w:rsidRPr="00DB6ED9">
        <w:rPr>
          <w:b/>
          <w:bCs/>
          <w:sz w:val="32"/>
          <w:szCs w:val="32"/>
        </w:rPr>
        <w:t xml:space="preserve"> Drillthrough.</w:t>
      </w:r>
    </w:p>
    <w:p w14:paraId="522A3958" w14:textId="77777777" w:rsidR="00DB6ED9" w:rsidRPr="00DB6ED9" w:rsidRDefault="00DB6ED9" w:rsidP="00DB6ED9">
      <w:pPr>
        <w:rPr>
          <w:sz w:val="32"/>
          <w:szCs w:val="32"/>
        </w:rPr>
      </w:pPr>
      <w:r w:rsidRPr="00DB6ED9">
        <w:rPr>
          <w:sz w:val="32"/>
          <w:szCs w:val="32"/>
        </w:rPr>
        <w:t>Add small instructional text where useful:</w:t>
      </w:r>
    </w:p>
    <w:p w14:paraId="38E6CDCB" w14:textId="77777777" w:rsidR="00DB6ED9" w:rsidRPr="00DB6ED9" w:rsidRDefault="00DB6ED9" w:rsidP="00DB6ED9">
      <w:pPr>
        <w:rPr>
          <w:sz w:val="32"/>
          <w:szCs w:val="32"/>
        </w:rPr>
      </w:pPr>
      <w:r w:rsidRPr="00DB6ED9">
        <w:rPr>
          <w:sz w:val="32"/>
          <w:szCs w:val="32"/>
        </w:rPr>
        <w:t>Right-click an employee to view detailed Leave history.</w:t>
      </w:r>
    </w:p>
    <w:p w14:paraId="0971C302" w14:textId="77777777" w:rsidR="00DB6ED9" w:rsidRPr="00DB6ED9" w:rsidRDefault="00000000" w:rsidP="00DB6ED9">
      <w:pPr>
        <w:rPr>
          <w:sz w:val="32"/>
          <w:szCs w:val="32"/>
        </w:rPr>
      </w:pPr>
      <w:r>
        <w:rPr>
          <w:sz w:val="32"/>
          <w:szCs w:val="32"/>
        </w:rPr>
        <w:pict w14:anchorId="2512906E">
          <v:rect id="_x0000_i1135" style="width:0;height:1.5pt" o:hralign="center" o:hrstd="t" o:hr="t" fillcolor="#a0a0a0" stroked="f"/>
        </w:pict>
      </w:r>
    </w:p>
    <w:p w14:paraId="6C52EA88" w14:textId="77777777" w:rsidR="00DB6ED9" w:rsidRPr="00DB6ED9" w:rsidRDefault="00DB6ED9" w:rsidP="00DB6ED9">
      <w:pPr>
        <w:rPr>
          <w:b/>
          <w:bCs/>
          <w:sz w:val="32"/>
          <w:szCs w:val="32"/>
        </w:rPr>
      </w:pPr>
      <w:r w:rsidRPr="00DB6ED9">
        <w:rPr>
          <w:b/>
          <w:bCs/>
          <w:sz w:val="32"/>
          <w:szCs w:val="32"/>
        </w:rPr>
        <w:t>PART AI — DRILLTHROUGH BUTTON</w:t>
      </w:r>
    </w:p>
    <w:p w14:paraId="43FC5632" w14:textId="77777777" w:rsidR="00DB6ED9" w:rsidRPr="00DB6ED9" w:rsidRDefault="00DB6ED9" w:rsidP="00DB6ED9">
      <w:pPr>
        <w:rPr>
          <w:b/>
          <w:bCs/>
          <w:sz w:val="32"/>
          <w:szCs w:val="32"/>
        </w:rPr>
      </w:pPr>
      <w:r w:rsidRPr="00DB6ED9">
        <w:rPr>
          <w:b/>
          <w:bCs/>
          <w:sz w:val="32"/>
          <w:szCs w:val="32"/>
        </w:rPr>
        <w:t>111. Optional</w:t>
      </w:r>
    </w:p>
    <w:p w14:paraId="4283A07E" w14:textId="77777777" w:rsidR="00DB6ED9" w:rsidRPr="00DB6ED9" w:rsidRDefault="00DB6ED9" w:rsidP="00DB6ED9">
      <w:pPr>
        <w:rPr>
          <w:sz w:val="32"/>
          <w:szCs w:val="32"/>
        </w:rPr>
      </w:pPr>
      <w:r w:rsidRPr="00DB6ED9">
        <w:rPr>
          <w:sz w:val="32"/>
          <w:szCs w:val="32"/>
        </w:rPr>
        <w:t>Power BI also supports:</w:t>
      </w:r>
    </w:p>
    <w:p w14:paraId="4EB0E3EE" w14:textId="77777777" w:rsidR="00DB6ED9" w:rsidRPr="00DB6ED9" w:rsidRDefault="00DB6ED9" w:rsidP="00DB6ED9">
      <w:pPr>
        <w:rPr>
          <w:b/>
          <w:bCs/>
          <w:sz w:val="32"/>
          <w:szCs w:val="32"/>
        </w:rPr>
      </w:pPr>
      <w:r w:rsidRPr="00DB6ED9">
        <w:rPr>
          <w:b/>
          <w:bCs/>
          <w:sz w:val="32"/>
          <w:szCs w:val="32"/>
        </w:rPr>
        <w:t>Drillthrough Buttons.</w:t>
      </w:r>
    </w:p>
    <w:p w14:paraId="7324F959" w14:textId="77777777" w:rsidR="00DB6ED9" w:rsidRPr="00DB6ED9" w:rsidRDefault="00DB6ED9" w:rsidP="00DB6ED9">
      <w:pPr>
        <w:rPr>
          <w:sz w:val="32"/>
          <w:szCs w:val="32"/>
        </w:rPr>
      </w:pPr>
      <w:r w:rsidRPr="00DB6ED9">
        <w:rPr>
          <w:sz w:val="32"/>
          <w:szCs w:val="32"/>
        </w:rPr>
        <w:t>This can make the detail action:</w:t>
      </w:r>
    </w:p>
    <w:p w14:paraId="6C7ECE01" w14:textId="77777777" w:rsidR="00DB6ED9" w:rsidRPr="00DB6ED9" w:rsidRDefault="00DB6ED9" w:rsidP="00DB6ED9">
      <w:pPr>
        <w:rPr>
          <w:b/>
          <w:bCs/>
          <w:sz w:val="32"/>
          <w:szCs w:val="32"/>
        </w:rPr>
      </w:pPr>
      <w:r w:rsidRPr="00DB6ED9">
        <w:rPr>
          <w:b/>
          <w:bCs/>
          <w:sz w:val="32"/>
          <w:szCs w:val="32"/>
        </w:rPr>
        <w:t>More discoverable.</w:t>
      </w:r>
    </w:p>
    <w:p w14:paraId="57B1F42C" w14:textId="77777777" w:rsidR="00DB6ED9" w:rsidRPr="00DB6ED9" w:rsidRDefault="00000000" w:rsidP="00DB6ED9">
      <w:pPr>
        <w:rPr>
          <w:sz w:val="32"/>
          <w:szCs w:val="32"/>
        </w:rPr>
      </w:pPr>
      <w:r>
        <w:rPr>
          <w:sz w:val="32"/>
          <w:szCs w:val="32"/>
        </w:rPr>
        <w:pict w14:anchorId="543B8EF2">
          <v:rect id="_x0000_i1136" style="width:0;height:1.5pt" o:hralign="center" o:hrstd="t" o:hr="t" fillcolor="#a0a0a0" stroked="f"/>
        </w:pict>
      </w:r>
    </w:p>
    <w:p w14:paraId="60F126E8" w14:textId="77777777" w:rsidR="00DB6ED9" w:rsidRPr="00DB6ED9" w:rsidRDefault="00DB6ED9" w:rsidP="00DB6ED9">
      <w:pPr>
        <w:rPr>
          <w:b/>
          <w:bCs/>
          <w:sz w:val="32"/>
          <w:szCs w:val="32"/>
        </w:rPr>
      </w:pPr>
      <w:r w:rsidRPr="00DB6ED9">
        <w:rPr>
          <w:b/>
          <w:bCs/>
          <w:sz w:val="32"/>
          <w:szCs w:val="32"/>
        </w:rPr>
        <w:t>112. Pattern</w:t>
      </w:r>
    </w:p>
    <w:p w14:paraId="1E6E73D7" w14:textId="77777777" w:rsidR="00DB6ED9" w:rsidRPr="00DB6ED9" w:rsidRDefault="00DB6ED9" w:rsidP="00DB6ED9">
      <w:pPr>
        <w:rPr>
          <w:sz w:val="32"/>
          <w:szCs w:val="32"/>
        </w:rPr>
      </w:pPr>
      <w:r w:rsidRPr="00DB6ED9">
        <w:rPr>
          <w:sz w:val="32"/>
          <w:szCs w:val="32"/>
        </w:rPr>
        <w:t>Select Employee</w:t>
      </w:r>
    </w:p>
    <w:p w14:paraId="0E5EC59E" w14:textId="77777777" w:rsidR="00DB6ED9" w:rsidRPr="00DB6ED9" w:rsidRDefault="00DB6ED9" w:rsidP="00DB6ED9">
      <w:pPr>
        <w:rPr>
          <w:sz w:val="32"/>
          <w:szCs w:val="32"/>
        </w:rPr>
      </w:pPr>
      <w:r w:rsidRPr="00DB6ED9">
        <w:rPr>
          <w:sz w:val="32"/>
          <w:szCs w:val="32"/>
        </w:rPr>
        <w:t xml:space="preserve">      |</w:t>
      </w:r>
    </w:p>
    <w:p w14:paraId="64CFEEF3" w14:textId="77777777" w:rsidR="00DB6ED9" w:rsidRPr="00DB6ED9" w:rsidRDefault="00DB6ED9" w:rsidP="00DB6ED9">
      <w:pPr>
        <w:rPr>
          <w:sz w:val="32"/>
          <w:szCs w:val="32"/>
        </w:rPr>
      </w:pPr>
      <w:r w:rsidRPr="00DB6ED9">
        <w:rPr>
          <w:sz w:val="32"/>
          <w:szCs w:val="32"/>
        </w:rPr>
        <w:t xml:space="preserve">      v</w:t>
      </w:r>
    </w:p>
    <w:p w14:paraId="180ED518" w14:textId="77777777" w:rsidR="00DB6ED9" w:rsidRPr="00DB6ED9" w:rsidRDefault="00DB6ED9" w:rsidP="00DB6ED9">
      <w:pPr>
        <w:rPr>
          <w:sz w:val="32"/>
          <w:szCs w:val="32"/>
        </w:rPr>
      </w:pPr>
      <w:r w:rsidRPr="00DB6ED9">
        <w:rPr>
          <w:sz w:val="32"/>
          <w:szCs w:val="32"/>
        </w:rPr>
        <w:t>View Employee Detail</w:t>
      </w:r>
    </w:p>
    <w:p w14:paraId="0C11B404" w14:textId="77777777" w:rsidR="00DB6ED9" w:rsidRPr="00DB6ED9" w:rsidRDefault="00DB6ED9" w:rsidP="00DB6ED9">
      <w:pPr>
        <w:rPr>
          <w:sz w:val="32"/>
          <w:szCs w:val="32"/>
        </w:rPr>
      </w:pPr>
      <w:r w:rsidRPr="00DB6ED9">
        <w:rPr>
          <w:sz w:val="32"/>
          <w:szCs w:val="32"/>
        </w:rPr>
        <w:t>button becomes available when valid Drillthrough context exists.</w:t>
      </w:r>
    </w:p>
    <w:p w14:paraId="1E33BD12" w14:textId="77777777" w:rsidR="00DB6ED9" w:rsidRPr="00DB6ED9" w:rsidRDefault="00000000" w:rsidP="00DB6ED9">
      <w:pPr>
        <w:rPr>
          <w:sz w:val="32"/>
          <w:szCs w:val="32"/>
        </w:rPr>
      </w:pPr>
      <w:r>
        <w:rPr>
          <w:sz w:val="32"/>
          <w:szCs w:val="32"/>
        </w:rPr>
        <w:pict w14:anchorId="0BE7C298">
          <v:rect id="_x0000_i1137" style="width:0;height:1.5pt" o:hralign="center" o:hrstd="t" o:hr="t" fillcolor="#a0a0a0" stroked="f"/>
        </w:pict>
      </w:r>
    </w:p>
    <w:p w14:paraId="41E9172F" w14:textId="77777777" w:rsidR="00DB6ED9" w:rsidRPr="00DB6ED9" w:rsidRDefault="00DB6ED9" w:rsidP="00DB6ED9">
      <w:pPr>
        <w:rPr>
          <w:b/>
          <w:bCs/>
          <w:sz w:val="32"/>
          <w:szCs w:val="32"/>
        </w:rPr>
      </w:pPr>
      <w:r w:rsidRPr="00DB6ED9">
        <w:rPr>
          <w:b/>
          <w:bCs/>
          <w:sz w:val="32"/>
          <w:szCs w:val="32"/>
        </w:rPr>
        <w:t>PART AJ — PAGE NAVIGATION</w:t>
      </w:r>
    </w:p>
    <w:p w14:paraId="262B3008" w14:textId="77777777" w:rsidR="00DB6ED9" w:rsidRPr="00DB6ED9" w:rsidRDefault="00DB6ED9" w:rsidP="00DB6ED9">
      <w:pPr>
        <w:rPr>
          <w:b/>
          <w:bCs/>
          <w:sz w:val="32"/>
          <w:szCs w:val="32"/>
        </w:rPr>
      </w:pPr>
      <w:r w:rsidRPr="00DB6ED9">
        <w:rPr>
          <w:b/>
          <w:bCs/>
          <w:sz w:val="32"/>
          <w:szCs w:val="32"/>
        </w:rPr>
        <w:t>113. Need</w:t>
      </w:r>
    </w:p>
    <w:p w14:paraId="61DE6118" w14:textId="77777777" w:rsidR="00DB6ED9" w:rsidRPr="00DB6ED9" w:rsidRDefault="00DB6ED9" w:rsidP="00DB6ED9">
      <w:pPr>
        <w:rPr>
          <w:sz w:val="32"/>
          <w:szCs w:val="32"/>
        </w:rPr>
      </w:pPr>
      <w:r w:rsidRPr="00DB6ED9">
        <w:rPr>
          <w:sz w:val="32"/>
          <w:szCs w:val="32"/>
        </w:rPr>
        <w:t>Four pages require:</w:t>
      </w:r>
    </w:p>
    <w:p w14:paraId="2B3FCCC8" w14:textId="77777777" w:rsidR="00DB6ED9" w:rsidRPr="00DB6ED9" w:rsidRDefault="00DB6ED9" w:rsidP="00DB6ED9">
      <w:pPr>
        <w:rPr>
          <w:b/>
          <w:bCs/>
          <w:sz w:val="32"/>
          <w:szCs w:val="32"/>
        </w:rPr>
      </w:pPr>
      <w:r w:rsidRPr="00DB6ED9">
        <w:rPr>
          <w:b/>
          <w:bCs/>
          <w:sz w:val="32"/>
          <w:szCs w:val="32"/>
        </w:rPr>
        <w:t>Clear navigation.</w:t>
      </w:r>
    </w:p>
    <w:p w14:paraId="499FE02F" w14:textId="77777777" w:rsidR="00DB6ED9" w:rsidRPr="00DB6ED9" w:rsidRDefault="00DB6ED9" w:rsidP="00DB6ED9">
      <w:pPr>
        <w:rPr>
          <w:sz w:val="32"/>
          <w:szCs w:val="32"/>
        </w:rPr>
      </w:pPr>
      <w:r w:rsidRPr="00DB6ED9">
        <w:rPr>
          <w:sz w:val="32"/>
          <w:szCs w:val="32"/>
        </w:rPr>
        <w:t>Do not force users to rely only on:</w:t>
      </w:r>
    </w:p>
    <w:p w14:paraId="15684883" w14:textId="77777777" w:rsidR="00DB6ED9" w:rsidRPr="00DB6ED9" w:rsidRDefault="00DB6ED9" w:rsidP="00DB6ED9">
      <w:pPr>
        <w:rPr>
          <w:b/>
          <w:bCs/>
          <w:sz w:val="32"/>
          <w:szCs w:val="32"/>
        </w:rPr>
      </w:pPr>
      <w:r w:rsidRPr="00DB6ED9">
        <w:rPr>
          <w:b/>
          <w:bCs/>
          <w:sz w:val="32"/>
          <w:szCs w:val="32"/>
        </w:rPr>
        <w:t>Bottom page tabs.</w:t>
      </w:r>
    </w:p>
    <w:p w14:paraId="5CB29078" w14:textId="77777777" w:rsidR="00DB6ED9" w:rsidRPr="00DB6ED9" w:rsidRDefault="00000000" w:rsidP="00DB6ED9">
      <w:pPr>
        <w:rPr>
          <w:sz w:val="32"/>
          <w:szCs w:val="32"/>
        </w:rPr>
      </w:pPr>
      <w:r>
        <w:rPr>
          <w:sz w:val="32"/>
          <w:szCs w:val="32"/>
        </w:rPr>
        <w:pict w14:anchorId="5520EB2D">
          <v:rect id="_x0000_i1138" style="width:0;height:1.5pt" o:hralign="center" o:hrstd="t" o:hr="t" fillcolor="#a0a0a0" stroked="f"/>
        </w:pict>
      </w:r>
    </w:p>
    <w:p w14:paraId="495D455A" w14:textId="77777777" w:rsidR="00DB6ED9" w:rsidRPr="00DB6ED9" w:rsidRDefault="00DB6ED9" w:rsidP="00DB6ED9">
      <w:pPr>
        <w:rPr>
          <w:b/>
          <w:bCs/>
          <w:sz w:val="32"/>
          <w:szCs w:val="32"/>
        </w:rPr>
      </w:pPr>
      <w:r w:rsidRPr="00DB6ED9">
        <w:rPr>
          <w:b/>
          <w:bCs/>
          <w:sz w:val="32"/>
          <w:szCs w:val="32"/>
        </w:rPr>
        <w:t>114. Add Page Navigator</w:t>
      </w:r>
    </w:p>
    <w:p w14:paraId="1A3A6DE8" w14:textId="77777777" w:rsidR="00DB6ED9" w:rsidRPr="00DB6ED9" w:rsidRDefault="00DB6ED9" w:rsidP="00DB6ED9">
      <w:pPr>
        <w:rPr>
          <w:sz w:val="32"/>
          <w:szCs w:val="32"/>
        </w:rPr>
      </w:pPr>
      <w:r w:rsidRPr="00DB6ED9">
        <w:rPr>
          <w:sz w:val="32"/>
          <w:szCs w:val="32"/>
        </w:rPr>
        <w:t>Use:</w:t>
      </w:r>
    </w:p>
    <w:p w14:paraId="4E971973" w14:textId="77777777" w:rsidR="00DB6ED9" w:rsidRPr="00DB6ED9" w:rsidRDefault="00DB6ED9" w:rsidP="00DB6ED9">
      <w:pPr>
        <w:rPr>
          <w:b/>
          <w:bCs/>
          <w:sz w:val="32"/>
          <w:szCs w:val="32"/>
        </w:rPr>
      </w:pPr>
      <w:r w:rsidRPr="00DB6ED9">
        <w:rPr>
          <w:b/>
          <w:bCs/>
          <w:sz w:val="32"/>
          <w:szCs w:val="32"/>
        </w:rPr>
        <w:t xml:space="preserve">Insert </w:t>
      </w:r>
      <w:r w:rsidRPr="00DB6ED9">
        <w:rPr>
          <w:rFonts w:ascii="Times New Roman" w:hAnsi="Times New Roman" w:cs="Times New Roman"/>
          <w:b/>
          <w:bCs/>
          <w:sz w:val="32"/>
          <w:szCs w:val="32"/>
        </w:rPr>
        <w:t>→</w:t>
      </w:r>
      <w:r w:rsidRPr="00DB6ED9">
        <w:rPr>
          <w:b/>
          <w:bCs/>
          <w:sz w:val="32"/>
          <w:szCs w:val="32"/>
        </w:rPr>
        <w:t xml:space="preserve"> Buttons </w:t>
      </w:r>
      <w:r w:rsidRPr="00DB6ED9">
        <w:rPr>
          <w:rFonts w:ascii="Times New Roman" w:hAnsi="Times New Roman" w:cs="Times New Roman"/>
          <w:b/>
          <w:bCs/>
          <w:sz w:val="32"/>
          <w:szCs w:val="32"/>
        </w:rPr>
        <w:t>→</w:t>
      </w:r>
      <w:r w:rsidRPr="00DB6ED9">
        <w:rPr>
          <w:b/>
          <w:bCs/>
          <w:sz w:val="32"/>
          <w:szCs w:val="32"/>
        </w:rPr>
        <w:t xml:space="preserve"> Navigator </w:t>
      </w:r>
      <w:r w:rsidRPr="00DB6ED9">
        <w:rPr>
          <w:rFonts w:ascii="Times New Roman" w:hAnsi="Times New Roman" w:cs="Times New Roman"/>
          <w:b/>
          <w:bCs/>
          <w:sz w:val="32"/>
          <w:szCs w:val="32"/>
        </w:rPr>
        <w:t>→</w:t>
      </w:r>
      <w:r w:rsidRPr="00DB6ED9">
        <w:rPr>
          <w:b/>
          <w:bCs/>
          <w:sz w:val="32"/>
          <w:szCs w:val="32"/>
        </w:rPr>
        <w:t xml:space="preserve"> Page Navigator.</w:t>
      </w:r>
    </w:p>
    <w:p w14:paraId="15B82526" w14:textId="77777777" w:rsidR="00DB6ED9" w:rsidRPr="00DB6ED9" w:rsidRDefault="00000000" w:rsidP="00DB6ED9">
      <w:pPr>
        <w:rPr>
          <w:sz w:val="32"/>
          <w:szCs w:val="32"/>
        </w:rPr>
      </w:pPr>
      <w:r>
        <w:rPr>
          <w:sz w:val="32"/>
          <w:szCs w:val="32"/>
        </w:rPr>
        <w:pict w14:anchorId="6AEB12C2">
          <v:rect id="_x0000_i1139" style="width:0;height:1.5pt" o:hralign="center" o:hrstd="t" o:hr="t" fillcolor="#a0a0a0" stroked="f"/>
        </w:pict>
      </w:r>
    </w:p>
    <w:p w14:paraId="5475EA83" w14:textId="77777777" w:rsidR="00DB6ED9" w:rsidRPr="00DB6ED9" w:rsidRDefault="00DB6ED9" w:rsidP="00DB6ED9">
      <w:pPr>
        <w:rPr>
          <w:b/>
          <w:bCs/>
          <w:sz w:val="32"/>
          <w:szCs w:val="32"/>
        </w:rPr>
      </w:pPr>
      <w:r w:rsidRPr="00DB6ED9">
        <w:rPr>
          <w:b/>
          <w:bCs/>
          <w:sz w:val="32"/>
          <w:szCs w:val="32"/>
        </w:rPr>
        <w:t>115. Result</w:t>
      </w:r>
    </w:p>
    <w:p w14:paraId="4AB276E9" w14:textId="77777777" w:rsidR="00DB6ED9" w:rsidRPr="00DB6ED9" w:rsidRDefault="00DB6ED9" w:rsidP="00DB6ED9">
      <w:pPr>
        <w:rPr>
          <w:sz w:val="32"/>
          <w:szCs w:val="32"/>
        </w:rPr>
      </w:pPr>
      <w:r w:rsidRPr="00DB6ED9">
        <w:rPr>
          <w:sz w:val="32"/>
          <w:szCs w:val="32"/>
        </w:rPr>
        <w:t>Conceptually:</w:t>
      </w:r>
    </w:p>
    <w:p w14:paraId="3B88A1E2" w14:textId="77777777" w:rsidR="00DB6ED9" w:rsidRPr="00DB6ED9" w:rsidRDefault="00DB6ED9" w:rsidP="00DB6ED9">
      <w:pPr>
        <w:rPr>
          <w:sz w:val="32"/>
          <w:szCs w:val="32"/>
        </w:rPr>
      </w:pPr>
      <w:r w:rsidRPr="00DB6ED9">
        <w:rPr>
          <w:sz w:val="32"/>
          <w:szCs w:val="32"/>
        </w:rPr>
        <w:t>[Overview] [Departments] [Trends] [Employee Detail]</w:t>
      </w:r>
    </w:p>
    <w:p w14:paraId="03B741C2" w14:textId="77777777" w:rsidR="00DB6ED9" w:rsidRPr="00DB6ED9" w:rsidRDefault="00000000" w:rsidP="00DB6ED9">
      <w:pPr>
        <w:rPr>
          <w:sz w:val="32"/>
          <w:szCs w:val="32"/>
        </w:rPr>
      </w:pPr>
      <w:r>
        <w:rPr>
          <w:sz w:val="32"/>
          <w:szCs w:val="32"/>
        </w:rPr>
        <w:pict w14:anchorId="573B8E84">
          <v:rect id="_x0000_i1140" style="width:0;height:1.5pt" o:hralign="center" o:hrstd="t" o:hr="t" fillcolor="#a0a0a0" stroked="f"/>
        </w:pict>
      </w:r>
    </w:p>
    <w:p w14:paraId="28625D1C" w14:textId="77777777" w:rsidR="00DB6ED9" w:rsidRPr="00DB6ED9" w:rsidRDefault="00DB6ED9" w:rsidP="00DB6ED9">
      <w:pPr>
        <w:rPr>
          <w:b/>
          <w:bCs/>
          <w:sz w:val="32"/>
          <w:szCs w:val="32"/>
        </w:rPr>
      </w:pPr>
      <w:r w:rsidRPr="00DB6ED9">
        <w:rPr>
          <w:b/>
          <w:bCs/>
          <w:sz w:val="32"/>
          <w:szCs w:val="32"/>
        </w:rPr>
        <w:t>116. Benefit</w:t>
      </w:r>
    </w:p>
    <w:p w14:paraId="609AC666" w14:textId="77777777" w:rsidR="00DB6ED9" w:rsidRPr="00DB6ED9" w:rsidRDefault="00DB6ED9" w:rsidP="00DB6ED9">
      <w:pPr>
        <w:rPr>
          <w:sz w:val="32"/>
          <w:szCs w:val="32"/>
        </w:rPr>
      </w:pPr>
      <w:r w:rsidRPr="00DB6ED9">
        <w:rPr>
          <w:sz w:val="32"/>
          <w:szCs w:val="32"/>
        </w:rPr>
        <w:t>The Page Navigator automatically follows:</w:t>
      </w:r>
    </w:p>
    <w:p w14:paraId="2CBA1EFB" w14:textId="77777777" w:rsidR="00DB6ED9" w:rsidRPr="00DB6ED9" w:rsidRDefault="00DB6ED9" w:rsidP="00DB6ED9">
      <w:pPr>
        <w:rPr>
          <w:b/>
          <w:bCs/>
          <w:sz w:val="32"/>
          <w:szCs w:val="32"/>
        </w:rPr>
      </w:pPr>
      <w:r w:rsidRPr="00DB6ED9">
        <w:rPr>
          <w:b/>
          <w:bCs/>
          <w:sz w:val="32"/>
          <w:szCs w:val="32"/>
        </w:rPr>
        <w:t>Report page names and order.</w:t>
      </w:r>
    </w:p>
    <w:p w14:paraId="7B435A8C" w14:textId="77777777" w:rsidR="00DB6ED9" w:rsidRPr="00DB6ED9" w:rsidRDefault="00DB6ED9" w:rsidP="00DB6ED9">
      <w:pPr>
        <w:rPr>
          <w:sz w:val="32"/>
          <w:szCs w:val="32"/>
        </w:rPr>
      </w:pPr>
      <w:r w:rsidRPr="00DB6ED9">
        <w:rPr>
          <w:sz w:val="32"/>
          <w:szCs w:val="32"/>
        </w:rPr>
        <w:t>When a page is renamed:</w:t>
      </w:r>
    </w:p>
    <w:p w14:paraId="61F5A51E" w14:textId="77777777" w:rsidR="00DB6ED9" w:rsidRPr="00DB6ED9" w:rsidRDefault="00DB6ED9" w:rsidP="00DB6ED9">
      <w:pPr>
        <w:rPr>
          <w:b/>
          <w:bCs/>
          <w:sz w:val="32"/>
          <w:szCs w:val="32"/>
        </w:rPr>
      </w:pPr>
      <w:r w:rsidRPr="00DB6ED9">
        <w:rPr>
          <w:b/>
          <w:bCs/>
          <w:sz w:val="32"/>
          <w:szCs w:val="32"/>
        </w:rPr>
        <w:t>Navigator labels update.</w:t>
      </w:r>
    </w:p>
    <w:p w14:paraId="27CC5E45" w14:textId="77777777" w:rsidR="00DB6ED9" w:rsidRPr="00DB6ED9" w:rsidRDefault="00000000" w:rsidP="00DB6ED9">
      <w:pPr>
        <w:rPr>
          <w:sz w:val="32"/>
          <w:szCs w:val="32"/>
        </w:rPr>
      </w:pPr>
      <w:r>
        <w:rPr>
          <w:sz w:val="32"/>
          <w:szCs w:val="32"/>
        </w:rPr>
        <w:pict w14:anchorId="22D7497A">
          <v:rect id="_x0000_i1141" style="width:0;height:1.5pt" o:hralign="center" o:hrstd="t" o:hr="t" fillcolor="#a0a0a0" stroked="f"/>
        </w:pict>
      </w:r>
    </w:p>
    <w:p w14:paraId="664945E5" w14:textId="77777777" w:rsidR="00DB6ED9" w:rsidRPr="00DB6ED9" w:rsidRDefault="00DB6ED9" w:rsidP="00DB6ED9">
      <w:pPr>
        <w:rPr>
          <w:b/>
          <w:bCs/>
          <w:sz w:val="32"/>
          <w:szCs w:val="32"/>
        </w:rPr>
      </w:pPr>
      <w:r w:rsidRPr="00DB6ED9">
        <w:rPr>
          <w:b/>
          <w:bCs/>
          <w:sz w:val="32"/>
          <w:szCs w:val="32"/>
        </w:rPr>
        <w:t>117. Copy Navigation</w:t>
      </w:r>
    </w:p>
    <w:p w14:paraId="240B5150" w14:textId="77777777" w:rsidR="00DB6ED9" w:rsidRPr="00DB6ED9" w:rsidRDefault="00DB6ED9" w:rsidP="00DB6ED9">
      <w:pPr>
        <w:rPr>
          <w:sz w:val="32"/>
          <w:szCs w:val="32"/>
        </w:rPr>
      </w:pPr>
      <w:r w:rsidRPr="00DB6ED9">
        <w:rPr>
          <w:sz w:val="32"/>
          <w:szCs w:val="32"/>
        </w:rPr>
        <w:t>Use a consistent navigator across:</w:t>
      </w:r>
    </w:p>
    <w:p w14:paraId="613B2BD9" w14:textId="77777777" w:rsidR="00DB6ED9" w:rsidRPr="00DB6ED9" w:rsidRDefault="00DB6ED9" w:rsidP="00DB6ED9">
      <w:pPr>
        <w:rPr>
          <w:b/>
          <w:bCs/>
          <w:sz w:val="32"/>
          <w:szCs w:val="32"/>
        </w:rPr>
      </w:pPr>
      <w:r w:rsidRPr="00DB6ED9">
        <w:rPr>
          <w:b/>
          <w:bCs/>
          <w:sz w:val="32"/>
          <w:szCs w:val="32"/>
        </w:rPr>
        <w:t>Main report pages.</w:t>
      </w:r>
    </w:p>
    <w:p w14:paraId="360E101B" w14:textId="77777777" w:rsidR="00DB6ED9" w:rsidRPr="00DB6ED9" w:rsidRDefault="00000000" w:rsidP="00DB6ED9">
      <w:pPr>
        <w:rPr>
          <w:sz w:val="32"/>
          <w:szCs w:val="32"/>
        </w:rPr>
      </w:pPr>
      <w:r>
        <w:rPr>
          <w:sz w:val="32"/>
          <w:szCs w:val="32"/>
        </w:rPr>
        <w:pict w14:anchorId="382A99E6">
          <v:rect id="_x0000_i1142" style="width:0;height:1.5pt" o:hralign="center" o:hrstd="t" o:hr="t" fillcolor="#a0a0a0" stroked="f"/>
        </w:pict>
      </w:r>
    </w:p>
    <w:p w14:paraId="548CA157" w14:textId="77777777" w:rsidR="00DB6ED9" w:rsidRPr="00DB6ED9" w:rsidRDefault="00DB6ED9" w:rsidP="00DB6ED9">
      <w:pPr>
        <w:rPr>
          <w:b/>
          <w:bCs/>
          <w:sz w:val="32"/>
          <w:szCs w:val="32"/>
        </w:rPr>
      </w:pPr>
      <w:r w:rsidRPr="00DB6ED9">
        <w:rPr>
          <w:b/>
          <w:bCs/>
          <w:sz w:val="32"/>
          <w:szCs w:val="32"/>
        </w:rPr>
        <w:t>118. Hidden Pages</w:t>
      </w:r>
    </w:p>
    <w:p w14:paraId="32167606" w14:textId="77777777" w:rsidR="00DB6ED9" w:rsidRPr="00DB6ED9" w:rsidRDefault="00DB6ED9" w:rsidP="00DB6ED9">
      <w:pPr>
        <w:rPr>
          <w:sz w:val="32"/>
          <w:szCs w:val="32"/>
        </w:rPr>
      </w:pPr>
      <w:r w:rsidRPr="00DB6ED9">
        <w:rPr>
          <w:sz w:val="32"/>
          <w:szCs w:val="32"/>
        </w:rPr>
        <w:t>Supporting Tooltip/Drillthrough pages can be:</w:t>
      </w:r>
    </w:p>
    <w:p w14:paraId="22BAA1D8" w14:textId="77777777" w:rsidR="00DB6ED9" w:rsidRPr="00DB6ED9" w:rsidRDefault="00DB6ED9" w:rsidP="00DB6ED9">
      <w:pPr>
        <w:rPr>
          <w:b/>
          <w:bCs/>
          <w:sz w:val="32"/>
          <w:szCs w:val="32"/>
        </w:rPr>
      </w:pPr>
      <w:r w:rsidRPr="00DB6ED9">
        <w:rPr>
          <w:b/>
          <w:bCs/>
          <w:sz w:val="32"/>
          <w:szCs w:val="32"/>
        </w:rPr>
        <w:t>Hidden from normal navigation</w:t>
      </w:r>
    </w:p>
    <w:p w14:paraId="6CDF90E4" w14:textId="77777777" w:rsidR="00DB6ED9" w:rsidRPr="00DB6ED9" w:rsidRDefault="00DB6ED9" w:rsidP="00DB6ED9">
      <w:pPr>
        <w:rPr>
          <w:sz w:val="32"/>
          <w:szCs w:val="32"/>
        </w:rPr>
      </w:pPr>
      <w:r w:rsidRPr="00DB6ED9">
        <w:rPr>
          <w:sz w:val="32"/>
          <w:szCs w:val="32"/>
        </w:rPr>
        <w:t>when appropriate.</w:t>
      </w:r>
    </w:p>
    <w:p w14:paraId="57C66839" w14:textId="77777777" w:rsidR="00DB6ED9" w:rsidRPr="00DB6ED9" w:rsidRDefault="00000000" w:rsidP="00DB6ED9">
      <w:pPr>
        <w:rPr>
          <w:sz w:val="32"/>
          <w:szCs w:val="32"/>
        </w:rPr>
      </w:pPr>
      <w:r>
        <w:rPr>
          <w:sz w:val="32"/>
          <w:szCs w:val="32"/>
        </w:rPr>
        <w:pict w14:anchorId="555ED875">
          <v:rect id="_x0000_i1143" style="width:0;height:1.5pt" o:hralign="center" o:hrstd="t" o:hr="t" fillcolor="#a0a0a0" stroked="f"/>
        </w:pict>
      </w:r>
    </w:p>
    <w:p w14:paraId="71993409" w14:textId="77777777" w:rsidR="00DB6ED9" w:rsidRPr="00DB6ED9" w:rsidRDefault="00DB6ED9" w:rsidP="00DB6ED9">
      <w:pPr>
        <w:rPr>
          <w:b/>
          <w:bCs/>
          <w:sz w:val="32"/>
          <w:szCs w:val="32"/>
        </w:rPr>
      </w:pPr>
      <w:r w:rsidRPr="00DB6ED9">
        <w:rPr>
          <w:b/>
          <w:bCs/>
          <w:sz w:val="32"/>
          <w:szCs w:val="32"/>
        </w:rPr>
        <w:t>PART AK — BUTTONS</w:t>
      </w:r>
    </w:p>
    <w:p w14:paraId="1D6E3B9A" w14:textId="77777777" w:rsidR="00DB6ED9" w:rsidRPr="00DB6ED9" w:rsidRDefault="00DB6ED9" w:rsidP="00DB6ED9">
      <w:pPr>
        <w:rPr>
          <w:b/>
          <w:bCs/>
          <w:sz w:val="32"/>
          <w:szCs w:val="32"/>
        </w:rPr>
      </w:pPr>
      <w:r w:rsidRPr="00DB6ED9">
        <w:rPr>
          <w:b/>
          <w:bCs/>
          <w:sz w:val="32"/>
          <w:szCs w:val="32"/>
        </w:rPr>
        <w:t>119. Buttons Can Support</w:t>
      </w:r>
    </w:p>
    <w:p w14:paraId="28F14003" w14:textId="77777777" w:rsidR="00DB6ED9" w:rsidRPr="00DB6ED9" w:rsidRDefault="00DB6ED9" w:rsidP="00DB6ED9">
      <w:pPr>
        <w:rPr>
          <w:sz w:val="32"/>
          <w:szCs w:val="32"/>
        </w:rPr>
      </w:pPr>
      <w:r w:rsidRPr="00DB6ED9">
        <w:rPr>
          <w:sz w:val="32"/>
          <w:szCs w:val="32"/>
        </w:rPr>
        <w:t>Examples:</w:t>
      </w:r>
    </w:p>
    <w:p w14:paraId="4A318E5A" w14:textId="77777777" w:rsidR="00DB6ED9" w:rsidRPr="00DB6ED9" w:rsidRDefault="00DB6ED9" w:rsidP="00DB6ED9">
      <w:pPr>
        <w:rPr>
          <w:sz w:val="32"/>
          <w:szCs w:val="32"/>
        </w:rPr>
      </w:pPr>
      <w:r w:rsidRPr="00DB6ED9">
        <w:rPr>
          <w:sz w:val="32"/>
          <w:szCs w:val="32"/>
        </w:rPr>
        <w:t>Page Navigation</w:t>
      </w:r>
    </w:p>
    <w:p w14:paraId="6A2EF5AC" w14:textId="77777777" w:rsidR="00DB6ED9" w:rsidRPr="00DB6ED9" w:rsidRDefault="00DB6ED9" w:rsidP="00DB6ED9">
      <w:pPr>
        <w:rPr>
          <w:sz w:val="32"/>
          <w:szCs w:val="32"/>
        </w:rPr>
      </w:pPr>
    </w:p>
    <w:p w14:paraId="2693C5AA" w14:textId="77777777" w:rsidR="00DB6ED9" w:rsidRPr="00DB6ED9" w:rsidRDefault="00DB6ED9" w:rsidP="00DB6ED9">
      <w:pPr>
        <w:rPr>
          <w:sz w:val="32"/>
          <w:szCs w:val="32"/>
        </w:rPr>
      </w:pPr>
      <w:r w:rsidRPr="00DB6ED9">
        <w:rPr>
          <w:sz w:val="32"/>
          <w:szCs w:val="32"/>
        </w:rPr>
        <w:t>Back</w:t>
      </w:r>
    </w:p>
    <w:p w14:paraId="0E12E01B" w14:textId="77777777" w:rsidR="00DB6ED9" w:rsidRPr="00DB6ED9" w:rsidRDefault="00DB6ED9" w:rsidP="00DB6ED9">
      <w:pPr>
        <w:rPr>
          <w:sz w:val="32"/>
          <w:szCs w:val="32"/>
        </w:rPr>
      </w:pPr>
    </w:p>
    <w:p w14:paraId="052C1B04" w14:textId="77777777" w:rsidR="00DB6ED9" w:rsidRPr="00DB6ED9" w:rsidRDefault="00DB6ED9" w:rsidP="00DB6ED9">
      <w:pPr>
        <w:rPr>
          <w:sz w:val="32"/>
          <w:szCs w:val="32"/>
        </w:rPr>
      </w:pPr>
      <w:r w:rsidRPr="00DB6ED9">
        <w:rPr>
          <w:sz w:val="32"/>
          <w:szCs w:val="32"/>
        </w:rPr>
        <w:t>Bookmarks</w:t>
      </w:r>
    </w:p>
    <w:p w14:paraId="08152C91" w14:textId="77777777" w:rsidR="00DB6ED9" w:rsidRPr="00DB6ED9" w:rsidRDefault="00DB6ED9" w:rsidP="00DB6ED9">
      <w:pPr>
        <w:rPr>
          <w:sz w:val="32"/>
          <w:szCs w:val="32"/>
        </w:rPr>
      </w:pPr>
    </w:p>
    <w:p w14:paraId="2F5B6E6C" w14:textId="77777777" w:rsidR="00DB6ED9" w:rsidRPr="00DB6ED9" w:rsidRDefault="00DB6ED9" w:rsidP="00DB6ED9">
      <w:pPr>
        <w:rPr>
          <w:sz w:val="32"/>
          <w:szCs w:val="32"/>
        </w:rPr>
      </w:pPr>
      <w:r w:rsidRPr="00DB6ED9">
        <w:rPr>
          <w:sz w:val="32"/>
          <w:szCs w:val="32"/>
        </w:rPr>
        <w:t>Drillthrough</w:t>
      </w:r>
    </w:p>
    <w:p w14:paraId="61A80477" w14:textId="77777777" w:rsidR="00DB6ED9" w:rsidRPr="00DB6ED9" w:rsidRDefault="00DB6ED9" w:rsidP="00DB6ED9">
      <w:pPr>
        <w:rPr>
          <w:sz w:val="32"/>
          <w:szCs w:val="32"/>
        </w:rPr>
      </w:pPr>
    </w:p>
    <w:p w14:paraId="05C04444" w14:textId="77777777" w:rsidR="00DB6ED9" w:rsidRPr="00DB6ED9" w:rsidRDefault="00DB6ED9" w:rsidP="00DB6ED9">
      <w:pPr>
        <w:rPr>
          <w:sz w:val="32"/>
          <w:szCs w:val="32"/>
        </w:rPr>
      </w:pPr>
      <w:r w:rsidRPr="00DB6ED9">
        <w:rPr>
          <w:sz w:val="32"/>
          <w:szCs w:val="32"/>
        </w:rPr>
        <w:t>Web URLs</w:t>
      </w:r>
    </w:p>
    <w:p w14:paraId="3C07A1EC" w14:textId="77777777" w:rsidR="00DB6ED9" w:rsidRPr="00DB6ED9" w:rsidRDefault="00DB6ED9" w:rsidP="00DB6ED9">
      <w:pPr>
        <w:rPr>
          <w:sz w:val="32"/>
          <w:szCs w:val="32"/>
        </w:rPr>
      </w:pPr>
    </w:p>
    <w:p w14:paraId="0BDB9D93" w14:textId="77777777" w:rsidR="00DB6ED9" w:rsidRPr="00DB6ED9" w:rsidRDefault="00DB6ED9" w:rsidP="00DB6ED9">
      <w:pPr>
        <w:rPr>
          <w:sz w:val="32"/>
          <w:szCs w:val="32"/>
        </w:rPr>
      </w:pPr>
      <w:r w:rsidRPr="00DB6ED9">
        <w:rPr>
          <w:sz w:val="32"/>
          <w:szCs w:val="32"/>
        </w:rPr>
        <w:t>Other supported actions</w:t>
      </w:r>
    </w:p>
    <w:p w14:paraId="0338C4C8" w14:textId="77777777" w:rsidR="00DB6ED9" w:rsidRPr="00DB6ED9" w:rsidRDefault="00000000" w:rsidP="00DB6ED9">
      <w:pPr>
        <w:rPr>
          <w:sz w:val="32"/>
          <w:szCs w:val="32"/>
        </w:rPr>
      </w:pPr>
      <w:r>
        <w:rPr>
          <w:sz w:val="32"/>
          <w:szCs w:val="32"/>
        </w:rPr>
        <w:pict w14:anchorId="32A2DA6B">
          <v:rect id="_x0000_i1144" style="width:0;height:1.5pt" o:hralign="center" o:hrstd="t" o:hr="t" fillcolor="#a0a0a0" stroked="f"/>
        </w:pict>
      </w:r>
    </w:p>
    <w:p w14:paraId="33E1DEDC" w14:textId="77777777" w:rsidR="00DB6ED9" w:rsidRPr="00DB6ED9" w:rsidRDefault="00DB6ED9" w:rsidP="00DB6ED9">
      <w:pPr>
        <w:rPr>
          <w:b/>
          <w:bCs/>
          <w:sz w:val="32"/>
          <w:szCs w:val="32"/>
        </w:rPr>
      </w:pPr>
      <w:r w:rsidRPr="00DB6ED9">
        <w:rPr>
          <w:b/>
          <w:bCs/>
          <w:sz w:val="32"/>
          <w:szCs w:val="32"/>
        </w:rPr>
        <w:t>120. Use Meaningful Labels</w:t>
      </w:r>
    </w:p>
    <w:p w14:paraId="7B2F6C39" w14:textId="77777777" w:rsidR="00DB6ED9" w:rsidRPr="00DB6ED9" w:rsidRDefault="00DB6ED9" w:rsidP="00DB6ED9">
      <w:pPr>
        <w:rPr>
          <w:sz w:val="32"/>
          <w:szCs w:val="32"/>
        </w:rPr>
      </w:pPr>
      <w:r w:rsidRPr="00DB6ED9">
        <w:rPr>
          <w:sz w:val="32"/>
          <w:szCs w:val="32"/>
        </w:rPr>
        <w:t>Good:</w:t>
      </w:r>
    </w:p>
    <w:p w14:paraId="6557B06E" w14:textId="77777777" w:rsidR="00DB6ED9" w:rsidRPr="00DB6ED9" w:rsidRDefault="00DB6ED9" w:rsidP="00DB6ED9">
      <w:pPr>
        <w:rPr>
          <w:sz w:val="32"/>
          <w:szCs w:val="32"/>
        </w:rPr>
      </w:pPr>
      <w:r w:rsidRPr="00DB6ED9">
        <w:rPr>
          <w:sz w:val="32"/>
          <w:szCs w:val="32"/>
        </w:rPr>
        <w:t>Employee Detail</w:t>
      </w:r>
    </w:p>
    <w:p w14:paraId="70185130" w14:textId="77777777" w:rsidR="00DB6ED9" w:rsidRPr="00DB6ED9" w:rsidRDefault="00DB6ED9" w:rsidP="00DB6ED9">
      <w:pPr>
        <w:rPr>
          <w:sz w:val="32"/>
          <w:szCs w:val="32"/>
        </w:rPr>
      </w:pPr>
      <w:r w:rsidRPr="00DB6ED9">
        <w:rPr>
          <w:sz w:val="32"/>
          <w:szCs w:val="32"/>
        </w:rPr>
        <w:t>Poor:</w:t>
      </w:r>
    </w:p>
    <w:p w14:paraId="6FEF877C" w14:textId="77777777" w:rsidR="00DB6ED9" w:rsidRPr="00DB6ED9" w:rsidRDefault="00DB6ED9" w:rsidP="00DB6ED9">
      <w:pPr>
        <w:rPr>
          <w:sz w:val="32"/>
          <w:szCs w:val="32"/>
        </w:rPr>
      </w:pPr>
      <w:r w:rsidRPr="00DB6ED9">
        <w:rPr>
          <w:sz w:val="32"/>
          <w:szCs w:val="32"/>
        </w:rPr>
        <w:t>Click Here</w:t>
      </w:r>
    </w:p>
    <w:p w14:paraId="532D935C" w14:textId="77777777" w:rsidR="00DB6ED9" w:rsidRPr="00DB6ED9" w:rsidRDefault="00000000" w:rsidP="00DB6ED9">
      <w:pPr>
        <w:rPr>
          <w:sz w:val="32"/>
          <w:szCs w:val="32"/>
        </w:rPr>
      </w:pPr>
      <w:r>
        <w:rPr>
          <w:sz w:val="32"/>
          <w:szCs w:val="32"/>
        </w:rPr>
        <w:pict w14:anchorId="2CA21383">
          <v:rect id="_x0000_i1145" style="width:0;height:1.5pt" o:hralign="center" o:hrstd="t" o:hr="t" fillcolor="#a0a0a0" stroked="f"/>
        </w:pict>
      </w:r>
    </w:p>
    <w:p w14:paraId="167B1F3E" w14:textId="77777777" w:rsidR="00DB6ED9" w:rsidRPr="00DB6ED9" w:rsidRDefault="00DB6ED9" w:rsidP="00DB6ED9">
      <w:pPr>
        <w:rPr>
          <w:b/>
          <w:bCs/>
          <w:sz w:val="32"/>
          <w:szCs w:val="32"/>
        </w:rPr>
      </w:pPr>
      <w:r w:rsidRPr="00DB6ED9">
        <w:rPr>
          <w:b/>
          <w:bCs/>
          <w:sz w:val="32"/>
          <w:szCs w:val="32"/>
        </w:rPr>
        <w:t>PART AL — BOOKMARKS</w:t>
      </w:r>
    </w:p>
    <w:p w14:paraId="0C6A59CE" w14:textId="77777777" w:rsidR="00DB6ED9" w:rsidRPr="00DB6ED9" w:rsidRDefault="00DB6ED9" w:rsidP="00DB6ED9">
      <w:pPr>
        <w:rPr>
          <w:b/>
          <w:bCs/>
          <w:sz w:val="32"/>
          <w:szCs w:val="32"/>
        </w:rPr>
      </w:pPr>
      <w:r w:rsidRPr="00DB6ED9">
        <w:rPr>
          <w:b/>
          <w:bCs/>
          <w:sz w:val="32"/>
          <w:szCs w:val="32"/>
        </w:rPr>
        <w:t>121. What Is a Bookmark?</w:t>
      </w:r>
    </w:p>
    <w:p w14:paraId="6703E3DD" w14:textId="77777777" w:rsidR="00DB6ED9" w:rsidRPr="00DB6ED9" w:rsidRDefault="00DB6ED9" w:rsidP="00DB6ED9">
      <w:pPr>
        <w:rPr>
          <w:sz w:val="32"/>
          <w:szCs w:val="32"/>
        </w:rPr>
      </w:pPr>
      <w:r w:rsidRPr="00DB6ED9">
        <w:rPr>
          <w:sz w:val="32"/>
          <w:szCs w:val="32"/>
        </w:rPr>
        <w:t>A Bookmark captures report-page state such as:</w:t>
      </w:r>
    </w:p>
    <w:p w14:paraId="1B497FB0" w14:textId="77777777" w:rsidR="00DB6ED9" w:rsidRPr="00DB6ED9" w:rsidRDefault="00DB6ED9" w:rsidP="00DB6ED9">
      <w:pPr>
        <w:numPr>
          <w:ilvl w:val="0"/>
          <w:numId w:val="38"/>
        </w:numPr>
        <w:rPr>
          <w:sz w:val="32"/>
          <w:szCs w:val="32"/>
        </w:rPr>
      </w:pPr>
      <w:r w:rsidRPr="00DB6ED9">
        <w:rPr>
          <w:sz w:val="32"/>
          <w:szCs w:val="32"/>
        </w:rPr>
        <w:t>Filters</w:t>
      </w:r>
    </w:p>
    <w:p w14:paraId="6DB433B7" w14:textId="77777777" w:rsidR="00DB6ED9" w:rsidRPr="00DB6ED9" w:rsidRDefault="00DB6ED9" w:rsidP="00DB6ED9">
      <w:pPr>
        <w:numPr>
          <w:ilvl w:val="0"/>
          <w:numId w:val="38"/>
        </w:numPr>
        <w:rPr>
          <w:sz w:val="32"/>
          <w:szCs w:val="32"/>
        </w:rPr>
      </w:pPr>
      <w:r w:rsidRPr="00DB6ED9">
        <w:rPr>
          <w:sz w:val="32"/>
          <w:szCs w:val="32"/>
        </w:rPr>
        <w:t>Slicer selections</w:t>
      </w:r>
    </w:p>
    <w:p w14:paraId="3530D6D6" w14:textId="77777777" w:rsidR="00DB6ED9" w:rsidRPr="00DB6ED9" w:rsidRDefault="00DB6ED9" w:rsidP="00DB6ED9">
      <w:pPr>
        <w:numPr>
          <w:ilvl w:val="0"/>
          <w:numId w:val="38"/>
        </w:numPr>
        <w:rPr>
          <w:sz w:val="32"/>
          <w:szCs w:val="32"/>
        </w:rPr>
      </w:pPr>
      <w:r w:rsidRPr="00DB6ED9">
        <w:rPr>
          <w:sz w:val="32"/>
          <w:szCs w:val="32"/>
        </w:rPr>
        <w:t>Visual visibility</w:t>
      </w:r>
    </w:p>
    <w:p w14:paraId="2DAEA430" w14:textId="77777777" w:rsidR="00DB6ED9" w:rsidRPr="00DB6ED9" w:rsidRDefault="00DB6ED9" w:rsidP="00DB6ED9">
      <w:pPr>
        <w:numPr>
          <w:ilvl w:val="0"/>
          <w:numId w:val="38"/>
        </w:numPr>
        <w:rPr>
          <w:sz w:val="32"/>
          <w:szCs w:val="32"/>
        </w:rPr>
      </w:pPr>
      <w:r w:rsidRPr="00DB6ED9">
        <w:rPr>
          <w:sz w:val="32"/>
          <w:szCs w:val="32"/>
        </w:rPr>
        <w:t>Other report state</w:t>
      </w:r>
    </w:p>
    <w:p w14:paraId="1FDD941D" w14:textId="77777777" w:rsidR="00DB6ED9" w:rsidRPr="00DB6ED9" w:rsidRDefault="00DB6ED9" w:rsidP="00DB6ED9">
      <w:pPr>
        <w:rPr>
          <w:sz w:val="32"/>
          <w:szCs w:val="32"/>
        </w:rPr>
      </w:pPr>
      <w:r w:rsidRPr="00DB6ED9">
        <w:rPr>
          <w:sz w:val="32"/>
          <w:szCs w:val="32"/>
        </w:rPr>
        <w:t>according to bookmark configuration.</w:t>
      </w:r>
    </w:p>
    <w:p w14:paraId="1287EBBD" w14:textId="77777777" w:rsidR="00DB6ED9" w:rsidRPr="00DB6ED9" w:rsidRDefault="00000000" w:rsidP="00DB6ED9">
      <w:pPr>
        <w:rPr>
          <w:sz w:val="32"/>
          <w:szCs w:val="32"/>
        </w:rPr>
      </w:pPr>
      <w:r>
        <w:rPr>
          <w:sz w:val="32"/>
          <w:szCs w:val="32"/>
        </w:rPr>
        <w:pict w14:anchorId="60D35DDB">
          <v:rect id="_x0000_i1146" style="width:0;height:1.5pt" o:hralign="center" o:hrstd="t" o:hr="t" fillcolor="#a0a0a0" stroked="f"/>
        </w:pict>
      </w:r>
    </w:p>
    <w:p w14:paraId="036B64EA" w14:textId="77777777" w:rsidR="00DB6ED9" w:rsidRPr="00DB6ED9" w:rsidRDefault="00DB6ED9" w:rsidP="00DB6ED9">
      <w:pPr>
        <w:rPr>
          <w:b/>
          <w:bCs/>
          <w:sz w:val="32"/>
          <w:szCs w:val="32"/>
        </w:rPr>
      </w:pPr>
      <w:r w:rsidRPr="00DB6ED9">
        <w:rPr>
          <w:b/>
          <w:bCs/>
          <w:sz w:val="32"/>
          <w:szCs w:val="32"/>
        </w:rPr>
        <w:t>122. Common Uses</w:t>
      </w:r>
    </w:p>
    <w:p w14:paraId="4A0B21C6" w14:textId="77777777" w:rsidR="00DB6ED9" w:rsidRPr="00DB6ED9" w:rsidRDefault="00DB6ED9" w:rsidP="00DB6ED9">
      <w:pPr>
        <w:rPr>
          <w:sz w:val="32"/>
          <w:szCs w:val="32"/>
        </w:rPr>
      </w:pPr>
      <w:r w:rsidRPr="00DB6ED9">
        <w:rPr>
          <w:sz w:val="32"/>
          <w:szCs w:val="32"/>
        </w:rPr>
        <w:t>Reset Filters</w:t>
      </w:r>
    </w:p>
    <w:p w14:paraId="281B8EAF" w14:textId="77777777" w:rsidR="00DB6ED9" w:rsidRPr="00DB6ED9" w:rsidRDefault="00DB6ED9" w:rsidP="00DB6ED9">
      <w:pPr>
        <w:rPr>
          <w:sz w:val="32"/>
          <w:szCs w:val="32"/>
        </w:rPr>
      </w:pPr>
    </w:p>
    <w:p w14:paraId="443D9CAD" w14:textId="77777777" w:rsidR="00DB6ED9" w:rsidRPr="00DB6ED9" w:rsidRDefault="00DB6ED9" w:rsidP="00DB6ED9">
      <w:pPr>
        <w:rPr>
          <w:sz w:val="32"/>
          <w:szCs w:val="32"/>
        </w:rPr>
      </w:pPr>
      <w:r w:rsidRPr="00DB6ED9">
        <w:rPr>
          <w:sz w:val="32"/>
          <w:szCs w:val="32"/>
        </w:rPr>
        <w:t>Switch visual views</w:t>
      </w:r>
    </w:p>
    <w:p w14:paraId="0AB06F2B" w14:textId="77777777" w:rsidR="00DB6ED9" w:rsidRPr="00DB6ED9" w:rsidRDefault="00DB6ED9" w:rsidP="00DB6ED9">
      <w:pPr>
        <w:rPr>
          <w:sz w:val="32"/>
          <w:szCs w:val="32"/>
        </w:rPr>
      </w:pPr>
    </w:p>
    <w:p w14:paraId="2DA581B0" w14:textId="77777777" w:rsidR="00DB6ED9" w:rsidRPr="00DB6ED9" w:rsidRDefault="00DB6ED9" w:rsidP="00DB6ED9">
      <w:pPr>
        <w:rPr>
          <w:sz w:val="32"/>
          <w:szCs w:val="32"/>
        </w:rPr>
      </w:pPr>
      <w:r w:rsidRPr="00DB6ED9">
        <w:rPr>
          <w:sz w:val="32"/>
          <w:szCs w:val="32"/>
        </w:rPr>
        <w:t>Show/hide help panels</w:t>
      </w:r>
    </w:p>
    <w:p w14:paraId="416D1833" w14:textId="77777777" w:rsidR="00DB6ED9" w:rsidRPr="00DB6ED9" w:rsidRDefault="00DB6ED9" w:rsidP="00DB6ED9">
      <w:pPr>
        <w:rPr>
          <w:sz w:val="32"/>
          <w:szCs w:val="32"/>
        </w:rPr>
      </w:pPr>
    </w:p>
    <w:p w14:paraId="11463F83" w14:textId="77777777" w:rsidR="00DB6ED9" w:rsidRPr="00DB6ED9" w:rsidRDefault="00DB6ED9" w:rsidP="00DB6ED9">
      <w:pPr>
        <w:rPr>
          <w:sz w:val="32"/>
          <w:szCs w:val="32"/>
        </w:rPr>
      </w:pPr>
      <w:r w:rsidRPr="00DB6ED9">
        <w:rPr>
          <w:sz w:val="32"/>
          <w:szCs w:val="32"/>
        </w:rPr>
        <w:t>Create storytelling experiences</w:t>
      </w:r>
    </w:p>
    <w:p w14:paraId="4EFF360B" w14:textId="77777777" w:rsidR="00DB6ED9" w:rsidRPr="00DB6ED9" w:rsidRDefault="00000000" w:rsidP="00DB6ED9">
      <w:pPr>
        <w:rPr>
          <w:sz w:val="32"/>
          <w:szCs w:val="32"/>
        </w:rPr>
      </w:pPr>
      <w:r>
        <w:rPr>
          <w:sz w:val="32"/>
          <w:szCs w:val="32"/>
        </w:rPr>
        <w:pict w14:anchorId="27C48F86">
          <v:rect id="_x0000_i1147" style="width:0;height:1.5pt" o:hralign="center" o:hrstd="t" o:hr="t" fillcolor="#a0a0a0" stroked="f"/>
        </w:pict>
      </w:r>
    </w:p>
    <w:p w14:paraId="2FC91957" w14:textId="77777777" w:rsidR="00DB6ED9" w:rsidRPr="00DB6ED9" w:rsidRDefault="00DB6ED9" w:rsidP="00DB6ED9">
      <w:pPr>
        <w:rPr>
          <w:b/>
          <w:bCs/>
          <w:sz w:val="32"/>
          <w:szCs w:val="32"/>
        </w:rPr>
      </w:pPr>
      <w:r w:rsidRPr="00DB6ED9">
        <w:rPr>
          <w:b/>
          <w:bCs/>
          <w:sz w:val="32"/>
          <w:szCs w:val="32"/>
        </w:rPr>
        <w:t>PART AM — RESET FILTERS BOOKMARK</w:t>
      </w:r>
    </w:p>
    <w:p w14:paraId="50DDF42C" w14:textId="77777777" w:rsidR="00DB6ED9" w:rsidRPr="00DB6ED9" w:rsidRDefault="00DB6ED9" w:rsidP="00DB6ED9">
      <w:pPr>
        <w:rPr>
          <w:b/>
          <w:bCs/>
          <w:sz w:val="32"/>
          <w:szCs w:val="32"/>
        </w:rPr>
      </w:pPr>
      <w:r w:rsidRPr="00DB6ED9">
        <w:rPr>
          <w:b/>
          <w:bCs/>
          <w:sz w:val="32"/>
          <w:szCs w:val="32"/>
        </w:rPr>
        <w:t>123. Bonus Lab</w:t>
      </w:r>
    </w:p>
    <w:p w14:paraId="6DED2674" w14:textId="77777777" w:rsidR="00DB6ED9" w:rsidRPr="00DB6ED9" w:rsidRDefault="00DB6ED9" w:rsidP="00DB6ED9">
      <w:pPr>
        <w:rPr>
          <w:sz w:val="32"/>
          <w:szCs w:val="32"/>
        </w:rPr>
      </w:pPr>
      <w:r w:rsidRPr="00DB6ED9">
        <w:rPr>
          <w:sz w:val="32"/>
          <w:szCs w:val="32"/>
        </w:rPr>
        <w:t>On:</w:t>
      </w:r>
    </w:p>
    <w:p w14:paraId="3DE9349D" w14:textId="77777777" w:rsidR="00DB6ED9" w:rsidRPr="00DB6ED9" w:rsidRDefault="00DB6ED9" w:rsidP="00DB6ED9">
      <w:pPr>
        <w:rPr>
          <w:b/>
          <w:bCs/>
          <w:sz w:val="32"/>
          <w:szCs w:val="32"/>
        </w:rPr>
      </w:pPr>
      <w:r w:rsidRPr="00DB6ED9">
        <w:rPr>
          <w:b/>
          <w:bCs/>
          <w:sz w:val="32"/>
          <w:szCs w:val="32"/>
        </w:rPr>
        <w:t>Executive Overview</w:t>
      </w:r>
    </w:p>
    <w:p w14:paraId="36944A45" w14:textId="77777777" w:rsidR="00DB6ED9" w:rsidRPr="00DB6ED9" w:rsidRDefault="00DB6ED9" w:rsidP="00DB6ED9">
      <w:pPr>
        <w:rPr>
          <w:sz w:val="32"/>
          <w:szCs w:val="32"/>
        </w:rPr>
      </w:pPr>
      <w:r w:rsidRPr="00DB6ED9">
        <w:rPr>
          <w:sz w:val="32"/>
          <w:szCs w:val="32"/>
        </w:rPr>
        <w:t>clear all Slicers to the desired default state.</w:t>
      </w:r>
    </w:p>
    <w:p w14:paraId="71F20DBC" w14:textId="77777777" w:rsidR="00DB6ED9" w:rsidRPr="00DB6ED9" w:rsidRDefault="00000000" w:rsidP="00DB6ED9">
      <w:pPr>
        <w:rPr>
          <w:sz w:val="32"/>
          <w:szCs w:val="32"/>
        </w:rPr>
      </w:pPr>
      <w:r>
        <w:rPr>
          <w:sz w:val="32"/>
          <w:szCs w:val="32"/>
        </w:rPr>
        <w:pict w14:anchorId="3AC2CFE9">
          <v:rect id="_x0000_i1148" style="width:0;height:1.5pt" o:hralign="center" o:hrstd="t" o:hr="t" fillcolor="#a0a0a0" stroked="f"/>
        </w:pict>
      </w:r>
    </w:p>
    <w:p w14:paraId="6E05C8E0" w14:textId="77777777" w:rsidR="00DB6ED9" w:rsidRPr="00DB6ED9" w:rsidRDefault="00DB6ED9" w:rsidP="00DB6ED9">
      <w:pPr>
        <w:rPr>
          <w:b/>
          <w:bCs/>
          <w:sz w:val="32"/>
          <w:szCs w:val="32"/>
        </w:rPr>
      </w:pPr>
      <w:r w:rsidRPr="00DB6ED9">
        <w:rPr>
          <w:b/>
          <w:bCs/>
          <w:sz w:val="32"/>
          <w:szCs w:val="32"/>
        </w:rPr>
        <w:t>124. Create Bookmark</w:t>
      </w:r>
    </w:p>
    <w:p w14:paraId="6EF822A6" w14:textId="77777777" w:rsidR="00DB6ED9" w:rsidRPr="00DB6ED9" w:rsidRDefault="00DB6ED9" w:rsidP="00DB6ED9">
      <w:pPr>
        <w:rPr>
          <w:sz w:val="32"/>
          <w:szCs w:val="32"/>
        </w:rPr>
      </w:pPr>
      <w:r w:rsidRPr="00DB6ED9">
        <w:rPr>
          <w:sz w:val="32"/>
          <w:szCs w:val="32"/>
        </w:rPr>
        <w:t>Name:</w:t>
      </w:r>
    </w:p>
    <w:p w14:paraId="40561C16" w14:textId="77777777" w:rsidR="00DB6ED9" w:rsidRPr="00DB6ED9" w:rsidRDefault="00DB6ED9" w:rsidP="00DB6ED9">
      <w:pPr>
        <w:rPr>
          <w:sz w:val="32"/>
          <w:szCs w:val="32"/>
        </w:rPr>
      </w:pPr>
      <w:r w:rsidRPr="00DB6ED9">
        <w:rPr>
          <w:sz w:val="32"/>
          <w:szCs w:val="32"/>
        </w:rPr>
        <w:t>Reset Executive Filters</w:t>
      </w:r>
    </w:p>
    <w:p w14:paraId="4280537B" w14:textId="77777777" w:rsidR="00DB6ED9" w:rsidRPr="00DB6ED9" w:rsidRDefault="00000000" w:rsidP="00DB6ED9">
      <w:pPr>
        <w:rPr>
          <w:sz w:val="32"/>
          <w:szCs w:val="32"/>
        </w:rPr>
      </w:pPr>
      <w:r>
        <w:rPr>
          <w:sz w:val="32"/>
          <w:szCs w:val="32"/>
        </w:rPr>
        <w:pict w14:anchorId="5EAEFB61">
          <v:rect id="_x0000_i1149" style="width:0;height:1.5pt" o:hralign="center" o:hrstd="t" o:hr="t" fillcolor="#a0a0a0" stroked="f"/>
        </w:pict>
      </w:r>
    </w:p>
    <w:p w14:paraId="500F6734" w14:textId="77777777" w:rsidR="00DB6ED9" w:rsidRPr="00DB6ED9" w:rsidRDefault="00DB6ED9" w:rsidP="00DB6ED9">
      <w:pPr>
        <w:rPr>
          <w:b/>
          <w:bCs/>
          <w:sz w:val="32"/>
          <w:szCs w:val="32"/>
        </w:rPr>
      </w:pPr>
      <w:r w:rsidRPr="00DB6ED9">
        <w:rPr>
          <w:b/>
          <w:bCs/>
          <w:sz w:val="32"/>
          <w:szCs w:val="32"/>
        </w:rPr>
        <w:t>125. Add Button</w:t>
      </w:r>
    </w:p>
    <w:p w14:paraId="79F727B4" w14:textId="77777777" w:rsidR="00DB6ED9" w:rsidRPr="00DB6ED9" w:rsidRDefault="00DB6ED9" w:rsidP="00DB6ED9">
      <w:pPr>
        <w:rPr>
          <w:sz w:val="32"/>
          <w:szCs w:val="32"/>
        </w:rPr>
      </w:pPr>
      <w:r w:rsidRPr="00DB6ED9">
        <w:rPr>
          <w:sz w:val="32"/>
          <w:szCs w:val="32"/>
        </w:rPr>
        <w:t>Button text:</w:t>
      </w:r>
    </w:p>
    <w:p w14:paraId="19BB2139" w14:textId="77777777" w:rsidR="00DB6ED9" w:rsidRPr="00DB6ED9" w:rsidRDefault="00DB6ED9" w:rsidP="00DB6ED9">
      <w:pPr>
        <w:rPr>
          <w:b/>
          <w:bCs/>
          <w:sz w:val="32"/>
          <w:szCs w:val="32"/>
        </w:rPr>
      </w:pPr>
      <w:r w:rsidRPr="00DB6ED9">
        <w:rPr>
          <w:b/>
          <w:bCs/>
          <w:sz w:val="32"/>
          <w:szCs w:val="32"/>
        </w:rPr>
        <w:t>Reset Filters.</w:t>
      </w:r>
    </w:p>
    <w:p w14:paraId="3AF652DC" w14:textId="77777777" w:rsidR="00DB6ED9" w:rsidRPr="00DB6ED9" w:rsidRDefault="00DB6ED9" w:rsidP="00DB6ED9">
      <w:pPr>
        <w:rPr>
          <w:sz w:val="32"/>
          <w:szCs w:val="32"/>
        </w:rPr>
      </w:pPr>
      <w:r w:rsidRPr="00DB6ED9">
        <w:rPr>
          <w:sz w:val="32"/>
          <w:szCs w:val="32"/>
        </w:rPr>
        <w:t>Action:</w:t>
      </w:r>
    </w:p>
    <w:p w14:paraId="16D5A2E2" w14:textId="77777777" w:rsidR="00DB6ED9" w:rsidRPr="00DB6ED9" w:rsidRDefault="00DB6ED9" w:rsidP="00DB6ED9">
      <w:pPr>
        <w:rPr>
          <w:b/>
          <w:bCs/>
          <w:sz w:val="32"/>
          <w:szCs w:val="32"/>
        </w:rPr>
      </w:pPr>
      <w:r w:rsidRPr="00DB6ED9">
        <w:rPr>
          <w:b/>
          <w:bCs/>
          <w:sz w:val="32"/>
          <w:szCs w:val="32"/>
        </w:rPr>
        <w:t>Bookmark.</w:t>
      </w:r>
    </w:p>
    <w:p w14:paraId="1CD66D3A" w14:textId="77777777" w:rsidR="00DB6ED9" w:rsidRPr="00DB6ED9" w:rsidRDefault="00DB6ED9" w:rsidP="00DB6ED9">
      <w:pPr>
        <w:rPr>
          <w:sz w:val="32"/>
          <w:szCs w:val="32"/>
        </w:rPr>
      </w:pPr>
      <w:r w:rsidRPr="00DB6ED9">
        <w:rPr>
          <w:sz w:val="32"/>
          <w:szCs w:val="32"/>
        </w:rPr>
        <w:t>Destination:</w:t>
      </w:r>
    </w:p>
    <w:p w14:paraId="69291B97" w14:textId="77777777" w:rsidR="00DB6ED9" w:rsidRPr="00DB6ED9" w:rsidRDefault="00DB6ED9" w:rsidP="00DB6ED9">
      <w:pPr>
        <w:rPr>
          <w:sz w:val="32"/>
          <w:szCs w:val="32"/>
        </w:rPr>
      </w:pPr>
      <w:r w:rsidRPr="00DB6ED9">
        <w:rPr>
          <w:sz w:val="32"/>
          <w:szCs w:val="32"/>
        </w:rPr>
        <w:t>Reset Executive Filters</w:t>
      </w:r>
    </w:p>
    <w:p w14:paraId="691461AB" w14:textId="77777777" w:rsidR="00DB6ED9" w:rsidRPr="00DB6ED9" w:rsidRDefault="00000000" w:rsidP="00DB6ED9">
      <w:pPr>
        <w:rPr>
          <w:sz w:val="32"/>
          <w:szCs w:val="32"/>
        </w:rPr>
      </w:pPr>
      <w:r>
        <w:rPr>
          <w:sz w:val="32"/>
          <w:szCs w:val="32"/>
        </w:rPr>
        <w:pict w14:anchorId="79EE9AFE">
          <v:rect id="_x0000_i1150" style="width:0;height:1.5pt" o:hralign="center" o:hrstd="t" o:hr="t" fillcolor="#a0a0a0" stroked="f"/>
        </w:pict>
      </w:r>
    </w:p>
    <w:p w14:paraId="4DF3D9F3" w14:textId="77777777" w:rsidR="00DB6ED9" w:rsidRPr="00DB6ED9" w:rsidRDefault="00DB6ED9" w:rsidP="00DB6ED9">
      <w:pPr>
        <w:rPr>
          <w:b/>
          <w:bCs/>
          <w:sz w:val="32"/>
          <w:szCs w:val="32"/>
        </w:rPr>
      </w:pPr>
      <w:r w:rsidRPr="00DB6ED9">
        <w:rPr>
          <w:b/>
          <w:bCs/>
          <w:sz w:val="32"/>
          <w:szCs w:val="32"/>
        </w:rPr>
        <w:t>126. Test</w:t>
      </w:r>
    </w:p>
    <w:p w14:paraId="1EFD30A5" w14:textId="77777777" w:rsidR="00DB6ED9" w:rsidRPr="00DB6ED9" w:rsidRDefault="00DB6ED9" w:rsidP="00DB6ED9">
      <w:pPr>
        <w:rPr>
          <w:sz w:val="32"/>
          <w:szCs w:val="32"/>
        </w:rPr>
      </w:pPr>
      <w:r w:rsidRPr="00DB6ED9">
        <w:rPr>
          <w:sz w:val="32"/>
          <w:szCs w:val="32"/>
        </w:rPr>
        <w:t>Select:</w:t>
      </w:r>
    </w:p>
    <w:p w14:paraId="723FFCF6" w14:textId="77777777" w:rsidR="00DB6ED9" w:rsidRPr="00DB6ED9" w:rsidRDefault="00DB6ED9" w:rsidP="00DB6ED9">
      <w:pPr>
        <w:rPr>
          <w:sz w:val="32"/>
          <w:szCs w:val="32"/>
        </w:rPr>
      </w:pPr>
      <w:r w:rsidRPr="00DB6ED9">
        <w:rPr>
          <w:sz w:val="32"/>
          <w:szCs w:val="32"/>
        </w:rPr>
        <w:t>2026</w:t>
      </w:r>
    </w:p>
    <w:p w14:paraId="1BD84D19" w14:textId="77777777" w:rsidR="00DB6ED9" w:rsidRPr="00DB6ED9" w:rsidRDefault="00DB6ED9" w:rsidP="00DB6ED9">
      <w:pPr>
        <w:rPr>
          <w:sz w:val="32"/>
          <w:szCs w:val="32"/>
        </w:rPr>
      </w:pPr>
    </w:p>
    <w:p w14:paraId="541288EE" w14:textId="77777777" w:rsidR="00DB6ED9" w:rsidRPr="00DB6ED9" w:rsidRDefault="00DB6ED9" w:rsidP="00DB6ED9">
      <w:pPr>
        <w:rPr>
          <w:sz w:val="32"/>
          <w:szCs w:val="32"/>
        </w:rPr>
      </w:pPr>
      <w:r w:rsidRPr="00DB6ED9">
        <w:rPr>
          <w:sz w:val="32"/>
          <w:szCs w:val="32"/>
        </w:rPr>
        <w:t>Finance</w:t>
      </w:r>
    </w:p>
    <w:p w14:paraId="661BEBEC" w14:textId="77777777" w:rsidR="00DB6ED9" w:rsidRPr="00DB6ED9" w:rsidRDefault="00DB6ED9" w:rsidP="00DB6ED9">
      <w:pPr>
        <w:rPr>
          <w:sz w:val="32"/>
          <w:szCs w:val="32"/>
        </w:rPr>
      </w:pPr>
    </w:p>
    <w:p w14:paraId="5836B84A" w14:textId="77777777" w:rsidR="00DB6ED9" w:rsidRPr="00DB6ED9" w:rsidRDefault="00DB6ED9" w:rsidP="00DB6ED9">
      <w:pPr>
        <w:rPr>
          <w:sz w:val="32"/>
          <w:szCs w:val="32"/>
        </w:rPr>
      </w:pPr>
      <w:r w:rsidRPr="00DB6ED9">
        <w:rPr>
          <w:sz w:val="32"/>
          <w:szCs w:val="32"/>
        </w:rPr>
        <w:t>Sick Leave</w:t>
      </w:r>
    </w:p>
    <w:p w14:paraId="4648DCE1" w14:textId="77777777" w:rsidR="00DB6ED9" w:rsidRPr="00DB6ED9" w:rsidRDefault="00DB6ED9" w:rsidP="00DB6ED9">
      <w:pPr>
        <w:rPr>
          <w:sz w:val="32"/>
          <w:szCs w:val="32"/>
        </w:rPr>
      </w:pPr>
      <w:r w:rsidRPr="00DB6ED9">
        <w:rPr>
          <w:sz w:val="32"/>
          <w:szCs w:val="32"/>
        </w:rPr>
        <w:t>Then click:</w:t>
      </w:r>
    </w:p>
    <w:p w14:paraId="744E7016" w14:textId="77777777" w:rsidR="00DB6ED9" w:rsidRPr="00DB6ED9" w:rsidRDefault="00DB6ED9" w:rsidP="00DB6ED9">
      <w:pPr>
        <w:rPr>
          <w:b/>
          <w:bCs/>
          <w:sz w:val="32"/>
          <w:szCs w:val="32"/>
        </w:rPr>
      </w:pPr>
      <w:r w:rsidRPr="00DB6ED9">
        <w:rPr>
          <w:b/>
          <w:bCs/>
          <w:sz w:val="32"/>
          <w:szCs w:val="32"/>
        </w:rPr>
        <w:t>Reset Filters.</w:t>
      </w:r>
    </w:p>
    <w:p w14:paraId="002EFFB8" w14:textId="77777777" w:rsidR="00DB6ED9" w:rsidRPr="00DB6ED9" w:rsidRDefault="00DB6ED9" w:rsidP="00DB6ED9">
      <w:pPr>
        <w:rPr>
          <w:sz w:val="32"/>
          <w:szCs w:val="32"/>
        </w:rPr>
      </w:pPr>
      <w:r w:rsidRPr="00DB6ED9">
        <w:rPr>
          <w:sz w:val="32"/>
          <w:szCs w:val="32"/>
        </w:rPr>
        <w:t>Expected:</w:t>
      </w:r>
    </w:p>
    <w:p w14:paraId="2614F5E9" w14:textId="77777777" w:rsidR="00DB6ED9" w:rsidRPr="00DB6ED9" w:rsidRDefault="00DB6ED9" w:rsidP="00DB6ED9">
      <w:pPr>
        <w:rPr>
          <w:b/>
          <w:bCs/>
          <w:sz w:val="32"/>
          <w:szCs w:val="32"/>
        </w:rPr>
      </w:pPr>
      <w:r w:rsidRPr="00DB6ED9">
        <w:rPr>
          <w:b/>
          <w:bCs/>
          <w:sz w:val="32"/>
          <w:szCs w:val="32"/>
        </w:rPr>
        <w:t>Default state restored.</w:t>
      </w:r>
    </w:p>
    <w:p w14:paraId="0D2AAABD" w14:textId="77777777" w:rsidR="00DB6ED9" w:rsidRPr="00DB6ED9" w:rsidRDefault="00000000" w:rsidP="00DB6ED9">
      <w:pPr>
        <w:rPr>
          <w:sz w:val="32"/>
          <w:szCs w:val="32"/>
        </w:rPr>
      </w:pPr>
      <w:r>
        <w:rPr>
          <w:sz w:val="32"/>
          <w:szCs w:val="32"/>
        </w:rPr>
        <w:pict w14:anchorId="51BCEB8C">
          <v:rect id="_x0000_i1151" style="width:0;height:1.5pt" o:hralign="center" o:hrstd="t" o:hr="t" fillcolor="#a0a0a0" stroked="f"/>
        </w:pict>
      </w:r>
    </w:p>
    <w:p w14:paraId="38E4D446" w14:textId="77777777" w:rsidR="00DB6ED9" w:rsidRPr="00DB6ED9" w:rsidRDefault="00DB6ED9" w:rsidP="00DB6ED9">
      <w:pPr>
        <w:rPr>
          <w:b/>
          <w:bCs/>
          <w:sz w:val="32"/>
          <w:szCs w:val="32"/>
        </w:rPr>
      </w:pPr>
      <w:r w:rsidRPr="00DB6ED9">
        <w:rPr>
          <w:b/>
          <w:bCs/>
          <w:sz w:val="32"/>
          <w:szCs w:val="32"/>
        </w:rPr>
        <w:t>127. Bookmark Maintenance</w:t>
      </w:r>
    </w:p>
    <w:p w14:paraId="3DB06370" w14:textId="77777777" w:rsidR="00DB6ED9" w:rsidRPr="00DB6ED9" w:rsidRDefault="00DB6ED9" w:rsidP="00DB6ED9">
      <w:pPr>
        <w:rPr>
          <w:sz w:val="32"/>
          <w:szCs w:val="32"/>
        </w:rPr>
      </w:pPr>
      <w:r w:rsidRPr="00DB6ED9">
        <w:rPr>
          <w:sz w:val="32"/>
          <w:szCs w:val="32"/>
        </w:rPr>
        <w:t>If you intentionally change the desired default slicer state later:</w:t>
      </w:r>
    </w:p>
    <w:p w14:paraId="32E389A5" w14:textId="77777777" w:rsidR="00DB6ED9" w:rsidRPr="00DB6ED9" w:rsidRDefault="00DB6ED9" w:rsidP="00DB6ED9">
      <w:pPr>
        <w:rPr>
          <w:b/>
          <w:bCs/>
          <w:sz w:val="32"/>
          <w:szCs w:val="32"/>
        </w:rPr>
      </w:pPr>
      <w:r w:rsidRPr="00DB6ED9">
        <w:rPr>
          <w:b/>
          <w:bCs/>
          <w:sz w:val="32"/>
          <w:szCs w:val="32"/>
        </w:rPr>
        <w:t>Update the Bookmark.</w:t>
      </w:r>
    </w:p>
    <w:p w14:paraId="5E243D21" w14:textId="77777777" w:rsidR="00DB6ED9" w:rsidRPr="00DB6ED9" w:rsidRDefault="00DB6ED9" w:rsidP="00DB6ED9">
      <w:pPr>
        <w:rPr>
          <w:sz w:val="32"/>
          <w:szCs w:val="32"/>
        </w:rPr>
      </w:pPr>
      <w:r w:rsidRPr="00DB6ED9">
        <w:rPr>
          <w:sz w:val="32"/>
          <w:szCs w:val="32"/>
        </w:rPr>
        <w:t>Otherwise it may restore:</w:t>
      </w:r>
    </w:p>
    <w:p w14:paraId="2F4A120D" w14:textId="77777777" w:rsidR="00DB6ED9" w:rsidRPr="00DB6ED9" w:rsidRDefault="00DB6ED9" w:rsidP="00DB6ED9">
      <w:pPr>
        <w:rPr>
          <w:b/>
          <w:bCs/>
          <w:sz w:val="32"/>
          <w:szCs w:val="32"/>
        </w:rPr>
      </w:pPr>
      <w:r w:rsidRPr="00DB6ED9">
        <w:rPr>
          <w:b/>
          <w:bCs/>
          <w:sz w:val="32"/>
          <w:szCs w:val="32"/>
        </w:rPr>
        <w:t>An old state.</w:t>
      </w:r>
    </w:p>
    <w:p w14:paraId="47A34840" w14:textId="77777777" w:rsidR="00DB6ED9" w:rsidRPr="00DB6ED9" w:rsidRDefault="00000000" w:rsidP="00DB6ED9">
      <w:pPr>
        <w:rPr>
          <w:sz w:val="32"/>
          <w:szCs w:val="32"/>
        </w:rPr>
      </w:pPr>
      <w:r>
        <w:rPr>
          <w:sz w:val="32"/>
          <w:szCs w:val="32"/>
        </w:rPr>
        <w:pict w14:anchorId="57A53BA4">
          <v:rect id="_x0000_i1152" style="width:0;height:1.5pt" o:hralign="center" o:hrstd="t" o:hr="t" fillcolor="#a0a0a0" stroked="f"/>
        </w:pict>
      </w:r>
    </w:p>
    <w:p w14:paraId="5E179CAF" w14:textId="77777777" w:rsidR="00DB6ED9" w:rsidRPr="00DB6ED9" w:rsidRDefault="00DB6ED9" w:rsidP="00DB6ED9">
      <w:pPr>
        <w:rPr>
          <w:b/>
          <w:bCs/>
          <w:sz w:val="32"/>
          <w:szCs w:val="32"/>
        </w:rPr>
      </w:pPr>
      <w:r w:rsidRPr="00DB6ED9">
        <w:rPr>
          <w:b/>
          <w:bCs/>
          <w:sz w:val="32"/>
          <w:szCs w:val="32"/>
        </w:rPr>
        <w:t>PART AN — BOOKMARK NAVIGATOR</w:t>
      </w:r>
    </w:p>
    <w:p w14:paraId="4AE2D2D2" w14:textId="77777777" w:rsidR="00DB6ED9" w:rsidRPr="00DB6ED9" w:rsidRDefault="00DB6ED9" w:rsidP="00DB6ED9">
      <w:pPr>
        <w:rPr>
          <w:b/>
          <w:bCs/>
          <w:sz w:val="32"/>
          <w:szCs w:val="32"/>
        </w:rPr>
      </w:pPr>
      <w:r w:rsidRPr="00DB6ED9">
        <w:rPr>
          <w:b/>
          <w:bCs/>
          <w:sz w:val="32"/>
          <w:szCs w:val="32"/>
        </w:rPr>
        <w:t>128. Bonus</w:t>
      </w:r>
    </w:p>
    <w:p w14:paraId="7ABE95AE" w14:textId="77777777" w:rsidR="00DB6ED9" w:rsidRPr="00DB6ED9" w:rsidRDefault="00DB6ED9" w:rsidP="00DB6ED9">
      <w:pPr>
        <w:rPr>
          <w:sz w:val="32"/>
          <w:szCs w:val="32"/>
        </w:rPr>
      </w:pPr>
      <w:r w:rsidRPr="00DB6ED9">
        <w:rPr>
          <w:sz w:val="32"/>
          <w:szCs w:val="32"/>
        </w:rPr>
        <w:t>If several bookmarks support a report experience:</w:t>
      </w:r>
    </w:p>
    <w:p w14:paraId="7C813AC7" w14:textId="77777777" w:rsidR="00DB6ED9" w:rsidRPr="00DB6ED9" w:rsidRDefault="00DB6ED9" w:rsidP="00DB6ED9">
      <w:pPr>
        <w:rPr>
          <w:sz w:val="32"/>
          <w:szCs w:val="32"/>
        </w:rPr>
      </w:pPr>
      <w:r w:rsidRPr="00DB6ED9">
        <w:rPr>
          <w:sz w:val="32"/>
          <w:szCs w:val="32"/>
        </w:rPr>
        <w:t>Use:</w:t>
      </w:r>
    </w:p>
    <w:p w14:paraId="04B8ED31" w14:textId="77777777" w:rsidR="00DB6ED9" w:rsidRPr="00DB6ED9" w:rsidRDefault="00DB6ED9" w:rsidP="00DB6ED9">
      <w:pPr>
        <w:rPr>
          <w:b/>
          <w:bCs/>
          <w:sz w:val="32"/>
          <w:szCs w:val="32"/>
        </w:rPr>
      </w:pPr>
      <w:r w:rsidRPr="00DB6ED9">
        <w:rPr>
          <w:b/>
          <w:bCs/>
          <w:sz w:val="32"/>
          <w:szCs w:val="32"/>
        </w:rPr>
        <w:t>Bookmark Navigator.</w:t>
      </w:r>
    </w:p>
    <w:p w14:paraId="45701EE2" w14:textId="77777777" w:rsidR="00DB6ED9" w:rsidRPr="00DB6ED9" w:rsidRDefault="00DB6ED9" w:rsidP="00DB6ED9">
      <w:pPr>
        <w:rPr>
          <w:sz w:val="32"/>
          <w:szCs w:val="32"/>
        </w:rPr>
      </w:pPr>
      <w:r w:rsidRPr="00DB6ED9">
        <w:rPr>
          <w:sz w:val="32"/>
          <w:szCs w:val="32"/>
        </w:rPr>
        <w:t>It can automatically reflect:</w:t>
      </w:r>
    </w:p>
    <w:p w14:paraId="795D92C6" w14:textId="77777777" w:rsidR="00DB6ED9" w:rsidRPr="00DB6ED9" w:rsidRDefault="00DB6ED9" w:rsidP="00DB6ED9">
      <w:pPr>
        <w:rPr>
          <w:b/>
          <w:bCs/>
          <w:sz w:val="32"/>
          <w:szCs w:val="32"/>
        </w:rPr>
      </w:pPr>
      <w:r w:rsidRPr="00DB6ED9">
        <w:rPr>
          <w:b/>
          <w:bCs/>
          <w:sz w:val="32"/>
          <w:szCs w:val="32"/>
        </w:rPr>
        <w:t>Bookmark names/order within the chosen group.</w:t>
      </w:r>
    </w:p>
    <w:p w14:paraId="15D4AB7F" w14:textId="77777777" w:rsidR="00DB6ED9" w:rsidRPr="00DB6ED9" w:rsidRDefault="00000000" w:rsidP="00DB6ED9">
      <w:pPr>
        <w:rPr>
          <w:sz w:val="32"/>
          <w:szCs w:val="32"/>
        </w:rPr>
      </w:pPr>
      <w:r>
        <w:rPr>
          <w:sz w:val="32"/>
          <w:szCs w:val="32"/>
        </w:rPr>
        <w:pict w14:anchorId="78EDDDFD">
          <v:rect id="_x0000_i1153" style="width:0;height:1.5pt" o:hralign="center" o:hrstd="t" o:hr="t" fillcolor="#a0a0a0" stroked="f"/>
        </w:pict>
      </w:r>
    </w:p>
    <w:p w14:paraId="1AC3DA77" w14:textId="77777777" w:rsidR="00DB6ED9" w:rsidRPr="00DB6ED9" w:rsidRDefault="00DB6ED9" w:rsidP="00DB6ED9">
      <w:pPr>
        <w:rPr>
          <w:b/>
          <w:bCs/>
          <w:sz w:val="32"/>
          <w:szCs w:val="32"/>
        </w:rPr>
      </w:pPr>
      <w:r w:rsidRPr="00DB6ED9">
        <w:rPr>
          <w:b/>
          <w:bCs/>
          <w:sz w:val="32"/>
          <w:szCs w:val="32"/>
        </w:rPr>
        <w:t>129. Don't Overbuild</w:t>
      </w:r>
    </w:p>
    <w:p w14:paraId="66A0CAF7" w14:textId="77777777" w:rsidR="00DB6ED9" w:rsidRPr="00DB6ED9" w:rsidRDefault="00DB6ED9" w:rsidP="00DB6ED9">
      <w:pPr>
        <w:rPr>
          <w:sz w:val="32"/>
          <w:szCs w:val="32"/>
        </w:rPr>
      </w:pPr>
      <w:r w:rsidRPr="00DB6ED9">
        <w:rPr>
          <w:sz w:val="32"/>
          <w:szCs w:val="32"/>
        </w:rPr>
        <w:t>For today's report:</w:t>
      </w:r>
    </w:p>
    <w:p w14:paraId="4197475D" w14:textId="77777777" w:rsidR="00DB6ED9" w:rsidRPr="00DB6ED9" w:rsidRDefault="00DB6ED9" w:rsidP="00DB6ED9">
      <w:pPr>
        <w:rPr>
          <w:b/>
          <w:bCs/>
          <w:sz w:val="32"/>
          <w:szCs w:val="32"/>
        </w:rPr>
      </w:pPr>
      <w:r w:rsidRPr="00DB6ED9">
        <w:rPr>
          <w:b/>
          <w:bCs/>
          <w:sz w:val="32"/>
          <w:szCs w:val="32"/>
        </w:rPr>
        <w:t>Page Navigator</w:t>
      </w:r>
    </w:p>
    <w:p w14:paraId="63998842" w14:textId="77777777" w:rsidR="00DB6ED9" w:rsidRPr="00DB6ED9" w:rsidRDefault="00DB6ED9" w:rsidP="00DB6ED9">
      <w:pPr>
        <w:rPr>
          <w:sz w:val="32"/>
          <w:szCs w:val="32"/>
        </w:rPr>
      </w:pPr>
      <w:r w:rsidRPr="00DB6ED9">
        <w:rPr>
          <w:sz w:val="32"/>
          <w:szCs w:val="32"/>
        </w:rPr>
        <w:t>is the primary navigation mechanism.</w:t>
      </w:r>
    </w:p>
    <w:p w14:paraId="140D4523" w14:textId="77777777" w:rsidR="00DB6ED9" w:rsidRPr="00DB6ED9" w:rsidRDefault="00DB6ED9" w:rsidP="00DB6ED9">
      <w:pPr>
        <w:rPr>
          <w:sz w:val="32"/>
          <w:szCs w:val="32"/>
        </w:rPr>
      </w:pPr>
      <w:r w:rsidRPr="00DB6ED9">
        <w:rPr>
          <w:sz w:val="32"/>
          <w:szCs w:val="32"/>
        </w:rPr>
        <w:t>Bookmarks are:</w:t>
      </w:r>
    </w:p>
    <w:p w14:paraId="5C221E8A" w14:textId="77777777" w:rsidR="00DB6ED9" w:rsidRPr="00DB6ED9" w:rsidRDefault="00DB6ED9" w:rsidP="00DB6ED9">
      <w:pPr>
        <w:rPr>
          <w:b/>
          <w:bCs/>
          <w:sz w:val="32"/>
          <w:szCs w:val="32"/>
        </w:rPr>
      </w:pPr>
      <w:r w:rsidRPr="00DB6ED9">
        <w:rPr>
          <w:b/>
          <w:bCs/>
          <w:sz w:val="32"/>
          <w:szCs w:val="32"/>
        </w:rPr>
        <w:t>Supporting interactivity.</w:t>
      </w:r>
    </w:p>
    <w:p w14:paraId="23FA7145" w14:textId="77777777" w:rsidR="00DB6ED9" w:rsidRPr="00DB6ED9" w:rsidRDefault="00000000" w:rsidP="00DB6ED9">
      <w:pPr>
        <w:rPr>
          <w:sz w:val="32"/>
          <w:szCs w:val="32"/>
        </w:rPr>
      </w:pPr>
      <w:r>
        <w:rPr>
          <w:sz w:val="32"/>
          <w:szCs w:val="32"/>
        </w:rPr>
        <w:pict w14:anchorId="586A23D3">
          <v:rect id="_x0000_i1154" style="width:0;height:1.5pt" o:hralign="center" o:hrstd="t" o:hr="t" fillcolor="#a0a0a0" stroked="f"/>
        </w:pict>
      </w:r>
    </w:p>
    <w:p w14:paraId="59D83570" w14:textId="77777777" w:rsidR="00DB6ED9" w:rsidRPr="00DB6ED9" w:rsidRDefault="00DB6ED9" w:rsidP="00DB6ED9">
      <w:pPr>
        <w:rPr>
          <w:b/>
          <w:bCs/>
          <w:sz w:val="32"/>
          <w:szCs w:val="32"/>
        </w:rPr>
      </w:pPr>
      <w:r w:rsidRPr="00DB6ED9">
        <w:rPr>
          <w:b/>
          <w:bCs/>
          <w:sz w:val="32"/>
          <w:szCs w:val="32"/>
        </w:rPr>
        <w:t>PART AO — SYNC SLICERS</w:t>
      </w:r>
    </w:p>
    <w:p w14:paraId="5686ED91" w14:textId="77777777" w:rsidR="00DB6ED9" w:rsidRPr="00DB6ED9" w:rsidRDefault="00DB6ED9" w:rsidP="00DB6ED9">
      <w:pPr>
        <w:rPr>
          <w:b/>
          <w:bCs/>
          <w:sz w:val="32"/>
          <w:szCs w:val="32"/>
        </w:rPr>
      </w:pPr>
      <w:r w:rsidRPr="00DB6ED9">
        <w:rPr>
          <w:b/>
          <w:bCs/>
          <w:sz w:val="32"/>
          <w:szCs w:val="32"/>
        </w:rPr>
        <w:t>130. Problem</w:t>
      </w:r>
    </w:p>
    <w:p w14:paraId="1154B263" w14:textId="77777777" w:rsidR="00DB6ED9" w:rsidRPr="00DB6ED9" w:rsidRDefault="00DB6ED9" w:rsidP="00DB6ED9">
      <w:pPr>
        <w:rPr>
          <w:sz w:val="32"/>
          <w:szCs w:val="32"/>
        </w:rPr>
      </w:pPr>
      <w:r w:rsidRPr="00DB6ED9">
        <w:rPr>
          <w:sz w:val="32"/>
          <w:szCs w:val="32"/>
        </w:rPr>
        <w:t>Executive page:</w:t>
      </w:r>
    </w:p>
    <w:p w14:paraId="794C4A37" w14:textId="77777777" w:rsidR="00DB6ED9" w:rsidRPr="00DB6ED9" w:rsidRDefault="00DB6ED9" w:rsidP="00DB6ED9">
      <w:pPr>
        <w:rPr>
          <w:sz w:val="32"/>
          <w:szCs w:val="32"/>
        </w:rPr>
      </w:pPr>
      <w:r w:rsidRPr="00DB6ED9">
        <w:rPr>
          <w:sz w:val="32"/>
          <w:szCs w:val="32"/>
        </w:rPr>
        <w:t>Year = 2026</w:t>
      </w:r>
    </w:p>
    <w:p w14:paraId="7EC82067" w14:textId="77777777" w:rsidR="00DB6ED9" w:rsidRPr="00DB6ED9" w:rsidRDefault="00DB6ED9" w:rsidP="00DB6ED9">
      <w:pPr>
        <w:rPr>
          <w:sz w:val="32"/>
          <w:szCs w:val="32"/>
        </w:rPr>
      </w:pPr>
      <w:r w:rsidRPr="00DB6ED9">
        <w:rPr>
          <w:sz w:val="32"/>
          <w:szCs w:val="32"/>
        </w:rPr>
        <w:t>User goes to:</w:t>
      </w:r>
    </w:p>
    <w:p w14:paraId="5E901C82" w14:textId="77777777" w:rsidR="00DB6ED9" w:rsidRPr="00DB6ED9" w:rsidRDefault="00DB6ED9" w:rsidP="00DB6ED9">
      <w:pPr>
        <w:rPr>
          <w:b/>
          <w:bCs/>
          <w:sz w:val="32"/>
          <w:szCs w:val="32"/>
        </w:rPr>
      </w:pPr>
      <w:r w:rsidRPr="00DB6ED9">
        <w:rPr>
          <w:b/>
          <w:bCs/>
          <w:sz w:val="32"/>
          <w:szCs w:val="32"/>
        </w:rPr>
        <w:t>Department Analysis.</w:t>
      </w:r>
    </w:p>
    <w:p w14:paraId="59A28243" w14:textId="77777777" w:rsidR="00DB6ED9" w:rsidRPr="00DB6ED9" w:rsidRDefault="00DB6ED9" w:rsidP="00DB6ED9">
      <w:pPr>
        <w:rPr>
          <w:sz w:val="32"/>
          <w:szCs w:val="32"/>
        </w:rPr>
      </w:pPr>
      <w:r w:rsidRPr="00DB6ED9">
        <w:rPr>
          <w:sz w:val="32"/>
          <w:szCs w:val="32"/>
        </w:rPr>
        <w:t>Should the Year filter remain?</w:t>
      </w:r>
    </w:p>
    <w:p w14:paraId="4A6C38C7" w14:textId="77777777" w:rsidR="00DB6ED9" w:rsidRPr="00DB6ED9" w:rsidRDefault="00DB6ED9" w:rsidP="00DB6ED9">
      <w:pPr>
        <w:rPr>
          <w:sz w:val="32"/>
          <w:szCs w:val="32"/>
        </w:rPr>
      </w:pPr>
      <w:r w:rsidRPr="00DB6ED9">
        <w:rPr>
          <w:sz w:val="32"/>
          <w:szCs w:val="32"/>
        </w:rPr>
        <w:t>Often:</w:t>
      </w:r>
    </w:p>
    <w:p w14:paraId="34CB0E79" w14:textId="77777777" w:rsidR="00DB6ED9" w:rsidRPr="00DB6ED9" w:rsidRDefault="00DB6ED9" w:rsidP="00DB6ED9">
      <w:pPr>
        <w:rPr>
          <w:b/>
          <w:bCs/>
          <w:sz w:val="32"/>
          <w:szCs w:val="32"/>
        </w:rPr>
      </w:pPr>
      <w:r w:rsidRPr="00DB6ED9">
        <w:rPr>
          <w:b/>
          <w:bCs/>
          <w:sz w:val="32"/>
          <w:szCs w:val="32"/>
        </w:rPr>
        <w:t>Yes.</w:t>
      </w:r>
    </w:p>
    <w:p w14:paraId="6CF70C2D" w14:textId="77777777" w:rsidR="00DB6ED9" w:rsidRPr="00DB6ED9" w:rsidRDefault="00000000" w:rsidP="00DB6ED9">
      <w:pPr>
        <w:rPr>
          <w:sz w:val="32"/>
          <w:szCs w:val="32"/>
        </w:rPr>
      </w:pPr>
      <w:r>
        <w:rPr>
          <w:sz w:val="32"/>
          <w:szCs w:val="32"/>
        </w:rPr>
        <w:pict w14:anchorId="7AED4BA9">
          <v:rect id="_x0000_i1155" style="width:0;height:1.5pt" o:hralign="center" o:hrstd="t" o:hr="t" fillcolor="#a0a0a0" stroked="f"/>
        </w:pict>
      </w:r>
    </w:p>
    <w:p w14:paraId="5C9AFA7B" w14:textId="77777777" w:rsidR="00DB6ED9" w:rsidRPr="00DB6ED9" w:rsidRDefault="00DB6ED9" w:rsidP="00DB6ED9">
      <w:pPr>
        <w:rPr>
          <w:b/>
          <w:bCs/>
          <w:sz w:val="32"/>
          <w:szCs w:val="32"/>
        </w:rPr>
      </w:pPr>
      <w:r w:rsidRPr="00DB6ED9">
        <w:rPr>
          <w:b/>
          <w:bCs/>
          <w:sz w:val="32"/>
          <w:szCs w:val="32"/>
        </w:rPr>
        <w:t>131. Sync Slicers</w:t>
      </w:r>
    </w:p>
    <w:p w14:paraId="40881C52" w14:textId="77777777" w:rsidR="00DB6ED9" w:rsidRPr="00DB6ED9" w:rsidRDefault="00DB6ED9" w:rsidP="00DB6ED9">
      <w:pPr>
        <w:rPr>
          <w:sz w:val="32"/>
          <w:szCs w:val="32"/>
        </w:rPr>
      </w:pPr>
      <w:r w:rsidRPr="00DB6ED9">
        <w:rPr>
          <w:sz w:val="32"/>
          <w:szCs w:val="32"/>
        </w:rPr>
        <w:t>Open:</w:t>
      </w:r>
    </w:p>
    <w:p w14:paraId="40B3553F" w14:textId="77777777" w:rsidR="00DB6ED9" w:rsidRPr="00DB6ED9" w:rsidRDefault="00DB6ED9" w:rsidP="00DB6ED9">
      <w:pPr>
        <w:rPr>
          <w:b/>
          <w:bCs/>
          <w:sz w:val="32"/>
          <w:szCs w:val="32"/>
        </w:rPr>
      </w:pPr>
      <w:r w:rsidRPr="00DB6ED9">
        <w:rPr>
          <w:b/>
          <w:bCs/>
          <w:sz w:val="32"/>
          <w:szCs w:val="32"/>
        </w:rPr>
        <w:t xml:space="preserve">View </w:t>
      </w:r>
      <w:r w:rsidRPr="00DB6ED9">
        <w:rPr>
          <w:rFonts w:ascii="Times New Roman" w:hAnsi="Times New Roman" w:cs="Times New Roman"/>
          <w:b/>
          <w:bCs/>
          <w:sz w:val="32"/>
          <w:szCs w:val="32"/>
        </w:rPr>
        <w:t>→</w:t>
      </w:r>
      <w:r w:rsidRPr="00DB6ED9">
        <w:rPr>
          <w:b/>
          <w:bCs/>
          <w:sz w:val="32"/>
          <w:szCs w:val="32"/>
        </w:rPr>
        <w:t xml:space="preserve"> Sync Slicers.</w:t>
      </w:r>
    </w:p>
    <w:p w14:paraId="3ADA3B76" w14:textId="77777777" w:rsidR="00DB6ED9" w:rsidRPr="00DB6ED9" w:rsidRDefault="00000000" w:rsidP="00DB6ED9">
      <w:pPr>
        <w:rPr>
          <w:sz w:val="32"/>
          <w:szCs w:val="32"/>
        </w:rPr>
      </w:pPr>
      <w:r>
        <w:rPr>
          <w:sz w:val="32"/>
          <w:szCs w:val="32"/>
        </w:rPr>
        <w:pict w14:anchorId="7C7C95D1">
          <v:rect id="_x0000_i1156" style="width:0;height:1.5pt" o:hralign="center" o:hrstd="t" o:hr="t" fillcolor="#a0a0a0" stroked="f"/>
        </w:pict>
      </w:r>
    </w:p>
    <w:p w14:paraId="6127F515" w14:textId="77777777" w:rsidR="00DB6ED9" w:rsidRPr="00DB6ED9" w:rsidRDefault="00DB6ED9" w:rsidP="00DB6ED9">
      <w:pPr>
        <w:rPr>
          <w:b/>
          <w:bCs/>
          <w:sz w:val="32"/>
          <w:szCs w:val="32"/>
        </w:rPr>
      </w:pPr>
      <w:r w:rsidRPr="00DB6ED9">
        <w:rPr>
          <w:b/>
          <w:bCs/>
          <w:sz w:val="32"/>
          <w:szCs w:val="32"/>
        </w:rPr>
        <w:t>132. Select Year Slicer</w:t>
      </w:r>
    </w:p>
    <w:p w14:paraId="54F210F4" w14:textId="77777777" w:rsidR="00DB6ED9" w:rsidRPr="00DB6ED9" w:rsidRDefault="00DB6ED9" w:rsidP="00DB6ED9">
      <w:pPr>
        <w:rPr>
          <w:sz w:val="32"/>
          <w:szCs w:val="32"/>
        </w:rPr>
      </w:pPr>
      <w:r w:rsidRPr="00DB6ED9">
        <w:rPr>
          <w:sz w:val="32"/>
          <w:szCs w:val="32"/>
        </w:rPr>
        <w:t>Choose pages where it should:</w:t>
      </w:r>
    </w:p>
    <w:p w14:paraId="658130D0" w14:textId="77777777" w:rsidR="00DB6ED9" w:rsidRPr="00DB6ED9" w:rsidRDefault="00DB6ED9" w:rsidP="00DB6ED9">
      <w:pPr>
        <w:rPr>
          <w:b/>
          <w:bCs/>
          <w:sz w:val="32"/>
          <w:szCs w:val="32"/>
        </w:rPr>
      </w:pPr>
      <w:r w:rsidRPr="00DB6ED9">
        <w:rPr>
          <w:b/>
          <w:bCs/>
          <w:sz w:val="32"/>
          <w:szCs w:val="32"/>
        </w:rPr>
        <w:t>Sync</w:t>
      </w:r>
    </w:p>
    <w:p w14:paraId="283A830A" w14:textId="77777777" w:rsidR="00DB6ED9" w:rsidRPr="00DB6ED9" w:rsidRDefault="00DB6ED9" w:rsidP="00DB6ED9">
      <w:pPr>
        <w:rPr>
          <w:sz w:val="32"/>
          <w:szCs w:val="32"/>
        </w:rPr>
      </w:pPr>
      <w:r w:rsidRPr="00DB6ED9">
        <w:rPr>
          <w:sz w:val="32"/>
          <w:szCs w:val="32"/>
        </w:rPr>
        <w:t>and:</w:t>
      </w:r>
    </w:p>
    <w:p w14:paraId="67C1EA8D" w14:textId="77777777" w:rsidR="00DB6ED9" w:rsidRPr="00DB6ED9" w:rsidRDefault="00DB6ED9" w:rsidP="00DB6ED9">
      <w:pPr>
        <w:rPr>
          <w:b/>
          <w:bCs/>
          <w:sz w:val="32"/>
          <w:szCs w:val="32"/>
        </w:rPr>
      </w:pPr>
      <w:r w:rsidRPr="00DB6ED9">
        <w:rPr>
          <w:b/>
          <w:bCs/>
          <w:sz w:val="32"/>
          <w:szCs w:val="32"/>
        </w:rPr>
        <w:t>Be Visible.</w:t>
      </w:r>
    </w:p>
    <w:p w14:paraId="15500DD9" w14:textId="77777777" w:rsidR="00DB6ED9" w:rsidRPr="00DB6ED9" w:rsidRDefault="00000000" w:rsidP="00DB6ED9">
      <w:pPr>
        <w:rPr>
          <w:sz w:val="32"/>
          <w:szCs w:val="32"/>
        </w:rPr>
      </w:pPr>
      <w:r>
        <w:rPr>
          <w:sz w:val="32"/>
          <w:szCs w:val="32"/>
        </w:rPr>
        <w:pict w14:anchorId="528C63D8">
          <v:rect id="_x0000_i1157" style="width:0;height:1.5pt" o:hralign="center" o:hrstd="t" o:hr="t" fillcolor="#a0a0a0" stroked="f"/>
        </w:pict>
      </w:r>
    </w:p>
    <w:p w14:paraId="3B300384" w14:textId="77777777" w:rsidR="00DB6ED9" w:rsidRPr="00DB6ED9" w:rsidRDefault="00DB6ED9" w:rsidP="00DB6ED9">
      <w:pPr>
        <w:rPr>
          <w:b/>
          <w:bCs/>
          <w:sz w:val="32"/>
          <w:szCs w:val="32"/>
        </w:rPr>
      </w:pPr>
      <w:r w:rsidRPr="00DB6ED9">
        <w:rPr>
          <w:b/>
          <w:bCs/>
          <w:sz w:val="32"/>
          <w:szCs w:val="32"/>
        </w:rPr>
        <w:t>133.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1074"/>
        <w:gridCol w:w="1109"/>
      </w:tblGrid>
      <w:tr w:rsidR="00DB6ED9" w:rsidRPr="00DB6ED9" w14:paraId="409B87EF" w14:textId="77777777">
        <w:trPr>
          <w:tblHeader/>
          <w:tblCellSpacing w:w="15" w:type="dxa"/>
        </w:trPr>
        <w:tc>
          <w:tcPr>
            <w:tcW w:w="0" w:type="auto"/>
            <w:vAlign w:val="center"/>
            <w:hideMark/>
          </w:tcPr>
          <w:p w14:paraId="3C03B5F2" w14:textId="77777777" w:rsidR="00DB6ED9" w:rsidRPr="00DB6ED9" w:rsidRDefault="00DB6ED9" w:rsidP="00DB6ED9">
            <w:pPr>
              <w:rPr>
                <w:b/>
                <w:bCs/>
                <w:sz w:val="32"/>
                <w:szCs w:val="32"/>
              </w:rPr>
            </w:pPr>
            <w:r w:rsidRPr="00DB6ED9">
              <w:rPr>
                <w:b/>
                <w:bCs/>
                <w:sz w:val="32"/>
                <w:szCs w:val="32"/>
              </w:rPr>
              <w:t>Page</w:t>
            </w:r>
          </w:p>
        </w:tc>
        <w:tc>
          <w:tcPr>
            <w:tcW w:w="0" w:type="auto"/>
            <w:vAlign w:val="center"/>
            <w:hideMark/>
          </w:tcPr>
          <w:p w14:paraId="7567DA54" w14:textId="77777777" w:rsidR="00DB6ED9" w:rsidRPr="00DB6ED9" w:rsidRDefault="00DB6ED9" w:rsidP="00DB6ED9">
            <w:pPr>
              <w:rPr>
                <w:b/>
                <w:bCs/>
                <w:sz w:val="32"/>
                <w:szCs w:val="32"/>
              </w:rPr>
            </w:pPr>
            <w:r w:rsidRPr="00DB6ED9">
              <w:rPr>
                <w:b/>
                <w:bCs/>
                <w:sz w:val="32"/>
                <w:szCs w:val="32"/>
              </w:rPr>
              <w:t>Sync</w:t>
            </w:r>
          </w:p>
        </w:tc>
        <w:tc>
          <w:tcPr>
            <w:tcW w:w="0" w:type="auto"/>
            <w:vAlign w:val="center"/>
            <w:hideMark/>
          </w:tcPr>
          <w:p w14:paraId="2C2FCB6B" w14:textId="77777777" w:rsidR="00DB6ED9" w:rsidRPr="00DB6ED9" w:rsidRDefault="00DB6ED9" w:rsidP="00DB6ED9">
            <w:pPr>
              <w:rPr>
                <w:b/>
                <w:bCs/>
                <w:sz w:val="32"/>
                <w:szCs w:val="32"/>
              </w:rPr>
            </w:pPr>
            <w:r w:rsidRPr="00DB6ED9">
              <w:rPr>
                <w:b/>
                <w:bCs/>
                <w:sz w:val="32"/>
                <w:szCs w:val="32"/>
              </w:rPr>
              <w:t>Visible</w:t>
            </w:r>
          </w:p>
        </w:tc>
      </w:tr>
      <w:tr w:rsidR="00DB6ED9" w:rsidRPr="00DB6ED9" w14:paraId="3712275A" w14:textId="77777777">
        <w:trPr>
          <w:tblCellSpacing w:w="15" w:type="dxa"/>
        </w:trPr>
        <w:tc>
          <w:tcPr>
            <w:tcW w:w="0" w:type="auto"/>
            <w:vAlign w:val="center"/>
            <w:hideMark/>
          </w:tcPr>
          <w:p w14:paraId="29BAC147" w14:textId="77777777" w:rsidR="00DB6ED9" w:rsidRPr="00DB6ED9" w:rsidRDefault="00DB6ED9" w:rsidP="00DB6ED9">
            <w:pPr>
              <w:rPr>
                <w:sz w:val="32"/>
                <w:szCs w:val="32"/>
              </w:rPr>
            </w:pPr>
            <w:r w:rsidRPr="00DB6ED9">
              <w:rPr>
                <w:sz w:val="32"/>
                <w:szCs w:val="32"/>
              </w:rPr>
              <w:t>Executive Overview</w:t>
            </w:r>
          </w:p>
        </w:tc>
        <w:tc>
          <w:tcPr>
            <w:tcW w:w="0" w:type="auto"/>
            <w:vAlign w:val="center"/>
            <w:hideMark/>
          </w:tcPr>
          <w:p w14:paraId="7C959861" w14:textId="77777777" w:rsidR="00DB6ED9" w:rsidRPr="00DB6ED9" w:rsidRDefault="00DB6ED9" w:rsidP="00DB6ED9">
            <w:pPr>
              <w:rPr>
                <w:sz w:val="32"/>
                <w:szCs w:val="32"/>
              </w:rPr>
            </w:pPr>
            <w:r w:rsidRPr="00DB6ED9">
              <w:rPr>
                <w:sz w:val="32"/>
                <w:szCs w:val="32"/>
              </w:rPr>
              <w:t>Yes</w:t>
            </w:r>
          </w:p>
        </w:tc>
        <w:tc>
          <w:tcPr>
            <w:tcW w:w="0" w:type="auto"/>
            <w:vAlign w:val="center"/>
            <w:hideMark/>
          </w:tcPr>
          <w:p w14:paraId="1203CE68" w14:textId="77777777" w:rsidR="00DB6ED9" w:rsidRPr="00DB6ED9" w:rsidRDefault="00DB6ED9" w:rsidP="00DB6ED9">
            <w:pPr>
              <w:rPr>
                <w:sz w:val="32"/>
                <w:szCs w:val="32"/>
              </w:rPr>
            </w:pPr>
            <w:r w:rsidRPr="00DB6ED9">
              <w:rPr>
                <w:sz w:val="32"/>
                <w:szCs w:val="32"/>
              </w:rPr>
              <w:t>Yes</w:t>
            </w:r>
          </w:p>
        </w:tc>
      </w:tr>
      <w:tr w:rsidR="00DB6ED9" w:rsidRPr="00DB6ED9" w14:paraId="65CE3D6E" w14:textId="77777777">
        <w:trPr>
          <w:tblCellSpacing w:w="15" w:type="dxa"/>
        </w:trPr>
        <w:tc>
          <w:tcPr>
            <w:tcW w:w="0" w:type="auto"/>
            <w:vAlign w:val="center"/>
            <w:hideMark/>
          </w:tcPr>
          <w:p w14:paraId="4E7C6AAE" w14:textId="77777777" w:rsidR="00DB6ED9" w:rsidRPr="00DB6ED9" w:rsidRDefault="00DB6ED9" w:rsidP="00DB6ED9">
            <w:pPr>
              <w:rPr>
                <w:sz w:val="32"/>
                <w:szCs w:val="32"/>
              </w:rPr>
            </w:pPr>
            <w:r w:rsidRPr="00DB6ED9">
              <w:rPr>
                <w:sz w:val="32"/>
                <w:szCs w:val="32"/>
              </w:rPr>
              <w:t>Department Analysis</w:t>
            </w:r>
          </w:p>
        </w:tc>
        <w:tc>
          <w:tcPr>
            <w:tcW w:w="0" w:type="auto"/>
            <w:vAlign w:val="center"/>
            <w:hideMark/>
          </w:tcPr>
          <w:p w14:paraId="16157DE3" w14:textId="77777777" w:rsidR="00DB6ED9" w:rsidRPr="00DB6ED9" w:rsidRDefault="00DB6ED9" w:rsidP="00DB6ED9">
            <w:pPr>
              <w:rPr>
                <w:sz w:val="32"/>
                <w:szCs w:val="32"/>
              </w:rPr>
            </w:pPr>
            <w:r w:rsidRPr="00DB6ED9">
              <w:rPr>
                <w:sz w:val="32"/>
                <w:szCs w:val="32"/>
              </w:rPr>
              <w:t>Yes</w:t>
            </w:r>
          </w:p>
        </w:tc>
        <w:tc>
          <w:tcPr>
            <w:tcW w:w="0" w:type="auto"/>
            <w:vAlign w:val="center"/>
            <w:hideMark/>
          </w:tcPr>
          <w:p w14:paraId="518B3DCA" w14:textId="77777777" w:rsidR="00DB6ED9" w:rsidRPr="00DB6ED9" w:rsidRDefault="00DB6ED9" w:rsidP="00DB6ED9">
            <w:pPr>
              <w:rPr>
                <w:sz w:val="32"/>
                <w:szCs w:val="32"/>
              </w:rPr>
            </w:pPr>
            <w:r w:rsidRPr="00DB6ED9">
              <w:rPr>
                <w:sz w:val="32"/>
                <w:szCs w:val="32"/>
              </w:rPr>
              <w:t>Yes</w:t>
            </w:r>
          </w:p>
        </w:tc>
      </w:tr>
      <w:tr w:rsidR="00DB6ED9" w:rsidRPr="00DB6ED9" w14:paraId="7DF30F18" w14:textId="77777777">
        <w:trPr>
          <w:tblCellSpacing w:w="15" w:type="dxa"/>
        </w:trPr>
        <w:tc>
          <w:tcPr>
            <w:tcW w:w="0" w:type="auto"/>
            <w:vAlign w:val="center"/>
            <w:hideMark/>
          </w:tcPr>
          <w:p w14:paraId="34179701" w14:textId="77777777" w:rsidR="00DB6ED9" w:rsidRPr="00DB6ED9" w:rsidRDefault="00DB6ED9" w:rsidP="00DB6ED9">
            <w:pPr>
              <w:rPr>
                <w:sz w:val="32"/>
                <w:szCs w:val="32"/>
              </w:rPr>
            </w:pPr>
            <w:r w:rsidRPr="00DB6ED9">
              <w:rPr>
                <w:sz w:val="32"/>
                <w:szCs w:val="32"/>
              </w:rPr>
              <w:t>Leave Trends</w:t>
            </w:r>
          </w:p>
        </w:tc>
        <w:tc>
          <w:tcPr>
            <w:tcW w:w="0" w:type="auto"/>
            <w:vAlign w:val="center"/>
            <w:hideMark/>
          </w:tcPr>
          <w:p w14:paraId="0808C660" w14:textId="77777777" w:rsidR="00DB6ED9" w:rsidRPr="00DB6ED9" w:rsidRDefault="00DB6ED9" w:rsidP="00DB6ED9">
            <w:pPr>
              <w:rPr>
                <w:sz w:val="32"/>
                <w:szCs w:val="32"/>
              </w:rPr>
            </w:pPr>
            <w:r w:rsidRPr="00DB6ED9">
              <w:rPr>
                <w:sz w:val="32"/>
                <w:szCs w:val="32"/>
              </w:rPr>
              <w:t>Yes</w:t>
            </w:r>
          </w:p>
        </w:tc>
        <w:tc>
          <w:tcPr>
            <w:tcW w:w="0" w:type="auto"/>
            <w:vAlign w:val="center"/>
            <w:hideMark/>
          </w:tcPr>
          <w:p w14:paraId="53AF0F84" w14:textId="77777777" w:rsidR="00DB6ED9" w:rsidRPr="00DB6ED9" w:rsidRDefault="00DB6ED9" w:rsidP="00DB6ED9">
            <w:pPr>
              <w:rPr>
                <w:sz w:val="32"/>
                <w:szCs w:val="32"/>
              </w:rPr>
            </w:pPr>
            <w:r w:rsidRPr="00DB6ED9">
              <w:rPr>
                <w:sz w:val="32"/>
                <w:szCs w:val="32"/>
              </w:rPr>
              <w:t>Yes</w:t>
            </w:r>
          </w:p>
        </w:tc>
      </w:tr>
      <w:tr w:rsidR="00DB6ED9" w:rsidRPr="00DB6ED9" w14:paraId="2CD5B91D" w14:textId="77777777">
        <w:trPr>
          <w:tblCellSpacing w:w="15" w:type="dxa"/>
        </w:trPr>
        <w:tc>
          <w:tcPr>
            <w:tcW w:w="0" w:type="auto"/>
            <w:vAlign w:val="center"/>
            <w:hideMark/>
          </w:tcPr>
          <w:p w14:paraId="70970B3E" w14:textId="77777777" w:rsidR="00DB6ED9" w:rsidRPr="00DB6ED9" w:rsidRDefault="00DB6ED9" w:rsidP="00DB6ED9">
            <w:pPr>
              <w:rPr>
                <w:sz w:val="32"/>
                <w:szCs w:val="32"/>
              </w:rPr>
            </w:pPr>
            <w:r w:rsidRPr="00DB6ED9">
              <w:rPr>
                <w:sz w:val="32"/>
                <w:szCs w:val="32"/>
              </w:rPr>
              <w:t>Employee Detail</w:t>
            </w:r>
          </w:p>
        </w:tc>
        <w:tc>
          <w:tcPr>
            <w:tcW w:w="0" w:type="auto"/>
            <w:vAlign w:val="center"/>
            <w:hideMark/>
          </w:tcPr>
          <w:p w14:paraId="6D974FB8" w14:textId="77777777" w:rsidR="00DB6ED9" w:rsidRPr="00DB6ED9" w:rsidRDefault="00DB6ED9" w:rsidP="00DB6ED9">
            <w:pPr>
              <w:rPr>
                <w:sz w:val="32"/>
                <w:szCs w:val="32"/>
              </w:rPr>
            </w:pPr>
            <w:r w:rsidRPr="00DB6ED9">
              <w:rPr>
                <w:sz w:val="32"/>
                <w:szCs w:val="32"/>
              </w:rPr>
              <w:t>Maybe</w:t>
            </w:r>
          </w:p>
        </w:tc>
        <w:tc>
          <w:tcPr>
            <w:tcW w:w="0" w:type="auto"/>
            <w:vAlign w:val="center"/>
            <w:hideMark/>
          </w:tcPr>
          <w:p w14:paraId="60DA2BF8" w14:textId="77777777" w:rsidR="00DB6ED9" w:rsidRPr="00DB6ED9" w:rsidRDefault="00DB6ED9" w:rsidP="00DB6ED9">
            <w:pPr>
              <w:rPr>
                <w:sz w:val="32"/>
                <w:szCs w:val="32"/>
              </w:rPr>
            </w:pPr>
            <w:r w:rsidRPr="00DB6ED9">
              <w:rPr>
                <w:sz w:val="32"/>
                <w:szCs w:val="32"/>
              </w:rPr>
              <w:t>Maybe</w:t>
            </w:r>
          </w:p>
        </w:tc>
      </w:tr>
    </w:tbl>
    <w:p w14:paraId="1E2B5638" w14:textId="77777777" w:rsidR="00DB6ED9" w:rsidRPr="00DB6ED9" w:rsidRDefault="00000000" w:rsidP="00DB6ED9">
      <w:pPr>
        <w:rPr>
          <w:sz w:val="32"/>
          <w:szCs w:val="32"/>
        </w:rPr>
      </w:pPr>
      <w:r>
        <w:rPr>
          <w:sz w:val="32"/>
          <w:szCs w:val="32"/>
        </w:rPr>
        <w:pict w14:anchorId="6EDF251D">
          <v:rect id="_x0000_i1158" style="width:0;height:1.5pt" o:hralign="center" o:hrstd="t" o:hr="t" fillcolor="#a0a0a0" stroked="f"/>
        </w:pict>
      </w:r>
    </w:p>
    <w:p w14:paraId="7F975D29" w14:textId="77777777" w:rsidR="00DB6ED9" w:rsidRPr="00DB6ED9" w:rsidRDefault="00DB6ED9" w:rsidP="00DB6ED9">
      <w:pPr>
        <w:rPr>
          <w:b/>
          <w:bCs/>
          <w:sz w:val="32"/>
          <w:szCs w:val="32"/>
        </w:rPr>
      </w:pPr>
      <w:r w:rsidRPr="00DB6ED9">
        <w:rPr>
          <w:b/>
          <w:bCs/>
          <w:sz w:val="32"/>
          <w:szCs w:val="32"/>
        </w:rPr>
        <w:t>134. Hidden but Synced</w:t>
      </w:r>
    </w:p>
    <w:p w14:paraId="6CDDDE49" w14:textId="77777777" w:rsidR="00DB6ED9" w:rsidRPr="00DB6ED9" w:rsidRDefault="00DB6ED9" w:rsidP="00DB6ED9">
      <w:pPr>
        <w:rPr>
          <w:sz w:val="32"/>
          <w:szCs w:val="32"/>
        </w:rPr>
      </w:pPr>
      <w:r w:rsidRPr="00DB6ED9">
        <w:rPr>
          <w:sz w:val="32"/>
          <w:szCs w:val="32"/>
        </w:rPr>
        <w:t>A slicer can filter another page even when:</w:t>
      </w:r>
    </w:p>
    <w:p w14:paraId="16A5820B" w14:textId="77777777" w:rsidR="00DB6ED9" w:rsidRPr="00DB6ED9" w:rsidRDefault="00DB6ED9" w:rsidP="00DB6ED9">
      <w:pPr>
        <w:rPr>
          <w:b/>
          <w:bCs/>
          <w:sz w:val="32"/>
          <w:szCs w:val="32"/>
        </w:rPr>
      </w:pPr>
      <w:r w:rsidRPr="00DB6ED9">
        <w:rPr>
          <w:b/>
          <w:bCs/>
          <w:sz w:val="32"/>
          <w:szCs w:val="32"/>
        </w:rPr>
        <w:t>It isn't visible</w:t>
      </w:r>
    </w:p>
    <w:p w14:paraId="667AACA5" w14:textId="77777777" w:rsidR="00DB6ED9" w:rsidRPr="00DB6ED9" w:rsidRDefault="00DB6ED9" w:rsidP="00DB6ED9">
      <w:pPr>
        <w:rPr>
          <w:sz w:val="32"/>
          <w:szCs w:val="32"/>
        </w:rPr>
      </w:pPr>
      <w:r w:rsidRPr="00DB6ED9">
        <w:rPr>
          <w:sz w:val="32"/>
          <w:szCs w:val="32"/>
        </w:rPr>
        <w:t>on that page.</w:t>
      </w:r>
    </w:p>
    <w:p w14:paraId="0B3E2F2E" w14:textId="77777777" w:rsidR="00DB6ED9" w:rsidRPr="00DB6ED9" w:rsidRDefault="00000000" w:rsidP="00DB6ED9">
      <w:pPr>
        <w:rPr>
          <w:sz w:val="32"/>
          <w:szCs w:val="32"/>
        </w:rPr>
      </w:pPr>
      <w:r>
        <w:rPr>
          <w:sz w:val="32"/>
          <w:szCs w:val="32"/>
        </w:rPr>
        <w:pict w14:anchorId="019FCCF7">
          <v:rect id="_x0000_i1159" style="width:0;height:1.5pt" o:hralign="center" o:hrstd="t" o:hr="t" fillcolor="#a0a0a0" stroked="f"/>
        </w:pict>
      </w:r>
    </w:p>
    <w:p w14:paraId="6BA4A723" w14:textId="77777777" w:rsidR="00DB6ED9" w:rsidRPr="00DB6ED9" w:rsidRDefault="00DB6ED9" w:rsidP="00DB6ED9">
      <w:pPr>
        <w:rPr>
          <w:b/>
          <w:bCs/>
          <w:sz w:val="32"/>
          <w:szCs w:val="32"/>
        </w:rPr>
      </w:pPr>
      <w:r w:rsidRPr="00DB6ED9">
        <w:rPr>
          <w:b/>
          <w:bCs/>
          <w:sz w:val="32"/>
          <w:szCs w:val="32"/>
        </w:rPr>
        <w:t>135. Caution</w:t>
      </w:r>
    </w:p>
    <w:p w14:paraId="26ACE918" w14:textId="77777777" w:rsidR="00DB6ED9" w:rsidRPr="00DB6ED9" w:rsidRDefault="00DB6ED9" w:rsidP="00DB6ED9">
      <w:pPr>
        <w:rPr>
          <w:sz w:val="32"/>
          <w:szCs w:val="32"/>
        </w:rPr>
      </w:pPr>
      <w:r w:rsidRPr="00DB6ED9">
        <w:rPr>
          <w:sz w:val="32"/>
          <w:szCs w:val="32"/>
        </w:rPr>
        <w:t>This can confuse users.</w:t>
      </w:r>
    </w:p>
    <w:p w14:paraId="52770F77" w14:textId="77777777" w:rsidR="00DB6ED9" w:rsidRPr="00DB6ED9" w:rsidRDefault="00DB6ED9" w:rsidP="00DB6ED9">
      <w:pPr>
        <w:rPr>
          <w:sz w:val="32"/>
          <w:szCs w:val="32"/>
        </w:rPr>
      </w:pPr>
      <w:r w:rsidRPr="00DB6ED9">
        <w:rPr>
          <w:sz w:val="32"/>
          <w:szCs w:val="32"/>
        </w:rPr>
        <w:t>If a hidden synced slicer changes results, users may wonder:</w:t>
      </w:r>
    </w:p>
    <w:p w14:paraId="3C992897" w14:textId="77777777" w:rsidR="00DB6ED9" w:rsidRPr="00DB6ED9" w:rsidRDefault="00DB6ED9" w:rsidP="00DB6ED9">
      <w:pPr>
        <w:rPr>
          <w:sz w:val="32"/>
          <w:szCs w:val="32"/>
        </w:rPr>
      </w:pPr>
      <w:r w:rsidRPr="00DB6ED9">
        <w:rPr>
          <w:sz w:val="32"/>
          <w:szCs w:val="32"/>
        </w:rPr>
        <w:t>Why is this page filtered?</w:t>
      </w:r>
    </w:p>
    <w:p w14:paraId="5AB6F2F5" w14:textId="77777777" w:rsidR="00DB6ED9" w:rsidRPr="00DB6ED9" w:rsidRDefault="00DB6ED9" w:rsidP="00DB6ED9">
      <w:pPr>
        <w:rPr>
          <w:sz w:val="32"/>
          <w:szCs w:val="32"/>
        </w:rPr>
      </w:pPr>
      <w:r w:rsidRPr="00DB6ED9">
        <w:rPr>
          <w:sz w:val="32"/>
          <w:szCs w:val="32"/>
        </w:rPr>
        <w:t>Use hidden filters only when:</w:t>
      </w:r>
    </w:p>
    <w:p w14:paraId="3793937F" w14:textId="77777777" w:rsidR="00DB6ED9" w:rsidRPr="00DB6ED9" w:rsidRDefault="00DB6ED9" w:rsidP="00DB6ED9">
      <w:pPr>
        <w:rPr>
          <w:b/>
          <w:bCs/>
          <w:sz w:val="32"/>
          <w:szCs w:val="32"/>
        </w:rPr>
      </w:pPr>
      <w:r w:rsidRPr="00DB6ED9">
        <w:rPr>
          <w:b/>
          <w:bCs/>
          <w:sz w:val="32"/>
          <w:szCs w:val="32"/>
        </w:rPr>
        <w:t>The UX is clear.</w:t>
      </w:r>
    </w:p>
    <w:p w14:paraId="338E3798" w14:textId="77777777" w:rsidR="00DB6ED9" w:rsidRPr="00DB6ED9" w:rsidRDefault="00000000" w:rsidP="00DB6ED9">
      <w:pPr>
        <w:rPr>
          <w:sz w:val="32"/>
          <w:szCs w:val="32"/>
        </w:rPr>
      </w:pPr>
      <w:r>
        <w:rPr>
          <w:sz w:val="32"/>
          <w:szCs w:val="32"/>
        </w:rPr>
        <w:pict w14:anchorId="6A86C3EB">
          <v:rect id="_x0000_i1160" style="width:0;height:1.5pt" o:hralign="center" o:hrstd="t" o:hr="t" fillcolor="#a0a0a0" stroked="f"/>
        </w:pict>
      </w:r>
    </w:p>
    <w:p w14:paraId="71F78E7E" w14:textId="77777777" w:rsidR="00DB6ED9" w:rsidRPr="00DB6ED9" w:rsidRDefault="00DB6ED9" w:rsidP="00DB6ED9">
      <w:pPr>
        <w:rPr>
          <w:b/>
          <w:bCs/>
          <w:sz w:val="32"/>
          <w:szCs w:val="32"/>
        </w:rPr>
      </w:pPr>
      <w:r w:rsidRPr="00DB6ED9">
        <w:rPr>
          <w:b/>
          <w:bCs/>
          <w:sz w:val="32"/>
          <w:szCs w:val="32"/>
        </w:rPr>
        <w:t>PART AP — DEPARTMENT SLICER SYNC</w:t>
      </w:r>
    </w:p>
    <w:p w14:paraId="41227488" w14:textId="77777777" w:rsidR="00DB6ED9" w:rsidRPr="00DB6ED9" w:rsidRDefault="00DB6ED9" w:rsidP="00DB6ED9">
      <w:pPr>
        <w:rPr>
          <w:b/>
          <w:bCs/>
          <w:sz w:val="32"/>
          <w:szCs w:val="32"/>
        </w:rPr>
      </w:pPr>
      <w:r w:rsidRPr="00DB6ED9">
        <w:rPr>
          <w:b/>
          <w:bCs/>
          <w:sz w:val="32"/>
          <w:szCs w:val="32"/>
        </w:rPr>
        <w:t>136. Sync</w:t>
      </w:r>
    </w:p>
    <w:p w14:paraId="61DD4984" w14:textId="77777777" w:rsidR="00DB6ED9" w:rsidRPr="00DB6ED9" w:rsidRDefault="00DB6ED9" w:rsidP="00DB6ED9">
      <w:pPr>
        <w:rPr>
          <w:sz w:val="32"/>
          <w:szCs w:val="32"/>
        </w:rPr>
      </w:pPr>
      <w:r w:rsidRPr="00DB6ED9">
        <w:rPr>
          <w:sz w:val="32"/>
          <w:szCs w:val="32"/>
        </w:rPr>
        <w:t>Department</w:t>
      </w:r>
    </w:p>
    <w:p w14:paraId="015A2B11" w14:textId="77777777" w:rsidR="00DB6ED9" w:rsidRPr="00DB6ED9" w:rsidRDefault="00DB6ED9" w:rsidP="00DB6ED9">
      <w:pPr>
        <w:rPr>
          <w:sz w:val="32"/>
          <w:szCs w:val="32"/>
        </w:rPr>
      </w:pPr>
      <w:r w:rsidRPr="00DB6ED9">
        <w:rPr>
          <w:sz w:val="32"/>
          <w:szCs w:val="32"/>
        </w:rPr>
        <w:t>across:</w:t>
      </w:r>
    </w:p>
    <w:p w14:paraId="7B32E40B" w14:textId="77777777" w:rsidR="00DB6ED9" w:rsidRPr="00DB6ED9" w:rsidRDefault="00DB6ED9" w:rsidP="00DB6ED9">
      <w:pPr>
        <w:rPr>
          <w:b/>
          <w:bCs/>
          <w:sz w:val="32"/>
          <w:szCs w:val="32"/>
        </w:rPr>
      </w:pPr>
      <w:r w:rsidRPr="00DB6ED9">
        <w:rPr>
          <w:b/>
          <w:bCs/>
          <w:sz w:val="32"/>
          <w:szCs w:val="32"/>
        </w:rPr>
        <w:t>Executive Overview</w:t>
      </w:r>
    </w:p>
    <w:p w14:paraId="6A637507" w14:textId="77777777" w:rsidR="00DB6ED9" w:rsidRPr="00DB6ED9" w:rsidRDefault="00DB6ED9" w:rsidP="00DB6ED9">
      <w:pPr>
        <w:rPr>
          <w:b/>
          <w:bCs/>
          <w:sz w:val="32"/>
          <w:szCs w:val="32"/>
        </w:rPr>
      </w:pPr>
      <w:r w:rsidRPr="00DB6ED9">
        <w:rPr>
          <w:b/>
          <w:bCs/>
          <w:sz w:val="32"/>
          <w:szCs w:val="32"/>
        </w:rPr>
        <w:t>Department Analysis</w:t>
      </w:r>
    </w:p>
    <w:p w14:paraId="048D7CAA" w14:textId="77777777" w:rsidR="00DB6ED9" w:rsidRPr="00DB6ED9" w:rsidRDefault="00DB6ED9" w:rsidP="00DB6ED9">
      <w:pPr>
        <w:rPr>
          <w:b/>
          <w:bCs/>
          <w:sz w:val="32"/>
          <w:szCs w:val="32"/>
        </w:rPr>
      </w:pPr>
      <w:r w:rsidRPr="00DB6ED9">
        <w:rPr>
          <w:b/>
          <w:bCs/>
          <w:sz w:val="32"/>
          <w:szCs w:val="32"/>
        </w:rPr>
        <w:t>Leave Trends.</w:t>
      </w:r>
    </w:p>
    <w:p w14:paraId="42F4478C" w14:textId="77777777" w:rsidR="00DB6ED9" w:rsidRPr="00DB6ED9" w:rsidRDefault="00000000" w:rsidP="00DB6ED9">
      <w:pPr>
        <w:rPr>
          <w:sz w:val="32"/>
          <w:szCs w:val="32"/>
        </w:rPr>
      </w:pPr>
      <w:r>
        <w:rPr>
          <w:sz w:val="32"/>
          <w:szCs w:val="32"/>
        </w:rPr>
        <w:pict w14:anchorId="4F17044F">
          <v:rect id="_x0000_i1161" style="width:0;height:1.5pt" o:hralign="center" o:hrstd="t" o:hr="t" fillcolor="#a0a0a0" stroked="f"/>
        </w:pict>
      </w:r>
    </w:p>
    <w:p w14:paraId="30698BC5" w14:textId="77777777" w:rsidR="00DB6ED9" w:rsidRPr="00DB6ED9" w:rsidRDefault="00DB6ED9" w:rsidP="00DB6ED9">
      <w:pPr>
        <w:rPr>
          <w:b/>
          <w:bCs/>
          <w:sz w:val="32"/>
          <w:szCs w:val="32"/>
        </w:rPr>
      </w:pPr>
      <w:r w:rsidRPr="00DB6ED9">
        <w:rPr>
          <w:b/>
          <w:bCs/>
          <w:sz w:val="32"/>
          <w:szCs w:val="32"/>
        </w:rPr>
        <w:t>137. Employee Detail</w:t>
      </w:r>
    </w:p>
    <w:p w14:paraId="5C23CA19" w14:textId="77777777" w:rsidR="00DB6ED9" w:rsidRPr="00DB6ED9" w:rsidRDefault="00DB6ED9" w:rsidP="00DB6ED9">
      <w:pPr>
        <w:rPr>
          <w:sz w:val="32"/>
          <w:szCs w:val="32"/>
        </w:rPr>
      </w:pPr>
      <w:r w:rsidRPr="00DB6ED9">
        <w:rPr>
          <w:sz w:val="32"/>
          <w:szCs w:val="32"/>
        </w:rPr>
        <w:t>For Drillthrough:</w:t>
      </w:r>
    </w:p>
    <w:p w14:paraId="640D1080" w14:textId="77777777" w:rsidR="00DB6ED9" w:rsidRPr="00DB6ED9" w:rsidRDefault="00DB6ED9" w:rsidP="00DB6ED9">
      <w:pPr>
        <w:rPr>
          <w:sz w:val="32"/>
          <w:szCs w:val="32"/>
        </w:rPr>
      </w:pPr>
      <w:r w:rsidRPr="00DB6ED9">
        <w:rPr>
          <w:sz w:val="32"/>
          <w:szCs w:val="32"/>
        </w:rPr>
        <w:t>Employee Detail already receives:</w:t>
      </w:r>
    </w:p>
    <w:p w14:paraId="643EDC29" w14:textId="77777777" w:rsidR="00DB6ED9" w:rsidRPr="00DB6ED9" w:rsidRDefault="00DB6ED9" w:rsidP="00DB6ED9">
      <w:pPr>
        <w:rPr>
          <w:b/>
          <w:bCs/>
          <w:sz w:val="32"/>
          <w:szCs w:val="32"/>
        </w:rPr>
      </w:pPr>
      <w:r w:rsidRPr="00DB6ED9">
        <w:rPr>
          <w:b/>
          <w:bCs/>
          <w:sz w:val="32"/>
          <w:szCs w:val="32"/>
        </w:rPr>
        <w:t>Employee-specific context.</w:t>
      </w:r>
    </w:p>
    <w:p w14:paraId="5A90ECAE" w14:textId="77777777" w:rsidR="00DB6ED9" w:rsidRPr="00DB6ED9" w:rsidRDefault="00DB6ED9" w:rsidP="00DB6ED9">
      <w:pPr>
        <w:rPr>
          <w:sz w:val="32"/>
          <w:szCs w:val="32"/>
        </w:rPr>
      </w:pPr>
      <w:r w:rsidRPr="00DB6ED9">
        <w:rPr>
          <w:sz w:val="32"/>
          <w:szCs w:val="32"/>
        </w:rPr>
        <w:t>Be careful with extra synced filters that could create:</w:t>
      </w:r>
    </w:p>
    <w:p w14:paraId="04D4BC9C" w14:textId="77777777" w:rsidR="00DB6ED9" w:rsidRPr="00DB6ED9" w:rsidRDefault="00DB6ED9" w:rsidP="00DB6ED9">
      <w:pPr>
        <w:rPr>
          <w:b/>
          <w:bCs/>
          <w:sz w:val="32"/>
          <w:szCs w:val="32"/>
        </w:rPr>
      </w:pPr>
      <w:r w:rsidRPr="00DB6ED9">
        <w:rPr>
          <w:b/>
          <w:bCs/>
          <w:sz w:val="32"/>
          <w:szCs w:val="32"/>
        </w:rPr>
        <w:t>Unexpected empty detail.</w:t>
      </w:r>
    </w:p>
    <w:p w14:paraId="705467A3" w14:textId="77777777" w:rsidR="00DB6ED9" w:rsidRPr="00DB6ED9" w:rsidRDefault="00000000" w:rsidP="00DB6ED9">
      <w:pPr>
        <w:rPr>
          <w:sz w:val="32"/>
          <w:szCs w:val="32"/>
        </w:rPr>
      </w:pPr>
      <w:r>
        <w:rPr>
          <w:sz w:val="32"/>
          <w:szCs w:val="32"/>
        </w:rPr>
        <w:pict w14:anchorId="410D2C42">
          <v:rect id="_x0000_i1162" style="width:0;height:1.5pt" o:hralign="center" o:hrstd="t" o:hr="t" fillcolor="#a0a0a0" stroked="f"/>
        </w:pict>
      </w:r>
    </w:p>
    <w:p w14:paraId="7118D68B" w14:textId="77777777" w:rsidR="00DB6ED9" w:rsidRPr="00DB6ED9" w:rsidRDefault="00DB6ED9" w:rsidP="00DB6ED9">
      <w:pPr>
        <w:rPr>
          <w:b/>
          <w:bCs/>
          <w:sz w:val="32"/>
          <w:szCs w:val="32"/>
        </w:rPr>
      </w:pPr>
      <w:r w:rsidRPr="00DB6ED9">
        <w:rPr>
          <w:b/>
          <w:bCs/>
          <w:sz w:val="32"/>
          <w:szCs w:val="32"/>
        </w:rPr>
        <w:t>PART AQ — LEAVE TYPE SYNC</w:t>
      </w:r>
    </w:p>
    <w:p w14:paraId="60EB75ED" w14:textId="77777777" w:rsidR="00DB6ED9" w:rsidRPr="00DB6ED9" w:rsidRDefault="00DB6ED9" w:rsidP="00DB6ED9">
      <w:pPr>
        <w:rPr>
          <w:b/>
          <w:bCs/>
          <w:sz w:val="32"/>
          <w:szCs w:val="32"/>
        </w:rPr>
      </w:pPr>
      <w:r w:rsidRPr="00DB6ED9">
        <w:rPr>
          <w:b/>
          <w:bCs/>
          <w:sz w:val="32"/>
          <w:szCs w:val="32"/>
        </w:rPr>
        <w:t>138. Optional</w:t>
      </w:r>
    </w:p>
    <w:p w14:paraId="4417E06F" w14:textId="77777777" w:rsidR="00DB6ED9" w:rsidRPr="00DB6ED9" w:rsidRDefault="00DB6ED9" w:rsidP="00DB6ED9">
      <w:pPr>
        <w:rPr>
          <w:sz w:val="32"/>
          <w:szCs w:val="32"/>
        </w:rPr>
      </w:pPr>
      <w:r w:rsidRPr="00DB6ED9">
        <w:rPr>
          <w:sz w:val="32"/>
          <w:szCs w:val="32"/>
        </w:rPr>
        <w:t>Sync:</w:t>
      </w:r>
    </w:p>
    <w:p w14:paraId="6309EC45" w14:textId="77777777" w:rsidR="00DB6ED9" w:rsidRPr="00DB6ED9" w:rsidRDefault="00DB6ED9" w:rsidP="00DB6ED9">
      <w:pPr>
        <w:rPr>
          <w:b/>
          <w:bCs/>
          <w:sz w:val="32"/>
          <w:szCs w:val="32"/>
        </w:rPr>
      </w:pPr>
      <w:r w:rsidRPr="00DB6ED9">
        <w:rPr>
          <w:b/>
          <w:bCs/>
          <w:sz w:val="32"/>
          <w:szCs w:val="32"/>
        </w:rPr>
        <w:t>Leave Type</w:t>
      </w:r>
    </w:p>
    <w:p w14:paraId="0EBA0D21" w14:textId="77777777" w:rsidR="00DB6ED9" w:rsidRPr="00DB6ED9" w:rsidRDefault="00DB6ED9" w:rsidP="00DB6ED9">
      <w:pPr>
        <w:rPr>
          <w:sz w:val="32"/>
          <w:szCs w:val="32"/>
        </w:rPr>
      </w:pPr>
      <w:r w:rsidRPr="00DB6ED9">
        <w:rPr>
          <w:sz w:val="32"/>
          <w:szCs w:val="32"/>
        </w:rPr>
        <w:t>across analytical pages.</w:t>
      </w:r>
    </w:p>
    <w:p w14:paraId="12965A59" w14:textId="77777777" w:rsidR="00DB6ED9" w:rsidRPr="00DB6ED9" w:rsidRDefault="00000000" w:rsidP="00DB6ED9">
      <w:pPr>
        <w:rPr>
          <w:sz w:val="32"/>
          <w:szCs w:val="32"/>
        </w:rPr>
      </w:pPr>
      <w:r>
        <w:rPr>
          <w:sz w:val="32"/>
          <w:szCs w:val="32"/>
        </w:rPr>
        <w:pict w14:anchorId="3167A67C">
          <v:rect id="_x0000_i1163" style="width:0;height:1.5pt" o:hralign="center" o:hrstd="t" o:hr="t" fillcolor="#a0a0a0" stroked="f"/>
        </w:pict>
      </w:r>
    </w:p>
    <w:p w14:paraId="2D14B404" w14:textId="77777777" w:rsidR="00DB6ED9" w:rsidRPr="00DB6ED9" w:rsidRDefault="00DB6ED9" w:rsidP="00DB6ED9">
      <w:pPr>
        <w:rPr>
          <w:b/>
          <w:bCs/>
          <w:sz w:val="32"/>
          <w:szCs w:val="32"/>
        </w:rPr>
      </w:pPr>
      <w:r w:rsidRPr="00DB6ED9">
        <w:rPr>
          <w:b/>
          <w:bCs/>
          <w:sz w:val="32"/>
          <w:szCs w:val="32"/>
        </w:rPr>
        <w:t>139. User Experience</w:t>
      </w:r>
    </w:p>
    <w:p w14:paraId="0E4AD353" w14:textId="77777777" w:rsidR="00DB6ED9" w:rsidRPr="00DB6ED9" w:rsidRDefault="00DB6ED9" w:rsidP="00DB6ED9">
      <w:pPr>
        <w:rPr>
          <w:sz w:val="32"/>
          <w:szCs w:val="32"/>
        </w:rPr>
      </w:pPr>
      <w:r w:rsidRPr="00DB6ED9">
        <w:rPr>
          <w:sz w:val="32"/>
          <w:szCs w:val="32"/>
        </w:rPr>
        <w:t>User selects:</w:t>
      </w:r>
    </w:p>
    <w:p w14:paraId="6799D0C5" w14:textId="77777777" w:rsidR="00DB6ED9" w:rsidRPr="00DB6ED9" w:rsidRDefault="00DB6ED9" w:rsidP="00DB6ED9">
      <w:pPr>
        <w:rPr>
          <w:sz w:val="32"/>
          <w:szCs w:val="32"/>
        </w:rPr>
      </w:pPr>
      <w:r w:rsidRPr="00DB6ED9">
        <w:rPr>
          <w:sz w:val="32"/>
          <w:szCs w:val="32"/>
        </w:rPr>
        <w:t>Sick Leave</w:t>
      </w:r>
    </w:p>
    <w:p w14:paraId="12EB098F" w14:textId="77777777" w:rsidR="00DB6ED9" w:rsidRPr="00DB6ED9" w:rsidRDefault="00DB6ED9" w:rsidP="00DB6ED9">
      <w:pPr>
        <w:rPr>
          <w:sz w:val="32"/>
          <w:szCs w:val="32"/>
        </w:rPr>
      </w:pPr>
      <w:r w:rsidRPr="00DB6ED9">
        <w:rPr>
          <w:sz w:val="32"/>
          <w:szCs w:val="32"/>
        </w:rPr>
        <w:t>on Executive Overview.</w:t>
      </w:r>
    </w:p>
    <w:p w14:paraId="5DDA6D51" w14:textId="77777777" w:rsidR="00DB6ED9" w:rsidRPr="00DB6ED9" w:rsidRDefault="00DB6ED9" w:rsidP="00DB6ED9">
      <w:pPr>
        <w:rPr>
          <w:sz w:val="32"/>
          <w:szCs w:val="32"/>
        </w:rPr>
      </w:pPr>
      <w:r w:rsidRPr="00DB6ED9">
        <w:rPr>
          <w:sz w:val="32"/>
          <w:szCs w:val="32"/>
        </w:rPr>
        <w:t>Department and Trend pages continue analyzing:</w:t>
      </w:r>
    </w:p>
    <w:p w14:paraId="1FA0A960" w14:textId="77777777" w:rsidR="00DB6ED9" w:rsidRPr="00DB6ED9" w:rsidRDefault="00DB6ED9" w:rsidP="00DB6ED9">
      <w:pPr>
        <w:rPr>
          <w:b/>
          <w:bCs/>
          <w:sz w:val="32"/>
          <w:szCs w:val="32"/>
        </w:rPr>
      </w:pPr>
      <w:r w:rsidRPr="00DB6ED9">
        <w:rPr>
          <w:b/>
          <w:bCs/>
          <w:sz w:val="32"/>
          <w:szCs w:val="32"/>
        </w:rPr>
        <w:t>Sick Leave.</w:t>
      </w:r>
    </w:p>
    <w:p w14:paraId="718E7F65" w14:textId="77777777" w:rsidR="00DB6ED9" w:rsidRPr="00DB6ED9" w:rsidRDefault="00000000" w:rsidP="00DB6ED9">
      <w:pPr>
        <w:rPr>
          <w:sz w:val="32"/>
          <w:szCs w:val="32"/>
        </w:rPr>
      </w:pPr>
      <w:r>
        <w:rPr>
          <w:sz w:val="32"/>
          <w:szCs w:val="32"/>
        </w:rPr>
        <w:pict w14:anchorId="706AB9F6">
          <v:rect id="_x0000_i1164" style="width:0;height:1.5pt" o:hralign="center" o:hrstd="t" o:hr="t" fillcolor="#a0a0a0" stroked="f"/>
        </w:pict>
      </w:r>
    </w:p>
    <w:p w14:paraId="02BA3663" w14:textId="77777777" w:rsidR="00DB6ED9" w:rsidRPr="00DB6ED9" w:rsidRDefault="00DB6ED9" w:rsidP="00DB6ED9">
      <w:pPr>
        <w:rPr>
          <w:b/>
          <w:bCs/>
          <w:sz w:val="32"/>
          <w:szCs w:val="32"/>
        </w:rPr>
      </w:pPr>
      <w:r w:rsidRPr="00DB6ED9">
        <w:rPr>
          <w:b/>
          <w:bCs/>
          <w:sz w:val="32"/>
          <w:szCs w:val="32"/>
        </w:rPr>
        <w:t>PART AR — VISUAL INTERACTIONS</w:t>
      </w:r>
    </w:p>
    <w:p w14:paraId="3CC52EA2" w14:textId="77777777" w:rsidR="00DB6ED9" w:rsidRPr="00DB6ED9" w:rsidRDefault="00DB6ED9" w:rsidP="00DB6ED9">
      <w:pPr>
        <w:rPr>
          <w:b/>
          <w:bCs/>
          <w:sz w:val="32"/>
          <w:szCs w:val="32"/>
        </w:rPr>
      </w:pPr>
      <w:r w:rsidRPr="00DB6ED9">
        <w:rPr>
          <w:b/>
          <w:bCs/>
          <w:sz w:val="32"/>
          <w:szCs w:val="32"/>
        </w:rPr>
        <w:t>140. Default</w:t>
      </w:r>
    </w:p>
    <w:p w14:paraId="739ADF4F" w14:textId="77777777" w:rsidR="00DB6ED9" w:rsidRPr="00DB6ED9" w:rsidRDefault="00DB6ED9" w:rsidP="00DB6ED9">
      <w:pPr>
        <w:rPr>
          <w:sz w:val="32"/>
          <w:szCs w:val="32"/>
        </w:rPr>
      </w:pPr>
      <w:r w:rsidRPr="00DB6ED9">
        <w:rPr>
          <w:sz w:val="32"/>
          <w:szCs w:val="32"/>
        </w:rPr>
        <w:t>Selecting a data point in one visual can:</w:t>
      </w:r>
    </w:p>
    <w:p w14:paraId="1775BE1B" w14:textId="77777777" w:rsidR="00DB6ED9" w:rsidRPr="00DB6ED9" w:rsidRDefault="00DB6ED9" w:rsidP="00DB6ED9">
      <w:pPr>
        <w:rPr>
          <w:b/>
          <w:bCs/>
          <w:sz w:val="32"/>
          <w:szCs w:val="32"/>
        </w:rPr>
      </w:pPr>
      <w:r w:rsidRPr="00DB6ED9">
        <w:rPr>
          <w:b/>
          <w:bCs/>
          <w:sz w:val="32"/>
          <w:szCs w:val="32"/>
        </w:rPr>
        <w:t>Filter or highlight</w:t>
      </w:r>
    </w:p>
    <w:p w14:paraId="1B0AD493" w14:textId="77777777" w:rsidR="00DB6ED9" w:rsidRPr="00DB6ED9" w:rsidRDefault="00DB6ED9" w:rsidP="00DB6ED9">
      <w:pPr>
        <w:rPr>
          <w:sz w:val="32"/>
          <w:szCs w:val="32"/>
        </w:rPr>
      </w:pPr>
      <w:r w:rsidRPr="00DB6ED9">
        <w:rPr>
          <w:sz w:val="32"/>
          <w:szCs w:val="32"/>
        </w:rPr>
        <w:t>other visuals.</w:t>
      </w:r>
    </w:p>
    <w:p w14:paraId="0989B8D0" w14:textId="77777777" w:rsidR="00DB6ED9" w:rsidRPr="00DB6ED9" w:rsidRDefault="00000000" w:rsidP="00DB6ED9">
      <w:pPr>
        <w:rPr>
          <w:sz w:val="32"/>
          <w:szCs w:val="32"/>
        </w:rPr>
      </w:pPr>
      <w:r>
        <w:rPr>
          <w:sz w:val="32"/>
          <w:szCs w:val="32"/>
        </w:rPr>
        <w:pict w14:anchorId="496D072E">
          <v:rect id="_x0000_i1165" style="width:0;height:1.5pt" o:hralign="center" o:hrstd="t" o:hr="t" fillcolor="#a0a0a0" stroked="f"/>
        </w:pict>
      </w:r>
    </w:p>
    <w:p w14:paraId="0383B9E4" w14:textId="77777777" w:rsidR="00DB6ED9" w:rsidRPr="00DB6ED9" w:rsidRDefault="00DB6ED9" w:rsidP="00DB6ED9">
      <w:pPr>
        <w:rPr>
          <w:b/>
          <w:bCs/>
          <w:sz w:val="32"/>
          <w:szCs w:val="32"/>
        </w:rPr>
      </w:pPr>
      <w:r w:rsidRPr="00DB6ED9">
        <w:rPr>
          <w:b/>
          <w:bCs/>
          <w:sz w:val="32"/>
          <w:szCs w:val="32"/>
        </w:rPr>
        <w:t>141. Test</w:t>
      </w:r>
    </w:p>
    <w:p w14:paraId="6F7F0763" w14:textId="77777777" w:rsidR="00DB6ED9" w:rsidRPr="00DB6ED9" w:rsidRDefault="00DB6ED9" w:rsidP="00DB6ED9">
      <w:pPr>
        <w:rPr>
          <w:sz w:val="32"/>
          <w:szCs w:val="32"/>
        </w:rPr>
      </w:pPr>
      <w:r w:rsidRPr="00DB6ED9">
        <w:rPr>
          <w:sz w:val="32"/>
          <w:szCs w:val="32"/>
        </w:rPr>
        <w:t>Click:</w:t>
      </w:r>
    </w:p>
    <w:p w14:paraId="774B5D91" w14:textId="77777777" w:rsidR="00DB6ED9" w:rsidRPr="00DB6ED9" w:rsidRDefault="00DB6ED9" w:rsidP="00DB6ED9">
      <w:pPr>
        <w:rPr>
          <w:b/>
          <w:bCs/>
          <w:sz w:val="32"/>
          <w:szCs w:val="32"/>
        </w:rPr>
      </w:pPr>
      <w:r w:rsidRPr="00DB6ED9">
        <w:rPr>
          <w:b/>
          <w:bCs/>
          <w:sz w:val="32"/>
          <w:szCs w:val="32"/>
        </w:rPr>
        <w:t>IT Department</w:t>
      </w:r>
    </w:p>
    <w:p w14:paraId="21518694" w14:textId="77777777" w:rsidR="00DB6ED9" w:rsidRPr="00DB6ED9" w:rsidRDefault="00DB6ED9" w:rsidP="00DB6ED9">
      <w:pPr>
        <w:rPr>
          <w:sz w:val="32"/>
          <w:szCs w:val="32"/>
        </w:rPr>
      </w:pPr>
      <w:r w:rsidRPr="00DB6ED9">
        <w:rPr>
          <w:sz w:val="32"/>
          <w:szCs w:val="32"/>
        </w:rPr>
        <w:t>in Department chart.</w:t>
      </w:r>
    </w:p>
    <w:p w14:paraId="4FA49BD4" w14:textId="77777777" w:rsidR="00DB6ED9" w:rsidRPr="00DB6ED9" w:rsidRDefault="00DB6ED9" w:rsidP="00DB6ED9">
      <w:pPr>
        <w:rPr>
          <w:sz w:val="32"/>
          <w:szCs w:val="32"/>
        </w:rPr>
      </w:pPr>
      <w:r w:rsidRPr="00DB6ED9">
        <w:rPr>
          <w:sz w:val="32"/>
          <w:szCs w:val="32"/>
        </w:rPr>
        <w:t>Observe:</w:t>
      </w:r>
    </w:p>
    <w:p w14:paraId="78FAF977" w14:textId="77777777" w:rsidR="00DB6ED9" w:rsidRPr="00DB6ED9" w:rsidRDefault="00DB6ED9" w:rsidP="00DB6ED9">
      <w:pPr>
        <w:numPr>
          <w:ilvl w:val="0"/>
          <w:numId w:val="39"/>
        </w:numPr>
        <w:rPr>
          <w:sz w:val="32"/>
          <w:szCs w:val="32"/>
        </w:rPr>
      </w:pPr>
      <w:r w:rsidRPr="00DB6ED9">
        <w:rPr>
          <w:sz w:val="32"/>
          <w:szCs w:val="32"/>
        </w:rPr>
        <w:t>KPI Cards</w:t>
      </w:r>
    </w:p>
    <w:p w14:paraId="4F41482F" w14:textId="77777777" w:rsidR="00DB6ED9" w:rsidRPr="00DB6ED9" w:rsidRDefault="00DB6ED9" w:rsidP="00DB6ED9">
      <w:pPr>
        <w:numPr>
          <w:ilvl w:val="0"/>
          <w:numId w:val="39"/>
        </w:numPr>
        <w:rPr>
          <w:sz w:val="32"/>
          <w:szCs w:val="32"/>
        </w:rPr>
      </w:pPr>
      <w:r w:rsidRPr="00DB6ED9">
        <w:rPr>
          <w:sz w:val="32"/>
          <w:szCs w:val="32"/>
        </w:rPr>
        <w:t>Leave Type chart</w:t>
      </w:r>
    </w:p>
    <w:p w14:paraId="167B19F4" w14:textId="77777777" w:rsidR="00DB6ED9" w:rsidRPr="00DB6ED9" w:rsidRDefault="00DB6ED9" w:rsidP="00DB6ED9">
      <w:pPr>
        <w:numPr>
          <w:ilvl w:val="0"/>
          <w:numId w:val="39"/>
        </w:numPr>
        <w:rPr>
          <w:sz w:val="32"/>
          <w:szCs w:val="32"/>
        </w:rPr>
      </w:pPr>
      <w:r w:rsidRPr="00DB6ED9">
        <w:rPr>
          <w:sz w:val="32"/>
          <w:szCs w:val="32"/>
        </w:rPr>
        <w:t>Status chart</w:t>
      </w:r>
    </w:p>
    <w:p w14:paraId="0B9F682E" w14:textId="77777777" w:rsidR="00DB6ED9" w:rsidRPr="00DB6ED9" w:rsidRDefault="00DB6ED9" w:rsidP="00DB6ED9">
      <w:pPr>
        <w:numPr>
          <w:ilvl w:val="0"/>
          <w:numId w:val="39"/>
        </w:numPr>
        <w:rPr>
          <w:sz w:val="32"/>
          <w:szCs w:val="32"/>
        </w:rPr>
      </w:pPr>
      <w:r w:rsidRPr="00DB6ED9">
        <w:rPr>
          <w:sz w:val="32"/>
          <w:szCs w:val="32"/>
        </w:rPr>
        <w:t>Trend</w:t>
      </w:r>
    </w:p>
    <w:p w14:paraId="7D6C6B93" w14:textId="77777777" w:rsidR="00DB6ED9" w:rsidRPr="00DB6ED9" w:rsidRDefault="00000000" w:rsidP="00DB6ED9">
      <w:pPr>
        <w:rPr>
          <w:sz w:val="32"/>
          <w:szCs w:val="32"/>
        </w:rPr>
      </w:pPr>
      <w:r>
        <w:rPr>
          <w:sz w:val="32"/>
          <w:szCs w:val="32"/>
        </w:rPr>
        <w:pict w14:anchorId="76B95071">
          <v:rect id="_x0000_i1166" style="width:0;height:1.5pt" o:hralign="center" o:hrstd="t" o:hr="t" fillcolor="#a0a0a0" stroked="f"/>
        </w:pict>
      </w:r>
    </w:p>
    <w:p w14:paraId="4367CF74" w14:textId="77777777" w:rsidR="00DB6ED9" w:rsidRPr="00DB6ED9" w:rsidRDefault="00DB6ED9" w:rsidP="00DB6ED9">
      <w:pPr>
        <w:rPr>
          <w:b/>
          <w:bCs/>
          <w:sz w:val="32"/>
          <w:szCs w:val="32"/>
        </w:rPr>
      </w:pPr>
      <w:r w:rsidRPr="00DB6ED9">
        <w:rPr>
          <w:b/>
          <w:bCs/>
          <w:sz w:val="32"/>
          <w:szCs w:val="32"/>
        </w:rPr>
        <w:t>142. Ask</w:t>
      </w:r>
    </w:p>
    <w:p w14:paraId="008E6219" w14:textId="77777777" w:rsidR="00DB6ED9" w:rsidRPr="00DB6ED9" w:rsidRDefault="00DB6ED9" w:rsidP="00DB6ED9">
      <w:pPr>
        <w:rPr>
          <w:sz w:val="32"/>
          <w:szCs w:val="32"/>
        </w:rPr>
      </w:pPr>
      <w:r w:rsidRPr="00DB6ED9">
        <w:rPr>
          <w:sz w:val="32"/>
          <w:szCs w:val="32"/>
        </w:rPr>
        <w:t>Should every visual respond?</w:t>
      </w:r>
    </w:p>
    <w:p w14:paraId="7155FB19" w14:textId="77777777" w:rsidR="00DB6ED9" w:rsidRPr="00DB6ED9" w:rsidRDefault="00DB6ED9" w:rsidP="00DB6ED9">
      <w:pPr>
        <w:rPr>
          <w:sz w:val="32"/>
          <w:szCs w:val="32"/>
        </w:rPr>
      </w:pPr>
      <w:r w:rsidRPr="00DB6ED9">
        <w:rPr>
          <w:sz w:val="32"/>
          <w:szCs w:val="32"/>
        </w:rPr>
        <w:t>Usually:</w:t>
      </w:r>
    </w:p>
    <w:p w14:paraId="0A8ED9C2" w14:textId="77777777" w:rsidR="00DB6ED9" w:rsidRPr="00DB6ED9" w:rsidRDefault="00DB6ED9" w:rsidP="00DB6ED9">
      <w:pPr>
        <w:rPr>
          <w:b/>
          <w:bCs/>
          <w:sz w:val="32"/>
          <w:szCs w:val="32"/>
        </w:rPr>
      </w:pPr>
      <w:r w:rsidRPr="00DB6ED9">
        <w:rPr>
          <w:b/>
          <w:bCs/>
          <w:sz w:val="32"/>
          <w:szCs w:val="32"/>
        </w:rPr>
        <w:t>Most.</w:t>
      </w:r>
    </w:p>
    <w:p w14:paraId="2544A73E" w14:textId="77777777" w:rsidR="00DB6ED9" w:rsidRPr="00DB6ED9" w:rsidRDefault="00DB6ED9" w:rsidP="00DB6ED9">
      <w:pPr>
        <w:rPr>
          <w:sz w:val="32"/>
          <w:szCs w:val="32"/>
        </w:rPr>
      </w:pPr>
      <w:r w:rsidRPr="00DB6ED9">
        <w:rPr>
          <w:sz w:val="32"/>
          <w:szCs w:val="32"/>
        </w:rPr>
        <w:t>But sometimes:</w:t>
      </w:r>
    </w:p>
    <w:p w14:paraId="55D0BF1A" w14:textId="77777777" w:rsidR="00DB6ED9" w:rsidRPr="00DB6ED9" w:rsidRDefault="00DB6ED9" w:rsidP="00DB6ED9">
      <w:pPr>
        <w:rPr>
          <w:b/>
          <w:bCs/>
          <w:sz w:val="32"/>
          <w:szCs w:val="32"/>
        </w:rPr>
      </w:pPr>
      <w:r w:rsidRPr="00DB6ED9">
        <w:rPr>
          <w:b/>
          <w:bCs/>
          <w:sz w:val="32"/>
          <w:szCs w:val="32"/>
        </w:rPr>
        <w:t>No.</w:t>
      </w:r>
    </w:p>
    <w:p w14:paraId="44403085" w14:textId="77777777" w:rsidR="00DB6ED9" w:rsidRPr="00DB6ED9" w:rsidRDefault="00000000" w:rsidP="00DB6ED9">
      <w:pPr>
        <w:rPr>
          <w:sz w:val="32"/>
          <w:szCs w:val="32"/>
        </w:rPr>
      </w:pPr>
      <w:r>
        <w:rPr>
          <w:sz w:val="32"/>
          <w:szCs w:val="32"/>
        </w:rPr>
        <w:pict w14:anchorId="3E4FEBFF">
          <v:rect id="_x0000_i1167" style="width:0;height:1.5pt" o:hralign="center" o:hrstd="t" o:hr="t" fillcolor="#a0a0a0" stroked="f"/>
        </w:pict>
      </w:r>
    </w:p>
    <w:p w14:paraId="6D92439E" w14:textId="77777777" w:rsidR="00DB6ED9" w:rsidRPr="00DB6ED9" w:rsidRDefault="00DB6ED9" w:rsidP="00DB6ED9">
      <w:pPr>
        <w:rPr>
          <w:b/>
          <w:bCs/>
          <w:sz w:val="32"/>
          <w:szCs w:val="32"/>
        </w:rPr>
      </w:pPr>
      <w:r w:rsidRPr="00DB6ED9">
        <w:rPr>
          <w:b/>
          <w:bCs/>
          <w:sz w:val="32"/>
          <w:szCs w:val="32"/>
        </w:rPr>
        <w:t>PART AS — EDIT INTERACTIONS</w:t>
      </w:r>
    </w:p>
    <w:p w14:paraId="1F38F46B" w14:textId="77777777" w:rsidR="00DB6ED9" w:rsidRPr="00DB6ED9" w:rsidRDefault="00DB6ED9" w:rsidP="00DB6ED9">
      <w:pPr>
        <w:rPr>
          <w:b/>
          <w:bCs/>
          <w:sz w:val="32"/>
          <w:szCs w:val="32"/>
        </w:rPr>
      </w:pPr>
      <w:r w:rsidRPr="00DB6ED9">
        <w:rPr>
          <w:b/>
          <w:bCs/>
          <w:sz w:val="32"/>
          <w:szCs w:val="32"/>
        </w:rPr>
        <w:t>143. Example</w:t>
      </w:r>
    </w:p>
    <w:p w14:paraId="670575A0" w14:textId="77777777" w:rsidR="00DB6ED9" w:rsidRPr="00DB6ED9" w:rsidRDefault="00DB6ED9" w:rsidP="00DB6ED9">
      <w:pPr>
        <w:rPr>
          <w:sz w:val="32"/>
          <w:szCs w:val="32"/>
        </w:rPr>
      </w:pPr>
      <w:r w:rsidRPr="00DB6ED9">
        <w:rPr>
          <w:sz w:val="32"/>
          <w:szCs w:val="32"/>
        </w:rPr>
        <w:t>Suppose Executive page has:</w:t>
      </w:r>
    </w:p>
    <w:p w14:paraId="577E6346" w14:textId="77777777" w:rsidR="00DB6ED9" w:rsidRPr="00DB6ED9" w:rsidRDefault="00DB6ED9" w:rsidP="00DB6ED9">
      <w:pPr>
        <w:rPr>
          <w:sz w:val="32"/>
          <w:szCs w:val="32"/>
        </w:rPr>
      </w:pPr>
      <w:r w:rsidRPr="00DB6ED9">
        <w:rPr>
          <w:sz w:val="32"/>
          <w:szCs w:val="32"/>
        </w:rPr>
        <w:t>Company Employee Count</w:t>
      </w:r>
    </w:p>
    <w:p w14:paraId="26B360B4" w14:textId="77777777" w:rsidR="00DB6ED9" w:rsidRPr="00DB6ED9" w:rsidRDefault="00DB6ED9" w:rsidP="00DB6ED9">
      <w:pPr>
        <w:rPr>
          <w:sz w:val="32"/>
          <w:szCs w:val="32"/>
        </w:rPr>
      </w:pPr>
      <w:r w:rsidRPr="00DB6ED9">
        <w:rPr>
          <w:sz w:val="32"/>
          <w:szCs w:val="32"/>
        </w:rPr>
        <w:t>that should always show:</w:t>
      </w:r>
    </w:p>
    <w:p w14:paraId="4A919EEC" w14:textId="77777777" w:rsidR="00DB6ED9" w:rsidRPr="00DB6ED9" w:rsidRDefault="00DB6ED9" w:rsidP="00DB6ED9">
      <w:pPr>
        <w:rPr>
          <w:b/>
          <w:bCs/>
          <w:sz w:val="32"/>
          <w:szCs w:val="32"/>
        </w:rPr>
      </w:pPr>
      <w:r w:rsidRPr="00DB6ED9">
        <w:rPr>
          <w:b/>
          <w:bCs/>
          <w:sz w:val="32"/>
          <w:szCs w:val="32"/>
        </w:rPr>
        <w:t>Organization-wide count.</w:t>
      </w:r>
    </w:p>
    <w:p w14:paraId="4F8AB327" w14:textId="77777777" w:rsidR="00DB6ED9" w:rsidRPr="00DB6ED9" w:rsidRDefault="00DB6ED9" w:rsidP="00DB6ED9">
      <w:pPr>
        <w:rPr>
          <w:sz w:val="32"/>
          <w:szCs w:val="32"/>
        </w:rPr>
      </w:pPr>
      <w:r w:rsidRPr="00DB6ED9">
        <w:rPr>
          <w:sz w:val="32"/>
          <w:szCs w:val="32"/>
        </w:rPr>
        <w:t>Department Chart selection should:</w:t>
      </w:r>
    </w:p>
    <w:p w14:paraId="1707BCD5" w14:textId="77777777" w:rsidR="00DB6ED9" w:rsidRPr="00DB6ED9" w:rsidRDefault="00DB6ED9" w:rsidP="00DB6ED9">
      <w:pPr>
        <w:rPr>
          <w:b/>
          <w:bCs/>
          <w:sz w:val="32"/>
          <w:szCs w:val="32"/>
        </w:rPr>
      </w:pPr>
      <w:r w:rsidRPr="00DB6ED9">
        <w:rPr>
          <w:b/>
          <w:bCs/>
          <w:sz w:val="32"/>
          <w:szCs w:val="32"/>
        </w:rPr>
        <w:t>Not modify it.</w:t>
      </w:r>
    </w:p>
    <w:p w14:paraId="1EE3ECCE" w14:textId="77777777" w:rsidR="00DB6ED9" w:rsidRPr="00DB6ED9" w:rsidRDefault="00000000" w:rsidP="00DB6ED9">
      <w:pPr>
        <w:rPr>
          <w:sz w:val="32"/>
          <w:szCs w:val="32"/>
        </w:rPr>
      </w:pPr>
      <w:r>
        <w:rPr>
          <w:sz w:val="32"/>
          <w:szCs w:val="32"/>
        </w:rPr>
        <w:pict w14:anchorId="1B1D73AD">
          <v:rect id="_x0000_i1168" style="width:0;height:1.5pt" o:hralign="center" o:hrstd="t" o:hr="t" fillcolor="#a0a0a0" stroked="f"/>
        </w:pict>
      </w:r>
    </w:p>
    <w:p w14:paraId="290061DF" w14:textId="77777777" w:rsidR="00DB6ED9" w:rsidRPr="00DB6ED9" w:rsidRDefault="00DB6ED9" w:rsidP="00DB6ED9">
      <w:pPr>
        <w:rPr>
          <w:b/>
          <w:bCs/>
          <w:sz w:val="32"/>
          <w:szCs w:val="32"/>
        </w:rPr>
      </w:pPr>
      <w:r w:rsidRPr="00DB6ED9">
        <w:rPr>
          <w:b/>
          <w:bCs/>
          <w:sz w:val="32"/>
          <w:szCs w:val="32"/>
        </w:rPr>
        <w:t>144. Edit Interactions</w:t>
      </w:r>
    </w:p>
    <w:p w14:paraId="0EB762FC" w14:textId="77777777" w:rsidR="00DB6ED9" w:rsidRPr="00DB6ED9" w:rsidRDefault="00DB6ED9" w:rsidP="00DB6ED9">
      <w:pPr>
        <w:rPr>
          <w:sz w:val="32"/>
          <w:szCs w:val="32"/>
        </w:rPr>
      </w:pPr>
      <w:r w:rsidRPr="00DB6ED9">
        <w:rPr>
          <w:sz w:val="32"/>
          <w:szCs w:val="32"/>
        </w:rPr>
        <w:t>Select source visual.</w:t>
      </w:r>
    </w:p>
    <w:p w14:paraId="2C5D0F27" w14:textId="77777777" w:rsidR="00DB6ED9" w:rsidRPr="00DB6ED9" w:rsidRDefault="00DB6ED9" w:rsidP="00DB6ED9">
      <w:pPr>
        <w:rPr>
          <w:sz w:val="32"/>
          <w:szCs w:val="32"/>
        </w:rPr>
      </w:pPr>
      <w:r w:rsidRPr="00DB6ED9">
        <w:rPr>
          <w:sz w:val="32"/>
          <w:szCs w:val="32"/>
        </w:rPr>
        <w:t>Use:</w:t>
      </w:r>
    </w:p>
    <w:p w14:paraId="091B0817" w14:textId="77777777" w:rsidR="00DB6ED9" w:rsidRPr="00DB6ED9" w:rsidRDefault="00DB6ED9" w:rsidP="00DB6ED9">
      <w:pPr>
        <w:rPr>
          <w:b/>
          <w:bCs/>
          <w:sz w:val="32"/>
          <w:szCs w:val="32"/>
        </w:rPr>
      </w:pPr>
      <w:r w:rsidRPr="00DB6ED9">
        <w:rPr>
          <w:b/>
          <w:bCs/>
          <w:sz w:val="32"/>
          <w:szCs w:val="32"/>
        </w:rPr>
        <w:t xml:space="preserve">Format </w:t>
      </w:r>
      <w:r w:rsidRPr="00DB6ED9">
        <w:rPr>
          <w:rFonts w:ascii="Times New Roman" w:hAnsi="Times New Roman" w:cs="Times New Roman"/>
          <w:b/>
          <w:bCs/>
          <w:sz w:val="32"/>
          <w:szCs w:val="32"/>
        </w:rPr>
        <w:t>→</w:t>
      </w:r>
      <w:r w:rsidRPr="00DB6ED9">
        <w:rPr>
          <w:b/>
          <w:bCs/>
          <w:sz w:val="32"/>
          <w:szCs w:val="32"/>
        </w:rPr>
        <w:t xml:space="preserve"> Edit interactions</w:t>
      </w:r>
    </w:p>
    <w:p w14:paraId="6D120151" w14:textId="77777777" w:rsidR="00DB6ED9" w:rsidRPr="00DB6ED9" w:rsidRDefault="00DB6ED9" w:rsidP="00DB6ED9">
      <w:pPr>
        <w:rPr>
          <w:sz w:val="32"/>
          <w:szCs w:val="32"/>
        </w:rPr>
      </w:pPr>
      <w:r w:rsidRPr="00DB6ED9">
        <w:rPr>
          <w:sz w:val="32"/>
          <w:szCs w:val="32"/>
        </w:rPr>
        <w:t>and set target:</w:t>
      </w:r>
    </w:p>
    <w:p w14:paraId="66C96BA5" w14:textId="77777777" w:rsidR="00DB6ED9" w:rsidRPr="00DB6ED9" w:rsidRDefault="00DB6ED9" w:rsidP="00DB6ED9">
      <w:pPr>
        <w:rPr>
          <w:b/>
          <w:bCs/>
          <w:sz w:val="32"/>
          <w:szCs w:val="32"/>
        </w:rPr>
      </w:pPr>
      <w:r w:rsidRPr="00DB6ED9">
        <w:rPr>
          <w:b/>
          <w:bCs/>
          <w:sz w:val="32"/>
          <w:szCs w:val="32"/>
        </w:rPr>
        <w:t>None</w:t>
      </w:r>
    </w:p>
    <w:p w14:paraId="58339672" w14:textId="77777777" w:rsidR="00DB6ED9" w:rsidRPr="00DB6ED9" w:rsidRDefault="00DB6ED9" w:rsidP="00DB6ED9">
      <w:pPr>
        <w:rPr>
          <w:sz w:val="32"/>
          <w:szCs w:val="32"/>
        </w:rPr>
      </w:pPr>
      <w:r w:rsidRPr="00DB6ED9">
        <w:rPr>
          <w:sz w:val="32"/>
          <w:szCs w:val="32"/>
        </w:rPr>
        <w:t>where required.</w:t>
      </w:r>
    </w:p>
    <w:p w14:paraId="4E1F76C5" w14:textId="77777777" w:rsidR="00DB6ED9" w:rsidRPr="00DB6ED9" w:rsidRDefault="00000000" w:rsidP="00DB6ED9">
      <w:pPr>
        <w:rPr>
          <w:sz w:val="32"/>
          <w:szCs w:val="32"/>
        </w:rPr>
      </w:pPr>
      <w:r>
        <w:rPr>
          <w:sz w:val="32"/>
          <w:szCs w:val="32"/>
        </w:rPr>
        <w:pict w14:anchorId="53EB65C0">
          <v:rect id="_x0000_i1169" style="width:0;height:1.5pt" o:hralign="center" o:hrstd="t" o:hr="t" fillcolor="#a0a0a0" stroked="f"/>
        </w:pict>
      </w:r>
    </w:p>
    <w:p w14:paraId="281C37DD" w14:textId="77777777" w:rsidR="00DB6ED9" w:rsidRPr="00DB6ED9" w:rsidRDefault="00DB6ED9" w:rsidP="00DB6ED9">
      <w:pPr>
        <w:rPr>
          <w:b/>
          <w:bCs/>
          <w:sz w:val="32"/>
          <w:szCs w:val="32"/>
        </w:rPr>
      </w:pPr>
      <w:r w:rsidRPr="00DB6ED9">
        <w:rPr>
          <w:b/>
          <w:bCs/>
          <w:sz w:val="32"/>
          <w:szCs w:val="32"/>
        </w:rPr>
        <w:t>145. Do Not Disable Randomly</w:t>
      </w:r>
    </w:p>
    <w:p w14:paraId="5D97DA06" w14:textId="77777777" w:rsidR="00DB6ED9" w:rsidRPr="00DB6ED9" w:rsidRDefault="00DB6ED9" w:rsidP="00DB6ED9">
      <w:pPr>
        <w:rPr>
          <w:sz w:val="32"/>
          <w:szCs w:val="32"/>
        </w:rPr>
      </w:pPr>
      <w:r w:rsidRPr="00DB6ED9">
        <w:rPr>
          <w:sz w:val="32"/>
          <w:szCs w:val="32"/>
        </w:rPr>
        <w:t>Each non-interaction should have:</w:t>
      </w:r>
    </w:p>
    <w:p w14:paraId="2593EF9F" w14:textId="77777777" w:rsidR="00DB6ED9" w:rsidRPr="00DB6ED9" w:rsidRDefault="00DB6ED9" w:rsidP="00DB6ED9">
      <w:pPr>
        <w:rPr>
          <w:b/>
          <w:bCs/>
          <w:sz w:val="32"/>
          <w:szCs w:val="32"/>
        </w:rPr>
      </w:pPr>
      <w:r w:rsidRPr="00DB6ED9">
        <w:rPr>
          <w:b/>
          <w:bCs/>
          <w:sz w:val="32"/>
          <w:szCs w:val="32"/>
        </w:rPr>
        <w:t>A business reason.</w:t>
      </w:r>
    </w:p>
    <w:p w14:paraId="375C7FA1" w14:textId="77777777" w:rsidR="00DB6ED9" w:rsidRPr="00DB6ED9" w:rsidRDefault="00000000" w:rsidP="00DB6ED9">
      <w:pPr>
        <w:rPr>
          <w:sz w:val="32"/>
          <w:szCs w:val="32"/>
        </w:rPr>
      </w:pPr>
      <w:r>
        <w:rPr>
          <w:sz w:val="32"/>
          <w:szCs w:val="32"/>
        </w:rPr>
        <w:pict w14:anchorId="08AB4F8B">
          <v:rect id="_x0000_i1170" style="width:0;height:1.5pt" o:hralign="center" o:hrstd="t" o:hr="t" fillcolor="#a0a0a0" stroked="f"/>
        </w:pict>
      </w:r>
    </w:p>
    <w:p w14:paraId="7299074C" w14:textId="77777777" w:rsidR="00DB6ED9" w:rsidRPr="00DB6ED9" w:rsidRDefault="00DB6ED9" w:rsidP="00DB6ED9">
      <w:pPr>
        <w:rPr>
          <w:b/>
          <w:bCs/>
          <w:sz w:val="32"/>
          <w:szCs w:val="32"/>
        </w:rPr>
      </w:pPr>
      <w:r w:rsidRPr="00DB6ED9">
        <w:rPr>
          <w:b/>
          <w:bCs/>
          <w:sz w:val="32"/>
          <w:szCs w:val="32"/>
        </w:rPr>
        <w:t>PART AT — TOOLTIP FUNDAMENTALS</w:t>
      </w:r>
    </w:p>
    <w:p w14:paraId="73B9D735" w14:textId="77777777" w:rsidR="00DB6ED9" w:rsidRPr="00DB6ED9" w:rsidRDefault="00DB6ED9" w:rsidP="00DB6ED9">
      <w:pPr>
        <w:rPr>
          <w:b/>
          <w:bCs/>
          <w:sz w:val="32"/>
          <w:szCs w:val="32"/>
        </w:rPr>
      </w:pPr>
      <w:r w:rsidRPr="00DB6ED9">
        <w:rPr>
          <w:b/>
          <w:bCs/>
          <w:sz w:val="32"/>
          <w:szCs w:val="32"/>
        </w:rPr>
        <w:t>146. Tooltip</w:t>
      </w:r>
    </w:p>
    <w:p w14:paraId="3B81FBF9" w14:textId="77777777" w:rsidR="00DB6ED9" w:rsidRPr="00DB6ED9" w:rsidRDefault="00DB6ED9" w:rsidP="00DB6ED9">
      <w:pPr>
        <w:rPr>
          <w:sz w:val="32"/>
          <w:szCs w:val="32"/>
        </w:rPr>
      </w:pPr>
      <w:r w:rsidRPr="00DB6ED9">
        <w:rPr>
          <w:sz w:val="32"/>
          <w:szCs w:val="32"/>
        </w:rPr>
        <w:t>A Tooltip shows supporting information when users:</w:t>
      </w:r>
    </w:p>
    <w:p w14:paraId="04AC52B5" w14:textId="77777777" w:rsidR="00DB6ED9" w:rsidRPr="00DB6ED9" w:rsidRDefault="00DB6ED9" w:rsidP="00DB6ED9">
      <w:pPr>
        <w:rPr>
          <w:b/>
          <w:bCs/>
          <w:sz w:val="32"/>
          <w:szCs w:val="32"/>
        </w:rPr>
      </w:pPr>
      <w:r w:rsidRPr="00DB6ED9">
        <w:rPr>
          <w:b/>
          <w:bCs/>
          <w:sz w:val="32"/>
          <w:szCs w:val="32"/>
        </w:rPr>
        <w:t>Hover over a data point.</w:t>
      </w:r>
    </w:p>
    <w:p w14:paraId="61ED95A9" w14:textId="77777777" w:rsidR="00DB6ED9" w:rsidRPr="00DB6ED9" w:rsidRDefault="00000000" w:rsidP="00DB6ED9">
      <w:pPr>
        <w:rPr>
          <w:sz w:val="32"/>
          <w:szCs w:val="32"/>
        </w:rPr>
      </w:pPr>
      <w:r>
        <w:rPr>
          <w:sz w:val="32"/>
          <w:szCs w:val="32"/>
        </w:rPr>
        <w:pict w14:anchorId="2F174457">
          <v:rect id="_x0000_i1171" style="width:0;height:1.5pt" o:hralign="center" o:hrstd="t" o:hr="t" fillcolor="#a0a0a0" stroked="f"/>
        </w:pict>
      </w:r>
    </w:p>
    <w:p w14:paraId="72935F2A" w14:textId="77777777" w:rsidR="00DB6ED9" w:rsidRPr="00DB6ED9" w:rsidRDefault="00DB6ED9" w:rsidP="00DB6ED9">
      <w:pPr>
        <w:rPr>
          <w:b/>
          <w:bCs/>
          <w:sz w:val="32"/>
          <w:szCs w:val="32"/>
        </w:rPr>
      </w:pPr>
      <w:r w:rsidRPr="00DB6ED9">
        <w:rPr>
          <w:b/>
          <w:bCs/>
          <w:sz w:val="32"/>
          <w:szCs w:val="32"/>
        </w:rPr>
        <w:t>147. Example</w:t>
      </w:r>
    </w:p>
    <w:p w14:paraId="1AB6C83E" w14:textId="77777777" w:rsidR="00DB6ED9" w:rsidRPr="00DB6ED9" w:rsidRDefault="00DB6ED9" w:rsidP="00DB6ED9">
      <w:pPr>
        <w:rPr>
          <w:sz w:val="32"/>
          <w:szCs w:val="32"/>
        </w:rPr>
      </w:pPr>
      <w:r w:rsidRPr="00DB6ED9">
        <w:rPr>
          <w:sz w:val="32"/>
          <w:szCs w:val="32"/>
        </w:rPr>
        <w:t>Hover Finance bar:</w:t>
      </w:r>
    </w:p>
    <w:p w14:paraId="712CC145" w14:textId="77777777" w:rsidR="00DB6ED9" w:rsidRPr="00DB6ED9" w:rsidRDefault="00DB6ED9" w:rsidP="00DB6ED9">
      <w:pPr>
        <w:rPr>
          <w:sz w:val="32"/>
          <w:szCs w:val="32"/>
        </w:rPr>
      </w:pPr>
      <w:r w:rsidRPr="00DB6ED9">
        <w:rPr>
          <w:sz w:val="32"/>
          <w:szCs w:val="32"/>
        </w:rPr>
        <w:t>Finance</w:t>
      </w:r>
    </w:p>
    <w:p w14:paraId="5CFF7099" w14:textId="77777777" w:rsidR="00DB6ED9" w:rsidRPr="00DB6ED9" w:rsidRDefault="00DB6ED9" w:rsidP="00DB6ED9">
      <w:pPr>
        <w:rPr>
          <w:sz w:val="32"/>
          <w:szCs w:val="32"/>
        </w:rPr>
      </w:pPr>
    </w:p>
    <w:p w14:paraId="4E8F7339" w14:textId="77777777" w:rsidR="00DB6ED9" w:rsidRPr="00DB6ED9" w:rsidRDefault="00DB6ED9" w:rsidP="00DB6ED9">
      <w:pPr>
        <w:rPr>
          <w:sz w:val="32"/>
          <w:szCs w:val="32"/>
        </w:rPr>
      </w:pPr>
      <w:r w:rsidRPr="00DB6ED9">
        <w:rPr>
          <w:sz w:val="32"/>
          <w:szCs w:val="32"/>
        </w:rPr>
        <w:t>Requests: 23</w:t>
      </w:r>
    </w:p>
    <w:p w14:paraId="70444325" w14:textId="77777777" w:rsidR="00DB6ED9" w:rsidRPr="00DB6ED9" w:rsidRDefault="00DB6ED9" w:rsidP="00DB6ED9">
      <w:pPr>
        <w:rPr>
          <w:sz w:val="32"/>
          <w:szCs w:val="32"/>
        </w:rPr>
      </w:pPr>
      <w:r w:rsidRPr="00DB6ED9">
        <w:rPr>
          <w:sz w:val="32"/>
          <w:szCs w:val="32"/>
        </w:rPr>
        <w:t>Approved: 18</w:t>
      </w:r>
    </w:p>
    <w:p w14:paraId="05D0E2CC" w14:textId="77777777" w:rsidR="00DB6ED9" w:rsidRPr="00DB6ED9" w:rsidRDefault="00DB6ED9" w:rsidP="00DB6ED9">
      <w:pPr>
        <w:rPr>
          <w:sz w:val="32"/>
          <w:szCs w:val="32"/>
        </w:rPr>
      </w:pPr>
      <w:r w:rsidRPr="00DB6ED9">
        <w:rPr>
          <w:sz w:val="32"/>
          <w:szCs w:val="32"/>
        </w:rPr>
        <w:t>Approval Rate: 85.7%</w:t>
      </w:r>
    </w:p>
    <w:p w14:paraId="3999656E" w14:textId="77777777" w:rsidR="00DB6ED9" w:rsidRPr="00DB6ED9" w:rsidRDefault="00DB6ED9" w:rsidP="00DB6ED9">
      <w:pPr>
        <w:rPr>
          <w:sz w:val="32"/>
          <w:szCs w:val="32"/>
        </w:rPr>
      </w:pPr>
      <w:r w:rsidRPr="00DB6ED9">
        <w:rPr>
          <w:sz w:val="32"/>
          <w:szCs w:val="32"/>
        </w:rPr>
        <w:t>Approved Days: 71</w:t>
      </w:r>
    </w:p>
    <w:p w14:paraId="4CD50513" w14:textId="77777777" w:rsidR="00DB6ED9" w:rsidRPr="00DB6ED9" w:rsidRDefault="00000000" w:rsidP="00DB6ED9">
      <w:pPr>
        <w:rPr>
          <w:sz w:val="32"/>
          <w:szCs w:val="32"/>
        </w:rPr>
      </w:pPr>
      <w:r>
        <w:rPr>
          <w:sz w:val="32"/>
          <w:szCs w:val="32"/>
        </w:rPr>
        <w:pict w14:anchorId="2AA583F7">
          <v:rect id="_x0000_i1172" style="width:0;height:1.5pt" o:hralign="center" o:hrstd="t" o:hr="t" fillcolor="#a0a0a0" stroked="f"/>
        </w:pict>
      </w:r>
    </w:p>
    <w:p w14:paraId="23309B1F" w14:textId="77777777" w:rsidR="00DB6ED9" w:rsidRPr="00DB6ED9" w:rsidRDefault="00DB6ED9" w:rsidP="00DB6ED9">
      <w:pPr>
        <w:rPr>
          <w:b/>
          <w:bCs/>
          <w:sz w:val="32"/>
          <w:szCs w:val="32"/>
        </w:rPr>
      </w:pPr>
      <w:r w:rsidRPr="00DB6ED9">
        <w:rPr>
          <w:b/>
          <w:bCs/>
          <w:sz w:val="32"/>
          <w:szCs w:val="32"/>
        </w:rPr>
        <w:t>148. Benefit</w:t>
      </w:r>
    </w:p>
    <w:p w14:paraId="1ABBB959" w14:textId="77777777" w:rsidR="00DB6ED9" w:rsidRPr="00DB6ED9" w:rsidRDefault="00DB6ED9" w:rsidP="00DB6ED9">
      <w:pPr>
        <w:rPr>
          <w:sz w:val="32"/>
          <w:szCs w:val="32"/>
        </w:rPr>
      </w:pPr>
      <w:r w:rsidRPr="00DB6ED9">
        <w:rPr>
          <w:sz w:val="32"/>
          <w:szCs w:val="32"/>
        </w:rPr>
        <w:t>Provides:</w:t>
      </w:r>
    </w:p>
    <w:p w14:paraId="2EC250F1" w14:textId="77777777" w:rsidR="00DB6ED9" w:rsidRPr="00DB6ED9" w:rsidRDefault="00DB6ED9" w:rsidP="00DB6ED9">
      <w:pPr>
        <w:rPr>
          <w:b/>
          <w:bCs/>
          <w:sz w:val="32"/>
          <w:szCs w:val="32"/>
        </w:rPr>
      </w:pPr>
      <w:r w:rsidRPr="00DB6ED9">
        <w:rPr>
          <w:b/>
          <w:bCs/>
          <w:sz w:val="32"/>
          <w:szCs w:val="32"/>
        </w:rPr>
        <w:t>Additional context</w:t>
      </w:r>
    </w:p>
    <w:p w14:paraId="6FA7FD92" w14:textId="77777777" w:rsidR="00DB6ED9" w:rsidRPr="00DB6ED9" w:rsidRDefault="00DB6ED9" w:rsidP="00DB6ED9">
      <w:pPr>
        <w:rPr>
          <w:sz w:val="32"/>
          <w:szCs w:val="32"/>
        </w:rPr>
      </w:pPr>
      <w:r w:rsidRPr="00DB6ED9">
        <w:rPr>
          <w:sz w:val="32"/>
          <w:szCs w:val="32"/>
        </w:rPr>
        <w:t>without permanently occupying report space.</w:t>
      </w:r>
    </w:p>
    <w:p w14:paraId="1AB7C9F2" w14:textId="77777777" w:rsidR="00DB6ED9" w:rsidRPr="00DB6ED9" w:rsidRDefault="00000000" w:rsidP="00DB6ED9">
      <w:pPr>
        <w:rPr>
          <w:sz w:val="32"/>
          <w:szCs w:val="32"/>
        </w:rPr>
      </w:pPr>
      <w:r>
        <w:rPr>
          <w:sz w:val="32"/>
          <w:szCs w:val="32"/>
        </w:rPr>
        <w:pict w14:anchorId="2AC463B6">
          <v:rect id="_x0000_i1173" style="width:0;height:1.5pt" o:hralign="center" o:hrstd="t" o:hr="t" fillcolor="#a0a0a0" stroked="f"/>
        </w:pict>
      </w:r>
    </w:p>
    <w:p w14:paraId="17CAFECA" w14:textId="77777777" w:rsidR="00DB6ED9" w:rsidRPr="00DB6ED9" w:rsidRDefault="00DB6ED9" w:rsidP="00DB6ED9">
      <w:pPr>
        <w:rPr>
          <w:b/>
          <w:bCs/>
          <w:sz w:val="32"/>
          <w:szCs w:val="32"/>
        </w:rPr>
      </w:pPr>
      <w:r w:rsidRPr="00DB6ED9">
        <w:rPr>
          <w:b/>
          <w:bCs/>
          <w:sz w:val="32"/>
          <w:szCs w:val="32"/>
        </w:rPr>
        <w:t>PART AU — ADD TOOLTIP FIELDS</w:t>
      </w:r>
    </w:p>
    <w:p w14:paraId="619D55DC" w14:textId="77777777" w:rsidR="00DB6ED9" w:rsidRPr="00DB6ED9" w:rsidRDefault="00DB6ED9" w:rsidP="00DB6ED9">
      <w:pPr>
        <w:rPr>
          <w:b/>
          <w:bCs/>
          <w:sz w:val="32"/>
          <w:szCs w:val="32"/>
        </w:rPr>
      </w:pPr>
      <w:r w:rsidRPr="00DB6ED9">
        <w:rPr>
          <w:b/>
          <w:bCs/>
          <w:sz w:val="32"/>
          <w:szCs w:val="32"/>
        </w:rPr>
        <w:t>149. Department Bar Chart</w:t>
      </w:r>
    </w:p>
    <w:p w14:paraId="6BF3C7E3" w14:textId="77777777" w:rsidR="00DB6ED9" w:rsidRPr="00DB6ED9" w:rsidRDefault="00DB6ED9" w:rsidP="00DB6ED9">
      <w:pPr>
        <w:rPr>
          <w:sz w:val="32"/>
          <w:szCs w:val="32"/>
        </w:rPr>
      </w:pPr>
      <w:r w:rsidRPr="00DB6ED9">
        <w:rPr>
          <w:sz w:val="32"/>
          <w:szCs w:val="32"/>
        </w:rPr>
        <w:t>Add:</w:t>
      </w:r>
    </w:p>
    <w:p w14:paraId="0248500C" w14:textId="77777777" w:rsidR="00DB6ED9" w:rsidRPr="00DB6ED9" w:rsidRDefault="00DB6ED9" w:rsidP="00DB6ED9">
      <w:pPr>
        <w:rPr>
          <w:sz w:val="32"/>
          <w:szCs w:val="32"/>
        </w:rPr>
      </w:pPr>
      <w:r w:rsidRPr="00DB6ED9">
        <w:rPr>
          <w:sz w:val="32"/>
          <w:szCs w:val="32"/>
        </w:rPr>
        <w:t>[Approved Requests]</w:t>
      </w:r>
    </w:p>
    <w:p w14:paraId="2B338426" w14:textId="77777777" w:rsidR="00DB6ED9" w:rsidRPr="00DB6ED9" w:rsidRDefault="00DB6ED9" w:rsidP="00DB6ED9">
      <w:pPr>
        <w:rPr>
          <w:sz w:val="32"/>
          <w:szCs w:val="32"/>
        </w:rPr>
      </w:pPr>
    </w:p>
    <w:p w14:paraId="72616A97" w14:textId="77777777" w:rsidR="00DB6ED9" w:rsidRPr="00DB6ED9" w:rsidRDefault="00DB6ED9" w:rsidP="00DB6ED9">
      <w:pPr>
        <w:rPr>
          <w:sz w:val="32"/>
          <w:szCs w:val="32"/>
        </w:rPr>
      </w:pPr>
      <w:r w:rsidRPr="00DB6ED9">
        <w:rPr>
          <w:sz w:val="32"/>
          <w:szCs w:val="32"/>
        </w:rPr>
        <w:t>[Approval Rate]</w:t>
      </w:r>
    </w:p>
    <w:p w14:paraId="1E4309F6" w14:textId="77777777" w:rsidR="00DB6ED9" w:rsidRPr="00DB6ED9" w:rsidRDefault="00DB6ED9" w:rsidP="00DB6ED9">
      <w:pPr>
        <w:rPr>
          <w:sz w:val="32"/>
          <w:szCs w:val="32"/>
        </w:rPr>
      </w:pPr>
    </w:p>
    <w:p w14:paraId="0CE1D373" w14:textId="77777777" w:rsidR="00DB6ED9" w:rsidRPr="00DB6ED9" w:rsidRDefault="00DB6ED9" w:rsidP="00DB6ED9">
      <w:pPr>
        <w:rPr>
          <w:sz w:val="32"/>
          <w:szCs w:val="32"/>
        </w:rPr>
      </w:pPr>
      <w:r w:rsidRPr="00DB6ED9">
        <w:rPr>
          <w:sz w:val="32"/>
          <w:szCs w:val="32"/>
        </w:rPr>
        <w:t>[Approved Leave Days]</w:t>
      </w:r>
    </w:p>
    <w:p w14:paraId="4E799547" w14:textId="77777777" w:rsidR="00DB6ED9" w:rsidRPr="00DB6ED9" w:rsidRDefault="00DB6ED9" w:rsidP="00DB6ED9">
      <w:pPr>
        <w:rPr>
          <w:sz w:val="32"/>
          <w:szCs w:val="32"/>
        </w:rPr>
      </w:pPr>
      <w:r w:rsidRPr="00DB6ED9">
        <w:rPr>
          <w:sz w:val="32"/>
          <w:szCs w:val="32"/>
        </w:rPr>
        <w:t>to:</w:t>
      </w:r>
    </w:p>
    <w:p w14:paraId="2960AEF8" w14:textId="77777777" w:rsidR="00DB6ED9" w:rsidRPr="00DB6ED9" w:rsidRDefault="00DB6ED9" w:rsidP="00DB6ED9">
      <w:pPr>
        <w:rPr>
          <w:b/>
          <w:bCs/>
          <w:sz w:val="32"/>
          <w:szCs w:val="32"/>
        </w:rPr>
      </w:pPr>
      <w:r w:rsidRPr="00DB6ED9">
        <w:rPr>
          <w:b/>
          <w:bCs/>
          <w:sz w:val="32"/>
          <w:szCs w:val="32"/>
        </w:rPr>
        <w:t>Tooltip fields.</w:t>
      </w:r>
    </w:p>
    <w:p w14:paraId="7D252254" w14:textId="77777777" w:rsidR="00DB6ED9" w:rsidRPr="00DB6ED9" w:rsidRDefault="00000000" w:rsidP="00DB6ED9">
      <w:pPr>
        <w:rPr>
          <w:sz w:val="32"/>
          <w:szCs w:val="32"/>
        </w:rPr>
      </w:pPr>
      <w:r>
        <w:rPr>
          <w:sz w:val="32"/>
          <w:szCs w:val="32"/>
        </w:rPr>
        <w:pict w14:anchorId="4B3213CF">
          <v:rect id="_x0000_i1174" style="width:0;height:1.5pt" o:hralign="center" o:hrstd="t" o:hr="t" fillcolor="#a0a0a0" stroked="f"/>
        </w:pict>
      </w:r>
    </w:p>
    <w:p w14:paraId="14A2E03D" w14:textId="77777777" w:rsidR="00DB6ED9" w:rsidRPr="00DB6ED9" w:rsidRDefault="00DB6ED9" w:rsidP="00DB6ED9">
      <w:pPr>
        <w:rPr>
          <w:b/>
          <w:bCs/>
          <w:sz w:val="32"/>
          <w:szCs w:val="32"/>
        </w:rPr>
      </w:pPr>
      <w:r w:rsidRPr="00DB6ED9">
        <w:rPr>
          <w:b/>
          <w:bCs/>
          <w:sz w:val="32"/>
          <w:szCs w:val="32"/>
        </w:rPr>
        <w:t>150. Test</w:t>
      </w:r>
    </w:p>
    <w:p w14:paraId="4781310B" w14:textId="77777777" w:rsidR="00DB6ED9" w:rsidRPr="00DB6ED9" w:rsidRDefault="00DB6ED9" w:rsidP="00DB6ED9">
      <w:pPr>
        <w:rPr>
          <w:sz w:val="32"/>
          <w:szCs w:val="32"/>
        </w:rPr>
      </w:pPr>
      <w:r w:rsidRPr="00DB6ED9">
        <w:rPr>
          <w:sz w:val="32"/>
          <w:szCs w:val="32"/>
        </w:rPr>
        <w:t>Hover on:</w:t>
      </w:r>
    </w:p>
    <w:p w14:paraId="42434544" w14:textId="77777777" w:rsidR="00DB6ED9" w:rsidRPr="00DB6ED9" w:rsidRDefault="00DB6ED9" w:rsidP="00DB6ED9">
      <w:pPr>
        <w:rPr>
          <w:b/>
          <w:bCs/>
          <w:sz w:val="32"/>
          <w:szCs w:val="32"/>
        </w:rPr>
      </w:pPr>
      <w:r w:rsidRPr="00DB6ED9">
        <w:rPr>
          <w:b/>
          <w:bCs/>
          <w:sz w:val="32"/>
          <w:szCs w:val="32"/>
        </w:rPr>
        <w:t>IT.</w:t>
      </w:r>
    </w:p>
    <w:p w14:paraId="29C52C7A" w14:textId="77777777" w:rsidR="00DB6ED9" w:rsidRPr="00DB6ED9" w:rsidRDefault="00DB6ED9" w:rsidP="00DB6ED9">
      <w:pPr>
        <w:rPr>
          <w:sz w:val="32"/>
          <w:szCs w:val="32"/>
        </w:rPr>
      </w:pPr>
      <w:r w:rsidRPr="00DB6ED9">
        <w:rPr>
          <w:sz w:val="32"/>
          <w:szCs w:val="32"/>
        </w:rPr>
        <w:t>Verify values respect:</w:t>
      </w:r>
    </w:p>
    <w:p w14:paraId="0C4817F2" w14:textId="77777777" w:rsidR="00DB6ED9" w:rsidRPr="00DB6ED9" w:rsidRDefault="00DB6ED9" w:rsidP="00DB6ED9">
      <w:pPr>
        <w:rPr>
          <w:b/>
          <w:bCs/>
          <w:sz w:val="32"/>
          <w:szCs w:val="32"/>
        </w:rPr>
      </w:pPr>
      <w:r w:rsidRPr="00DB6ED9">
        <w:rPr>
          <w:b/>
          <w:bCs/>
          <w:sz w:val="32"/>
          <w:szCs w:val="32"/>
        </w:rPr>
        <w:t>IT Filter Context.</w:t>
      </w:r>
    </w:p>
    <w:p w14:paraId="44CB474D" w14:textId="77777777" w:rsidR="00DB6ED9" w:rsidRPr="00DB6ED9" w:rsidRDefault="00000000" w:rsidP="00DB6ED9">
      <w:pPr>
        <w:rPr>
          <w:sz w:val="32"/>
          <w:szCs w:val="32"/>
        </w:rPr>
      </w:pPr>
      <w:r>
        <w:rPr>
          <w:sz w:val="32"/>
          <w:szCs w:val="32"/>
        </w:rPr>
        <w:pict w14:anchorId="5B2ECC1B">
          <v:rect id="_x0000_i1175" style="width:0;height:1.5pt" o:hralign="center" o:hrstd="t" o:hr="t" fillcolor="#a0a0a0" stroked="f"/>
        </w:pict>
      </w:r>
    </w:p>
    <w:p w14:paraId="457B2B24" w14:textId="77777777" w:rsidR="00DB6ED9" w:rsidRPr="00DB6ED9" w:rsidRDefault="00DB6ED9" w:rsidP="00DB6ED9">
      <w:pPr>
        <w:rPr>
          <w:b/>
          <w:bCs/>
          <w:sz w:val="32"/>
          <w:szCs w:val="32"/>
        </w:rPr>
      </w:pPr>
      <w:r w:rsidRPr="00DB6ED9">
        <w:rPr>
          <w:b/>
          <w:bCs/>
          <w:sz w:val="32"/>
          <w:szCs w:val="32"/>
        </w:rPr>
        <w:t>PART AV — REPORT-PAGE TOOLTIP</w:t>
      </w:r>
    </w:p>
    <w:p w14:paraId="2132D993" w14:textId="77777777" w:rsidR="00DB6ED9" w:rsidRPr="00DB6ED9" w:rsidRDefault="00DB6ED9" w:rsidP="00DB6ED9">
      <w:pPr>
        <w:rPr>
          <w:b/>
          <w:bCs/>
          <w:sz w:val="32"/>
          <w:szCs w:val="32"/>
        </w:rPr>
      </w:pPr>
      <w:r w:rsidRPr="00DB6ED9">
        <w:rPr>
          <w:b/>
          <w:bCs/>
          <w:sz w:val="32"/>
          <w:szCs w:val="32"/>
        </w:rPr>
        <w:t>151. Bonus</w:t>
      </w:r>
    </w:p>
    <w:p w14:paraId="36D1998B" w14:textId="77777777" w:rsidR="00DB6ED9" w:rsidRPr="00DB6ED9" w:rsidRDefault="00DB6ED9" w:rsidP="00DB6ED9">
      <w:pPr>
        <w:rPr>
          <w:sz w:val="32"/>
          <w:szCs w:val="32"/>
        </w:rPr>
      </w:pPr>
      <w:r w:rsidRPr="00DB6ED9">
        <w:rPr>
          <w:sz w:val="32"/>
          <w:szCs w:val="32"/>
        </w:rPr>
        <w:t>Create new page:</w:t>
      </w:r>
    </w:p>
    <w:p w14:paraId="21FC4BBB" w14:textId="77777777" w:rsidR="00DB6ED9" w:rsidRPr="00DB6ED9" w:rsidRDefault="00DB6ED9" w:rsidP="00DB6ED9">
      <w:pPr>
        <w:rPr>
          <w:sz w:val="32"/>
          <w:szCs w:val="32"/>
        </w:rPr>
      </w:pPr>
      <w:r w:rsidRPr="00DB6ED9">
        <w:rPr>
          <w:sz w:val="32"/>
          <w:szCs w:val="32"/>
        </w:rPr>
        <w:t>Department Tooltip</w:t>
      </w:r>
    </w:p>
    <w:p w14:paraId="66F1FD6D" w14:textId="77777777" w:rsidR="00DB6ED9" w:rsidRPr="00DB6ED9" w:rsidRDefault="00000000" w:rsidP="00DB6ED9">
      <w:pPr>
        <w:rPr>
          <w:sz w:val="32"/>
          <w:szCs w:val="32"/>
        </w:rPr>
      </w:pPr>
      <w:r>
        <w:rPr>
          <w:sz w:val="32"/>
          <w:szCs w:val="32"/>
        </w:rPr>
        <w:pict w14:anchorId="2D5914D5">
          <v:rect id="_x0000_i1176" style="width:0;height:1.5pt" o:hralign="center" o:hrstd="t" o:hr="t" fillcolor="#a0a0a0" stroked="f"/>
        </w:pict>
      </w:r>
    </w:p>
    <w:p w14:paraId="6C943D26" w14:textId="77777777" w:rsidR="00DB6ED9" w:rsidRPr="00DB6ED9" w:rsidRDefault="00DB6ED9" w:rsidP="00DB6ED9">
      <w:pPr>
        <w:rPr>
          <w:b/>
          <w:bCs/>
          <w:sz w:val="32"/>
          <w:szCs w:val="32"/>
        </w:rPr>
      </w:pPr>
      <w:r w:rsidRPr="00DB6ED9">
        <w:rPr>
          <w:b/>
          <w:bCs/>
          <w:sz w:val="32"/>
          <w:szCs w:val="32"/>
        </w:rPr>
        <w:t>152. Configure</w:t>
      </w:r>
    </w:p>
    <w:p w14:paraId="0DFAD2FE" w14:textId="77777777" w:rsidR="00DB6ED9" w:rsidRPr="00DB6ED9" w:rsidRDefault="00DB6ED9" w:rsidP="00DB6ED9">
      <w:pPr>
        <w:rPr>
          <w:sz w:val="32"/>
          <w:szCs w:val="32"/>
        </w:rPr>
      </w:pPr>
      <w:r w:rsidRPr="00DB6ED9">
        <w:rPr>
          <w:sz w:val="32"/>
          <w:szCs w:val="32"/>
        </w:rPr>
        <w:t>Set it as:</w:t>
      </w:r>
    </w:p>
    <w:p w14:paraId="6A7D1B3C" w14:textId="77777777" w:rsidR="00DB6ED9" w:rsidRPr="00DB6ED9" w:rsidRDefault="00DB6ED9" w:rsidP="00DB6ED9">
      <w:pPr>
        <w:rPr>
          <w:b/>
          <w:bCs/>
          <w:sz w:val="32"/>
          <w:szCs w:val="32"/>
        </w:rPr>
      </w:pPr>
      <w:r w:rsidRPr="00DB6ED9">
        <w:rPr>
          <w:b/>
          <w:bCs/>
          <w:sz w:val="32"/>
          <w:szCs w:val="32"/>
        </w:rPr>
        <w:t>Tooltip page</w:t>
      </w:r>
    </w:p>
    <w:p w14:paraId="5C8AB924" w14:textId="77777777" w:rsidR="00DB6ED9" w:rsidRPr="00DB6ED9" w:rsidRDefault="00DB6ED9" w:rsidP="00DB6ED9">
      <w:pPr>
        <w:rPr>
          <w:sz w:val="32"/>
          <w:szCs w:val="32"/>
        </w:rPr>
      </w:pPr>
      <w:r w:rsidRPr="00DB6ED9">
        <w:rPr>
          <w:sz w:val="32"/>
          <w:szCs w:val="32"/>
        </w:rPr>
        <w:t>using the appropriate page settings.</w:t>
      </w:r>
    </w:p>
    <w:p w14:paraId="50ED8CF1" w14:textId="77777777" w:rsidR="00DB6ED9" w:rsidRPr="00DB6ED9" w:rsidRDefault="00000000" w:rsidP="00DB6ED9">
      <w:pPr>
        <w:rPr>
          <w:sz w:val="32"/>
          <w:szCs w:val="32"/>
        </w:rPr>
      </w:pPr>
      <w:r>
        <w:rPr>
          <w:sz w:val="32"/>
          <w:szCs w:val="32"/>
        </w:rPr>
        <w:pict w14:anchorId="4D80EDDE">
          <v:rect id="_x0000_i1177" style="width:0;height:1.5pt" o:hralign="center" o:hrstd="t" o:hr="t" fillcolor="#a0a0a0" stroked="f"/>
        </w:pict>
      </w:r>
    </w:p>
    <w:p w14:paraId="4444E4D9" w14:textId="77777777" w:rsidR="00DB6ED9" w:rsidRPr="00DB6ED9" w:rsidRDefault="00DB6ED9" w:rsidP="00DB6ED9">
      <w:pPr>
        <w:rPr>
          <w:b/>
          <w:bCs/>
          <w:sz w:val="32"/>
          <w:szCs w:val="32"/>
        </w:rPr>
      </w:pPr>
      <w:r w:rsidRPr="00DB6ED9">
        <w:rPr>
          <w:b/>
          <w:bCs/>
          <w:sz w:val="32"/>
          <w:szCs w:val="32"/>
        </w:rPr>
        <w:t>153. Suggested Content</w:t>
      </w:r>
    </w:p>
    <w:p w14:paraId="220C36DF" w14:textId="77777777" w:rsidR="00DB6ED9" w:rsidRPr="00DB6ED9" w:rsidRDefault="00DB6ED9" w:rsidP="00DB6ED9">
      <w:pPr>
        <w:rPr>
          <w:sz w:val="32"/>
          <w:szCs w:val="32"/>
        </w:rPr>
      </w:pPr>
      <w:r w:rsidRPr="00DB6ED9">
        <w:rPr>
          <w:sz w:val="32"/>
          <w:szCs w:val="32"/>
        </w:rPr>
        <w:t>Department Name</w:t>
      </w:r>
    </w:p>
    <w:p w14:paraId="49A1BAEA" w14:textId="77777777" w:rsidR="00DB6ED9" w:rsidRPr="00DB6ED9" w:rsidRDefault="00DB6ED9" w:rsidP="00DB6ED9">
      <w:pPr>
        <w:rPr>
          <w:sz w:val="32"/>
          <w:szCs w:val="32"/>
        </w:rPr>
      </w:pPr>
    </w:p>
    <w:p w14:paraId="5C8C7BCC" w14:textId="77777777" w:rsidR="00DB6ED9" w:rsidRPr="00DB6ED9" w:rsidRDefault="00DB6ED9" w:rsidP="00DB6ED9">
      <w:pPr>
        <w:rPr>
          <w:sz w:val="32"/>
          <w:szCs w:val="32"/>
        </w:rPr>
      </w:pPr>
      <w:r w:rsidRPr="00DB6ED9">
        <w:rPr>
          <w:sz w:val="32"/>
          <w:szCs w:val="32"/>
        </w:rPr>
        <w:t>Total Requests</w:t>
      </w:r>
    </w:p>
    <w:p w14:paraId="14762451" w14:textId="77777777" w:rsidR="00DB6ED9" w:rsidRPr="00DB6ED9" w:rsidRDefault="00DB6ED9" w:rsidP="00DB6ED9">
      <w:pPr>
        <w:rPr>
          <w:sz w:val="32"/>
          <w:szCs w:val="32"/>
        </w:rPr>
      </w:pPr>
    </w:p>
    <w:p w14:paraId="135BFDC9" w14:textId="77777777" w:rsidR="00DB6ED9" w:rsidRPr="00DB6ED9" w:rsidRDefault="00DB6ED9" w:rsidP="00DB6ED9">
      <w:pPr>
        <w:rPr>
          <w:sz w:val="32"/>
          <w:szCs w:val="32"/>
        </w:rPr>
      </w:pPr>
      <w:r w:rsidRPr="00DB6ED9">
        <w:rPr>
          <w:sz w:val="32"/>
          <w:szCs w:val="32"/>
        </w:rPr>
        <w:t>Approval Rate</w:t>
      </w:r>
    </w:p>
    <w:p w14:paraId="4B23D100" w14:textId="77777777" w:rsidR="00DB6ED9" w:rsidRPr="00DB6ED9" w:rsidRDefault="00DB6ED9" w:rsidP="00DB6ED9">
      <w:pPr>
        <w:rPr>
          <w:sz w:val="32"/>
          <w:szCs w:val="32"/>
        </w:rPr>
      </w:pPr>
    </w:p>
    <w:p w14:paraId="3815C3B1" w14:textId="77777777" w:rsidR="00DB6ED9" w:rsidRPr="00DB6ED9" w:rsidRDefault="00DB6ED9" w:rsidP="00DB6ED9">
      <w:pPr>
        <w:rPr>
          <w:sz w:val="32"/>
          <w:szCs w:val="32"/>
        </w:rPr>
      </w:pPr>
      <w:r w:rsidRPr="00DB6ED9">
        <w:rPr>
          <w:sz w:val="32"/>
          <w:szCs w:val="32"/>
        </w:rPr>
        <w:t>Approved Leave Days</w:t>
      </w:r>
    </w:p>
    <w:p w14:paraId="36013D36" w14:textId="77777777" w:rsidR="00DB6ED9" w:rsidRPr="00DB6ED9" w:rsidRDefault="00DB6ED9" w:rsidP="00DB6ED9">
      <w:pPr>
        <w:rPr>
          <w:sz w:val="32"/>
          <w:szCs w:val="32"/>
        </w:rPr>
      </w:pPr>
    </w:p>
    <w:p w14:paraId="68960746" w14:textId="77777777" w:rsidR="00DB6ED9" w:rsidRPr="00DB6ED9" w:rsidRDefault="00DB6ED9" w:rsidP="00DB6ED9">
      <w:pPr>
        <w:rPr>
          <w:sz w:val="32"/>
          <w:szCs w:val="32"/>
        </w:rPr>
      </w:pPr>
      <w:r w:rsidRPr="00DB6ED9">
        <w:rPr>
          <w:sz w:val="32"/>
          <w:szCs w:val="32"/>
        </w:rPr>
        <w:t>Average Leave Days</w:t>
      </w:r>
    </w:p>
    <w:p w14:paraId="5EA1ED48" w14:textId="77777777" w:rsidR="00DB6ED9" w:rsidRPr="00DB6ED9" w:rsidRDefault="00000000" w:rsidP="00DB6ED9">
      <w:pPr>
        <w:rPr>
          <w:sz w:val="32"/>
          <w:szCs w:val="32"/>
        </w:rPr>
      </w:pPr>
      <w:r>
        <w:rPr>
          <w:sz w:val="32"/>
          <w:szCs w:val="32"/>
        </w:rPr>
        <w:pict w14:anchorId="66324A38">
          <v:rect id="_x0000_i1178" style="width:0;height:1.5pt" o:hralign="center" o:hrstd="t" o:hr="t" fillcolor="#a0a0a0" stroked="f"/>
        </w:pict>
      </w:r>
    </w:p>
    <w:p w14:paraId="0518CFBB" w14:textId="77777777" w:rsidR="00DB6ED9" w:rsidRPr="00DB6ED9" w:rsidRDefault="00DB6ED9" w:rsidP="00DB6ED9">
      <w:pPr>
        <w:rPr>
          <w:b/>
          <w:bCs/>
          <w:sz w:val="32"/>
          <w:szCs w:val="32"/>
        </w:rPr>
      </w:pPr>
      <w:r w:rsidRPr="00DB6ED9">
        <w:rPr>
          <w:b/>
          <w:bCs/>
          <w:sz w:val="32"/>
          <w:szCs w:val="32"/>
        </w:rPr>
        <w:t>154. Keep It Small</w:t>
      </w:r>
    </w:p>
    <w:p w14:paraId="23E5F3FB" w14:textId="77777777" w:rsidR="00DB6ED9" w:rsidRPr="00DB6ED9" w:rsidRDefault="00DB6ED9" w:rsidP="00DB6ED9">
      <w:pPr>
        <w:rPr>
          <w:sz w:val="32"/>
          <w:szCs w:val="32"/>
        </w:rPr>
      </w:pPr>
      <w:r w:rsidRPr="00DB6ED9">
        <w:rPr>
          <w:sz w:val="32"/>
          <w:szCs w:val="32"/>
        </w:rPr>
        <w:t>Tooltip page should be:</w:t>
      </w:r>
    </w:p>
    <w:p w14:paraId="47CD9CC1" w14:textId="77777777" w:rsidR="00DB6ED9" w:rsidRPr="00DB6ED9" w:rsidRDefault="00DB6ED9" w:rsidP="00DB6ED9">
      <w:pPr>
        <w:rPr>
          <w:b/>
          <w:bCs/>
          <w:sz w:val="32"/>
          <w:szCs w:val="32"/>
        </w:rPr>
      </w:pPr>
      <w:r w:rsidRPr="00DB6ED9">
        <w:rPr>
          <w:b/>
          <w:bCs/>
          <w:sz w:val="32"/>
          <w:szCs w:val="32"/>
        </w:rPr>
        <w:t>Compact.</w:t>
      </w:r>
    </w:p>
    <w:p w14:paraId="36037746" w14:textId="77777777" w:rsidR="00DB6ED9" w:rsidRPr="00DB6ED9" w:rsidRDefault="00DB6ED9" w:rsidP="00DB6ED9">
      <w:pPr>
        <w:rPr>
          <w:sz w:val="32"/>
          <w:szCs w:val="32"/>
        </w:rPr>
      </w:pPr>
      <w:r w:rsidRPr="00DB6ED9">
        <w:rPr>
          <w:sz w:val="32"/>
          <w:szCs w:val="32"/>
        </w:rPr>
        <w:t>It is not:</w:t>
      </w:r>
    </w:p>
    <w:p w14:paraId="3E038621" w14:textId="77777777" w:rsidR="00DB6ED9" w:rsidRPr="00DB6ED9" w:rsidRDefault="00DB6ED9" w:rsidP="00DB6ED9">
      <w:pPr>
        <w:rPr>
          <w:b/>
          <w:bCs/>
          <w:sz w:val="32"/>
          <w:szCs w:val="32"/>
        </w:rPr>
      </w:pPr>
      <w:r w:rsidRPr="00DB6ED9">
        <w:rPr>
          <w:b/>
          <w:bCs/>
          <w:sz w:val="32"/>
          <w:szCs w:val="32"/>
        </w:rPr>
        <w:t>Another full dashboard.</w:t>
      </w:r>
    </w:p>
    <w:p w14:paraId="283D87B1" w14:textId="77777777" w:rsidR="00DB6ED9" w:rsidRPr="00DB6ED9" w:rsidRDefault="00000000" w:rsidP="00DB6ED9">
      <w:pPr>
        <w:rPr>
          <w:sz w:val="32"/>
          <w:szCs w:val="32"/>
        </w:rPr>
      </w:pPr>
      <w:r>
        <w:rPr>
          <w:sz w:val="32"/>
          <w:szCs w:val="32"/>
        </w:rPr>
        <w:pict w14:anchorId="325627C0">
          <v:rect id="_x0000_i1179" style="width:0;height:1.5pt" o:hralign="center" o:hrstd="t" o:hr="t" fillcolor="#a0a0a0" stroked="f"/>
        </w:pict>
      </w:r>
    </w:p>
    <w:p w14:paraId="5B8B53C3" w14:textId="77777777" w:rsidR="00DB6ED9" w:rsidRPr="00DB6ED9" w:rsidRDefault="00DB6ED9" w:rsidP="00DB6ED9">
      <w:pPr>
        <w:rPr>
          <w:b/>
          <w:bCs/>
          <w:sz w:val="32"/>
          <w:szCs w:val="32"/>
        </w:rPr>
      </w:pPr>
      <w:r w:rsidRPr="00DB6ED9">
        <w:rPr>
          <w:b/>
          <w:bCs/>
          <w:sz w:val="32"/>
          <w:szCs w:val="32"/>
        </w:rPr>
        <w:t>155. Apply</w:t>
      </w:r>
    </w:p>
    <w:p w14:paraId="0B193E1A" w14:textId="77777777" w:rsidR="00DB6ED9" w:rsidRPr="00DB6ED9" w:rsidRDefault="00DB6ED9" w:rsidP="00DB6ED9">
      <w:pPr>
        <w:rPr>
          <w:sz w:val="32"/>
          <w:szCs w:val="32"/>
        </w:rPr>
      </w:pPr>
      <w:r w:rsidRPr="00DB6ED9">
        <w:rPr>
          <w:sz w:val="32"/>
          <w:szCs w:val="32"/>
        </w:rPr>
        <w:t>Assign the report-page tooltip to:</w:t>
      </w:r>
    </w:p>
    <w:p w14:paraId="62703240" w14:textId="77777777" w:rsidR="00DB6ED9" w:rsidRPr="00DB6ED9" w:rsidRDefault="00DB6ED9" w:rsidP="00DB6ED9">
      <w:pPr>
        <w:rPr>
          <w:b/>
          <w:bCs/>
          <w:sz w:val="32"/>
          <w:szCs w:val="32"/>
        </w:rPr>
      </w:pPr>
      <w:r w:rsidRPr="00DB6ED9">
        <w:rPr>
          <w:b/>
          <w:bCs/>
          <w:sz w:val="32"/>
          <w:szCs w:val="32"/>
        </w:rPr>
        <w:t>Department Chart.</w:t>
      </w:r>
    </w:p>
    <w:p w14:paraId="0544B40B" w14:textId="77777777" w:rsidR="00DB6ED9" w:rsidRPr="00DB6ED9" w:rsidRDefault="00000000" w:rsidP="00DB6ED9">
      <w:pPr>
        <w:rPr>
          <w:sz w:val="32"/>
          <w:szCs w:val="32"/>
        </w:rPr>
      </w:pPr>
      <w:r>
        <w:rPr>
          <w:sz w:val="32"/>
          <w:szCs w:val="32"/>
        </w:rPr>
        <w:pict w14:anchorId="2E3FCFB0">
          <v:rect id="_x0000_i1180" style="width:0;height:1.5pt" o:hralign="center" o:hrstd="t" o:hr="t" fillcolor="#a0a0a0" stroked="f"/>
        </w:pict>
      </w:r>
    </w:p>
    <w:p w14:paraId="37BBC7F6" w14:textId="77777777" w:rsidR="00DB6ED9" w:rsidRPr="00DB6ED9" w:rsidRDefault="00DB6ED9" w:rsidP="00DB6ED9">
      <w:pPr>
        <w:rPr>
          <w:b/>
          <w:bCs/>
          <w:sz w:val="32"/>
          <w:szCs w:val="32"/>
        </w:rPr>
      </w:pPr>
      <w:r w:rsidRPr="00DB6ED9">
        <w:rPr>
          <w:b/>
          <w:bCs/>
          <w:sz w:val="32"/>
          <w:szCs w:val="32"/>
        </w:rPr>
        <w:t>156. Important Accessibility Rule</w:t>
      </w:r>
    </w:p>
    <w:p w14:paraId="39F30A86" w14:textId="77777777" w:rsidR="00DB6ED9" w:rsidRPr="00DB6ED9" w:rsidRDefault="00DB6ED9" w:rsidP="00DB6ED9">
      <w:pPr>
        <w:rPr>
          <w:sz w:val="32"/>
          <w:szCs w:val="32"/>
        </w:rPr>
      </w:pPr>
      <w:r w:rsidRPr="00DB6ED9">
        <w:rPr>
          <w:sz w:val="32"/>
          <w:szCs w:val="32"/>
        </w:rPr>
        <w:t>Do not place:</w:t>
      </w:r>
    </w:p>
    <w:p w14:paraId="3BE78E92" w14:textId="77777777" w:rsidR="00DB6ED9" w:rsidRPr="00DB6ED9" w:rsidRDefault="00DB6ED9" w:rsidP="00DB6ED9">
      <w:pPr>
        <w:rPr>
          <w:b/>
          <w:bCs/>
          <w:sz w:val="32"/>
          <w:szCs w:val="32"/>
        </w:rPr>
      </w:pPr>
      <w:r w:rsidRPr="00DB6ED9">
        <w:rPr>
          <w:b/>
          <w:bCs/>
          <w:sz w:val="32"/>
          <w:szCs w:val="32"/>
        </w:rPr>
        <w:t>Essential information</w:t>
      </w:r>
    </w:p>
    <w:p w14:paraId="3D55535A" w14:textId="77777777" w:rsidR="00DB6ED9" w:rsidRPr="00DB6ED9" w:rsidRDefault="00DB6ED9" w:rsidP="00DB6ED9">
      <w:pPr>
        <w:rPr>
          <w:sz w:val="32"/>
          <w:szCs w:val="32"/>
        </w:rPr>
      </w:pPr>
      <w:r w:rsidRPr="00DB6ED9">
        <w:rPr>
          <w:sz w:val="32"/>
          <w:szCs w:val="32"/>
        </w:rPr>
        <w:t>only inside Tooltips.</w:t>
      </w:r>
    </w:p>
    <w:p w14:paraId="0D6B7525" w14:textId="77777777" w:rsidR="00DB6ED9" w:rsidRPr="00DB6ED9" w:rsidRDefault="00DB6ED9" w:rsidP="00DB6ED9">
      <w:pPr>
        <w:rPr>
          <w:sz w:val="32"/>
          <w:szCs w:val="32"/>
        </w:rPr>
      </w:pPr>
      <w:r w:rsidRPr="00DB6ED9">
        <w:rPr>
          <w:sz w:val="32"/>
          <w:szCs w:val="32"/>
        </w:rPr>
        <w:t>Some users may have difficulty accessing hover-only content, and assistive technologies don't receive every report-tooltip experience in the same way.</w:t>
      </w:r>
    </w:p>
    <w:p w14:paraId="6E79D0EC" w14:textId="77777777" w:rsidR="00DB6ED9" w:rsidRPr="00DB6ED9" w:rsidRDefault="00DB6ED9" w:rsidP="00DB6ED9">
      <w:pPr>
        <w:rPr>
          <w:sz w:val="32"/>
          <w:szCs w:val="32"/>
        </w:rPr>
      </w:pPr>
      <w:r w:rsidRPr="00DB6ED9">
        <w:rPr>
          <w:sz w:val="32"/>
          <w:szCs w:val="32"/>
        </w:rPr>
        <w:t>Tooltips should provide:</w:t>
      </w:r>
    </w:p>
    <w:p w14:paraId="5250EEAF" w14:textId="77777777" w:rsidR="00DB6ED9" w:rsidRPr="00DB6ED9" w:rsidRDefault="00DB6ED9" w:rsidP="00DB6ED9">
      <w:pPr>
        <w:rPr>
          <w:b/>
          <w:bCs/>
          <w:sz w:val="32"/>
          <w:szCs w:val="32"/>
        </w:rPr>
      </w:pPr>
      <w:r w:rsidRPr="00DB6ED9">
        <w:rPr>
          <w:b/>
          <w:bCs/>
          <w:sz w:val="32"/>
          <w:szCs w:val="32"/>
        </w:rPr>
        <w:t>Supplemental context.</w:t>
      </w:r>
    </w:p>
    <w:p w14:paraId="05E1A0A5" w14:textId="77777777" w:rsidR="00DB6ED9" w:rsidRPr="00DB6ED9" w:rsidRDefault="00000000" w:rsidP="00DB6ED9">
      <w:pPr>
        <w:rPr>
          <w:sz w:val="32"/>
          <w:szCs w:val="32"/>
        </w:rPr>
      </w:pPr>
      <w:r>
        <w:rPr>
          <w:sz w:val="32"/>
          <w:szCs w:val="32"/>
        </w:rPr>
        <w:pict w14:anchorId="610F4BBB">
          <v:rect id="_x0000_i1181" style="width:0;height:1.5pt" o:hralign="center" o:hrstd="t" o:hr="t" fillcolor="#a0a0a0" stroked="f"/>
        </w:pict>
      </w:r>
    </w:p>
    <w:p w14:paraId="3BDC9117" w14:textId="77777777" w:rsidR="00DB6ED9" w:rsidRPr="00DB6ED9" w:rsidRDefault="00DB6ED9" w:rsidP="00DB6ED9">
      <w:pPr>
        <w:rPr>
          <w:b/>
          <w:bCs/>
          <w:sz w:val="32"/>
          <w:szCs w:val="32"/>
        </w:rPr>
      </w:pPr>
      <w:r w:rsidRPr="00DB6ED9">
        <w:rPr>
          <w:b/>
          <w:bCs/>
          <w:sz w:val="32"/>
          <w:szCs w:val="32"/>
        </w:rPr>
        <w:t>PART AW — DRILL-DOWN VS DRILLTHROUGH VS TOOLTIP</w:t>
      </w:r>
    </w:p>
    <w:p w14:paraId="17B6ED35" w14:textId="77777777" w:rsidR="00DB6ED9" w:rsidRPr="00DB6ED9" w:rsidRDefault="00DB6ED9" w:rsidP="00DB6ED9">
      <w:pPr>
        <w:rPr>
          <w:b/>
          <w:bCs/>
          <w:sz w:val="32"/>
          <w:szCs w:val="32"/>
        </w:rPr>
      </w:pPr>
      <w:r w:rsidRPr="00DB6ED9">
        <w:rPr>
          <w:b/>
          <w:bCs/>
          <w:sz w:val="32"/>
          <w:szCs w:val="32"/>
        </w:rPr>
        <w:t>157. Drill-Down</w:t>
      </w:r>
    </w:p>
    <w:p w14:paraId="5FB6D987" w14:textId="77777777" w:rsidR="00DB6ED9" w:rsidRPr="00DB6ED9" w:rsidRDefault="00DB6ED9" w:rsidP="00DB6ED9">
      <w:pPr>
        <w:rPr>
          <w:sz w:val="32"/>
          <w:szCs w:val="32"/>
        </w:rPr>
      </w:pPr>
      <w:r w:rsidRPr="00DB6ED9">
        <w:rPr>
          <w:sz w:val="32"/>
          <w:szCs w:val="32"/>
        </w:rPr>
        <w:t>Year</w:t>
      </w:r>
    </w:p>
    <w:p w14:paraId="04C3F0A1"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6BF30922" w14:textId="77777777" w:rsidR="00DB6ED9" w:rsidRPr="00DB6ED9" w:rsidRDefault="00DB6ED9" w:rsidP="00DB6ED9">
      <w:pPr>
        <w:rPr>
          <w:sz w:val="32"/>
          <w:szCs w:val="32"/>
        </w:rPr>
      </w:pPr>
      <w:r w:rsidRPr="00DB6ED9">
        <w:rPr>
          <w:sz w:val="32"/>
          <w:szCs w:val="32"/>
        </w:rPr>
        <w:t>Quarter</w:t>
      </w:r>
    </w:p>
    <w:p w14:paraId="65B2437A"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02D38F58" w14:textId="77777777" w:rsidR="00DB6ED9" w:rsidRPr="00DB6ED9" w:rsidRDefault="00DB6ED9" w:rsidP="00DB6ED9">
      <w:pPr>
        <w:rPr>
          <w:sz w:val="32"/>
          <w:szCs w:val="32"/>
        </w:rPr>
      </w:pPr>
      <w:r w:rsidRPr="00DB6ED9">
        <w:rPr>
          <w:sz w:val="32"/>
          <w:szCs w:val="32"/>
        </w:rPr>
        <w:t>Month</w:t>
      </w:r>
    </w:p>
    <w:p w14:paraId="092EC54A" w14:textId="77777777" w:rsidR="00DB6ED9" w:rsidRPr="00DB6ED9" w:rsidRDefault="00DB6ED9" w:rsidP="00DB6ED9">
      <w:pPr>
        <w:rPr>
          <w:sz w:val="32"/>
          <w:szCs w:val="32"/>
        </w:rPr>
      </w:pPr>
      <w:r w:rsidRPr="00DB6ED9">
        <w:rPr>
          <w:sz w:val="32"/>
          <w:szCs w:val="32"/>
        </w:rPr>
        <w:t>inside a visual.</w:t>
      </w:r>
    </w:p>
    <w:p w14:paraId="625362B4" w14:textId="77777777" w:rsidR="00DB6ED9" w:rsidRPr="00DB6ED9" w:rsidRDefault="00000000" w:rsidP="00DB6ED9">
      <w:pPr>
        <w:rPr>
          <w:sz w:val="32"/>
          <w:szCs w:val="32"/>
        </w:rPr>
      </w:pPr>
      <w:r>
        <w:rPr>
          <w:sz w:val="32"/>
          <w:szCs w:val="32"/>
        </w:rPr>
        <w:pict w14:anchorId="22D93900">
          <v:rect id="_x0000_i1182" style="width:0;height:1.5pt" o:hralign="center" o:hrstd="t" o:hr="t" fillcolor="#a0a0a0" stroked="f"/>
        </w:pict>
      </w:r>
    </w:p>
    <w:p w14:paraId="33FE746A" w14:textId="77777777" w:rsidR="00DB6ED9" w:rsidRPr="00DB6ED9" w:rsidRDefault="00DB6ED9" w:rsidP="00DB6ED9">
      <w:pPr>
        <w:rPr>
          <w:b/>
          <w:bCs/>
          <w:sz w:val="32"/>
          <w:szCs w:val="32"/>
        </w:rPr>
      </w:pPr>
      <w:r w:rsidRPr="00DB6ED9">
        <w:rPr>
          <w:b/>
          <w:bCs/>
          <w:sz w:val="32"/>
          <w:szCs w:val="32"/>
        </w:rPr>
        <w:t>158. Drillthrough</w:t>
      </w:r>
    </w:p>
    <w:p w14:paraId="43C4D9AE" w14:textId="77777777" w:rsidR="00DB6ED9" w:rsidRPr="00DB6ED9" w:rsidRDefault="00DB6ED9" w:rsidP="00DB6ED9">
      <w:pPr>
        <w:rPr>
          <w:sz w:val="32"/>
          <w:szCs w:val="32"/>
        </w:rPr>
      </w:pPr>
      <w:r w:rsidRPr="00DB6ED9">
        <w:rPr>
          <w:sz w:val="32"/>
          <w:szCs w:val="32"/>
        </w:rPr>
        <w:t>Summary</w:t>
      </w:r>
    </w:p>
    <w:p w14:paraId="71DFB383"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2DF6977C" w14:textId="77777777" w:rsidR="00DB6ED9" w:rsidRPr="00DB6ED9" w:rsidRDefault="00DB6ED9" w:rsidP="00DB6ED9">
      <w:pPr>
        <w:rPr>
          <w:sz w:val="32"/>
          <w:szCs w:val="32"/>
        </w:rPr>
      </w:pPr>
      <w:r w:rsidRPr="00DB6ED9">
        <w:rPr>
          <w:sz w:val="32"/>
          <w:szCs w:val="32"/>
        </w:rPr>
        <w:t>Different Detail Page</w:t>
      </w:r>
    </w:p>
    <w:p w14:paraId="681E434A" w14:textId="77777777" w:rsidR="00DB6ED9" w:rsidRPr="00DB6ED9" w:rsidRDefault="00DB6ED9" w:rsidP="00DB6ED9">
      <w:pPr>
        <w:rPr>
          <w:sz w:val="32"/>
          <w:szCs w:val="32"/>
        </w:rPr>
      </w:pPr>
      <w:r w:rsidRPr="00DB6ED9">
        <w:rPr>
          <w:sz w:val="32"/>
          <w:szCs w:val="32"/>
        </w:rPr>
        <w:t>filtered to selected context.</w:t>
      </w:r>
    </w:p>
    <w:p w14:paraId="6C086684" w14:textId="77777777" w:rsidR="00DB6ED9" w:rsidRPr="00DB6ED9" w:rsidRDefault="00000000" w:rsidP="00DB6ED9">
      <w:pPr>
        <w:rPr>
          <w:sz w:val="32"/>
          <w:szCs w:val="32"/>
        </w:rPr>
      </w:pPr>
      <w:r>
        <w:rPr>
          <w:sz w:val="32"/>
          <w:szCs w:val="32"/>
        </w:rPr>
        <w:pict w14:anchorId="026C7657">
          <v:rect id="_x0000_i1183" style="width:0;height:1.5pt" o:hralign="center" o:hrstd="t" o:hr="t" fillcolor="#a0a0a0" stroked="f"/>
        </w:pict>
      </w:r>
    </w:p>
    <w:p w14:paraId="1951C0BB" w14:textId="77777777" w:rsidR="00DB6ED9" w:rsidRPr="00DB6ED9" w:rsidRDefault="00DB6ED9" w:rsidP="00DB6ED9">
      <w:pPr>
        <w:rPr>
          <w:b/>
          <w:bCs/>
          <w:sz w:val="32"/>
          <w:szCs w:val="32"/>
        </w:rPr>
      </w:pPr>
      <w:r w:rsidRPr="00DB6ED9">
        <w:rPr>
          <w:b/>
          <w:bCs/>
          <w:sz w:val="32"/>
          <w:szCs w:val="32"/>
        </w:rPr>
        <w:t>159. Tooltip</w:t>
      </w:r>
    </w:p>
    <w:p w14:paraId="705B7343" w14:textId="77777777" w:rsidR="00DB6ED9" w:rsidRPr="00DB6ED9" w:rsidRDefault="00DB6ED9" w:rsidP="00DB6ED9">
      <w:pPr>
        <w:rPr>
          <w:sz w:val="32"/>
          <w:szCs w:val="32"/>
        </w:rPr>
      </w:pPr>
      <w:r w:rsidRPr="00DB6ED9">
        <w:rPr>
          <w:sz w:val="32"/>
          <w:szCs w:val="32"/>
        </w:rPr>
        <w:t>Hover</w:t>
      </w:r>
    </w:p>
    <w:p w14:paraId="7F61CD6B"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66127A47" w14:textId="77777777" w:rsidR="00DB6ED9" w:rsidRPr="00DB6ED9" w:rsidRDefault="00DB6ED9" w:rsidP="00DB6ED9">
      <w:pPr>
        <w:rPr>
          <w:sz w:val="32"/>
          <w:szCs w:val="32"/>
        </w:rPr>
      </w:pPr>
      <w:r w:rsidRPr="00DB6ED9">
        <w:rPr>
          <w:sz w:val="32"/>
          <w:szCs w:val="32"/>
        </w:rPr>
        <w:t>Quick Supplemental Context</w:t>
      </w:r>
    </w:p>
    <w:p w14:paraId="6DE9F219" w14:textId="77777777" w:rsidR="00DB6ED9" w:rsidRPr="00DB6ED9" w:rsidRDefault="00000000" w:rsidP="00DB6ED9">
      <w:pPr>
        <w:rPr>
          <w:sz w:val="32"/>
          <w:szCs w:val="32"/>
        </w:rPr>
      </w:pPr>
      <w:r>
        <w:rPr>
          <w:sz w:val="32"/>
          <w:szCs w:val="32"/>
        </w:rPr>
        <w:pict w14:anchorId="1604AA12">
          <v:rect id="_x0000_i1184" style="width:0;height:1.5pt" o:hralign="center" o:hrstd="t" o:hr="t" fillcolor="#a0a0a0" stroked="f"/>
        </w:pict>
      </w:r>
    </w:p>
    <w:p w14:paraId="42F99009" w14:textId="77777777" w:rsidR="00DB6ED9" w:rsidRPr="00DB6ED9" w:rsidRDefault="00DB6ED9" w:rsidP="00DB6ED9">
      <w:pPr>
        <w:rPr>
          <w:b/>
          <w:bCs/>
          <w:sz w:val="32"/>
          <w:szCs w:val="32"/>
        </w:rPr>
      </w:pPr>
      <w:r w:rsidRPr="00DB6ED9">
        <w:rPr>
          <w:b/>
          <w:bCs/>
          <w:sz w:val="32"/>
          <w:szCs w:val="32"/>
        </w:rPr>
        <w:t>160. Remember</w:t>
      </w:r>
    </w:p>
    <w:p w14:paraId="7B1772EC" w14:textId="77777777" w:rsidR="00DB6ED9" w:rsidRPr="00DB6ED9" w:rsidRDefault="00DB6ED9" w:rsidP="00DB6ED9">
      <w:pPr>
        <w:rPr>
          <w:sz w:val="32"/>
          <w:szCs w:val="32"/>
        </w:rPr>
      </w:pPr>
      <w:r w:rsidRPr="00DB6ED9">
        <w:rPr>
          <w:sz w:val="32"/>
          <w:szCs w:val="32"/>
        </w:rPr>
        <w:t>DRILL-DOWN</w:t>
      </w:r>
    </w:p>
    <w:p w14:paraId="4DA0B6C7"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deeper hierarchy</w:t>
      </w:r>
    </w:p>
    <w:p w14:paraId="2990D1A0" w14:textId="77777777" w:rsidR="00DB6ED9" w:rsidRPr="00DB6ED9" w:rsidRDefault="00DB6ED9" w:rsidP="00DB6ED9">
      <w:pPr>
        <w:rPr>
          <w:sz w:val="32"/>
          <w:szCs w:val="32"/>
        </w:rPr>
      </w:pPr>
    </w:p>
    <w:p w14:paraId="33C6BF18" w14:textId="77777777" w:rsidR="00DB6ED9" w:rsidRPr="00DB6ED9" w:rsidRDefault="00DB6ED9" w:rsidP="00DB6ED9">
      <w:pPr>
        <w:rPr>
          <w:sz w:val="32"/>
          <w:szCs w:val="32"/>
        </w:rPr>
      </w:pPr>
      <w:r w:rsidRPr="00DB6ED9">
        <w:rPr>
          <w:sz w:val="32"/>
          <w:szCs w:val="32"/>
        </w:rPr>
        <w:t>DRILLTHROUGH</w:t>
      </w:r>
    </w:p>
    <w:p w14:paraId="6A9DB8A2"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detail page</w:t>
      </w:r>
    </w:p>
    <w:p w14:paraId="3FC1128B" w14:textId="77777777" w:rsidR="00DB6ED9" w:rsidRPr="00DB6ED9" w:rsidRDefault="00DB6ED9" w:rsidP="00DB6ED9">
      <w:pPr>
        <w:rPr>
          <w:sz w:val="32"/>
          <w:szCs w:val="32"/>
        </w:rPr>
      </w:pPr>
    </w:p>
    <w:p w14:paraId="6CF1235A" w14:textId="77777777" w:rsidR="00DB6ED9" w:rsidRPr="00DB6ED9" w:rsidRDefault="00DB6ED9" w:rsidP="00DB6ED9">
      <w:pPr>
        <w:rPr>
          <w:sz w:val="32"/>
          <w:szCs w:val="32"/>
        </w:rPr>
      </w:pPr>
      <w:r w:rsidRPr="00DB6ED9">
        <w:rPr>
          <w:sz w:val="32"/>
          <w:szCs w:val="32"/>
        </w:rPr>
        <w:t>TOOLTIP</w:t>
      </w:r>
    </w:p>
    <w:p w14:paraId="79E6311F"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hover context</w:t>
      </w:r>
    </w:p>
    <w:p w14:paraId="0EF7752A" w14:textId="77777777" w:rsidR="00DB6ED9" w:rsidRPr="00DB6ED9" w:rsidRDefault="00000000" w:rsidP="00DB6ED9">
      <w:pPr>
        <w:rPr>
          <w:sz w:val="32"/>
          <w:szCs w:val="32"/>
        </w:rPr>
      </w:pPr>
      <w:r>
        <w:rPr>
          <w:sz w:val="32"/>
          <w:szCs w:val="32"/>
        </w:rPr>
        <w:pict w14:anchorId="4BFD2C70">
          <v:rect id="_x0000_i1185" style="width:0;height:1.5pt" o:hralign="center" o:hrstd="t" o:hr="t" fillcolor="#a0a0a0" stroked="f"/>
        </w:pict>
      </w:r>
    </w:p>
    <w:p w14:paraId="46568C52" w14:textId="77777777" w:rsidR="00DB6ED9" w:rsidRPr="00DB6ED9" w:rsidRDefault="00DB6ED9" w:rsidP="00DB6ED9">
      <w:pPr>
        <w:rPr>
          <w:b/>
          <w:bCs/>
          <w:sz w:val="32"/>
          <w:szCs w:val="32"/>
        </w:rPr>
      </w:pPr>
      <w:r w:rsidRPr="00DB6ED9">
        <w:rPr>
          <w:b/>
          <w:bCs/>
          <w:sz w:val="32"/>
          <w:szCs w:val="32"/>
        </w:rPr>
        <w:t>PART AX — REPORT DESIGN HIERARCHY</w:t>
      </w:r>
    </w:p>
    <w:p w14:paraId="01520B3F" w14:textId="77777777" w:rsidR="00DB6ED9" w:rsidRPr="00DB6ED9" w:rsidRDefault="00DB6ED9" w:rsidP="00DB6ED9">
      <w:pPr>
        <w:rPr>
          <w:b/>
          <w:bCs/>
          <w:sz w:val="32"/>
          <w:szCs w:val="32"/>
        </w:rPr>
      </w:pPr>
      <w:r w:rsidRPr="00DB6ED9">
        <w:rPr>
          <w:b/>
          <w:bCs/>
          <w:sz w:val="32"/>
          <w:szCs w:val="32"/>
        </w:rPr>
        <w:t>161. User's Eye</w:t>
      </w:r>
    </w:p>
    <w:p w14:paraId="4386211D" w14:textId="77777777" w:rsidR="00DB6ED9" w:rsidRPr="00DB6ED9" w:rsidRDefault="00DB6ED9" w:rsidP="00DB6ED9">
      <w:pPr>
        <w:rPr>
          <w:sz w:val="32"/>
          <w:szCs w:val="32"/>
        </w:rPr>
      </w:pPr>
      <w:r w:rsidRPr="00DB6ED9">
        <w:rPr>
          <w:sz w:val="32"/>
          <w:szCs w:val="32"/>
        </w:rPr>
        <w:t>A manager should notice first:</w:t>
      </w:r>
    </w:p>
    <w:p w14:paraId="0BB13C57" w14:textId="77777777" w:rsidR="00DB6ED9" w:rsidRPr="00DB6ED9" w:rsidRDefault="00DB6ED9" w:rsidP="00DB6ED9">
      <w:pPr>
        <w:rPr>
          <w:b/>
          <w:bCs/>
          <w:sz w:val="32"/>
          <w:szCs w:val="32"/>
        </w:rPr>
      </w:pPr>
      <w:r w:rsidRPr="00DB6ED9">
        <w:rPr>
          <w:b/>
          <w:bCs/>
          <w:sz w:val="32"/>
          <w:szCs w:val="32"/>
        </w:rPr>
        <w:t>Critical KPIs.</w:t>
      </w:r>
    </w:p>
    <w:p w14:paraId="29649CA4" w14:textId="77777777" w:rsidR="00DB6ED9" w:rsidRPr="00DB6ED9" w:rsidRDefault="00DB6ED9" w:rsidP="00DB6ED9">
      <w:pPr>
        <w:rPr>
          <w:sz w:val="32"/>
          <w:szCs w:val="32"/>
        </w:rPr>
      </w:pPr>
      <w:r w:rsidRPr="00DB6ED9">
        <w:rPr>
          <w:sz w:val="32"/>
          <w:szCs w:val="32"/>
        </w:rPr>
        <w:t>Then:</w:t>
      </w:r>
    </w:p>
    <w:p w14:paraId="13D9FA8D" w14:textId="77777777" w:rsidR="00DB6ED9" w:rsidRPr="00DB6ED9" w:rsidRDefault="00DB6ED9" w:rsidP="00DB6ED9">
      <w:pPr>
        <w:rPr>
          <w:b/>
          <w:bCs/>
          <w:sz w:val="32"/>
          <w:szCs w:val="32"/>
        </w:rPr>
      </w:pPr>
      <w:r w:rsidRPr="00DB6ED9">
        <w:rPr>
          <w:b/>
          <w:bCs/>
          <w:sz w:val="32"/>
          <w:szCs w:val="32"/>
        </w:rPr>
        <w:t>Important comparisons.</w:t>
      </w:r>
    </w:p>
    <w:p w14:paraId="2C6DA4D4" w14:textId="77777777" w:rsidR="00DB6ED9" w:rsidRPr="00DB6ED9" w:rsidRDefault="00DB6ED9" w:rsidP="00DB6ED9">
      <w:pPr>
        <w:rPr>
          <w:sz w:val="32"/>
          <w:szCs w:val="32"/>
        </w:rPr>
      </w:pPr>
      <w:r w:rsidRPr="00DB6ED9">
        <w:rPr>
          <w:sz w:val="32"/>
          <w:szCs w:val="32"/>
        </w:rPr>
        <w:t>Then:</w:t>
      </w:r>
    </w:p>
    <w:p w14:paraId="055915F0" w14:textId="77777777" w:rsidR="00DB6ED9" w:rsidRPr="00DB6ED9" w:rsidRDefault="00DB6ED9" w:rsidP="00DB6ED9">
      <w:pPr>
        <w:rPr>
          <w:b/>
          <w:bCs/>
          <w:sz w:val="32"/>
          <w:szCs w:val="32"/>
        </w:rPr>
      </w:pPr>
      <w:r w:rsidRPr="00DB6ED9">
        <w:rPr>
          <w:b/>
          <w:bCs/>
          <w:sz w:val="32"/>
          <w:szCs w:val="32"/>
        </w:rPr>
        <w:t>Detail.</w:t>
      </w:r>
    </w:p>
    <w:p w14:paraId="45AB3F26" w14:textId="77777777" w:rsidR="00DB6ED9" w:rsidRPr="00DB6ED9" w:rsidRDefault="00000000" w:rsidP="00DB6ED9">
      <w:pPr>
        <w:rPr>
          <w:sz w:val="32"/>
          <w:szCs w:val="32"/>
        </w:rPr>
      </w:pPr>
      <w:r>
        <w:rPr>
          <w:sz w:val="32"/>
          <w:szCs w:val="32"/>
        </w:rPr>
        <w:pict w14:anchorId="4A9EA27F">
          <v:rect id="_x0000_i1186" style="width:0;height:1.5pt" o:hralign="center" o:hrstd="t" o:hr="t" fillcolor="#a0a0a0" stroked="f"/>
        </w:pict>
      </w:r>
    </w:p>
    <w:p w14:paraId="55A28007" w14:textId="77777777" w:rsidR="00DB6ED9" w:rsidRPr="00DB6ED9" w:rsidRDefault="00DB6ED9" w:rsidP="00DB6ED9">
      <w:pPr>
        <w:rPr>
          <w:b/>
          <w:bCs/>
          <w:sz w:val="32"/>
          <w:szCs w:val="32"/>
        </w:rPr>
      </w:pPr>
      <w:r w:rsidRPr="00DB6ED9">
        <w:rPr>
          <w:b/>
          <w:bCs/>
          <w:sz w:val="32"/>
          <w:szCs w:val="32"/>
        </w:rPr>
        <w:t>162. Suggested Hierarchy</w:t>
      </w:r>
    </w:p>
    <w:p w14:paraId="5616639C" w14:textId="77777777" w:rsidR="00DB6ED9" w:rsidRPr="00DB6ED9" w:rsidRDefault="00DB6ED9" w:rsidP="00DB6ED9">
      <w:pPr>
        <w:rPr>
          <w:sz w:val="32"/>
          <w:szCs w:val="32"/>
        </w:rPr>
      </w:pPr>
      <w:r w:rsidRPr="00DB6ED9">
        <w:rPr>
          <w:sz w:val="32"/>
          <w:szCs w:val="32"/>
        </w:rPr>
        <w:t>PAGE TITLE</w:t>
      </w:r>
    </w:p>
    <w:p w14:paraId="33F8340F"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53F1FBDD" w14:textId="77777777" w:rsidR="00DB6ED9" w:rsidRPr="00DB6ED9" w:rsidRDefault="00DB6ED9" w:rsidP="00DB6ED9">
      <w:pPr>
        <w:rPr>
          <w:sz w:val="32"/>
          <w:szCs w:val="32"/>
        </w:rPr>
      </w:pPr>
      <w:r w:rsidRPr="00DB6ED9">
        <w:rPr>
          <w:sz w:val="32"/>
          <w:szCs w:val="32"/>
        </w:rPr>
        <w:t>KPI CARDS</w:t>
      </w:r>
    </w:p>
    <w:p w14:paraId="05583404"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23D0320E" w14:textId="77777777" w:rsidR="00DB6ED9" w:rsidRPr="00DB6ED9" w:rsidRDefault="00DB6ED9" w:rsidP="00DB6ED9">
      <w:pPr>
        <w:rPr>
          <w:sz w:val="32"/>
          <w:szCs w:val="32"/>
        </w:rPr>
      </w:pPr>
      <w:r w:rsidRPr="00DB6ED9">
        <w:rPr>
          <w:sz w:val="32"/>
          <w:szCs w:val="32"/>
        </w:rPr>
        <w:t>PRIMARY CHARTS</w:t>
      </w:r>
    </w:p>
    <w:p w14:paraId="051D0A32"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461CE21A" w14:textId="77777777" w:rsidR="00DB6ED9" w:rsidRPr="00DB6ED9" w:rsidRDefault="00DB6ED9" w:rsidP="00DB6ED9">
      <w:pPr>
        <w:rPr>
          <w:sz w:val="32"/>
          <w:szCs w:val="32"/>
        </w:rPr>
      </w:pPr>
      <w:r w:rsidRPr="00DB6ED9">
        <w:rPr>
          <w:sz w:val="32"/>
          <w:szCs w:val="32"/>
        </w:rPr>
        <w:t>SECONDARY DETAIL</w:t>
      </w:r>
    </w:p>
    <w:p w14:paraId="5D1AD34A"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6928A189" w14:textId="77777777" w:rsidR="00DB6ED9" w:rsidRPr="00DB6ED9" w:rsidRDefault="00DB6ED9" w:rsidP="00DB6ED9">
      <w:pPr>
        <w:rPr>
          <w:sz w:val="32"/>
          <w:szCs w:val="32"/>
        </w:rPr>
      </w:pPr>
      <w:r w:rsidRPr="00DB6ED9">
        <w:rPr>
          <w:sz w:val="32"/>
          <w:szCs w:val="32"/>
        </w:rPr>
        <w:t>FILTERS / SUPPORTING INFO</w:t>
      </w:r>
    </w:p>
    <w:p w14:paraId="56C9F4F0" w14:textId="77777777" w:rsidR="00DB6ED9" w:rsidRPr="00DB6ED9" w:rsidRDefault="00000000" w:rsidP="00DB6ED9">
      <w:pPr>
        <w:rPr>
          <w:sz w:val="32"/>
          <w:szCs w:val="32"/>
        </w:rPr>
      </w:pPr>
      <w:r>
        <w:rPr>
          <w:sz w:val="32"/>
          <w:szCs w:val="32"/>
        </w:rPr>
        <w:pict w14:anchorId="42CCCBDC">
          <v:rect id="_x0000_i1187" style="width:0;height:1.5pt" o:hralign="center" o:hrstd="t" o:hr="t" fillcolor="#a0a0a0" stroked="f"/>
        </w:pict>
      </w:r>
    </w:p>
    <w:p w14:paraId="1CC671CF" w14:textId="77777777" w:rsidR="00DB6ED9" w:rsidRPr="00DB6ED9" w:rsidRDefault="00DB6ED9" w:rsidP="00DB6ED9">
      <w:pPr>
        <w:rPr>
          <w:b/>
          <w:bCs/>
          <w:sz w:val="32"/>
          <w:szCs w:val="32"/>
        </w:rPr>
      </w:pPr>
      <w:r w:rsidRPr="00DB6ED9">
        <w:rPr>
          <w:b/>
          <w:bCs/>
          <w:sz w:val="32"/>
          <w:szCs w:val="32"/>
        </w:rPr>
        <w:t>163. Avoid Equal Weight</w:t>
      </w:r>
    </w:p>
    <w:p w14:paraId="0408C4C8" w14:textId="77777777" w:rsidR="00DB6ED9" w:rsidRPr="00DB6ED9" w:rsidRDefault="00DB6ED9" w:rsidP="00DB6ED9">
      <w:pPr>
        <w:rPr>
          <w:sz w:val="32"/>
          <w:szCs w:val="32"/>
        </w:rPr>
      </w:pPr>
      <w:r w:rsidRPr="00DB6ED9">
        <w:rPr>
          <w:sz w:val="32"/>
          <w:szCs w:val="32"/>
        </w:rPr>
        <w:t>If everything is:</w:t>
      </w:r>
    </w:p>
    <w:p w14:paraId="5F71D112" w14:textId="77777777" w:rsidR="00DB6ED9" w:rsidRPr="00DB6ED9" w:rsidRDefault="00DB6ED9" w:rsidP="00DB6ED9">
      <w:pPr>
        <w:rPr>
          <w:b/>
          <w:bCs/>
          <w:sz w:val="32"/>
          <w:szCs w:val="32"/>
        </w:rPr>
      </w:pPr>
      <w:r w:rsidRPr="00DB6ED9">
        <w:rPr>
          <w:b/>
          <w:bCs/>
          <w:sz w:val="32"/>
          <w:szCs w:val="32"/>
        </w:rPr>
        <w:t>Large</w:t>
      </w:r>
    </w:p>
    <w:p w14:paraId="2C6E8405" w14:textId="77777777" w:rsidR="00DB6ED9" w:rsidRPr="00DB6ED9" w:rsidRDefault="00DB6ED9" w:rsidP="00DB6ED9">
      <w:pPr>
        <w:rPr>
          <w:b/>
          <w:bCs/>
          <w:sz w:val="32"/>
          <w:szCs w:val="32"/>
        </w:rPr>
      </w:pPr>
      <w:r w:rsidRPr="00DB6ED9">
        <w:rPr>
          <w:b/>
          <w:bCs/>
          <w:sz w:val="32"/>
          <w:szCs w:val="32"/>
        </w:rPr>
        <w:t>Bold</w:t>
      </w:r>
    </w:p>
    <w:p w14:paraId="26CB7D8C" w14:textId="77777777" w:rsidR="00DB6ED9" w:rsidRPr="00DB6ED9" w:rsidRDefault="00DB6ED9" w:rsidP="00DB6ED9">
      <w:pPr>
        <w:rPr>
          <w:b/>
          <w:bCs/>
          <w:sz w:val="32"/>
          <w:szCs w:val="32"/>
        </w:rPr>
      </w:pPr>
      <w:r w:rsidRPr="00DB6ED9">
        <w:rPr>
          <w:b/>
          <w:bCs/>
          <w:sz w:val="32"/>
          <w:szCs w:val="32"/>
        </w:rPr>
        <w:t>Bright</w:t>
      </w:r>
    </w:p>
    <w:p w14:paraId="679C3382" w14:textId="77777777" w:rsidR="00DB6ED9" w:rsidRPr="00DB6ED9" w:rsidRDefault="00DB6ED9" w:rsidP="00DB6ED9">
      <w:pPr>
        <w:rPr>
          <w:sz w:val="32"/>
          <w:szCs w:val="32"/>
        </w:rPr>
      </w:pPr>
      <w:r w:rsidRPr="00DB6ED9">
        <w:rPr>
          <w:sz w:val="32"/>
          <w:szCs w:val="32"/>
        </w:rPr>
        <w:t>nothing stands out.</w:t>
      </w:r>
    </w:p>
    <w:p w14:paraId="6E70DF49" w14:textId="77777777" w:rsidR="00DB6ED9" w:rsidRPr="00DB6ED9" w:rsidRDefault="00000000" w:rsidP="00DB6ED9">
      <w:pPr>
        <w:rPr>
          <w:sz w:val="32"/>
          <w:szCs w:val="32"/>
        </w:rPr>
      </w:pPr>
      <w:r>
        <w:rPr>
          <w:sz w:val="32"/>
          <w:szCs w:val="32"/>
        </w:rPr>
        <w:pict w14:anchorId="45B59C13">
          <v:rect id="_x0000_i1188" style="width:0;height:1.5pt" o:hralign="center" o:hrstd="t" o:hr="t" fillcolor="#a0a0a0" stroked="f"/>
        </w:pict>
      </w:r>
    </w:p>
    <w:p w14:paraId="7B32E449" w14:textId="77777777" w:rsidR="00DB6ED9" w:rsidRPr="00DB6ED9" w:rsidRDefault="00DB6ED9" w:rsidP="00DB6ED9">
      <w:pPr>
        <w:rPr>
          <w:b/>
          <w:bCs/>
          <w:sz w:val="32"/>
          <w:szCs w:val="32"/>
        </w:rPr>
      </w:pPr>
      <w:r w:rsidRPr="00DB6ED9">
        <w:rPr>
          <w:b/>
          <w:bCs/>
          <w:sz w:val="32"/>
          <w:szCs w:val="32"/>
        </w:rPr>
        <w:t>PART AY — WHITESPACE</w:t>
      </w:r>
    </w:p>
    <w:p w14:paraId="6A6CAC98" w14:textId="77777777" w:rsidR="00DB6ED9" w:rsidRPr="00DB6ED9" w:rsidRDefault="00DB6ED9" w:rsidP="00DB6ED9">
      <w:pPr>
        <w:rPr>
          <w:b/>
          <w:bCs/>
          <w:sz w:val="32"/>
          <w:szCs w:val="32"/>
        </w:rPr>
      </w:pPr>
      <w:r w:rsidRPr="00DB6ED9">
        <w:rPr>
          <w:b/>
          <w:bCs/>
          <w:sz w:val="32"/>
          <w:szCs w:val="32"/>
        </w:rPr>
        <w:t>164. Whitespace</w:t>
      </w:r>
    </w:p>
    <w:p w14:paraId="66262898" w14:textId="77777777" w:rsidR="00DB6ED9" w:rsidRPr="00DB6ED9" w:rsidRDefault="00DB6ED9" w:rsidP="00DB6ED9">
      <w:pPr>
        <w:rPr>
          <w:sz w:val="32"/>
          <w:szCs w:val="32"/>
        </w:rPr>
      </w:pPr>
      <w:r w:rsidRPr="00DB6ED9">
        <w:rPr>
          <w:sz w:val="32"/>
          <w:szCs w:val="32"/>
        </w:rPr>
        <w:t>Empty space is:</w:t>
      </w:r>
    </w:p>
    <w:p w14:paraId="60F04634" w14:textId="77777777" w:rsidR="00DB6ED9" w:rsidRPr="00DB6ED9" w:rsidRDefault="00DB6ED9" w:rsidP="00DB6ED9">
      <w:pPr>
        <w:rPr>
          <w:b/>
          <w:bCs/>
          <w:sz w:val="32"/>
          <w:szCs w:val="32"/>
        </w:rPr>
      </w:pPr>
      <w:r w:rsidRPr="00DB6ED9">
        <w:rPr>
          <w:b/>
          <w:bCs/>
          <w:sz w:val="32"/>
          <w:szCs w:val="32"/>
        </w:rPr>
        <w:t>Useful design.</w:t>
      </w:r>
    </w:p>
    <w:p w14:paraId="7CC223CF" w14:textId="77777777" w:rsidR="00DB6ED9" w:rsidRPr="00DB6ED9" w:rsidRDefault="00DB6ED9" w:rsidP="00DB6ED9">
      <w:pPr>
        <w:rPr>
          <w:sz w:val="32"/>
          <w:szCs w:val="32"/>
        </w:rPr>
      </w:pPr>
      <w:r w:rsidRPr="00DB6ED9">
        <w:rPr>
          <w:sz w:val="32"/>
          <w:szCs w:val="32"/>
        </w:rPr>
        <w:t>It separates:</w:t>
      </w:r>
    </w:p>
    <w:p w14:paraId="3EE4C41F" w14:textId="77777777" w:rsidR="00DB6ED9" w:rsidRPr="00DB6ED9" w:rsidRDefault="00DB6ED9" w:rsidP="00DB6ED9">
      <w:pPr>
        <w:numPr>
          <w:ilvl w:val="0"/>
          <w:numId w:val="40"/>
        </w:numPr>
        <w:rPr>
          <w:sz w:val="32"/>
          <w:szCs w:val="32"/>
        </w:rPr>
      </w:pPr>
      <w:r w:rsidRPr="00DB6ED9">
        <w:rPr>
          <w:sz w:val="32"/>
          <w:szCs w:val="32"/>
        </w:rPr>
        <w:t>KPI groups</w:t>
      </w:r>
    </w:p>
    <w:p w14:paraId="69449FEB" w14:textId="77777777" w:rsidR="00DB6ED9" w:rsidRPr="00DB6ED9" w:rsidRDefault="00DB6ED9" w:rsidP="00DB6ED9">
      <w:pPr>
        <w:numPr>
          <w:ilvl w:val="0"/>
          <w:numId w:val="40"/>
        </w:numPr>
        <w:rPr>
          <w:sz w:val="32"/>
          <w:szCs w:val="32"/>
        </w:rPr>
      </w:pPr>
      <w:r w:rsidRPr="00DB6ED9">
        <w:rPr>
          <w:sz w:val="32"/>
          <w:szCs w:val="32"/>
        </w:rPr>
        <w:t>Charts</w:t>
      </w:r>
    </w:p>
    <w:p w14:paraId="08B7DF3A" w14:textId="77777777" w:rsidR="00DB6ED9" w:rsidRPr="00DB6ED9" w:rsidRDefault="00DB6ED9" w:rsidP="00DB6ED9">
      <w:pPr>
        <w:numPr>
          <w:ilvl w:val="0"/>
          <w:numId w:val="40"/>
        </w:numPr>
        <w:rPr>
          <w:sz w:val="32"/>
          <w:szCs w:val="32"/>
        </w:rPr>
      </w:pPr>
      <w:r w:rsidRPr="00DB6ED9">
        <w:rPr>
          <w:sz w:val="32"/>
          <w:szCs w:val="32"/>
        </w:rPr>
        <w:t>Filters</w:t>
      </w:r>
    </w:p>
    <w:p w14:paraId="10FB7A48" w14:textId="77777777" w:rsidR="00DB6ED9" w:rsidRPr="00DB6ED9" w:rsidRDefault="00DB6ED9" w:rsidP="00DB6ED9">
      <w:pPr>
        <w:numPr>
          <w:ilvl w:val="0"/>
          <w:numId w:val="40"/>
        </w:numPr>
        <w:rPr>
          <w:sz w:val="32"/>
          <w:szCs w:val="32"/>
        </w:rPr>
      </w:pPr>
      <w:r w:rsidRPr="00DB6ED9">
        <w:rPr>
          <w:sz w:val="32"/>
          <w:szCs w:val="32"/>
        </w:rPr>
        <w:t>Navigation</w:t>
      </w:r>
    </w:p>
    <w:p w14:paraId="1A8ED734" w14:textId="77777777" w:rsidR="00DB6ED9" w:rsidRPr="00DB6ED9" w:rsidRDefault="00000000" w:rsidP="00DB6ED9">
      <w:pPr>
        <w:rPr>
          <w:sz w:val="32"/>
          <w:szCs w:val="32"/>
        </w:rPr>
      </w:pPr>
      <w:r>
        <w:rPr>
          <w:sz w:val="32"/>
          <w:szCs w:val="32"/>
        </w:rPr>
        <w:pict w14:anchorId="633166FB">
          <v:rect id="_x0000_i1189" style="width:0;height:1.5pt" o:hralign="center" o:hrstd="t" o:hr="t" fillcolor="#a0a0a0" stroked="f"/>
        </w:pict>
      </w:r>
    </w:p>
    <w:p w14:paraId="74E29E75" w14:textId="77777777" w:rsidR="00DB6ED9" w:rsidRPr="00DB6ED9" w:rsidRDefault="00DB6ED9" w:rsidP="00DB6ED9">
      <w:pPr>
        <w:rPr>
          <w:b/>
          <w:bCs/>
          <w:sz w:val="32"/>
          <w:szCs w:val="32"/>
        </w:rPr>
      </w:pPr>
      <w:r w:rsidRPr="00DB6ED9">
        <w:rPr>
          <w:b/>
          <w:bCs/>
          <w:sz w:val="32"/>
          <w:szCs w:val="32"/>
        </w:rPr>
        <w:t>165. Bad</w:t>
      </w:r>
    </w:p>
    <w:p w14:paraId="34E5F407" w14:textId="77777777" w:rsidR="00DB6ED9" w:rsidRPr="00DB6ED9" w:rsidRDefault="00DB6ED9" w:rsidP="00DB6ED9">
      <w:pPr>
        <w:rPr>
          <w:sz w:val="32"/>
          <w:szCs w:val="32"/>
        </w:rPr>
      </w:pPr>
      <w:r w:rsidRPr="00DB6ED9">
        <w:rPr>
          <w:sz w:val="32"/>
          <w:szCs w:val="32"/>
        </w:rPr>
        <w:t>Visual touching visual touching visual touching visual</w:t>
      </w:r>
    </w:p>
    <w:p w14:paraId="74CF7E64" w14:textId="77777777" w:rsidR="00DB6ED9" w:rsidRPr="00DB6ED9" w:rsidRDefault="00000000" w:rsidP="00DB6ED9">
      <w:pPr>
        <w:rPr>
          <w:sz w:val="32"/>
          <w:szCs w:val="32"/>
        </w:rPr>
      </w:pPr>
      <w:r>
        <w:rPr>
          <w:sz w:val="32"/>
          <w:szCs w:val="32"/>
        </w:rPr>
        <w:pict w14:anchorId="7948A277">
          <v:rect id="_x0000_i1190" style="width:0;height:1.5pt" o:hralign="center" o:hrstd="t" o:hr="t" fillcolor="#a0a0a0" stroked="f"/>
        </w:pict>
      </w:r>
    </w:p>
    <w:p w14:paraId="5730B7F7" w14:textId="77777777" w:rsidR="00DB6ED9" w:rsidRPr="00DB6ED9" w:rsidRDefault="00DB6ED9" w:rsidP="00DB6ED9">
      <w:pPr>
        <w:rPr>
          <w:b/>
          <w:bCs/>
          <w:sz w:val="32"/>
          <w:szCs w:val="32"/>
        </w:rPr>
      </w:pPr>
      <w:r w:rsidRPr="00DB6ED9">
        <w:rPr>
          <w:b/>
          <w:bCs/>
          <w:sz w:val="32"/>
          <w:szCs w:val="32"/>
        </w:rPr>
        <w:t>166. Better</w:t>
      </w:r>
    </w:p>
    <w:p w14:paraId="030E5F78" w14:textId="77777777" w:rsidR="00DB6ED9" w:rsidRPr="00DB6ED9" w:rsidRDefault="00DB6ED9" w:rsidP="00DB6ED9">
      <w:pPr>
        <w:rPr>
          <w:sz w:val="32"/>
          <w:szCs w:val="32"/>
        </w:rPr>
      </w:pPr>
      <w:r w:rsidRPr="00DB6ED9">
        <w:rPr>
          <w:sz w:val="32"/>
          <w:szCs w:val="32"/>
        </w:rPr>
        <w:t>Create:</w:t>
      </w:r>
    </w:p>
    <w:p w14:paraId="59711ED0" w14:textId="77777777" w:rsidR="00DB6ED9" w:rsidRPr="00DB6ED9" w:rsidRDefault="00DB6ED9" w:rsidP="00DB6ED9">
      <w:pPr>
        <w:rPr>
          <w:b/>
          <w:bCs/>
          <w:sz w:val="32"/>
          <w:szCs w:val="32"/>
        </w:rPr>
      </w:pPr>
      <w:r w:rsidRPr="00DB6ED9">
        <w:rPr>
          <w:b/>
          <w:bCs/>
          <w:sz w:val="32"/>
          <w:szCs w:val="32"/>
        </w:rPr>
        <w:t>Clear spacing.</w:t>
      </w:r>
    </w:p>
    <w:p w14:paraId="63B7EF73" w14:textId="77777777" w:rsidR="00DB6ED9" w:rsidRPr="00DB6ED9" w:rsidRDefault="00000000" w:rsidP="00DB6ED9">
      <w:pPr>
        <w:rPr>
          <w:sz w:val="32"/>
          <w:szCs w:val="32"/>
        </w:rPr>
      </w:pPr>
      <w:r>
        <w:rPr>
          <w:sz w:val="32"/>
          <w:szCs w:val="32"/>
        </w:rPr>
        <w:pict w14:anchorId="728DB606">
          <v:rect id="_x0000_i1191" style="width:0;height:1.5pt" o:hralign="center" o:hrstd="t" o:hr="t" fillcolor="#a0a0a0" stroked="f"/>
        </w:pict>
      </w:r>
    </w:p>
    <w:p w14:paraId="2269F01C" w14:textId="77777777" w:rsidR="00DB6ED9" w:rsidRPr="00DB6ED9" w:rsidRDefault="00DB6ED9" w:rsidP="00DB6ED9">
      <w:pPr>
        <w:rPr>
          <w:b/>
          <w:bCs/>
          <w:sz w:val="32"/>
          <w:szCs w:val="32"/>
        </w:rPr>
      </w:pPr>
      <w:r w:rsidRPr="00DB6ED9">
        <w:rPr>
          <w:b/>
          <w:bCs/>
          <w:sz w:val="32"/>
          <w:szCs w:val="32"/>
        </w:rPr>
        <w:t>PART AZ — ALIGNMENT</w:t>
      </w:r>
    </w:p>
    <w:p w14:paraId="552D3A23" w14:textId="77777777" w:rsidR="00DB6ED9" w:rsidRPr="00DB6ED9" w:rsidRDefault="00DB6ED9" w:rsidP="00DB6ED9">
      <w:pPr>
        <w:rPr>
          <w:b/>
          <w:bCs/>
          <w:sz w:val="32"/>
          <w:szCs w:val="32"/>
        </w:rPr>
      </w:pPr>
      <w:r w:rsidRPr="00DB6ED9">
        <w:rPr>
          <w:b/>
          <w:bCs/>
          <w:sz w:val="32"/>
          <w:szCs w:val="32"/>
        </w:rPr>
        <w:t>167. Align</w:t>
      </w:r>
    </w:p>
    <w:p w14:paraId="431C33FF" w14:textId="77777777" w:rsidR="00DB6ED9" w:rsidRPr="00DB6ED9" w:rsidRDefault="00DB6ED9" w:rsidP="00DB6ED9">
      <w:pPr>
        <w:rPr>
          <w:sz w:val="32"/>
          <w:szCs w:val="32"/>
        </w:rPr>
      </w:pPr>
      <w:r w:rsidRPr="00DB6ED9">
        <w:rPr>
          <w:sz w:val="32"/>
          <w:szCs w:val="32"/>
        </w:rPr>
        <w:t>KPI Cards should have:</w:t>
      </w:r>
    </w:p>
    <w:p w14:paraId="2C038AF7" w14:textId="77777777" w:rsidR="00DB6ED9" w:rsidRPr="00DB6ED9" w:rsidRDefault="00DB6ED9" w:rsidP="00DB6ED9">
      <w:pPr>
        <w:rPr>
          <w:b/>
          <w:bCs/>
          <w:sz w:val="32"/>
          <w:szCs w:val="32"/>
        </w:rPr>
      </w:pPr>
      <w:r w:rsidRPr="00DB6ED9">
        <w:rPr>
          <w:b/>
          <w:bCs/>
          <w:sz w:val="32"/>
          <w:szCs w:val="32"/>
        </w:rPr>
        <w:t>Equal height</w:t>
      </w:r>
    </w:p>
    <w:p w14:paraId="1EF6EA98" w14:textId="77777777" w:rsidR="00DB6ED9" w:rsidRPr="00DB6ED9" w:rsidRDefault="00DB6ED9" w:rsidP="00DB6ED9">
      <w:pPr>
        <w:rPr>
          <w:b/>
          <w:bCs/>
          <w:sz w:val="32"/>
          <w:szCs w:val="32"/>
        </w:rPr>
      </w:pPr>
      <w:r w:rsidRPr="00DB6ED9">
        <w:rPr>
          <w:b/>
          <w:bCs/>
          <w:sz w:val="32"/>
          <w:szCs w:val="32"/>
        </w:rPr>
        <w:t>Consistent width where appropriate</w:t>
      </w:r>
    </w:p>
    <w:p w14:paraId="019279ED" w14:textId="77777777" w:rsidR="00DB6ED9" w:rsidRPr="00DB6ED9" w:rsidRDefault="00DB6ED9" w:rsidP="00DB6ED9">
      <w:pPr>
        <w:rPr>
          <w:b/>
          <w:bCs/>
          <w:sz w:val="32"/>
          <w:szCs w:val="32"/>
        </w:rPr>
      </w:pPr>
      <w:r w:rsidRPr="00DB6ED9">
        <w:rPr>
          <w:b/>
          <w:bCs/>
          <w:sz w:val="32"/>
          <w:szCs w:val="32"/>
        </w:rPr>
        <w:t>Consistent vertical alignment.</w:t>
      </w:r>
    </w:p>
    <w:p w14:paraId="6B5C2F1E" w14:textId="77777777" w:rsidR="00DB6ED9" w:rsidRPr="00DB6ED9" w:rsidRDefault="00000000" w:rsidP="00DB6ED9">
      <w:pPr>
        <w:rPr>
          <w:sz w:val="32"/>
          <w:szCs w:val="32"/>
        </w:rPr>
      </w:pPr>
      <w:r>
        <w:rPr>
          <w:sz w:val="32"/>
          <w:szCs w:val="32"/>
        </w:rPr>
        <w:pict w14:anchorId="418CFBB1">
          <v:rect id="_x0000_i1192" style="width:0;height:1.5pt" o:hralign="center" o:hrstd="t" o:hr="t" fillcolor="#a0a0a0" stroked="f"/>
        </w:pict>
      </w:r>
    </w:p>
    <w:p w14:paraId="4A8890AE" w14:textId="77777777" w:rsidR="00DB6ED9" w:rsidRPr="00DB6ED9" w:rsidRDefault="00DB6ED9" w:rsidP="00DB6ED9">
      <w:pPr>
        <w:rPr>
          <w:b/>
          <w:bCs/>
          <w:sz w:val="32"/>
          <w:szCs w:val="32"/>
        </w:rPr>
      </w:pPr>
      <w:r w:rsidRPr="00DB6ED9">
        <w:rPr>
          <w:b/>
          <w:bCs/>
          <w:sz w:val="32"/>
          <w:szCs w:val="32"/>
        </w:rPr>
        <w:t>168. Use Power BI Alignment Tools</w:t>
      </w:r>
    </w:p>
    <w:p w14:paraId="74232F1C" w14:textId="77777777" w:rsidR="00DB6ED9" w:rsidRPr="00DB6ED9" w:rsidRDefault="00DB6ED9" w:rsidP="00DB6ED9">
      <w:pPr>
        <w:rPr>
          <w:sz w:val="32"/>
          <w:szCs w:val="32"/>
        </w:rPr>
      </w:pPr>
      <w:r w:rsidRPr="00DB6ED9">
        <w:rPr>
          <w:sz w:val="32"/>
          <w:szCs w:val="32"/>
        </w:rPr>
        <w:t>Rather than manually guessing:</w:t>
      </w:r>
    </w:p>
    <w:p w14:paraId="04D34574" w14:textId="77777777" w:rsidR="00DB6ED9" w:rsidRPr="00DB6ED9" w:rsidRDefault="00DB6ED9" w:rsidP="00DB6ED9">
      <w:pPr>
        <w:rPr>
          <w:b/>
          <w:bCs/>
          <w:sz w:val="32"/>
          <w:szCs w:val="32"/>
        </w:rPr>
      </w:pPr>
      <w:r w:rsidRPr="00DB6ED9">
        <w:rPr>
          <w:b/>
          <w:bCs/>
          <w:sz w:val="32"/>
          <w:szCs w:val="32"/>
        </w:rPr>
        <w:t>Every pixel.</w:t>
      </w:r>
    </w:p>
    <w:p w14:paraId="381C256B" w14:textId="77777777" w:rsidR="00DB6ED9" w:rsidRPr="00DB6ED9" w:rsidRDefault="00000000" w:rsidP="00DB6ED9">
      <w:pPr>
        <w:rPr>
          <w:sz w:val="32"/>
          <w:szCs w:val="32"/>
        </w:rPr>
      </w:pPr>
      <w:r>
        <w:rPr>
          <w:sz w:val="32"/>
          <w:szCs w:val="32"/>
        </w:rPr>
        <w:pict w14:anchorId="58A08459">
          <v:rect id="_x0000_i1193" style="width:0;height:1.5pt" o:hralign="center" o:hrstd="t" o:hr="t" fillcolor="#a0a0a0" stroked="f"/>
        </w:pict>
      </w:r>
    </w:p>
    <w:p w14:paraId="2AD44F24" w14:textId="77777777" w:rsidR="00DB6ED9" w:rsidRPr="00DB6ED9" w:rsidRDefault="00DB6ED9" w:rsidP="00DB6ED9">
      <w:pPr>
        <w:rPr>
          <w:b/>
          <w:bCs/>
          <w:sz w:val="32"/>
          <w:szCs w:val="32"/>
        </w:rPr>
      </w:pPr>
      <w:r w:rsidRPr="00DB6ED9">
        <w:rPr>
          <w:b/>
          <w:bCs/>
          <w:sz w:val="32"/>
          <w:szCs w:val="32"/>
        </w:rPr>
        <w:t>PART BA — THEMES</w:t>
      </w:r>
    </w:p>
    <w:p w14:paraId="2DECE6AE" w14:textId="77777777" w:rsidR="00DB6ED9" w:rsidRPr="00DB6ED9" w:rsidRDefault="00DB6ED9" w:rsidP="00DB6ED9">
      <w:pPr>
        <w:rPr>
          <w:b/>
          <w:bCs/>
          <w:sz w:val="32"/>
          <w:szCs w:val="32"/>
        </w:rPr>
      </w:pPr>
      <w:r w:rsidRPr="00DB6ED9">
        <w:rPr>
          <w:b/>
          <w:bCs/>
          <w:sz w:val="32"/>
          <w:szCs w:val="32"/>
        </w:rPr>
        <w:t>169. Theme</w:t>
      </w:r>
    </w:p>
    <w:p w14:paraId="745A6970" w14:textId="77777777" w:rsidR="00DB6ED9" w:rsidRPr="00DB6ED9" w:rsidRDefault="00DB6ED9" w:rsidP="00DB6ED9">
      <w:pPr>
        <w:rPr>
          <w:sz w:val="32"/>
          <w:szCs w:val="32"/>
        </w:rPr>
      </w:pPr>
      <w:r w:rsidRPr="00DB6ED9">
        <w:rPr>
          <w:sz w:val="32"/>
          <w:szCs w:val="32"/>
        </w:rPr>
        <w:t>Use:</w:t>
      </w:r>
    </w:p>
    <w:p w14:paraId="4B8BF1C9" w14:textId="77777777" w:rsidR="00DB6ED9" w:rsidRPr="00DB6ED9" w:rsidRDefault="00DB6ED9" w:rsidP="00DB6ED9">
      <w:pPr>
        <w:rPr>
          <w:b/>
          <w:bCs/>
          <w:sz w:val="32"/>
          <w:szCs w:val="32"/>
        </w:rPr>
      </w:pPr>
      <w:r w:rsidRPr="00DB6ED9">
        <w:rPr>
          <w:b/>
          <w:bCs/>
          <w:sz w:val="32"/>
          <w:szCs w:val="32"/>
        </w:rPr>
        <w:t>One consistent report theme.</w:t>
      </w:r>
    </w:p>
    <w:p w14:paraId="52C78ED9" w14:textId="77777777" w:rsidR="00DB6ED9" w:rsidRPr="00DB6ED9" w:rsidRDefault="00000000" w:rsidP="00DB6ED9">
      <w:pPr>
        <w:rPr>
          <w:sz w:val="32"/>
          <w:szCs w:val="32"/>
        </w:rPr>
      </w:pPr>
      <w:r>
        <w:rPr>
          <w:sz w:val="32"/>
          <w:szCs w:val="32"/>
        </w:rPr>
        <w:pict w14:anchorId="21023C60">
          <v:rect id="_x0000_i1194" style="width:0;height:1.5pt" o:hralign="center" o:hrstd="t" o:hr="t" fillcolor="#a0a0a0" stroked="f"/>
        </w:pict>
      </w:r>
    </w:p>
    <w:p w14:paraId="4CC00B13" w14:textId="77777777" w:rsidR="00DB6ED9" w:rsidRPr="00DB6ED9" w:rsidRDefault="00DB6ED9" w:rsidP="00DB6ED9">
      <w:pPr>
        <w:rPr>
          <w:b/>
          <w:bCs/>
          <w:sz w:val="32"/>
          <w:szCs w:val="32"/>
        </w:rPr>
      </w:pPr>
      <w:r w:rsidRPr="00DB6ED9">
        <w:rPr>
          <w:b/>
          <w:bCs/>
          <w:sz w:val="32"/>
          <w:szCs w:val="32"/>
        </w:rPr>
        <w:t>170. Theme Controls</w:t>
      </w:r>
    </w:p>
    <w:p w14:paraId="7E75B57C" w14:textId="77777777" w:rsidR="00DB6ED9" w:rsidRPr="00DB6ED9" w:rsidRDefault="00DB6ED9" w:rsidP="00DB6ED9">
      <w:pPr>
        <w:rPr>
          <w:sz w:val="32"/>
          <w:szCs w:val="32"/>
        </w:rPr>
      </w:pPr>
      <w:r w:rsidRPr="00DB6ED9">
        <w:rPr>
          <w:sz w:val="32"/>
          <w:szCs w:val="32"/>
        </w:rPr>
        <w:t>Themes can influence:</w:t>
      </w:r>
    </w:p>
    <w:p w14:paraId="04C0513C" w14:textId="77777777" w:rsidR="00DB6ED9" w:rsidRPr="00DB6ED9" w:rsidRDefault="00DB6ED9" w:rsidP="00DB6ED9">
      <w:pPr>
        <w:numPr>
          <w:ilvl w:val="0"/>
          <w:numId w:val="41"/>
        </w:numPr>
        <w:rPr>
          <w:sz w:val="32"/>
          <w:szCs w:val="32"/>
        </w:rPr>
      </w:pPr>
      <w:r w:rsidRPr="00DB6ED9">
        <w:rPr>
          <w:sz w:val="32"/>
          <w:szCs w:val="32"/>
        </w:rPr>
        <w:t>Colors</w:t>
      </w:r>
    </w:p>
    <w:p w14:paraId="60F90F96" w14:textId="77777777" w:rsidR="00DB6ED9" w:rsidRPr="00DB6ED9" w:rsidRDefault="00DB6ED9" w:rsidP="00DB6ED9">
      <w:pPr>
        <w:numPr>
          <w:ilvl w:val="0"/>
          <w:numId w:val="41"/>
        </w:numPr>
        <w:rPr>
          <w:sz w:val="32"/>
          <w:szCs w:val="32"/>
        </w:rPr>
      </w:pPr>
      <w:r w:rsidRPr="00DB6ED9">
        <w:rPr>
          <w:sz w:val="32"/>
          <w:szCs w:val="32"/>
        </w:rPr>
        <w:t>Fonts</w:t>
      </w:r>
    </w:p>
    <w:p w14:paraId="4DD7CE73" w14:textId="77777777" w:rsidR="00DB6ED9" w:rsidRPr="00DB6ED9" w:rsidRDefault="00DB6ED9" w:rsidP="00DB6ED9">
      <w:pPr>
        <w:numPr>
          <w:ilvl w:val="0"/>
          <w:numId w:val="41"/>
        </w:numPr>
        <w:rPr>
          <w:sz w:val="32"/>
          <w:szCs w:val="32"/>
        </w:rPr>
      </w:pPr>
      <w:r w:rsidRPr="00DB6ED9">
        <w:rPr>
          <w:sz w:val="32"/>
          <w:szCs w:val="32"/>
        </w:rPr>
        <w:t>Visual styles</w:t>
      </w:r>
    </w:p>
    <w:p w14:paraId="6B17ED43" w14:textId="77777777" w:rsidR="00DB6ED9" w:rsidRPr="00DB6ED9" w:rsidRDefault="00DB6ED9" w:rsidP="00DB6ED9">
      <w:pPr>
        <w:numPr>
          <w:ilvl w:val="0"/>
          <w:numId w:val="41"/>
        </w:numPr>
        <w:rPr>
          <w:sz w:val="32"/>
          <w:szCs w:val="32"/>
        </w:rPr>
      </w:pPr>
      <w:r w:rsidRPr="00DB6ED9">
        <w:rPr>
          <w:sz w:val="32"/>
          <w:szCs w:val="32"/>
        </w:rPr>
        <w:t>Other formatting defaults</w:t>
      </w:r>
    </w:p>
    <w:p w14:paraId="0FF61B3A" w14:textId="77777777" w:rsidR="00DB6ED9" w:rsidRPr="00DB6ED9" w:rsidRDefault="00000000" w:rsidP="00DB6ED9">
      <w:pPr>
        <w:rPr>
          <w:sz w:val="32"/>
          <w:szCs w:val="32"/>
        </w:rPr>
      </w:pPr>
      <w:r>
        <w:rPr>
          <w:sz w:val="32"/>
          <w:szCs w:val="32"/>
        </w:rPr>
        <w:pict w14:anchorId="6DD2F3E2">
          <v:rect id="_x0000_i1195" style="width:0;height:1.5pt" o:hralign="center" o:hrstd="t" o:hr="t" fillcolor="#a0a0a0" stroked="f"/>
        </w:pict>
      </w:r>
    </w:p>
    <w:p w14:paraId="6F7F4B85" w14:textId="77777777" w:rsidR="00DB6ED9" w:rsidRPr="00DB6ED9" w:rsidRDefault="00DB6ED9" w:rsidP="00DB6ED9">
      <w:pPr>
        <w:rPr>
          <w:b/>
          <w:bCs/>
          <w:sz w:val="32"/>
          <w:szCs w:val="32"/>
        </w:rPr>
      </w:pPr>
      <w:r w:rsidRPr="00DB6ED9">
        <w:rPr>
          <w:b/>
          <w:bCs/>
          <w:sz w:val="32"/>
          <w:szCs w:val="32"/>
        </w:rPr>
        <w:t>171. Avoid Random Styling</w:t>
      </w:r>
    </w:p>
    <w:p w14:paraId="01812A27" w14:textId="77777777" w:rsidR="00DB6ED9" w:rsidRPr="00DB6ED9" w:rsidRDefault="00DB6ED9" w:rsidP="00DB6ED9">
      <w:pPr>
        <w:rPr>
          <w:sz w:val="32"/>
          <w:szCs w:val="32"/>
        </w:rPr>
      </w:pPr>
      <w:r w:rsidRPr="00DB6ED9">
        <w:rPr>
          <w:sz w:val="32"/>
          <w:szCs w:val="32"/>
        </w:rPr>
        <w:t>Do not make:</w:t>
      </w:r>
    </w:p>
    <w:p w14:paraId="533ABEF5" w14:textId="77777777" w:rsidR="00DB6ED9" w:rsidRPr="00DB6ED9" w:rsidRDefault="00DB6ED9" w:rsidP="00DB6ED9">
      <w:pPr>
        <w:rPr>
          <w:sz w:val="32"/>
          <w:szCs w:val="32"/>
        </w:rPr>
      </w:pPr>
      <w:r w:rsidRPr="00DB6ED9">
        <w:rPr>
          <w:sz w:val="32"/>
          <w:szCs w:val="32"/>
        </w:rPr>
        <w:t>Overview = Blue</w:t>
      </w:r>
    </w:p>
    <w:p w14:paraId="0FBC9DF7" w14:textId="77777777" w:rsidR="00DB6ED9" w:rsidRPr="00DB6ED9" w:rsidRDefault="00DB6ED9" w:rsidP="00DB6ED9">
      <w:pPr>
        <w:rPr>
          <w:sz w:val="32"/>
          <w:szCs w:val="32"/>
        </w:rPr>
      </w:pPr>
    </w:p>
    <w:p w14:paraId="5204CD51" w14:textId="77777777" w:rsidR="00DB6ED9" w:rsidRPr="00DB6ED9" w:rsidRDefault="00DB6ED9" w:rsidP="00DB6ED9">
      <w:pPr>
        <w:rPr>
          <w:sz w:val="32"/>
          <w:szCs w:val="32"/>
        </w:rPr>
      </w:pPr>
      <w:r w:rsidRPr="00DB6ED9">
        <w:rPr>
          <w:sz w:val="32"/>
          <w:szCs w:val="32"/>
        </w:rPr>
        <w:t>Department = Purple</w:t>
      </w:r>
    </w:p>
    <w:p w14:paraId="1D458C4C" w14:textId="77777777" w:rsidR="00DB6ED9" w:rsidRPr="00DB6ED9" w:rsidRDefault="00DB6ED9" w:rsidP="00DB6ED9">
      <w:pPr>
        <w:rPr>
          <w:sz w:val="32"/>
          <w:szCs w:val="32"/>
        </w:rPr>
      </w:pPr>
    </w:p>
    <w:p w14:paraId="1023FA5B" w14:textId="77777777" w:rsidR="00DB6ED9" w:rsidRPr="00DB6ED9" w:rsidRDefault="00DB6ED9" w:rsidP="00DB6ED9">
      <w:pPr>
        <w:rPr>
          <w:sz w:val="32"/>
          <w:szCs w:val="32"/>
        </w:rPr>
      </w:pPr>
      <w:r w:rsidRPr="00DB6ED9">
        <w:rPr>
          <w:sz w:val="32"/>
          <w:szCs w:val="32"/>
        </w:rPr>
        <w:t>Trend = Green</w:t>
      </w:r>
    </w:p>
    <w:p w14:paraId="4F48381E" w14:textId="77777777" w:rsidR="00DB6ED9" w:rsidRPr="00DB6ED9" w:rsidRDefault="00DB6ED9" w:rsidP="00DB6ED9">
      <w:pPr>
        <w:rPr>
          <w:sz w:val="32"/>
          <w:szCs w:val="32"/>
        </w:rPr>
      </w:pPr>
    </w:p>
    <w:p w14:paraId="209DC68B" w14:textId="77777777" w:rsidR="00DB6ED9" w:rsidRPr="00DB6ED9" w:rsidRDefault="00DB6ED9" w:rsidP="00DB6ED9">
      <w:pPr>
        <w:rPr>
          <w:sz w:val="32"/>
          <w:szCs w:val="32"/>
        </w:rPr>
      </w:pPr>
      <w:r w:rsidRPr="00DB6ED9">
        <w:rPr>
          <w:sz w:val="32"/>
          <w:szCs w:val="32"/>
        </w:rPr>
        <w:t>Detail = Red</w:t>
      </w:r>
    </w:p>
    <w:p w14:paraId="5FD68EB2" w14:textId="77777777" w:rsidR="00DB6ED9" w:rsidRPr="00DB6ED9" w:rsidRDefault="00DB6ED9" w:rsidP="00DB6ED9">
      <w:pPr>
        <w:rPr>
          <w:sz w:val="32"/>
          <w:szCs w:val="32"/>
        </w:rPr>
      </w:pPr>
      <w:r w:rsidRPr="00DB6ED9">
        <w:rPr>
          <w:sz w:val="32"/>
          <w:szCs w:val="32"/>
        </w:rPr>
        <w:t>without:</w:t>
      </w:r>
    </w:p>
    <w:p w14:paraId="452D3874" w14:textId="77777777" w:rsidR="00DB6ED9" w:rsidRPr="00DB6ED9" w:rsidRDefault="00DB6ED9" w:rsidP="00DB6ED9">
      <w:pPr>
        <w:rPr>
          <w:b/>
          <w:bCs/>
          <w:sz w:val="32"/>
          <w:szCs w:val="32"/>
        </w:rPr>
      </w:pPr>
      <w:r w:rsidRPr="00DB6ED9">
        <w:rPr>
          <w:b/>
          <w:bCs/>
          <w:sz w:val="32"/>
          <w:szCs w:val="32"/>
        </w:rPr>
        <w:t>A design system.</w:t>
      </w:r>
    </w:p>
    <w:p w14:paraId="72DB824B" w14:textId="77777777" w:rsidR="00DB6ED9" w:rsidRPr="00DB6ED9" w:rsidRDefault="00000000" w:rsidP="00DB6ED9">
      <w:pPr>
        <w:rPr>
          <w:sz w:val="32"/>
          <w:szCs w:val="32"/>
        </w:rPr>
      </w:pPr>
      <w:r>
        <w:rPr>
          <w:sz w:val="32"/>
          <w:szCs w:val="32"/>
        </w:rPr>
        <w:pict w14:anchorId="50E30A1B">
          <v:rect id="_x0000_i1196" style="width:0;height:1.5pt" o:hralign="center" o:hrstd="t" o:hr="t" fillcolor="#a0a0a0" stroked="f"/>
        </w:pict>
      </w:r>
    </w:p>
    <w:p w14:paraId="6A227460" w14:textId="77777777" w:rsidR="00DB6ED9" w:rsidRPr="00DB6ED9" w:rsidRDefault="00DB6ED9" w:rsidP="00DB6ED9">
      <w:pPr>
        <w:rPr>
          <w:b/>
          <w:bCs/>
          <w:sz w:val="32"/>
          <w:szCs w:val="32"/>
        </w:rPr>
      </w:pPr>
      <w:r w:rsidRPr="00DB6ED9">
        <w:rPr>
          <w:b/>
          <w:bCs/>
          <w:sz w:val="32"/>
          <w:szCs w:val="32"/>
        </w:rPr>
        <w:t>PART BB — COLOR MEANING</w:t>
      </w:r>
    </w:p>
    <w:p w14:paraId="46D76DE7" w14:textId="77777777" w:rsidR="00DB6ED9" w:rsidRPr="00DB6ED9" w:rsidRDefault="00DB6ED9" w:rsidP="00DB6ED9">
      <w:pPr>
        <w:rPr>
          <w:b/>
          <w:bCs/>
          <w:sz w:val="32"/>
          <w:szCs w:val="32"/>
        </w:rPr>
      </w:pPr>
      <w:r w:rsidRPr="00DB6ED9">
        <w:rPr>
          <w:b/>
          <w:bCs/>
          <w:sz w:val="32"/>
          <w:szCs w:val="32"/>
        </w:rPr>
        <w:t>172. Don't Rely Only on Color</w:t>
      </w:r>
    </w:p>
    <w:p w14:paraId="51A00764" w14:textId="77777777" w:rsidR="00DB6ED9" w:rsidRPr="00DB6ED9" w:rsidRDefault="00DB6ED9" w:rsidP="00DB6ED9">
      <w:pPr>
        <w:rPr>
          <w:sz w:val="32"/>
          <w:szCs w:val="32"/>
        </w:rPr>
      </w:pPr>
      <w:r w:rsidRPr="00DB6ED9">
        <w:rPr>
          <w:sz w:val="32"/>
          <w:szCs w:val="32"/>
        </w:rPr>
        <w:t>Example:</w:t>
      </w:r>
    </w:p>
    <w:p w14:paraId="03486451" w14:textId="77777777" w:rsidR="00DB6ED9" w:rsidRPr="00DB6ED9" w:rsidRDefault="00DB6ED9" w:rsidP="00DB6ED9">
      <w:pPr>
        <w:rPr>
          <w:sz w:val="32"/>
          <w:szCs w:val="32"/>
        </w:rPr>
      </w:pPr>
      <w:r w:rsidRPr="00DB6ED9">
        <w:rPr>
          <w:sz w:val="32"/>
          <w:szCs w:val="32"/>
        </w:rPr>
        <w:t>Green = Approved</w:t>
      </w:r>
    </w:p>
    <w:p w14:paraId="0B3D3ADD" w14:textId="77777777" w:rsidR="00DB6ED9" w:rsidRPr="00DB6ED9" w:rsidRDefault="00DB6ED9" w:rsidP="00DB6ED9">
      <w:pPr>
        <w:rPr>
          <w:sz w:val="32"/>
          <w:szCs w:val="32"/>
        </w:rPr>
      </w:pPr>
    </w:p>
    <w:p w14:paraId="4707F60C" w14:textId="77777777" w:rsidR="00DB6ED9" w:rsidRPr="00DB6ED9" w:rsidRDefault="00DB6ED9" w:rsidP="00DB6ED9">
      <w:pPr>
        <w:rPr>
          <w:sz w:val="32"/>
          <w:szCs w:val="32"/>
        </w:rPr>
      </w:pPr>
      <w:r w:rsidRPr="00DB6ED9">
        <w:rPr>
          <w:sz w:val="32"/>
          <w:szCs w:val="32"/>
        </w:rPr>
        <w:t>Red = Rejected</w:t>
      </w:r>
    </w:p>
    <w:p w14:paraId="1776F8F4" w14:textId="77777777" w:rsidR="00DB6ED9" w:rsidRPr="00DB6ED9" w:rsidRDefault="00DB6ED9" w:rsidP="00DB6ED9">
      <w:pPr>
        <w:rPr>
          <w:sz w:val="32"/>
          <w:szCs w:val="32"/>
        </w:rPr>
      </w:pPr>
      <w:r w:rsidRPr="00DB6ED9">
        <w:rPr>
          <w:sz w:val="32"/>
          <w:szCs w:val="32"/>
        </w:rPr>
        <w:t>may not be sufficient for:</w:t>
      </w:r>
    </w:p>
    <w:p w14:paraId="4A396196" w14:textId="77777777" w:rsidR="00DB6ED9" w:rsidRPr="00DB6ED9" w:rsidRDefault="00DB6ED9" w:rsidP="00DB6ED9">
      <w:pPr>
        <w:rPr>
          <w:b/>
          <w:bCs/>
          <w:sz w:val="32"/>
          <w:szCs w:val="32"/>
        </w:rPr>
      </w:pPr>
      <w:r w:rsidRPr="00DB6ED9">
        <w:rPr>
          <w:b/>
          <w:bCs/>
          <w:sz w:val="32"/>
          <w:szCs w:val="32"/>
        </w:rPr>
        <w:t>Accessibility.</w:t>
      </w:r>
    </w:p>
    <w:p w14:paraId="16619322" w14:textId="77777777" w:rsidR="00DB6ED9" w:rsidRPr="00DB6ED9" w:rsidRDefault="00DB6ED9" w:rsidP="00DB6ED9">
      <w:pPr>
        <w:rPr>
          <w:sz w:val="32"/>
          <w:szCs w:val="32"/>
        </w:rPr>
      </w:pPr>
      <w:r w:rsidRPr="00DB6ED9">
        <w:rPr>
          <w:sz w:val="32"/>
          <w:szCs w:val="32"/>
        </w:rPr>
        <w:t>Also show:</w:t>
      </w:r>
    </w:p>
    <w:p w14:paraId="38563873" w14:textId="77777777" w:rsidR="00DB6ED9" w:rsidRPr="00DB6ED9" w:rsidRDefault="00DB6ED9" w:rsidP="00DB6ED9">
      <w:pPr>
        <w:rPr>
          <w:sz w:val="32"/>
          <w:szCs w:val="32"/>
        </w:rPr>
      </w:pPr>
      <w:r w:rsidRPr="00DB6ED9">
        <w:rPr>
          <w:sz w:val="32"/>
          <w:szCs w:val="32"/>
        </w:rPr>
        <w:t>Approved</w:t>
      </w:r>
    </w:p>
    <w:p w14:paraId="5EC056FD" w14:textId="77777777" w:rsidR="00DB6ED9" w:rsidRPr="00DB6ED9" w:rsidRDefault="00DB6ED9" w:rsidP="00DB6ED9">
      <w:pPr>
        <w:rPr>
          <w:sz w:val="32"/>
          <w:szCs w:val="32"/>
        </w:rPr>
      </w:pPr>
    </w:p>
    <w:p w14:paraId="13D5FF21" w14:textId="77777777" w:rsidR="00DB6ED9" w:rsidRPr="00DB6ED9" w:rsidRDefault="00DB6ED9" w:rsidP="00DB6ED9">
      <w:pPr>
        <w:rPr>
          <w:sz w:val="32"/>
          <w:szCs w:val="32"/>
        </w:rPr>
      </w:pPr>
      <w:r w:rsidRPr="00DB6ED9">
        <w:rPr>
          <w:sz w:val="32"/>
          <w:szCs w:val="32"/>
        </w:rPr>
        <w:t>Rejected</w:t>
      </w:r>
    </w:p>
    <w:p w14:paraId="13A958F4" w14:textId="77777777" w:rsidR="00DB6ED9" w:rsidRPr="00DB6ED9" w:rsidRDefault="00DB6ED9" w:rsidP="00DB6ED9">
      <w:pPr>
        <w:rPr>
          <w:sz w:val="32"/>
          <w:szCs w:val="32"/>
        </w:rPr>
      </w:pPr>
      <w:r w:rsidRPr="00DB6ED9">
        <w:rPr>
          <w:sz w:val="32"/>
          <w:szCs w:val="32"/>
        </w:rPr>
        <w:t>as text/category labels.</w:t>
      </w:r>
    </w:p>
    <w:p w14:paraId="62C63273" w14:textId="77777777" w:rsidR="00DB6ED9" w:rsidRPr="00DB6ED9" w:rsidRDefault="00000000" w:rsidP="00DB6ED9">
      <w:pPr>
        <w:rPr>
          <w:sz w:val="32"/>
          <w:szCs w:val="32"/>
        </w:rPr>
      </w:pPr>
      <w:r>
        <w:rPr>
          <w:sz w:val="32"/>
          <w:szCs w:val="32"/>
        </w:rPr>
        <w:pict w14:anchorId="310781F4">
          <v:rect id="_x0000_i1197" style="width:0;height:1.5pt" o:hralign="center" o:hrstd="t" o:hr="t" fillcolor="#a0a0a0" stroked="f"/>
        </w:pict>
      </w:r>
    </w:p>
    <w:p w14:paraId="688A4D40" w14:textId="77777777" w:rsidR="00DB6ED9" w:rsidRPr="00DB6ED9" w:rsidRDefault="00DB6ED9" w:rsidP="00DB6ED9">
      <w:pPr>
        <w:rPr>
          <w:b/>
          <w:bCs/>
          <w:sz w:val="32"/>
          <w:szCs w:val="32"/>
        </w:rPr>
      </w:pPr>
      <w:r w:rsidRPr="00DB6ED9">
        <w:rPr>
          <w:b/>
          <w:bCs/>
          <w:sz w:val="32"/>
          <w:szCs w:val="32"/>
        </w:rPr>
        <w:t>PART BC — CONDITIONAL FORMATTING ACCESSIBILITY</w:t>
      </w:r>
    </w:p>
    <w:p w14:paraId="1CC28A89" w14:textId="77777777" w:rsidR="00DB6ED9" w:rsidRPr="00DB6ED9" w:rsidRDefault="00DB6ED9" w:rsidP="00DB6ED9">
      <w:pPr>
        <w:rPr>
          <w:b/>
          <w:bCs/>
          <w:sz w:val="32"/>
          <w:szCs w:val="32"/>
        </w:rPr>
      </w:pPr>
      <w:r w:rsidRPr="00DB6ED9">
        <w:rPr>
          <w:b/>
          <w:bCs/>
          <w:sz w:val="32"/>
          <w:szCs w:val="32"/>
        </w:rPr>
        <w:t>173. If Using Icons</w:t>
      </w:r>
    </w:p>
    <w:p w14:paraId="6E496E07" w14:textId="77777777" w:rsidR="00DB6ED9" w:rsidRPr="00DB6ED9" w:rsidRDefault="00DB6ED9" w:rsidP="00DB6ED9">
      <w:pPr>
        <w:rPr>
          <w:sz w:val="32"/>
          <w:szCs w:val="32"/>
        </w:rPr>
      </w:pPr>
      <w:r w:rsidRPr="00DB6ED9">
        <w:rPr>
          <w:sz w:val="32"/>
          <w:szCs w:val="32"/>
        </w:rPr>
        <w:t>Pair with:</w:t>
      </w:r>
    </w:p>
    <w:p w14:paraId="120EEE98" w14:textId="77777777" w:rsidR="00DB6ED9" w:rsidRPr="00DB6ED9" w:rsidRDefault="00DB6ED9" w:rsidP="00DB6ED9">
      <w:pPr>
        <w:rPr>
          <w:b/>
          <w:bCs/>
          <w:sz w:val="32"/>
          <w:szCs w:val="32"/>
        </w:rPr>
      </w:pPr>
      <w:r w:rsidRPr="00DB6ED9">
        <w:rPr>
          <w:b/>
          <w:bCs/>
          <w:sz w:val="32"/>
          <w:szCs w:val="32"/>
        </w:rPr>
        <w:t>Numeric/text value.</w:t>
      </w:r>
    </w:p>
    <w:p w14:paraId="61E3EDFF" w14:textId="77777777" w:rsidR="00DB6ED9" w:rsidRPr="00DB6ED9" w:rsidRDefault="00DB6ED9" w:rsidP="00DB6ED9">
      <w:pPr>
        <w:rPr>
          <w:sz w:val="32"/>
          <w:szCs w:val="32"/>
        </w:rPr>
      </w:pPr>
      <w:r w:rsidRPr="00DB6ED9">
        <w:rPr>
          <w:sz w:val="32"/>
          <w:szCs w:val="32"/>
        </w:rPr>
        <w:t>Don't rely on:</w:t>
      </w:r>
    </w:p>
    <w:p w14:paraId="002E32FF" w14:textId="77777777" w:rsidR="00DB6ED9" w:rsidRPr="00DB6ED9" w:rsidRDefault="00DB6ED9" w:rsidP="00DB6ED9">
      <w:pPr>
        <w:rPr>
          <w:b/>
          <w:bCs/>
          <w:sz w:val="32"/>
          <w:szCs w:val="32"/>
        </w:rPr>
      </w:pPr>
      <w:r w:rsidRPr="00DB6ED9">
        <w:rPr>
          <w:b/>
          <w:bCs/>
          <w:sz w:val="32"/>
          <w:szCs w:val="32"/>
        </w:rPr>
        <w:t>Icon alone.</w:t>
      </w:r>
    </w:p>
    <w:p w14:paraId="07670E92" w14:textId="77777777" w:rsidR="00DB6ED9" w:rsidRPr="00DB6ED9" w:rsidRDefault="00000000" w:rsidP="00DB6ED9">
      <w:pPr>
        <w:rPr>
          <w:sz w:val="32"/>
          <w:szCs w:val="32"/>
        </w:rPr>
      </w:pPr>
      <w:r>
        <w:rPr>
          <w:sz w:val="32"/>
          <w:szCs w:val="32"/>
        </w:rPr>
        <w:pict w14:anchorId="081146CF">
          <v:rect id="_x0000_i1198" style="width:0;height:1.5pt" o:hralign="center" o:hrstd="t" o:hr="t" fillcolor="#a0a0a0" stroked="f"/>
        </w:pict>
      </w:r>
    </w:p>
    <w:p w14:paraId="17A6B7C8" w14:textId="77777777" w:rsidR="00DB6ED9" w:rsidRPr="00DB6ED9" w:rsidRDefault="00DB6ED9" w:rsidP="00DB6ED9">
      <w:pPr>
        <w:rPr>
          <w:b/>
          <w:bCs/>
          <w:sz w:val="32"/>
          <w:szCs w:val="32"/>
        </w:rPr>
      </w:pPr>
      <w:r w:rsidRPr="00DB6ED9">
        <w:rPr>
          <w:b/>
          <w:bCs/>
          <w:sz w:val="32"/>
          <w:szCs w:val="32"/>
        </w:rPr>
        <w:t>174. Example</w:t>
      </w:r>
    </w:p>
    <w:p w14:paraId="71E5331C" w14:textId="77777777" w:rsidR="00DB6ED9" w:rsidRPr="00DB6ED9" w:rsidRDefault="00DB6ED9" w:rsidP="00DB6ED9">
      <w:pPr>
        <w:rPr>
          <w:sz w:val="32"/>
          <w:szCs w:val="32"/>
        </w:rPr>
      </w:pPr>
      <w:r w:rsidRPr="00DB6ED9">
        <w:rPr>
          <w:sz w:val="32"/>
          <w:szCs w:val="32"/>
        </w:rPr>
        <w:t>Better:</w:t>
      </w:r>
    </w:p>
    <w:p w14:paraId="00E6A45C" w14:textId="77777777" w:rsidR="00DB6ED9" w:rsidRPr="00DB6ED9" w:rsidRDefault="00DB6ED9" w:rsidP="00DB6ED9">
      <w:pPr>
        <w:rPr>
          <w:sz w:val="32"/>
          <w:szCs w:val="32"/>
        </w:rPr>
      </w:pPr>
      <w:r w:rsidRPr="00DB6ED9">
        <w:rPr>
          <w:sz w:val="32"/>
          <w:szCs w:val="32"/>
        </w:rPr>
        <w:t>Approval Rate</w:t>
      </w:r>
    </w:p>
    <w:p w14:paraId="2B3C1DF0" w14:textId="77777777" w:rsidR="00DB6ED9" w:rsidRPr="00DB6ED9" w:rsidRDefault="00DB6ED9" w:rsidP="00DB6ED9">
      <w:pPr>
        <w:rPr>
          <w:sz w:val="32"/>
          <w:szCs w:val="32"/>
        </w:rPr>
      </w:pPr>
      <w:r w:rsidRPr="00DB6ED9">
        <w:rPr>
          <w:sz w:val="32"/>
          <w:szCs w:val="32"/>
        </w:rPr>
        <w:t>83.3%</w:t>
      </w:r>
    </w:p>
    <w:p w14:paraId="3C5542BA"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2DEDA3F0" w14:textId="77777777" w:rsidR="00DB6ED9" w:rsidRPr="00DB6ED9" w:rsidRDefault="00DB6ED9" w:rsidP="00DB6ED9">
      <w:pPr>
        <w:rPr>
          <w:sz w:val="32"/>
          <w:szCs w:val="32"/>
        </w:rPr>
      </w:pPr>
      <w:r w:rsidRPr="00DB6ED9">
        <w:rPr>
          <w:sz w:val="32"/>
          <w:szCs w:val="32"/>
        </w:rPr>
        <w:t>than:</w:t>
      </w:r>
    </w:p>
    <w:p w14:paraId="10B6FF90"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5776F4D4" w14:textId="77777777" w:rsidR="00DB6ED9" w:rsidRPr="00DB6ED9" w:rsidRDefault="00DB6ED9" w:rsidP="00DB6ED9">
      <w:pPr>
        <w:rPr>
          <w:sz w:val="32"/>
          <w:szCs w:val="32"/>
        </w:rPr>
      </w:pPr>
      <w:r w:rsidRPr="00DB6ED9">
        <w:rPr>
          <w:sz w:val="32"/>
          <w:szCs w:val="32"/>
        </w:rPr>
        <w:t>with no readable metric.</w:t>
      </w:r>
    </w:p>
    <w:p w14:paraId="099B47BB" w14:textId="77777777" w:rsidR="00DB6ED9" w:rsidRPr="00DB6ED9" w:rsidRDefault="00000000" w:rsidP="00DB6ED9">
      <w:pPr>
        <w:rPr>
          <w:sz w:val="32"/>
          <w:szCs w:val="32"/>
        </w:rPr>
      </w:pPr>
      <w:r>
        <w:rPr>
          <w:sz w:val="32"/>
          <w:szCs w:val="32"/>
        </w:rPr>
        <w:pict w14:anchorId="19D62C86">
          <v:rect id="_x0000_i1199" style="width:0;height:1.5pt" o:hralign="center" o:hrstd="t" o:hr="t" fillcolor="#a0a0a0" stroked="f"/>
        </w:pict>
      </w:r>
    </w:p>
    <w:p w14:paraId="251B74D4" w14:textId="77777777" w:rsidR="00DB6ED9" w:rsidRPr="00DB6ED9" w:rsidRDefault="00DB6ED9" w:rsidP="00DB6ED9">
      <w:pPr>
        <w:rPr>
          <w:b/>
          <w:bCs/>
          <w:sz w:val="32"/>
          <w:szCs w:val="32"/>
        </w:rPr>
      </w:pPr>
      <w:r w:rsidRPr="00DB6ED9">
        <w:rPr>
          <w:b/>
          <w:bCs/>
          <w:sz w:val="32"/>
          <w:szCs w:val="32"/>
        </w:rPr>
        <w:t>PART BD — ACCESSIBILITY REVIEW</w:t>
      </w:r>
    </w:p>
    <w:p w14:paraId="295D9CB8" w14:textId="77777777" w:rsidR="00DB6ED9" w:rsidRPr="00DB6ED9" w:rsidRDefault="00DB6ED9" w:rsidP="00DB6ED9">
      <w:pPr>
        <w:rPr>
          <w:b/>
          <w:bCs/>
          <w:sz w:val="32"/>
          <w:szCs w:val="32"/>
        </w:rPr>
      </w:pPr>
      <w:r w:rsidRPr="00DB6ED9">
        <w:rPr>
          <w:b/>
          <w:bCs/>
          <w:sz w:val="32"/>
          <w:szCs w:val="32"/>
        </w:rPr>
        <w:t>175. Accessibility Is Part of Production Readiness</w:t>
      </w:r>
    </w:p>
    <w:p w14:paraId="0751FF10" w14:textId="77777777" w:rsidR="00DB6ED9" w:rsidRPr="00DB6ED9" w:rsidRDefault="00DB6ED9" w:rsidP="00DB6ED9">
      <w:pPr>
        <w:rPr>
          <w:sz w:val="32"/>
          <w:szCs w:val="32"/>
        </w:rPr>
      </w:pPr>
      <w:r w:rsidRPr="00DB6ED9">
        <w:rPr>
          <w:sz w:val="32"/>
          <w:szCs w:val="32"/>
        </w:rPr>
        <w:t>Check:</w:t>
      </w:r>
    </w:p>
    <w:p w14:paraId="6FB2AF79" w14:textId="77777777" w:rsidR="00DB6ED9" w:rsidRPr="00DB6ED9" w:rsidRDefault="00DB6ED9" w:rsidP="00DB6ED9">
      <w:pPr>
        <w:rPr>
          <w:sz w:val="32"/>
          <w:szCs w:val="32"/>
        </w:rPr>
      </w:pPr>
      <w:r w:rsidRPr="00DB6ED9">
        <w:rPr>
          <w:sz w:val="32"/>
          <w:szCs w:val="32"/>
        </w:rPr>
        <w:t>Can keyboard users navigate?</w:t>
      </w:r>
    </w:p>
    <w:p w14:paraId="3502AAAC" w14:textId="77777777" w:rsidR="00DB6ED9" w:rsidRPr="00DB6ED9" w:rsidRDefault="00DB6ED9" w:rsidP="00DB6ED9">
      <w:pPr>
        <w:rPr>
          <w:sz w:val="32"/>
          <w:szCs w:val="32"/>
        </w:rPr>
      </w:pPr>
    </w:p>
    <w:p w14:paraId="425A49BF" w14:textId="77777777" w:rsidR="00DB6ED9" w:rsidRPr="00DB6ED9" w:rsidRDefault="00DB6ED9" w:rsidP="00DB6ED9">
      <w:pPr>
        <w:rPr>
          <w:sz w:val="32"/>
          <w:szCs w:val="32"/>
        </w:rPr>
      </w:pPr>
      <w:r w:rsidRPr="00DB6ED9">
        <w:rPr>
          <w:sz w:val="32"/>
          <w:szCs w:val="32"/>
        </w:rPr>
        <w:t>Can screen-reader users understand visuals?</w:t>
      </w:r>
    </w:p>
    <w:p w14:paraId="1CCC063F" w14:textId="77777777" w:rsidR="00DB6ED9" w:rsidRPr="00DB6ED9" w:rsidRDefault="00DB6ED9" w:rsidP="00DB6ED9">
      <w:pPr>
        <w:rPr>
          <w:sz w:val="32"/>
          <w:szCs w:val="32"/>
        </w:rPr>
      </w:pPr>
    </w:p>
    <w:p w14:paraId="5A185AE7" w14:textId="77777777" w:rsidR="00DB6ED9" w:rsidRPr="00DB6ED9" w:rsidRDefault="00DB6ED9" w:rsidP="00DB6ED9">
      <w:pPr>
        <w:rPr>
          <w:sz w:val="32"/>
          <w:szCs w:val="32"/>
        </w:rPr>
      </w:pPr>
      <w:r w:rsidRPr="00DB6ED9">
        <w:rPr>
          <w:sz w:val="32"/>
          <w:szCs w:val="32"/>
        </w:rPr>
        <w:t>Is text readable?</w:t>
      </w:r>
    </w:p>
    <w:p w14:paraId="73643CB6" w14:textId="77777777" w:rsidR="00DB6ED9" w:rsidRPr="00DB6ED9" w:rsidRDefault="00DB6ED9" w:rsidP="00DB6ED9">
      <w:pPr>
        <w:rPr>
          <w:sz w:val="32"/>
          <w:szCs w:val="32"/>
        </w:rPr>
      </w:pPr>
    </w:p>
    <w:p w14:paraId="677A086D" w14:textId="77777777" w:rsidR="00DB6ED9" w:rsidRPr="00DB6ED9" w:rsidRDefault="00DB6ED9" w:rsidP="00DB6ED9">
      <w:pPr>
        <w:rPr>
          <w:sz w:val="32"/>
          <w:szCs w:val="32"/>
        </w:rPr>
      </w:pPr>
      <w:r w:rsidRPr="00DB6ED9">
        <w:rPr>
          <w:sz w:val="32"/>
          <w:szCs w:val="32"/>
        </w:rPr>
        <w:t>Is color contrast sufficient?</w:t>
      </w:r>
    </w:p>
    <w:p w14:paraId="4FA2369B" w14:textId="77777777" w:rsidR="00DB6ED9" w:rsidRPr="00DB6ED9" w:rsidRDefault="00DB6ED9" w:rsidP="00DB6ED9">
      <w:pPr>
        <w:rPr>
          <w:sz w:val="32"/>
          <w:szCs w:val="32"/>
        </w:rPr>
      </w:pPr>
    </w:p>
    <w:p w14:paraId="1D15BF90" w14:textId="77777777" w:rsidR="00DB6ED9" w:rsidRPr="00DB6ED9" w:rsidRDefault="00DB6ED9" w:rsidP="00DB6ED9">
      <w:pPr>
        <w:rPr>
          <w:sz w:val="32"/>
          <w:szCs w:val="32"/>
        </w:rPr>
      </w:pPr>
      <w:r w:rsidRPr="00DB6ED9">
        <w:rPr>
          <w:sz w:val="32"/>
          <w:szCs w:val="32"/>
        </w:rPr>
        <w:t>Is important information available without hover?</w:t>
      </w:r>
    </w:p>
    <w:p w14:paraId="6662B653" w14:textId="77777777" w:rsidR="00DB6ED9" w:rsidRPr="00DB6ED9" w:rsidRDefault="00000000" w:rsidP="00DB6ED9">
      <w:pPr>
        <w:rPr>
          <w:sz w:val="32"/>
          <w:szCs w:val="32"/>
        </w:rPr>
      </w:pPr>
      <w:r>
        <w:rPr>
          <w:sz w:val="32"/>
          <w:szCs w:val="32"/>
        </w:rPr>
        <w:pict w14:anchorId="4876C26F">
          <v:rect id="_x0000_i1200" style="width:0;height:1.5pt" o:hralign="center" o:hrstd="t" o:hr="t" fillcolor="#a0a0a0" stroked="f"/>
        </w:pict>
      </w:r>
    </w:p>
    <w:p w14:paraId="73F98523" w14:textId="77777777" w:rsidR="00DB6ED9" w:rsidRPr="00DB6ED9" w:rsidRDefault="00DB6ED9" w:rsidP="00DB6ED9">
      <w:pPr>
        <w:rPr>
          <w:b/>
          <w:bCs/>
          <w:sz w:val="32"/>
          <w:szCs w:val="32"/>
        </w:rPr>
      </w:pPr>
      <w:r w:rsidRPr="00DB6ED9">
        <w:rPr>
          <w:b/>
          <w:bCs/>
          <w:sz w:val="32"/>
          <w:szCs w:val="32"/>
        </w:rPr>
        <w:t>PART BE — ALT TEXT</w:t>
      </w:r>
    </w:p>
    <w:p w14:paraId="46757AA3" w14:textId="77777777" w:rsidR="00DB6ED9" w:rsidRPr="00DB6ED9" w:rsidRDefault="00DB6ED9" w:rsidP="00DB6ED9">
      <w:pPr>
        <w:rPr>
          <w:b/>
          <w:bCs/>
          <w:sz w:val="32"/>
          <w:szCs w:val="32"/>
        </w:rPr>
      </w:pPr>
      <w:r w:rsidRPr="00DB6ED9">
        <w:rPr>
          <w:b/>
          <w:bCs/>
          <w:sz w:val="32"/>
          <w:szCs w:val="32"/>
        </w:rPr>
        <w:t>176. Add Alt Text</w:t>
      </w:r>
    </w:p>
    <w:p w14:paraId="23EEA0D9" w14:textId="77777777" w:rsidR="00DB6ED9" w:rsidRPr="00DB6ED9" w:rsidRDefault="00DB6ED9" w:rsidP="00DB6ED9">
      <w:pPr>
        <w:rPr>
          <w:sz w:val="32"/>
          <w:szCs w:val="32"/>
        </w:rPr>
      </w:pPr>
      <w:r w:rsidRPr="00DB6ED9">
        <w:rPr>
          <w:sz w:val="32"/>
          <w:szCs w:val="32"/>
        </w:rPr>
        <w:t>Important visuals should have:</w:t>
      </w:r>
    </w:p>
    <w:p w14:paraId="149D7250" w14:textId="77777777" w:rsidR="00DB6ED9" w:rsidRPr="00DB6ED9" w:rsidRDefault="00DB6ED9" w:rsidP="00DB6ED9">
      <w:pPr>
        <w:rPr>
          <w:b/>
          <w:bCs/>
          <w:sz w:val="32"/>
          <w:szCs w:val="32"/>
        </w:rPr>
      </w:pPr>
      <w:r w:rsidRPr="00DB6ED9">
        <w:rPr>
          <w:b/>
          <w:bCs/>
          <w:sz w:val="32"/>
          <w:szCs w:val="32"/>
        </w:rPr>
        <w:t>Meaningful Alt Text.</w:t>
      </w:r>
    </w:p>
    <w:p w14:paraId="7737137E" w14:textId="77777777" w:rsidR="00DB6ED9" w:rsidRPr="00DB6ED9" w:rsidRDefault="00000000" w:rsidP="00DB6ED9">
      <w:pPr>
        <w:rPr>
          <w:sz w:val="32"/>
          <w:szCs w:val="32"/>
        </w:rPr>
      </w:pPr>
      <w:r>
        <w:rPr>
          <w:sz w:val="32"/>
          <w:szCs w:val="32"/>
        </w:rPr>
        <w:pict w14:anchorId="0F0DE72E">
          <v:rect id="_x0000_i1201" style="width:0;height:1.5pt" o:hralign="center" o:hrstd="t" o:hr="t" fillcolor="#a0a0a0" stroked="f"/>
        </w:pict>
      </w:r>
    </w:p>
    <w:p w14:paraId="16F3BDF7" w14:textId="77777777" w:rsidR="00DB6ED9" w:rsidRPr="00DB6ED9" w:rsidRDefault="00DB6ED9" w:rsidP="00DB6ED9">
      <w:pPr>
        <w:rPr>
          <w:b/>
          <w:bCs/>
          <w:sz w:val="32"/>
          <w:szCs w:val="32"/>
        </w:rPr>
      </w:pPr>
      <w:r w:rsidRPr="00DB6ED9">
        <w:rPr>
          <w:b/>
          <w:bCs/>
          <w:sz w:val="32"/>
          <w:szCs w:val="32"/>
        </w:rPr>
        <w:t>177. Bad</w:t>
      </w:r>
    </w:p>
    <w:p w14:paraId="1FCB6381" w14:textId="77777777" w:rsidR="00DB6ED9" w:rsidRPr="00DB6ED9" w:rsidRDefault="00DB6ED9" w:rsidP="00DB6ED9">
      <w:pPr>
        <w:rPr>
          <w:sz w:val="32"/>
          <w:szCs w:val="32"/>
        </w:rPr>
      </w:pPr>
      <w:r w:rsidRPr="00DB6ED9">
        <w:rPr>
          <w:sz w:val="32"/>
          <w:szCs w:val="32"/>
        </w:rPr>
        <w:t>Chart</w:t>
      </w:r>
    </w:p>
    <w:p w14:paraId="58B51D3C" w14:textId="77777777" w:rsidR="00DB6ED9" w:rsidRPr="00DB6ED9" w:rsidRDefault="00000000" w:rsidP="00DB6ED9">
      <w:pPr>
        <w:rPr>
          <w:sz w:val="32"/>
          <w:szCs w:val="32"/>
        </w:rPr>
      </w:pPr>
      <w:r>
        <w:rPr>
          <w:sz w:val="32"/>
          <w:szCs w:val="32"/>
        </w:rPr>
        <w:pict w14:anchorId="236A94CC">
          <v:rect id="_x0000_i1202" style="width:0;height:1.5pt" o:hralign="center" o:hrstd="t" o:hr="t" fillcolor="#a0a0a0" stroked="f"/>
        </w:pict>
      </w:r>
    </w:p>
    <w:p w14:paraId="372F6AAD" w14:textId="77777777" w:rsidR="00DB6ED9" w:rsidRPr="00DB6ED9" w:rsidRDefault="00DB6ED9" w:rsidP="00DB6ED9">
      <w:pPr>
        <w:rPr>
          <w:b/>
          <w:bCs/>
          <w:sz w:val="32"/>
          <w:szCs w:val="32"/>
        </w:rPr>
      </w:pPr>
      <w:r w:rsidRPr="00DB6ED9">
        <w:rPr>
          <w:b/>
          <w:bCs/>
          <w:sz w:val="32"/>
          <w:szCs w:val="32"/>
        </w:rPr>
        <w:t>178. Better</w:t>
      </w:r>
    </w:p>
    <w:p w14:paraId="311C4D8F" w14:textId="77777777" w:rsidR="00DB6ED9" w:rsidRPr="00DB6ED9" w:rsidRDefault="00DB6ED9" w:rsidP="00DB6ED9">
      <w:pPr>
        <w:rPr>
          <w:sz w:val="32"/>
          <w:szCs w:val="32"/>
        </w:rPr>
      </w:pPr>
      <w:r w:rsidRPr="00DB6ED9">
        <w:rPr>
          <w:sz w:val="32"/>
          <w:szCs w:val="32"/>
        </w:rPr>
        <w:t>Bar chart comparing total Leave Requests by Department.</w:t>
      </w:r>
    </w:p>
    <w:p w14:paraId="25D83135" w14:textId="77777777" w:rsidR="00DB6ED9" w:rsidRPr="00DB6ED9" w:rsidRDefault="00000000" w:rsidP="00DB6ED9">
      <w:pPr>
        <w:rPr>
          <w:sz w:val="32"/>
          <w:szCs w:val="32"/>
        </w:rPr>
      </w:pPr>
      <w:r>
        <w:rPr>
          <w:sz w:val="32"/>
          <w:szCs w:val="32"/>
        </w:rPr>
        <w:pict w14:anchorId="4ADB1BB8">
          <v:rect id="_x0000_i1203" style="width:0;height:1.5pt" o:hralign="center" o:hrstd="t" o:hr="t" fillcolor="#a0a0a0" stroked="f"/>
        </w:pict>
      </w:r>
    </w:p>
    <w:p w14:paraId="71E471F4" w14:textId="77777777" w:rsidR="00DB6ED9" w:rsidRPr="00DB6ED9" w:rsidRDefault="00DB6ED9" w:rsidP="00DB6ED9">
      <w:pPr>
        <w:rPr>
          <w:b/>
          <w:bCs/>
          <w:sz w:val="32"/>
          <w:szCs w:val="32"/>
        </w:rPr>
      </w:pPr>
      <w:r w:rsidRPr="00DB6ED9">
        <w:rPr>
          <w:b/>
          <w:bCs/>
          <w:sz w:val="32"/>
          <w:szCs w:val="32"/>
        </w:rPr>
        <w:t>179. KPI Alt Text</w:t>
      </w:r>
    </w:p>
    <w:p w14:paraId="63F48437" w14:textId="77777777" w:rsidR="00DB6ED9" w:rsidRPr="00DB6ED9" w:rsidRDefault="00DB6ED9" w:rsidP="00DB6ED9">
      <w:pPr>
        <w:rPr>
          <w:sz w:val="32"/>
          <w:szCs w:val="32"/>
        </w:rPr>
      </w:pPr>
      <w:r w:rsidRPr="00DB6ED9">
        <w:rPr>
          <w:sz w:val="32"/>
          <w:szCs w:val="32"/>
        </w:rPr>
        <w:t>Example:</w:t>
      </w:r>
    </w:p>
    <w:p w14:paraId="36812572" w14:textId="77777777" w:rsidR="00DB6ED9" w:rsidRPr="00DB6ED9" w:rsidRDefault="00DB6ED9" w:rsidP="00DB6ED9">
      <w:pPr>
        <w:rPr>
          <w:sz w:val="32"/>
          <w:szCs w:val="32"/>
        </w:rPr>
      </w:pPr>
      <w:r w:rsidRPr="00DB6ED9">
        <w:rPr>
          <w:sz w:val="32"/>
          <w:szCs w:val="32"/>
        </w:rPr>
        <w:t>Card showing the total number of Leave Requests in the current filter context.</w:t>
      </w:r>
    </w:p>
    <w:p w14:paraId="13865CBC" w14:textId="77777777" w:rsidR="00DB6ED9" w:rsidRPr="00DB6ED9" w:rsidRDefault="00000000" w:rsidP="00DB6ED9">
      <w:pPr>
        <w:rPr>
          <w:sz w:val="32"/>
          <w:szCs w:val="32"/>
        </w:rPr>
      </w:pPr>
      <w:r>
        <w:rPr>
          <w:sz w:val="32"/>
          <w:szCs w:val="32"/>
        </w:rPr>
        <w:pict w14:anchorId="52C331DE">
          <v:rect id="_x0000_i1204" style="width:0;height:1.5pt" o:hralign="center" o:hrstd="t" o:hr="t" fillcolor="#a0a0a0" stroked="f"/>
        </w:pict>
      </w:r>
    </w:p>
    <w:p w14:paraId="24A0555E" w14:textId="77777777" w:rsidR="00DB6ED9" w:rsidRPr="00DB6ED9" w:rsidRDefault="00DB6ED9" w:rsidP="00DB6ED9">
      <w:pPr>
        <w:rPr>
          <w:b/>
          <w:bCs/>
          <w:sz w:val="32"/>
          <w:szCs w:val="32"/>
        </w:rPr>
      </w:pPr>
      <w:r w:rsidRPr="00DB6ED9">
        <w:rPr>
          <w:b/>
          <w:bCs/>
          <w:sz w:val="32"/>
          <w:szCs w:val="32"/>
        </w:rPr>
        <w:t>PART BF — VISUAL TITLES</w:t>
      </w:r>
    </w:p>
    <w:p w14:paraId="35F7AC0C" w14:textId="77777777" w:rsidR="00DB6ED9" w:rsidRPr="00DB6ED9" w:rsidRDefault="00DB6ED9" w:rsidP="00DB6ED9">
      <w:pPr>
        <w:rPr>
          <w:b/>
          <w:bCs/>
          <w:sz w:val="32"/>
          <w:szCs w:val="32"/>
        </w:rPr>
      </w:pPr>
      <w:r w:rsidRPr="00DB6ED9">
        <w:rPr>
          <w:b/>
          <w:bCs/>
          <w:sz w:val="32"/>
          <w:szCs w:val="32"/>
        </w:rPr>
        <w:t>180. Visible Titles Also Help</w:t>
      </w:r>
    </w:p>
    <w:p w14:paraId="79902B56" w14:textId="77777777" w:rsidR="00DB6ED9" w:rsidRPr="00DB6ED9" w:rsidRDefault="00DB6ED9" w:rsidP="00DB6ED9">
      <w:pPr>
        <w:rPr>
          <w:sz w:val="32"/>
          <w:szCs w:val="32"/>
        </w:rPr>
      </w:pPr>
      <w:r w:rsidRPr="00DB6ED9">
        <w:rPr>
          <w:sz w:val="32"/>
          <w:szCs w:val="32"/>
        </w:rPr>
        <w:t>Use:</w:t>
      </w:r>
    </w:p>
    <w:p w14:paraId="2ADB806C" w14:textId="77777777" w:rsidR="00DB6ED9" w:rsidRPr="00DB6ED9" w:rsidRDefault="00DB6ED9" w:rsidP="00DB6ED9">
      <w:pPr>
        <w:rPr>
          <w:sz w:val="32"/>
          <w:szCs w:val="32"/>
        </w:rPr>
      </w:pPr>
      <w:r w:rsidRPr="00DB6ED9">
        <w:rPr>
          <w:sz w:val="32"/>
          <w:szCs w:val="32"/>
        </w:rPr>
        <w:t>Approved Leave Days by Department</w:t>
      </w:r>
    </w:p>
    <w:p w14:paraId="41DA8494" w14:textId="77777777" w:rsidR="00DB6ED9" w:rsidRPr="00DB6ED9" w:rsidRDefault="00DB6ED9" w:rsidP="00DB6ED9">
      <w:pPr>
        <w:rPr>
          <w:sz w:val="32"/>
          <w:szCs w:val="32"/>
        </w:rPr>
      </w:pPr>
      <w:r w:rsidRPr="00DB6ED9">
        <w:rPr>
          <w:sz w:val="32"/>
          <w:szCs w:val="32"/>
        </w:rPr>
        <w:t>instead of:</w:t>
      </w:r>
    </w:p>
    <w:p w14:paraId="771CF755" w14:textId="77777777" w:rsidR="00DB6ED9" w:rsidRPr="00DB6ED9" w:rsidRDefault="00DB6ED9" w:rsidP="00DB6ED9">
      <w:pPr>
        <w:rPr>
          <w:sz w:val="32"/>
          <w:szCs w:val="32"/>
        </w:rPr>
      </w:pPr>
      <w:r w:rsidRPr="00DB6ED9">
        <w:rPr>
          <w:sz w:val="32"/>
          <w:szCs w:val="32"/>
        </w:rPr>
        <w:t>Chart 2.</w:t>
      </w:r>
    </w:p>
    <w:p w14:paraId="2D49625A" w14:textId="77777777" w:rsidR="00DB6ED9" w:rsidRPr="00DB6ED9" w:rsidRDefault="00000000" w:rsidP="00DB6ED9">
      <w:pPr>
        <w:rPr>
          <w:sz w:val="32"/>
          <w:szCs w:val="32"/>
        </w:rPr>
      </w:pPr>
      <w:r>
        <w:rPr>
          <w:sz w:val="32"/>
          <w:szCs w:val="32"/>
        </w:rPr>
        <w:pict w14:anchorId="255CEB31">
          <v:rect id="_x0000_i1205" style="width:0;height:1.5pt" o:hralign="center" o:hrstd="t" o:hr="t" fillcolor="#a0a0a0" stroked="f"/>
        </w:pict>
      </w:r>
    </w:p>
    <w:p w14:paraId="734EF4E1" w14:textId="77777777" w:rsidR="00DB6ED9" w:rsidRPr="00DB6ED9" w:rsidRDefault="00DB6ED9" w:rsidP="00DB6ED9">
      <w:pPr>
        <w:rPr>
          <w:b/>
          <w:bCs/>
          <w:sz w:val="32"/>
          <w:szCs w:val="32"/>
        </w:rPr>
      </w:pPr>
      <w:r w:rsidRPr="00DB6ED9">
        <w:rPr>
          <w:b/>
          <w:bCs/>
          <w:sz w:val="32"/>
          <w:szCs w:val="32"/>
        </w:rPr>
        <w:t>PART BG — TAB ORDER / FOCUS ORDER</w:t>
      </w:r>
    </w:p>
    <w:p w14:paraId="371541F1" w14:textId="77777777" w:rsidR="00DB6ED9" w:rsidRPr="00DB6ED9" w:rsidRDefault="00DB6ED9" w:rsidP="00DB6ED9">
      <w:pPr>
        <w:rPr>
          <w:b/>
          <w:bCs/>
          <w:sz w:val="32"/>
          <w:szCs w:val="32"/>
        </w:rPr>
      </w:pPr>
      <w:r w:rsidRPr="00DB6ED9">
        <w:rPr>
          <w:b/>
          <w:bCs/>
          <w:sz w:val="32"/>
          <w:szCs w:val="32"/>
        </w:rPr>
        <w:t>181. Review Keyboard Navigation</w:t>
      </w:r>
    </w:p>
    <w:p w14:paraId="458F8B19" w14:textId="77777777" w:rsidR="00DB6ED9" w:rsidRPr="00DB6ED9" w:rsidRDefault="00DB6ED9" w:rsidP="00DB6ED9">
      <w:pPr>
        <w:rPr>
          <w:sz w:val="32"/>
          <w:szCs w:val="32"/>
        </w:rPr>
      </w:pPr>
      <w:r w:rsidRPr="00DB6ED9">
        <w:rPr>
          <w:sz w:val="32"/>
          <w:szCs w:val="32"/>
        </w:rPr>
        <w:t>Focus order should broadly follow:</w:t>
      </w:r>
    </w:p>
    <w:p w14:paraId="2ED8220A" w14:textId="77777777" w:rsidR="00DB6ED9" w:rsidRPr="00DB6ED9" w:rsidRDefault="00DB6ED9" w:rsidP="00DB6ED9">
      <w:pPr>
        <w:rPr>
          <w:sz w:val="32"/>
          <w:szCs w:val="32"/>
        </w:rPr>
      </w:pPr>
      <w:r w:rsidRPr="00DB6ED9">
        <w:rPr>
          <w:sz w:val="32"/>
          <w:szCs w:val="32"/>
        </w:rPr>
        <w:t>Page Title</w:t>
      </w:r>
    </w:p>
    <w:p w14:paraId="349E98F3"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435E6869" w14:textId="77777777" w:rsidR="00DB6ED9" w:rsidRPr="00DB6ED9" w:rsidRDefault="00DB6ED9" w:rsidP="00DB6ED9">
      <w:pPr>
        <w:rPr>
          <w:sz w:val="32"/>
          <w:szCs w:val="32"/>
        </w:rPr>
      </w:pPr>
      <w:r w:rsidRPr="00DB6ED9">
        <w:rPr>
          <w:sz w:val="32"/>
          <w:szCs w:val="32"/>
        </w:rPr>
        <w:t>Navigation</w:t>
      </w:r>
    </w:p>
    <w:p w14:paraId="17D85E96"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62B15D2F" w14:textId="77777777" w:rsidR="00DB6ED9" w:rsidRPr="00DB6ED9" w:rsidRDefault="00DB6ED9" w:rsidP="00DB6ED9">
      <w:pPr>
        <w:rPr>
          <w:sz w:val="32"/>
          <w:szCs w:val="32"/>
        </w:rPr>
      </w:pPr>
      <w:r w:rsidRPr="00DB6ED9">
        <w:rPr>
          <w:sz w:val="32"/>
          <w:szCs w:val="32"/>
        </w:rPr>
        <w:t>Filters</w:t>
      </w:r>
    </w:p>
    <w:p w14:paraId="4950B2DC"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37EA7325" w14:textId="77777777" w:rsidR="00DB6ED9" w:rsidRPr="00DB6ED9" w:rsidRDefault="00DB6ED9" w:rsidP="00DB6ED9">
      <w:pPr>
        <w:rPr>
          <w:sz w:val="32"/>
          <w:szCs w:val="32"/>
        </w:rPr>
      </w:pPr>
      <w:r w:rsidRPr="00DB6ED9">
        <w:rPr>
          <w:sz w:val="32"/>
          <w:szCs w:val="32"/>
        </w:rPr>
        <w:t>KPIs</w:t>
      </w:r>
    </w:p>
    <w:p w14:paraId="38502863"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762A1E8D" w14:textId="77777777" w:rsidR="00DB6ED9" w:rsidRPr="00DB6ED9" w:rsidRDefault="00DB6ED9" w:rsidP="00DB6ED9">
      <w:pPr>
        <w:rPr>
          <w:sz w:val="32"/>
          <w:szCs w:val="32"/>
        </w:rPr>
      </w:pPr>
      <w:r w:rsidRPr="00DB6ED9">
        <w:rPr>
          <w:sz w:val="32"/>
          <w:szCs w:val="32"/>
        </w:rPr>
        <w:t>Main Visuals</w:t>
      </w:r>
    </w:p>
    <w:p w14:paraId="48E2F717"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462E0E8A" w14:textId="77777777" w:rsidR="00DB6ED9" w:rsidRPr="00DB6ED9" w:rsidRDefault="00DB6ED9" w:rsidP="00DB6ED9">
      <w:pPr>
        <w:rPr>
          <w:sz w:val="32"/>
          <w:szCs w:val="32"/>
        </w:rPr>
      </w:pPr>
      <w:r w:rsidRPr="00DB6ED9">
        <w:rPr>
          <w:sz w:val="32"/>
          <w:szCs w:val="32"/>
        </w:rPr>
        <w:t>Detail</w:t>
      </w:r>
    </w:p>
    <w:p w14:paraId="6FF08E29" w14:textId="77777777" w:rsidR="00DB6ED9" w:rsidRPr="00DB6ED9" w:rsidRDefault="00000000" w:rsidP="00DB6ED9">
      <w:pPr>
        <w:rPr>
          <w:sz w:val="32"/>
          <w:szCs w:val="32"/>
        </w:rPr>
      </w:pPr>
      <w:r>
        <w:rPr>
          <w:sz w:val="32"/>
          <w:szCs w:val="32"/>
        </w:rPr>
        <w:pict w14:anchorId="78B76C99">
          <v:rect id="_x0000_i1206" style="width:0;height:1.5pt" o:hralign="center" o:hrstd="t" o:hr="t" fillcolor="#a0a0a0" stroked="f"/>
        </w:pict>
      </w:r>
    </w:p>
    <w:p w14:paraId="7A8AA66A" w14:textId="77777777" w:rsidR="00DB6ED9" w:rsidRPr="00DB6ED9" w:rsidRDefault="00DB6ED9" w:rsidP="00DB6ED9">
      <w:pPr>
        <w:rPr>
          <w:b/>
          <w:bCs/>
          <w:sz w:val="32"/>
          <w:szCs w:val="32"/>
        </w:rPr>
      </w:pPr>
      <w:r w:rsidRPr="00DB6ED9">
        <w:rPr>
          <w:b/>
          <w:bCs/>
          <w:sz w:val="32"/>
          <w:szCs w:val="32"/>
        </w:rPr>
        <w:t>182. Avoid</w:t>
      </w:r>
    </w:p>
    <w:p w14:paraId="341F2386" w14:textId="77777777" w:rsidR="00DB6ED9" w:rsidRPr="00DB6ED9" w:rsidRDefault="00DB6ED9" w:rsidP="00DB6ED9">
      <w:pPr>
        <w:rPr>
          <w:sz w:val="32"/>
          <w:szCs w:val="32"/>
        </w:rPr>
      </w:pPr>
      <w:r w:rsidRPr="00DB6ED9">
        <w:rPr>
          <w:sz w:val="32"/>
          <w:szCs w:val="32"/>
        </w:rPr>
        <w:t>Keyboard focus jumping:</w:t>
      </w:r>
    </w:p>
    <w:p w14:paraId="29A29EA1" w14:textId="77777777" w:rsidR="00DB6ED9" w:rsidRPr="00DB6ED9" w:rsidRDefault="00DB6ED9" w:rsidP="00DB6ED9">
      <w:pPr>
        <w:rPr>
          <w:sz w:val="32"/>
          <w:szCs w:val="32"/>
        </w:rPr>
      </w:pPr>
      <w:r w:rsidRPr="00DB6ED9">
        <w:rPr>
          <w:sz w:val="32"/>
          <w:szCs w:val="32"/>
        </w:rPr>
        <w:t>Top</w:t>
      </w:r>
    </w:p>
    <w:p w14:paraId="5EAC3CE2"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10A8A55D" w14:textId="77777777" w:rsidR="00DB6ED9" w:rsidRPr="00DB6ED9" w:rsidRDefault="00DB6ED9" w:rsidP="00DB6ED9">
      <w:pPr>
        <w:rPr>
          <w:sz w:val="32"/>
          <w:szCs w:val="32"/>
        </w:rPr>
      </w:pPr>
      <w:r w:rsidRPr="00DB6ED9">
        <w:rPr>
          <w:sz w:val="32"/>
          <w:szCs w:val="32"/>
        </w:rPr>
        <w:t>Bottom</w:t>
      </w:r>
    </w:p>
    <w:p w14:paraId="30DC8C8B"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18088D56" w14:textId="77777777" w:rsidR="00DB6ED9" w:rsidRPr="00DB6ED9" w:rsidRDefault="00DB6ED9" w:rsidP="00DB6ED9">
      <w:pPr>
        <w:rPr>
          <w:sz w:val="32"/>
          <w:szCs w:val="32"/>
        </w:rPr>
      </w:pPr>
      <w:r w:rsidRPr="00DB6ED9">
        <w:rPr>
          <w:sz w:val="32"/>
          <w:szCs w:val="32"/>
        </w:rPr>
        <w:t>Middle</w:t>
      </w:r>
    </w:p>
    <w:p w14:paraId="1B22D1BE"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21D53407" w14:textId="77777777" w:rsidR="00DB6ED9" w:rsidRPr="00DB6ED9" w:rsidRDefault="00DB6ED9" w:rsidP="00DB6ED9">
      <w:pPr>
        <w:rPr>
          <w:sz w:val="32"/>
          <w:szCs w:val="32"/>
        </w:rPr>
      </w:pPr>
      <w:r w:rsidRPr="00DB6ED9">
        <w:rPr>
          <w:sz w:val="32"/>
          <w:szCs w:val="32"/>
        </w:rPr>
        <w:t>Top</w:t>
      </w:r>
    </w:p>
    <w:p w14:paraId="0B39A765" w14:textId="77777777" w:rsidR="00DB6ED9" w:rsidRPr="00DB6ED9" w:rsidRDefault="00DB6ED9" w:rsidP="00DB6ED9">
      <w:pPr>
        <w:rPr>
          <w:sz w:val="32"/>
          <w:szCs w:val="32"/>
        </w:rPr>
      </w:pPr>
      <w:r w:rsidRPr="00DB6ED9">
        <w:rPr>
          <w:sz w:val="32"/>
          <w:szCs w:val="32"/>
        </w:rPr>
        <w:t>without logic.</w:t>
      </w:r>
    </w:p>
    <w:p w14:paraId="3DD77FAB" w14:textId="77777777" w:rsidR="00DB6ED9" w:rsidRPr="00DB6ED9" w:rsidRDefault="00000000" w:rsidP="00DB6ED9">
      <w:pPr>
        <w:rPr>
          <w:sz w:val="32"/>
          <w:szCs w:val="32"/>
        </w:rPr>
      </w:pPr>
      <w:r>
        <w:rPr>
          <w:sz w:val="32"/>
          <w:szCs w:val="32"/>
        </w:rPr>
        <w:pict w14:anchorId="2FCE1375">
          <v:rect id="_x0000_i1207" style="width:0;height:1.5pt" o:hralign="center" o:hrstd="t" o:hr="t" fillcolor="#a0a0a0" stroked="f"/>
        </w:pict>
      </w:r>
    </w:p>
    <w:p w14:paraId="0F49A2E2" w14:textId="77777777" w:rsidR="00DB6ED9" w:rsidRPr="00DB6ED9" w:rsidRDefault="00DB6ED9" w:rsidP="00DB6ED9">
      <w:pPr>
        <w:rPr>
          <w:b/>
          <w:bCs/>
          <w:sz w:val="32"/>
          <w:szCs w:val="32"/>
        </w:rPr>
      </w:pPr>
      <w:r w:rsidRPr="00DB6ED9">
        <w:rPr>
          <w:b/>
          <w:bCs/>
          <w:sz w:val="32"/>
          <w:szCs w:val="32"/>
        </w:rPr>
        <w:t>PART BH — ACCESSIBILITY &amp; TOOLTIP</w:t>
      </w:r>
    </w:p>
    <w:p w14:paraId="16FA70D3" w14:textId="77777777" w:rsidR="00DB6ED9" w:rsidRPr="00DB6ED9" w:rsidRDefault="00DB6ED9" w:rsidP="00DB6ED9">
      <w:pPr>
        <w:rPr>
          <w:b/>
          <w:bCs/>
          <w:sz w:val="32"/>
          <w:szCs w:val="32"/>
        </w:rPr>
      </w:pPr>
      <w:r w:rsidRPr="00DB6ED9">
        <w:rPr>
          <w:b/>
          <w:bCs/>
          <w:sz w:val="32"/>
          <w:szCs w:val="32"/>
        </w:rPr>
        <w:t>183. Do Not Hide Critical Conclusion</w:t>
      </w:r>
    </w:p>
    <w:p w14:paraId="20C71563" w14:textId="77777777" w:rsidR="00DB6ED9" w:rsidRPr="00DB6ED9" w:rsidRDefault="00DB6ED9" w:rsidP="00DB6ED9">
      <w:pPr>
        <w:rPr>
          <w:sz w:val="32"/>
          <w:szCs w:val="32"/>
        </w:rPr>
      </w:pPr>
      <w:r w:rsidRPr="00DB6ED9">
        <w:rPr>
          <w:sz w:val="32"/>
          <w:szCs w:val="32"/>
        </w:rPr>
        <w:t>Bad:</w:t>
      </w:r>
    </w:p>
    <w:p w14:paraId="108C3C6D" w14:textId="77777777" w:rsidR="00DB6ED9" w:rsidRPr="00DB6ED9" w:rsidRDefault="00DB6ED9" w:rsidP="00DB6ED9">
      <w:pPr>
        <w:rPr>
          <w:sz w:val="32"/>
          <w:szCs w:val="32"/>
        </w:rPr>
      </w:pPr>
      <w:r w:rsidRPr="00DB6ED9">
        <w:rPr>
          <w:sz w:val="32"/>
          <w:szCs w:val="32"/>
        </w:rPr>
        <w:t>HR has 40 Pending Requests.</w:t>
      </w:r>
    </w:p>
    <w:p w14:paraId="6EF6E3AF" w14:textId="77777777" w:rsidR="00DB6ED9" w:rsidRPr="00DB6ED9" w:rsidRDefault="00DB6ED9" w:rsidP="00DB6ED9">
      <w:pPr>
        <w:rPr>
          <w:sz w:val="32"/>
          <w:szCs w:val="32"/>
        </w:rPr>
      </w:pPr>
      <w:r w:rsidRPr="00DB6ED9">
        <w:rPr>
          <w:sz w:val="32"/>
          <w:szCs w:val="32"/>
        </w:rPr>
        <w:t>but this fact is visible only when:</w:t>
      </w:r>
    </w:p>
    <w:p w14:paraId="1089925C" w14:textId="77777777" w:rsidR="00DB6ED9" w:rsidRPr="00DB6ED9" w:rsidRDefault="00DB6ED9" w:rsidP="00DB6ED9">
      <w:pPr>
        <w:rPr>
          <w:b/>
          <w:bCs/>
          <w:sz w:val="32"/>
          <w:szCs w:val="32"/>
        </w:rPr>
      </w:pPr>
      <w:r w:rsidRPr="00DB6ED9">
        <w:rPr>
          <w:b/>
          <w:bCs/>
          <w:sz w:val="32"/>
          <w:szCs w:val="32"/>
        </w:rPr>
        <w:t>User hovers a tiny point.</w:t>
      </w:r>
    </w:p>
    <w:p w14:paraId="08C0888D" w14:textId="77777777" w:rsidR="00DB6ED9" w:rsidRPr="00DB6ED9" w:rsidRDefault="00000000" w:rsidP="00DB6ED9">
      <w:pPr>
        <w:rPr>
          <w:sz w:val="32"/>
          <w:szCs w:val="32"/>
        </w:rPr>
      </w:pPr>
      <w:r>
        <w:rPr>
          <w:sz w:val="32"/>
          <w:szCs w:val="32"/>
        </w:rPr>
        <w:pict w14:anchorId="0FCD3C4F">
          <v:rect id="_x0000_i1208" style="width:0;height:1.5pt" o:hralign="center" o:hrstd="t" o:hr="t" fillcolor="#a0a0a0" stroked="f"/>
        </w:pict>
      </w:r>
    </w:p>
    <w:p w14:paraId="5D433461" w14:textId="77777777" w:rsidR="00DB6ED9" w:rsidRPr="00DB6ED9" w:rsidRDefault="00DB6ED9" w:rsidP="00DB6ED9">
      <w:pPr>
        <w:rPr>
          <w:b/>
          <w:bCs/>
          <w:sz w:val="32"/>
          <w:szCs w:val="32"/>
        </w:rPr>
      </w:pPr>
      <w:r w:rsidRPr="00DB6ED9">
        <w:rPr>
          <w:b/>
          <w:bCs/>
          <w:sz w:val="32"/>
          <w:szCs w:val="32"/>
        </w:rPr>
        <w:t>184. Better</w:t>
      </w:r>
    </w:p>
    <w:p w14:paraId="763D5F0D" w14:textId="77777777" w:rsidR="00DB6ED9" w:rsidRPr="00DB6ED9" w:rsidRDefault="00DB6ED9" w:rsidP="00DB6ED9">
      <w:pPr>
        <w:rPr>
          <w:sz w:val="32"/>
          <w:szCs w:val="32"/>
        </w:rPr>
      </w:pPr>
      <w:r w:rsidRPr="00DB6ED9">
        <w:rPr>
          <w:sz w:val="32"/>
          <w:szCs w:val="32"/>
        </w:rPr>
        <w:t>If important:</w:t>
      </w:r>
    </w:p>
    <w:p w14:paraId="2B74728E" w14:textId="77777777" w:rsidR="00DB6ED9" w:rsidRPr="00DB6ED9" w:rsidRDefault="00DB6ED9" w:rsidP="00DB6ED9">
      <w:pPr>
        <w:rPr>
          <w:b/>
          <w:bCs/>
          <w:sz w:val="32"/>
          <w:szCs w:val="32"/>
        </w:rPr>
      </w:pPr>
      <w:r w:rsidRPr="00DB6ED9">
        <w:rPr>
          <w:b/>
          <w:bCs/>
          <w:sz w:val="32"/>
          <w:szCs w:val="32"/>
        </w:rPr>
        <w:t>Display it directly.</w:t>
      </w:r>
    </w:p>
    <w:p w14:paraId="2D5B7CBE" w14:textId="77777777" w:rsidR="00DB6ED9" w:rsidRPr="00DB6ED9" w:rsidRDefault="00DB6ED9" w:rsidP="00DB6ED9">
      <w:pPr>
        <w:rPr>
          <w:sz w:val="32"/>
          <w:szCs w:val="32"/>
        </w:rPr>
      </w:pPr>
      <w:r w:rsidRPr="00DB6ED9">
        <w:rPr>
          <w:sz w:val="32"/>
          <w:szCs w:val="32"/>
        </w:rPr>
        <w:t>Tooltips are for:</w:t>
      </w:r>
    </w:p>
    <w:p w14:paraId="29CD3F9E" w14:textId="77777777" w:rsidR="00DB6ED9" w:rsidRPr="00DB6ED9" w:rsidRDefault="00DB6ED9" w:rsidP="00DB6ED9">
      <w:pPr>
        <w:rPr>
          <w:b/>
          <w:bCs/>
          <w:sz w:val="32"/>
          <w:szCs w:val="32"/>
        </w:rPr>
      </w:pPr>
      <w:r w:rsidRPr="00DB6ED9">
        <w:rPr>
          <w:b/>
          <w:bCs/>
          <w:sz w:val="32"/>
          <w:szCs w:val="32"/>
        </w:rPr>
        <w:t>Supporting information.</w:t>
      </w:r>
    </w:p>
    <w:p w14:paraId="420E6BE3" w14:textId="77777777" w:rsidR="00DB6ED9" w:rsidRPr="00DB6ED9" w:rsidRDefault="00000000" w:rsidP="00DB6ED9">
      <w:pPr>
        <w:rPr>
          <w:sz w:val="32"/>
          <w:szCs w:val="32"/>
        </w:rPr>
      </w:pPr>
      <w:r>
        <w:rPr>
          <w:sz w:val="32"/>
          <w:szCs w:val="32"/>
        </w:rPr>
        <w:pict w14:anchorId="4F8F5D25">
          <v:rect id="_x0000_i1209" style="width:0;height:1.5pt" o:hralign="center" o:hrstd="t" o:hr="t" fillcolor="#a0a0a0" stroked="f"/>
        </w:pict>
      </w:r>
    </w:p>
    <w:p w14:paraId="3E4DB4FD" w14:textId="77777777" w:rsidR="00DB6ED9" w:rsidRPr="00DB6ED9" w:rsidRDefault="00DB6ED9" w:rsidP="00DB6ED9">
      <w:pPr>
        <w:rPr>
          <w:b/>
          <w:bCs/>
          <w:sz w:val="32"/>
          <w:szCs w:val="32"/>
        </w:rPr>
      </w:pPr>
      <w:r w:rsidRPr="00DB6ED9">
        <w:rPr>
          <w:b/>
          <w:bCs/>
          <w:sz w:val="32"/>
          <w:szCs w:val="32"/>
        </w:rPr>
        <w:t>PART BI — MOBILE REPORTS</w:t>
      </w:r>
    </w:p>
    <w:p w14:paraId="4625195D" w14:textId="77777777" w:rsidR="00DB6ED9" w:rsidRPr="00DB6ED9" w:rsidRDefault="00DB6ED9" w:rsidP="00DB6ED9">
      <w:pPr>
        <w:rPr>
          <w:b/>
          <w:bCs/>
          <w:sz w:val="32"/>
          <w:szCs w:val="32"/>
        </w:rPr>
      </w:pPr>
      <w:r w:rsidRPr="00DB6ED9">
        <w:rPr>
          <w:b/>
          <w:bCs/>
          <w:sz w:val="32"/>
          <w:szCs w:val="32"/>
        </w:rPr>
        <w:t>185. Desktop Report</w:t>
      </w:r>
    </w:p>
    <w:p w14:paraId="184ADB41" w14:textId="77777777" w:rsidR="00DB6ED9" w:rsidRPr="00DB6ED9" w:rsidRDefault="00DB6ED9" w:rsidP="00DB6ED9">
      <w:pPr>
        <w:rPr>
          <w:sz w:val="32"/>
          <w:szCs w:val="32"/>
        </w:rPr>
      </w:pPr>
      <w:r w:rsidRPr="00DB6ED9">
        <w:rPr>
          <w:sz w:val="32"/>
          <w:szCs w:val="32"/>
        </w:rPr>
        <w:t>Looks good on:</w:t>
      </w:r>
    </w:p>
    <w:p w14:paraId="0ACA179F" w14:textId="77777777" w:rsidR="00DB6ED9" w:rsidRPr="00DB6ED9" w:rsidRDefault="00DB6ED9" w:rsidP="00DB6ED9">
      <w:pPr>
        <w:rPr>
          <w:b/>
          <w:bCs/>
          <w:sz w:val="32"/>
          <w:szCs w:val="32"/>
        </w:rPr>
      </w:pPr>
      <w:r w:rsidRPr="00DB6ED9">
        <w:rPr>
          <w:b/>
          <w:bCs/>
          <w:sz w:val="32"/>
          <w:szCs w:val="32"/>
        </w:rPr>
        <w:t>Large screen.</w:t>
      </w:r>
    </w:p>
    <w:p w14:paraId="05F8DB6C" w14:textId="77777777" w:rsidR="00DB6ED9" w:rsidRPr="00DB6ED9" w:rsidRDefault="00DB6ED9" w:rsidP="00DB6ED9">
      <w:pPr>
        <w:rPr>
          <w:sz w:val="32"/>
          <w:szCs w:val="32"/>
        </w:rPr>
      </w:pPr>
      <w:r w:rsidRPr="00DB6ED9">
        <w:rPr>
          <w:sz w:val="32"/>
          <w:szCs w:val="32"/>
        </w:rPr>
        <w:t>But executives may open it on:</w:t>
      </w:r>
    </w:p>
    <w:p w14:paraId="37067B9A" w14:textId="77777777" w:rsidR="00DB6ED9" w:rsidRPr="00DB6ED9" w:rsidRDefault="00DB6ED9" w:rsidP="00DB6ED9">
      <w:pPr>
        <w:rPr>
          <w:b/>
          <w:bCs/>
          <w:sz w:val="32"/>
          <w:szCs w:val="32"/>
        </w:rPr>
      </w:pPr>
      <w:r w:rsidRPr="00DB6ED9">
        <w:rPr>
          <w:b/>
          <w:bCs/>
          <w:sz w:val="32"/>
          <w:szCs w:val="32"/>
        </w:rPr>
        <w:t>Phone.</w:t>
      </w:r>
    </w:p>
    <w:p w14:paraId="0EC093B9" w14:textId="77777777" w:rsidR="00DB6ED9" w:rsidRPr="00DB6ED9" w:rsidRDefault="00000000" w:rsidP="00DB6ED9">
      <w:pPr>
        <w:rPr>
          <w:sz w:val="32"/>
          <w:szCs w:val="32"/>
        </w:rPr>
      </w:pPr>
      <w:r>
        <w:rPr>
          <w:sz w:val="32"/>
          <w:szCs w:val="32"/>
        </w:rPr>
        <w:pict w14:anchorId="49F521FE">
          <v:rect id="_x0000_i1210" style="width:0;height:1.5pt" o:hralign="center" o:hrstd="t" o:hr="t" fillcolor="#a0a0a0" stroked="f"/>
        </w:pict>
      </w:r>
    </w:p>
    <w:p w14:paraId="0CEFCC58" w14:textId="77777777" w:rsidR="00DB6ED9" w:rsidRPr="00DB6ED9" w:rsidRDefault="00DB6ED9" w:rsidP="00DB6ED9">
      <w:pPr>
        <w:rPr>
          <w:b/>
          <w:bCs/>
          <w:sz w:val="32"/>
          <w:szCs w:val="32"/>
        </w:rPr>
      </w:pPr>
      <w:r w:rsidRPr="00DB6ED9">
        <w:rPr>
          <w:b/>
          <w:bCs/>
          <w:sz w:val="32"/>
          <w:szCs w:val="32"/>
        </w:rPr>
        <w:t>186. Problem</w:t>
      </w:r>
    </w:p>
    <w:p w14:paraId="667EFEEB" w14:textId="77777777" w:rsidR="00DB6ED9" w:rsidRPr="00DB6ED9" w:rsidRDefault="00DB6ED9" w:rsidP="00DB6ED9">
      <w:pPr>
        <w:rPr>
          <w:sz w:val="32"/>
          <w:szCs w:val="32"/>
        </w:rPr>
      </w:pPr>
      <w:r w:rsidRPr="00DB6ED9">
        <w:rPr>
          <w:sz w:val="32"/>
          <w:szCs w:val="32"/>
        </w:rPr>
        <w:t>A desktop page with:</w:t>
      </w:r>
    </w:p>
    <w:p w14:paraId="31066AFE" w14:textId="77777777" w:rsidR="00DB6ED9" w:rsidRPr="00DB6ED9" w:rsidRDefault="00DB6ED9" w:rsidP="00DB6ED9">
      <w:pPr>
        <w:rPr>
          <w:sz w:val="32"/>
          <w:szCs w:val="32"/>
        </w:rPr>
      </w:pPr>
      <w:r w:rsidRPr="00DB6ED9">
        <w:rPr>
          <w:sz w:val="32"/>
          <w:szCs w:val="32"/>
        </w:rPr>
        <w:t>5 Cards</w:t>
      </w:r>
    </w:p>
    <w:p w14:paraId="5E436225" w14:textId="77777777" w:rsidR="00DB6ED9" w:rsidRPr="00DB6ED9" w:rsidRDefault="00DB6ED9" w:rsidP="00DB6ED9">
      <w:pPr>
        <w:rPr>
          <w:sz w:val="32"/>
          <w:szCs w:val="32"/>
        </w:rPr>
      </w:pPr>
    </w:p>
    <w:p w14:paraId="5A191768" w14:textId="77777777" w:rsidR="00DB6ED9" w:rsidRPr="00DB6ED9" w:rsidRDefault="00DB6ED9" w:rsidP="00DB6ED9">
      <w:pPr>
        <w:rPr>
          <w:sz w:val="32"/>
          <w:szCs w:val="32"/>
        </w:rPr>
      </w:pPr>
      <w:r w:rsidRPr="00DB6ED9">
        <w:rPr>
          <w:sz w:val="32"/>
          <w:szCs w:val="32"/>
        </w:rPr>
        <w:t>4 Charts</w:t>
      </w:r>
    </w:p>
    <w:p w14:paraId="0FA3D530" w14:textId="77777777" w:rsidR="00DB6ED9" w:rsidRPr="00DB6ED9" w:rsidRDefault="00DB6ED9" w:rsidP="00DB6ED9">
      <w:pPr>
        <w:rPr>
          <w:sz w:val="32"/>
          <w:szCs w:val="32"/>
        </w:rPr>
      </w:pPr>
    </w:p>
    <w:p w14:paraId="1B365534" w14:textId="77777777" w:rsidR="00DB6ED9" w:rsidRPr="00DB6ED9" w:rsidRDefault="00DB6ED9" w:rsidP="00DB6ED9">
      <w:pPr>
        <w:rPr>
          <w:sz w:val="32"/>
          <w:szCs w:val="32"/>
        </w:rPr>
      </w:pPr>
      <w:r w:rsidRPr="00DB6ED9">
        <w:rPr>
          <w:sz w:val="32"/>
          <w:szCs w:val="32"/>
        </w:rPr>
        <w:t>3 Slicers</w:t>
      </w:r>
    </w:p>
    <w:p w14:paraId="0E6F594D" w14:textId="77777777" w:rsidR="00DB6ED9" w:rsidRPr="00DB6ED9" w:rsidRDefault="00DB6ED9" w:rsidP="00DB6ED9">
      <w:pPr>
        <w:rPr>
          <w:sz w:val="32"/>
          <w:szCs w:val="32"/>
        </w:rPr>
      </w:pPr>
    </w:p>
    <w:p w14:paraId="60C1954B" w14:textId="77777777" w:rsidR="00DB6ED9" w:rsidRPr="00DB6ED9" w:rsidRDefault="00DB6ED9" w:rsidP="00DB6ED9">
      <w:pPr>
        <w:rPr>
          <w:sz w:val="32"/>
          <w:szCs w:val="32"/>
        </w:rPr>
      </w:pPr>
      <w:r w:rsidRPr="00DB6ED9">
        <w:rPr>
          <w:sz w:val="32"/>
          <w:szCs w:val="32"/>
        </w:rPr>
        <w:t>Large Matrix</w:t>
      </w:r>
    </w:p>
    <w:p w14:paraId="7D895288" w14:textId="77777777" w:rsidR="00DB6ED9" w:rsidRPr="00DB6ED9" w:rsidRDefault="00DB6ED9" w:rsidP="00DB6ED9">
      <w:pPr>
        <w:rPr>
          <w:sz w:val="32"/>
          <w:szCs w:val="32"/>
        </w:rPr>
      </w:pPr>
      <w:r w:rsidRPr="00DB6ED9">
        <w:rPr>
          <w:sz w:val="32"/>
          <w:szCs w:val="32"/>
        </w:rPr>
        <w:t>can become difficult to use on:</w:t>
      </w:r>
    </w:p>
    <w:p w14:paraId="18302804" w14:textId="77777777" w:rsidR="00DB6ED9" w:rsidRPr="00DB6ED9" w:rsidRDefault="00DB6ED9" w:rsidP="00DB6ED9">
      <w:pPr>
        <w:rPr>
          <w:b/>
          <w:bCs/>
          <w:sz w:val="32"/>
          <w:szCs w:val="32"/>
        </w:rPr>
      </w:pPr>
      <w:r w:rsidRPr="00DB6ED9">
        <w:rPr>
          <w:b/>
          <w:bCs/>
          <w:sz w:val="32"/>
          <w:szCs w:val="32"/>
        </w:rPr>
        <w:t>Small screens.</w:t>
      </w:r>
    </w:p>
    <w:p w14:paraId="0A7BD7A1" w14:textId="77777777" w:rsidR="00DB6ED9" w:rsidRPr="00DB6ED9" w:rsidRDefault="00000000" w:rsidP="00DB6ED9">
      <w:pPr>
        <w:rPr>
          <w:sz w:val="32"/>
          <w:szCs w:val="32"/>
        </w:rPr>
      </w:pPr>
      <w:r>
        <w:rPr>
          <w:sz w:val="32"/>
          <w:szCs w:val="32"/>
        </w:rPr>
        <w:pict w14:anchorId="5C25E709">
          <v:rect id="_x0000_i1211" style="width:0;height:1.5pt" o:hralign="center" o:hrstd="t" o:hr="t" fillcolor="#a0a0a0" stroked="f"/>
        </w:pict>
      </w:r>
    </w:p>
    <w:p w14:paraId="4C0BFB7A" w14:textId="77777777" w:rsidR="00DB6ED9" w:rsidRPr="00DB6ED9" w:rsidRDefault="00DB6ED9" w:rsidP="00DB6ED9">
      <w:pPr>
        <w:rPr>
          <w:b/>
          <w:bCs/>
          <w:sz w:val="32"/>
          <w:szCs w:val="32"/>
        </w:rPr>
      </w:pPr>
      <w:r w:rsidRPr="00DB6ED9">
        <w:rPr>
          <w:b/>
          <w:bCs/>
          <w:sz w:val="32"/>
          <w:szCs w:val="32"/>
        </w:rPr>
        <w:t>PART BJ — MOBILE LAYOUT</w:t>
      </w:r>
    </w:p>
    <w:p w14:paraId="02BB55CF" w14:textId="77777777" w:rsidR="00DB6ED9" w:rsidRPr="00DB6ED9" w:rsidRDefault="00DB6ED9" w:rsidP="00DB6ED9">
      <w:pPr>
        <w:rPr>
          <w:b/>
          <w:bCs/>
          <w:sz w:val="32"/>
          <w:szCs w:val="32"/>
        </w:rPr>
      </w:pPr>
      <w:r w:rsidRPr="00DB6ED9">
        <w:rPr>
          <w:b/>
          <w:bCs/>
          <w:sz w:val="32"/>
          <w:szCs w:val="32"/>
        </w:rPr>
        <w:t>187. Open</w:t>
      </w:r>
    </w:p>
    <w:p w14:paraId="67D79B8C" w14:textId="77777777" w:rsidR="00DB6ED9" w:rsidRPr="00DB6ED9" w:rsidRDefault="00DB6ED9" w:rsidP="00DB6ED9">
      <w:pPr>
        <w:rPr>
          <w:b/>
          <w:bCs/>
          <w:sz w:val="32"/>
          <w:szCs w:val="32"/>
        </w:rPr>
      </w:pPr>
      <w:r w:rsidRPr="00DB6ED9">
        <w:rPr>
          <w:b/>
          <w:bCs/>
          <w:sz w:val="32"/>
          <w:szCs w:val="32"/>
        </w:rPr>
        <w:t>Mobile Layout</w:t>
      </w:r>
    </w:p>
    <w:p w14:paraId="5577304A" w14:textId="77777777" w:rsidR="00DB6ED9" w:rsidRPr="00DB6ED9" w:rsidRDefault="00DB6ED9" w:rsidP="00DB6ED9">
      <w:pPr>
        <w:rPr>
          <w:sz w:val="32"/>
          <w:szCs w:val="32"/>
        </w:rPr>
      </w:pPr>
      <w:r w:rsidRPr="00DB6ED9">
        <w:rPr>
          <w:sz w:val="32"/>
          <w:szCs w:val="32"/>
        </w:rPr>
        <w:t>for:</w:t>
      </w:r>
    </w:p>
    <w:p w14:paraId="58845CF9" w14:textId="77777777" w:rsidR="00DB6ED9" w:rsidRPr="00DB6ED9" w:rsidRDefault="00DB6ED9" w:rsidP="00DB6ED9">
      <w:pPr>
        <w:rPr>
          <w:b/>
          <w:bCs/>
          <w:sz w:val="32"/>
          <w:szCs w:val="32"/>
        </w:rPr>
      </w:pPr>
      <w:r w:rsidRPr="00DB6ED9">
        <w:rPr>
          <w:b/>
          <w:bCs/>
          <w:sz w:val="32"/>
          <w:szCs w:val="32"/>
        </w:rPr>
        <w:t>Executive Overview.</w:t>
      </w:r>
    </w:p>
    <w:p w14:paraId="68EFB158" w14:textId="77777777" w:rsidR="00DB6ED9" w:rsidRPr="00DB6ED9" w:rsidRDefault="00000000" w:rsidP="00DB6ED9">
      <w:pPr>
        <w:rPr>
          <w:sz w:val="32"/>
          <w:szCs w:val="32"/>
        </w:rPr>
      </w:pPr>
      <w:r>
        <w:rPr>
          <w:sz w:val="32"/>
          <w:szCs w:val="32"/>
        </w:rPr>
        <w:pict w14:anchorId="351D3556">
          <v:rect id="_x0000_i1212" style="width:0;height:1.5pt" o:hralign="center" o:hrstd="t" o:hr="t" fillcolor="#a0a0a0" stroked="f"/>
        </w:pict>
      </w:r>
    </w:p>
    <w:p w14:paraId="4E736498" w14:textId="77777777" w:rsidR="00DB6ED9" w:rsidRPr="00DB6ED9" w:rsidRDefault="00DB6ED9" w:rsidP="00DB6ED9">
      <w:pPr>
        <w:rPr>
          <w:b/>
          <w:bCs/>
          <w:sz w:val="32"/>
          <w:szCs w:val="32"/>
        </w:rPr>
      </w:pPr>
      <w:r w:rsidRPr="00DB6ED9">
        <w:rPr>
          <w:b/>
          <w:bCs/>
          <w:sz w:val="32"/>
          <w:szCs w:val="32"/>
        </w:rPr>
        <w:t>188. Auto-create</w:t>
      </w:r>
    </w:p>
    <w:p w14:paraId="3BE6FD13" w14:textId="77777777" w:rsidR="00DB6ED9" w:rsidRPr="00DB6ED9" w:rsidRDefault="00DB6ED9" w:rsidP="00DB6ED9">
      <w:pPr>
        <w:rPr>
          <w:sz w:val="32"/>
          <w:szCs w:val="32"/>
        </w:rPr>
      </w:pPr>
      <w:r w:rsidRPr="00DB6ED9">
        <w:rPr>
          <w:sz w:val="32"/>
          <w:szCs w:val="32"/>
        </w:rPr>
        <w:t>Current Power BI provides:</w:t>
      </w:r>
    </w:p>
    <w:p w14:paraId="2787A449" w14:textId="77777777" w:rsidR="00DB6ED9" w:rsidRPr="00DB6ED9" w:rsidRDefault="00DB6ED9" w:rsidP="00DB6ED9">
      <w:pPr>
        <w:rPr>
          <w:b/>
          <w:bCs/>
          <w:sz w:val="32"/>
          <w:szCs w:val="32"/>
        </w:rPr>
      </w:pPr>
      <w:r w:rsidRPr="00DB6ED9">
        <w:rPr>
          <w:b/>
          <w:bCs/>
          <w:sz w:val="32"/>
          <w:szCs w:val="32"/>
        </w:rPr>
        <w:t>Auto-create mobile layout</w:t>
      </w:r>
    </w:p>
    <w:p w14:paraId="19B64AF4" w14:textId="77777777" w:rsidR="00DB6ED9" w:rsidRPr="00DB6ED9" w:rsidRDefault="00DB6ED9" w:rsidP="00DB6ED9">
      <w:pPr>
        <w:rPr>
          <w:sz w:val="32"/>
          <w:szCs w:val="32"/>
        </w:rPr>
      </w:pPr>
      <w:r w:rsidRPr="00DB6ED9">
        <w:rPr>
          <w:sz w:val="32"/>
          <w:szCs w:val="32"/>
        </w:rPr>
        <w:t>as a starting point.</w:t>
      </w:r>
    </w:p>
    <w:p w14:paraId="01664298" w14:textId="77777777" w:rsidR="00DB6ED9" w:rsidRPr="00DB6ED9" w:rsidRDefault="00DB6ED9" w:rsidP="00DB6ED9">
      <w:pPr>
        <w:rPr>
          <w:sz w:val="32"/>
          <w:szCs w:val="32"/>
        </w:rPr>
      </w:pPr>
      <w:r w:rsidRPr="00DB6ED9">
        <w:rPr>
          <w:sz w:val="32"/>
          <w:szCs w:val="32"/>
        </w:rPr>
        <w:t>Use it if available.</w:t>
      </w:r>
    </w:p>
    <w:p w14:paraId="4B156D6D" w14:textId="77777777" w:rsidR="00DB6ED9" w:rsidRPr="00DB6ED9" w:rsidRDefault="00DB6ED9" w:rsidP="00DB6ED9">
      <w:pPr>
        <w:rPr>
          <w:sz w:val="32"/>
          <w:szCs w:val="32"/>
        </w:rPr>
      </w:pPr>
      <w:r w:rsidRPr="00DB6ED9">
        <w:rPr>
          <w:sz w:val="32"/>
          <w:szCs w:val="32"/>
        </w:rPr>
        <w:t>Then:</w:t>
      </w:r>
    </w:p>
    <w:p w14:paraId="1013CEE3" w14:textId="77777777" w:rsidR="00DB6ED9" w:rsidRPr="00DB6ED9" w:rsidRDefault="00DB6ED9" w:rsidP="00DB6ED9">
      <w:pPr>
        <w:rPr>
          <w:b/>
          <w:bCs/>
          <w:sz w:val="32"/>
          <w:szCs w:val="32"/>
        </w:rPr>
      </w:pPr>
      <w:r w:rsidRPr="00DB6ED9">
        <w:rPr>
          <w:b/>
          <w:bCs/>
          <w:sz w:val="32"/>
          <w:szCs w:val="32"/>
        </w:rPr>
        <w:t>Review manually.</w:t>
      </w:r>
    </w:p>
    <w:p w14:paraId="62F482B3" w14:textId="77777777" w:rsidR="00DB6ED9" w:rsidRPr="00DB6ED9" w:rsidRDefault="00000000" w:rsidP="00DB6ED9">
      <w:pPr>
        <w:rPr>
          <w:sz w:val="32"/>
          <w:szCs w:val="32"/>
        </w:rPr>
      </w:pPr>
      <w:r>
        <w:rPr>
          <w:sz w:val="32"/>
          <w:szCs w:val="32"/>
        </w:rPr>
        <w:pict w14:anchorId="3C9401C1">
          <v:rect id="_x0000_i1213" style="width:0;height:1.5pt" o:hralign="center" o:hrstd="t" o:hr="t" fillcolor="#a0a0a0" stroked="f"/>
        </w:pict>
      </w:r>
    </w:p>
    <w:p w14:paraId="5946FB9F" w14:textId="77777777" w:rsidR="00DB6ED9" w:rsidRPr="00DB6ED9" w:rsidRDefault="00DB6ED9" w:rsidP="00DB6ED9">
      <w:pPr>
        <w:rPr>
          <w:b/>
          <w:bCs/>
          <w:sz w:val="32"/>
          <w:szCs w:val="32"/>
        </w:rPr>
      </w:pPr>
      <w:r w:rsidRPr="00DB6ED9">
        <w:rPr>
          <w:b/>
          <w:bCs/>
          <w:sz w:val="32"/>
          <w:szCs w:val="32"/>
        </w:rPr>
        <w:t>189. Do Not Stop at Auto-create</w:t>
      </w:r>
    </w:p>
    <w:p w14:paraId="132FE080" w14:textId="77777777" w:rsidR="00DB6ED9" w:rsidRPr="00DB6ED9" w:rsidRDefault="00DB6ED9" w:rsidP="00DB6ED9">
      <w:pPr>
        <w:rPr>
          <w:sz w:val="32"/>
          <w:szCs w:val="32"/>
        </w:rPr>
      </w:pPr>
      <w:r w:rsidRPr="00DB6ED9">
        <w:rPr>
          <w:sz w:val="32"/>
          <w:szCs w:val="32"/>
        </w:rPr>
        <w:t>Automatic layout is:</w:t>
      </w:r>
    </w:p>
    <w:p w14:paraId="2EC44AE5" w14:textId="77777777" w:rsidR="00DB6ED9" w:rsidRPr="00DB6ED9" w:rsidRDefault="00DB6ED9" w:rsidP="00DB6ED9">
      <w:pPr>
        <w:rPr>
          <w:b/>
          <w:bCs/>
          <w:sz w:val="32"/>
          <w:szCs w:val="32"/>
        </w:rPr>
      </w:pPr>
      <w:r w:rsidRPr="00DB6ED9">
        <w:rPr>
          <w:b/>
          <w:bCs/>
          <w:sz w:val="32"/>
          <w:szCs w:val="32"/>
        </w:rPr>
        <w:t>Starting point.</w:t>
      </w:r>
    </w:p>
    <w:p w14:paraId="3B79F61A" w14:textId="77777777" w:rsidR="00DB6ED9" w:rsidRPr="00DB6ED9" w:rsidRDefault="00DB6ED9" w:rsidP="00DB6ED9">
      <w:pPr>
        <w:rPr>
          <w:sz w:val="32"/>
          <w:szCs w:val="32"/>
        </w:rPr>
      </w:pPr>
      <w:r w:rsidRPr="00DB6ED9">
        <w:rPr>
          <w:sz w:val="32"/>
          <w:szCs w:val="32"/>
        </w:rPr>
        <w:t>Not guaranteed:</w:t>
      </w:r>
    </w:p>
    <w:p w14:paraId="50E32527" w14:textId="77777777" w:rsidR="00DB6ED9" w:rsidRPr="00DB6ED9" w:rsidRDefault="00DB6ED9" w:rsidP="00DB6ED9">
      <w:pPr>
        <w:rPr>
          <w:b/>
          <w:bCs/>
          <w:sz w:val="32"/>
          <w:szCs w:val="32"/>
        </w:rPr>
      </w:pPr>
      <w:r w:rsidRPr="00DB6ED9">
        <w:rPr>
          <w:b/>
          <w:bCs/>
          <w:sz w:val="32"/>
          <w:szCs w:val="32"/>
        </w:rPr>
        <w:t>Best business layout.</w:t>
      </w:r>
    </w:p>
    <w:p w14:paraId="35151D9D" w14:textId="77777777" w:rsidR="00DB6ED9" w:rsidRPr="00DB6ED9" w:rsidRDefault="00000000" w:rsidP="00DB6ED9">
      <w:pPr>
        <w:rPr>
          <w:sz w:val="32"/>
          <w:szCs w:val="32"/>
        </w:rPr>
      </w:pPr>
      <w:r>
        <w:rPr>
          <w:sz w:val="32"/>
          <w:szCs w:val="32"/>
        </w:rPr>
        <w:pict w14:anchorId="151416F7">
          <v:rect id="_x0000_i1214" style="width:0;height:1.5pt" o:hralign="center" o:hrstd="t" o:hr="t" fillcolor="#a0a0a0" stroked="f"/>
        </w:pict>
      </w:r>
    </w:p>
    <w:p w14:paraId="061DDEB7" w14:textId="77777777" w:rsidR="00DB6ED9" w:rsidRPr="00DB6ED9" w:rsidRDefault="00DB6ED9" w:rsidP="00DB6ED9">
      <w:pPr>
        <w:rPr>
          <w:b/>
          <w:bCs/>
          <w:sz w:val="32"/>
          <w:szCs w:val="32"/>
        </w:rPr>
      </w:pPr>
      <w:r w:rsidRPr="00DB6ED9">
        <w:rPr>
          <w:b/>
          <w:bCs/>
          <w:sz w:val="32"/>
          <w:szCs w:val="32"/>
        </w:rPr>
        <w:t>190. Mobile Priorities</w:t>
      </w:r>
    </w:p>
    <w:p w14:paraId="42F5BB51" w14:textId="77777777" w:rsidR="00DB6ED9" w:rsidRPr="00DB6ED9" w:rsidRDefault="00DB6ED9" w:rsidP="00DB6ED9">
      <w:pPr>
        <w:rPr>
          <w:sz w:val="32"/>
          <w:szCs w:val="32"/>
        </w:rPr>
      </w:pPr>
      <w:r w:rsidRPr="00DB6ED9">
        <w:rPr>
          <w:sz w:val="32"/>
          <w:szCs w:val="32"/>
        </w:rPr>
        <w:t>Put first:</w:t>
      </w:r>
    </w:p>
    <w:p w14:paraId="681FEC0A" w14:textId="77777777" w:rsidR="00DB6ED9" w:rsidRPr="00DB6ED9" w:rsidRDefault="00DB6ED9" w:rsidP="00DB6ED9">
      <w:pPr>
        <w:rPr>
          <w:sz w:val="32"/>
          <w:szCs w:val="32"/>
        </w:rPr>
      </w:pPr>
      <w:r w:rsidRPr="00DB6ED9">
        <w:rPr>
          <w:sz w:val="32"/>
          <w:szCs w:val="32"/>
        </w:rPr>
        <w:t>Total Requests</w:t>
      </w:r>
    </w:p>
    <w:p w14:paraId="2BAF1EC4" w14:textId="77777777" w:rsidR="00DB6ED9" w:rsidRPr="00DB6ED9" w:rsidRDefault="00DB6ED9" w:rsidP="00DB6ED9">
      <w:pPr>
        <w:rPr>
          <w:sz w:val="32"/>
          <w:szCs w:val="32"/>
        </w:rPr>
      </w:pPr>
    </w:p>
    <w:p w14:paraId="783C0497" w14:textId="77777777" w:rsidR="00DB6ED9" w:rsidRPr="00DB6ED9" w:rsidRDefault="00DB6ED9" w:rsidP="00DB6ED9">
      <w:pPr>
        <w:rPr>
          <w:sz w:val="32"/>
          <w:szCs w:val="32"/>
        </w:rPr>
      </w:pPr>
      <w:r w:rsidRPr="00DB6ED9">
        <w:rPr>
          <w:sz w:val="32"/>
          <w:szCs w:val="32"/>
        </w:rPr>
        <w:t>Approval Rate</w:t>
      </w:r>
    </w:p>
    <w:p w14:paraId="31890852" w14:textId="77777777" w:rsidR="00DB6ED9" w:rsidRPr="00DB6ED9" w:rsidRDefault="00DB6ED9" w:rsidP="00DB6ED9">
      <w:pPr>
        <w:rPr>
          <w:sz w:val="32"/>
          <w:szCs w:val="32"/>
        </w:rPr>
      </w:pPr>
    </w:p>
    <w:p w14:paraId="7111082E" w14:textId="77777777" w:rsidR="00DB6ED9" w:rsidRPr="00DB6ED9" w:rsidRDefault="00DB6ED9" w:rsidP="00DB6ED9">
      <w:pPr>
        <w:rPr>
          <w:sz w:val="32"/>
          <w:szCs w:val="32"/>
        </w:rPr>
      </w:pPr>
      <w:r w:rsidRPr="00DB6ED9">
        <w:rPr>
          <w:sz w:val="32"/>
          <w:szCs w:val="32"/>
        </w:rPr>
        <w:t>Pending Requests</w:t>
      </w:r>
    </w:p>
    <w:p w14:paraId="3573B71C" w14:textId="77777777" w:rsidR="00DB6ED9" w:rsidRPr="00DB6ED9" w:rsidRDefault="00000000" w:rsidP="00DB6ED9">
      <w:pPr>
        <w:rPr>
          <w:sz w:val="32"/>
          <w:szCs w:val="32"/>
        </w:rPr>
      </w:pPr>
      <w:r>
        <w:rPr>
          <w:sz w:val="32"/>
          <w:szCs w:val="32"/>
        </w:rPr>
        <w:pict w14:anchorId="3EC1D101">
          <v:rect id="_x0000_i1215" style="width:0;height:1.5pt" o:hralign="center" o:hrstd="t" o:hr="t" fillcolor="#a0a0a0" stroked="f"/>
        </w:pict>
      </w:r>
    </w:p>
    <w:p w14:paraId="33448451" w14:textId="77777777" w:rsidR="00DB6ED9" w:rsidRPr="00DB6ED9" w:rsidRDefault="00DB6ED9" w:rsidP="00DB6ED9">
      <w:pPr>
        <w:rPr>
          <w:b/>
          <w:bCs/>
          <w:sz w:val="32"/>
          <w:szCs w:val="32"/>
        </w:rPr>
      </w:pPr>
      <w:r w:rsidRPr="00DB6ED9">
        <w:rPr>
          <w:b/>
          <w:bCs/>
          <w:sz w:val="32"/>
          <w:szCs w:val="32"/>
        </w:rPr>
        <w:t>191. Then</w:t>
      </w:r>
    </w:p>
    <w:p w14:paraId="6694D46A" w14:textId="77777777" w:rsidR="00DB6ED9" w:rsidRPr="00DB6ED9" w:rsidRDefault="00DB6ED9" w:rsidP="00DB6ED9">
      <w:pPr>
        <w:rPr>
          <w:sz w:val="32"/>
          <w:szCs w:val="32"/>
        </w:rPr>
      </w:pPr>
      <w:r w:rsidRPr="00DB6ED9">
        <w:rPr>
          <w:sz w:val="32"/>
          <w:szCs w:val="32"/>
        </w:rPr>
        <w:t>Trend</w:t>
      </w:r>
    </w:p>
    <w:p w14:paraId="76A5E12A" w14:textId="77777777" w:rsidR="00DB6ED9" w:rsidRPr="00DB6ED9" w:rsidRDefault="00DB6ED9" w:rsidP="00DB6ED9">
      <w:pPr>
        <w:rPr>
          <w:sz w:val="32"/>
          <w:szCs w:val="32"/>
        </w:rPr>
      </w:pPr>
    </w:p>
    <w:p w14:paraId="54BBEF5C" w14:textId="77777777" w:rsidR="00DB6ED9" w:rsidRPr="00DB6ED9" w:rsidRDefault="00DB6ED9" w:rsidP="00DB6ED9">
      <w:pPr>
        <w:rPr>
          <w:sz w:val="32"/>
          <w:szCs w:val="32"/>
        </w:rPr>
      </w:pPr>
      <w:r w:rsidRPr="00DB6ED9">
        <w:rPr>
          <w:sz w:val="32"/>
          <w:szCs w:val="32"/>
        </w:rPr>
        <w:t>Department Comparison</w:t>
      </w:r>
    </w:p>
    <w:p w14:paraId="48DA73DD" w14:textId="77777777" w:rsidR="00DB6ED9" w:rsidRPr="00DB6ED9" w:rsidRDefault="00000000" w:rsidP="00DB6ED9">
      <w:pPr>
        <w:rPr>
          <w:sz w:val="32"/>
          <w:szCs w:val="32"/>
        </w:rPr>
      </w:pPr>
      <w:r>
        <w:rPr>
          <w:sz w:val="32"/>
          <w:szCs w:val="32"/>
        </w:rPr>
        <w:pict w14:anchorId="2C7BF3F3">
          <v:rect id="_x0000_i1216" style="width:0;height:1.5pt" o:hralign="center" o:hrstd="t" o:hr="t" fillcolor="#a0a0a0" stroked="f"/>
        </w:pict>
      </w:r>
    </w:p>
    <w:p w14:paraId="7F9BBE26" w14:textId="77777777" w:rsidR="00DB6ED9" w:rsidRPr="00DB6ED9" w:rsidRDefault="00DB6ED9" w:rsidP="00DB6ED9">
      <w:pPr>
        <w:rPr>
          <w:b/>
          <w:bCs/>
          <w:sz w:val="32"/>
          <w:szCs w:val="32"/>
        </w:rPr>
      </w:pPr>
      <w:r w:rsidRPr="00DB6ED9">
        <w:rPr>
          <w:b/>
          <w:bCs/>
          <w:sz w:val="32"/>
          <w:szCs w:val="32"/>
        </w:rPr>
        <w:t>192. Avoid Mobile Clutter</w:t>
      </w:r>
    </w:p>
    <w:p w14:paraId="14DAA1FB" w14:textId="77777777" w:rsidR="00DB6ED9" w:rsidRPr="00DB6ED9" w:rsidRDefault="00DB6ED9" w:rsidP="00DB6ED9">
      <w:pPr>
        <w:rPr>
          <w:sz w:val="32"/>
          <w:szCs w:val="32"/>
        </w:rPr>
      </w:pPr>
      <w:r w:rsidRPr="00DB6ED9">
        <w:rPr>
          <w:sz w:val="32"/>
          <w:szCs w:val="32"/>
        </w:rPr>
        <w:t>You may omit from mobile:</w:t>
      </w:r>
    </w:p>
    <w:p w14:paraId="2284DC7F" w14:textId="77777777" w:rsidR="00DB6ED9" w:rsidRPr="00DB6ED9" w:rsidRDefault="00DB6ED9" w:rsidP="00DB6ED9">
      <w:pPr>
        <w:rPr>
          <w:b/>
          <w:bCs/>
          <w:sz w:val="32"/>
          <w:szCs w:val="32"/>
        </w:rPr>
      </w:pPr>
      <w:r w:rsidRPr="00DB6ED9">
        <w:rPr>
          <w:b/>
          <w:bCs/>
          <w:sz w:val="32"/>
          <w:szCs w:val="32"/>
        </w:rPr>
        <w:t>Large detail Matrix</w:t>
      </w:r>
    </w:p>
    <w:p w14:paraId="5E0BC475" w14:textId="77777777" w:rsidR="00DB6ED9" w:rsidRPr="00DB6ED9" w:rsidRDefault="00DB6ED9" w:rsidP="00DB6ED9">
      <w:pPr>
        <w:rPr>
          <w:sz w:val="32"/>
          <w:szCs w:val="32"/>
        </w:rPr>
      </w:pPr>
      <w:r w:rsidRPr="00DB6ED9">
        <w:rPr>
          <w:sz w:val="32"/>
          <w:szCs w:val="32"/>
        </w:rPr>
        <w:t>if it isn't useful on a phone.</w:t>
      </w:r>
    </w:p>
    <w:p w14:paraId="047CB1EC" w14:textId="77777777" w:rsidR="00DB6ED9" w:rsidRPr="00DB6ED9" w:rsidRDefault="00DB6ED9" w:rsidP="00DB6ED9">
      <w:pPr>
        <w:rPr>
          <w:sz w:val="32"/>
          <w:szCs w:val="32"/>
        </w:rPr>
      </w:pPr>
      <w:r w:rsidRPr="00DB6ED9">
        <w:rPr>
          <w:sz w:val="32"/>
          <w:szCs w:val="32"/>
        </w:rPr>
        <w:t>Mobile doesn't require:</w:t>
      </w:r>
    </w:p>
    <w:p w14:paraId="3EC2500D" w14:textId="77777777" w:rsidR="00DB6ED9" w:rsidRPr="00DB6ED9" w:rsidRDefault="00DB6ED9" w:rsidP="00DB6ED9">
      <w:pPr>
        <w:rPr>
          <w:b/>
          <w:bCs/>
          <w:sz w:val="32"/>
          <w:szCs w:val="32"/>
        </w:rPr>
      </w:pPr>
      <w:r w:rsidRPr="00DB6ED9">
        <w:rPr>
          <w:b/>
          <w:bCs/>
          <w:sz w:val="32"/>
          <w:szCs w:val="32"/>
        </w:rPr>
        <w:t>Every desktop visual.</w:t>
      </w:r>
    </w:p>
    <w:p w14:paraId="3F85C7BB" w14:textId="77777777" w:rsidR="00DB6ED9" w:rsidRPr="00DB6ED9" w:rsidRDefault="00000000" w:rsidP="00DB6ED9">
      <w:pPr>
        <w:rPr>
          <w:sz w:val="32"/>
          <w:szCs w:val="32"/>
        </w:rPr>
      </w:pPr>
      <w:r>
        <w:rPr>
          <w:sz w:val="32"/>
          <w:szCs w:val="32"/>
        </w:rPr>
        <w:pict w14:anchorId="2A4A69ED">
          <v:rect id="_x0000_i1217" style="width:0;height:1.5pt" o:hralign="center" o:hrstd="t" o:hr="t" fillcolor="#a0a0a0" stroked="f"/>
        </w:pict>
      </w:r>
    </w:p>
    <w:p w14:paraId="0A4C35F1" w14:textId="77777777" w:rsidR="00DB6ED9" w:rsidRPr="00DB6ED9" w:rsidRDefault="00DB6ED9" w:rsidP="00DB6ED9">
      <w:pPr>
        <w:rPr>
          <w:b/>
          <w:bCs/>
          <w:sz w:val="32"/>
          <w:szCs w:val="32"/>
        </w:rPr>
      </w:pPr>
      <w:r w:rsidRPr="00DB6ED9">
        <w:rPr>
          <w:b/>
          <w:bCs/>
          <w:sz w:val="32"/>
          <w:szCs w:val="32"/>
        </w:rPr>
        <w:t>PART BK — MOBILE STORY</w:t>
      </w:r>
    </w:p>
    <w:p w14:paraId="28BE0C55" w14:textId="77777777" w:rsidR="00DB6ED9" w:rsidRPr="00DB6ED9" w:rsidRDefault="00DB6ED9" w:rsidP="00DB6ED9">
      <w:pPr>
        <w:rPr>
          <w:b/>
          <w:bCs/>
          <w:sz w:val="32"/>
          <w:szCs w:val="32"/>
        </w:rPr>
      </w:pPr>
      <w:r w:rsidRPr="00DB6ED9">
        <w:rPr>
          <w:b/>
          <w:bCs/>
          <w:sz w:val="32"/>
          <w:szCs w:val="32"/>
        </w:rPr>
        <w:t>193. Recommended</w:t>
      </w:r>
    </w:p>
    <w:p w14:paraId="1DEBF20C" w14:textId="77777777" w:rsidR="00DB6ED9" w:rsidRPr="00DB6ED9" w:rsidRDefault="00DB6ED9" w:rsidP="00DB6ED9">
      <w:pPr>
        <w:rPr>
          <w:sz w:val="32"/>
          <w:szCs w:val="32"/>
        </w:rPr>
      </w:pPr>
      <w:r w:rsidRPr="00DB6ED9">
        <w:rPr>
          <w:sz w:val="32"/>
          <w:szCs w:val="32"/>
        </w:rPr>
        <w:t>TOTAL REQUESTS</w:t>
      </w:r>
    </w:p>
    <w:p w14:paraId="7FB16FAD" w14:textId="77777777" w:rsidR="00DB6ED9" w:rsidRPr="00DB6ED9" w:rsidRDefault="00DB6ED9" w:rsidP="00DB6ED9">
      <w:pPr>
        <w:rPr>
          <w:sz w:val="32"/>
          <w:szCs w:val="32"/>
        </w:rPr>
      </w:pPr>
    </w:p>
    <w:p w14:paraId="55163E53" w14:textId="77777777" w:rsidR="00DB6ED9" w:rsidRPr="00DB6ED9" w:rsidRDefault="00DB6ED9" w:rsidP="00DB6ED9">
      <w:pPr>
        <w:rPr>
          <w:sz w:val="32"/>
          <w:szCs w:val="32"/>
        </w:rPr>
      </w:pPr>
      <w:r w:rsidRPr="00DB6ED9">
        <w:rPr>
          <w:sz w:val="32"/>
          <w:szCs w:val="32"/>
        </w:rPr>
        <w:t>APPROVAL RATE</w:t>
      </w:r>
    </w:p>
    <w:p w14:paraId="5161E75E" w14:textId="77777777" w:rsidR="00DB6ED9" w:rsidRPr="00DB6ED9" w:rsidRDefault="00DB6ED9" w:rsidP="00DB6ED9">
      <w:pPr>
        <w:rPr>
          <w:sz w:val="32"/>
          <w:szCs w:val="32"/>
        </w:rPr>
      </w:pPr>
    </w:p>
    <w:p w14:paraId="33F5EC99" w14:textId="77777777" w:rsidR="00DB6ED9" w:rsidRPr="00DB6ED9" w:rsidRDefault="00DB6ED9" w:rsidP="00DB6ED9">
      <w:pPr>
        <w:rPr>
          <w:sz w:val="32"/>
          <w:szCs w:val="32"/>
        </w:rPr>
      </w:pPr>
      <w:r w:rsidRPr="00DB6ED9">
        <w:rPr>
          <w:sz w:val="32"/>
          <w:szCs w:val="32"/>
        </w:rPr>
        <w:t>PENDING</w:t>
      </w:r>
    </w:p>
    <w:p w14:paraId="7C826F30" w14:textId="77777777" w:rsidR="00DB6ED9" w:rsidRPr="00DB6ED9" w:rsidRDefault="00DB6ED9" w:rsidP="00DB6ED9">
      <w:pPr>
        <w:rPr>
          <w:sz w:val="32"/>
          <w:szCs w:val="32"/>
        </w:rPr>
      </w:pPr>
    </w:p>
    <w:p w14:paraId="32F07AD3" w14:textId="77777777" w:rsidR="00DB6ED9" w:rsidRPr="00DB6ED9" w:rsidRDefault="00DB6ED9" w:rsidP="00DB6ED9">
      <w:pPr>
        <w:rPr>
          <w:sz w:val="32"/>
          <w:szCs w:val="32"/>
        </w:rPr>
      </w:pPr>
      <w:r w:rsidRPr="00DB6ED9">
        <w:rPr>
          <w:sz w:val="32"/>
          <w:szCs w:val="32"/>
        </w:rPr>
        <w:t>MONTHLY TREND</w:t>
      </w:r>
    </w:p>
    <w:p w14:paraId="4EA4CA31" w14:textId="77777777" w:rsidR="00DB6ED9" w:rsidRPr="00DB6ED9" w:rsidRDefault="00DB6ED9" w:rsidP="00DB6ED9">
      <w:pPr>
        <w:rPr>
          <w:sz w:val="32"/>
          <w:szCs w:val="32"/>
        </w:rPr>
      </w:pPr>
    </w:p>
    <w:p w14:paraId="22ED95F7" w14:textId="77777777" w:rsidR="00DB6ED9" w:rsidRPr="00DB6ED9" w:rsidRDefault="00DB6ED9" w:rsidP="00DB6ED9">
      <w:pPr>
        <w:rPr>
          <w:sz w:val="32"/>
          <w:szCs w:val="32"/>
        </w:rPr>
      </w:pPr>
      <w:r w:rsidRPr="00DB6ED9">
        <w:rPr>
          <w:sz w:val="32"/>
          <w:szCs w:val="32"/>
        </w:rPr>
        <w:t>DEPARTMENT CHART</w:t>
      </w:r>
    </w:p>
    <w:p w14:paraId="0F9EE83F" w14:textId="77777777" w:rsidR="00DB6ED9" w:rsidRPr="00DB6ED9" w:rsidRDefault="00DB6ED9" w:rsidP="00DB6ED9">
      <w:pPr>
        <w:rPr>
          <w:sz w:val="32"/>
          <w:szCs w:val="32"/>
        </w:rPr>
      </w:pPr>
    </w:p>
    <w:p w14:paraId="5E405F40" w14:textId="77777777" w:rsidR="00DB6ED9" w:rsidRPr="00DB6ED9" w:rsidRDefault="00DB6ED9" w:rsidP="00DB6ED9">
      <w:pPr>
        <w:rPr>
          <w:sz w:val="32"/>
          <w:szCs w:val="32"/>
        </w:rPr>
      </w:pPr>
      <w:r w:rsidRPr="00DB6ED9">
        <w:rPr>
          <w:sz w:val="32"/>
          <w:szCs w:val="32"/>
        </w:rPr>
        <w:t>FILTERS</w:t>
      </w:r>
    </w:p>
    <w:p w14:paraId="6692F416" w14:textId="77777777" w:rsidR="00DB6ED9" w:rsidRPr="00DB6ED9" w:rsidRDefault="00DB6ED9" w:rsidP="00DB6ED9">
      <w:pPr>
        <w:rPr>
          <w:sz w:val="32"/>
          <w:szCs w:val="32"/>
        </w:rPr>
      </w:pPr>
      <w:r w:rsidRPr="00DB6ED9">
        <w:rPr>
          <w:sz w:val="32"/>
          <w:szCs w:val="32"/>
        </w:rPr>
        <w:t>stacked vertically.</w:t>
      </w:r>
    </w:p>
    <w:p w14:paraId="2EAAE807" w14:textId="77777777" w:rsidR="00DB6ED9" w:rsidRPr="00DB6ED9" w:rsidRDefault="00000000" w:rsidP="00DB6ED9">
      <w:pPr>
        <w:rPr>
          <w:sz w:val="32"/>
          <w:szCs w:val="32"/>
        </w:rPr>
      </w:pPr>
      <w:r>
        <w:rPr>
          <w:sz w:val="32"/>
          <w:szCs w:val="32"/>
        </w:rPr>
        <w:pict w14:anchorId="03CE68DE">
          <v:rect id="_x0000_i1218" style="width:0;height:1.5pt" o:hralign="center" o:hrstd="t" o:hr="t" fillcolor="#a0a0a0" stroked="f"/>
        </w:pict>
      </w:r>
    </w:p>
    <w:p w14:paraId="6D942DEE" w14:textId="77777777" w:rsidR="00DB6ED9" w:rsidRPr="00DB6ED9" w:rsidRDefault="00DB6ED9" w:rsidP="00DB6ED9">
      <w:pPr>
        <w:rPr>
          <w:b/>
          <w:bCs/>
          <w:sz w:val="32"/>
          <w:szCs w:val="32"/>
        </w:rPr>
      </w:pPr>
      <w:r w:rsidRPr="00DB6ED9">
        <w:rPr>
          <w:b/>
          <w:bCs/>
          <w:sz w:val="32"/>
          <w:szCs w:val="32"/>
        </w:rPr>
        <w:t>194. Touch Targets</w:t>
      </w:r>
    </w:p>
    <w:p w14:paraId="68B2F80C" w14:textId="77777777" w:rsidR="00DB6ED9" w:rsidRPr="00DB6ED9" w:rsidRDefault="00DB6ED9" w:rsidP="00DB6ED9">
      <w:pPr>
        <w:rPr>
          <w:sz w:val="32"/>
          <w:szCs w:val="32"/>
        </w:rPr>
      </w:pPr>
      <w:r w:rsidRPr="00DB6ED9">
        <w:rPr>
          <w:sz w:val="32"/>
          <w:szCs w:val="32"/>
        </w:rPr>
        <w:t>Buttons and Slicers should be:</w:t>
      </w:r>
    </w:p>
    <w:p w14:paraId="34E2D67A" w14:textId="77777777" w:rsidR="00DB6ED9" w:rsidRPr="00DB6ED9" w:rsidRDefault="00DB6ED9" w:rsidP="00DB6ED9">
      <w:pPr>
        <w:rPr>
          <w:b/>
          <w:bCs/>
          <w:sz w:val="32"/>
          <w:szCs w:val="32"/>
        </w:rPr>
      </w:pPr>
      <w:r w:rsidRPr="00DB6ED9">
        <w:rPr>
          <w:b/>
          <w:bCs/>
          <w:sz w:val="32"/>
          <w:szCs w:val="32"/>
        </w:rPr>
        <w:t>Easy to tap.</w:t>
      </w:r>
    </w:p>
    <w:p w14:paraId="7D4AD24B" w14:textId="77777777" w:rsidR="00DB6ED9" w:rsidRPr="00DB6ED9" w:rsidRDefault="00DB6ED9" w:rsidP="00DB6ED9">
      <w:pPr>
        <w:rPr>
          <w:sz w:val="32"/>
          <w:szCs w:val="32"/>
        </w:rPr>
      </w:pPr>
      <w:r w:rsidRPr="00DB6ED9">
        <w:rPr>
          <w:sz w:val="32"/>
          <w:szCs w:val="32"/>
        </w:rPr>
        <w:t>Avoid:</w:t>
      </w:r>
    </w:p>
    <w:p w14:paraId="3A728E7E" w14:textId="77777777" w:rsidR="00DB6ED9" w:rsidRPr="00DB6ED9" w:rsidRDefault="00DB6ED9" w:rsidP="00DB6ED9">
      <w:pPr>
        <w:rPr>
          <w:b/>
          <w:bCs/>
          <w:sz w:val="32"/>
          <w:szCs w:val="32"/>
        </w:rPr>
      </w:pPr>
      <w:r w:rsidRPr="00DB6ED9">
        <w:rPr>
          <w:b/>
          <w:bCs/>
          <w:sz w:val="32"/>
          <w:szCs w:val="32"/>
        </w:rPr>
        <w:t>Tiny navigation.</w:t>
      </w:r>
    </w:p>
    <w:p w14:paraId="57D14C5E" w14:textId="77777777" w:rsidR="00DB6ED9" w:rsidRPr="00DB6ED9" w:rsidRDefault="00000000" w:rsidP="00DB6ED9">
      <w:pPr>
        <w:rPr>
          <w:sz w:val="32"/>
          <w:szCs w:val="32"/>
        </w:rPr>
      </w:pPr>
      <w:r>
        <w:rPr>
          <w:sz w:val="32"/>
          <w:szCs w:val="32"/>
        </w:rPr>
        <w:pict w14:anchorId="2099AFDE">
          <v:rect id="_x0000_i1219" style="width:0;height:1.5pt" o:hralign="center" o:hrstd="t" o:hr="t" fillcolor="#a0a0a0" stroked="f"/>
        </w:pict>
      </w:r>
    </w:p>
    <w:p w14:paraId="136B8EC3" w14:textId="77777777" w:rsidR="00DB6ED9" w:rsidRPr="00DB6ED9" w:rsidRDefault="00DB6ED9" w:rsidP="00DB6ED9">
      <w:pPr>
        <w:rPr>
          <w:b/>
          <w:bCs/>
          <w:sz w:val="32"/>
          <w:szCs w:val="32"/>
        </w:rPr>
      </w:pPr>
      <w:r w:rsidRPr="00DB6ED9">
        <w:rPr>
          <w:b/>
          <w:bCs/>
          <w:sz w:val="32"/>
          <w:szCs w:val="32"/>
        </w:rPr>
        <w:t>PART BL — TEST MOBILE</w:t>
      </w:r>
    </w:p>
    <w:p w14:paraId="205095CD" w14:textId="77777777" w:rsidR="00DB6ED9" w:rsidRPr="00DB6ED9" w:rsidRDefault="00DB6ED9" w:rsidP="00DB6ED9">
      <w:pPr>
        <w:rPr>
          <w:b/>
          <w:bCs/>
          <w:sz w:val="32"/>
          <w:szCs w:val="32"/>
        </w:rPr>
      </w:pPr>
      <w:r w:rsidRPr="00DB6ED9">
        <w:rPr>
          <w:b/>
          <w:bCs/>
          <w:sz w:val="32"/>
          <w:szCs w:val="32"/>
        </w:rPr>
        <w:t>195. Use Mobile Layout preview/emulator</w:t>
      </w:r>
    </w:p>
    <w:p w14:paraId="4E8F8D79" w14:textId="77777777" w:rsidR="00DB6ED9" w:rsidRPr="00DB6ED9" w:rsidRDefault="00DB6ED9" w:rsidP="00DB6ED9">
      <w:pPr>
        <w:rPr>
          <w:sz w:val="32"/>
          <w:szCs w:val="32"/>
        </w:rPr>
      </w:pPr>
      <w:r w:rsidRPr="00DB6ED9">
        <w:rPr>
          <w:sz w:val="32"/>
          <w:szCs w:val="32"/>
        </w:rPr>
        <w:t>Test:</w:t>
      </w:r>
    </w:p>
    <w:p w14:paraId="7433370B" w14:textId="77777777" w:rsidR="00DB6ED9" w:rsidRPr="00DB6ED9" w:rsidRDefault="00DB6ED9" w:rsidP="00DB6ED9">
      <w:pPr>
        <w:numPr>
          <w:ilvl w:val="0"/>
          <w:numId w:val="42"/>
        </w:numPr>
        <w:rPr>
          <w:sz w:val="32"/>
          <w:szCs w:val="32"/>
        </w:rPr>
      </w:pPr>
      <w:r w:rsidRPr="00DB6ED9">
        <w:rPr>
          <w:sz w:val="32"/>
          <w:szCs w:val="32"/>
        </w:rPr>
        <w:t>Slicers</w:t>
      </w:r>
    </w:p>
    <w:p w14:paraId="6BD383E6" w14:textId="77777777" w:rsidR="00DB6ED9" w:rsidRPr="00DB6ED9" w:rsidRDefault="00DB6ED9" w:rsidP="00DB6ED9">
      <w:pPr>
        <w:numPr>
          <w:ilvl w:val="0"/>
          <w:numId w:val="42"/>
        </w:numPr>
        <w:rPr>
          <w:sz w:val="32"/>
          <w:szCs w:val="32"/>
        </w:rPr>
      </w:pPr>
      <w:r w:rsidRPr="00DB6ED9">
        <w:rPr>
          <w:sz w:val="32"/>
          <w:szCs w:val="32"/>
        </w:rPr>
        <w:t>Navigation</w:t>
      </w:r>
    </w:p>
    <w:p w14:paraId="2C7805C4" w14:textId="77777777" w:rsidR="00DB6ED9" w:rsidRPr="00DB6ED9" w:rsidRDefault="00DB6ED9" w:rsidP="00DB6ED9">
      <w:pPr>
        <w:numPr>
          <w:ilvl w:val="0"/>
          <w:numId w:val="42"/>
        </w:numPr>
        <w:rPr>
          <w:sz w:val="32"/>
          <w:szCs w:val="32"/>
        </w:rPr>
      </w:pPr>
      <w:r w:rsidRPr="00DB6ED9">
        <w:rPr>
          <w:sz w:val="32"/>
          <w:szCs w:val="32"/>
        </w:rPr>
        <w:t>Buttons</w:t>
      </w:r>
    </w:p>
    <w:p w14:paraId="138209BF" w14:textId="77777777" w:rsidR="00DB6ED9" w:rsidRPr="00DB6ED9" w:rsidRDefault="00DB6ED9" w:rsidP="00DB6ED9">
      <w:pPr>
        <w:numPr>
          <w:ilvl w:val="0"/>
          <w:numId w:val="42"/>
        </w:numPr>
        <w:rPr>
          <w:sz w:val="32"/>
          <w:szCs w:val="32"/>
        </w:rPr>
      </w:pPr>
      <w:r w:rsidRPr="00DB6ED9">
        <w:rPr>
          <w:sz w:val="32"/>
          <w:szCs w:val="32"/>
        </w:rPr>
        <w:t>Visual readability</w:t>
      </w:r>
    </w:p>
    <w:p w14:paraId="7EBC9A2F" w14:textId="77777777" w:rsidR="00DB6ED9" w:rsidRPr="00DB6ED9" w:rsidRDefault="00000000" w:rsidP="00DB6ED9">
      <w:pPr>
        <w:rPr>
          <w:sz w:val="32"/>
          <w:szCs w:val="32"/>
        </w:rPr>
      </w:pPr>
      <w:r>
        <w:rPr>
          <w:sz w:val="32"/>
          <w:szCs w:val="32"/>
        </w:rPr>
        <w:pict w14:anchorId="42FC995C">
          <v:rect id="_x0000_i1220" style="width:0;height:1.5pt" o:hralign="center" o:hrstd="t" o:hr="t" fillcolor="#a0a0a0" stroked="f"/>
        </w:pict>
      </w:r>
    </w:p>
    <w:p w14:paraId="2473E6F3" w14:textId="77777777" w:rsidR="00DB6ED9" w:rsidRPr="00DB6ED9" w:rsidRDefault="00DB6ED9" w:rsidP="00DB6ED9">
      <w:pPr>
        <w:rPr>
          <w:b/>
          <w:bCs/>
          <w:sz w:val="32"/>
          <w:szCs w:val="32"/>
        </w:rPr>
      </w:pPr>
      <w:r w:rsidRPr="00DB6ED9">
        <w:rPr>
          <w:b/>
          <w:bCs/>
          <w:sz w:val="32"/>
          <w:szCs w:val="32"/>
        </w:rPr>
        <w:t>196. Mobile and Desktop</w:t>
      </w:r>
    </w:p>
    <w:p w14:paraId="0D6FC515" w14:textId="77777777" w:rsidR="00DB6ED9" w:rsidRPr="00DB6ED9" w:rsidRDefault="00DB6ED9" w:rsidP="00DB6ED9">
      <w:pPr>
        <w:rPr>
          <w:sz w:val="32"/>
          <w:szCs w:val="32"/>
        </w:rPr>
      </w:pPr>
      <w:r w:rsidRPr="00DB6ED9">
        <w:rPr>
          <w:sz w:val="32"/>
          <w:szCs w:val="32"/>
        </w:rPr>
        <w:t>You are not creating:</w:t>
      </w:r>
    </w:p>
    <w:p w14:paraId="13E87113" w14:textId="77777777" w:rsidR="00DB6ED9" w:rsidRPr="00DB6ED9" w:rsidRDefault="00DB6ED9" w:rsidP="00DB6ED9">
      <w:pPr>
        <w:rPr>
          <w:b/>
          <w:bCs/>
          <w:sz w:val="32"/>
          <w:szCs w:val="32"/>
        </w:rPr>
      </w:pPr>
      <w:r w:rsidRPr="00DB6ED9">
        <w:rPr>
          <w:b/>
          <w:bCs/>
          <w:sz w:val="32"/>
          <w:szCs w:val="32"/>
        </w:rPr>
        <w:t>A second semantic model.</w:t>
      </w:r>
    </w:p>
    <w:p w14:paraId="5746B374" w14:textId="77777777" w:rsidR="00DB6ED9" w:rsidRPr="00DB6ED9" w:rsidRDefault="00DB6ED9" w:rsidP="00DB6ED9">
      <w:pPr>
        <w:rPr>
          <w:sz w:val="32"/>
          <w:szCs w:val="32"/>
        </w:rPr>
      </w:pPr>
      <w:r w:rsidRPr="00DB6ED9">
        <w:rPr>
          <w:sz w:val="32"/>
          <w:szCs w:val="32"/>
        </w:rPr>
        <w:t>You are creating:</w:t>
      </w:r>
    </w:p>
    <w:p w14:paraId="4E5F42E7" w14:textId="77777777" w:rsidR="00DB6ED9" w:rsidRPr="00DB6ED9" w:rsidRDefault="00DB6ED9" w:rsidP="00DB6ED9">
      <w:pPr>
        <w:rPr>
          <w:b/>
          <w:bCs/>
          <w:sz w:val="32"/>
          <w:szCs w:val="32"/>
        </w:rPr>
      </w:pPr>
      <w:r w:rsidRPr="00DB6ED9">
        <w:rPr>
          <w:b/>
          <w:bCs/>
          <w:sz w:val="32"/>
          <w:szCs w:val="32"/>
        </w:rPr>
        <w:t>An optimized layout</w:t>
      </w:r>
    </w:p>
    <w:p w14:paraId="379688FC" w14:textId="77777777" w:rsidR="00DB6ED9" w:rsidRPr="00DB6ED9" w:rsidRDefault="00DB6ED9" w:rsidP="00DB6ED9">
      <w:pPr>
        <w:rPr>
          <w:sz w:val="32"/>
          <w:szCs w:val="32"/>
        </w:rPr>
      </w:pPr>
      <w:r w:rsidRPr="00DB6ED9">
        <w:rPr>
          <w:sz w:val="32"/>
          <w:szCs w:val="32"/>
        </w:rPr>
        <w:t>for the same report page/model.</w:t>
      </w:r>
    </w:p>
    <w:p w14:paraId="2512090F" w14:textId="77777777" w:rsidR="00DB6ED9" w:rsidRPr="00DB6ED9" w:rsidRDefault="00000000" w:rsidP="00DB6ED9">
      <w:pPr>
        <w:rPr>
          <w:sz w:val="32"/>
          <w:szCs w:val="32"/>
        </w:rPr>
      </w:pPr>
      <w:r>
        <w:rPr>
          <w:sz w:val="32"/>
          <w:szCs w:val="32"/>
        </w:rPr>
        <w:pict w14:anchorId="6F9443B9">
          <v:rect id="_x0000_i1221" style="width:0;height:1.5pt" o:hralign="center" o:hrstd="t" o:hr="t" fillcolor="#a0a0a0" stroked="f"/>
        </w:pict>
      </w:r>
    </w:p>
    <w:p w14:paraId="3FF2524D" w14:textId="77777777" w:rsidR="00DB6ED9" w:rsidRPr="00DB6ED9" w:rsidRDefault="00DB6ED9" w:rsidP="00DB6ED9">
      <w:pPr>
        <w:rPr>
          <w:b/>
          <w:bCs/>
          <w:sz w:val="32"/>
          <w:szCs w:val="32"/>
        </w:rPr>
      </w:pPr>
      <w:r w:rsidRPr="00DB6ED9">
        <w:rPr>
          <w:b/>
          <w:bCs/>
          <w:sz w:val="32"/>
          <w:szCs w:val="32"/>
        </w:rPr>
        <w:t>PART BM — REPORT PERFORMANCE REVIEW</w:t>
      </w:r>
    </w:p>
    <w:p w14:paraId="4E4C233F" w14:textId="77777777" w:rsidR="00DB6ED9" w:rsidRPr="00DB6ED9" w:rsidRDefault="00DB6ED9" w:rsidP="00DB6ED9">
      <w:pPr>
        <w:rPr>
          <w:b/>
          <w:bCs/>
          <w:sz w:val="32"/>
          <w:szCs w:val="32"/>
        </w:rPr>
      </w:pPr>
      <w:r w:rsidRPr="00DB6ED9">
        <w:rPr>
          <w:b/>
          <w:bCs/>
          <w:sz w:val="32"/>
          <w:szCs w:val="32"/>
        </w:rPr>
        <w:t>197. Beautiful But Slow</w:t>
      </w:r>
    </w:p>
    <w:p w14:paraId="59F10878" w14:textId="77777777" w:rsidR="00DB6ED9" w:rsidRPr="00DB6ED9" w:rsidRDefault="00DB6ED9" w:rsidP="00DB6ED9">
      <w:pPr>
        <w:rPr>
          <w:sz w:val="32"/>
          <w:szCs w:val="32"/>
        </w:rPr>
      </w:pPr>
      <w:r w:rsidRPr="00DB6ED9">
        <w:rPr>
          <w:sz w:val="32"/>
          <w:szCs w:val="32"/>
        </w:rPr>
        <w:t>A report that takes:</w:t>
      </w:r>
    </w:p>
    <w:p w14:paraId="0EDEC29B" w14:textId="77777777" w:rsidR="00DB6ED9" w:rsidRPr="00DB6ED9" w:rsidRDefault="00DB6ED9" w:rsidP="00DB6ED9">
      <w:pPr>
        <w:rPr>
          <w:sz w:val="32"/>
          <w:szCs w:val="32"/>
        </w:rPr>
      </w:pPr>
      <w:r w:rsidRPr="00DB6ED9">
        <w:rPr>
          <w:sz w:val="32"/>
          <w:szCs w:val="32"/>
        </w:rPr>
        <w:t>20 seconds</w:t>
      </w:r>
    </w:p>
    <w:p w14:paraId="12DC7413" w14:textId="77777777" w:rsidR="00DB6ED9" w:rsidRPr="00DB6ED9" w:rsidRDefault="00DB6ED9" w:rsidP="00DB6ED9">
      <w:pPr>
        <w:rPr>
          <w:sz w:val="32"/>
          <w:szCs w:val="32"/>
        </w:rPr>
      </w:pPr>
      <w:r w:rsidRPr="00DB6ED9">
        <w:rPr>
          <w:sz w:val="32"/>
          <w:szCs w:val="32"/>
        </w:rPr>
        <w:t>after every click has:</w:t>
      </w:r>
    </w:p>
    <w:p w14:paraId="2E5DC67C" w14:textId="77777777" w:rsidR="00DB6ED9" w:rsidRPr="00DB6ED9" w:rsidRDefault="00DB6ED9" w:rsidP="00DB6ED9">
      <w:pPr>
        <w:rPr>
          <w:b/>
          <w:bCs/>
          <w:sz w:val="32"/>
          <w:szCs w:val="32"/>
        </w:rPr>
      </w:pPr>
      <w:r w:rsidRPr="00DB6ED9">
        <w:rPr>
          <w:b/>
          <w:bCs/>
          <w:sz w:val="32"/>
          <w:szCs w:val="32"/>
        </w:rPr>
        <w:t>Poor UX.</w:t>
      </w:r>
    </w:p>
    <w:p w14:paraId="5E9444C2" w14:textId="77777777" w:rsidR="00DB6ED9" w:rsidRPr="00DB6ED9" w:rsidRDefault="00000000" w:rsidP="00DB6ED9">
      <w:pPr>
        <w:rPr>
          <w:sz w:val="32"/>
          <w:szCs w:val="32"/>
        </w:rPr>
      </w:pPr>
      <w:r>
        <w:rPr>
          <w:sz w:val="32"/>
          <w:szCs w:val="32"/>
        </w:rPr>
        <w:pict w14:anchorId="25F7003A">
          <v:rect id="_x0000_i1222" style="width:0;height:1.5pt" o:hralign="center" o:hrstd="t" o:hr="t" fillcolor="#a0a0a0" stroked="f"/>
        </w:pict>
      </w:r>
    </w:p>
    <w:p w14:paraId="791EABC7" w14:textId="77777777" w:rsidR="00DB6ED9" w:rsidRPr="00DB6ED9" w:rsidRDefault="00DB6ED9" w:rsidP="00DB6ED9">
      <w:pPr>
        <w:rPr>
          <w:b/>
          <w:bCs/>
          <w:sz w:val="32"/>
          <w:szCs w:val="32"/>
        </w:rPr>
      </w:pPr>
      <w:r w:rsidRPr="00DB6ED9">
        <w:rPr>
          <w:b/>
          <w:bCs/>
          <w:sz w:val="32"/>
          <w:szCs w:val="32"/>
        </w:rPr>
        <w:t>198. Check</w:t>
      </w:r>
    </w:p>
    <w:p w14:paraId="28B0E150" w14:textId="77777777" w:rsidR="00DB6ED9" w:rsidRPr="00DB6ED9" w:rsidRDefault="00DB6ED9" w:rsidP="00DB6ED9">
      <w:pPr>
        <w:rPr>
          <w:sz w:val="32"/>
          <w:szCs w:val="32"/>
        </w:rPr>
      </w:pPr>
      <w:r w:rsidRPr="00DB6ED9">
        <w:rPr>
          <w:sz w:val="32"/>
          <w:szCs w:val="32"/>
        </w:rPr>
        <w:t>Avoid unnecessary:</w:t>
      </w:r>
    </w:p>
    <w:p w14:paraId="24C082D2" w14:textId="77777777" w:rsidR="00DB6ED9" w:rsidRPr="00DB6ED9" w:rsidRDefault="00DB6ED9" w:rsidP="00DB6ED9">
      <w:pPr>
        <w:numPr>
          <w:ilvl w:val="0"/>
          <w:numId w:val="43"/>
        </w:numPr>
        <w:rPr>
          <w:sz w:val="32"/>
          <w:szCs w:val="32"/>
        </w:rPr>
      </w:pPr>
      <w:r w:rsidRPr="00DB6ED9">
        <w:rPr>
          <w:sz w:val="32"/>
          <w:szCs w:val="32"/>
        </w:rPr>
        <w:t>High-cardinality visuals</w:t>
      </w:r>
    </w:p>
    <w:p w14:paraId="08677414" w14:textId="77777777" w:rsidR="00DB6ED9" w:rsidRPr="00DB6ED9" w:rsidRDefault="00DB6ED9" w:rsidP="00DB6ED9">
      <w:pPr>
        <w:numPr>
          <w:ilvl w:val="0"/>
          <w:numId w:val="43"/>
        </w:numPr>
        <w:rPr>
          <w:sz w:val="32"/>
          <w:szCs w:val="32"/>
        </w:rPr>
      </w:pPr>
      <w:r w:rsidRPr="00DB6ED9">
        <w:rPr>
          <w:sz w:val="32"/>
          <w:szCs w:val="32"/>
        </w:rPr>
        <w:t>Huge tables</w:t>
      </w:r>
    </w:p>
    <w:p w14:paraId="03DCE92D" w14:textId="77777777" w:rsidR="00DB6ED9" w:rsidRPr="00DB6ED9" w:rsidRDefault="00DB6ED9" w:rsidP="00DB6ED9">
      <w:pPr>
        <w:numPr>
          <w:ilvl w:val="0"/>
          <w:numId w:val="43"/>
        </w:numPr>
        <w:rPr>
          <w:sz w:val="32"/>
          <w:szCs w:val="32"/>
        </w:rPr>
      </w:pPr>
      <w:r w:rsidRPr="00DB6ED9">
        <w:rPr>
          <w:sz w:val="32"/>
          <w:szCs w:val="32"/>
        </w:rPr>
        <w:t>Excessive visuals</w:t>
      </w:r>
    </w:p>
    <w:p w14:paraId="4CEA28E1" w14:textId="77777777" w:rsidR="00DB6ED9" w:rsidRPr="00DB6ED9" w:rsidRDefault="00DB6ED9" w:rsidP="00DB6ED9">
      <w:pPr>
        <w:numPr>
          <w:ilvl w:val="0"/>
          <w:numId w:val="43"/>
        </w:numPr>
        <w:rPr>
          <w:sz w:val="32"/>
          <w:szCs w:val="32"/>
        </w:rPr>
      </w:pPr>
      <w:r w:rsidRPr="00DB6ED9">
        <w:rPr>
          <w:sz w:val="32"/>
          <w:szCs w:val="32"/>
        </w:rPr>
        <w:t>Overly complex calculations</w:t>
      </w:r>
    </w:p>
    <w:p w14:paraId="4E2F2F28" w14:textId="77777777" w:rsidR="00DB6ED9" w:rsidRPr="00DB6ED9" w:rsidRDefault="00DB6ED9" w:rsidP="00DB6ED9">
      <w:pPr>
        <w:numPr>
          <w:ilvl w:val="0"/>
          <w:numId w:val="43"/>
        </w:numPr>
        <w:rPr>
          <w:sz w:val="32"/>
          <w:szCs w:val="32"/>
        </w:rPr>
      </w:pPr>
      <w:r w:rsidRPr="00DB6ED9">
        <w:rPr>
          <w:sz w:val="32"/>
          <w:szCs w:val="32"/>
        </w:rPr>
        <w:t>Unnecessary interactions</w:t>
      </w:r>
    </w:p>
    <w:p w14:paraId="0330EF32" w14:textId="77777777" w:rsidR="00DB6ED9" w:rsidRPr="00DB6ED9" w:rsidRDefault="00DB6ED9" w:rsidP="00DB6ED9">
      <w:pPr>
        <w:numPr>
          <w:ilvl w:val="0"/>
          <w:numId w:val="43"/>
        </w:numPr>
        <w:rPr>
          <w:sz w:val="32"/>
          <w:szCs w:val="32"/>
        </w:rPr>
      </w:pPr>
      <w:r w:rsidRPr="00DB6ED9">
        <w:rPr>
          <w:sz w:val="32"/>
          <w:szCs w:val="32"/>
        </w:rPr>
        <w:t>Excessive data</w:t>
      </w:r>
    </w:p>
    <w:p w14:paraId="07550697" w14:textId="77777777" w:rsidR="00DB6ED9" w:rsidRPr="00DB6ED9" w:rsidRDefault="00000000" w:rsidP="00DB6ED9">
      <w:pPr>
        <w:rPr>
          <w:sz w:val="32"/>
          <w:szCs w:val="32"/>
        </w:rPr>
      </w:pPr>
      <w:r>
        <w:rPr>
          <w:sz w:val="32"/>
          <w:szCs w:val="32"/>
        </w:rPr>
        <w:pict w14:anchorId="0FD079D4">
          <v:rect id="_x0000_i1223" style="width:0;height:1.5pt" o:hralign="center" o:hrstd="t" o:hr="t" fillcolor="#a0a0a0" stroked="f"/>
        </w:pict>
      </w:r>
    </w:p>
    <w:p w14:paraId="63EA95E3" w14:textId="77777777" w:rsidR="00DB6ED9" w:rsidRPr="00DB6ED9" w:rsidRDefault="00DB6ED9" w:rsidP="00DB6ED9">
      <w:pPr>
        <w:rPr>
          <w:b/>
          <w:bCs/>
          <w:sz w:val="32"/>
          <w:szCs w:val="32"/>
        </w:rPr>
      </w:pPr>
      <w:r w:rsidRPr="00DB6ED9">
        <w:rPr>
          <w:b/>
          <w:bCs/>
          <w:sz w:val="32"/>
          <w:szCs w:val="32"/>
        </w:rPr>
        <w:t>199. Detail Table</w:t>
      </w:r>
    </w:p>
    <w:p w14:paraId="39851DCB" w14:textId="77777777" w:rsidR="00DB6ED9" w:rsidRPr="00DB6ED9" w:rsidRDefault="00DB6ED9" w:rsidP="00DB6ED9">
      <w:pPr>
        <w:rPr>
          <w:sz w:val="32"/>
          <w:szCs w:val="32"/>
        </w:rPr>
      </w:pPr>
      <w:r w:rsidRPr="00DB6ED9">
        <w:rPr>
          <w:sz w:val="32"/>
          <w:szCs w:val="32"/>
        </w:rPr>
        <w:t>Don't show:</w:t>
      </w:r>
    </w:p>
    <w:p w14:paraId="42D4B45C" w14:textId="77777777" w:rsidR="00DB6ED9" w:rsidRPr="00DB6ED9" w:rsidRDefault="00DB6ED9" w:rsidP="00DB6ED9">
      <w:pPr>
        <w:rPr>
          <w:sz w:val="32"/>
          <w:szCs w:val="32"/>
        </w:rPr>
      </w:pPr>
      <w:r w:rsidRPr="00DB6ED9">
        <w:rPr>
          <w:sz w:val="32"/>
          <w:szCs w:val="32"/>
        </w:rPr>
        <w:t>100,000 rows</w:t>
      </w:r>
    </w:p>
    <w:p w14:paraId="75180F6D" w14:textId="77777777" w:rsidR="00DB6ED9" w:rsidRPr="00DB6ED9" w:rsidRDefault="00DB6ED9" w:rsidP="00DB6ED9">
      <w:pPr>
        <w:rPr>
          <w:sz w:val="32"/>
          <w:szCs w:val="32"/>
        </w:rPr>
      </w:pPr>
      <w:r w:rsidRPr="00DB6ED9">
        <w:rPr>
          <w:sz w:val="32"/>
          <w:szCs w:val="32"/>
        </w:rPr>
        <w:t>on Executive Overview.</w:t>
      </w:r>
    </w:p>
    <w:p w14:paraId="3714B8EB" w14:textId="77777777" w:rsidR="00DB6ED9" w:rsidRPr="00DB6ED9" w:rsidRDefault="00DB6ED9" w:rsidP="00DB6ED9">
      <w:pPr>
        <w:rPr>
          <w:sz w:val="32"/>
          <w:szCs w:val="32"/>
        </w:rPr>
      </w:pPr>
      <w:r w:rsidRPr="00DB6ED9">
        <w:rPr>
          <w:sz w:val="32"/>
          <w:szCs w:val="32"/>
        </w:rPr>
        <w:t>Use:</w:t>
      </w:r>
    </w:p>
    <w:p w14:paraId="3106CDA3" w14:textId="77777777" w:rsidR="00DB6ED9" w:rsidRPr="00DB6ED9" w:rsidRDefault="00DB6ED9" w:rsidP="00DB6ED9">
      <w:pPr>
        <w:rPr>
          <w:b/>
          <w:bCs/>
          <w:sz w:val="32"/>
          <w:szCs w:val="32"/>
        </w:rPr>
      </w:pPr>
      <w:r w:rsidRPr="00DB6ED9">
        <w:rPr>
          <w:b/>
          <w:bCs/>
          <w:sz w:val="32"/>
          <w:szCs w:val="32"/>
        </w:rPr>
        <w:t>Summary first.</w:t>
      </w:r>
    </w:p>
    <w:p w14:paraId="6D0BBDE1" w14:textId="77777777" w:rsidR="00DB6ED9" w:rsidRPr="00DB6ED9" w:rsidRDefault="00DB6ED9" w:rsidP="00DB6ED9">
      <w:pPr>
        <w:rPr>
          <w:sz w:val="32"/>
          <w:szCs w:val="32"/>
        </w:rPr>
      </w:pPr>
      <w:r w:rsidRPr="00DB6ED9">
        <w:rPr>
          <w:sz w:val="32"/>
          <w:szCs w:val="32"/>
        </w:rPr>
        <w:t>Then:</w:t>
      </w:r>
    </w:p>
    <w:p w14:paraId="76804E81" w14:textId="77777777" w:rsidR="00DB6ED9" w:rsidRPr="00DB6ED9" w:rsidRDefault="00DB6ED9" w:rsidP="00DB6ED9">
      <w:pPr>
        <w:rPr>
          <w:b/>
          <w:bCs/>
          <w:sz w:val="32"/>
          <w:szCs w:val="32"/>
        </w:rPr>
      </w:pPr>
      <w:r w:rsidRPr="00DB6ED9">
        <w:rPr>
          <w:b/>
          <w:bCs/>
          <w:sz w:val="32"/>
          <w:szCs w:val="32"/>
        </w:rPr>
        <w:t>Drillthrough/detail.</w:t>
      </w:r>
    </w:p>
    <w:p w14:paraId="3350AF1D" w14:textId="77777777" w:rsidR="00DB6ED9" w:rsidRPr="00DB6ED9" w:rsidRDefault="00000000" w:rsidP="00DB6ED9">
      <w:pPr>
        <w:rPr>
          <w:sz w:val="32"/>
          <w:szCs w:val="32"/>
        </w:rPr>
      </w:pPr>
      <w:r>
        <w:rPr>
          <w:sz w:val="32"/>
          <w:szCs w:val="32"/>
        </w:rPr>
        <w:pict w14:anchorId="4BDE7BCD">
          <v:rect id="_x0000_i1224" style="width:0;height:1.5pt" o:hralign="center" o:hrstd="t" o:hr="t" fillcolor="#a0a0a0" stroked="f"/>
        </w:pict>
      </w:r>
    </w:p>
    <w:p w14:paraId="395AB5F1" w14:textId="77777777" w:rsidR="00DB6ED9" w:rsidRPr="00DB6ED9" w:rsidRDefault="00DB6ED9" w:rsidP="00DB6ED9">
      <w:pPr>
        <w:rPr>
          <w:b/>
          <w:bCs/>
          <w:sz w:val="32"/>
          <w:szCs w:val="32"/>
        </w:rPr>
      </w:pPr>
      <w:r w:rsidRPr="00DB6ED9">
        <w:rPr>
          <w:b/>
          <w:bCs/>
          <w:sz w:val="32"/>
          <w:szCs w:val="32"/>
        </w:rPr>
        <w:t>PART BN — REPORT VALIDATION</w:t>
      </w:r>
    </w:p>
    <w:p w14:paraId="6802A030" w14:textId="77777777" w:rsidR="00DB6ED9" w:rsidRPr="00DB6ED9" w:rsidRDefault="00DB6ED9" w:rsidP="00DB6ED9">
      <w:pPr>
        <w:rPr>
          <w:b/>
          <w:bCs/>
          <w:sz w:val="32"/>
          <w:szCs w:val="32"/>
        </w:rPr>
      </w:pPr>
      <w:r w:rsidRPr="00DB6ED9">
        <w:rPr>
          <w:b/>
          <w:bCs/>
          <w:sz w:val="32"/>
          <w:szCs w:val="32"/>
        </w:rPr>
        <w:t>200. Before Publishing</w:t>
      </w:r>
    </w:p>
    <w:p w14:paraId="47C82FC6" w14:textId="77777777" w:rsidR="00DB6ED9" w:rsidRPr="00DB6ED9" w:rsidRDefault="00DB6ED9" w:rsidP="00DB6ED9">
      <w:pPr>
        <w:rPr>
          <w:sz w:val="32"/>
          <w:szCs w:val="32"/>
        </w:rPr>
      </w:pPr>
      <w:r w:rsidRPr="00DB6ED9">
        <w:rPr>
          <w:sz w:val="32"/>
          <w:szCs w:val="32"/>
        </w:rPr>
        <w:t>Compare important KPIs with:</w:t>
      </w:r>
    </w:p>
    <w:p w14:paraId="65DD8CB4" w14:textId="77777777" w:rsidR="00DB6ED9" w:rsidRPr="00DB6ED9" w:rsidRDefault="00DB6ED9" w:rsidP="00DB6ED9">
      <w:pPr>
        <w:rPr>
          <w:b/>
          <w:bCs/>
          <w:sz w:val="32"/>
          <w:szCs w:val="32"/>
        </w:rPr>
      </w:pPr>
      <w:r w:rsidRPr="00DB6ED9">
        <w:rPr>
          <w:b/>
          <w:bCs/>
          <w:sz w:val="32"/>
          <w:szCs w:val="32"/>
        </w:rPr>
        <w:t>Known filtered records.</w:t>
      </w:r>
    </w:p>
    <w:p w14:paraId="7F6BC40E" w14:textId="77777777" w:rsidR="00DB6ED9" w:rsidRPr="00DB6ED9" w:rsidRDefault="00000000" w:rsidP="00DB6ED9">
      <w:pPr>
        <w:rPr>
          <w:sz w:val="32"/>
          <w:szCs w:val="32"/>
        </w:rPr>
      </w:pPr>
      <w:r>
        <w:rPr>
          <w:sz w:val="32"/>
          <w:szCs w:val="32"/>
        </w:rPr>
        <w:pict w14:anchorId="314053BF">
          <v:rect id="_x0000_i1225" style="width:0;height:1.5pt" o:hralign="center" o:hrstd="t" o:hr="t" fillcolor="#a0a0a0" stroked="f"/>
        </w:pict>
      </w:r>
    </w:p>
    <w:p w14:paraId="644D5827" w14:textId="77777777" w:rsidR="00DB6ED9" w:rsidRPr="00DB6ED9" w:rsidRDefault="00DB6ED9" w:rsidP="00DB6ED9">
      <w:pPr>
        <w:rPr>
          <w:b/>
          <w:bCs/>
          <w:sz w:val="32"/>
          <w:szCs w:val="32"/>
        </w:rPr>
      </w:pPr>
      <w:r w:rsidRPr="00DB6ED9">
        <w:rPr>
          <w:b/>
          <w:bCs/>
          <w:sz w:val="32"/>
          <w:szCs w:val="32"/>
        </w:rPr>
        <w:t>201. Example</w:t>
      </w:r>
    </w:p>
    <w:p w14:paraId="063BAECE" w14:textId="77777777" w:rsidR="00DB6ED9" w:rsidRPr="00DB6ED9" w:rsidRDefault="00DB6ED9" w:rsidP="00DB6ED9">
      <w:pPr>
        <w:rPr>
          <w:sz w:val="32"/>
          <w:szCs w:val="32"/>
        </w:rPr>
      </w:pPr>
      <w:r w:rsidRPr="00DB6ED9">
        <w:rPr>
          <w:sz w:val="32"/>
          <w:szCs w:val="32"/>
        </w:rPr>
        <w:t>Filter:</w:t>
      </w:r>
    </w:p>
    <w:p w14:paraId="3AADD81F" w14:textId="77777777" w:rsidR="00DB6ED9" w:rsidRPr="00DB6ED9" w:rsidRDefault="00DB6ED9" w:rsidP="00DB6ED9">
      <w:pPr>
        <w:rPr>
          <w:sz w:val="32"/>
          <w:szCs w:val="32"/>
        </w:rPr>
      </w:pPr>
      <w:r w:rsidRPr="00DB6ED9">
        <w:rPr>
          <w:sz w:val="32"/>
          <w:szCs w:val="32"/>
        </w:rPr>
        <w:t>Finance</w:t>
      </w:r>
    </w:p>
    <w:p w14:paraId="3A48FB72" w14:textId="77777777" w:rsidR="00DB6ED9" w:rsidRPr="00DB6ED9" w:rsidRDefault="00DB6ED9" w:rsidP="00DB6ED9">
      <w:pPr>
        <w:rPr>
          <w:sz w:val="32"/>
          <w:szCs w:val="32"/>
        </w:rPr>
      </w:pPr>
    </w:p>
    <w:p w14:paraId="1CE32A9E" w14:textId="77777777" w:rsidR="00DB6ED9" w:rsidRPr="00DB6ED9" w:rsidRDefault="00DB6ED9" w:rsidP="00DB6ED9">
      <w:pPr>
        <w:rPr>
          <w:sz w:val="32"/>
          <w:szCs w:val="32"/>
        </w:rPr>
      </w:pPr>
      <w:r w:rsidRPr="00DB6ED9">
        <w:rPr>
          <w:sz w:val="32"/>
          <w:szCs w:val="32"/>
        </w:rPr>
        <w:t>2026</w:t>
      </w:r>
    </w:p>
    <w:p w14:paraId="51E6BFF2" w14:textId="77777777" w:rsidR="00DB6ED9" w:rsidRPr="00DB6ED9" w:rsidRDefault="00DB6ED9" w:rsidP="00DB6ED9">
      <w:pPr>
        <w:rPr>
          <w:sz w:val="32"/>
          <w:szCs w:val="32"/>
        </w:rPr>
      </w:pPr>
    </w:p>
    <w:p w14:paraId="1C5E8ADF" w14:textId="77777777" w:rsidR="00DB6ED9" w:rsidRPr="00DB6ED9" w:rsidRDefault="00DB6ED9" w:rsidP="00DB6ED9">
      <w:pPr>
        <w:rPr>
          <w:sz w:val="32"/>
          <w:szCs w:val="32"/>
        </w:rPr>
      </w:pPr>
      <w:r w:rsidRPr="00DB6ED9">
        <w:rPr>
          <w:sz w:val="32"/>
          <w:szCs w:val="32"/>
        </w:rPr>
        <w:t>Annual Leave</w:t>
      </w:r>
    </w:p>
    <w:p w14:paraId="72024C53" w14:textId="77777777" w:rsidR="00DB6ED9" w:rsidRPr="00DB6ED9" w:rsidRDefault="00DB6ED9" w:rsidP="00DB6ED9">
      <w:pPr>
        <w:rPr>
          <w:sz w:val="32"/>
          <w:szCs w:val="32"/>
        </w:rPr>
      </w:pPr>
      <w:r w:rsidRPr="00DB6ED9">
        <w:rPr>
          <w:sz w:val="32"/>
          <w:szCs w:val="32"/>
        </w:rPr>
        <w:t>Manually inspect detail.</w:t>
      </w:r>
    </w:p>
    <w:p w14:paraId="5D36F8A6" w14:textId="77777777" w:rsidR="00DB6ED9" w:rsidRPr="00DB6ED9" w:rsidRDefault="00DB6ED9" w:rsidP="00DB6ED9">
      <w:pPr>
        <w:rPr>
          <w:sz w:val="32"/>
          <w:szCs w:val="32"/>
        </w:rPr>
      </w:pPr>
      <w:r w:rsidRPr="00DB6ED9">
        <w:rPr>
          <w:sz w:val="32"/>
          <w:szCs w:val="32"/>
        </w:rPr>
        <w:t>Validate:</w:t>
      </w:r>
    </w:p>
    <w:p w14:paraId="20EDD2BF" w14:textId="77777777" w:rsidR="00DB6ED9" w:rsidRPr="00DB6ED9" w:rsidRDefault="00DB6ED9" w:rsidP="00DB6ED9">
      <w:pPr>
        <w:rPr>
          <w:sz w:val="32"/>
          <w:szCs w:val="32"/>
        </w:rPr>
      </w:pPr>
      <w:r w:rsidRPr="00DB6ED9">
        <w:rPr>
          <w:sz w:val="32"/>
          <w:szCs w:val="32"/>
        </w:rPr>
        <w:t>Total Requests</w:t>
      </w:r>
    </w:p>
    <w:p w14:paraId="5EBAA614" w14:textId="77777777" w:rsidR="00DB6ED9" w:rsidRPr="00DB6ED9" w:rsidRDefault="00DB6ED9" w:rsidP="00DB6ED9">
      <w:pPr>
        <w:rPr>
          <w:sz w:val="32"/>
          <w:szCs w:val="32"/>
        </w:rPr>
      </w:pPr>
    </w:p>
    <w:p w14:paraId="39822C0D" w14:textId="77777777" w:rsidR="00DB6ED9" w:rsidRPr="00DB6ED9" w:rsidRDefault="00DB6ED9" w:rsidP="00DB6ED9">
      <w:pPr>
        <w:rPr>
          <w:sz w:val="32"/>
          <w:szCs w:val="32"/>
        </w:rPr>
      </w:pPr>
      <w:r w:rsidRPr="00DB6ED9">
        <w:rPr>
          <w:sz w:val="32"/>
          <w:szCs w:val="32"/>
        </w:rPr>
        <w:t>Approved Requests</w:t>
      </w:r>
    </w:p>
    <w:p w14:paraId="51E0BFF2" w14:textId="77777777" w:rsidR="00DB6ED9" w:rsidRPr="00DB6ED9" w:rsidRDefault="00DB6ED9" w:rsidP="00DB6ED9">
      <w:pPr>
        <w:rPr>
          <w:sz w:val="32"/>
          <w:szCs w:val="32"/>
        </w:rPr>
      </w:pPr>
    </w:p>
    <w:p w14:paraId="36307CDC" w14:textId="77777777" w:rsidR="00DB6ED9" w:rsidRPr="00DB6ED9" w:rsidRDefault="00DB6ED9" w:rsidP="00DB6ED9">
      <w:pPr>
        <w:rPr>
          <w:sz w:val="32"/>
          <w:szCs w:val="32"/>
        </w:rPr>
      </w:pPr>
      <w:r w:rsidRPr="00DB6ED9">
        <w:rPr>
          <w:sz w:val="32"/>
          <w:szCs w:val="32"/>
        </w:rPr>
        <w:t>Rejected Requests</w:t>
      </w:r>
    </w:p>
    <w:p w14:paraId="7D32C482" w14:textId="77777777" w:rsidR="00DB6ED9" w:rsidRPr="00DB6ED9" w:rsidRDefault="00DB6ED9" w:rsidP="00DB6ED9">
      <w:pPr>
        <w:rPr>
          <w:sz w:val="32"/>
          <w:szCs w:val="32"/>
        </w:rPr>
      </w:pPr>
    </w:p>
    <w:p w14:paraId="1FA99F19" w14:textId="77777777" w:rsidR="00DB6ED9" w:rsidRPr="00DB6ED9" w:rsidRDefault="00DB6ED9" w:rsidP="00DB6ED9">
      <w:pPr>
        <w:rPr>
          <w:sz w:val="32"/>
          <w:szCs w:val="32"/>
        </w:rPr>
      </w:pPr>
      <w:r w:rsidRPr="00DB6ED9">
        <w:rPr>
          <w:sz w:val="32"/>
          <w:szCs w:val="32"/>
        </w:rPr>
        <w:t>Approved Days</w:t>
      </w:r>
    </w:p>
    <w:p w14:paraId="49493CE7" w14:textId="77777777" w:rsidR="00DB6ED9" w:rsidRPr="00DB6ED9" w:rsidRDefault="00DB6ED9" w:rsidP="00DB6ED9">
      <w:pPr>
        <w:rPr>
          <w:sz w:val="32"/>
          <w:szCs w:val="32"/>
        </w:rPr>
      </w:pPr>
    </w:p>
    <w:p w14:paraId="19B233F3" w14:textId="77777777" w:rsidR="00DB6ED9" w:rsidRPr="00DB6ED9" w:rsidRDefault="00DB6ED9" w:rsidP="00DB6ED9">
      <w:pPr>
        <w:rPr>
          <w:sz w:val="32"/>
          <w:szCs w:val="32"/>
        </w:rPr>
      </w:pPr>
      <w:r w:rsidRPr="00DB6ED9">
        <w:rPr>
          <w:sz w:val="32"/>
          <w:szCs w:val="32"/>
        </w:rPr>
        <w:t>Approval Rate</w:t>
      </w:r>
    </w:p>
    <w:p w14:paraId="647FB66F" w14:textId="77777777" w:rsidR="00DB6ED9" w:rsidRPr="00DB6ED9" w:rsidRDefault="00000000" w:rsidP="00DB6ED9">
      <w:pPr>
        <w:rPr>
          <w:sz w:val="32"/>
          <w:szCs w:val="32"/>
        </w:rPr>
      </w:pPr>
      <w:r>
        <w:rPr>
          <w:sz w:val="32"/>
          <w:szCs w:val="32"/>
        </w:rPr>
        <w:pict w14:anchorId="0BD98BEC">
          <v:rect id="_x0000_i1226" style="width:0;height:1.5pt" o:hralign="center" o:hrstd="t" o:hr="t" fillcolor="#a0a0a0" stroked="f"/>
        </w:pict>
      </w:r>
    </w:p>
    <w:p w14:paraId="1286B344" w14:textId="77777777" w:rsidR="00DB6ED9" w:rsidRPr="00DB6ED9" w:rsidRDefault="00DB6ED9" w:rsidP="00DB6ED9">
      <w:pPr>
        <w:rPr>
          <w:b/>
          <w:bCs/>
          <w:sz w:val="32"/>
          <w:szCs w:val="32"/>
        </w:rPr>
      </w:pPr>
      <w:r w:rsidRPr="00DB6ED9">
        <w:rPr>
          <w:b/>
          <w:bCs/>
          <w:sz w:val="32"/>
          <w:szCs w:val="32"/>
        </w:rPr>
        <w:t>202. Why?</w:t>
      </w:r>
    </w:p>
    <w:p w14:paraId="5498039B" w14:textId="77777777" w:rsidR="00DB6ED9" w:rsidRPr="00DB6ED9" w:rsidRDefault="00DB6ED9" w:rsidP="00DB6ED9">
      <w:pPr>
        <w:rPr>
          <w:sz w:val="32"/>
          <w:szCs w:val="32"/>
        </w:rPr>
      </w:pPr>
      <w:r w:rsidRPr="00DB6ED9">
        <w:rPr>
          <w:sz w:val="32"/>
          <w:szCs w:val="32"/>
        </w:rPr>
        <w:t>A polished report with incorrect numbers is:</w:t>
      </w:r>
    </w:p>
    <w:p w14:paraId="66CF2B38" w14:textId="77777777" w:rsidR="00DB6ED9" w:rsidRPr="00DB6ED9" w:rsidRDefault="00DB6ED9" w:rsidP="00DB6ED9">
      <w:pPr>
        <w:rPr>
          <w:b/>
          <w:bCs/>
          <w:sz w:val="32"/>
          <w:szCs w:val="32"/>
        </w:rPr>
      </w:pPr>
      <w:r w:rsidRPr="00DB6ED9">
        <w:rPr>
          <w:b/>
          <w:bCs/>
          <w:sz w:val="32"/>
          <w:szCs w:val="32"/>
        </w:rPr>
        <w:t>Worse than an ugly correct report.</w:t>
      </w:r>
    </w:p>
    <w:p w14:paraId="34BA0259" w14:textId="77777777" w:rsidR="00DB6ED9" w:rsidRPr="00DB6ED9" w:rsidRDefault="00000000" w:rsidP="00DB6ED9">
      <w:pPr>
        <w:rPr>
          <w:sz w:val="32"/>
          <w:szCs w:val="32"/>
        </w:rPr>
      </w:pPr>
      <w:r>
        <w:rPr>
          <w:sz w:val="32"/>
          <w:szCs w:val="32"/>
        </w:rPr>
        <w:pict w14:anchorId="33D9A5CA">
          <v:rect id="_x0000_i1227" style="width:0;height:1.5pt" o:hralign="center" o:hrstd="t" o:hr="t" fillcolor="#a0a0a0" stroked="f"/>
        </w:pict>
      </w:r>
    </w:p>
    <w:p w14:paraId="5EF8E599" w14:textId="77777777" w:rsidR="00DB6ED9" w:rsidRPr="00DB6ED9" w:rsidRDefault="00DB6ED9" w:rsidP="00DB6ED9">
      <w:pPr>
        <w:rPr>
          <w:b/>
          <w:bCs/>
          <w:sz w:val="32"/>
          <w:szCs w:val="32"/>
        </w:rPr>
      </w:pPr>
      <w:r w:rsidRPr="00DB6ED9">
        <w:rPr>
          <w:b/>
          <w:bCs/>
          <w:sz w:val="32"/>
          <w:szCs w:val="32"/>
        </w:rPr>
        <w:t>PART BO — RESET REPORT BEFORE PUBLISHING</w:t>
      </w:r>
    </w:p>
    <w:p w14:paraId="0D8D138C" w14:textId="77777777" w:rsidR="00DB6ED9" w:rsidRPr="00DB6ED9" w:rsidRDefault="00DB6ED9" w:rsidP="00DB6ED9">
      <w:pPr>
        <w:rPr>
          <w:b/>
          <w:bCs/>
          <w:sz w:val="32"/>
          <w:szCs w:val="32"/>
        </w:rPr>
      </w:pPr>
      <w:r w:rsidRPr="00DB6ED9">
        <w:rPr>
          <w:b/>
          <w:bCs/>
          <w:sz w:val="32"/>
          <w:szCs w:val="32"/>
        </w:rPr>
        <w:t>203. Important</w:t>
      </w:r>
    </w:p>
    <w:p w14:paraId="7833AA16" w14:textId="77777777" w:rsidR="00DB6ED9" w:rsidRPr="00DB6ED9" w:rsidRDefault="00DB6ED9" w:rsidP="00DB6ED9">
      <w:pPr>
        <w:rPr>
          <w:sz w:val="32"/>
          <w:szCs w:val="32"/>
        </w:rPr>
      </w:pPr>
      <w:r w:rsidRPr="00DB6ED9">
        <w:rPr>
          <w:sz w:val="32"/>
          <w:szCs w:val="32"/>
        </w:rPr>
        <w:t>Do not accidentally publish while testing:</w:t>
      </w:r>
    </w:p>
    <w:p w14:paraId="71111217" w14:textId="77777777" w:rsidR="00DB6ED9" w:rsidRPr="00DB6ED9" w:rsidRDefault="00DB6ED9" w:rsidP="00DB6ED9">
      <w:pPr>
        <w:rPr>
          <w:sz w:val="32"/>
          <w:szCs w:val="32"/>
        </w:rPr>
      </w:pPr>
      <w:r w:rsidRPr="00DB6ED9">
        <w:rPr>
          <w:sz w:val="32"/>
          <w:szCs w:val="32"/>
        </w:rPr>
        <w:t>Employee = Hana</w:t>
      </w:r>
    </w:p>
    <w:p w14:paraId="36EFDF30" w14:textId="77777777" w:rsidR="00DB6ED9" w:rsidRPr="00DB6ED9" w:rsidRDefault="00DB6ED9" w:rsidP="00DB6ED9">
      <w:pPr>
        <w:rPr>
          <w:sz w:val="32"/>
          <w:szCs w:val="32"/>
        </w:rPr>
      </w:pPr>
    </w:p>
    <w:p w14:paraId="2B51FE65" w14:textId="77777777" w:rsidR="00DB6ED9" w:rsidRPr="00DB6ED9" w:rsidRDefault="00DB6ED9" w:rsidP="00DB6ED9">
      <w:pPr>
        <w:rPr>
          <w:sz w:val="32"/>
          <w:szCs w:val="32"/>
        </w:rPr>
      </w:pPr>
      <w:r w:rsidRPr="00DB6ED9">
        <w:rPr>
          <w:sz w:val="32"/>
          <w:szCs w:val="32"/>
        </w:rPr>
        <w:t>Department = Finance</w:t>
      </w:r>
    </w:p>
    <w:p w14:paraId="039926E3" w14:textId="77777777" w:rsidR="00DB6ED9" w:rsidRPr="00DB6ED9" w:rsidRDefault="00DB6ED9" w:rsidP="00DB6ED9">
      <w:pPr>
        <w:rPr>
          <w:sz w:val="32"/>
          <w:szCs w:val="32"/>
        </w:rPr>
      </w:pPr>
    </w:p>
    <w:p w14:paraId="25757CCD" w14:textId="77777777" w:rsidR="00DB6ED9" w:rsidRPr="00DB6ED9" w:rsidRDefault="00DB6ED9" w:rsidP="00DB6ED9">
      <w:pPr>
        <w:rPr>
          <w:sz w:val="32"/>
          <w:szCs w:val="32"/>
        </w:rPr>
      </w:pPr>
      <w:r w:rsidRPr="00DB6ED9">
        <w:rPr>
          <w:sz w:val="32"/>
          <w:szCs w:val="32"/>
        </w:rPr>
        <w:t>Status = Rejected</w:t>
      </w:r>
    </w:p>
    <w:p w14:paraId="27419001" w14:textId="77777777" w:rsidR="00DB6ED9" w:rsidRPr="00DB6ED9" w:rsidRDefault="00DB6ED9" w:rsidP="00DB6ED9">
      <w:pPr>
        <w:rPr>
          <w:sz w:val="32"/>
          <w:szCs w:val="32"/>
        </w:rPr>
      </w:pPr>
      <w:r w:rsidRPr="00DB6ED9">
        <w:rPr>
          <w:sz w:val="32"/>
          <w:szCs w:val="32"/>
        </w:rPr>
        <w:t>unless this is intentional default state.</w:t>
      </w:r>
    </w:p>
    <w:p w14:paraId="193E2D70" w14:textId="77777777" w:rsidR="00DB6ED9" w:rsidRPr="00DB6ED9" w:rsidRDefault="00000000" w:rsidP="00DB6ED9">
      <w:pPr>
        <w:rPr>
          <w:sz w:val="32"/>
          <w:szCs w:val="32"/>
        </w:rPr>
      </w:pPr>
      <w:r>
        <w:rPr>
          <w:sz w:val="32"/>
          <w:szCs w:val="32"/>
        </w:rPr>
        <w:pict w14:anchorId="3FBA140B">
          <v:rect id="_x0000_i1228" style="width:0;height:1.5pt" o:hralign="center" o:hrstd="t" o:hr="t" fillcolor="#a0a0a0" stroked="f"/>
        </w:pict>
      </w:r>
    </w:p>
    <w:p w14:paraId="0161E893" w14:textId="77777777" w:rsidR="00DB6ED9" w:rsidRPr="00DB6ED9" w:rsidRDefault="00DB6ED9" w:rsidP="00DB6ED9">
      <w:pPr>
        <w:rPr>
          <w:b/>
          <w:bCs/>
          <w:sz w:val="32"/>
          <w:szCs w:val="32"/>
        </w:rPr>
      </w:pPr>
      <w:r w:rsidRPr="00DB6ED9">
        <w:rPr>
          <w:b/>
          <w:bCs/>
          <w:sz w:val="32"/>
          <w:szCs w:val="32"/>
        </w:rPr>
        <w:t>204. Set Desired Default</w:t>
      </w:r>
    </w:p>
    <w:p w14:paraId="2423FC70" w14:textId="77777777" w:rsidR="00DB6ED9" w:rsidRPr="00DB6ED9" w:rsidRDefault="00DB6ED9" w:rsidP="00DB6ED9">
      <w:pPr>
        <w:rPr>
          <w:sz w:val="32"/>
          <w:szCs w:val="32"/>
        </w:rPr>
      </w:pPr>
      <w:r w:rsidRPr="00DB6ED9">
        <w:rPr>
          <w:sz w:val="32"/>
          <w:szCs w:val="32"/>
        </w:rPr>
        <w:t>Before Save/Publish:</w:t>
      </w:r>
    </w:p>
    <w:p w14:paraId="13980E89" w14:textId="77777777" w:rsidR="00DB6ED9" w:rsidRPr="00DB6ED9" w:rsidRDefault="00DB6ED9" w:rsidP="00DB6ED9">
      <w:pPr>
        <w:rPr>
          <w:b/>
          <w:bCs/>
          <w:sz w:val="32"/>
          <w:szCs w:val="32"/>
        </w:rPr>
      </w:pPr>
      <w:r w:rsidRPr="00DB6ED9">
        <w:rPr>
          <w:b/>
          <w:bCs/>
          <w:sz w:val="32"/>
          <w:szCs w:val="32"/>
        </w:rPr>
        <w:t>Clear test filters</w:t>
      </w:r>
    </w:p>
    <w:p w14:paraId="4B726570" w14:textId="77777777" w:rsidR="00DB6ED9" w:rsidRPr="00DB6ED9" w:rsidRDefault="00DB6ED9" w:rsidP="00DB6ED9">
      <w:pPr>
        <w:rPr>
          <w:b/>
          <w:bCs/>
          <w:sz w:val="32"/>
          <w:szCs w:val="32"/>
        </w:rPr>
      </w:pPr>
      <w:r w:rsidRPr="00DB6ED9">
        <w:rPr>
          <w:b/>
          <w:bCs/>
          <w:sz w:val="32"/>
          <w:szCs w:val="32"/>
        </w:rPr>
        <w:t>Set normal Slicer state</w:t>
      </w:r>
    </w:p>
    <w:p w14:paraId="7EAA5CB4" w14:textId="77777777" w:rsidR="00DB6ED9" w:rsidRPr="00DB6ED9" w:rsidRDefault="00DB6ED9" w:rsidP="00DB6ED9">
      <w:pPr>
        <w:rPr>
          <w:b/>
          <w:bCs/>
          <w:sz w:val="32"/>
          <w:szCs w:val="32"/>
        </w:rPr>
      </w:pPr>
      <w:r w:rsidRPr="00DB6ED9">
        <w:rPr>
          <w:b/>
          <w:bCs/>
          <w:sz w:val="32"/>
          <w:szCs w:val="32"/>
        </w:rPr>
        <w:t>Navigate to Executive Overview</w:t>
      </w:r>
    </w:p>
    <w:p w14:paraId="68B353D5" w14:textId="77777777" w:rsidR="00DB6ED9" w:rsidRPr="00DB6ED9" w:rsidRDefault="00DB6ED9" w:rsidP="00DB6ED9">
      <w:pPr>
        <w:rPr>
          <w:b/>
          <w:bCs/>
          <w:sz w:val="32"/>
          <w:szCs w:val="32"/>
        </w:rPr>
      </w:pPr>
      <w:r w:rsidRPr="00DB6ED9">
        <w:rPr>
          <w:b/>
          <w:bCs/>
          <w:sz w:val="32"/>
          <w:szCs w:val="32"/>
        </w:rPr>
        <w:t>Check Bookmarks</w:t>
      </w:r>
    </w:p>
    <w:p w14:paraId="42A408B1" w14:textId="77777777" w:rsidR="00DB6ED9" w:rsidRPr="00DB6ED9" w:rsidRDefault="00000000" w:rsidP="00DB6ED9">
      <w:pPr>
        <w:rPr>
          <w:sz w:val="32"/>
          <w:szCs w:val="32"/>
        </w:rPr>
      </w:pPr>
      <w:r>
        <w:rPr>
          <w:sz w:val="32"/>
          <w:szCs w:val="32"/>
        </w:rPr>
        <w:pict w14:anchorId="609FC5C8">
          <v:rect id="_x0000_i1229" style="width:0;height:1.5pt" o:hralign="center" o:hrstd="t" o:hr="t" fillcolor="#a0a0a0" stroked="f"/>
        </w:pict>
      </w:r>
    </w:p>
    <w:p w14:paraId="29EE40E0" w14:textId="77777777" w:rsidR="00DB6ED9" w:rsidRPr="00DB6ED9" w:rsidRDefault="00DB6ED9" w:rsidP="00DB6ED9">
      <w:pPr>
        <w:rPr>
          <w:b/>
          <w:bCs/>
          <w:sz w:val="32"/>
          <w:szCs w:val="32"/>
        </w:rPr>
      </w:pPr>
      <w:r w:rsidRPr="00DB6ED9">
        <w:rPr>
          <w:b/>
          <w:bCs/>
          <w:sz w:val="32"/>
          <w:szCs w:val="32"/>
        </w:rPr>
        <w:t>PART BP — HIDDEN DRILLTHROUGH PAGES</w:t>
      </w:r>
    </w:p>
    <w:p w14:paraId="343B8B4C" w14:textId="77777777" w:rsidR="00DB6ED9" w:rsidRPr="00DB6ED9" w:rsidRDefault="00DB6ED9" w:rsidP="00DB6ED9">
      <w:pPr>
        <w:rPr>
          <w:b/>
          <w:bCs/>
          <w:sz w:val="32"/>
          <w:szCs w:val="32"/>
        </w:rPr>
      </w:pPr>
      <w:r w:rsidRPr="00DB6ED9">
        <w:rPr>
          <w:b/>
          <w:bCs/>
          <w:sz w:val="32"/>
          <w:szCs w:val="32"/>
        </w:rPr>
        <w:t>205. Employee Detail</w:t>
      </w:r>
    </w:p>
    <w:p w14:paraId="6B5BA5BE" w14:textId="77777777" w:rsidR="00DB6ED9" w:rsidRPr="00DB6ED9" w:rsidRDefault="00DB6ED9" w:rsidP="00DB6ED9">
      <w:pPr>
        <w:rPr>
          <w:sz w:val="32"/>
          <w:szCs w:val="32"/>
        </w:rPr>
      </w:pPr>
      <w:r w:rsidRPr="00DB6ED9">
        <w:rPr>
          <w:sz w:val="32"/>
          <w:szCs w:val="32"/>
        </w:rPr>
        <w:t>Decide:</w:t>
      </w:r>
    </w:p>
    <w:p w14:paraId="35F260A3" w14:textId="77777777" w:rsidR="00DB6ED9" w:rsidRPr="00DB6ED9" w:rsidRDefault="00DB6ED9" w:rsidP="00DB6ED9">
      <w:pPr>
        <w:rPr>
          <w:b/>
          <w:bCs/>
          <w:sz w:val="32"/>
          <w:szCs w:val="32"/>
        </w:rPr>
      </w:pPr>
      <w:r w:rsidRPr="00DB6ED9">
        <w:rPr>
          <w:b/>
          <w:bCs/>
          <w:sz w:val="32"/>
          <w:szCs w:val="32"/>
        </w:rPr>
        <w:t>Visible or Hidden.</w:t>
      </w:r>
    </w:p>
    <w:p w14:paraId="2E72155F" w14:textId="77777777" w:rsidR="00DB6ED9" w:rsidRPr="00DB6ED9" w:rsidRDefault="00DB6ED9" w:rsidP="00DB6ED9">
      <w:pPr>
        <w:rPr>
          <w:sz w:val="32"/>
          <w:szCs w:val="32"/>
        </w:rPr>
      </w:pPr>
      <w:r w:rsidRPr="00DB6ED9">
        <w:rPr>
          <w:sz w:val="32"/>
          <w:szCs w:val="32"/>
        </w:rPr>
        <w:t>If intended mainly for Drillthrough:</w:t>
      </w:r>
    </w:p>
    <w:p w14:paraId="69AAB447" w14:textId="77777777" w:rsidR="00DB6ED9" w:rsidRPr="00DB6ED9" w:rsidRDefault="00DB6ED9" w:rsidP="00DB6ED9">
      <w:pPr>
        <w:rPr>
          <w:b/>
          <w:bCs/>
          <w:sz w:val="32"/>
          <w:szCs w:val="32"/>
        </w:rPr>
      </w:pPr>
      <w:r w:rsidRPr="00DB6ED9">
        <w:rPr>
          <w:b/>
          <w:bCs/>
          <w:sz w:val="32"/>
          <w:szCs w:val="32"/>
        </w:rPr>
        <w:t>Hidden can provide cleaner navigation.</w:t>
      </w:r>
    </w:p>
    <w:p w14:paraId="54D2EEAB" w14:textId="77777777" w:rsidR="00DB6ED9" w:rsidRPr="00DB6ED9" w:rsidRDefault="00000000" w:rsidP="00DB6ED9">
      <w:pPr>
        <w:rPr>
          <w:sz w:val="32"/>
          <w:szCs w:val="32"/>
        </w:rPr>
      </w:pPr>
      <w:r>
        <w:rPr>
          <w:sz w:val="32"/>
          <w:szCs w:val="32"/>
        </w:rPr>
        <w:pict w14:anchorId="6C73770D">
          <v:rect id="_x0000_i1230" style="width:0;height:1.5pt" o:hralign="center" o:hrstd="t" o:hr="t" fillcolor="#a0a0a0" stroked="f"/>
        </w:pict>
      </w:r>
    </w:p>
    <w:p w14:paraId="3B1AFF05" w14:textId="77777777" w:rsidR="00DB6ED9" w:rsidRPr="00DB6ED9" w:rsidRDefault="00DB6ED9" w:rsidP="00DB6ED9">
      <w:pPr>
        <w:rPr>
          <w:b/>
          <w:bCs/>
          <w:sz w:val="32"/>
          <w:szCs w:val="32"/>
        </w:rPr>
      </w:pPr>
      <w:r w:rsidRPr="00DB6ED9">
        <w:rPr>
          <w:b/>
          <w:bCs/>
          <w:sz w:val="32"/>
          <w:szCs w:val="32"/>
        </w:rPr>
        <w:t>206. But</w:t>
      </w:r>
    </w:p>
    <w:p w14:paraId="15B6480C" w14:textId="77777777" w:rsidR="00DB6ED9" w:rsidRPr="00DB6ED9" w:rsidRDefault="00DB6ED9" w:rsidP="00DB6ED9">
      <w:pPr>
        <w:rPr>
          <w:sz w:val="32"/>
          <w:szCs w:val="32"/>
        </w:rPr>
      </w:pPr>
      <w:r w:rsidRPr="00DB6ED9">
        <w:rPr>
          <w:sz w:val="32"/>
          <w:szCs w:val="32"/>
        </w:rPr>
        <w:t>If users need direct employee search:</w:t>
      </w:r>
    </w:p>
    <w:p w14:paraId="0CF6B70D" w14:textId="77777777" w:rsidR="00DB6ED9" w:rsidRPr="00DB6ED9" w:rsidRDefault="00DB6ED9" w:rsidP="00DB6ED9">
      <w:pPr>
        <w:rPr>
          <w:sz w:val="32"/>
          <w:szCs w:val="32"/>
        </w:rPr>
      </w:pPr>
      <w:r w:rsidRPr="00DB6ED9">
        <w:rPr>
          <w:sz w:val="32"/>
          <w:szCs w:val="32"/>
        </w:rPr>
        <w:t>Keep it:</w:t>
      </w:r>
    </w:p>
    <w:p w14:paraId="6FD91429" w14:textId="77777777" w:rsidR="00DB6ED9" w:rsidRPr="00DB6ED9" w:rsidRDefault="00DB6ED9" w:rsidP="00DB6ED9">
      <w:pPr>
        <w:rPr>
          <w:b/>
          <w:bCs/>
          <w:sz w:val="32"/>
          <w:szCs w:val="32"/>
        </w:rPr>
      </w:pPr>
      <w:r w:rsidRPr="00DB6ED9">
        <w:rPr>
          <w:b/>
          <w:bCs/>
          <w:sz w:val="32"/>
          <w:szCs w:val="32"/>
        </w:rPr>
        <w:t>Visible</w:t>
      </w:r>
    </w:p>
    <w:p w14:paraId="75E749B3" w14:textId="77777777" w:rsidR="00DB6ED9" w:rsidRPr="00DB6ED9" w:rsidRDefault="00DB6ED9" w:rsidP="00DB6ED9">
      <w:pPr>
        <w:rPr>
          <w:sz w:val="32"/>
          <w:szCs w:val="32"/>
        </w:rPr>
      </w:pPr>
      <w:r w:rsidRPr="00DB6ED9">
        <w:rPr>
          <w:sz w:val="32"/>
          <w:szCs w:val="32"/>
        </w:rPr>
        <w:t>with an Employee Slicer/Search.</w:t>
      </w:r>
    </w:p>
    <w:p w14:paraId="45034BF1" w14:textId="77777777" w:rsidR="00DB6ED9" w:rsidRPr="00DB6ED9" w:rsidRDefault="00DB6ED9" w:rsidP="00DB6ED9">
      <w:pPr>
        <w:rPr>
          <w:sz w:val="32"/>
          <w:szCs w:val="32"/>
        </w:rPr>
      </w:pPr>
      <w:r w:rsidRPr="00DB6ED9">
        <w:rPr>
          <w:sz w:val="32"/>
          <w:szCs w:val="32"/>
        </w:rPr>
        <w:t>Business experience determines:</w:t>
      </w:r>
    </w:p>
    <w:p w14:paraId="2A853664" w14:textId="77777777" w:rsidR="00DB6ED9" w:rsidRPr="00DB6ED9" w:rsidRDefault="00DB6ED9" w:rsidP="00DB6ED9">
      <w:pPr>
        <w:rPr>
          <w:b/>
          <w:bCs/>
          <w:sz w:val="32"/>
          <w:szCs w:val="32"/>
        </w:rPr>
      </w:pPr>
      <w:r w:rsidRPr="00DB6ED9">
        <w:rPr>
          <w:b/>
          <w:bCs/>
          <w:sz w:val="32"/>
          <w:szCs w:val="32"/>
        </w:rPr>
        <w:t>Page visibility.</w:t>
      </w:r>
    </w:p>
    <w:p w14:paraId="53846C00" w14:textId="77777777" w:rsidR="00DB6ED9" w:rsidRPr="00DB6ED9" w:rsidRDefault="00000000" w:rsidP="00DB6ED9">
      <w:pPr>
        <w:rPr>
          <w:sz w:val="32"/>
          <w:szCs w:val="32"/>
        </w:rPr>
      </w:pPr>
      <w:r>
        <w:rPr>
          <w:sz w:val="32"/>
          <w:szCs w:val="32"/>
        </w:rPr>
        <w:pict w14:anchorId="24AB0F0E">
          <v:rect id="_x0000_i1231" style="width:0;height:1.5pt" o:hralign="center" o:hrstd="t" o:hr="t" fillcolor="#a0a0a0" stroked="f"/>
        </w:pict>
      </w:r>
    </w:p>
    <w:p w14:paraId="1A301564" w14:textId="77777777" w:rsidR="00DB6ED9" w:rsidRPr="00DB6ED9" w:rsidRDefault="00DB6ED9" w:rsidP="00DB6ED9">
      <w:pPr>
        <w:rPr>
          <w:b/>
          <w:bCs/>
          <w:sz w:val="32"/>
          <w:szCs w:val="32"/>
        </w:rPr>
      </w:pPr>
      <w:r w:rsidRPr="00DB6ED9">
        <w:rPr>
          <w:b/>
          <w:bCs/>
          <w:sz w:val="32"/>
          <w:szCs w:val="32"/>
        </w:rPr>
        <w:t>PART BQ — FINAL REPORT STRUCTURE</w:t>
      </w:r>
    </w:p>
    <w:p w14:paraId="41B16B8E" w14:textId="77777777" w:rsidR="00DB6ED9" w:rsidRPr="00DB6ED9" w:rsidRDefault="00DB6ED9" w:rsidP="00DB6ED9">
      <w:pPr>
        <w:rPr>
          <w:b/>
          <w:bCs/>
          <w:sz w:val="32"/>
          <w:szCs w:val="32"/>
        </w:rPr>
      </w:pPr>
      <w:r w:rsidRPr="00DB6ED9">
        <w:rPr>
          <w:b/>
          <w:bCs/>
          <w:sz w:val="32"/>
          <w:szCs w:val="32"/>
        </w:rPr>
        <w:t>207. Executive Overview</w:t>
      </w:r>
    </w:p>
    <w:p w14:paraId="4E77F256" w14:textId="77777777" w:rsidR="00DB6ED9" w:rsidRPr="00DB6ED9" w:rsidRDefault="00DB6ED9" w:rsidP="00DB6ED9">
      <w:pPr>
        <w:rPr>
          <w:sz w:val="32"/>
          <w:szCs w:val="32"/>
        </w:rPr>
      </w:pPr>
      <w:r w:rsidRPr="00DB6ED9">
        <w:rPr>
          <w:sz w:val="32"/>
          <w:szCs w:val="32"/>
        </w:rPr>
        <w:t>Required:</w:t>
      </w:r>
    </w:p>
    <w:p w14:paraId="6A98BF95" w14:textId="77777777" w:rsidR="00DB6ED9" w:rsidRPr="00DB6ED9" w:rsidRDefault="00DB6ED9" w:rsidP="00DB6ED9">
      <w:pPr>
        <w:rPr>
          <w:sz w:val="32"/>
          <w:szCs w:val="32"/>
        </w:rPr>
      </w:pPr>
      <w:r w:rsidRPr="00DB6ED9">
        <w:rPr>
          <w:sz w:val="32"/>
          <w:szCs w:val="32"/>
        </w:rPr>
        <w:t>5 KPI Cards</w:t>
      </w:r>
    </w:p>
    <w:p w14:paraId="00FA9804" w14:textId="77777777" w:rsidR="00DB6ED9" w:rsidRPr="00DB6ED9" w:rsidRDefault="00DB6ED9" w:rsidP="00DB6ED9">
      <w:pPr>
        <w:rPr>
          <w:sz w:val="32"/>
          <w:szCs w:val="32"/>
        </w:rPr>
      </w:pPr>
    </w:p>
    <w:p w14:paraId="28A67F9C" w14:textId="77777777" w:rsidR="00DB6ED9" w:rsidRPr="00DB6ED9" w:rsidRDefault="00DB6ED9" w:rsidP="00DB6ED9">
      <w:pPr>
        <w:rPr>
          <w:sz w:val="32"/>
          <w:szCs w:val="32"/>
        </w:rPr>
      </w:pPr>
      <w:r w:rsidRPr="00DB6ED9">
        <w:rPr>
          <w:sz w:val="32"/>
          <w:szCs w:val="32"/>
        </w:rPr>
        <w:t>Department Chart</w:t>
      </w:r>
    </w:p>
    <w:p w14:paraId="167A5952" w14:textId="77777777" w:rsidR="00DB6ED9" w:rsidRPr="00DB6ED9" w:rsidRDefault="00DB6ED9" w:rsidP="00DB6ED9">
      <w:pPr>
        <w:rPr>
          <w:sz w:val="32"/>
          <w:szCs w:val="32"/>
        </w:rPr>
      </w:pPr>
    </w:p>
    <w:p w14:paraId="6EC14F01" w14:textId="77777777" w:rsidR="00DB6ED9" w:rsidRPr="00DB6ED9" w:rsidRDefault="00DB6ED9" w:rsidP="00DB6ED9">
      <w:pPr>
        <w:rPr>
          <w:sz w:val="32"/>
          <w:szCs w:val="32"/>
        </w:rPr>
      </w:pPr>
      <w:r w:rsidRPr="00DB6ED9">
        <w:rPr>
          <w:sz w:val="32"/>
          <w:szCs w:val="32"/>
        </w:rPr>
        <w:t>Leave Type Chart</w:t>
      </w:r>
    </w:p>
    <w:p w14:paraId="0900C201" w14:textId="77777777" w:rsidR="00DB6ED9" w:rsidRPr="00DB6ED9" w:rsidRDefault="00DB6ED9" w:rsidP="00DB6ED9">
      <w:pPr>
        <w:rPr>
          <w:sz w:val="32"/>
          <w:szCs w:val="32"/>
        </w:rPr>
      </w:pPr>
    </w:p>
    <w:p w14:paraId="7D1F5A21" w14:textId="77777777" w:rsidR="00DB6ED9" w:rsidRPr="00DB6ED9" w:rsidRDefault="00DB6ED9" w:rsidP="00DB6ED9">
      <w:pPr>
        <w:rPr>
          <w:sz w:val="32"/>
          <w:szCs w:val="32"/>
        </w:rPr>
      </w:pPr>
      <w:r w:rsidRPr="00DB6ED9">
        <w:rPr>
          <w:sz w:val="32"/>
          <w:szCs w:val="32"/>
        </w:rPr>
        <w:t>Status Chart</w:t>
      </w:r>
    </w:p>
    <w:p w14:paraId="36D1A5EA" w14:textId="77777777" w:rsidR="00DB6ED9" w:rsidRPr="00DB6ED9" w:rsidRDefault="00DB6ED9" w:rsidP="00DB6ED9">
      <w:pPr>
        <w:rPr>
          <w:sz w:val="32"/>
          <w:szCs w:val="32"/>
        </w:rPr>
      </w:pPr>
    </w:p>
    <w:p w14:paraId="23D6DAA6" w14:textId="77777777" w:rsidR="00DB6ED9" w:rsidRPr="00DB6ED9" w:rsidRDefault="00DB6ED9" w:rsidP="00DB6ED9">
      <w:pPr>
        <w:rPr>
          <w:sz w:val="32"/>
          <w:szCs w:val="32"/>
        </w:rPr>
      </w:pPr>
      <w:r w:rsidRPr="00DB6ED9">
        <w:rPr>
          <w:sz w:val="32"/>
          <w:szCs w:val="32"/>
        </w:rPr>
        <w:t>Trend</w:t>
      </w:r>
    </w:p>
    <w:p w14:paraId="048EE794" w14:textId="77777777" w:rsidR="00DB6ED9" w:rsidRPr="00DB6ED9" w:rsidRDefault="00DB6ED9" w:rsidP="00DB6ED9">
      <w:pPr>
        <w:rPr>
          <w:sz w:val="32"/>
          <w:szCs w:val="32"/>
        </w:rPr>
      </w:pPr>
    </w:p>
    <w:p w14:paraId="7956C100" w14:textId="77777777" w:rsidR="00DB6ED9" w:rsidRPr="00DB6ED9" w:rsidRDefault="00DB6ED9" w:rsidP="00DB6ED9">
      <w:pPr>
        <w:rPr>
          <w:sz w:val="32"/>
          <w:szCs w:val="32"/>
        </w:rPr>
      </w:pPr>
      <w:r w:rsidRPr="00DB6ED9">
        <w:rPr>
          <w:sz w:val="32"/>
          <w:szCs w:val="32"/>
        </w:rPr>
        <w:t>Year Slicer</w:t>
      </w:r>
    </w:p>
    <w:p w14:paraId="10370B99" w14:textId="77777777" w:rsidR="00DB6ED9" w:rsidRPr="00DB6ED9" w:rsidRDefault="00DB6ED9" w:rsidP="00DB6ED9">
      <w:pPr>
        <w:rPr>
          <w:sz w:val="32"/>
          <w:szCs w:val="32"/>
        </w:rPr>
      </w:pPr>
    </w:p>
    <w:p w14:paraId="2AC4A3F5" w14:textId="77777777" w:rsidR="00DB6ED9" w:rsidRPr="00DB6ED9" w:rsidRDefault="00DB6ED9" w:rsidP="00DB6ED9">
      <w:pPr>
        <w:rPr>
          <w:sz w:val="32"/>
          <w:szCs w:val="32"/>
        </w:rPr>
      </w:pPr>
      <w:r w:rsidRPr="00DB6ED9">
        <w:rPr>
          <w:sz w:val="32"/>
          <w:szCs w:val="32"/>
        </w:rPr>
        <w:t>Department Slicer</w:t>
      </w:r>
    </w:p>
    <w:p w14:paraId="54D2AA65" w14:textId="77777777" w:rsidR="00DB6ED9" w:rsidRPr="00DB6ED9" w:rsidRDefault="00DB6ED9" w:rsidP="00DB6ED9">
      <w:pPr>
        <w:rPr>
          <w:sz w:val="32"/>
          <w:szCs w:val="32"/>
        </w:rPr>
      </w:pPr>
    </w:p>
    <w:p w14:paraId="30DFCDF8" w14:textId="77777777" w:rsidR="00DB6ED9" w:rsidRPr="00DB6ED9" w:rsidRDefault="00DB6ED9" w:rsidP="00DB6ED9">
      <w:pPr>
        <w:rPr>
          <w:sz w:val="32"/>
          <w:szCs w:val="32"/>
        </w:rPr>
      </w:pPr>
      <w:r w:rsidRPr="00DB6ED9">
        <w:rPr>
          <w:sz w:val="32"/>
          <w:szCs w:val="32"/>
        </w:rPr>
        <w:t>Leave Type Slicer</w:t>
      </w:r>
    </w:p>
    <w:p w14:paraId="14ED5E71" w14:textId="77777777" w:rsidR="00DB6ED9" w:rsidRPr="00DB6ED9" w:rsidRDefault="00000000" w:rsidP="00DB6ED9">
      <w:pPr>
        <w:rPr>
          <w:sz w:val="32"/>
          <w:szCs w:val="32"/>
        </w:rPr>
      </w:pPr>
      <w:r>
        <w:rPr>
          <w:sz w:val="32"/>
          <w:szCs w:val="32"/>
        </w:rPr>
        <w:pict w14:anchorId="516D6420">
          <v:rect id="_x0000_i1232" style="width:0;height:1.5pt" o:hralign="center" o:hrstd="t" o:hr="t" fillcolor="#a0a0a0" stroked="f"/>
        </w:pict>
      </w:r>
    </w:p>
    <w:p w14:paraId="714CC321" w14:textId="77777777" w:rsidR="00DB6ED9" w:rsidRPr="00DB6ED9" w:rsidRDefault="00DB6ED9" w:rsidP="00DB6ED9">
      <w:pPr>
        <w:rPr>
          <w:b/>
          <w:bCs/>
          <w:sz w:val="32"/>
          <w:szCs w:val="32"/>
        </w:rPr>
      </w:pPr>
      <w:r w:rsidRPr="00DB6ED9">
        <w:rPr>
          <w:b/>
          <w:bCs/>
          <w:sz w:val="32"/>
          <w:szCs w:val="32"/>
        </w:rPr>
        <w:t>208. Department Analysis</w:t>
      </w:r>
    </w:p>
    <w:p w14:paraId="28E6BE07" w14:textId="77777777" w:rsidR="00DB6ED9" w:rsidRPr="00DB6ED9" w:rsidRDefault="00DB6ED9" w:rsidP="00DB6ED9">
      <w:pPr>
        <w:rPr>
          <w:sz w:val="32"/>
          <w:szCs w:val="32"/>
        </w:rPr>
      </w:pPr>
      <w:r w:rsidRPr="00DB6ED9">
        <w:rPr>
          <w:sz w:val="32"/>
          <w:szCs w:val="32"/>
        </w:rPr>
        <w:t>Required:</w:t>
      </w:r>
    </w:p>
    <w:p w14:paraId="3714E1E5" w14:textId="77777777" w:rsidR="00DB6ED9" w:rsidRPr="00DB6ED9" w:rsidRDefault="00DB6ED9" w:rsidP="00DB6ED9">
      <w:pPr>
        <w:rPr>
          <w:sz w:val="32"/>
          <w:szCs w:val="32"/>
        </w:rPr>
      </w:pPr>
      <w:r w:rsidRPr="00DB6ED9">
        <w:rPr>
          <w:sz w:val="32"/>
          <w:szCs w:val="32"/>
        </w:rPr>
        <w:t>Department Comparison</w:t>
      </w:r>
    </w:p>
    <w:p w14:paraId="372ACF61" w14:textId="77777777" w:rsidR="00DB6ED9" w:rsidRPr="00DB6ED9" w:rsidRDefault="00DB6ED9" w:rsidP="00DB6ED9">
      <w:pPr>
        <w:rPr>
          <w:sz w:val="32"/>
          <w:szCs w:val="32"/>
        </w:rPr>
      </w:pPr>
    </w:p>
    <w:p w14:paraId="00629721" w14:textId="77777777" w:rsidR="00DB6ED9" w:rsidRPr="00DB6ED9" w:rsidRDefault="00DB6ED9" w:rsidP="00DB6ED9">
      <w:pPr>
        <w:rPr>
          <w:sz w:val="32"/>
          <w:szCs w:val="32"/>
        </w:rPr>
      </w:pPr>
      <w:r w:rsidRPr="00DB6ED9">
        <w:rPr>
          <w:sz w:val="32"/>
          <w:szCs w:val="32"/>
        </w:rPr>
        <w:t>Approved Days</w:t>
      </w:r>
    </w:p>
    <w:p w14:paraId="614C8D20" w14:textId="77777777" w:rsidR="00DB6ED9" w:rsidRPr="00DB6ED9" w:rsidRDefault="00DB6ED9" w:rsidP="00DB6ED9">
      <w:pPr>
        <w:rPr>
          <w:sz w:val="32"/>
          <w:szCs w:val="32"/>
        </w:rPr>
      </w:pPr>
    </w:p>
    <w:p w14:paraId="50CEF10C" w14:textId="77777777" w:rsidR="00DB6ED9" w:rsidRPr="00DB6ED9" w:rsidRDefault="00DB6ED9" w:rsidP="00DB6ED9">
      <w:pPr>
        <w:rPr>
          <w:sz w:val="32"/>
          <w:szCs w:val="32"/>
        </w:rPr>
      </w:pPr>
      <w:r w:rsidRPr="00DB6ED9">
        <w:rPr>
          <w:sz w:val="32"/>
          <w:szCs w:val="32"/>
        </w:rPr>
        <w:t>Department Matrix</w:t>
      </w:r>
    </w:p>
    <w:p w14:paraId="2E023B38" w14:textId="77777777" w:rsidR="00DB6ED9" w:rsidRPr="00DB6ED9" w:rsidRDefault="00DB6ED9" w:rsidP="00DB6ED9">
      <w:pPr>
        <w:rPr>
          <w:sz w:val="32"/>
          <w:szCs w:val="32"/>
        </w:rPr>
      </w:pPr>
    </w:p>
    <w:p w14:paraId="26A68F5D" w14:textId="77777777" w:rsidR="00DB6ED9" w:rsidRPr="00DB6ED9" w:rsidRDefault="00DB6ED9" w:rsidP="00DB6ED9">
      <w:pPr>
        <w:rPr>
          <w:sz w:val="32"/>
          <w:szCs w:val="32"/>
        </w:rPr>
      </w:pPr>
      <w:r w:rsidRPr="00DB6ED9">
        <w:rPr>
          <w:sz w:val="32"/>
          <w:szCs w:val="32"/>
        </w:rPr>
        <w:t>Department × Leave Type</w:t>
      </w:r>
    </w:p>
    <w:p w14:paraId="5ED6A937" w14:textId="77777777" w:rsidR="00DB6ED9" w:rsidRPr="00DB6ED9" w:rsidRDefault="00DB6ED9" w:rsidP="00DB6ED9">
      <w:pPr>
        <w:rPr>
          <w:sz w:val="32"/>
          <w:szCs w:val="32"/>
        </w:rPr>
      </w:pPr>
    </w:p>
    <w:p w14:paraId="6C26994A" w14:textId="77777777" w:rsidR="00DB6ED9" w:rsidRPr="00DB6ED9" w:rsidRDefault="00DB6ED9" w:rsidP="00DB6ED9">
      <w:pPr>
        <w:rPr>
          <w:sz w:val="32"/>
          <w:szCs w:val="32"/>
        </w:rPr>
      </w:pPr>
      <w:r w:rsidRPr="00DB6ED9">
        <w:rPr>
          <w:sz w:val="32"/>
          <w:szCs w:val="32"/>
        </w:rPr>
        <w:t>Conditional Formatting</w:t>
      </w:r>
    </w:p>
    <w:p w14:paraId="1FD3A4D2" w14:textId="77777777" w:rsidR="00DB6ED9" w:rsidRPr="00DB6ED9" w:rsidRDefault="00000000" w:rsidP="00DB6ED9">
      <w:pPr>
        <w:rPr>
          <w:sz w:val="32"/>
          <w:szCs w:val="32"/>
        </w:rPr>
      </w:pPr>
      <w:r>
        <w:rPr>
          <w:sz w:val="32"/>
          <w:szCs w:val="32"/>
        </w:rPr>
        <w:pict w14:anchorId="6CA709DF">
          <v:rect id="_x0000_i1233" style="width:0;height:1.5pt" o:hralign="center" o:hrstd="t" o:hr="t" fillcolor="#a0a0a0" stroked="f"/>
        </w:pict>
      </w:r>
    </w:p>
    <w:p w14:paraId="1566C65D" w14:textId="77777777" w:rsidR="00DB6ED9" w:rsidRPr="00DB6ED9" w:rsidRDefault="00DB6ED9" w:rsidP="00DB6ED9">
      <w:pPr>
        <w:rPr>
          <w:b/>
          <w:bCs/>
          <w:sz w:val="32"/>
          <w:szCs w:val="32"/>
        </w:rPr>
      </w:pPr>
      <w:r w:rsidRPr="00DB6ED9">
        <w:rPr>
          <w:b/>
          <w:bCs/>
          <w:sz w:val="32"/>
          <w:szCs w:val="32"/>
        </w:rPr>
        <w:t>209. Leave Trends</w:t>
      </w:r>
    </w:p>
    <w:p w14:paraId="22D4887F" w14:textId="77777777" w:rsidR="00DB6ED9" w:rsidRPr="00DB6ED9" w:rsidRDefault="00DB6ED9" w:rsidP="00DB6ED9">
      <w:pPr>
        <w:rPr>
          <w:sz w:val="32"/>
          <w:szCs w:val="32"/>
        </w:rPr>
      </w:pPr>
      <w:r w:rsidRPr="00DB6ED9">
        <w:rPr>
          <w:sz w:val="32"/>
          <w:szCs w:val="32"/>
        </w:rPr>
        <w:t>Required:</w:t>
      </w:r>
    </w:p>
    <w:p w14:paraId="4E853824" w14:textId="77777777" w:rsidR="00DB6ED9" w:rsidRPr="00DB6ED9" w:rsidRDefault="00DB6ED9" w:rsidP="00DB6ED9">
      <w:pPr>
        <w:rPr>
          <w:sz w:val="32"/>
          <w:szCs w:val="32"/>
        </w:rPr>
      </w:pPr>
      <w:r w:rsidRPr="00DB6ED9">
        <w:rPr>
          <w:sz w:val="32"/>
          <w:szCs w:val="32"/>
        </w:rPr>
        <w:t>Monthly Trend</w:t>
      </w:r>
    </w:p>
    <w:p w14:paraId="67C7AC45" w14:textId="77777777" w:rsidR="00DB6ED9" w:rsidRPr="00DB6ED9" w:rsidRDefault="00DB6ED9" w:rsidP="00DB6ED9">
      <w:pPr>
        <w:rPr>
          <w:sz w:val="32"/>
          <w:szCs w:val="32"/>
        </w:rPr>
      </w:pPr>
    </w:p>
    <w:p w14:paraId="7228C22F" w14:textId="77777777" w:rsidR="00DB6ED9" w:rsidRPr="00DB6ED9" w:rsidRDefault="00DB6ED9" w:rsidP="00DB6ED9">
      <w:pPr>
        <w:rPr>
          <w:sz w:val="32"/>
          <w:szCs w:val="32"/>
        </w:rPr>
      </w:pPr>
      <w:r w:rsidRPr="00DB6ED9">
        <w:rPr>
          <w:sz w:val="32"/>
          <w:szCs w:val="32"/>
        </w:rPr>
        <w:t>YTD</w:t>
      </w:r>
    </w:p>
    <w:p w14:paraId="20AE6D3A" w14:textId="77777777" w:rsidR="00DB6ED9" w:rsidRPr="00DB6ED9" w:rsidRDefault="00DB6ED9" w:rsidP="00DB6ED9">
      <w:pPr>
        <w:rPr>
          <w:sz w:val="32"/>
          <w:szCs w:val="32"/>
        </w:rPr>
      </w:pPr>
    </w:p>
    <w:p w14:paraId="5EA11020" w14:textId="77777777" w:rsidR="00DB6ED9" w:rsidRPr="00DB6ED9" w:rsidRDefault="00DB6ED9" w:rsidP="00DB6ED9">
      <w:pPr>
        <w:rPr>
          <w:sz w:val="32"/>
          <w:szCs w:val="32"/>
        </w:rPr>
      </w:pPr>
      <w:r w:rsidRPr="00DB6ED9">
        <w:rPr>
          <w:sz w:val="32"/>
          <w:szCs w:val="32"/>
        </w:rPr>
        <w:t>Previous Year</w:t>
      </w:r>
    </w:p>
    <w:p w14:paraId="63F49575" w14:textId="77777777" w:rsidR="00DB6ED9" w:rsidRPr="00DB6ED9" w:rsidRDefault="00DB6ED9" w:rsidP="00DB6ED9">
      <w:pPr>
        <w:rPr>
          <w:sz w:val="32"/>
          <w:szCs w:val="32"/>
        </w:rPr>
      </w:pPr>
    </w:p>
    <w:p w14:paraId="391690AE" w14:textId="77777777" w:rsidR="00DB6ED9" w:rsidRPr="00DB6ED9" w:rsidRDefault="00DB6ED9" w:rsidP="00DB6ED9">
      <w:pPr>
        <w:rPr>
          <w:sz w:val="32"/>
          <w:szCs w:val="32"/>
        </w:rPr>
      </w:pPr>
      <w:r w:rsidRPr="00DB6ED9">
        <w:rPr>
          <w:sz w:val="32"/>
          <w:szCs w:val="32"/>
        </w:rPr>
        <w:t>YoY %</w:t>
      </w:r>
    </w:p>
    <w:p w14:paraId="31B9419F" w14:textId="77777777" w:rsidR="00DB6ED9" w:rsidRPr="00DB6ED9" w:rsidRDefault="00DB6ED9" w:rsidP="00DB6ED9">
      <w:pPr>
        <w:rPr>
          <w:sz w:val="32"/>
          <w:szCs w:val="32"/>
        </w:rPr>
      </w:pPr>
    </w:p>
    <w:p w14:paraId="2B174582" w14:textId="77777777" w:rsidR="00DB6ED9" w:rsidRPr="00DB6ED9" w:rsidRDefault="00DB6ED9" w:rsidP="00DB6ED9">
      <w:pPr>
        <w:rPr>
          <w:sz w:val="32"/>
          <w:szCs w:val="32"/>
        </w:rPr>
      </w:pPr>
      <w:r w:rsidRPr="00DB6ED9">
        <w:rPr>
          <w:sz w:val="32"/>
          <w:szCs w:val="32"/>
        </w:rPr>
        <w:t>Approved Days Trend</w:t>
      </w:r>
    </w:p>
    <w:p w14:paraId="36D2506A" w14:textId="77777777" w:rsidR="00DB6ED9" w:rsidRPr="00DB6ED9" w:rsidRDefault="00000000" w:rsidP="00DB6ED9">
      <w:pPr>
        <w:rPr>
          <w:sz w:val="32"/>
          <w:szCs w:val="32"/>
        </w:rPr>
      </w:pPr>
      <w:r>
        <w:rPr>
          <w:sz w:val="32"/>
          <w:szCs w:val="32"/>
        </w:rPr>
        <w:pict w14:anchorId="5F329F94">
          <v:rect id="_x0000_i1234" style="width:0;height:1.5pt" o:hralign="center" o:hrstd="t" o:hr="t" fillcolor="#a0a0a0" stroked="f"/>
        </w:pict>
      </w:r>
    </w:p>
    <w:p w14:paraId="3D63B139" w14:textId="77777777" w:rsidR="00DB6ED9" w:rsidRPr="00DB6ED9" w:rsidRDefault="00DB6ED9" w:rsidP="00DB6ED9">
      <w:pPr>
        <w:rPr>
          <w:b/>
          <w:bCs/>
          <w:sz w:val="32"/>
          <w:szCs w:val="32"/>
        </w:rPr>
      </w:pPr>
      <w:r w:rsidRPr="00DB6ED9">
        <w:rPr>
          <w:b/>
          <w:bCs/>
          <w:sz w:val="32"/>
          <w:szCs w:val="32"/>
        </w:rPr>
        <w:t>210. Employee Detail</w:t>
      </w:r>
    </w:p>
    <w:p w14:paraId="3492B2D2" w14:textId="77777777" w:rsidR="00DB6ED9" w:rsidRPr="00DB6ED9" w:rsidRDefault="00DB6ED9" w:rsidP="00DB6ED9">
      <w:pPr>
        <w:rPr>
          <w:sz w:val="32"/>
          <w:szCs w:val="32"/>
        </w:rPr>
      </w:pPr>
      <w:r w:rsidRPr="00DB6ED9">
        <w:rPr>
          <w:sz w:val="32"/>
          <w:szCs w:val="32"/>
        </w:rPr>
        <w:t>Required:</w:t>
      </w:r>
    </w:p>
    <w:p w14:paraId="7AE2F754" w14:textId="77777777" w:rsidR="00DB6ED9" w:rsidRPr="00DB6ED9" w:rsidRDefault="00DB6ED9" w:rsidP="00DB6ED9">
      <w:pPr>
        <w:rPr>
          <w:sz w:val="32"/>
          <w:szCs w:val="32"/>
        </w:rPr>
      </w:pPr>
      <w:r w:rsidRPr="00DB6ED9">
        <w:rPr>
          <w:sz w:val="32"/>
          <w:szCs w:val="32"/>
        </w:rPr>
        <w:t>Employee Name</w:t>
      </w:r>
    </w:p>
    <w:p w14:paraId="703757EF" w14:textId="77777777" w:rsidR="00DB6ED9" w:rsidRPr="00DB6ED9" w:rsidRDefault="00DB6ED9" w:rsidP="00DB6ED9">
      <w:pPr>
        <w:rPr>
          <w:sz w:val="32"/>
          <w:szCs w:val="32"/>
        </w:rPr>
      </w:pPr>
    </w:p>
    <w:p w14:paraId="163566EF" w14:textId="77777777" w:rsidR="00DB6ED9" w:rsidRPr="00DB6ED9" w:rsidRDefault="00DB6ED9" w:rsidP="00DB6ED9">
      <w:pPr>
        <w:rPr>
          <w:sz w:val="32"/>
          <w:szCs w:val="32"/>
        </w:rPr>
      </w:pPr>
      <w:r w:rsidRPr="00DB6ED9">
        <w:rPr>
          <w:sz w:val="32"/>
          <w:szCs w:val="32"/>
        </w:rPr>
        <w:t>Department</w:t>
      </w:r>
    </w:p>
    <w:p w14:paraId="19BAA316" w14:textId="77777777" w:rsidR="00DB6ED9" w:rsidRPr="00DB6ED9" w:rsidRDefault="00DB6ED9" w:rsidP="00DB6ED9">
      <w:pPr>
        <w:rPr>
          <w:sz w:val="32"/>
          <w:szCs w:val="32"/>
        </w:rPr>
      </w:pPr>
    </w:p>
    <w:p w14:paraId="280F48AD" w14:textId="77777777" w:rsidR="00DB6ED9" w:rsidRPr="00DB6ED9" w:rsidRDefault="00DB6ED9" w:rsidP="00DB6ED9">
      <w:pPr>
        <w:rPr>
          <w:sz w:val="32"/>
          <w:szCs w:val="32"/>
        </w:rPr>
      </w:pPr>
      <w:r w:rsidRPr="00DB6ED9">
        <w:rPr>
          <w:sz w:val="32"/>
          <w:szCs w:val="32"/>
        </w:rPr>
        <w:t>Request KPIs</w:t>
      </w:r>
    </w:p>
    <w:p w14:paraId="6D63EBD6" w14:textId="77777777" w:rsidR="00DB6ED9" w:rsidRPr="00DB6ED9" w:rsidRDefault="00DB6ED9" w:rsidP="00DB6ED9">
      <w:pPr>
        <w:rPr>
          <w:sz w:val="32"/>
          <w:szCs w:val="32"/>
        </w:rPr>
      </w:pPr>
    </w:p>
    <w:p w14:paraId="2D5B6C86" w14:textId="77777777" w:rsidR="00DB6ED9" w:rsidRPr="00DB6ED9" w:rsidRDefault="00DB6ED9" w:rsidP="00DB6ED9">
      <w:pPr>
        <w:rPr>
          <w:sz w:val="32"/>
          <w:szCs w:val="32"/>
        </w:rPr>
      </w:pPr>
      <w:r w:rsidRPr="00DB6ED9">
        <w:rPr>
          <w:sz w:val="32"/>
          <w:szCs w:val="32"/>
        </w:rPr>
        <w:t>Leave Type Breakdown</w:t>
      </w:r>
    </w:p>
    <w:p w14:paraId="275F2D38" w14:textId="77777777" w:rsidR="00DB6ED9" w:rsidRPr="00DB6ED9" w:rsidRDefault="00DB6ED9" w:rsidP="00DB6ED9">
      <w:pPr>
        <w:rPr>
          <w:sz w:val="32"/>
          <w:szCs w:val="32"/>
        </w:rPr>
      </w:pPr>
    </w:p>
    <w:p w14:paraId="09567D56" w14:textId="77777777" w:rsidR="00DB6ED9" w:rsidRPr="00DB6ED9" w:rsidRDefault="00DB6ED9" w:rsidP="00DB6ED9">
      <w:pPr>
        <w:rPr>
          <w:sz w:val="32"/>
          <w:szCs w:val="32"/>
        </w:rPr>
      </w:pPr>
      <w:r w:rsidRPr="00DB6ED9">
        <w:rPr>
          <w:sz w:val="32"/>
          <w:szCs w:val="32"/>
        </w:rPr>
        <w:t>Request History</w:t>
      </w:r>
    </w:p>
    <w:p w14:paraId="5613045D" w14:textId="77777777" w:rsidR="00DB6ED9" w:rsidRPr="00DB6ED9" w:rsidRDefault="00DB6ED9" w:rsidP="00DB6ED9">
      <w:pPr>
        <w:rPr>
          <w:sz w:val="32"/>
          <w:szCs w:val="32"/>
        </w:rPr>
      </w:pPr>
    </w:p>
    <w:p w14:paraId="329B3F80" w14:textId="77777777" w:rsidR="00DB6ED9" w:rsidRPr="00DB6ED9" w:rsidRDefault="00DB6ED9" w:rsidP="00DB6ED9">
      <w:pPr>
        <w:rPr>
          <w:sz w:val="32"/>
          <w:szCs w:val="32"/>
        </w:rPr>
      </w:pPr>
      <w:r w:rsidRPr="00DB6ED9">
        <w:rPr>
          <w:sz w:val="32"/>
          <w:szCs w:val="32"/>
        </w:rPr>
        <w:t>Drillthrough</w:t>
      </w:r>
    </w:p>
    <w:p w14:paraId="08DFD191" w14:textId="77777777" w:rsidR="00DB6ED9" w:rsidRPr="00DB6ED9" w:rsidRDefault="00DB6ED9" w:rsidP="00DB6ED9">
      <w:pPr>
        <w:rPr>
          <w:sz w:val="32"/>
          <w:szCs w:val="32"/>
        </w:rPr>
      </w:pPr>
    </w:p>
    <w:p w14:paraId="0D7766C5" w14:textId="77777777" w:rsidR="00DB6ED9" w:rsidRPr="00DB6ED9" w:rsidRDefault="00DB6ED9" w:rsidP="00DB6ED9">
      <w:pPr>
        <w:rPr>
          <w:sz w:val="32"/>
          <w:szCs w:val="32"/>
        </w:rPr>
      </w:pPr>
      <w:r w:rsidRPr="00DB6ED9">
        <w:rPr>
          <w:sz w:val="32"/>
          <w:szCs w:val="32"/>
        </w:rPr>
        <w:t>Back Button</w:t>
      </w:r>
    </w:p>
    <w:p w14:paraId="38AE44CC" w14:textId="77777777" w:rsidR="00DB6ED9" w:rsidRPr="00DB6ED9" w:rsidRDefault="00000000" w:rsidP="00DB6ED9">
      <w:pPr>
        <w:rPr>
          <w:sz w:val="32"/>
          <w:szCs w:val="32"/>
        </w:rPr>
      </w:pPr>
      <w:r>
        <w:rPr>
          <w:sz w:val="32"/>
          <w:szCs w:val="32"/>
        </w:rPr>
        <w:pict w14:anchorId="3420DC70">
          <v:rect id="_x0000_i1235" style="width:0;height:1.5pt" o:hralign="center" o:hrstd="t" o:hr="t" fillcolor="#a0a0a0" stroked="f"/>
        </w:pict>
      </w:r>
    </w:p>
    <w:p w14:paraId="1092068D" w14:textId="77777777" w:rsidR="00DB6ED9" w:rsidRPr="00DB6ED9" w:rsidRDefault="00DB6ED9" w:rsidP="00DB6ED9">
      <w:pPr>
        <w:rPr>
          <w:b/>
          <w:bCs/>
          <w:sz w:val="32"/>
          <w:szCs w:val="32"/>
        </w:rPr>
      </w:pPr>
      <w:r w:rsidRPr="00DB6ED9">
        <w:rPr>
          <w:b/>
          <w:bCs/>
          <w:sz w:val="32"/>
          <w:szCs w:val="32"/>
        </w:rPr>
        <w:t>PART BR — PUBLISHING PREPARATION</w:t>
      </w:r>
    </w:p>
    <w:p w14:paraId="4D120ACA" w14:textId="77777777" w:rsidR="00DB6ED9" w:rsidRPr="00DB6ED9" w:rsidRDefault="00DB6ED9" w:rsidP="00DB6ED9">
      <w:pPr>
        <w:rPr>
          <w:b/>
          <w:bCs/>
          <w:sz w:val="32"/>
          <w:szCs w:val="32"/>
        </w:rPr>
      </w:pPr>
      <w:r w:rsidRPr="00DB6ED9">
        <w:rPr>
          <w:b/>
          <w:bCs/>
          <w:sz w:val="32"/>
          <w:szCs w:val="32"/>
        </w:rPr>
        <w:t>211. Save</w:t>
      </w:r>
    </w:p>
    <w:p w14:paraId="4834D0BB" w14:textId="77777777" w:rsidR="00DB6ED9" w:rsidRPr="00DB6ED9" w:rsidRDefault="00DB6ED9" w:rsidP="00DB6ED9">
      <w:pPr>
        <w:rPr>
          <w:sz w:val="32"/>
          <w:szCs w:val="32"/>
        </w:rPr>
      </w:pPr>
      <w:r w:rsidRPr="00DB6ED9">
        <w:rPr>
          <w:sz w:val="32"/>
          <w:szCs w:val="32"/>
        </w:rPr>
        <w:t>Save:</w:t>
      </w:r>
    </w:p>
    <w:p w14:paraId="2D387E9C" w14:textId="77777777" w:rsidR="00DB6ED9" w:rsidRPr="00DB6ED9" w:rsidRDefault="00DB6ED9" w:rsidP="00DB6ED9">
      <w:pPr>
        <w:rPr>
          <w:sz w:val="32"/>
          <w:szCs w:val="32"/>
        </w:rPr>
      </w:pPr>
      <w:r w:rsidRPr="00DB6ED9">
        <w:rPr>
          <w:sz w:val="32"/>
          <w:szCs w:val="32"/>
        </w:rPr>
        <w:t>HR Leave Analytics v1.0.pbix</w:t>
      </w:r>
    </w:p>
    <w:p w14:paraId="6B5DF6FE" w14:textId="77777777" w:rsidR="00DB6ED9" w:rsidRPr="00DB6ED9" w:rsidRDefault="00000000" w:rsidP="00DB6ED9">
      <w:pPr>
        <w:rPr>
          <w:sz w:val="32"/>
          <w:szCs w:val="32"/>
        </w:rPr>
      </w:pPr>
      <w:r>
        <w:rPr>
          <w:sz w:val="32"/>
          <w:szCs w:val="32"/>
        </w:rPr>
        <w:pict w14:anchorId="6BB58F33">
          <v:rect id="_x0000_i1236" style="width:0;height:1.5pt" o:hralign="center" o:hrstd="t" o:hr="t" fillcolor="#a0a0a0" stroked="f"/>
        </w:pict>
      </w:r>
    </w:p>
    <w:p w14:paraId="0ED963B0" w14:textId="77777777" w:rsidR="00DB6ED9" w:rsidRPr="00DB6ED9" w:rsidRDefault="00DB6ED9" w:rsidP="00DB6ED9">
      <w:pPr>
        <w:rPr>
          <w:b/>
          <w:bCs/>
          <w:sz w:val="32"/>
          <w:szCs w:val="32"/>
        </w:rPr>
      </w:pPr>
      <w:r w:rsidRPr="00DB6ED9">
        <w:rPr>
          <w:b/>
          <w:bCs/>
          <w:sz w:val="32"/>
          <w:szCs w:val="32"/>
        </w:rPr>
        <w:t>212. Check Power BI Account</w:t>
      </w:r>
    </w:p>
    <w:p w14:paraId="44D222B1" w14:textId="77777777" w:rsidR="00DB6ED9" w:rsidRPr="00DB6ED9" w:rsidRDefault="00DB6ED9" w:rsidP="00DB6ED9">
      <w:pPr>
        <w:rPr>
          <w:sz w:val="32"/>
          <w:szCs w:val="32"/>
        </w:rPr>
      </w:pPr>
      <w:r w:rsidRPr="00DB6ED9">
        <w:rPr>
          <w:sz w:val="32"/>
          <w:szCs w:val="32"/>
        </w:rPr>
        <w:t>Verify you are signed in with:</w:t>
      </w:r>
    </w:p>
    <w:p w14:paraId="4C89AC47" w14:textId="77777777" w:rsidR="00DB6ED9" w:rsidRPr="00DB6ED9" w:rsidRDefault="00DB6ED9" w:rsidP="00DB6ED9">
      <w:pPr>
        <w:rPr>
          <w:b/>
          <w:bCs/>
          <w:sz w:val="32"/>
          <w:szCs w:val="32"/>
        </w:rPr>
      </w:pPr>
      <w:r w:rsidRPr="00DB6ED9">
        <w:rPr>
          <w:b/>
          <w:bCs/>
          <w:sz w:val="32"/>
          <w:szCs w:val="32"/>
        </w:rPr>
        <w:t>Correct organizational account.</w:t>
      </w:r>
    </w:p>
    <w:p w14:paraId="58A300AD" w14:textId="77777777" w:rsidR="00DB6ED9" w:rsidRPr="00DB6ED9" w:rsidRDefault="00000000" w:rsidP="00DB6ED9">
      <w:pPr>
        <w:rPr>
          <w:sz w:val="32"/>
          <w:szCs w:val="32"/>
        </w:rPr>
      </w:pPr>
      <w:r>
        <w:rPr>
          <w:sz w:val="32"/>
          <w:szCs w:val="32"/>
        </w:rPr>
        <w:pict w14:anchorId="2F43818D">
          <v:rect id="_x0000_i1237" style="width:0;height:1.5pt" o:hralign="center" o:hrstd="t" o:hr="t" fillcolor="#a0a0a0" stroked="f"/>
        </w:pict>
      </w:r>
    </w:p>
    <w:p w14:paraId="005DC15F" w14:textId="77777777" w:rsidR="00DB6ED9" w:rsidRPr="00DB6ED9" w:rsidRDefault="00DB6ED9" w:rsidP="00DB6ED9">
      <w:pPr>
        <w:rPr>
          <w:b/>
          <w:bCs/>
          <w:sz w:val="32"/>
          <w:szCs w:val="32"/>
        </w:rPr>
      </w:pPr>
      <w:r w:rsidRPr="00DB6ED9">
        <w:rPr>
          <w:b/>
          <w:bCs/>
          <w:sz w:val="32"/>
          <w:szCs w:val="32"/>
        </w:rPr>
        <w:t>213. Do Not Publish to Random Workspace</w:t>
      </w:r>
    </w:p>
    <w:p w14:paraId="27D008CB" w14:textId="77777777" w:rsidR="00DB6ED9" w:rsidRPr="00DB6ED9" w:rsidRDefault="00DB6ED9" w:rsidP="00DB6ED9">
      <w:pPr>
        <w:rPr>
          <w:sz w:val="32"/>
          <w:szCs w:val="32"/>
        </w:rPr>
      </w:pPr>
      <w:r w:rsidRPr="00DB6ED9">
        <w:rPr>
          <w:sz w:val="32"/>
          <w:szCs w:val="32"/>
        </w:rPr>
        <w:t>Determine:</w:t>
      </w:r>
    </w:p>
    <w:p w14:paraId="72EE1ED3" w14:textId="77777777" w:rsidR="00DB6ED9" w:rsidRPr="00DB6ED9" w:rsidRDefault="00DB6ED9" w:rsidP="00DB6ED9">
      <w:pPr>
        <w:rPr>
          <w:b/>
          <w:bCs/>
          <w:sz w:val="32"/>
          <w:szCs w:val="32"/>
        </w:rPr>
      </w:pPr>
      <w:r w:rsidRPr="00DB6ED9">
        <w:rPr>
          <w:b/>
          <w:bCs/>
          <w:sz w:val="32"/>
          <w:szCs w:val="32"/>
        </w:rPr>
        <w:t>Training workspace.</w:t>
      </w:r>
    </w:p>
    <w:p w14:paraId="34216D07" w14:textId="77777777" w:rsidR="00DB6ED9" w:rsidRPr="00DB6ED9" w:rsidRDefault="00000000" w:rsidP="00DB6ED9">
      <w:pPr>
        <w:rPr>
          <w:sz w:val="32"/>
          <w:szCs w:val="32"/>
        </w:rPr>
      </w:pPr>
      <w:r>
        <w:rPr>
          <w:sz w:val="32"/>
          <w:szCs w:val="32"/>
        </w:rPr>
        <w:pict w14:anchorId="4BCDD8F6">
          <v:rect id="_x0000_i1238" style="width:0;height:1.5pt" o:hralign="center" o:hrstd="t" o:hr="t" fillcolor="#a0a0a0" stroked="f"/>
        </w:pict>
      </w:r>
    </w:p>
    <w:p w14:paraId="0160806F" w14:textId="77777777" w:rsidR="00DB6ED9" w:rsidRPr="00DB6ED9" w:rsidRDefault="00DB6ED9" w:rsidP="00DB6ED9">
      <w:pPr>
        <w:rPr>
          <w:b/>
          <w:bCs/>
          <w:sz w:val="32"/>
          <w:szCs w:val="32"/>
        </w:rPr>
      </w:pPr>
      <w:r w:rsidRPr="00DB6ED9">
        <w:rPr>
          <w:b/>
          <w:bCs/>
          <w:sz w:val="32"/>
          <w:szCs w:val="32"/>
        </w:rPr>
        <w:t>PART BS — WHAT IS A WORKSPACE?</w:t>
      </w:r>
    </w:p>
    <w:p w14:paraId="6E2BE276" w14:textId="77777777" w:rsidR="00DB6ED9" w:rsidRPr="00DB6ED9" w:rsidRDefault="00DB6ED9" w:rsidP="00DB6ED9">
      <w:pPr>
        <w:rPr>
          <w:b/>
          <w:bCs/>
          <w:sz w:val="32"/>
          <w:szCs w:val="32"/>
        </w:rPr>
      </w:pPr>
      <w:r w:rsidRPr="00DB6ED9">
        <w:rPr>
          <w:b/>
          <w:bCs/>
          <w:sz w:val="32"/>
          <w:szCs w:val="32"/>
        </w:rPr>
        <w:t>214. Workspace</w:t>
      </w:r>
    </w:p>
    <w:p w14:paraId="249BB54B" w14:textId="77777777" w:rsidR="00DB6ED9" w:rsidRPr="00DB6ED9" w:rsidRDefault="00DB6ED9" w:rsidP="00DB6ED9">
      <w:pPr>
        <w:rPr>
          <w:sz w:val="32"/>
          <w:szCs w:val="32"/>
        </w:rPr>
      </w:pPr>
      <w:r w:rsidRPr="00DB6ED9">
        <w:rPr>
          <w:sz w:val="32"/>
          <w:szCs w:val="32"/>
        </w:rPr>
        <w:t>A Power BI Workspace is a shared environment for:</w:t>
      </w:r>
    </w:p>
    <w:p w14:paraId="0486B6F9" w14:textId="77777777" w:rsidR="00DB6ED9" w:rsidRPr="00DB6ED9" w:rsidRDefault="00DB6ED9" w:rsidP="00DB6ED9">
      <w:pPr>
        <w:rPr>
          <w:b/>
          <w:bCs/>
          <w:sz w:val="32"/>
          <w:szCs w:val="32"/>
        </w:rPr>
      </w:pPr>
      <w:r w:rsidRPr="00DB6ED9">
        <w:rPr>
          <w:b/>
          <w:bCs/>
          <w:sz w:val="32"/>
          <w:szCs w:val="32"/>
        </w:rPr>
        <w:t>Creating, organizing, and managing Power BI/Fabric content.</w:t>
      </w:r>
    </w:p>
    <w:p w14:paraId="3F260ED4" w14:textId="77777777" w:rsidR="00DB6ED9" w:rsidRPr="00DB6ED9" w:rsidRDefault="00000000" w:rsidP="00DB6ED9">
      <w:pPr>
        <w:rPr>
          <w:sz w:val="32"/>
          <w:szCs w:val="32"/>
        </w:rPr>
      </w:pPr>
      <w:r>
        <w:rPr>
          <w:sz w:val="32"/>
          <w:szCs w:val="32"/>
        </w:rPr>
        <w:pict w14:anchorId="33092DEF">
          <v:rect id="_x0000_i1239" style="width:0;height:1.5pt" o:hralign="center" o:hrstd="t" o:hr="t" fillcolor="#a0a0a0" stroked="f"/>
        </w:pict>
      </w:r>
    </w:p>
    <w:p w14:paraId="3213A07A" w14:textId="77777777" w:rsidR="00DB6ED9" w:rsidRPr="00DB6ED9" w:rsidRDefault="00DB6ED9" w:rsidP="00DB6ED9">
      <w:pPr>
        <w:rPr>
          <w:b/>
          <w:bCs/>
          <w:sz w:val="32"/>
          <w:szCs w:val="32"/>
        </w:rPr>
      </w:pPr>
      <w:r w:rsidRPr="00DB6ED9">
        <w:rPr>
          <w:b/>
          <w:bCs/>
          <w:sz w:val="32"/>
          <w:szCs w:val="32"/>
        </w:rPr>
        <w:t>215. Workspace Can Contain</w:t>
      </w:r>
    </w:p>
    <w:p w14:paraId="36002A68" w14:textId="77777777" w:rsidR="00DB6ED9" w:rsidRPr="00DB6ED9" w:rsidRDefault="00DB6ED9" w:rsidP="00DB6ED9">
      <w:pPr>
        <w:rPr>
          <w:sz w:val="32"/>
          <w:szCs w:val="32"/>
        </w:rPr>
      </w:pPr>
      <w:r w:rsidRPr="00DB6ED9">
        <w:rPr>
          <w:sz w:val="32"/>
          <w:szCs w:val="32"/>
        </w:rPr>
        <w:t>Examples:</w:t>
      </w:r>
    </w:p>
    <w:p w14:paraId="3F67B990" w14:textId="77777777" w:rsidR="00DB6ED9" w:rsidRPr="00DB6ED9" w:rsidRDefault="00DB6ED9" w:rsidP="00DB6ED9">
      <w:pPr>
        <w:rPr>
          <w:sz w:val="32"/>
          <w:szCs w:val="32"/>
        </w:rPr>
      </w:pPr>
      <w:r w:rsidRPr="00DB6ED9">
        <w:rPr>
          <w:sz w:val="32"/>
          <w:szCs w:val="32"/>
        </w:rPr>
        <w:t>Reports</w:t>
      </w:r>
    </w:p>
    <w:p w14:paraId="0946A4BB" w14:textId="77777777" w:rsidR="00DB6ED9" w:rsidRPr="00DB6ED9" w:rsidRDefault="00DB6ED9" w:rsidP="00DB6ED9">
      <w:pPr>
        <w:rPr>
          <w:sz w:val="32"/>
          <w:szCs w:val="32"/>
        </w:rPr>
      </w:pPr>
    </w:p>
    <w:p w14:paraId="762A3E1F" w14:textId="77777777" w:rsidR="00DB6ED9" w:rsidRPr="00DB6ED9" w:rsidRDefault="00DB6ED9" w:rsidP="00DB6ED9">
      <w:pPr>
        <w:rPr>
          <w:sz w:val="32"/>
          <w:szCs w:val="32"/>
        </w:rPr>
      </w:pPr>
      <w:r w:rsidRPr="00DB6ED9">
        <w:rPr>
          <w:sz w:val="32"/>
          <w:szCs w:val="32"/>
        </w:rPr>
        <w:t>Semantic Models</w:t>
      </w:r>
    </w:p>
    <w:p w14:paraId="4D9E2133" w14:textId="77777777" w:rsidR="00DB6ED9" w:rsidRPr="00DB6ED9" w:rsidRDefault="00DB6ED9" w:rsidP="00DB6ED9">
      <w:pPr>
        <w:rPr>
          <w:sz w:val="32"/>
          <w:szCs w:val="32"/>
        </w:rPr>
      </w:pPr>
    </w:p>
    <w:p w14:paraId="466C77C5" w14:textId="77777777" w:rsidR="00DB6ED9" w:rsidRPr="00DB6ED9" w:rsidRDefault="00DB6ED9" w:rsidP="00DB6ED9">
      <w:pPr>
        <w:rPr>
          <w:sz w:val="32"/>
          <w:szCs w:val="32"/>
        </w:rPr>
      </w:pPr>
      <w:r w:rsidRPr="00DB6ED9">
        <w:rPr>
          <w:sz w:val="32"/>
          <w:szCs w:val="32"/>
        </w:rPr>
        <w:t>Dashboards</w:t>
      </w:r>
    </w:p>
    <w:p w14:paraId="4A3B9D07" w14:textId="77777777" w:rsidR="00DB6ED9" w:rsidRPr="00DB6ED9" w:rsidRDefault="00DB6ED9" w:rsidP="00DB6ED9">
      <w:pPr>
        <w:rPr>
          <w:sz w:val="32"/>
          <w:szCs w:val="32"/>
        </w:rPr>
      </w:pPr>
    </w:p>
    <w:p w14:paraId="6C03F4ED" w14:textId="77777777" w:rsidR="00DB6ED9" w:rsidRPr="00DB6ED9" w:rsidRDefault="00DB6ED9" w:rsidP="00DB6ED9">
      <w:pPr>
        <w:rPr>
          <w:sz w:val="32"/>
          <w:szCs w:val="32"/>
        </w:rPr>
      </w:pPr>
      <w:r w:rsidRPr="00DB6ED9">
        <w:rPr>
          <w:sz w:val="32"/>
          <w:szCs w:val="32"/>
        </w:rPr>
        <w:t>Dataflows</w:t>
      </w:r>
    </w:p>
    <w:p w14:paraId="6ED80AB3" w14:textId="77777777" w:rsidR="00DB6ED9" w:rsidRPr="00DB6ED9" w:rsidRDefault="00DB6ED9" w:rsidP="00DB6ED9">
      <w:pPr>
        <w:rPr>
          <w:sz w:val="32"/>
          <w:szCs w:val="32"/>
        </w:rPr>
      </w:pPr>
    </w:p>
    <w:p w14:paraId="711F76BA" w14:textId="77777777" w:rsidR="00DB6ED9" w:rsidRPr="00DB6ED9" w:rsidRDefault="00DB6ED9" w:rsidP="00DB6ED9">
      <w:pPr>
        <w:rPr>
          <w:sz w:val="32"/>
          <w:szCs w:val="32"/>
        </w:rPr>
      </w:pPr>
      <w:r w:rsidRPr="00DB6ED9">
        <w:rPr>
          <w:sz w:val="32"/>
          <w:szCs w:val="32"/>
        </w:rPr>
        <w:t>Other Fabric / Power BI items</w:t>
      </w:r>
    </w:p>
    <w:p w14:paraId="5F1AA798" w14:textId="77777777" w:rsidR="00DB6ED9" w:rsidRPr="00DB6ED9" w:rsidRDefault="00DB6ED9" w:rsidP="00DB6ED9">
      <w:pPr>
        <w:rPr>
          <w:sz w:val="32"/>
          <w:szCs w:val="32"/>
        </w:rPr>
      </w:pPr>
      <w:r w:rsidRPr="00DB6ED9">
        <w:rPr>
          <w:sz w:val="32"/>
          <w:szCs w:val="32"/>
        </w:rPr>
        <w:t>depending on the environment.</w:t>
      </w:r>
    </w:p>
    <w:p w14:paraId="1C9C4CF6" w14:textId="77777777" w:rsidR="00DB6ED9" w:rsidRPr="00DB6ED9" w:rsidRDefault="00000000" w:rsidP="00DB6ED9">
      <w:pPr>
        <w:rPr>
          <w:sz w:val="32"/>
          <w:szCs w:val="32"/>
        </w:rPr>
      </w:pPr>
      <w:r>
        <w:rPr>
          <w:sz w:val="32"/>
          <w:szCs w:val="32"/>
        </w:rPr>
        <w:pict w14:anchorId="0233F821">
          <v:rect id="_x0000_i1240" style="width:0;height:1.5pt" o:hralign="center" o:hrstd="t" o:hr="t" fillcolor="#a0a0a0" stroked="f"/>
        </w:pict>
      </w:r>
    </w:p>
    <w:p w14:paraId="33412B92" w14:textId="77777777" w:rsidR="00DB6ED9" w:rsidRPr="00DB6ED9" w:rsidRDefault="00DB6ED9" w:rsidP="00DB6ED9">
      <w:pPr>
        <w:rPr>
          <w:b/>
          <w:bCs/>
          <w:sz w:val="32"/>
          <w:szCs w:val="32"/>
        </w:rPr>
      </w:pPr>
      <w:r w:rsidRPr="00DB6ED9">
        <w:rPr>
          <w:b/>
          <w:bCs/>
          <w:sz w:val="32"/>
          <w:szCs w:val="32"/>
        </w:rPr>
        <w:t>216. Suggested Training Workspace</w:t>
      </w:r>
    </w:p>
    <w:p w14:paraId="66314E56" w14:textId="77777777" w:rsidR="00DB6ED9" w:rsidRPr="00DB6ED9" w:rsidRDefault="00DB6ED9" w:rsidP="00DB6ED9">
      <w:pPr>
        <w:rPr>
          <w:sz w:val="32"/>
          <w:szCs w:val="32"/>
        </w:rPr>
      </w:pPr>
      <w:r w:rsidRPr="00DB6ED9">
        <w:rPr>
          <w:sz w:val="32"/>
          <w:szCs w:val="32"/>
        </w:rPr>
        <w:t>Power Platform Bootcamp — DEV</w:t>
      </w:r>
    </w:p>
    <w:p w14:paraId="0C973254" w14:textId="77777777" w:rsidR="00DB6ED9" w:rsidRPr="00DB6ED9" w:rsidRDefault="00DB6ED9" w:rsidP="00DB6ED9">
      <w:pPr>
        <w:rPr>
          <w:sz w:val="32"/>
          <w:szCs w:val="32"/>
        </w:rPr>
      </w:pPr>
      <w:r w:rsidRPr="00DB6ED9">
        <w:rPr>
          <w:sz w:val="32"/>
          <w:szCs w:val="32"/>
        </w:rPr>
        <w:t>or:</w:t>
      </w:r>
    </w:p>
    <w:p w14:paraId="1F728860" w14:textId="77777777" w:rsidR="00DB6ED9" w:rsidRPr="00DB6ED9" w:rsidRDefault="00DB6ED9" w:rsidP="00DB6ED9">
      <w:pPr>
        <w:rPr>
          <w:sz w:val="32"/>
          <w:szCs w:val="32"/>
        </w:rPr>
      </w:pPr>
      <w:r w:rsidRPr="00DB6ED9">
        <w:rPr>
          <w:sz w:val="32"/>
          <w:szCs w:val="32"/>
        </w:rPr>
        <w:t>Power BI Training</w:t>
      </w:r>
    </w:p>
    <w:p w14:paraId="07E685C6" w14:textId="77777777" w:rsidR="00DB6ED9" w:rsidRPr="00DB6ED9" w:rsidRDefault="00000000" w:rsidP="00DB6ED9">
      <w:pPr>
        <w:rPr>
          <w:sz w:val="32"/>
          <w:szCs w:val="32"/>
        </w:rPr>
      </w:pPr>
      <w:r>
        <w:rPr>
          <w:sz w:val="32"/>
          <w:szCs w:val="32"/>
        </w:rPr>
        <w:pict w14:anchorId="1EC2B659">
          <v:rect id="_x0000_i1241" style="width:0;height:1.5pt" o:hralign="center" o:hrstd="t" o:hr="t" fillcolor="#a0a0a0" stroked="f"/>
        </w:pict>
      </w:r>
    </w:p>
    <w:p w14:paraId="31A6A791" w14:textId="77777777" w:rsidR="00DB6ED9" w:rsidRPr="00DB6ED9" w:rsidRDefault="00DB6ED9" w:rsidP="00DB6ED9">
      <w:pPr>
        <w:rPr>
          <w:b/>
          <w:bCs/>
          <w:sz w:val="32"/>
          <w:szCs w:val="32"/>
        </w:rPr>
      </w:pPr>
      <w:r w:rsidRPr="00DB6ED9">
        <w:rPr>
          <w:b/>
          <w:bCs/>
          <w:sz w:val="32"/>
          <w:szCs w:val="32"/>
        </w:rPr>
        <w:t>PART BT — WORKSPACE VS APP</w:t>
      </w:r>
    </w:p>
    <w:p w14:paraId="617726B6" w14:textId="77777777" w:rsidR="00DB6ED9" w:rsidRPr="00DB6ED9" w:rsidRDefault="00DB6ED9" w:rsidP="00DB6ED9">
      <w:pPr>
        <w:rPr>
          <w:b/>
          <w:bCs/>
          <w:sz w:val="32"/>
          <w:szCs w:val="32"/>
        </w:rPr>
      </w:pPr>
      <w:r w:rsidRPr="00DB6ED9">
        <w:rPr>
          <w:b/>
          <w:bCs/>
          <w:sz w:val="32"/>
          <w:szCs w:val="32"/>
        </w:rPr>
        <w:t>217. Workspace</w:t>
      </w:r>
    </w:p>
    <w:p w14:paraId="3315076F" w14:textId="77777777" w:rsidR="00DB6ED9" w:rsidRPr="00DB6ED9" w:rsidRDefault="00DB6ED9" w:rsidP="00DB6ED9">
      <w:pPr>
        <w:rPr>
          <w:sz w:val="32"/>
          <w:szCs w:val="32"/>
        </w:rPr>
      </w:pPr>
      <w:r w:rsidRPr="00DB6ED9">
        <w:rPr>
          <w:sz w:val="32"/>
          <w:szCs w:val="32"/>
        </w:rPr>
        <w:t>Primarily for:</w:t>
      </w:r>
    </w:p>
    <w:p w14:paraId="48CAF5B4" w14:textId="77777777" w:rsidR="00DB6ED9" w:rsidRPr="00DB6ED9" w:rsidRDefault="00DB6ED9" w:rsidP="00DB6ED9">
      <w:pPr>
        <w:rPr>
          <w:b/>
          <w:bCs/>
          <w:sz w:val="32"/>
          <w:szCs w:val="32"/>
        </w:rPr>
      </w:pPr>
      <w:r w:rsidRPr="00DB6ED9">
        <w:rPr>
          <w:b/>
          <w:bCs/>
          <w:sz w:val="32"/>
          <w:szCs w:val="32"/>
        </w:rPr>
        <w:t>Collaboration and content management.</w:t>
      </w:r>
    </w:p>
    <w:p w14:paraId="2D40E610" w14:textId="77777777" w:rsidR="00DB6ED9" w:rsidRPr="00DB6ED9" w:rsidRDefault="00000000" w:rsidP="00DB6ED9">
      <w:pPr>
        <w:rPr>
          <w:sz w:val="32"/>
          <w:szCs w:val="32"/>
        </w:rPr>
      </w:pPr>
      <w:r>
        <w:rPr>
          <w:sz w:val="32"/>
          <w:szCs w:val="32"/>
        </w:rPr>
        <w:pict w14:anchorId="2EDA3C31">
          <v:rect id="_x0000_i1242" style="width:0;height:1.5pt" o:hralign="center" o:hrstd="t" o:hr="t" fillcolor="#a0a0a0" stroked="f"/>
        </w:pict>
      </w:r>
    </w:p>
    <w:p w14:paraId="2DC6CE54" w14:textId="77777777" w:rsidR="00DB6ED9" w:rsidRPr="00DB6ED9" w:rsidRDefault="00DB6ED9" w:rsidP="00DB6ED9">
      <w:pPr>
        <w:rPr>
          <w:b/>
          <w:bCs/>
          <w:sz w:val="32"/>
          <w:szCs w:val="32"/>
        </w:rPr>
      </w:pPr>
      <w:r w:rsidRPr="00DB6ED9">
        <w:rPr>
          <w:b/>
          <w:bCs/>
          <w:sz w:val="32"/>
          <w:szCs w:val="32"/>
        </w:rPr>
        <w:t>218. Power BI App</w:t>
      </w:r>
    </w:p>
    <w:p w14:paraId="3EE6302D" w14:textId="77777777" w:rsidR="00DB6ED9" w:rsidRPr="00DB6ED9" w:rsidRDefault="00DB6ED9" w:rsidP="00DB6ED9">
      <w:pPr>
        <w:rPr>
          <w:sz w:val="32"/>
          <w:szCs w:val="32"/>
        </w:rPr>
      </w:pPr>
      <w:r w:rsidRPr="00DB6ED9">
        <w:rPr>
          <w:sz w:val="32"/>
          <w:szCs w:val="32"/>
        </w:rPr>
        <w:t>Can package polished Workspace content for:</w:t>
      </w:r>
    </w:p>
    <w:p w14:paraId="1FD30903" w14:textId="77777777" w:rsidR="00DB6ED9" w:rsidRPr="00DB6ED9" w:rsidRDefault="00DB6ED9" w:rsidP="00DB6ED9">
      <w:pPr>
        <w:rPr>
          <w:b/>
          <w:bCs/>
          <w:sz w:val="32"/>
          <w:szCs w:val="32"/>
        </w:rPr>
      </w:pPr>
      <w:r w:rsidRPr="00DB6ED9">
        <w:rPr>
          <w:b/>
          <w:bCs/>
          <w:sz w:val="32"/>
          <w:szCs w:val="32"/>
        </w:rPr>
        <w:t>Business consumers.</w:t>
      </w:r>
    </w:p>
    <w:p w14:paraId="7E0D89AF" w14:textId="77777777" w:rsidR="00DB6ED9" w:rsidRPr="00DB6ED9" w:rsidRDefault="00000000" w:rsidP="00DB6ED9">
      <w:pPr>
        <w:rPr>
          <w:sz w:val="32"/>
          <w:szCs w:val="32"/>
        </w:rPr>
      </w:pPr>
      <w:r>
        <w:rPr>
          <w:sz w:val="32"/>
          <w:szCs w:val="32"/>
        </w:rPr>
        <w:pict w14:anchorId="0543F5B4">
          <v:rect id="_x0000_i1243" style="width:0;height:1.5pt" o:hralign="center" o:hrstd="t" o:hr="t" fillcolor="#a0a0a0" stroked="f"/>
        </w:pict>
      </w:r>
    </w:p>
    <w:p w14:paraId="6867F75B" w14:textId="77777777" w:rsidR="00DB6ED9" w:rsidRPr="00DB6ED9" w:rsidRDefault="00DB6ED9" w:rsidP="00DB6ED9">
      <w:pPr>
        <w:rPr>
          <w:b/>
          <w:bCs/>
          <w:sz w:val="32"/>
          <w:szCs w:val="32"/>
        </w:rPr>
      </w:pPr>
      <w:r w:rsidRPr="00DB6ED9">
        <w:rPr>
          <w:b/>
          <w:bCs/>
          <w:sz w:val="32"/>
          <w:szCs w:val="32"/>
        </w:rPr>
        <w:t>219. Mental Model</w:t>
      </w:r>
    </w:p>
    <w:p w14:paraId="778956C4" w14:textId="77777777" w:rsidR="00DB6ED9" w:rsidRPr="00DB6ED9" w:rsidRDefault="00DB6ED9" w:rsidP="00DB6ED9">
      <w:pPr>
        <w:rPr>
          <w:sz w:val="32"/>
          <w:szCs w:val="32"/>
        </w:rPr>
      </w:pPr>
      <w:r w:rsidRPr="00DB6ED9">
        <w:rPr>
          <w:sz w:val="32"/>
          <w:szCs w:val="32"/>
        </w:rPr>
        <w:t>WORKSPACE</w:t>
      </w:r>
    </w:p>
    <w:p w14:paraId="6AD28EF1" w14:textId="77777777" w:rsidR="00DB6ED9" w:rsidRPr="00DB6ED9" w:rsidRDefault="00DB6ED9" w:rsidP="00DB6ED9">
      <w:pPr>
        <w:rPr>
          <w:sz w:val="32"/>
          <w:szCs w:val="32"/>
        </w:rPr>
      </w:pPr>
      <w:r w:rsidRPr="00DB6ED9">
        <w:rPr>
          <w:sz w:val="32"/>
          <w:szCs w:val="32"/>
        </w:rPr>
        <w:t xml:space="preserve">   |</w:t>
      </w:r>
    </w:p>
    <w:p w14:paraId="2AC2A991" w14:textId="77777777" w:rsidR="00DB6ED9" w:rsidRPr="00DB6ED9" w:rsidRDefault="00DB6ED9" w:rsidP="00DB6ED9">
      <w:pPr>
        <w:rPr>
          <w:sz w:val="32"/>
          <w:szCs w:val="32"/>
        </w:rPr>
      </w:pPr>
      <w:r w:rsidRPr="00DB6ED9">
        <w:rPr>
          <w:sz w:val="32"/>
          <w:szCs w:val="32"/>
        </w:rPr>
        <w:t xml:space="preserve">   | Authors collaborate</w:t>
      </w:r>
    </w:p>
    <w:p w14:paraId="08EFD674" w14:textId="77777777" w:rsidR="00DB6ED9" w:rsidRPr="00DB6ED9" w:rsidRDefault="00DB6ED9" w:rsidP="00DB6ED9">
      <w:pPr>
        <w:rPr>
          <w:sz w:val="32"/>
          <w:szCs w:val="32"/>
        </w:rPr>
      </w:pPr>
      <w:r w:rsidRPr="00DB6ED9">
        <w:rPr>
          <w:sz w:val="32"/>
          <w:szCs w:val="32"/>
        </w:rPr>
        <w:t xml:space="preserve">   |</w:t>
      </w:r>
    </w:p>
    <w:p w14:paraId="7402CB26" w14:textId="77777777" w:rsidR="00DB6ED9" w:rsidRPr="00DB6ED9" w:rsidRDefault="00DB6ED9" w:rsidP="00DB6ED9">
      <w:pPr>
        <w:rPr>
          <w:sz w:val="32"/>
          <w:szCs w:val="32"/>
        </w:rPr>
      </w:pPr>
      <w:r w:rsidRPr="00DB6ED9">
        <w:rPr>
          <w:sz w:val="32"/>
          <w:szCs w:val="32"/>
        </w:rPr>
        <w:t xml:space="preserve">   v</w:t>
      </w:r>
    </w:p>
    <w:p w14:paraId="2A3854B0" w14:textId="77777777" w:rsidR="00DB6ED9" w:rsidRPr="00DB6ED9" w:rsidRDefault="00DB6ED9" w:rsidP="00DB6ED9">
      <w:pPr>
        <w:rPr>
          <w:sz w:val="32"/>
          <w:szCs w:val="32"/>
        </w:rPr>
      </w:pPr>
      <w:r w:rsidRPr="00DB6ED9">
        <w:rPr>
          <w:sz w:val="32"/>
          <w:szCs w:val="32"/>
        </w:rPr>
        <w:t>REPORTS + MODELS</w:t>
      </w:r>
    </w:p>
    <w:p w14:paraId="4E159C5C" w14:textId="77777777" w:rsidR="00DB6ED9" w:rsidRPr="00DB6ED9" w:rsidRDefault="00DB6ED9" w:rsidP="00DB6ED9">
      <w:pPr>
        <w:rPr>
          <w:sz w:val="32"/>
          <w:szCs w:val="32"/>
        </w:rPr>
      </w:pPr>
      <w:r w:rsidRPr="00DB6ED9">
        <w:rPr>
          <w:sz w:val="32"/>
          <w:szCs w:val="32"/>
        </w:rPr>
        <w:t xml:space="preserve">   |</w:t>
      </w:r>
    </w:p>
    <w:p w14:paraId="2E1C46A5" w14:textId="77777777" w:rsidR="00DB6ED9" w:rsidRPr="00DB6ED9" w:rsidRDefault="00DB6ED9" w:rsidP="00DB6ED9">
      <w:pPr>
        <w:rPr>
          <w:sz w:val="32"/>
          <w:szCs w:val="32"/>
        </w:rPr>
      </w:pPr>
      <w:r w:rsidRPr="00DB6ED9">
        <w:rPr>
          <w:sz w:val="32"/>
          <w:szCs w:val="32"/>
        </w:rPr>
        <w:t xml:space="preserve">   v</w:t>
      </w:r>
    </w:p>
    <w:p w14:paraId="0DCEFDE3" w14:textId="77777777" w:rsidR="00DB6ED9" w:rsidRPr="00DB6ED9" w:rsidRDefault="00DB6ED9" w:rsidP="00DB6ED9">
      <w:pPr>
        <w:rPr>
          <w:sz w:val="32"/>
          <w:szCs w:val="32"/>
        </w:rPr>
      </w:pPr>
      <w:r w:rsidRPr="00DB6ED9">
        <w:rPr>
          <w:sz w:val="32"/>
          <w:szCs w:val="32"/>
        </w:rPr>
        <w:t>POWER BI APP</w:t>
      </w:r>
    </w:p>
    <w:p w14:paraId="58EEAE0D" w14:textId="77777777" w:rsidR="00DB6ED9" w:rsidRPr="00DB6ED9" w:rsidRDefault="00DB6ED9" w:rsidP="00DB6ED9">
      <w:pPr>
        <w:rPr>
          <w:sz w:val="32"/>
          <w:szCs w:val="32"/>
        </w:rPr>
      </w:pPr>
      <w:r w:rsidRPr="00DB6ED9">
        <w:rPr>
          <w:sz w:val="32"/>
          <w:szCs w:val="32"/>
        </w:rPr>
        <w:t xml:space="preserve">   |</w:t>
      </w:r>
    </w:p>
    <w:p w14:paraId="57981897" w14:textId="77777777" w:rsidR="00DB6ED9" w:rsidRPr="00DB6ED9" w:rsidRDefault="00DB6ED9" w:rsidP="00DB6ED9">
      <w:pPr>
        <w:rPr>
          <w:sz w:val="32"/>
          <w:szCs w:val="32"/>
        </w:rPr>
      </w:pPr>
      <w:r w:rsidRPr="00DB6ED9">
        <w:rPr>
          <w:sz w:val="32"/>
          <w:szCs w:val="32"/>
        </w:rPr>
        <w:t xml:space="preserve">   | Distribute</w:t>
      </w:r>
    </w:p>
    <w:p w14:paraId="00F439F7" w14:textId="77777777" w:rsidR="00DB6ED9" w:rsidRPr="00DB6ED9" w:rsidRDefault="00DB6ED9" w:rsidP="00DB6ED9">
      <w:pPr>
        <w:rPr>
          <w:sz w:val="32"/>
          <w:szCs w:val="32"/>
        </w:rPr>
      </w:pPr>
      <w:r w:rsidRPr="00DB6ED9">
        <w:rPr>
          <w:sz w:val="32"/>
          <w:szCs w:val="32"/>
        </w:rPr>
        <w:t xml:space="preserve">   v</w:t>
      </w:r>
    </w:p>
    <w:p w14:paraId="34607BCB" w14:textId="77777777" w:rsidR="00DB6ED9" w:rsidRPr="00DB6ED9" w:rsidRDefault="00DB6ED9" w:rsidP="00DB6ED9">
      <w:pPr>
        <w:rPr>
          <w:sz w:val="32"/>
          <w:szCs w:val="32"/>
        </w:rPr>
      </w:pPr>
      <w:r w:rsidRPr="00DB6ED9">
        <w:rPr>
          <w:sz w:val="32"/>
          <w:szCs w:val="32"/>
        </w:rPr>
        <w:t>BUSINESS USERS</w:t>
      </w:r>
    </w:p>
    <w:p w14:paraId="7479E406" w14:textId="77777777" w:rsidR="00DB6ED9" w:rsidRPr="00DB6ED9" w:rsidRDefault="00000000" w:rsidP="00DB6ED9">
      <w:pPr>
        <w:rPr>
          <w:sz w:val="32"/>
          <w:szCs w:val="32"/>
        </w:rPr>
      </w:pPr>
      <w:r>
        <w:rPr>
          <w:sz w:val="32"/>
          <w:szCs w:val="32"/>
        </w:rPr>
        <w:pict w14:anchorId="1B359BF6">
          <v:rect id="_x0000_i1244" style="width:0;height:1.5pt" o:hralign="center" o:hrstd="t" o:hr="t" fillcolor="#a0a0a0" stroked="f"/>
        </w:pict>
      </w:r>
    </w:p>
    <w:p w14:paraId="032DB840" w14:textId="77777777" w:rsidR="00DB6ED9" w:rsidRPr="00DB6ED9" w:rsidRDefault="00DB6ED9" w:rsidP="00DB6ED9">
      <w:pPr>
        <w:rPr>
          <w:b/>
          <w:bCs/>
          <w:sz w:val="32"/>
          <w:szCs w:val="32"/>
        </w:rPr>
      </w:pPr>
      <w:r w:rsidRPr="00DB6ED9">
        <w:rPr>
          <w:b/>
          <w:bCs/>
          <w:sz w:val="32"/>
          <w:szCs w:val="32"/>
        </w:rPr>
        <w:t>220. Important</w:t>
      </w:r>
    </w:p>
    <w:p w14:paraId="0C022713" w14:textId="77777777" w:rsidR="00DB6ED9" w:rsidRPr="00DB6ED9" w:rsidRDefault="00DB6ED9" w:rsidP="00DB6ED9">
      <w:pPr>
        <w:rPr>
          <w:sz w:val="32"/>
          <w:szCs w:val="32"/>
        </w:rPr>
      </w:pPr>
      <w:r w:rsidRPr="00DB6ED9">
        <w:rPr>
          <w:sz w:val="32"/>
          <w:szCs w:val="32"/>
        </w:rPr>
        <w:t>Don't automatically make every business user:</w:t>
      </w:r>
    </w:p>
    <w:p w14:paraId="49A1C3BE" w14:textId="77777777" w:rsidR="00DB6ED9" w:rsidRPr="00DB6ED9" w:rsidRDefault="00DB6ED9" w:rsidP="00DB6ED9">
      <w:pPr>
        <w:rPr>
          <w:b/>
          <w:bCs/>
          <w:sz w:val="32"/>
          <w:szCs w:val="32"/>
        </w:rPr>
      </w:pPr>
      <w:r w:rsidRPr="00DB6ED9">
        <w:rPr>
          <w:b/>
          <w:bCs/>
          <w:sz w:val="32"/>
          <w:szCs w:val="32"/>
        </w:rPr>
        <w:t>Workspace Member.</w:t>
      </w:r>
    </w:p>
    <w:p w14:paraId="5DDF3790" w14:textId="77777777" w:rsidR="00DB6ED9" w:rsidRPr="00DB6ED9" w:rsidRDefault="00DB6ED9" w:rsidP="00DB6ED9">
      <w:pPr>
        <w:rPr>
          <w:sz w:val="32"/>
          <w:szCs w:val="32"/>
        </w:rPr>
      </w:pPr>
      <w:r w:rsidRPr="00DB6ED9">
        <w:rPr>
          <w:sz w:val="32"/>
          <w:szCs w:val="32"/>
        </w:rPr>
        <w:t>Consumers often need:</w:t>
      </w:r>
    </w:p>
    <w:p w14:paraId="57638147" w14:textId="77777777" w:rsidR="00DB6ED9" w:rsidRPr="00DB6ED9" w:rsidRDefault="00DB6ED9" w:rsidP="00DB6ED9">
      <w:pPr>
        <w:rPr>
          <w:b/>
          <w:bCs/>
          <w:sz w:val="32"/>
          <w:szCs w:val="32"/>
        </w:rPr>
      </w:pPr>
      <w:r w:rsidRPr="00DB6ED9">
        <w:rPr>
          <w:b/>
          <w:bCs/>
          <w:sz w:val="32"/>
          <w:szCs w:val="32"/>
        </w:rPr>
        <w:t>Consumption access</w:t>
      </w:r>
    </w:p>
    <w:p w14:paraId="1F636533" w14:textId="77777777" w:rsidR="00DB6ED9" w:rsidRPr="00DB6ED9" w:rsidRDefault="00DB6ED9" w:rsidP="00DB6ED9">
      <w:pPr>
        <w:rPr>
          <w:sz w:val="32"/>
          <w:szCs w:val="32"/>
        </w:rPr>
      </w:pPr>
      <w:r w:rsidRPr="00DB6ED9">
        <w:rPr>
          <w:sz w:val="32"/>
          <w:szCs w:val="32"/>
        </w:rPr>
        <w:t>rather than:</w:t>
      </w:r>
    </w:p>
    <w:p w14:paraId="432E184A" w14:textId="77777777" w:rsidR="00DB6ED9" w:rsidRPr="00DB6ED9" w:rsidRDefault="00DB6ED9" w:rsidP="00DB6ED9">
      <w:pPr>
        <w:rPr>
          <w:b/>
          <w:bCs/>
          <w:sz w:val="32"/>
          <w:szCs w:val="32"/>
        </w:rPr>
      </w:pPr>
      <w:r w:rsidRPr="00DB6ED9">
        <w:rPr>
          <w:b/>
          <w:bCs/>
          <w:sz w:val="32"/>
          <w:szCs w:val="32"/>
        </w:rPr>
        <w:t>Authoring access.</w:t>
      </w:r>
    </w:p>
    <w:p w14:paraId="5A66A2A7" w14:textId="77777777" w:rsidR="00DB6ED9" w:rsidRPr="00DB6ED9" w:rsidRDefault="00000000" w:rsidP="00DB6ED9">
      <w:pPr>
        <w:rPr>
          <w:sz w:val="32"/>
          <w:szCs w:val="32"/>
        </w:rPr>
      </w:pPr>
      <w:r>
        <w:rPr>
          <w:sz w:val="32"/>
          <w:szCs w:val="32"/>
        </w:rPr>
        <w:pict w14:anchorId="72ACEE3A">
          <v:rect id="_x0000_i1245" style="width:0;height:1.5pt" o:hralign="center" o:hrstd="t" o:hr="t" fillcolor="#a0a0a0" stroked="f"/>
        </w:pict>
      </w:r>
    </w:p>
    <w:p w14:paraId="2E7ABD5B" w14:textId="77777777" w:rsidR="00DB6ED9" w:rsidRPr="00DB6ED9" w:rsidRDefault="00DB6ED9" w:rsidP="00DB6ED9">
      <w:pPr>
        <w:rPr>
          <w:b/>
          <w:bCs/>
          <w:sz w:val="32"/>
          <w:szCs w:val="32"/>
        </w:rPr>
      </w:pPr>
      <w:r w:rsidRPr="00DB6ED9">
        <w:rPr>
          <w:b/>
          <w:bCs/>
          <w:sz w:val="32"/>
          <w:szCs w:val="32"/>
        </w:rPr>
        <w:t>PART BU — PUBLISH</w:t>
      </w:r>
    </w:p>
    <w:p w14:paraId="35BF19FC" w14:textId="77777777" w:rsidR="00DB6ED9" w:rsidRPr="00DB6ED9" w:rsidRDefault="00DB6ED9" w:rsidP="00DB6ED9">
      <w:pPr>
        <w:rPr>
          <w:b/>
          <w:bCs/>
          <w:sz w:val="32"/>
          <w:szCs w:val="32"/>
        </w:rPr>
      </w:pPr>
      <w:r w:rsidRPr="00DB6ED9">
        <w:rPr>
          <w:b/>
          <w:bCs/>
          <w:sz w:val="32"/>
          <w:szCs w:val="32"/>
        </w:rPr>
        <w:t>221. From Power BI Desktop</w:t>
      </w:r>
    </w:p>
    <w:p w14:paraId="7F54AEC9" w14:textId="77777777" w:rsidR="00DB6ED9" w:rsidRPr="00DB6ED9" w:rsidRDefault="00DB6ED9" w:rsidP="00DB6ED9">
      <w:pPr>
        <w:rPr>
          <w:sz w:val="32"/>
          <w:szCs w:val="32"/>
        </w:rPr>
      </w:pPr>
      <w:r w:rsidRPr="00DB6ED9">
        <w:rPr>
          <w:sz w:val="32"/>
          <w:szCs w:val="32"/>
        </w:rPr>
        <w:t>Select:</w:t>
      </w:r>
    </w:p>
    <w:p w14:paraId="6EC257D8" w14:textId="77777777" w:rsidR="00DB6ED9" w:rsidRPr="00DB6ED9" w:rsidRDefault="00DB6ED9" w:rsidP="00DB6ED9">
      <w:pPr>
        <w:rPr>
          <w:b/>
          <w:bCs/>
          <w:sz w:val="32"/>
          <w:szCs w:val="32"/>
        </w:rPr>
      </w:pPr>
      <w:r w:rsidRPr="00DB6ED9">
        <w:rPr>
          <w:b/>
          <w:bCs/>
          <w:sz w:val="32"/>
          <w:szCs w:val="32"/>
        </w:rPr>
        <w:t>Publish.</w:t>
      </w:r>
    </w:p>
    <w:p w14:paraId="30B0D901" w14:textId="77777777" w:rsidR="00DB6ED9" w:rsidRPr="00DB6ED9" w:rsidRDefault="00000000" w:rsidP="00DB6ED9">
      <w:pPr>
        <w:rPr>
          <w:sz w:val="32"/>
          <w:szCs w:val="32"/>
        </w:rPr>
      </w:pPr>
      <w:r>
        <w:rPr>
          <w:sz w:val="32"/>
          <w:szCs w:val="32"/>
        </w:rPr>
        <w:pict w14:anchorId="6F3C1A4F">
          <v:rect id="_x0000_i1246" style="width:0;height:1.5pt" o:hralign="center" o:hrstd="t" o:hr="t" fillcolor="#a0a0a0" stroked="f"/>
        </w:pict>
      </w:r>
    </w:p>
    <w:p w14:paraId="0B81C59F" w14:textId="77777777" w:rsidR="00DB6ED9" w:rsidRPr="00DB6ED9" w:rsidRDefault="00DB6ED9" w:rsidP="00DB6ED9">
      <w:pPr>
        <w:rPr>
          <w:b/>
          <w:bCs/>
          <w:sz w:val="32"/>
          <w:szCs w:val="32"/>
        </w:rPr>
      </w:pPr>
      <w:r w:rsidRPr="00DB6ED9">
        <w:rPr>
          <w:b/>
          <w:bCs/>
          <w:sz w:val="32"/>
          <w:szCs w:val="32"/>
        </w:rPr>
        <w:t>222. Choose Destination</w:t>
      </w:r>
    </w:p>
    <w:p w14:paraId="0C871877" w14:textId="77777777" w:rsidR="00DB6ED9" w:rsidRPr="00DB6ED9" w:rsidRDefault="00DB6ED9" w:rsidP="00DB6ED9">
      <w:pPr>
        <w:rPr>
          <w:sz w:val="32"/>
          <w:szCs w:val="32"/>
        </w:rPr>
      </w:pPr>
      <w:r w:rsidRPr="00DB6ED9">
        <w:rPr>
          <w:sz w:val="32"/>
          <w:szCs w:val="32"/>
        </w:rPr>
        <w:t>Select:</w:t>
      </w:r>
    </w:p>
    <w:p w14:paraId="35C24D72" w14:textId="77777777" w:rsidR="00DB6ED9" w:rsidRPr="00DB6ED9" w:rsidRDefault="00DB6ED9" w:rsidP="00DB6ED9">
      <w:pPr>
        <w:rPr>
          <w:b/>
          <w:bCs/>
          <w:sz w:val="32"/>
          <w:szCs w:val="32"/>
        </w:rPr>
      </w:pPr>
      <w:r w:rsidRPr="00DB6ED9">
        <w:rPr>
          <w:b/>
          <w:bCs/>
          <w:sz w:val="32"/>
          <w:szCs w:val="32"/>
        </w:rPr>
        <w:t>Training Workspace.</w:t>
      </w:r>
    </w:p>
    <w:p w14:paraId="7A21DB70" w14:textId="77777777" w:rsidR="00DB6ED9" w:rsidRPr="00DB6ED9" w:rsidRDefault="00000000" w:rsidP="00DB6ED9">
      <w:pPr>
        <w:rPr>
          <w:sz w:val="32"/>
          <w:szCs w:val="32"/>
        </w:rPr>
      </w:pPr>
      <w:r>
        <w:rPr>
          <w:sz w:val="32"/>
          <w:szCs w:val="32"/>
        </w:rPr>
        <w:pict w14:anchorId="6FCA309F">
          <v:rect id="_x0000_i1247" style="width:0;height:1.5pt" o:hralign="center" o:hrstd="t" o:hr="t" fillcolor="#a0a0a0" stroked="f"/>
        </w:pict>
      </w:r>
    </w:p>
    <w:p w14:paraId="7FEC4D65" w14:textId="77777777" w:rsidR="00DB6ED9" w:rsidRPr="00DB6ED9" w:rsidRDefault="00DB6ED9" w:rsidP="00DB6ED9">
      <w:pPr>
        <w:rPr>
          <w:b/>
          <w:bCs/>
          <w:sz w:val="32"/>
          <w:szCs w:val="32"/>
        </w:rPr>
      </w:pPr>
      <w:r w:rsidRPr="00DB6ED9">
        <w:rPr>
          <w:b/>
          <w:bCs/>
          <w:sz w:val="32"/>
          <w:szCs w:val="32"/>
        </w:rPr>
        <w:t>223. Publishing</w:t>
      </w:r>
    </w:p>
    <w:p w14:paraId="276229AF" w14:textId="77777777" w:rsidR="00DB6ED9" w:rsidRPr="00DB6ED9" w:rsidRDefault="00DB6ED9" w:rsidP="00DB6ED9">
      <w:pPr>
        <w:rPr>
          <w:sz w:val="32"/>
          <w:szCs w:val="32"/>
        </w:rPr>
      </w:pPr>
      <w:r w:rsidRPr="00DB6ED9">
        <w:rPr>
          <w:sz w:val="32"/>
          <w:szCs w:val="32"/>
        </w:rPr>
        <w:t>Power BI publishes the Desktop content including:</w:t>
      </w:r>
    </w:p>
    <w:p w14:paraId="7BE5DA24" w14:textId="77777777" w:rsidR="00DB6ED9" w:rsidRPr="00DB6ED9" w:rsidRDefault="00DB6ED9" w:rsidP="00DB6ED9">
      <w:pPr>
        <w:rPr>
          <w:b/>
          <w:bCs/>
          <w:sz w:val="32"/>
          <w:szCs w:val="32"/>
        </w:rPr>
      </w:pPr>
      <w:r w:rsidRPr="00DB6ED9">
        <w:rPr>
          <w:b/>
          <w:bCs/>
          <w:sz w:val="32"/>
          <w:szCs w:val="32"/>
        </w:rPr>
        <w:t>Report</w:t>
      </w:r>
    </w:p>
    <w:p w14:paraId="3BEE806E" w14:textId="77777777" w:rsidR="00DB6ED9" w:rsidRPr="00DB6ED9" w:rsidRDefault="00DB6ED9" w:rsidP="00DB6ED9">
      <w:pPr>
        <w:rPr>
          <w:sz w:val="32"/>
          <w:szCs w:val="32"/>
        </w:rPr>
      </w:pPr>
      <w:r w:rsidRPr="00DB6ED9">
        <w:rPr>
          <w:sz w:val="32"/>
          <w:szCs w:val="32"/>
        </w:rPr>
        <w:t>and:</w:t>
      </w:r>
    </w:p>
    <w:p w14:paraId="47C1BE6C" w14:textId="77777777" w:rsidR="00DB6ED9" w:rsidRPr="00DB6ED9" w:rsidRDefault="00DB6ED9" w:rsidP="00DB6ED9">
      <w:pPr>
        <w:rPr>
          <w:b/>
          <w:bCs/>
          <w:sz w:val="32"/>
          <w:szCs w:val="32"/>
        </w:rPr>
      </w:pPr>
      <w:r w:rsidRPr="00DB6ED9">
        <w:rPr>
          <w:b/>
          <w:bCs/>
          <w:sz w:val="32"/>
          <w:szCs w:val="32"/>
        </w:rPr>
        <w:t>Semantic Model.</w:t>
      </w:r>
    </w:p>
    <w:p w14:paraId="6EB3137E" w14:textId="77777777" w:rsidR="00DB6ED9" w:rsidRPr="00DB6ED9" w:rsidRDefault="00000000" w:rsidP="00DB6ED9">
      <w:pPr>
        <w:rPr>
          <w:sz w:val="32"/>
          <w:szCs w:val="32"/>
        </w:rPr>
      </w:pPr>
      <w:r>
        <w:rPr>
          <w:sz w:val="32"/>
          <w:szCs w:val="32"/>
        </w:rPr>
        <w:pict w14:anchorId="3AB84191">
          <v:rect id="_x0000_i1248" style="width:0;height:1.5pt" o:hralign="center" o:hrstd="t" o:hr="t" fillcolor="#a0a0a0" stroked="f"/>
        </w:pict>
      </w:r>
    </w:p>
    <w:p w14:paraId="66FFB5F1" w14:textId="77777777" w:rsidR="00DB6ED9" w:rsidRPr="00DB6ED9" w:rsidRDefault="00DB6ED9" w:rsidP="00DB6ED9">
      <w:pPr>
        <w:rPr>
          <w:b/>
          <w:bCs/>
          <w:sz w:val="32"/>
          <w:szCs w:val="32"/>
        </w:rPr>
      </w:pPr>
      <w:r w:rsidRPr="00DB6ED9">
        <w:rPr>
          <w:b/>
          <w:bCs/>
          <w:sz w:val="32"/>
          <w:szCs w:val="32"/>
        </w:rPr>
        <w:t>224. After Publishing</w:t>
      </w:r>
    </w:p>
    <w:p w14:paraId="7AF3D16A" w14:textId="77777777" w:rsidR="00DB6ED9" w:rsidRPr="00DB6ED9" w:rsidRDefault="00DB6ED9" w:rsidP="00DB6ED9">
      <w:pPr>
        <w:rPr>
          <w:sz w:val="32"/>
          <w:szCs w:val="32"/>
        </w:rPr>
      </w:pPr>
      <w:r w:rsidRPr="00DB6ED9">
        <w:rPr>
          <w:sz w:val="32"/>
          <w:szCs w:val="32"/>
        </w:rPr>
        <w:t>Workspace should contain items such as:</w:t>
      </w:r>
    </w:p>
    <w:p w14:paraId="76B5BACD" w14:textId="77777777" w:rsidR="00DB6ED9" w:rsidRPr="00DB6ED9" w:rsidRDefault="00DB6ED9" w:rsidP="00DB6ED9">
      <w:pPr>
        <w:rPr>
          <w:sz w:val="32"/>
          <w:szCs w:val="32"/>
        </w:rPr>
      </w:pPr>
      <w:r w:rsidRPr="00DB6ED9">
        <w:rPr>
          <w:sz w:val="32"/>
          <w:szCs w:val="32"/>
        </w:rPr>
        <w:t>HR Leave Analytics v1.0</w:t>
      </w:r>
    </w:p>
    <w:p w14:paraId="34CC4EDF" w14:textId="77777777" w:rsidR="00DB6ED9" w:rsidRPr="00DB6ED9" w:rsidRDefault="00DB6ED9" w:rsidP="00DB6ED9">
      <w:pPr>
        <w:rPr>
          <w:sz w:val="32"/>
          <w:szCs w:val="32"/>
        </w:rPr>
      </w:pPr>
      <w:r w:rsidRPr="00DB6ED9">
        <w:rPr>
          <w:sz w:val="32"/>
          <w:szCs w:val="32"/>
        </w:rPr>
        <w:t>Report</w:t>
      </w:r>
    </w:p>
    <w:p w14:paraId="1CFA995B" w14:textId="77777777" w:rsidR="00DB6ED9" w:rsidRPr="00DB6ED9" w:rsidRDefault="00DB6ED9" w:rsidP="00DB6ED9">
      <w:pPr>
        <w:rPr>
          <w:sz w:val="32"/>
          <w:szCs w:val="32"/>
        </w:rPr>
      </w:pPr>
    </w:p>
    <w:p w14:paraId="54D9F174" w14:textId="77777777" w:rsidR="00DB6ED9" w:rsidRPr="00DB6ED9" w:rsidRDefault="00DB6ED9" w:rsidP="00DB6ED9">
      <w:pPr>
        <w:rPr>
          <w:sz w:val="32"/>
          <w:szCs w:val="32"/>
        </w:rPr>
      </w:pPr>
      <w:r w:rsidRPr="00DB6ED9">
        <w:rPr>
          <w:sz w:val="32"/>
          <w:szCs w:val="32"/>
        </w:rPr>
        <w:t>HR Leave Analytics v1.0</w:t>
      </w:r>
    </w:p>
    <w:p w14:paraId="4810CE39" w14:textId="77777777" w:rsidR="00DB6ED9" w:rsidRPr="00DB6ED9" w:rsidRDefault="00DB6ED9" w:rsidP="00DB6ED9">
      <w:pPr>
        <w:rPr>
          <w:sz w:val="32"/>
          <w:szCs w:val="32"/>
        </w:rPr>
      </w:pPr>
      <w:r w:rsidRPr="00DB6ED9">
        <w:rPr>
          <w:sz w:val="32"/>
          <w:szCs w:val="32"/>
        </w:rPr>
        <w:t>Semantic Model</w:t>
      </w:r>
    </w:p>
    <w:p w14:paraId="47C44DCD" w14:textId="77777777" w:rsidR="00DB6ED9" w:rsidRPr="00DB6ED9" w:rsidRDefault="00000000" w:rsidP="00DB6ED9">
      <w:pPr>
        <w:rPr>
          <w:sz w:val="32"/>
          <w:szCs w:val="32"/>
        </w:rPr>
      </w:pPr>
      <w:r>
        <w:rPr>
          <w:sz w:val="32"/>
          <w:szCs w:val="32"/>
        </w:rPr>
        <w:pict w14:anchorId="49B8309E">
          <v:rect id="_x0000_i1249" style="width:0;height:1.5pt" o:hralign="center" o:hrstd="t" o:hr="t" fillcolor="#a0a0a0" stroked="f"/>
        </w:pict>
      </w:r>
    </w:p>
    <w:p w14:paraId="50E99D4B" w14:textId="77777777" w:rsidR="00DB6ED9" w:rsidRPr="00DB6ED9" w:rsidRDefault="00DB6ED9" w:rsidP="00DB6ED9">
      <w:pPr>
        <w:rPr>
          <w:b/>
          <w:bCs/>
          <w:sz w:val="32"/>
          <w:szCs w:val="32"/>
        </w:rPr>
      </w:pPr>
      <w:r w:rsidRPr="00DB6ED9">
        <w:rPr>
          <w:b/>
          <w:bCs/>
          <w:sz w:val="32"/>
          <w:szCs w:val="32"/>
        </w:rPr>
        <w:t>225. Important Distinction</w:t>
      </w:r>
    </w:p>
    <w:p w14:paraId="2D442EB3" w14:textId="77777777" w:rsidR="00DB6ED9" w:rsidRPr="00DB6ED9" w:rsidRDefault="00DB6ED9" w:rsidP="00DB6ED9">
      <w:pPr>
        <w:rPr>
          <w:sz w:val="32"/>
          <w:szCs w:val="32"/>
        </w:rPr>
      </w:pPr>
      <w:r w:rsidRPr="00DB6ED9">
        <w:rPr>
          <w:sz w:val="32"/>
          <w:szCs w:val="32"/>
        </w:rPr>
        <w:t>Report:</w:t>
      </w:r>
    </w:p>
    <w:p w14:paraId="2BC04472" w14:textId="77777777" w:rsidR="00DB6ED9" w:rsidRPr="00DB6ED9" w:rsidRDefault="00DB6ED9" w:rsidP="00DB6ED9">
      <w:pPr>
        <w:rPr>
          <w:b/>
          <w:bCs/>
          <w:sz w:val="32"/>
          <w:szCs w:val="32"/>
        </w:rPr>
      </w:pPr>
      <w:r w:rsidRPr="00DB6ED9">
        <w:rPr>
          <w:b/>
          <w:bCs/>
          <w:sz w:val="32"/>
          <w:szCs w:val="32"/>
        </w:rPr>
        <w:t>Presentation / interaction layer.</w:t>
      </w:r>
    </w:p>
    <w:p w14:paraId="0A0EA4D5" w14:textId="77777777" w:rsidR="00DB6ED9" w:rsidRPr="00DB6ED9" w:rsidRDefault="00DB6ED9" w:rsidP="00DB6ED9">
      <w:pPr>
        <w:rPr>
          <w:sz w:val="32"/>
          <w:szCs w:val="32"/>
        </w:rPr>
      </w:pPr>
      <w:r w:rsidRPr="00DB6ED9">
        <w:rPr>
          <w:sz w:val="32"/>
          <w:szCs w:val="32"/>
        </w:rPr>
        <w:t>Semantic Model:</w:t>
      </w:r>
    </w:p>
    <w:p w14:paraId="6ED62391" w14:textId="77777777" w:rsidR="00DB6ED9" w:rsidRPr="00DB6ED9" w:rsidRDefault="00DB6ED9" w:rsidP="00DB6ED9">
      <w:pPr>
        <w:rPr>
          <w:b/>
          <w:bCs/>
          <w:sz w:val="32"/>
          <w:szCs w:val="32"/>
        </w:rPr>
      </w:pPr>
      <w:r w:rsidRPr="00DB6ED9">
        <w:rPr>
          <w:b/>
          <w:bCs/>
          <w:sz w:val="32"/>
          <w:szCs w:val="32"/>
        </w:rPr>
        <w:t>Analytical data/model layer.</w:t>
      </w:r>
    </w:p>
    <w:p w14:paraId="281F679D" w14:textId="77777777" w:rsidR="00DB6ED9" w:rsidRPr="00DB6ED9" w:rsidRDefault="00000000" w:rsidP="00DB6ED9">
      <w:pPr>
        <w:rPr>
          <w:sz w:val="32"/>
          <w:szCs w:val="32"/>
        </w:rPr>
      </w:pPr>
      <w:r>
        <w:rPr>
          <w:sz w:val="32"/>
          <w:szCs w:val="32"/>
        </w:rPr>
        <w:pict w14:anchorId="3A2DE82D">
          <v:rect id="_x0000_i1250" style="width:0;height:1.5pt" o:hralign="center" o:hrstd="t" o:hr="t" fillcolor="#a0a0a0" stroked="f"/>
        </w:pict>
      </w:r>
    </w:p>
    <w:p w14:paraId="57D6C847" w14:textId="77777777" w:rsidR="00DB6ED9" w:rsidRPr="00DB6ED9" w:rsidRDefault="00DB6ED9" w:rsidP="00DB6ED9">
      <w:pPr>
        <w:rPr>
          <w:b/>
          <w:bCs/>
          <w:sz w:val="32"/>
          <w:szCs w:val="32"/>
        </w:rPr>
      </w:pPr>
      <w:r w:rsidRPr="00DB6ED9">
        <w:rPr>
          <w:b/>
          <w:bCs/>
          <w:sz w:val="32"/>
          <w:szCs w:val="32"/>
        </w:rPr>
        <w:t>PART BV — OPEN SERVICE</w:t>
      </w:r>
    </w:p>
    <w:p w14:paraId="65CE2841" w14:textId="77777777" w:rsidR="00DB6ED9" w:rsidRPr="00DB6ED9" w:rsidRDefault="00DB6ED9" w:rsidP="00DB6ED9">
      <w:pPr>
        <w:rPr>
          <w:b/>
          <w:bCs/>
          <w:sz w:val="32"/>
          <w:szCs w:val="32"/>
        </w:rPr>
      </w:pPr>
      <w:r w:rsidRPr="00DB6ED9">
        <w:rPr>
          <w:b/>
          <w:bCs/>
          <w:sz w:val="32"/>
          <w:szCs w:val="32"/>
        </w:rPr>
        <w:t>226. Open</w:t>
      </w:r>
    </w:p>
    <w:p w14:paraId="30EB2500" w14:textId="77777777" w:rsidR="00DB6ED9" w:rsidRPr="00DB6ED9" w:rsidRDefault="00DB6ED9" w:rsidP="00DB6ED9">
      <w:pPr>
        <w:rPr>
          <w:b/>
          <w:bCs/>
          <w:sz w:val="32"/>
          <w:szCs w:val="32"/>
        </w:rPr>
      </w:pPr>
      <w:r w:rsidRPr="00DB6ED9">
        <w:rPr>
          <w:b/>
          <w:bCs/>
          <w:sz w:val="32"/>
          <w:szCs w:val="32"/>
        </w:rPr>
        <w:t>Power BI Service.</w:t>
      </w:r>
    </w:p>
    <w:p w14:paraId="47F72D3E" w14:textId="77777777" w:rsidR="00DB6ED9" w:rsidRPr="00DB6ED9" w:rsidRDefault="00DB6ED9" w:rsidP="00DB6ED9">
      <w:pPr>
        <w:rPr>
          <w:sz w:val="32"/>
          <w:szCs w:val="32"/>
        </w:rPr>
      </w:pPr>
      <w:r w:rsidRPr="00DB6ED9">
        <w:rPr>
          <w:sz w:val="32"/>
          <w:szCs w:val="32"/>
        </w:rPr>
        <w:t>Navigate to:</w:t>
      </w:r>
    </w:p>
    <w:p w14:paraId="708F7EDC" w14:textId="77777777" w:rsidR="00DB6ED9" w:rsidRPr="00DB6ED9" w:rsidRDefault="00DB6ED9" w:rsidP="00DB6ED9">
      <w:pPr>
        <w:rPr>
          <w:b/>
          <w:bCs/>
          <w:sz w:val="32"/>
          <w:szCs w:val="32"/>
        </w:rPr>
      </w:pPr>
      <w:r w:rsidRPr="00DB6ED9">
        <w:rPr>
          <w:b/>
          <w:bCs/>
          <w:sz w:val="32"/>
          <w:szCs w:val="32"/>
        </w:rPr>
        <w:t>Training Workspace.</w:t>
      </w:r>
    </w:p>
    <w:p w14:paraId="4C02A7DF" w14:textId="77777777" w:rsidR="00DB6ED9" w:rsidRPr="00DB6ED9" w:rsidRDefault="00000000" w:rsidP="00DB6ED9">
      <w:pPr>
        <w:rPr>
          <w:sz w:val="32"/>
          <w:szCs w:val="32"/>
        </w:rPr>
      </w:pPr>
      <w:r>
        <w:rPr>
          <w:sz w:val="32"/>
          <w:szCs w:val="32"/>
        </w:rPr>
        <w:pict w14:anchorId="0E30EAD4">
          <v:rect id="_x0000_i1251" style="width:0;height:1.5pt" o:hralign="center" o:hrstd="t" o:hr="t" fillcolor="#a0a0a0" stroked="f"/>
        </w:pict>
      </w:r>
    </w:p>
    <w:p w14:paraId="1CEEE9DC" w14:textId="77777777" w:rsidR="00DB6ED9" w:rsidRPr="00DB6ED9" w:rsidRDefault="00DB6ED9" w:rsidP="00DB6ED9">
      <w:pPr>
        <w:rPr>
          <w:b/>
          <w:bCs/>
          <w:sz w:val="32"/>
          <w:szCs w:val="32"/>
        </w:rPr>
      </w:pPr>
      <w:r w:rsidRPr="00DB6ED9">
        <w:rPr>
          <w:b/>
          <w:bCs/>
          <w:sz w:val="32"/>
          <w:szCs w:val="32"/>
        </w:rPr>
        <w:t>227. Open Report</w:t>
      </w:r>
    </w:p>
    <w:p w14:paraId="148E5A37" w14:textId="77777777" w:rsidR="00DB6ED9" w:rsidRPr="00DB6ED9" w:rsidRDefault="00DB6ED9" w:rsidP="00DB6ED9">
      <w:pPr>
        <w:rPr>
          <w:sz w:val="32"/>
          <w:szCs w:val="32"/>
        </w:rPr>
      </w:pPr>
      <w:r w:rsidRPr="00DB6ED9">
        <w:rPr>
          <w:sz w:val="32"/>
          <w:szCs w:val="32"/>
        </w:rPr>
        <w:t>Check:</w:t>
      </w:r>
    </w:p>
    <w:p w14:paraId="3427B9C9" w14:textId="77777777" w:rsidR="00DB6ED9" w:rsidRPr="00DB6ED9" w:rsidRDefault="00DB6ED9" w:rsidP="00DB6ED9">
      <w:pPr>
        <w:rPr>
          <w:b/>
          <w:bCs/>
          <w:sz w:val="32"/>
          <w:szCs w:val="32"/>
        </w:rPr>
      </w:pPr>
      <w:r w:rsidRPr="00DB6ED9">
        <w:rPr>
          <w:b/>
          <w:bCs/>
          <w:sz w:val="32"/>
          <w:szCs w:val="32"/>
        </w:rPr>
        <w:t>Executive Overview</w:t>
      </w:r>
    </w:p>
    <w:p w14:paraId="730F2AA2" w14:textId="77777777" w:rsidR="00DB6ED9" w:rsidRPr="00DB6ED9" w:rsidRDefault="00DB6ED9" w:rsidP="00DB6ED9">
      <w:pPr>
        <w:rPr>
          <w:b/>
          <w:bCs/>
          <w:sz w:val="32"/>
          <w:szCs w:val="32"/>
        </w:rPr>
      </w:pPr>
      <w:r w:rsidRPr="00DB6ED9">
        <w:rPr>
          <w:b/>
          <w:bCs/>
          <w:sz w:val="32"/>
          <w:szCs w:val="32"/>
        </w:rPr>
        <w:t>Navigation</w:t>
      </w:r>
    </w:p>
    <w:p w14:paraId="27E38828" w14:textId="77777777" w:rsidR="00DB6ED9" w:rsidRPr="00DB6ED9" w:rsidRDefault="00DB6ED9" w:rsidP="00DB6ED9">
      <w:pPr>
        <w:rPr>
          <w:b/>
          <w:bCs/>
          <w:sz w:val="32"/>
          <w:szCs w:val="32"/>
        </w:rPr>
      </w:pPr>
      <w:r w:rsidRPr="00DB6ED9">
        <w:rPr>
          <w:b/>
          <w:bCs/>
          <w:sz w:val="32"/>
          <w:szCs w:val="32"/>
        </w:rPr>
        <w:t>Slicers</w:t>
      </w:r>
    </w:p>
    <w:p w14:paraId="5EEB3162" w14:textId="77777777" w:rsidR="00DB6ED9" w:rsidRPr="00DB6ED9" w:rsidRDefault="00DB6ED9" w:rsidP="00DB6ED9">
      <w:pPr>
        <w:rPr>
          <w:b/>
          <w:bCs/>
          <w:sz w:val="32"/>
          <w:szCs w:val="32"/>
        </w:rPr>
      </w:pPr>
      <w:r w:rsidRPr="00DB6ED9">
        <w:rPr>
          <w:b/>
          <w:bCs/>
          <w:sz w:val="32"/>
          <w:szCs w:val="32"/>
        </w:rPr>
        <w:t>Charts</w:t>
      </w:r>
    </w:p>
    <w:p w14:paraId="7FD2680C" w14:textId="77777777" w:rsidR="00DB6ED9" w:rsidRPr="00DB6ED9" w:rsidRDefault="00DB6ED9" w:rsidP="00DB6ED9">
      <w:pPr>
        <w:rPr>
          <w:b/>
          <w:bCs/>
          <w:sz w:val="32"/>
          <w:szCs w:val="32"/>
        </w:rPr>
      </w:pPr>
      <w:r w:rsidRPr="00DB6ED9">
        <w:rPr>
          <w:b/>
          <w:bCs/>
          <w:sz w:val="32"/>
          <w:szCs w:val="32"/>
        </w:rPr>
        <w:t>Drillthrough</w:t>
      </w:r>
    </w:p>
    <w:p w14:paraId="45EE8055" w14:textId="77777777" w:rsidR="00DB6ED9" w:rsidRPr="00DB6ED9" w:rsidRDefault="00000000" w:rsidP="00DB6ED9">
      <w:pPr>
        <w:rPr>
          <w:sz w:val="32"/>
          <w:szCs w:val="32"/>
        </w:rPr>
      </w:pPr>
      <w:r>
        <w:rPr>
          <w:sz w:val="32"/>
          <w:szCs w:val="32"/>
        </w:rPr>
        <w:pict w14:anchorId="05AD90C0">
          <v:rect id="_x0000_i1252" style="width:0;height:1.5pt" o:hralign="center" o:hrstd="t" o:hr="t" fillcolor="#a0a0a0" stroked="f"/>
        </w:pict>
      </w:r>
    </w:p>
    <w:p w14:paraId="69BE0CFA" w14:textId="77777777" w:rsidR="00DB6ED9" w:rsidRPr="00DB6ED9" w:rsidRDefault="00DB6ED9" w:rsidP="00DB6ED9">
      <w:pPr>
        <w:rPr>
          <w:b/>
          <w:bCs/>
          <w:sz w:val="32"/>
          <w:szCs w:val="32"/>
        </w:rPr>
      </w:pPr>
      <w:r w:rsidRPr="00DB6ED9">
        <w:rPr>
          <w:b/>
          <w:bCs/>
          <w:sz w:val="32"/>
          <w:szCs w:val="32"/>
        </w:rPr>
        <w:t>228. Don't Assume Desktop = Service</w:t>
      </w:r>
    </w:p>
    <w:p w14:paraId="3B04B354" w14:textId="77777777" w:rsidR="00DB6ED9" w:rsidRPr="00DB6ED9" w:rsidRDefault="00DB6ED9" w:rsidP="00DB6ED9">
      <w:pPr>
        <w:rPr>
          <w:sz w:val="32"/>
          <w:szCs w:val="32"/>
        </w:rPr>
      </w:pPr>
      <w:r w:rsidRPr="00DB6ED9">
        <w:rPr>
          <w:sz w:val="32"/>
          <w:szCs w:val="32"/>
        </w:rPr>
        <w:t>Always test:</w:t>
      </w:r>
    </w:p>
    <w:p w14:paraId="3E60758F" w14:textId="77777777" w:rsidR="00DB6ED9" w:rsidRPr="00DB6ED9" w:rsidRDefault="00DB6ED9" w:rsidP="00DB6ED9">
      <w:pPr>
        <w:rPr>
          <w:b/>
          <w:bCs/>
          <w:sz w:val="32"/>
          <w:szCs w:val="32"/>
        </w:rPr>
      </w:pPr>
      <w:r w:rsidRPr="00DB6ED9">
        <w:rPr>
          <w:b/>
          <w:bCs/>
          <w:sz w:val="32"/>
          <w:szCs w:val="32"/>
        </w:rPr>
        <w:t>Published version.</w:t>
      </w:r>
    </w:p>
    <w:p w14:paraId="158AB2D6" w14:textId="77777777" w:rsidR="00DB6ED9" w:rsidRPr="00DB6ED9" w:rsidRDefault="00000000" w:rsidP="00DB6ED9">
      <w:pPr>
        <w:rPr>
          <w:sz w:val="32"/>
          <w:szCs w:val="32"/>
        </w:rPr>
      </w:pPr>
      <w:r>
        <w:rPr>
          <w:sz w:val="32"/>
          <w:szCs w:val="32"/>
        </w:rPr>
        <w:pict w14:anchorId="6E96BF08">
          <v:rect id="_x0000_i1253" style="width:0;height:1.5pt" o:hralign="center" o:hrstd="t" o:hr="t" fillcolor="#a0a0a0" stroked="f"/>
        </w:pict>
      </w:r>
    </w:p>
    <w:p w14:paraId="04FB84F3" w14:textId="77777777" w:rsidR="00DB6ED9" w:rsidRPr="00DB6ED9" w:rsidRDefault="00DB6ED9" w:rsidP="00DB6ED9">
      <w:pPr>
        <w:rPr>
          <w:b/>
          <w:bCs/>
          <w:sz w:val="32"/>
          <w:szCs w:val="32"/>
        </w:rPr>
      </w:pPr>
      <w:r w:rsidRPr="00DB6ED9">
        <w:rPr>
          <w:b/>
          <w:bCs/>
          <w:sz w:val="32"/>
          <w:szCs w:val="32"/>
        </w:rPr>
        <w:t>PART BW — PUBLISHED MOBILE LAYOUT</w:t>
      </w:r>
    </w:p>
    <w:p w14:paraId="40282383" w14:textId="77777777" w:rsidR="00DB6ED9" w:rsidRPr="00DB6ED9" w:rsidRDefault="00DB6ED9" w:rsidP="00DB6ED9">
      <w:pPr>
        <w:rPr>
          <w:b/>
          <w:bCs/>
          <w:sz w:val="32"/>
          <w:szCs w:val="32"/>
        </w:rPr>
      </w:pPr>
      <w:r w:rsidRPr="00DB6ED9">
        <w:rPr>
          <w:b/>
          <w:bCs/>
          <w:sz w:val="32"/>
          <w:szCs w:val="32"/>
        </w:rPr>
        <w:t>229. Mobile Layout</w:t>
      </w:r>
    </w:p>
    <w:p w14:paraId="5EE72C22" w14:textId="77777777" w:rsidR="00DB6ED9" w:rsidRPr="00DB6ED9" w:rsidRDefault="00DB6ED9" w:rsidP="00DB6ED9">
      <w:pPr>
        <w:rPr>
          <w:sz w:val="32"/>
          <w:szCs w:val="32"/>
        </w:rPr>
      </w:pPr>
      <w:r w:rsidRPr="00DB6ED9">
        <w:rPr>
          <w:sz w:val="32"/>
          <w:szCs w:val="32"/>
        </w:rPr>
        <w:t>Publishing the report from Desktop also publishes its:</w:t>
      </w:r>
    </w:p>
    <w:p w14:paraId="6595027F" w14:textId="77777777" w:rsidR="00DB6ED9" w:rsidRPr="00DB6ED9" w:rsidRDefault="00DB6ED9" w:rsidP="00DB6ED9">
      <w:pPr>
        <w:rPr>
          <w:b/>
          <w:bCs/>
          <w:sz w:val="32"/>
          <w:szCs w:val="32"/>
        </w:rPr>
      </w:pPr>
      <w:r w:rsidRPr="00DB6ED9">
        <w:rPr>
          <w:b/>
          <w:bCs/>
          <w:sz w:val="32"/>
          <w:szCs w:val="32"/>
        </w:rPr>
        <w:t>Mobile-optimized layout.</w:t>
      </w:r>
    </w:p>
    <w:p w14:paraId="208D9C6D" w14:textId="77777777" w:rsidR="00DB6ED9" w:rsidRPr="00DB6ED9" w:rsidRDefault="00DB6ED9" w:rsidP="00DB6ED9">
      <w:pPr>
        <w:rPr>
          <w:sz w:val="32"/>
          <w:szCs w:val="32"/>
        </w:rPr>
      </w:pPr>
      <w:r w:rsidRPr="00DB6ED9">
        <w:rPr>
          <w:sz w:val="32"/>
          <w:szCs w:val="32"/>
        </w:rPr>
        <w:t>No separate semantic model is needed.</w:t>
      </w:r>
    </w:p>
    <w:p w14:paraId="73B6D6B7" w14:textId="77777777" w:rsidR="00DB6ED9" w:rsidRPr="00DB6ED9" w:rsidRDefault="00000000" w:rsidP="00DB6ED9">
      <w:pPr>
        <w:rPr>
          <w:sz w:val="32"/>
          <w:szCs w:val="32"/>
        </w:rPr>
      </w:pPr>
      <w:r>
        <w:rPr>
          <w:sz w:val="32"/>
          <w:szCs w:val="32"/>
        </w:rPr>
        <w:pict w14:anchorId="282B9955">
          <v:rect id="_x0000_i1254" style="width:0;height:1.5pt" o:hralign="center" o:hrstd="t" o:hr="t" fillcolor="#a0a0a0" stroked="f"/>
        </w:pict>
      </w:r>
    </w:p>
    <w:p w14:paraId="48581182" w14:textId="77777777" w:rsidR="00DB6ED9" w:rsidRPr="00DB6ED9" w:rsidRDefault="00DB6ED9" w:rsidP="00DB6ED9">
      <w:pPr>
        <w:rPr>
          <w:b/>
          <w:bCs/>
          <w:sz w:val="32"/>
          <w:szCs w:val="32"/>
        </w:rPr>
      </w:pPr>
      <w:r w:rsidRPr="00DB6ED9">
        <w:rPr>
          <w:b/>
          <w:bCs/>
          <w:sz w:val="32"/>
          <w:szCs w:val="32"/>
        </w:rPr>
        <w:t>230. Verify Later</w:t>
      </w:r>
    </w:p>
    <w:p w14:paraId="75A478C6" w14:textId="77777777" w:rsidR="00DB6ED9" w:rsidRPr="00DB6ED9" w:rsidRDefault="00DB6ED9" w:rsidP="00DB6ED9">
      <w:pPr>
        <w:rPr>
          <w:sz w:val="32"/>
          <w:szCs w:val="32"/>
        </w:rPr>
      </w:pPr>
      <w:r w:rsidRPr="00DB6ED9">
        <w:rPr>
          <w:sz w:val="32"/>
          <w:szCs w:val="32"/>
        </w:rPr>
        <w:t>Where mobile testing is available, open:</w:t>
      </w:r>
    </w:p>
    <w:p w14:paraId="41BA27E2" w14:textId="77777777" w:rsidR="00DB6ED9" w:rsidRPr="00DB6ED9" w:rsidRDefault="00DB6ED9" w:rsidP="00DB6ED9">
      <w:pPr>
        <w:rPr>
          <w:b/>
          <w:bCs/>
          <w:sz w:val="32"/>
          <w:szCs w:val="32"/>
        </w:rPr>
      </w:pPr>
      <w:r w:rsidRPr="00DB6ED9">
        <w:rPr>
          <w:b/>
          <w:bCs/>
          <w:sz w:val="32"/>
          <w:szCs w:val="32"/>
        </w:rPr>
        <w:t>Power BI Mobile App</w:t>
      </w:r>
    </w:p>
    <w:p w14:paraId="1D98EEEE" w14:textId="77777777" w:rsidR="00DB6ED9" w:rsidRPr="00DB6ED9" w:rsidRDefault="00DB6ED9" w:rsidP="00DB6ED9">
      <w:pPr>
        <w:rPr>
          <w:sz w:val="32"/>
          <w:szCs w:val="32"/>
        </w:rPr>
      </w:pPr>
      <w:r w:rsidRPr="00DB6ED9">
        <w:rPr>
          <w:sz w:val="32"/>
          <w:szCs w:val="32"/>
        </w:rPr>
        <w:t>and confirm:</w:t>
      </w:r>
    </w:p>
    <w:p w14:paraId="0F12F489" w14:textId="77777777" w:rsidR="00DB6ED9" w:rsidRPr="00DB6ED9" w:rsidRDefault="00DB6ED9" w:rsidP="00DB6ED9">
      <w:pPr>
        <w:rPr>
          <w:b/>
          <w:bCs/>
          <w:sz w:val="32"/>
          <w:szCs w:val="32"/>
        </w:rPr>
      </w:pPr>
      <w:r w:rsidRPr="00DB6ED9">
        <w:rPr>
          <w:b/>
          <w:bCs/>
          <w:sz w:val="32"/>
          <w:szCs w:val="32"/>
        </w:rPr>
        <w:t>Portrait layout.</w:t>
      </w:r>
    </w:p>
    <w:p w14:paraId="653BD79A" w14:textId="77777777" w:rsidR="00DB6ED9" w:rsidRPr="00DB6ED9" w:rsidRDefault="00000000" w:rsidP="00DB6ED9">
      <w:pPr>
        <w:rPr>
          <w:sz w:val="32"/>
          <w:szCs w:val="32"/>
        </w:rPr>
      </w:pPr>
      <w:r>
        <w:rPr>
          <w:sz w:val="32"/>
          <w:szCs w:val="32"/>
        </w:rPr>
        <w:pict w14:anchorId="2BA61C6F">
          <v:rect id="_x0000_i1255" style="width:0;height:1.5pt" o:hralign="center" o:hrstd="t" o:hr="t" fillcolor="#a0a0a0" stroked="f"/>
        </w:pict>
      </w:r>
    </w:p>
    <w:p w14:paraId="43CB12C0" w14:textId="77777777" w:rsidR="00DB6ED9" w:rsidRPr="00DB6ED9" w:rsidRDefault="00DB6ED9" w:rsidP="00DB6ED9">
      <w:pPr>
        <w:rPr>
          <w:b/>
          <w:bCs/>
          <w:sz w:val="32"/>
          <w:szCs w:val="32"/>
        </w:rPr>
      </w:pPr>
      <w:r w:rsidRPr="00DB6ED9">
        <w:rPr>
          <w:b/>
          <w:bCs/>
          <w:sz w:val="32"/>
          <w:szCs w:val="32"/>
        </w:rPr>
        <w:t>PART BX — IMPORT MODEL REFRESH</w:t>
      </w:r>
    </w:p>
    <w:p w14:paraId="609B277D" w14:textId="77777777" w:rsidR="00DB6ED9" w:rsidRPr="00DB6ED9" w:rsidRDefault="00DB6ED9" w:rsidP="00DB6ED9">
      <w:pPr>
        <w:rPr>
          <w:b/>
          <w:bCs/>
          <w:sz w:val="32"/>
          <w:szCs w:val="32"/>
        </w:rPr>
      </w:pPr>
      <w:r w:rsidRPr="00DB6ED9">
        <w:rPr>
          <w:b/>
          <w:bCs/>
          <w:sz w:val="32"/>
          <w:szCs w:val="32"/>
        </w:rPr>
        <w:t>231. Remember</w:t>
      </w:r>
    </w:p>
    <w:p w14:paraId="3B46DB26" w14:textId="77777777" w:rsidR="00DB6ED9" w:rsidRPr="00DB6ED9" w:rsidRDefault="00DB6ED9" w:rsidP="00DB6ED9">
      <w:pPr>
        <w:rPr>
          <w:sz w:val="32"/>
          <w:szCs w:val="32"/>
        </w:rPr>
      </w:pPr>
      <w:r w:rsidRPr="00DB6ED9">
        <w:rPr>
          <w:sz w:val="32"/>
          <w:szCs w:val="32"/>
        </w:rPr>
        <w:t>Our semantic model uses:</w:t>
      </w:r>
    </w:p>
    <w:p w14:paraId="28521A7F" w14:textId="77777777" w:rsidR="00DB6ED9" w:rsidRPr="00DB6ED9" w:rsidRDefault="00DB6ED9" w:rsidP="00DB6ED9">
      <w:pPr>
        <w:rPr>
          <w:b/>
          <w:bCs/>
          <w:sz w:val="32"/>
          <w:szCs w:val="32"/>
        </w:rPr>
      </w:pPr>
      <w:r w:rsidRPr="00DB6ED9">
        <w:rPr>
          <w:b/>
          <w:bCs/>
          <w:sz w:val="32"/>
          <w:szCs w:val="32"/>
        </w:rPr>
        <w:t>Import.</w:t>
      </w:r>
    </w:p>
    <w:p w14:paraId="70CF3DDF" w14:textId="77777777" w:rsidR="00DB6ED9" w:rsidRPr="00DB6ED9" w:rsidRDefault="00DB6ED9" w:rsidP="00DB6ED9">
      <w:pPr>
        <w:rPr>
          <w:sz w:val="32"/>
          <w:szCs w:val="32"/>
        </w:rPr>
      </w:pPr>
      <w:r w:rsidRPr="00DB6ED9">
        <w:rPr>
          <w:sz w:val="32"/>
          <w:szCs w:val="32"/>
        </w:rPr>
        <w:t>Dataverse data was copied into:</w:t>
      </w:r>
    </w:p>
    <w:p w14:paraId="598575A4" w14:textId="77777777" w:rsidR="00DB6ED9" w:rsidRPr="00DB6ED9" w:rsidRDefault="00DB6ED9" w:rsidP="00DB6ED9">
      <w:pPr>
        <w:rPr>
          <w:b/>
          <w:bCs/>
          <w:sz w:val="32"/>
          <w:szCs w:val="32"/>
        </w:rPr>
      </w:pPr>
      <w:r w:rsidRPr="00DB6ED9">
        <w:rPr>
          <w:b/>
          <w:bCs/>
          <w:sz w:val="32"/>
          <w:szCs w:val="32"/>
        </w:rPr>
        <w:t>Power BI model</w:t>
      </w:r>
    </w:p>
    <w:p w14:paraId="6FFF087D" w14:textId="77777777" w:rsidR="00DB6ED9" w:rsidRPr="00DB6ED9" w:rsidRDefault="00DB6ED9" w:rsidP="00DB6ED9">
      <w:pPr>
        <w:rPr>
          <w:sz w:val="32"/>
          <w:szCs w:val="32"/>
        </w:rPr>
      </w:pPr>
      <w:r w:rsidRPr="00DB6ED9">
        <w:rPr>
          <w:sz w:val="32"/>
          <w:szCs w:val="32"/>
        </w:rPr>
        <w:t>during refresh.</w:t>
      </w:r>
    </w:p>
    <w:p w14:paraId="25F5A38A" w14:textId="77777777" w:rsidR="00DB6ED9" w:rsidRPr="00DB6ED9" w:rsidRDefault="00000000" w:rsidP="00DB6ED9">
      <w:pPr>
        <w:rPr>
          <w:sz w:val="32"/>
          <w:szCs w:val="32"/>
        </w:rPr>
      </w:pPr>
      <w:r>
        <w:rPr>
          <w:sz w:val="32"/>
          <w:szCs w:val="32"/>
        </w:rPr>
        <w:pict w14:anchorId="1E9D9DE7">
          <v:rect id="_x0000_i1256" style="width:0;height:1.5pt" o:hralign="center" o:hrstd="t" o:hr="t" fillcolor="#a0a0a0" stroked="f"/>
        </w:pict>
      </w:r>
    </w:p>
    <w:p w14:paraId="5B8FAFFC" w14:textId="77777777" w:rsidR="00DB6ED9" w:rsidRPr="00DB6ED9" w:rsidRDefault="00DB6ED9" w:rsidP="00DB6ED9">
      <w:pPr>
        <w:rPr>
          <w:b/>
          <w:bCs/>
          <w:sz w:val="32"/>
          <w:szCs w:val="32"/>
        </w:rPr>
      </w:pPr>
      <w:r w:rsidRPr="00DB6ED9">
        <w:rPr>
          <w:b/>
          <w:bCs/>
          <w:sz w:val="32"/>
          <w:szCs w:val="32"/>
        </w:rPr>
        <w:t>232. New Dataverse Request</w:t>
      </w:r>
    </w:p>
    <w:p w14:paraId="325F41FF" w14:textId="77777777" w:rsidR="00DB6ED9" w:rsidRPr="00DB6ED9" w:rsidRDefault="00DB6ED9" w:rsidP="00DB6ED9">
      <w:pPr>
        <w:rPr>
          <w:sz w:val="32"/>
          <w:szCs w:val="32"/>
        </w:rPr>
      </w:pPr>
      <w:r w:rsidRPr="00DB6ED9">
        <w:rPr>
          <w:sz w:val="32"/>
          <w:szCs w:val="32"/>
        </w:rPr>
        <w:t>If a new Leave Request is created:</w:t>
      </w:r>
    </w:p>
    <w:p w14:paraId="0B739940" w14:textId="77777777" w:rsidR="00DB6ED9" w:rsidRPr="00DB6ED9" w:rsidRDefault="00DB6ED9" w:rsidP="00DB6ED9">
      <w:pPr>
        <w:rPr>
          <w:sz w:val="32"/>
          <w:szCs w:val="32"/>
        </w:rPr>
      </w:pPr>
      <w:r w:rsidRPr="00DB6ED9">
        <w:rPr>
          <w:sz w:val="32"/>
          <w:szCs w:val="32"/>
        </w:rPr>
        <w:t>The published Import model doesn't automatically contain it until:</w:t>
      </w:r>
    </w:p>
    <w:p w14:paraId="6CCAD5E8" w14:textId="77777777" w:rsidR="00DB6ED9" w:rsidRPr="00DB6ED9" w:rsidRDefault="00DB6ED9" w:rsidP="00DB6ED9">
      <w:pPr>
        <w:rPr>
          <w:b/>
          <w:bCs/>
          <w:sz w:val="32"/>
          <w:szCs w:val="32"/>
        </w:rPr>
      </w:pPr>
      <w:r w:rsidRPr="00DB6ED9">
        <w:rPr>
          <w:b/>
          <w:bCs/>
          <w:sz w:val="32"/>
          <w:szCs w:val="32"/>
        </w:rPr>
        <w:t>Refresh.</w:t>
      </w:r>
    </w:p>
    <w:p w14:paraId="3C7D252F" w14:textId="77777777" w:rsidR="00DB6ED9" w:rsidRPr="00DB6ED9" w:rsidRDefault="00000000" w:rsidP="00DB6ED9">
      <w:pPr>
        <w:rPr>
          <w:sz w:val="32"/>
          <w:szCs w:val="32"/>
        </w:rPr>
      </w:pPr>
      <w:r>
        <w:rPr>
          <w:sz w:val="32"/>
          <w:szCs w:val="32"/>
        </w:rPr>
        <w:pict w14:anchorId="1FBF56A6">
          <v:rect id="_x0000_i1257" style="width:0;height:1.5pt" o:hralign="center" o:hrstd="t" o:hr="t" fillcolor="#a0a0a0" stroked="f"/>
        </w:pict>
      </w:r>
    </w:p>
    <w:p w14:paraId="28085850" w14:textId="77777777" w:rsidR="00DB6ED9" w:rsidRPr="00DB6ED9" w:rsidRDefault="00DB6ED9" w:rsidP="00DB6ED9">
      <w:pPr>
        <w:rPr>
          <w:b/>
          <w:bCs/>
          <w:sz w:val="32"/>
          <w:szCs w:val="32"/>
        </w:rPr>
      </w:pPr>
      <w:r w:rsidRPr="00DB6ED9">
        <w:rPr>
          <w:b/>
          <w:bCs/>
          <w:sz w:val="32"/>
          <w:szCs w:val="32"/>
        </w:rPr>
        <w:t>PART BY — MANUAL REFRESH</w:t>
      </w:r>
    </w:p>
    <w:p w14:paraId="6330BF8A" w14:textId="77777777" w:rsidR="00DB6ED9" w:rsidRPr="00DB6ED9" w:rsidRDefault="00DB6ED9" w:rsidP="00DB6ED9">
      <w:pPr>
        <w:rPr>
          <w:b/>
          <w:bCs/>
          <w:sz w:val="32"/>
          <w:szCs w:val="32"/>
        </w:rPr>
      </w:pPr>
      <w:r w:rsidRPr="00DB6ED9">
        <w:rPr>
          <w:b/>
          <w:bCs/>
          <w:sz w:val="32"/>
          <w:szCs w:val="32"/>
        </w:rPr>
        <w:t>233. Workspace</w:t>
      </w:r>
    </w:p>
    <w:p w14:paraId="6031001A" w14:textId="77777777" w:rsidR="00DB6ED9" w:rsidRPr="00DB6ED9" w:rsidRDefault="00DB6ED9" w:rsidP="00DB6ED9">
      <w:pPr>
        <w:rPr>
          <w:sz w:val="32"/>
          <w:szCs w:val="32"/>
        </w:rPr>
      </w:pPr>
      <w:r w:rsidRPr="00DB6ED9">
        <w:rPr>
          <w:sz w:val="32"/>
          <w:szCs w:val="32"/>
        </w:rPr>
        <w:t>Find:</w:t>
      </w:r>
    </w:p>
    <w:p w14:paraId="52DDBFA8" w14:textId="77777777" w:rsidR="00DB6ED9" w:rsidRPr="00DB6ED9" w:rsidRDefault="00DB6ED9" w:rsidP="00DB6ED9">
      <w:pPr>
        <w:rPr>
          <w:b/>
          <w:bCs/>
          <w:sz w:val="32"/>
          <w:szCs w:val="32"/>
        </w:rPr>
      </w:pPr>
      <w:r w:rsidRPr="00DB6ED9">
        <w:rPr>
          <w:b/>
          <w:bCs/>
          <w:sz w:val="32"/>
          <w:szCs w:val="32"/>
        </w:rPr>
        <w:t>Semantic Model.</w:t>
      </w:r>
    </w:p>
    <w:p w14:paraId="200E848C" w14:textId="77777777" w:rsidR="00DB6ED9" w:rsidRPr="00DB6ED9" w:rsidRDefault="00DB6ED9" w:rsidP="00DB6ED9">
      <w:pPr>
        <w:rPr>
          <w:sz w:val="32"/>
          <w:szCs w:val="32"/>
        </w:rPr>
      </w:pPr>
      <w:r w:rsidRPr="00DB6ED9">
        <w:rPr>
          <w:sz w:val="32"/>
          <w:szCs w:val="32"/>
        </w:rPr>
        <w:t>Use:</w:t>
      </w:r>
    </w:p>
    <w:p w14:paraId="67FFB3A4" w14:textId="77777777" w:rsidR="00DB6ED9" w:rsidRPr="00DB6ED9" w:rsidRDefault="00DB6ED9" w:rsidP="00DB6ED9">
      <w:pPr>
        <w:rPr>
          <w:b/>
          <w:bCs/>
          <w:sz w:val="32"/>
          <w:szCs w:val="32"/>
        </w:rPr>
      </w:pPr>
      <w:r w:rsidRPr="00DB6ED9">
        <w:rPr>
          <w:b/>
          <w:bCs/>
          <w:sz w:val="32"/>
          <w:szCs w:val="32"/>
        </w:rPr>
        <w:t>Refresh now</w:t>
      </w:r>
    </w:p>
    <w:p w14:paraId="579B910A" w14:textId="77777777" w:rsidR="00DB6ED9" w:rsidRPr="00DB6ED9" w:rsidRDefault="00DB6ED9" w:rsidP="00DB6ED9">
      <w:pPr>
        <w:rPr>
          <w:sz w:val="32"/>
          <w:szCs w:val="32"/>
        </w:rPr>
      </w:pPr>
      <w:r w:rsidRPr="00DB6ED9">
        <w:rPr>
          <w:sz w:val="32"/>
          <w:szCs w:val="32"/>
        </w:rPr>
        <w:t>or the current equivalent refresh command.</w:t>
      </w:r>
    </w:p>
    <w:p w14:paraId="06180D25" w14:textId="77777777" w:rsidR="00DB6ED9" w:rsidRPr="00DB6ED9" w:rsidRDefault="00000000" w:rsidP="00DB6ED9">
      <w:pPr>
        <w:rPr>
          <w:sz w:val="32"/>
          <w:szCs w:val="32"/>
        </w:rPr>
      </w:pPr>
      <w:r>
        <w:rPr>
          <w:sz w:val="32"/>
          <w:szCs w:val="32"/>
        </w:rPr>
        <w:pict w14:anchorId="0A6BECD5">
          <v:rect id="_x0000_i1258" style="width:0;height:1.5pt" o:hralign="center" o:hrstd="t" o:hr="t" fillcolor="#a0a0a0" stroked="f"/>
        </w:pict>
      </w:r>
    </w:p>
    <w:p w14:paraId="63BCF61E" w14:textId="77777777" w:rsidR="00DB6ED9" w:rsidRPr="00DB6ED9" w:rsidRDefault="00DB6ED9" w:rsidP="00DB6ED9">
      <w:pPr>
        <w:rPr>
          <w:b/>
          <w:bCs/>
          <w:sz w:val="32"/>
          <w:szCs w:val="32"/>
        </w:rPr>
      </w:pPr>
      <w:r w:rsidRPr="00DB6ED9">
        <w:rPr>
          <w:b/>
          <w:bCs/>
          <w:sz w:val="32"/>
          <w:szCs w:val="32"/>
        </w:rPr>
        <w:t>234. After Refresh</w:t>
      </w:r>
    </w:p>
    <w:p w14:paraId="633AC725" w14:textId="77777777" w:rsidR="00DB6ED9" w:rsidRPr="00DB6ED9" w:rsidRDefault="00DB6ED9" w:rsidP="00DB6ED9">
      <w:pPr>
        <w:rPr>
          <w:sz w:val="32"/>
          <w:szCs w:val="32"/>
        </w:rPr>
      </w:pPr>
      <w:r w:rsidRPr="00DB6ED9">
        <w:rPr>
          <w:sz w:val="32"/>
          <w:szCs w:val="32"/>
        </w:rPr>
        <w:t>Reopen/report visuals.</w:t>
      </w:r>
    </w:p>
    <w:p w14:paraId="60F6C602" w14:textId="77777777" w:rsidR="00DB6ED9" w:rsidRPr="00DB6ED9" w:rsidRDefault="00DB6ED9" w:rsidP="00DB6ED9">
      <w:pPr>
        <w:rPr>
          <w:sz w:val="32"/>
          <w:szCs w:val="32"/>
        </w:rPr>
      </w:pPr>
      <w:r w:rsidRPr="00DB6ED9">
        <w:rPr>
          <w:sz w:val="32"/>
          <w:szCs w:val="32"/>
        </w:rPr>
        <w:t>Expected:</w:t>
      </w:r>
    </w:p>
    <w:p w14:paraId="76172652" w14:textId="77777777" w:rsidR="00DB6ED9" w:rsidRPr="00DB6ED9" w:rsidRDefault="00DB6ED9" w:rsidP="00DB6ED9">
      <w:pPr>
        <w:rPr>
          <w:b/>
          <w:bCs/>
          <w:sz w:val="32"/>
          <w:szCs w:val="32"/>
        </w:rPr>
      </w:pPr>
      <w:r w:rsidRPr="00DB6ED9">
        <w:rPr>
          <w:b/>
          <w:bCs/>
          <w:sz w:val="32"/>
          <w:szCs w:val="32"/>
        </w:rPr>
        <w:t>New source data appears.</w:t>
      </w:r>
    </w:p>
    <w:p w14:paraId="712611B2" w14:textId="77777777" w:rsidR="00DB6ED9" w:rsidRPr="00DB6ED9" w:rsidRDefault="00000000" w:rsidP="00DB6ED9">
      <w:pPr>
        <w:rPr>
          <w:sz w:val="32"/>
          <w:szCs w:val="32"/>
        </w:rPr>
      </w:pPr>
      <w:r>
        <w:rPr>
          <w:sz w:val="32"/>
          <w:szCs w:val="32"/>
        </w:rPr>
        <w:pict w14:anchorId="696968A4">
          <v:rect id="_x0000_i1259" style="width:0;height:1.5pt" o:hralign="center" o:hrstd="t" o:hr="t" fillcolor="#a0a0a0" stroked="f"/>
        </w:pict>
      </w:r>
    </w:p>
    <w:p w14:paraId="5C81C7E2" w14:textId="77777777" w:rsidR="00DB6ED9" w:rsidRPr="00DB6ED9" w:rsidRDefault="00DB6ED9" w:rsidP="00DB6ED9">
      <w:pPr>
        <w:rPr>
          <w:b/>
          <w:bCs/>
          <w:sz w:val="32"/>
          <w:szCs w:val="32"/>
        </w:rPr>
      </w:pPr>
      <w:r w:rsidRPr="00DB6ED9">
        <w:rPr>
          <w:b/>
          <w:bCs/>
          <w:sz w:val="32"/>
          <w:szCs w:val="32"/>
        </w:rPr>
        <w:t>PART BZ — SCHEDULED REFRESH</w:t>
      </w:r>
    </w:p>
    <w:p w14:paraId="79DE0A6E" w14:textId="77777777" w:rsidR="00DB6ED9" w:rsidRPr="00DB6ED9" w:rsidRDefault="00DB6ED9" w:rsidP="00DB6ED9">
      <w:pPr>
        <w:rPr>
          <w:b/>
          <w:bCs/>
          <w:sz w:val="32"/>
          <w:szCs w:val="32"/>
        </w:rPr>
      </w:pPr>
      <w:r w:rsidRPr="00DB6ED9">
        <w:rPr>
          <w:b/>
          <w:bCs/>
          <w:sz w:val="32"/>
          <w:szCs w:val="32"/>
        </w:rPr>
        <w:t>235. For Production</w:t>
      </w:r>
    </w:p>
    <w:p w14:paraId="56431C4A" w14:textId="77777777" w:rsidR="00DB6ED9" w:rsidRPr="00DB6ED9" w:rsidRDefault="00DB6ED9" w:rsidP="00DB6ED9">
      <w:pPr>
        <w:rPr>
          <w:sz w:val="32"/>
          <w:szCs w:val="32"/>
        </w:rPr>
      </w:pPr>
      <w:r w:rsidRPr="00DB6ED9">
        <w:rPr>
          <w:sz w:val="32"/>
          <w:szCs w:val="32"/>
        </w:rPr>
        <w:t>Organizations usually don't want HR analyst to click:</w:t>
      </w:r>
    </w:p>
    <w:p w14:paraId="67A12650" w14:textId="77777777" w:rsidR="00DB6ED9" w:rsidRPr="00DB6ED9" w:rsidRDefault="00DB6ED9" w:rsidP="00DB6ED9">
      <w:pPr>
        <w:rPr>
          <w:b/>
          <w:bCs/>
          <w:sz w:val="32"/>
          <w:szCs w:val="32"/>
        </w:rPr>
      </w:pPr>
      <w:r w:rsidRPr="00DB6ED9">
        <w:rPr>
          <w:b/>
          <w:bCs/>
          <w:sz w:val="32"/>
          <w:szCs w:val="32"/>
        </w:rPr>
        <w:t>Refresh</w:t>
      </w:r>
    </w:p>
    <w:p w14:paraId="2C47A654" w14:textId="77777777" w:rsidR="00DB6ED9" w:rsidRPr="00DB6ED9" w:rsidRDefault="00DB6ED9" w:rsidP="00DB6ED9">
      <w:pPr>
        <w:rPr>
          <w:sz w:val="32"/>
          <w:szCs w:val="32"/>
        </w:rPr>
      </w:pPr>
      <w:r w:rsidRPr="00DB6ED9">
        <w:rPr>
          <w:sz w:val="32"/>
          <w:szCs w:val="32"/>
        </w:rPr>
        <w:t>manually every day.</w:t>
      </w:r>
    </w:p>
    <w:p w14:paraId="53C4A122" w14:textId="77777777" w:rsidR="00DB6ED9" w:rsidRPr="00DB6ED9" w:rsidRDefault="00DB6ED9" w:rsidP="00DB6ED9">
      <w:pPr>
        <w:rPr>
          <w:sz w:val="32"/>
          <w:szCs w:val="32"/>
        </w:rPr>
      </w:pPr>
      <w:r w:rsidRPr="00DB6ED9">
        <w:rPr>
          <w:sz w:val="32"/>
          <w:szCs w:val="32"/>
        </w:rPr>
        <w:t>Configure:</w:t>
      </w:r>
    </w:p>
    <w:p w14:paraId="39666D2B" w14:textId="77777777" w:rsidR="00DB6ED9" w:rsidRPr="00DB6ED9" w:rsidRDefault="00DB6ED9" w:rsidP="00DB6ED9">
      <w:pPr>
        <w:rPr>
          <w:b/>
          <w:bCs/>
          <w:sz w:val="32"/>
          <w:szCs w:val="32"/>
        </w:rPr>
      </w:pPr>
      <w:r w:rsidRPr="00DB6ED9">
        <w:rPr>
          <w:b/>
          <w:bCs/>
          <w:sz w:val="32"/>
          <w:szCs w:val="32"/>
        </w:rPr>
        <w:t>Scheduled Refresh.</w:t>
      </w:r>
    </w:p>
    <w:p w14:paraId="2976DFF7" w14:textId="77777777" w:rsidR="00DB6ED9" w:rsidRPr="00DB6ED9" w:rsidRDefault="00000000" w:rsidP="00DB6ED9">
      <w:pPr>
        <w:rPr>
          <w:sz w:val="32"/>
          <w:szCs w:val="32"/>
        </w:rPr>
      </w:pPr>
      <w:r>
        <w:rPr>
          <w:sz w:val="32"/>
          <w:szCs w:val="32"/>
        </w:rPr>
        <w:pict w14:anchorId="0BE03D70">
          <v:rect id="_x0000_i1260" style="width:0;height:1.5pt" o:hralign="center" o:hrstd="t" o:hr="t" fillcolor="#a0a0a0" stroked="f"/>
        </w:pict>
      </w:r>
    </w:p>
    <w:p w14:paraId="507ADC4C" w14:textId="77777777" w:rsidR="00DB6ED9" w:rsidRPr="00DB6ED9" w:rsidRDefault="00DB6ED9" w:rsidP="00DB6ED9">
      <w:pPr>
        <w:rPr>
          <w:b/>
          <w:bCs/>
          <w:sz w:val="32"/>
          <w:szCs w:val="32"/>
        </w:rPr>
      </w:pPr>
      <w:r w:rsidRPr="00DB6ED9">
        <w:rPr>
          <w:b/>
          <w:bCs/>
          <w:sz w:val="32"/>
          <w:szCs w:val="32"/>
        </w:rPr>
        <w:t>236. Semantic Model Settings</w:t>
      </w:r>
    </w:p>
    <w:p w14:paraId="14623A16" w14:textId="77777777" w:rsidR="00DB6ED9" w:rsidRPr="00DB6ED9" w:rsidRDefault="00DB6ED9" w:rsidP="00DB6ED9">
      <w:pPr>
        <w:rPr>
          <w:sz w:val="32"/>
          <w:szCs w:val="32"/>
        </w:rPr>
      </w:pPr>
      <w:r w:rsidRPr="00DB6ED9">
        <w:rPr>
          <w:sz w:val="32"/>
          <w:szCs w:val="32"/>
        </w:rPr>
        <w:t>Review:</w:t>
      </w:r>
    </w:p>
    <w:p w14:paraId="175B15BE" w14:textId="77777777" w:rsidR="00DB6ED9" w:rsidRPr="00DB6ED9" w:rsidRDefault="00DB6ED9" w:rsidP="00DB6ED9">
      <w:pPr>
        <w:rPr>
          <w:b/>
          <w:bCs/>
          <w:sz w:val="32"/>
          <w:szCs w:val="32"/>
        </w:rPr>
      </w:pPr>
      <w:r w:rsidRPr="00DB6ED9">
        <w:rPr>
          <w:b/>
          <w:bCs/>
          <w:sz w:val="32"/>
          <w:szCs w:val="32"/>
        </w:rPr>
        <w:t>Gateway and cloud connections</w:t>
      </w:r>
    </w:p>
    <w:p w14:paraId="1C5DD2E6" w14:textId="77777777" w:rsidR="00DB6ED9" w:rsidRPr="00DB6ED9" w:rsidRDefault="00DB6ED9" w:rsidP="00DB6ED9">
      <w:pPr>
        <w:rPr>
          <w:b/>
          <w:bCs/>
          <w:sz w:val="32"/>
          <w:szCs w:val="32"/>
        </w:rPr>
      </w:pPr>
      <w:r w:rsidRPr="00DB6ED9">
        <w:rPr>
          <w:b/>
          <w:bCs/>
          <w:sz w:val="32"/>
          <w:szCs w:val="32"/>
        </w:rPr>
        <w:t>Data source credentials</w:t>
      </w:r>
    </w:p>
    <w:p w14:paraId="56706FDC" w14:textId="77777777" w:rsidR="00DB6ED9" w:rsidRPr="00DB6ED9" w:rsidRDefault="00DB6ED9" w:rsidP="00DB6ED9">
      <w:pPr>
        <w:rPr>
          <w:b/>
          <w:bCs/>
          <w:sz w:val="32"/>
          <w:szCs w:val="32"/>
        </w:rPr>
      </w:pPr>
      <w:r w:rsidRPr="00DB6ED9">
        <w:rPr>
          <w:b/>
          <w:bCs/>
          <w:sz w:val="32"/>
          <w:szCs w:val="32"/>
        </w:rPr>
        <w:t>Refresh scheduling/settings</w:t>
      </w:r>
    </w:p>
    <w:p w14:paraId="32802E81" w14:textId="77777777" w:rsidR="00DB6ED9" w:rsidRPr="00DB6ED9" w:rsidRDefault="00DB6ED9" w:rsidP="00DB6ED9">
      <w:pPr>
        <w:rPr>
          <w:sz w:val="32"/>
          <w:szCs w:val="32"/>
        </w:rPr>
      </w:pPr>
      <w:r w:rsidRPr="00DB6ED9">
        <w:rPr>
          <w:sz w:val="32"/>
          <w:szCs w:val="32"/>
        </w:rPr>
        <w:t>as applicable.</w:t>
      </w:r>
    </w:p>
    <w:p w14:paraId="7A84CDB2" w14:textId="77777777" w:rsidR="00DB6ED9" w:rsidRPr="00DB6ED9" w:rsidRDefault="00000000" w:rsidP="00DB6ED9">
      <w:pPr>
        <w:rPr>
          <w:sz w:val="32"/>
          <w:szCs w:val="32"/>
        </w:rPr>
      </w:pPr>
      <w:r>
        <w:rPr>
          <w:sz w:val="32"/>
          <w:szCs w:val="32"/>
        </w:rPr>
        <w:pict w14:anchorId="34A1ADB5">
          <v:rect id="_x0000_i1261" style="width:0;height:1.5pt" o:hralign="center" o:hrstd="t" o:hr="t" fillcolor="#a0a0a0" stroked="f"/>
        </w:pict>
      </w:r>
    </w:p>
    <w:p w14:paraId="53D426C4" w14:textId="77777777" w:rsidR="00DB6ED9" w:rsidRPr="00DB6ED9" w:rsidRDefault="00DB6ED9" w:rsidP="00DB6ED9">
      <w:pPr>
        <w:rPr>
          <w:b/>
          <w:bCs/>
          <w:sz w:val="32"/>
          <w:szCs w:val="32"/>
        </w:rPr>
      </w:pPr>
      <w:r w:rsidRPr="00DB6ED9">
        <w:rPr>
          <w:b/>
          <w:bCs/>
          <w:sz w:val="32"/>
          <w:szCs w:val="32"/>
        </w:rPr>
        <w:t>237. Cloud Dataverse</w:t>
      </w:r>
    </w:p>
    <w:p w14:paraId="0CE005D9" w14:textId="77777777" w:rsidR="00DB6ED9" w:rsidRPr="00DB6ED9" w:rsidRDefault="00DB6ED9" w:rsidP="00DB6ED9">
      <w:pPr>
        <w:rPr>
          <w:sz w:val="32"/>
          <w:szCs w:val="32"/>
        </w:rPr>
      </w:pPr>
      <w:r w:rsidRPr="00DB6ED9">
        <w:rPr>
          <w:sz w:val="32"/>
          <w:szCs w:val="32"/>
        </w:rPr>
        <w:t>Because Dataverse is a:</w:t>
      </w:r>
    </w:p>
    <w:p w14:paraId="094D04BE" w14:textId="77777777" w:rsidR="00DB6ED9" w:rsidRPr="00DB6ED9" w:rsidRDefault="00DB6ED9" w:rsidP="00DB6ED9">
      <w:pPr>
        <w:rPr>
          <w:b/>
          <w:bCs/>
          <w:sz w:val="32"/>
          <w:szCs w:val="32"/>
        </w:rPr>
      </w:pPr>
      <w:r w:rsidRPr="00DB6ED9">
        <w:rPr>
          <w:b/>
          <w:bCs/>
          <w:sz w:val="32"/>
          <w:szCs w:val="32"/>
        </w:rPr>
        <w:t>Cloud source,</w:t>
      </w:r>
    </w:p>
    <w:p w14:paraId="6ABB9542" w14:textId="77777777" w:rsidR="00DB6ED9" w:rsidRPr="00DB6ED9" w:rsidRDefault="00DB6ED9" w:rsidP="00DB6ED9">
      <w:pPr>
        <w:rPr>
          <w:sz w:val="32"/>
          <w:szCs w:val="32"/>
        </w:rPr>
      </w:pPr>
      <w:r w:rsidRPr="00DB6ED9">
        <w:rPr>
          <w:sz w:val="32"/>
          <w:szCs w:val="32"/>
        </w:rPr>
        <w:t>the connectivity pattern differs from typical on-premises sources.</w:t>
      </w:r>
    </w:p>
    <w:p w14:paraId="3959F392" w14:textId="77777777" w:rsidR="00DB6ED9" w:rsidRPr="00DB6ED9" w:rsidRDefault="00DB6ED9" w:rsidP="00DB6ED9">
      <w:pPr>
        <w:rPr>
          <w:sz w:val="32"/>
          <w:szCs w:val="32"/>
        </w:rPr>
      </w:pPr>
      <w:r w:rsidRPr="00DB6ED9">
        <w:rPr>
          <w:sz w:val="32"/>
          <w:szCs w:val="32"/>
        </w:rPr>
        <w:t>However:</w:t>
      </w:r>
    </w:p>
    <w:p w14:paraId="4AE205C6" w14:textId="77777777" w:rsidR="00DB6ED9" w:rsidRPr="00DB6ED9" w:rsidRDefault="00DB6ED9" w:rsidP="00DB6ED9">
      <w:pPr>
        <w:rPr>
          <w:b/>
          <w:bCs/>
          <w:sz w:val="32"/>
          <w:szCs w:val="32"/>
        </w:rPr>
      </w:pPr>
      <w:r w:rsidRPr="00DB6ED9">
        <w:rPr>
          <w:b/>
          <w:bCs/>
          <w:sz w:val="32"/>
          <w:szCs w:val="32"/>
        </w:rPr>
        <w:t>Credentials/connections still need to be valid.</w:t>
      </w:r>
    </w:p>
    <w:p w14:paraId="5C045FAF" w14:textId="77777777" w:rsidR="00DB6ED9" w:rsidRPr="00DB6ED9" w:rsidRDefault="00000000" w:rsidP="00DB6ED9">
      <w:pPr>
        <w:rPr>
          <w:sz w:val="32"/>
          <w:szCs w:val="32"/>
        </w:rPr>
      </w:pPr>
      <w:r>
        <w:rPr>
          <w:sz w:val="32"/>
          <w:szCs w:val="32"/>
        </w:rPr>
        <w:pict w14:anchorId="3991BF30">
          <v:rect id="_x0000_i1262" style="width:0;height:1.5pt" o:hralign="center" o:hrstd="t" o:hr="t" fillcolor="#a0a0a0" stroked="f"/>
        </w:pict>
      </w:r>
    </w:p>
    <w:p w14:paraId="2ED7A5DA" w14:textId="77777777" w:rsidR="00DB6ED9" w:rsidRPr="00DB6ED9" w:rsidRDefault="00DB6ED9" w:rsidP="00DB6ED9">
      <w:pPr>
        <w:rPr>
          <w:b/>
          <w:bCs/>
          <w:sz w:val="32"/>
          <w:szCs w:val="32"/>
        </w:rPr>
      </w:pPr>
      <w:r w:rsidRPr="00DB6ED9">
        <w:rPr>
          <w:b/>
          <w:bCs/>
          <w:sz w:val="32"/>
          <w:szCs w:val="32"/>
        </w:rPr>
        <w:t>238. Refresh Schedule</w:t>
      </w:r>
    </w:p>
    <w:p w14:paraId="2202578A" w14:textId="77777777" w:rsidR="00DB6ED9" w:rsidRPr="00DB6ED9" w:rsidRDefault="00DB6ED9" w:rsidP="00DB6ED9">
      <w:pPr>
        <w:rPr>
          <w:sz w:val="32"/>
          <w:szCs w:val="32"/>
        </w:rPr>
      </w:pPr>
      <w:r w:rsidRPr="00DB6ED9">
        <w:rPr>
          <w:sz w:val="32"/>
          <w:szCs w:val="32"/>
        </w:rPr>
        <w:t>Choose frequency based on:</w:t>
      </w:r>
    </w:p>
    <w:p w14:paraId="4EE51D94" w14:textId="77777777" w:rsidR="00DB6ED9" w:rsidRPr="00DB6ED9" w:rsidRDefault="00DB6ED9" w:rsidP="00DB6ED9">
      <w:pPr>
        <w:rPr>
          <w:b/>
          <w:bCs/>
          <w:sz w:val="32"/>
          <w:szCs w:val="32"/>
        </w:rPr>
      </w:pPr>
      <w:r w:rsidRPr="00DB6ED9">
        <w:rPr>
          <w:b/>
          <w:bCs/>
          <w:sz w:val="32"/>
          <w:szCs w:val="32"/>
        </w:rPr>
        <w:t>Business freshness requirement</w:t>
      </w:r>
    </w:p>
    <w:p w14:paraId="46AC8571" w14:textId="77777777" w:rsidR="00DB6ED9" w:rsidRPr="00DB6ED9" w:rsidRDefault="00DB6ED9" w:rsidP="00DB6ED9">
      <w:pPr>
        <w:rPr>
          <w:sz w:val="32"/>
          <w:szCs w:val="32"/>
        </w:rPr>
      </w:pPr>
      <w:r w:rsidRPr="00DB6ED9">
        <w:rPr>
          <w:sz w:val="32"/>
          <w:szCs w:val="32"/>
        </w:rPr>
        <w:t>and:</w:t>
      </w:r>
    </w:p>
    <w:p w14:paraId="63880F40" w14:textId="77777777" w:rsidR="00DB6ED9" w:rsidRPr="00DB6ED9" w:rsidRDefault="00DB6ED9" w:rsidP="00DB6ED9">
      <w:pPr>
        <w:rPr>
          <w:b/>
          <w:bCs/>
          <w:sz w:val="32"/>
          <w:szCs w:val="32"/>
        </w:rPr>
      </w:pPr>
      <w:r w:rsidRPr="00DB6ED9">
        <w:rPr>
          <w:b/>
          <w:bCs/>
          <w:sz w:val="32"/>
          <w:szCs w:val="32"/>
        </w:rPr>
        <w:t>Licensing/capacity limits.</w:t>
      </w:r>
    </w:p>
    <w:p w14:paraId="75BDE3DC" w14:textId="77777777" w:rsidR="00DB6ED9" w:rsidRPr="00DB6ED9" w:rsidRDefault="00DB6ED9" w:rsidP="00DB6ED9">
      <w:pPr>
        <w:rPr>
          <w:sz w:val="32"/>
          <w:szCs w:val="32"/>
        </w:rPr>
      </w:pPr>
      <w:r w:rsidRPr="00DB6ED9">
        <w:rPr>
          <w:sz w:val="32"/>
          <w:szCs w:val="32"/>
        </w:rPr>
        <w:t>Do not choose:</w:t>
      </w:r>
    </w:p>
    <w:p w14:paraId="10DB786B" w14:textId="77777777" w:rsidR="00DB6ED9" w:rsidRPr="00DB6ED9" w:rsidRDefault="00DB6ED9" w:rsidP="00DB6ED9">
      <w:pPr>
        <w:rPr>
          <w:b/>
          <w:bCs/>
          <w:sz w:val="32"/>
          <w:szCs w:val="32"/>
        </w:rPr>
      </w:pPr>
      <w:r w:rsidRPr="00DB6ED9">
        <w:rPr>
          <w:b/>
          <w:bCs/>
          <w:sz w:val="32"/>
          <w:szCs w:val="32"/>
        </w:rPr>
        <w:t>Maximum possible frequency</w:t>
      </w:r>
    </w:p>
    <w:p w14:paraId="4EA76056" w14:textId="77777777" w:rsidR="00DB6ED9" w:rsidRPr="00DB6ED9" w:rsidRDefault="00DB6ED9" w:rsidP="00DB6ED9">
      <w:pPr>
        <w:rPr>
          <w:sz w:val="32"/>
          <w:szCs w:val="32"/>
        </w:rPr>
      </w:pPr>
      <w:r w:rsidRPr="00DB6ED9">
        <w:rPr>
          <w:sz w:val="32"/>
          <w:szCs w:val="32"/>
        </w:rPr>
        <w:t>without business reason.</w:t>
      </w:r>
    </w:p>
    <w:p w14:paraId="06279751" w14:textId="77777777" w:rsidR="00DB6ED9" w:rsidRPr="00DB6ED9" w:rsidRDefault="00000000" w:rsidP="00DB6ED9">
      <w:pPr>
        <w:rPr>
          <w:sz w:val="32"/>
          <w:szCs w:val="32"/>
        </w:rPr>
      </w:pPr>
      <w:r>
        <w:rPr>
          <w:sz w:val="32"/>
          <w:szCs w:val="32"/>
        </w:rPr>
        <w:pict w14:anchorId="27606463">
          <v:rect id="_x0000_i1263" style="width:0;height:1.5pt" o:hralign="center" o:hrstd="t" o:hr="t" fillcolor="#a0a0a0" stroked="f"/>
        </w:pict>
      </w:r>
    </w:p>
    <w:p w14:paraId="37E4AA42" w14:textId="77777777" w:rsidR="00DB6ED9" w:rsidRPr="00DB6ED9" w:rsidRDefault="00DB6ED9" w:rsidP="00DB6ED9">
      <w:pPr>
        <w:rPr>
          <w:b/>
          <w:bCs/>
          <w:sz w:val="32"/>
          <w:szCs w:val="32"/>
        </w:rPr>
      </w:pPr>
      <w:r w:rsidRPr="00DB6ED9">
        <w:rPr>
          <w:b/>
          <w:bCs/>
          <w:sz w:val="32"/>
          <w:szCs w:val="32"/>
        </w:rPr>
        <w:t>239. Example Requirement</w:t>
      </w:r>
    </w:p>
    <w:p w14:paraId="5A6489C8" w14:textId="77777777" w:rsidR="00DB6ED9" w:rsidRPr="00DB6ED9" w:rsidRDefault="00DB6ED9" w:rsidP="00DB6ED9">
      <w:pPr>
        <w:rPr>
          <w:sz w:val="32"/>
          <w:szCs w:val="32"/>
        </w:rPr>
      </w:pPr>
      <w:r w:rsidRPr="00DB6ED9">
        <w:rPr>
          <w:sz w:val="32"/>
          <w:szCs w:val="32"/>
        </w:rPr>
        <w:t>HR says:</w:t>
      </w:r>
    </w:p>
    <w:p w14:paraId="5E069565" w14:textId="77777777" w:rsidR="00DB6ED9" w:rsidRPr="00DB6ED9" w:rsidRDefault="00DB6ED9" w:rsidP="00DB6ED9">
      <w:pPr>
        <w:rPr>
          <w:sz w:val="32"/>
          <w:szCs w:val="32"/>
        </w:rPr>
      </w:pPr>
      <w:r w:rsidRPr="00DB6ED9">
        <w:rPr>
          <w:sz w:val="32"/>
          <w:szCs w:val="32"/>
        </w:rPr>
        <w:t>Yesterday's Leave data is sufficient.</w:t>
      </w:r>
    </w:p>
    <w:p w14:paraId="3D9E386E" w14:textId="77777777" w:rsidR="00DB6ED9" w:rsidRPr="00DB6ED9" w:rsidRDefault="00DB6ED9" w:rsidP="00DB6ED9">
      <w:pPr>
        <w:rPr>
          <w:sz w:val="32"/>
          <w:szCs w:val="32"/>
        </w:rPr>
      </w:pPr>
      <w:r w:rsidRPr="00DB6ED9">
        <w:rPr>
          <w:sz w:val="32"/>
          <w:szCs w:val="32"/>
        </w:rPr>
        <w:t>Possible:</w:t>
      </w:r>
    </w:p>
    <w:p w14:paraId="79E7ADA6" w14:textId="77777777" w:rsidR="00DB6ED9" w:rsidRPr="00DB6ED9" w:rsidRDefault="00DB6ED9" w:rsidP="00DB6ED9">
      <w:pPr>
        <w:rPr>
          <w:b/>
          <w:bCs/>
          <w:sz w:val="32"/>
          <w:szCs w:val="32"/>
        </w:rPr>
      </w:pPr>
      <w:r w:rsidRPr="00DB6ED9">
        <w:rPr>
          <w:b/>
          <w:bCs/>
          <w:sz w:val="32"/>
          <w:szCs w:val="32"/>
        </w:rPr>
        <w:t>Daily Refresh.</w:t>
      </w:r>
    </w:p>
    <w:p w14:paraId="47FDA367" w14:textId="77777777" w:rsidR="00DB6ED9" w:rsidRPr="00DB6ED9" w:rsidRDefault="00000000" w:rsidP="00DB6ED9">
      <w:pPr>
        <w:rPr>
          <w:sz w:val="32"/>
          <w:szCs w:val="32"/>
        </w:rPr>
      </w:pPr>
      <w:r>
        <w:rPr>
          <w:sz w:val="32"/>
          <w:szCs w:val="32"/>
        </w:rPr>
        <w:pict w14:anchorId="37F7FC89">
          <v:rect id="_x0000_i1264" style="width:0;height:1.5pt" o:hralign="center" o:hrstd="t" o:hr="t" fillcolor="#a0a0a0" stroked="f"/>
        </w:pict>
      </w:r>
    </w:p>
    <w:p w14:paraId="6872880C" w14:textId="77777777" w:rsidR="00DB6ED9" w:rsidRPr="00DB6ED9" w:rsidRDefault="00DB6ED9" w:rsidP="00DB6ED9">
      <w:pPr>
        <w:rPr>
          <w:b/>
          <w:bCs/>
          <w:sz w:val="32"/>
          <w:szCs w:val="32"/>
        </w:rPr>
      </w:pPr>
      <w:r w:rsidRPr="00DB6ED9">
        <w:rPr>
          <w:b/>
          <w:bCs/>
          <w:sz w:val="32"/>
          <w:szCs w:val="32"/>
        </w:rPr>
        <w:t>240. Different Requirement</w:t>
      </w:r>
    </w:p>
    <w:p w14:paraId="0CDA2834" w14:textId="77777777" w:rsidR="00DB6ED9" w:rsidRPr="00DB6ED9" w:rsidRDefault="00DB6ED9" w:rsidP="00DB6ED9">
      <w:pPr>
        <w:rPr>
          <w:sz w:val="32"/>
          <w:szCs w:val="32"/>
        </w:rPr>
      </w:pPr>
      <w:r w:rsidRPr="00DB6ED9">
        <w:rPr>
          <w:sz w:val="32"/>
          <w:szCs w:val="32"/>
        </w:rPr>
        <w:t>Operations says:</w:t>
      </w:r>
    </w:p>
    <w:p w14:paraId="2844FF53" w14:textId="77777777" w:rsidR="00DB6ED9" w:rsidRPr="00DB6ED9" w:rsidRDefault="00DB6ED9" w:rsidP="00DB6ED9">
      <w:pPr>
        <w:rPr>
          <w:sz w:val="32"/>
          <w:szCs w:val="32"/>
        </w:rPr>
      </w:pPr>
      <w:r w:rsidRPr="00DB6ED9">
        <w:rPr>
          <w:sz w:val="32"/>
          <w:szCs w:val="32"/>
        </w:rPr>
        <w:t>We need much fresher data.</w:t>
      </w:r>
    </w:p>
    <w:p w14:paraId="7A03E1F9" w14:textId="77777777" w:rsidR="00DB6ED9" w:rsidRPr="00DB6ED9" w:rsidRDefault="00DB6ED9" w:rsidP="00DB6ED9">
      <w:pPr>
        <w:rPr>
          <w:sz w:val="32"/>
          <w:szCs w:val="32"/>
        </w:rPr>
      </w:pPr>
      <w:r w:rsidRPr="00DB6ED9">
        <w:rPr>
          <w:sz w:val="32"/>
          <w:szCs w:val="32"/>
        </w:rPr>
        <w:t>Then reconsider:</w:t>
      </w:r>
    </w:p>
    <w:p w14:paraId="020110F6" w14:textId="77777777" w:rsidR="00DB6ED9" w:rsidRPr="00DB6ED9" w:rsidRDefault="00DB6ED9" w:rsidP="00DB6ED9">
      <w:pPr>
        <w:numPr>
          <w:ilvl w:val="0"/>
          <w:numId w:val="44"/>
        </w:numPr>
        <w:rPr>
          <w:sz w:val="32"/>
          <w:szCs w:val="32"/>
        </w:rPr>
      </w:pPr>
      <w:r w:rsidRPr="00DB6ED9">
        <w:rPr>
          <w:sz w:val="32"/>
          <w:szCs w:val="32"/>
        </w:rPr>
        <w:t>Refresh frequency</w:t>
      </w:r>
    </w:p>
    <w:p w14:paraId="7DF45873" w14:textId="77777777" w:rsidR="00DB6ED9" w:rsidRPr="00DB6ED9" w:rsidRDefault="00DB6ED9" w:rsidP="00DB6ED9">
      <w:pPr>
        <w:numPr>
          <w:ilvl w:val="0"/>
          <w:numId w:val="44"/>
        </w:numPr>
        <w:rPr>
          <w:sz w:val="32"/>
          <w:szCs w:val="32"/>
        </w:rPr>
      </w:pPr>
      <w:r w:rsidRPr="00DB6ED9">
        <w:rPr>
          <w:sz w:val="32"/>
          <w:szCs w:val="32"/>
        </w:rPr>
        <w:t>Storage mode</w:t>
      </w:r>
    </w:p>
    <w:p w14:paraId="21F21EA1" w14:textId="77777777" w:rsidR="00DB6ED9" w:rsidRPr="00DB6ED9" w:rsidRDefault="00DB6ED9" w:rsidP="00DB6ED9">
      <w:pPr>
        <w:numPr>
          <w:ilvl w:val="0"/>
          <w:numId w:val="44"/>
        </w:numPr>
        <w:rPr>
          <w:sz w:val="32"/>
          <w:szCs w:val="32"/>
        </w:rPr>
      </w:pPr>
      <w:r w:rsidRPr="00DB6ED9">
        <w:rPr>
          <w:sz w:val="32"/>
          <w:szCs w:val="32"/>
        </w:rPr>
        <w:t>Architecture</w:t>
      </w:r>
    </w:p>
    <w:p w14:paraId="608DD1CA" w14:textId="77777777" w:rsidR="00DB6ED9" w:rsidRPr="00DB6ED9" w:rsidRDefault="00DB6ED9" w:rsidP="00DB6ED9">
      <w:pPr>
        <w:numPr>
          <w:ilvl w:val="0"/>
          <w:numId w:val="44"/>
        </w:numPr>
        <w:rPr>
          <w:sz w:val="32"/>
          <w:szCs w:val="32"/>
        </w:rPr>
      </w:pPr>
      <w:r w:rsidRPr="00DB6ED9">
        <w:rPr>
          <w:sz w:val="32"/>
          <w:szCs w:val="32"/>
        </w:rPr>
        <w:t>Business requirement</w:t>
      </w:r>
    </w:p>
    <w:p w14:paraId="3BB62147" w14:textId="77777777" w:rsidR="00DB6ED9" w:rsidRPr="00DB6ED9" w:rsidRDefault="00DB6ED9" w:rsidP="00DB6ED9">
      <w:pPr>
        <w:rPr>
          <w:sz w:val="32"/>
          <w:szCs w:val="32"/>
        </w:rPr>
      </w:pPr>
      <w:r w:rsidRPr="00DB6ED9">
        <w:rPr>
          <w:sz w:val="32"/>
          <w:szCs w:val="32"/>
        </w:rPr>
        <w:t>rather than blindly scheduling:</w:t>
      </w:r>
    </w:p>
    <w:p w14:paraId="5527740A" w14:textId="77777777" w:rsidR="00DB6ED9" w:rsidRPr="00DB6ED9" w:rsidRDefault="00DB6ED9" w:rsidP="00DB6ED9">
      <w:pPr>
        <w:rPr>
          <w:b/>
          <w:bCs/>
          <w:sz w:val="32"/>
          <w:szCs w:val="32"/>
        </w:rPr>
      </w:pPr>
      <w:r w:rsidRPr="00DB6ED9">
        <w:rPr>
          <w:b/>
          <w:bCs/>
          <w:sz w:val="32"/>
          <w:szCs w:val="32"/>
        </w:rPr>
        <w:t>More refreshes.</w:t>
      </w:r>
    </w:p>
    <w:p w14:paraId="659B75E7" w14:textId="77777777" w:rsidR="00DB6ED9" w:rsidRPr="00DB6ED9" w:rsidRDefault="00000000" w:rsidP="00DB6ED9">
      <w:pPr>
        <w:rPr>
          <w:sz w:val="32"/>
          <w:szCs w:val="32"/>
        </w:rPr>
      </w:pPr>
      <w:r>
        <w:rPr>
          <w:sz w:val="32"/>
          <w:szCs w:val="32"/>
        </w:rPr>
        <w:pict w14:anchorId="3F9FF40E">
          <v:rect id="_x0000_i1265" style="width:0;height:1.5pt" o:hralign="center" o:hrstd="t" o:hr="t" fillcolor="#a0a0a0" stroked="f"/>
        </w:pict>
      </w:r>
    </w:p>
    <w:p w14:paraId="180709B2" w14:textId="77777777" w:rsidR="00DB6ED9" w:rsidRPr="00DB6ED9" w:rsidRDefault="00DB6ED9" w:rsidP="00DB6ED9">
      <w:pPr>
        <w:rPr>
          <w:b/>
          <w:bCs/>
          <w:sz w:val="32"/>
          <w:szCs w:val="32"/>
        </w:rPr>
      </w:pPr>
      <w:r w:rsidRPr="00DB6ED9">
        <w:rPr>
          <w:b/>
          <w:bCs/>
          <w:sz w:val="32"/>
          <w:szCs w:val="32"/>
        </w:rPr>
        <w:t>PART CA — REFRESH HISTORY</w:t>
      </w:r>
    </w:p>
    <w:p w14:paraId="610B9EEB" w14:textId="77777777" w:rsidR="00DB6ED9" w:rsidRPr="00DB6ED9" w:rsidRDefault="00DB6ED9" w:rsidP="00DB6ED9">
      <w:pPr>
        <w:rPr>
          <w:b/>
          <w:bCs/>
          <w:sz w:val="32"/>
          <w:szCs w:val="32"/>
        </w:rPr>
      </w:pPr>
      <w:r w:rsidRPr="00DB6ED9">
        <w:rPr>
          <w:b/>
          <w:bCs/>
          <w:sz w:val="32"/>
          <w:szCs w:val="32"/>
        </w:rPr>
        <w:t>241. After Configuring</w:t>
      </w:r>
    </w:p>
    <w:p w14:paraId="15DC927D" w14:textId="77777777" w:rsidR="00DB6ED9" w:rsidRPr="00DB6ED9" w:rsidRDefault="00DB6ED9" w:rsidP="00DB6ED9">
      <w:pPr>
        <w:rPr>
          <w:sz w:val="32"/>
          <w:szCs w:val="32"/>
        </w:rPr>
      </w:pPr>
      <w:r w:rsidRPr="00DB6ED9">
        <w:rPr>
          <w:sz w:val="32"/>
          <w:szCs w:val="32"/>
        </w:rPr>
        <w:t>Review:</w:t>
      </w:r>
    </w:p>
    <w:p w14:paraId="49EC7537" w14:textId="77777777" w:rsidR="00DB6ED9" w:rsidRPr="00DB6ED9" w:rsidRDefault="00DB6ED9" w:rsidP="00DB6ED9">
      <w:pPr>
        <w:rPr>
          <w:b/>
          <w:bCs/>
          <w:sz w:val="32"/>
          <w:szCs w:val="32"/>
        </w:rPr>
      </w:pPr>
      <w:r w:rsidRPr="00DB6ED9">
        <w:rPr>
          <w:b/>
          <w:bCs/>
          <w:sz w:val="32"/>
          <w:szCs w:val="32"/>
        </w:rPr>
        <w:t>Refresh History.</w:t>
      </w:r>
    </w:p>
    <w:p w14:paraId="0F59947A" w14:textId="77777777" w:rsidR="00DB6ED9" w:rsidRPr="00DB6ED9" w:rsidRDefault="00000000" w:rsidP="00DB6ED9">
      <w:pPr>
        <w:rPr>
          <w:sz w:val="32"/>
          <w:szCs w:val="32"/>
        </w:rPr>
      </w:pPr>
      <w:r>
        <w:rPr>
          <w:sz w:val="32"/>
          <w:szCs w:val="32"/>
        </w:rPr>
        <w:pict w14:anchorId="76628038">
          <v:rect id="_x0000_i1266" style="width:0;height:1.5pt" o:hralign="center" o:hrstd="t" o:hr="t" fillcolor="#a0a0a0" stroked="f"/>
        </w:pict>
      </w:r>
    </w:p>
    <w:p w14:paraId="7AA1C975" w14:textId="77777777" w:rsidR="00DB6ED9" w:rsidRPr="00DB6ED9" w:rsidRDefault="00DB6ED9" w:rsidP="00DB6ED9">
      <w:pPr>
        <w:rPr>
          <w:b/>
          <w:bCs/>
          <w:sz w:val="32"/>
          <w:szCs w:val="32"/>
        </w:rPr>
      </w:pPr>
      <w:r w:rsidRPr="00DB6ED9">
        <w:rPr>
          <w:b/>
          <w:bCs/>
          <w:sz w:val="32"/>
          <w:szCs w:val="32"/>
        </w:rPr>
        <w:t>242. Information</w:t>
      </w:r>
    </w:p>
    <w:p w14:paraId="2BBA961A" w14:textId="77777777" w:rsidR="00DB6ED9" w:rsidRPr="00DB6ED9" w:rsidRDefault="00DB6ED9" w:rsidP="00DB6ED9">
      <w:pPr>
        <w:rPr>
          <w:sz w:val="32"/>
          <w:szCs w:val="32"/>
        </w:rPr>
      </w:pPr>
      <w:r w:rsidRPr="00DB6ED9">
        <w:rPr>
          <w:sz w:val="32"/>
          <w:szCs w:val="32"/>
        </w:rPr>
        <w:t>Refresh history can help show:</w:t>
      </w:r>
    </w:p>
    <w:p w14:paraId="301D1C04" w14:textId="77777777" w:rsidR="00DB6ED9" w:rsidRPr="00DB6ED9" w:rsidRDefault="00DB6ED9" w:rsidP="00DB6ED9">
      <w:pPr>
        <w:rPr>
          <w:sz w:val="32"/>
          <w:szCs w:val="32"/>
        </w:rPr>
      </w:pPr>
      <w:r w:rsidRPr="00DB6ED9">
        <w:rPr>
          <w:sz w:val="32"/>
          <w:szCs w:val="32"/>
        </w:rPr>
        <w:t>Status</w:t>
      </w:r>
    </w:p>
    <w:p w14:paraId="67C8A49C" w14:textId="77777777" w:rsidR="00DB6ED9" w:rsidRPr="00DB6ED9" w:rsidRDefault="00DB6ED9" w:rsidP="00DB6ED9">
      <w:pPr>
        <w:rPr>
          <w:sz w:val="32"/>
          <w:szCs w:val="32"/>
        </w:rPr>
      </w:pPr>
    </w:p>
    <w:p w14:paraId="175FE8BD" w14:textId="77777777" w:rsidR="00DB6ED9" w:rsidRPr="00DB6ED9" w:rsidRDefault="00DB6ED9" w:rsidP="00DB6ED9">
      <w:pPr>
        <w:rPr>
          <w:sz w:val="32"/>
          <w:szCs w:val="32"/>
        </w:rPr>
      </w:pPr>
      <w:r w:rsidRPr="00DB6ED9">
        <w:rPr>
          <w:sz w:val="32"/>
          <w:szCs w:val="32"/>
        </w:rPr>
        <w:t>Start time</w:t>
      </w:r>
    </w:p>
    <w:p w14:paraId="55705BFF" w14:textId="77777777" w:rsidR="00DB6ED9" w:rsidRPr="00DB6ED9" w:rsidRDefault="00DB6ED9" w:rsidP="00DB6ED9">
      <w:pPr>
        <w:rPr>
          <w:sz w:val="32"/>
          <w:szCs w:val="32"/>
        </w:rPr>
      </w:pPr>
    </w:p>
    <w:p w14:paraId="52862E76" w14:textId="77777777" w:rsidR="00DB6ED9" w:rsidRPr="00DB6ED9" w:rsidRDefault="00DB6ED9" w:rsidP="00DB6ED9">
      <w:pPr>
        <w:rPr>
          <w:sz w:val="32"/>
          <w:szCs w:val="32"/>
        </w:rPr>
      </w:pPr>
      <w:r w:rsidRPr="00DB6ED9">
        <w:rPr>
          <w:sz w:val="32"/>
          <w:szCs w:val="32"/>
        </w:rPr>
        <w:t>Duration</w:t>
      </w:r>
    </w:p>
    <w:p w14:paraId="00B14322" w14:textId="77777777" w:rsidR="00DB6ED9" w:rsidRPr="00DB6ED9" w:rsidRDefault="00DB6ED9" w:rsidP="00DB6ED9">
      <w:pPr>
        <w:rPr>
          <w:sz w:val="32"/>
          <w:szCs w:val="32"/>
        </w:rPr>
      </w:pPr>
    </w:p>
    <w:p w14:paraId="2B690FCC" w14:textId="77777777" w:rsidR="00DB6ED9" w:rsidRPr="00DB6ED9" w:rsidRDefault="00DB6ED9" w:rsidP="00DB6ED9">
      <w:pPr>
        <w:rPr>
          <w:sz w:val="32"/>
          <w:szCs w:val="32"/>
        </w:rPr>
      </w:pPr>
      <w:r w:rsidRPr="00DB6ED9">
        <w:rPr>
          <w:sz w:val="32"/>
          <w:szCs w:val="32"/>
        </w:rPr>
        <w:t>Errors</w:t>
      </w:r>
    </w:p>
    <w:p w14:paraId="788FD189" w14:textId="77777777" w:rsidR="00DB6ED9" w:rsidRPr="00DB6ED9" w:rsidRDefault="00000000" w:rsidP="00DB6ED9">
      <w:pPr>
        <w:rPr>
          <w:sz w:val="32"/>
          <w:szCs w:val="32"/>
        </w:rPr>
      </w:pPr>
      <w:r>
        <w:rPr>
          <w:sz w:val="32"/>
          <w:szCs w:val="32"/>
        </w:rPr>
        <w:pict w14:anchorId="3BDDDAF5">
          <v:rect id="_x0000_i1267" style="width:0;height:1.5pt" o:hralign="center" o:hrstd="t" o:hr="t" fillcolor="#a0a0a0" stroked="f"/>
        </w:pict>
      </w:r>
    </w:p>
    <w:p w14:paraId="4066649A" w14:textId="77777777" w:rsidR="00DB6ED9" w:rsidRPr="00DB6ED9" w:rsidRDefault="00DB6ED9" w:rsidP="00DB6ED9">
      <w:pPr>
        <w:rPr>
          <w:b/>
          <w:bCs/>
          <w:sz w:val="32"/>
          <w:szCs w:val="32"/>
        </w:rPr>
      </w:pPr>
      <w:r w:rsidRPr="00DB6ED9">
        <w:rPr>
          <w:b/>
          <w:bCs/>
          <w:sz w:val="32"/>
          <w:szCs w:val="32"/>
        </w:rPr>
        <w:t>243. If Refresh Fails</w:t>
      </w:r>
    </w:p>
    <w:p w14:paraId="332E3280" w14:textId="77777777" w:rsidR="00DB6ED9" w:rsidRPr="00DB6ED9" w:rsidRDefault="00DB6ED9" w:rsidP="00DB6ED9">
      <w:pPr>
        <w:rPr>
          <w:sz w:val="32"/>
          <w:szCs w:val="32"/>
        </w:rPr>
      </w:pPr>
      <w:r w:rsidRPr="00DB6ED9">
        <w:rPr>
          <w:sz w:val="32"/>
          <w:szCs w:val="32"/>
        </w:rPr>
        <w:t>Report may still open.</w:t>
      </w:r>
    </w:p>
    <w:p w14:paraId="0E542814" w14:textId="77777777" w:rsidR="00DB6ED9" w:rsidRPr="00DB6ED9" w:rsidRDefault="00DB6ED9" w:rsidP="00DB6ED9">
      <w:pPr>
        <w:rPr>
          <w:sz w:val="32"/>
          <w:szCs w:val="32"/>
        </w:rPr>
      </w:pPr>
      <w:r w:rsidRPr="00DB6ED9">
        <w:rPr>
          <w:sz w:val="32"/>
          <w:szCs w:val="32"/>
        </w:rPr>
        <w:t>But users may be viewing:</w:t>
      </w:r>
    </w:p>
    <w:p w14:paraId="4D9236FF" w14:textId="77777777" w:rsidR="00DB6ED9" w:rsidRPr="00DB6ED9" w:rsidRDefault="00DB6ED9" w:rsidP="00DB6ED9">
      <w:pPr>
        <w:rPr>
          <w:b/>
          <w:bCs/>
          <w:sz w:val="32"/>
          <w:szCs w:val="32"/>
        </w:rPr>
      </w:pPr>
      <w:r w:rsidRPr="00DB6ED9">
        <w:rPr>
          <w:b/>
          <w:bCs/>
          <w:sz w:val="32"/>
          <w:szCs w:val="32"/>
        </w:rPr>
        <w:t>Stale data.</w:t>
      </w:r>
    </w:p>
    <w:p w14:paraId="7D54A328" w14:textId="77777777" w:rsidR="00DB6ED9" w:rsidRPr="00DB6ED9" w:rsidRDefault="00000000" w:rsidP="00DB6ED9">
      <w:pPr>
        <w:rPr>
          <w:sz w:val="32"/>
          <w:szCs w:val="32"/>
        </w:rPr>
      </w:pPr>
      <w:r>
        <w:rPr>
          <w:sz w:val="32"/>
          <w:szCs w:val="32"/>
        </w:rPr>
        <w:pict w14:anchorId="4925B129">
          <v:rect id="_x0000_i1268" style="width:0;height:1.5pt" o:hralign="center" o:hrstd="t" o:hr="t" fillcolor="#a0a0a0" stroked="f"/>
        </w:pict>
      </w:r>
    </w:p>
    <w:p w14:paraId="33044385" w14:textId="77777777" w:rsidR="00DB6ED9" w:rsidRPr="00DB6ED9" w:rsidRDefault="00DB6ED9" w:rsidP="00DB6ED9">
      <w:pPr>
        <w:rPr>
          <w:b/>
          <w:bCs/>
          <w:sz w:val="32"/>
          <w:szCs w:val="32"/>
        </w:rPr>
      </w:pPr>
      <w:r w:rsidRPr="00DB6ED9">
        <w:rPr>
          <w:b/>
          <w:bCs/>
          <w:sz w:val="32"/>
          <w:szCs w:val="32"/>
        </w:rPr>
        <w:t>244. This Is Dangerous</w:t>
      </w:r>
    </w:p>
    <w:p w14:paraId="459F273F" w14:textId="77777777" w:rsidR="00DB6ED9" w:rsidRPr="00DB6ED9" w:rsidRDefault="00DB6ED9" w:rsidP="00DB6ED9">
      <w:pPr>
        <w:rPr>
          <w:sz w:val="32"/>
          <w:szCs w:val="32"/>
        </w:rPr>
      </w:pPr>
      <w:r w:rsidRPr="00DB6ED9">
        <w:rPr>
          <w:sz w:val="32"/>
          <w:szCs w:val="32"/>
        </w:rPr>
        <w:t>A report can look:</w:t>
      </w:r>
    </w:p>
    <w:p w14:paraId="05B1853D" w14:textId="77777777" w:rsidR="00DB6ED9" w:rsidRPr="00DB6ED9" w:rsidRDefault="00DB6ED9" w:rsidP="00DB6ED9">
      <w:pPr>
        <w:rPr>
          <w:b/>
          <w:bCs/>
          <w:sz w:val="32"/>
          <w:szCs w:val="32"/>
        </w:rPr>
      </w:pPr>
      <w:r w:rsidRPr="00DB6ED9">
        <w:rPr>
          <w:b/>
          <w:bCs/>
          <w:sz w:val="32"/>
          <w:szCs w:val="32"/>
        </w:rPr>
        <w:t>Completely healthy</w:t>
      </w:r>
    </w:p>
    <w:p w14:paraId="0651377A" w14:textId="77777777" w:rsidR="00DB6ED9" w:rsidRPr="00DB6ED9" w:rsidRDefault="00DB6ED9" w:rsidP="00DB6ED9">
      <w:pPr>
        <w:rPr>
          <w:sz w:val="32"/>
          <w:szCs w:val="32"/>
        </w:rPr>
      </w:pPr>
      <w:r w:rsidRPr="00DB6ED9">
        <w:rPr>
          <w:sz w:val="32"/>
          <w:szCs w:val="32"/>
        </w:rPr>
        <w:t>while data is:</w:t>
      </w:r>
    </w:p>
    <w:p w14:paraId="74C9ED47" w14:textId="77777777" w:rsidR="00DB6ED9" w:rsidRPr="00DB6ED9" w:rsidRDefault="00DB6ED9" w:rsidP="00DB6ED9">
      <w:pPr>
        <w:rPr>
          <w:b/>
          <w:bCs/>
          <w:sz w:val="32"/>
          <w:szCs w:val="32"/>
        </w:rPr>
      </w:pPr>
      <w:r w:rsidRPr="00DB6ED9">
        <w:rPr>
          <w:b/>
          <w:bCs/>
          <w:sz w:val="32"/>
          <w:szCs w:val="32"/>
        </w:rPr>
        <w:t>Old.</w:t>
      </w:r>
    </w:p>
    <w:p w14:paraId="01A0B236" w14:textId="77777777" w:rsidR="00DB6ED9" w:rsidRPr="00DB6ED9" w:rsidRDefault="00000000" w:rsidP="00DB6ED9">
      <w:pPr>
        <w:rPr>
          <w:sz w:val="32"/>
          <w:szCs w:val="32"/>
        </w:rPr>
      </w:pPr>
      <w:r>
        <w:rPr>
          <w:sz w:val="32"/>
          <w:szCs w:val="32"/>
        </w:rPr>
        <w:pict w14:anchorId="460A48A9">
          <v:rect id="_x0000_i1269" style="width:0;height:1.5pt" o:hralign="center" o:hrstd="t" o:hr="t" fillcolor="#a0a0a0" stroked="f"/>
        </w:pict>
      </w:r>
    </w:p>
    <w:p w14:paraId="0CE16703" w14:textId="77777777" w:rsidR="00DB6ED9" w:rsidRPr="00DB6ED9" w:rsidRDefault="00DB6ED9" w:rsidP="00DB6ED9">
      <w:pPr>
        <w:rPr>
          <w:b/>
          <w:bCs/>
          <w:sz w:val="32"/>
          <w:szCs w:val="32"/>
        </w:rPr>
      </w:pPr>
      <w:r w:rsidRPr="00DB6ED9">
        <w:rPr>
          <w:b/>
          <w:bCs/>
          <w:sz w:val="32"/>
          <w:szCs w:val="32"/>
        </w:rPr>
        <w:t>PART CB — DATA FRESHNESS</w:t>
      </w:r>
    </w:p>
    <w:p w14:paraId="3E3983B5" w14:textId="77777777" w:rsidR="00DB6ED9" w:rsidRPr="00DB6ED9" w:rsidRDefault="00DB6ED9" w:rsidP="00DB6ED9">
      <w:pPr>
        <w:rPr>
          <w:b/>
          <w:bCs/>
          <w:sz w:val="32"/>
          <w:szCs w:val="32"/>
        </w:rPr>
      </w:pPr>
      <w:r w:rsidRPr="00DB6ED9">
        <w:rPr>
          <w:b/>
          <w:bCs/>
          <w:sz w:val="32"/>
          <w:szCs w:val="32"/>
        </w:rPr>
        <w:t>245. Production Question</w:t>
      </w:r>
    </w:p>
    <w:p w14:paraId="3F7E7CC6" w14:textId="77777777" w:rsidR="00DB6ED9" w:rsidRPr="00DB6ED9" w:rsidRDefault="00DB6ED9" w:rsidP="00DB6ED9">
      <w:pPr>
        <w:rPr>
          <w:sz w:val="32"/>
          <w:szCs w:val="32"/>
        </w:rPr>
      </w:pPr>
      <w:r w:rsidRPr="00DB6ED9">
        <w:rPr>
          <w:sz w:val="32"/>
          <w:szCs w:val="32"/>
        </w:rPr>
        <w:t>Users should understand:</w:t>
      </w:r>
    </w:p>
    <w:p w14:paraId="72859B22" w14:textId="77777777" w:rsidR="00DB6ED9" w:rsidRPr="00DB6ED9" w:rsidRDefault="00DB6ED9" w:rsidP="00DB6ED9">
      <w:pPr>
        <w:rPr>
          <w:b/>
          <w:bCs/>
          <w:sz w:val="32"/>
          <w:szCs w:val="32"/>
        </w:rPr>
      </w:pPr>
      <w:r w:rsidRPr="00DB6ED9">
        <w:rPr>
          <w:b/>
          <w:bCs/>
          <w:sz w:val="32"/>
          <w:szCs w:val="32"/>
        </w:rPr>
        <w:t>How fresh is this report?</w:t>
      </w:r>
    </w:p>
    <w:p w14:paraId="0A9D5413" w14:textId="77777777" w:rsidR="00DB6ED9" w:rsidRPr="00DB6ED9" w:rsidRDefault="00000000" w:rsidP="00DB6ED9">
      <w:pPr>
        <w:rPr>
          <w:sz w:val="32"/>
          <w:szCs w:val="32"/>
        </w:rPr>
      </w:pPr>
      <w:r>
        <w:rPr>
          <w:sz w:val="32"/>
          <w:szCs w:val="32"/>
        </w:rPr>
        <w:pict w14:anchorId="13926246">
          <v:rect id="_x0000_i1270" style="width:0;height:1.5pt" o:hralign="center" o:hrstd="t" o:hr="t" fillcolor="#a0a0a0" stroked="f"/>
        </w:pict>
      </w:r>
    </w:p>
    <w:p w14:paraId="50AF25F5" w14:textId="77777777" w:rsidR="00DB6ED9" w:rsidRPr="00DB6ED9" w:rsidRDefault="00DB6ED9" w:rsidP="00DB6ED9">
      <w:pPr>
        <w:rPr>
          <w:b/>
          <w:bCs/>
          <w:sz w:val="32"/>
          <w:szCs w:val="32"/>
        </w:rPr>
      </w:pPr>
      <w:r w:rsidRPr="00DB6ED9">
        <w:rPr>
          <w:b/>
          <w:bCs/>
          <w:sz w:val="32"/>
          <w:szCs w:val="32"/>
        </w:rPr>
        <w:t>246. Optional Measure/Label</w:t>
      </w:r>
    </w:p>
    <w:p w14:paraId="6A5005A9" w14:textId="77777777" w:rsidR="00DB6ED9" w:rsidRPr="00DB6ED9" w:rsidRDefault="00DB6ED9" w:rsidP="00DB6ED9">
      <w:pPr>
        <w:rPr>
          <w:sz w:val="32"/>
          <w:szCs w:val="32"/>
        </w:rPr>
      </w:pPr>
      <w:r w:rsidRPr="00DB6ED9">
        <w:rPr>
          <w:sz w:val="32"/>
          <w:szCs w:val="32"/>
        </w:rPr>
        <w:t>Later you can show:</w:t>
      </w:r>
    </w:p>
    <w:p w14:paraId="1AF6268C" w14:textId="77777777" w:rsidR="00DB6ED9" w:rsidRPr="00DB6ED9" w:rsidRDefault="00DB6ED9" w:rsidP="00DB6ED9">
      <w:pPr>
        <w:rPr>
          <w:sz w:val="32"/>
          <w:szCs w:val="32"/>
        </w:rPr>
      </w:pPr>
      <w:r w:rsidRPr="00DB6ED9">
        <w:rPr>
          <w:sz w:val="32"/>
          <w:szCs w:val="32"/>
        </w:rPr>
        <w:t>Last Refresh:</w:t>
      </w:r>
    </w:p>
    <w:p w14:paraId="70318FE4" w14:textId="77777777" w:rsidR="00DB6ED9" w:rsidRPr="00DB6ED9" w:rsidRDefault="00DB6ED9" w:rsidP="00DB6ED9">
      <w:pPr>
        <w:rPr>
          <w:sz w:val="32"/>
          <w:szCs w:val="32"/>
        </w:rPr>
      </w:pPr>
      <w:r w:rsidRPr="00DB6ED9">
        <w:rPr>
          <w:sz w:val="32"/>
          <w:szCs w:val="32"/>
        </w:rPr>
        <w:t>10 Sep 2026 08:00</w:t>
      </w:r>
    </w:p>
    <w:p w14:paraId="3869FF29" w14:textId="77777777" w:rsidR="00DB6ED9" w:rsidRPr="00DB6ED9" w:rsidRDefault="00DB6ED9" w:rsidP="00DB6ED9">
      <w:pPr>
        <w:rPr>
          <w:sz w:val="32"/>
          <w:szCs w:val="32"/>
        </w:rPr>
      </w:pPr>
      <w:r w:rsidRPr="00DB6ED9">
        <w:rPr>
          <w:sz w:val="32"/>
          <w:szCs w:val="32"/>
        </w:rPr>
        <w:t>using an appropriate refresh-audit pattern.</w:t>
      </w:r>
    </w:p>
    <w:p w14:paraId="556E9FEF" w14:textId="77777777" w:rsidR="00DB6ED9" w:rsidRPr="00DB6ED9" w:rsidRDefault="00000000" w:rsidP="00DB6ED9">
      <w:pPr>
        <w:rPr>
          <w:sz w:val="32"/>
          <w:szCs w:val="32"/>
        </w:rPr>
      </w:pPr>
      <w:r>
        <w:rPr>
          <w:sz w:val="32"/>
          <w:szCs w:val="32"/>
        </w:rPr>
        <w:pict w14:anchorId="71D0D9F7">
          <v:rect id="_x0000_i1271" style="width:0;height:1.5pt" o:hralign="center" o:hrstd="t" o:hr="t" fillcolor="#a0a0a0" stroked="f"/>
        </w:pict>
      </w:r>
    </w:p>
    <w:p w14:paraId="0FFA7E13" w14:textId="77777777" w:rsidR="00DB6ED9" w:rsidRPr="00DB6ED9" w:rsidRDefault="00DB6ED9" w:rsidP="00DB6ED9">
      <w:pPr>
        <w:rPr>
          <w:b/>
          <w:bCs/>
          <w:sz w:val="32"/>
          <w:szCs w:val="32"/>
        </w:rPr>
      </w:pPr>
      <w:r w:rsidRPr="00DB6ED9">
        <w:rPr>
          <w:b/>
          <w:bCs/>
          <w:sz w:val="32"/>
          <w:szCs w:val="32"/>
        </w:rPr>
        <w:t>PART CC — REFRESH FAILURE</w:t>
      </w:r>
    </w:p>
    <w:p w14:paraId="17C3681C" w14:textId="77777777" w:rsidR="00DB6ED9" w:rsidRPr="00DB6ED9" w:rsidRDefault="00DB6ED9" w:rsidP="00DB6ED9">
      <w:pPr>
        <w:rPr>
          <w:b/>
          <w:bCs/>
          <w:sz w:val="32"/>
          <w:szCs w:val="32"/>
        </w:rPr>
      </w:pPr>
      <w:r w:rsidRPr="00DB6ED9">
        <w:rPr>
          <w:b/>
          <w:bCs/>
          <w:sz w:val="32"/>
          <w:szCs w:val="32"/>
        </w:rPr>
        <w:t>247. Common Causes</w:t>
      </w:r>
    </w:p>
    <w:p w14:paraId="3E7DBF68" w14:textId="77777777" w:rsidR="00DB6ED9" w:rsidRPr="00DB6ED9" w:rsidRDefault="00DB6ED9" w:rsidP="00DB6ED9">
      <w:pPr>
        <w:rPr>
          <w:sz w:val="32"/>
          <w:szCs w:val="32"/>
        </w:rPr>
      </w:pPr>
      <w:r w:rsidRPr="00DB6ED9">
        <w:rPr>
          <w:sz w:val="32"/>
          <w:szCs w:val="32"/>
        </w:rPr>
        <w:t>Examples:</w:t>
      </w:r>
    </w:p>
    <w:p w14:paraId="7924CC53" w14:textId="77777777" w:rsidR="00DB6ED9" w:rsidRPr="00DB6ED9" w:rsidRDefault="00DB6ED9" w:rsidP="00DB6ED9">
      <w:pPr>
        <w:rPr>
          <w:sz w:val="32"/>
          <w:szCs w:val="32"/>
        </w:rPr>
      </w:pPr>
      <w:r w:rsidRPr="00DB6ED9">
        <w:rPr>
          <w:sz w:val="32"/>
          <w:szCs w:val="32"/>
        </w:rPr>
        <w:t>Expired credentials</w:t>
      </w:r>
    </w:p>
    <w:p w14:paraId="13BF7A4D" w14:textId="77777777" w:rsidR="00DB6ED9" w:rsidRPr="00DB6ED9" w:rsidRDefault="00DB6ED9" w:rsidP="00DB6ED9">
      <w:pPr>
        <w:rPr>
          <w:sz w:val="32"/>
          <w:szCs w:val="32"/>
        </w:rPr>
      </w:pPr>
    </w:p>
    <w:p w14:paraId="33C3900D" w14:textId="77777777" w:rsidR="00DB6ED9" w:rsidRPr="00DB6ED9" w:rsidRDefault="00DB6ED9" w:rsidP="00DB6ED9">
      <w:pPr>
        <w:rPr>
          <w:sz w:val="32"/>
          <w:szCs w:val="32"/>
        </w:rPr>
      </w:pPr>
      <w:r w:rsidRPr="00DB6ED9">
        <w:rPr>
          <w:sz w:val="32"/>
          <w:szCs w:val="32"/>
        </w:rPr>
        <w:t>Connection problem</w:t>
      </w:r>
    </w:p>
    <w:p w14:paraId="7079FF69" w14:textId="77777777" w:rsidR="00DB6ED9" w:rsidRPr="00DB6ED9" w:rsidRDefault="00DB6ED9" w:rsidP="00DB6ED9">
      <w:pPr>
        <w:rPr>
          <w:sz w:val="32"/>
          <w:szCs w:val="32"/>
        </w:rPr>
      </w:pPr>
    </w:p>
    <w:p w14:paraId="1348644C" w14:textId="77777777" w:rsidR="00DB6ED9" w:rsidRPr="00DB6ED9" w:rsidRDefault="00DB6ED9" w:rsidP="00DB6ED9">
      <w:pPr>
        <w:rPr>
          <w:sz w:val="32"/>
          <w:szCs w:val="32"/>
        </w:rPr>
      </w:pPr>
      <w:r w:rsidRPr="00DB6ED9">
        <w:rPr>
          <w:sz w:val="32"/>
          <w:szCs w:val="32"/>
        </w:rPr>
        <w:t>Gateway issue for on-prem source</w:t>
      </w:r>
    </w:p>
    <w:p w14:paraId="5B3C628B" w14:textId="77777777" w:rsidR="00DB6ED9" w:rsidRPr="00DB6ED9" w:rsidRDefault="00DB6ED9" w:rsidP="00DB6ED9">
      <w:pPr>
        <w:rPr>
          <w:sz w:val="32"/>
          <w:szCs w:val="32"/>
        </w:rPr>
      </w:pPr>
    </w:p>
    <w:p w14:paraId="369D4B68" w14:textId="77777777" w:rsidR="00DB6ED9" w:rsidRPr="00DB6ED9" w:rsidRDefault="00DB6ED9" w:rsidP="00DB6ED9">
      <w:pPr>
        <w:rPr>
          <w:sz w:val="32"/>
          <w:szCs w:val="32"/>
        </w:rPr>
      </w:pPr>
      <w:r w:rsidRPr="00DB6ED9">
        <w:rPr>
          <w:sz w:val="32"/>
          <w:szCs w:val="32"/>
        </w:rPr>
        <w:t>Source unavailable</w:t>
      </w:r>
    </w:p>
    <w:p w14:paraId="4B62B79C" w14:textId="77777777" w:rsidR="00DB6ED9" w:rsidRPr="00DB6ED9" w:rsidRDefault="00DB6ED9" w:rsidP="00DB6ED9">
      <w:pPr>
        <w:rPr>
          <w:sz w:val="32"/>
          <w:szCs w:val="32"/>
        </w:rPr>
      </w:pPr>
    </w:p>
    <w:p w14:paraId="252ACBEB" w14:textId="77777777" w:rsidR="00DB6ED9" w:rsidRPr="00DB6ED9" w:rsidRDefault="00DB6ED9" w:rsidP="00DB6ED9">
      <w:pPr>
        <w:rPr>
          <w:sz w:val="32"/>
          <w:szCs w:val="32"/>
        </w:rPr>
      </w:pPr>
      <w:r w:rsidRPr="00DB6ED9">
        <w:rPr>
          <w:sz w:val="32"/>
          <w:szCs w:val="32"/>
        </w:rPr>
        <w:t>Query error</w:t>
      </w:r>
    </w:p>
    <w:p w14:paraId="75DDAD97" w14:textId="77777777" w:rsidR="00DB6ED9" w:rsidRPr="00DB6ED9" w:rsidRDefault="00DB6ED9" w:rsidP="00DB6ED9">
      <w:pPr>
        <w:rPr>
          <w:sz w:val="32"/>
          <w:szCs w:val="32"/>
        </w:rPr>
      </w:pPr>
    </w:p>
    <w:p w14:paraId="54597509" w14:textId="77777777" w:rsidR="00DB6ED9" w:rsidRPr="00DB6ED9" w:rsidRDefault="00DB6ED9" w:rsidP="00DB6ED9">
      <w:pPr>
        <w:rPr>
          <w:sz w:val="32"/>
          <w:szCs w:val="32"/>
        </w:rPr>
      </w:pPr>
      <w:r w:rsidRPr="00DB6ED9">
        <w:rPr>
          <w:sz w:val="32"/>
          <w:szCs w:val="32"/>
        </w:rPr>
        <w:t>Schema changed</w:t>
      </w:r>
    </w:p>
    <w:p w14:paraId="06EBCBCA" w14:textId="77777777" w:rsidR="00DB6ED9" w:rsidRPr="00DB6ED9" w:rsidRDefault="00000000" w:rsidP="00DB6ED9">
      <w:pPr>
        <w:rPr>
          <w:sz w:val="32"/>
          <w:szCs w:val="32"/>
        </w:rPr>
      </w:pPr>
      <w:r>
        <w:rPr>
          <w:sz w:val="32"/>
          <w:szCs w:val="32"/>
        </w:rPr>
        <w:pict w14:anchorId="7446BDF5">
          <v:rect id="_x0000_i1272" style="width:0;height:1.5pt" o:hralign="center" o:hrstd="t" o:hr="t" fillcolor="#a0a0a0" stroked="f"/>
        </w:pict>
      </w:r>
    </w:p>
    <w:p w14:paraId="1EF5BEFB" w14:textId="77777777" w:rsidR="00DB6ED9" w:rsidRPr="00DB6ED9" w:rsidRDefault="00DB6ED9" w:rsidP="00DB6ED9">
      <w:pPr>
        <w:rPr>
          <w:b/>
          <w:bCs/>
          <w:sz w:val="32"/>
          <w:szCs w:val="32"/>
        </w:rPr>
      </w:pPr>
      <w:r w:rsidRPr="00DB6ED9">
        <w:rPr>
          <w:b/>
          <w:bCs/>
          <w:sz w:val="32"/>
          <w:szCs w:val="32"/>
        </w:rPr>
        <w:t>248. Troubleshoot</w:t>
      </w:r>
    </w:p>
    <w:p w14:paraId="54AC584F" w14:textId="77777777" w:rsidR="00DB6ED9" w:rsidRPr="00DB6ED9" w:rsidRDefault="00DB6ED9" w:rsidP="00DB6ED9">
      <w:pPr>
        <w:rPr>
          <w:sz w:val="32"/>
          <w:szCs w:val="32"/>
        </w:rPr>
      </w:pPr>
      <w:r w:rsidRPr="00DB6ED9">
        <w:rPr>
          <w:sz w:val="32"/>
          <w:szCs w:val="32"/>
        </w:rPr>
        <w:t>Open:</w:t>
      </w:r>
    </w:p>
    <w:p w14:paraId="72C4A038" w14:textId="77777777" w:rsidR="00DB6ED9" w:rsidRPr="00DB6ED9" w:rsidRDefault="00DB6ED9" w:rsidP="00DB6ED9">
      <w:pPr>
        <w:rPr>
          <w:b/>
          <w:bCs/>
          <w:sz w:val="32"/>
          <w:szCs w:val="32"/>
        </w:rPr>
      </w:pPr>
      <w:r w:rsidRPr="00DB6ED9">
        <w:rPr>
          <w:b/>
          <w:bCs/>
          <w:sz w:val="32"/>
          <w:szCs w:val="32"/>
        </w:rPr>
        <w:t>Refresh History.</w:t>
      </w:r>
    </w:p>
    <w:p w14:paraId="7C437628" w14:textId="77777777" w:rsidR="00DB6ED9" w:rsidRPr="00DB6ED9" w:rsidRDefault="00DB6ED9" w:rsidP="00DB6ED9">
      <w:pPr>
        <w:rPr>
          <w:sz w:val="32"/>
          <w:szCs w:val="32"/>
        </w:rPr>
      </w:pPr>
      <w:r w:rsidRPr="00DB6ED9">
        <w:rPr>
          <w:sz w:val="32"/>
          <w:szCs w:val="32"/>
        </w:rPr>
        <w:t>Inspect:</w:t>
      </w:r>
    </w:p>
    <w:p w14:paraId="4318D970" w14:textId="77777777" w:rsidR="00DB6ED9" w:rsidRPr="00DB6ED9" w:rsidRDefault="00DB6ED9" w:rsidP="00DB6ED9">
      <w:pPr>
        <w:rPr>
          <w:b/>
          <w:bCs/>
          <w:sz w:val="32"/>
          <w:szCs w:val="32"/>
        </w:rPr>
      </w:pPr>
      <w:r w:rsidRPr="00DB6ED9">
        <w:rPr>
          <w:b/>
          <w:bCs/>
          <w:sz w:val="32"/>
          <w:szCs w:val="32"/>
        </w:rPr>
        <w:t>Error details.</w:t>
      </w:r>
    </w:p>
    <w:p w14:paraId="2B5A6FBC" w14:textId="77777777" w:rsidR="00DB6ED9" w:rsidRPr="00DB6ED9" w:rsidRDefault="00000000" w:rsidP="00DB6ED9">
      <w:pPr>
        <w:rPr>
          <w:sz w:val="32"/>
          <w:szCs w:val="32"/>
        </w:rPr>
      </w:pPr>
      <w:r>
        <w:rPr>
          <w:sz w:val="32"/>
          <w:szCs w:val="32"/>
        </w:rPr>
        <w:pict w14:anchorId="58F24921">
          <v:rect id="_x0000_i1273" style="width:0;height:1.5pt" o:hralign="center" o:hrstd="t" o:hr="t" fillcolor="#a0a0a0" stroked="f"/>
        </w:pict>
      </w:r>
    </w:p>
    <w:p w14:paraId="477D552A" w14:textId="77777777" w:rsidR="00DB6ED9" w:rsidRPr="00DB6ED9" w:rsidRDefault="00DB6ED9" w:rsidP="00DB6ED9">
      <w:pPr>
        <w:rPr>
          <w:b/>
          <w:bCs/>
          <w:sz w:val="32"/>
          <w:szCs w:val="32"/>
        </w:rPr>
      </w:pPr>
      <w:r w:rsidRPr="00DB6ED9">
        <w:rPr>
          <w:b/>
          <w:bCs/>
          <w:sz w:val="32"/>
          <w:szCs w:val="32"/>
        </w:rPr>
        <w:t>PART CD — SOURCE SCHEMA CHANGE</w:t>
      </w:r>
    </w:p>
    <w:p w14:paraId="2E390C3E" w14:textId="77777777" w:rsidR="00DB6ED9" w:rsidRPr="00DB6ED9" w:rsidRDefault="00DB6ED9" w:rsidP="00DB6ED9">
      <w:pPr>
        <w:rPr>
          <w:b/>
          <w:bCs/>
          <w:sz w:val="32"/>
          <w:szCs w:val="32"/>
        </w:rPr>
      </w:pPr>
      <w:r w:rsidRPr="00DB6ED9">
        <w:rPr>
          <w:b/>
          <w:bCs/>
          <w:sz w:val="32"/>
          <w:szCs w:val="32"/>
        </w:rPr>
        <w:t>249. Scenario</w:t>
      </w:r>
    </w:p>
    <w:p w14:paraId="5D977426" w14:textId="77777777" w:rsidR="00DB6ED9" w:rsidRPr="00DB6ED9" w:rsidRDefault="00DB6ED9" w:rsidP="00DB6ED9">
      <w:pPr>
        <w:rPr>
          <w:sz w:val="32"/>
          <w:szCs w:val="32"/>
        </w:rPr>
      </w:pPr>
      <w:r w:rsidRPr="00DB6ED9">
        <w:rPr>
          <w:sz w:val="32"/>
          <w:szCs w:val="32"/>
        </w:rPr>
        <w:t>Dataverse administrator deletes or renames a field used by:</w:t>
      </w:r>
    </w:p>
    <w:p w14:paraId="164FB68A" w14:textId="77777777" w:rsidR="00DB6ED9" w:rsidRPr="00DB6ED9" w:rsidRDefault="00DB6ED9" w:rsidP="00DB6ED9">
      <w:pPr>
        <w:rPr>
          <w:b/>
          <w:bCs/>
          <w:sz w:val="32"/>
          <w:szCs w:val="32"/>
        </w:rPr>
      </w:pPr>
      <w:r w:rsidRPr="00DB6ED9">
        <w:rPr>
          <w:b/>
          <w:bCs/>
          <w:sz w:val="32"/>
          <w:szCs w:val="32"/>
        </w:rPr>
        <w:t>Power Query.</w:t>
      </w:r>
    </w:p>
    <w:p w14:paraId="0B1A92B8" w14:textId="77777777" w:rsidR="00DB6ED9" w:rsidRPr="00DB6ED9" w:rsidRDefault="00DB6ED9" w:rsidP="00DB6ED9">
      <w:pPr>
        <w:rPr>
          <w:sz w:val="32"/>
          <w:szCs w:val="32"/>
        </w:rPr>
      </w:pPr>
      <w:r w:rsidRPr="00DB6ED9">
        <w:rPr>
          <w:sz w:val="32"/>
          <w:szCs w:val="32"/>
        </w:rPr>
        <w:t>Refresh may:</w:t>
      </w:r>
    </w:p>
    <w:p w14:paraId="157B545E" w14:textId="77777777" w:rsidR="00DB6ED9" w:rsidRPr="00DB6ED9" w:rsidRDefault="00DB6ED9" w:rsidP="00DB6ED9">
      <w:pPr>
        <w:rPr>
          <w:b/>
          <w:bCs/>
          <w:sz w:val="32"/>
          <w:szCs w:val="32"/>
        </w:rPr>
      </w:pPr>
      <w:r w:rsidRPr="00DB6ED9">
        <w:rPr>
          <w:b/>
          <w:bCs/>
          <w:sz w:val="32"/>
          <w:szCs w:val="32"/>
        </w:rPr>
        <w:t>Fail.</w:t>
      </w:r>
    </w:p>
    <w:p w14:paraId="3760647A" w14:textId="77777777" w:rsidR="00DB6ED9" w:rsidRPr="00DB6ED9" w:rsidRDefault="00000000" w:rsidP="00DB6ED9">
      <w:pPr>
        <w:rPr>
          <w:sz w:val="32"/>
          <w:szCs w:val="32"/>
        </w:rPr>
      </w:pPr>
      <w:r>
        <w:rPr>
          <w:sz w:val="32"/>
          <w:szCs w:val="32"/>
        </w:rPr>
        <w:pict w14:anchorId="61EC4AD5">
          <v:rect id="_x0000_i1274" style="width:0;height:1.5pt" o:hralign="center" o:hrstd="t" o:hr="t" fillcolor="#a0a0a0" stroked="f"/>
        </w:pict>
      </w:r>
    </w:p>
    <w:p w14:paraId="07FB7D5B" w14:textId="77777777" w:rsidR="00DB6ED9" w:rsidRPr="00DB6ED9" w:rsidRDefault="00DB6ED9" w:rsidP="00DB6ED9">
      <w:pPr>
        <w:rPr>
          <w:b/>
          <w:bCs/>
          <w:sz w:val="32"/>
          <w:szCs w:val="32"/>
        </w:rPr>
      </w:pPr>
      <w:r w:rsidRPr="00DB6ED9">
        <w:rPr>
          <w:b/>
          <w:bCs/>
          <w:sz w:val="32"/>
          <w:szCs w:val="32"/>
        </w:rPr>
        <w:t>250. Dependency Lesson</w:t>
      </w:r>
    </w:p>
    <w:p w14:paraId="5604C826" w14:textId="77777777" w:rsidR="00DB6ED9" w:rsidRPr="00DB6ED9" w:rsidRDefault="00DB6ED9" w:rsidP="00DB6ED9">
      <w:pPr>
        <w:rPr>
          <w:sz w:val="32"/>
          <w:szCs w:val="32"/>
        </w:rPr>
      </w:pPr>
      <w:r w:rsidRPr="00DB6ED9">
        <w:rPr>
          <w:sz w:val="32"/>
          <w:szCs w:val="32"/>
        </w:rPr>
        <w:t>Reports depend on:</w:t>
      </w:r>
    </w:p>
    <w:p w14:paraId="107F4D92" w14:textId="77777777" w:rsidR="00DB6ED9" w:rsidRPr="00DB6ED9" w:rsidRDefault="00DB6ED9" w:rsidP="00DB6ED9">
      <w:pPr>
        <w:rPr>
          <w:b/>
          <w:bCs/>
          <w:sz w:val="32"/>
          <w:szCs w:val="32"/>
        </w:rPr>
      </w:pPr>
      <w:r w:rsidRPr="00DB6ED9">
        <w:rPr>
          <w:b/>
          <w:bCs/>
          <w:sz w:val="32"/>
          <w:szCs w:val="32"/>
        </w:rPr>
        <w:t>Source schemas.</w:t>
      </w:r>
    </w:p>
    <w:p w14:paraId="7ECFA5DD" w14:textId="77777777" w:rsidR="00DB6ED9" w:rsidRPr="00DB6ED9" w:rsidRDefault="00DB6ED9" w:rsidP="00DB6ED9">
      <w:pPr>
        <w:rPr>
          <w:sz w:val="32"/>
          <w:szCs w:val="32"/>
        </w:rPr>
      </w:pPr>
      <w:r w:rsidRPr="00DB6ED9">
        <w:rPr>
          <w:sz w:val="32"/>
          <w:szCs w:val="32"/>
        </w:rPr>
        <w:t>Production changes require:</w:t>
      </w:r>
    </w:p>
    <w:p w14:paraId="7F1B0897" w14:textId="77777777" w:rsidR="00DB6ED9" w:rsidRPr="00DB6ED9" w:rsidRDefault="00DB6ED9" w:rsidP="00DB6ED9">
      <w:pPr>
        <w:rPr>
          <w:b/>
          <w:bCs/>
          <w:sz w:val="32"/>
          <w:szCs w:val="32"/>
        </w:rPr>
      </w:pPr>
      <w:r w:rsidRPr="00DB6ED9">
        <w:rPr>
          <w:b/>
          <w:bCs/>
          <w:sz w:val="32"/>
          <w:szCs w:val="32"/>
        </w:rPr>
        <w:t>Impact analysis.</w:t>
      </w:r>
    </w:p>
    <w:p w14:paraId="4B258C0E" w14:textId="77777777" w:rsidR="00DB6ED9" w:rsidRPr="00DB6ED9" w:rsidRDefault="00000000" w:rsidP="00DB6ED9">
      <w:pPr>
        <w:rPr>
          <w:sz w:val="32"/>
          <w:szCs w:val="32"/>
        </w:rPr>
      </w:pPr>
      <w:r>
        <w:rPr>
          <w:sz w:val="32"/>
          <w:szCs w:val="32"/>
        </w:rPr>
        <w:pict w14:anchorId="40FFB109">
          <v:rect id="_x0000_i1275" style="width:0;height:1.5pt" o:hralign="center" o:hrstd="t" o:hr="t" fillcolor="#a0a0a0" stroked="f"/>
        </w:pict>
      </w:r>
    </w:p>
    <w:p w14:paraId="7A7AD105" w14:textId="77777777" w:rsidR="00DB6ED9" w:rsidRPr="00DB6ED9" w:rsidRDefault="00DB6ED9" w:rsidP="00DB6ED9">
      <w:pPr>
        <w:rPr>
          <w:b/>
          <w:bCs/>
          <w:sz w:val="32"/>
          <w:szCs w:val="32"/>
        </w:rPr>
      </w:pPr>
      <w:r w:rsidRPr="00DB6ED9">
        <w:rPr>
          <w:b/>
          <w:bCs/>
          <w:sz w:val="32"/>
          <w:szCs w:val="32"/>
        </w:rPr>
        <w:t>PART CE — SHARING</w:t>
      </w:r>
    </w:p>
    <w:p w14:paraId="54B1A826" w14:textId="77777777" w:rsidR="00DB6ED9" w:rsidRPr="00DB6ED9" w:rsidRDefault="00DB6ED9" w:rsidP="00DB6ED9">
      <w:pPr>
        <w:rPr>
          <w:b/>
          <w:bCs/>
          <w:sz w:val="32"/>
          <w:szCs w:val="32"/>
        </w:rPr>
      </w:pPr>
      <w:r w:rsidRPr="00DB6ED9">
        <w:rPr>
          <w:b/>
          <w:bCs/>
          <w:sz w:val="32"/>
          <w:szCs w:val="32"/>
        </w:rPr>
        <w:t>251. Power BI Supports Several Distribution Patterns</w:t>
      </w:r>
    </w:p>
    <w:p w14:paraId="3E8C930B" w14:textId="77777777" w:rsidR="00DB6ED9" w:rsidRPr="00DB6ED9" w:rsidRDefault="00DB6ED9" w:rsidP="00DB6ED9">
      <w:pPr>
        <w:rPr>
          <w:sz w:val="32"/>
          <w:szCs w:val="32"/>
        </w:rPr>
      </w:pPr>
      <w:r w:rsidRPr="00DB6ED9">
        <w:rPr>
          <w:sz w:val="32"/>
          <w:szCs w:val="32"/>
        </w:rPr>
        <w:t>Examples:</w:t>
      </w:r>
    </w:p>
    <w:p w14:paraId="31F1F3A6" w14:textId="77777777" w:rsidR="00DB6ED9" w:rsidRPr="00DB6ED9" w:rsidRDefault="00DB6ED9" w:rsidP="00DB6ED9">
      <w:pPr>
        <w:rPr>
          <w:b/>
          <w:bCs/>
          <w:sz w:val="32"/>
          <w:szCs w:val="32"/>
        </w:rPr>
      </w:pPr>
      <w:r w:rsidRPr="00DB6ED9">
        <w:rPr>
          <w:b/>
          <w:bCs/>
          <w:sz w:val="32"/>
          <w:szCs w:val="32"/>
        </w:rPr>
        <w:t>Direct sharing</w:t>
      </w:r>
    </w:p>
    <w:p w14:paraId="2A1CFB4D" w14:textId="77777777" w:rsidR="00DB6ED9" w:rsidRPr="00DB6ED9" w:rsidRDefault="00DB6ED9" w:rsidP="00DB6ED9">
      <w:pPr>
        <w:rPr>
          <w:b/>
          <w:bCs/>
          <w:sz w:val="32"/>
          <w:szCs w:val="32"/>
        </w:rPr>
      </w:pPr>
      <w:r w:rsidRPr="00DB6ED9">
        <w:rPr>
          <w:b/>
          <w:bCs/>
          <w:sz w:val="32"/>
          <w:szCs w:val="32"/>
        </w:rPr>
        <w:t>Workspace access</w:t>
      </w:r>
    </w:p>
    <w:p w14:paraId="34E18434" w14:textId="77777777" w:rsidR="00DB6ED9" w:rsidRPr="00DB6ED9" w:rsidRDefault="00DB6ED9" w:rsidP="00DB6ED9">
      <w:pPr>
        <w:rPr>
          <w:b/>
          <w:bCs/>
          <w:sz w:val="32"/>
          <w:szCs w:val="32"/>
        </w:rPr>
      </w:pPr>
      <w:r w:rsidRPr="00DB6ED9">
        <w:rPr>
          <w:b/>
          <w:bCs/>
          <w:sz w:val="32"/>
          <w:szCs w:val="32"/>
        </w:rPr>
        <w:t>Power BI Apps</w:t>
      </w:r>
    </w:p>
    <w:p w14:paraId="4A998074" w14:textId="77777777" w:rsidR="00DB6ED9" w:rsidRPr="00DB6ED9" w:rsidRDefault="00DB6ED9" w:rsidP="00DB6ED9">
      <w:pPr>
        <w:rPr>
          <w:b/>
          <w:bCs/>
          <w:sz w:val="32"/>
          <w:szCs w:val="32"/>
        </w:rPr>
      </w:pPr>
      <w:r w:rsidRPr="00DB6ED9">
        <w:rPr>
          <w:b/>
          <w:bCs/>
          <w:sz w:val="32"/>
          <w:szCs w:val="32"/>
        </w:rPr>
        <w:t>Teams integration</w:t>
      </w:r>
    </w:p>
    <w:p w14:paraId="7DE1B981" w14:textId="77777777" w:rsidR="00DB6ED9" w:rsidRPr="00DB6ED9" w:rsidRDefault="00DB6ED9" w:rsidP="00DB6ED9">
      <w:pPr>
        <w:rPr>
          <w:b/>
          <w:bCs/>
          <w:sz w:val="32"/>
          <w:szCs w:val="32"/>
        </w:rPr>
      </w:pPr>
      <w:r w:rsidRPr="00DB6ED9">
        <w:rPr>
          <w:b/>
          <w:bCs/>
          <w:sz w:val="32"/>
          <w:szCs w:val="32"/>
        </w:rPr>
        <w:t>SharePoint integration</w:t>
      </w:r>
    </w:p>
    <w:p w14:paraId="5796821F" w14:textId="77777777" w:rsidR="00DB6ED9" w:rsidRPr="00DB6ED9" w:rsidRDefault="00DB6ED9" w:rsidP="00DB6ED9">
      <w:pPr>
        <w:rPr>
          <w:sz w:val="32"/>
          <w:szCs w:val="32"/>
        </w:rPr>
      </w:pPr>
      <w:r w:rsidRPr="00DB6ED9">
        <w:rPr>
          <w:sz w:val="32"/>
          <w:szCs w:val="32"/>
        </w:rPr>
        <w:t>depending on organizational requirements.</w:t>
      </w:r>
    </w:p>
    <w:p w14:paraId="440ACDA2" w14:textId="77777777" w:rsidR="00DB6ED9" w:rsidRPr="00DB6ED9" w:rsidRDefault="00000000" w:rsidP="00DB6ED9">
      <w:pPr>
        <w:rPr>
          <w:sz w:val="32"/>
          <w:szCs w:val="32"/>
        </w:rPr>
      </w:pPr>
      <w:r>
        <w:rPr>
          <w:sz w:val="32"/>
          <w:szCs w:val="32"/>
        </w:rPr>
        <w:pict w14:anchorId="2C377013">
          <v:rect id="_x0000_i1276" style="width:0;height:1.5pt" o:hralign="center" o:hrstd="t" o:hr="t" fillcolor="#a0a0a0" stroked="f"/>
        </w:pict>
      </w:r>
    </w:p>
    <w:p w14:paraId="6D7F88AE" w14:textId="77777777" w:rsidR="00DB6ED9" w:rsidRPr="00DB6ED9" w:rsidRDefault="00DB6ED9" w:rsidP="00DB6ED9">
      <w:pPr>
        <w:rPr>
          <w:b/>
          <w:bCs/>
          <w:sz w:val="32"/>
          <w:szCs w:val="32"/>
        </w:rPr>
      </w:pPr>
      <w:r w:rsidRPr="00DB6ED9">
        <w:rPr>
          <w:b/>
          <w:bCs/>
          <w:sz w:val="32"/>
          <w:szCs w:val="32"/>
        </w:rPr>
        <w:t>252. Training Rule</w:t>
      </w:r>
    </w:p>
    <w:p w14:paraId="50AB6A54" w14:textId="77777777" w:rsidR="00DB6ED9" w:rsidRPr="00DB6ED9" w:rsidRDefault="00DB6ED9" w:rsidP="00DB6ED9">
      <w:pPr>
        <w:rPr>
          <w:sz w:val="32"/>
          <w:szCs w:val="32"/>
        </w:rPr>
      </w:pPr>
      <w:r w:rsidRPr="00DB6ED9">
        <w:rPr>
          <w:sz w:val="32"/>
          <w:szCs w:val="32"/>
        </w:rPr>
        <w:t>Don't share:</w:t>
      </w:r>
    </w:p>
    <w:p w14:paraId="5B1B00BD" w14:textId="77777777" w:rsidR="00DB6ED9" w:rsidRPr="00DB6ED9" w:rsidRDefault="00DB6ED9" w:rsidP="00DB6ED9">
      <w:pPr>
        <w:rPr>
          <w:b/>
          <w:bCs/>
          <w:sz w:val="32"/>
          <w:szCs w:val="32"/>
        </w:rPr>
      </w:pPr>
      <w:r w:rsidRPr="00DB6ED9">
        <w:rPr>
          <w:b/>
          <w:bCs/>
          <w:sz w:val="32"/>
          <w:szCs w:val="32"/>
        </w:rPr>
        <w:t>HR Employee Detail</w:t>
      </w:r>
    </w:p>
    <w:p w14:paraId="35F845E7" w14:textId="77777777" w:rsidR="00DB6ED9" w:rsidRPr="00DB6ED9" w:rsidRDefault="00DB6ED9" w:rsidP="00DB6ED9">
      <w:pPr>
        <w:rPr>
          <w:sz w:val="32"/>
          <w:szCs w:val="32"/>
        </w:rPr>
      </w:pPr>
      <w:r w:rsidRPr="00DB6ED9">
        <w:rPr>
          <w:sz w:val="32"/>
          <w:szCs w:val="32"/>
        </w:rPr>
        <w:t>with the whole company.</w:t>
      </w:r>
    </w:p>
    <w:p w14:paraId="109E7055" w14:textId="77777777" w:rsidR="00DB6ED9" w:rsidRPr="00DB6ED9" w:rsidRDefault="00DB6ED9" w:rsidP="00DB6ED9">
      <w:pPr>
        <w:rPr>
          <w:sz w:val="32"/>
          <w:szCs w:val="32"/>
        </w:rPr>
      </w:pPr>
      <w:r w:rsidRPr="00DB6ED9">
        <w:rPr>
          <w:sz w:val="32"/>
          <w:szCs w:val="32"/>
        </w:rPr>
        <w:t>Always consider:</w:t>
      </w:r>
    </w:p>
    <w:p w14:paraId="2948364F" w14:textId="77777777" w:rsidR="00DB6ED9" w:rsidRPr="00DB6ED9" w:rsidRDefault="00DB6ED9" w:rsidP="00DB6ED9">
      <w:pPr>
        <w:rPr>
          <w:b/>
          <w:bCs/>
          <w:sz w:val="32"/>
          <w:szCs w:val="32"/>
        </w:rPr>
      </w:pPr>
      <w:r w:rsidRPr="00DB6ED9">
        <w:rPr>
          <w:b/>
          <w:bCs/>
          <w:sz w:val="32"/>
          <w:szCs w:val="32"/>
        </w:rPr>
        <w:t>Audience and data sensitivity.</w:t>
      </w:r>
    </w:p>
    <w:p w14:paraId="52584ED6" w14:textId="77777777" w:rsidR="00DB6ED9" w:rsidRPr="00DB6ED9" w:rsidRDefault="00000000" w:rsidP="00DB6ED9">
      <w:pPr>
        <w:rPr>
          <w:sz w:val="32"/>
          <w:szCs w:val="32"/>
        </w:rPr>
      </w:pPr>
      <w:r>
        <w:rPr>
          <w:sz w:val="32"/>
          <w:szCs w:val="32"/>
        </w:rPr>
        <w:pict w14:anchorId="65D35F84">
          <v:rect id="_x0000_i1277" style="width:0;height:1.5pt" o:hralign="center" o:hrstd="t" o:hr="t" fillcolor="#a0a0a0" stroked="f"/>
        </w:pict>
      </w:r>
    </w:p>
    <w:p w14:paraId="20D5554A" w14:textId="77777777" w:rsidR="00DB6ED9" w:rsidRPr="00DB6ED9" w:rsidRDefault="00DB6ED9" w:rsidP="00DB6ED9">
      <w:pPr>
        <w:rPr>
          <w:b/>
          <w:bCs/>
          <w:sz w:val="32"/>
          <w:szCs w:val="32"/>
        </w:rPr>
      </w:pPr>
      <w:r w:rsidRPr="00DB6ED9">
        <w:rPr>
          <w:b/>
          <w:bCs/>
          <w:sz w:val="32"/>
          <w:szCs w:val="32"/>
        </w:rPr>
        <w:t>PART CF — WORKSPACE ROLES</w:t>
      </w:r>
    </w:p>
    <w:p w14:paraId="3335C0CA" w14:textId="77777777" w:rsidR="00DB6ED9" w:rsidRPr="00DB6ED9" w:rsidRDefault="00DB6ED9" w:rsidP="00DB6ED9">
      <w:pPr>
        <w:rPr>
          <w:b/>
          <w:bCs/>
          <w:sz w:val="32"/>
          <w:szCs w:val="32"/>
        </w:rPr>
      </w:pPr>
      <w:r w:rsidRPr="00DB6ED9">
        <w:rPr>
          <w:b/>
          <w:bCs/>
          <w:sz w:val="32"/>
          <w:szCs w:val="32"/>
        </w:rPr>
        <w:t>253. Workspaces Have Roles</w:t>
      </w:r>
    </w:p>
    <w:p w14:paraId="3031D51C" w14:textId="77777777" w:rsidR="00DB6ED9" w:rsidRPr="00DB6ED9" w:rsidRDefault="00DB6ED9" w:rsidP="00DB6ED9">
      <w:pPr>
        <w:rPr>
          <w:sz w:val="32"/>
          <w:szCs w:val="32"/>
        </w:rPr>
      </w:pPr>
      <w:r w:rsidRPr="00DB6ED9">
        <w:rPr>
          <w:sz w:val="32"/>
          <w:szCs w:val="32"/>
        </w:rPr>
        <w:t>Examples include:</w:t>
      </w:r>
    </w:p>
    <w:p w14:paraId="02C950D8" w14:textId="77777777" w:rsidR="00DB6ED9" w:rsidRPr="00DB6ED9" w:rsidRDefault="00DB6ED9" w:rsidP="00DB6ED9">
      <w:pPr>
        <w:rPr>
          <w:sz w:val="32"/>
          <w:szCs w:val="32"/>
        </w:rPr>
      </w:pPr>
      <w:r w:rsidRPr="00DB6ED9">
        <w:rPr>
          <w:sz w:val="32"/>
          <w:szCs w:val="32"/>
        </w:rPr>
        <w:t>Admin</w:t>
      </w:r>
    </w:p>
    <w:p w14:paraId="002F0E64" w14:textId="77777777" w:rsidR="00DB6ED9" w:rsidRPr="00DB6ED9" w:rsidRDefault="00DB6ED9" w:rsidP="00DB6ED9">
      <w:pPr>
        <w:rPr>
          <w:sz w:val="32"/>
          <w:szCs w:val="32"/>
        </w:rPr>
      </w:pPr>
    </w:p>
    <w:p w14:paraId="2847D458" w14:textId="77777777" w:rsidR="00DB6ED9" w:rsidRPr="00DB6ED9" w:rsidRDefault="00DB6ED9" w:rsidP="00DB6ED9">
      <w:pPr>
        <w:rPr>
          <w:sz w:val="32"/>
          <w:szCs w:val="32"/>
        </w:rPr>
      </w:pPr>
      <w:r w:rsidRPr="00DB6ED9">
        <w:rPr>
          <w:sz w:val="32"/>
          <w:szCs w:val="32"/>
        </w:rPr>
        <w:t>Member</w:t>
      </w:r>
    </w:p>
    <w:p w14:paraId="66A9FF6A" w14:textId="77777777" w:rsidR="00DB6ED9" w:rsidRPr="00DB6ED9" w:rsidRDefault="00DB6ED9" w:rsidP="00DB6ED9">
      <w:pPr>
        <w:rPr>
          <w:sz w:val="32"/>
          <w:szCs w:val="32"/>
        </w:rPr>
      </w:pPr>
    </w:p>
    <w:p w14:paraId="22B87215" w14:textId="77777777" w:rsidR="00DB6ED9" w:rsidRPr="00DB6ED9" w:rsidRDefault="00DB6ED9" w:rsidP="00DB6ED9">
      <w:pPr>
        <w:rPr>
          <w:sz w:val="32"/>
          <w:szCs w:val="32"/>
        </w:rPr>
      </w:pPr>
      <w:r w:rsidRPr="00DB6ED9">
        <w:rPr>
          <w:sz w:val="32"/>
          <w:szCs w:val="32"/>
        </w:rPr>
        <w:t>Contributor</w:t>
      </w:r>
    </w:p>
    <w:p w14:paraId="18FD4AAD" w14:textId="77777777" w:rsidR="00DB6ED9" w:rsidRPr="00DB6ED9" w:rsidRDefault="00DB6ED9" w:rsidP="00DB6ED9">
      <w:pPr>
        <w:rPr>
          <w:sz w:val="32"/>
          <w:szCs w:val="32"/>
        </w:rPr>
      </w:pPr>
    </w:p>
    <w:p w14:paraId="4826876B" w14:textId="77777777" w:rsidR="00DB6ED9" w:rsidRPr="00DB6ED9" w:rsidRDefault="00DB6ED9" w:rsidP="00DB6ED9">
      <w:pPr>
        <w:rPr>
          <w:sz w:val="32"/>
          <w:szCs w:val="32"/>
        </w:rPr>
      </w:pPr>
      <w:r w:rsidRPr="00DB6ED9">
        <w:rPr>
          <w:sz w:val="32"/>
          <w:szCs w:val="32"/>
        </w:rPr>
        <w:t>Viewer</w:t>
      </w:r>
    </w:p>
    <w:p w14:paraId="0925F309" w14:textId="77777777" w:rsidR="00DB6ED9" w:rsidRPr="00DB6ED9" w:rsidRDefault="00DB6ED9" w:rsidP="00DB6ED9">
      <w:pPr>
        <w:rPr>
          <w:sz w:val="32"/>
          <w:szCs w:val="32"/>
        </w:rPr>
      </w:pPr>
      <w:r w:rsidRPr="00DB6ED9">
        <w:rPr>
          <w:sz w:val="32"/>
          <w:szCs w:val="32"/>
        </w:rPr>
        <w:t>These provide different:</w:t>
      </w:r>
    </w:p>
    <w:p w14:paraId="0FE9479C" w14:textId="77777777" w:rsidR="00DB6ED9" w:rsidRPr="00DB6ED9" w:rsidRDefault="00DB6ED9" w:rsidP="00DB6ED9">
      <w:pPr>
        <w:rPr>
          <w:b/>
          <w:bCs/>
          <w:sz w:val="32"/>
          <w:szCs w:val="32"/>
        </w:rPr>
      </w:pPr>
      <w:r w:rsidRPr="00DB6ED9">
        <w:rPr>
          <w:b/>
          <w:bCs/>
          <w:sz w:val="32"/>
          <w:szCs w:val="32"/>
        </w:rPr>
        <w:t>Collaboration capabilities.</w:t>
      </w:r>
    </w:p>
    <w:p w14:paraId="036CED03" w14:textId="77777777" w:rsidR="00DB6ED9" w:rsidRPr="00DB6ED9" w:rsidRDefault="00000000" w:rsidP="00DB6ED9">
      <w:pPr>
        <w:rPr>
          <w:sz w:val="32"/>
          <w:szCs w:val="32"/>
        </w:rPr>
      </w:pPr>
      <w:r>
        <w:rPr>
          <w:sz w:val="32"/>
          <w:szCs w:val="32"/>
        </w:rPr>
        <w:pict w14:anchorId="79044A41">
          <v:rect id="_x0000_i1278" style="width:0;height:1.5pt" o:hralign="center" o:hrstd="t" o:hr="t" fillcolor="#a0a0a0" stroked="f"/>
        </w:pict>
      </w:r>
    </w:p>
    <w:p w14:paraId="04CD4E8E" w14:textId="77777777" w:rsidR="00DB6ED9" w:rsidRPr="00DB6ED9" w:rsidRDefault="00DB6ED9" w:rsidP="00DB6ED9">
      <w:pPr>
        <w:rPr>
          <w:b/>
          <w:bCs/>
          <w:sz w:val="32"/>
          <w:szCs w:val="32"/>
        </w:rPr>
      </w:pPr>
      <w:r w:rsidRPr="00DB6ED9">
        <w:rPr>
          <w:b/>
          <w:bCs/>
          <w:sz w:val="32"/>
          <w:szCs w:val="32"/>
        </w:rPr>
        <w:t>254. Do Not Give Everyone Admin</w:t>
      </w:r>
    </w:p>
    <w:p w14:paraId="534B557B" w14:textId="77777777" w:rsidR="00DB6ED9" w:rsidRPr="00DB6ED9" w:rsidRDefault="00DB6ED9" w:rsidP="00DB6ED9">
      <w:pPr>
        <w:rPr>
          <w:sz w:val="32"/>
          <w:szCs w:val="32"/>
        </w:rPr>
      </w:pPr>
      <w:r w:rsidRPr="00DB6ED9">
        <w:rPr>
          <w:sz w:val="32"/>
          <w:szCs w:val="32"/>
        </w:rPr>
        <w:t>Use:</w:t>
      </w:r>
    </w:p>
    <w:p w14:paraId="0C1B3CDC" w14:textId="77777777" w:rsidR="00DB6ED9" w:rsidRPr="00DB6ED9" w:rsidRDefault="00DB6ED9" w:rsidP="00DB6ED9">
      <w:pPr>
        <w:rPr>
          <w:b/>
          <w:bCs/>
          <w:sz w:val="32"/>
          <w:szCs w:val="32"/>
        </w:rPr>
      </w:pPr>
      <w:r w:rsidRPr="00DB6ED9">
        <w:rPr>
          <w:b/>
          <w:bCs/>
          <w:sz w:val="32"/>
          <w:szCs w:val="32"/>
        </w:rPr>
        <w:t>Least privilege.</w:t>
      </w:r>
    </w:p>
    <w:p w14:paraId="0BFA69FD" w14:textId="77777777" w:rsidR="00DB6ED9" w:rsidRPr="00DB6ED9" w:rsidRDefault="00000000" w:rsidP="00DB6ED9">
      <w:pPr>
        <w:rPr>
          <w:sz w:val="32"/>
          <w:szCs w:val="32"/>
        </w:rPr>
      </w:pPr>
      <w:r>
        <w:rPr>
          <w:sz w:val="32"/>
          <w:szCs w:val="32"/>
        </w:rPr>
        <w:pict w14:anchorId="34A190C2">
          <v:rect id="_x0000_i1279" style="width:0;height:1.5pt" o:hralign="center" o:hrstd="t" o:hr="t" fillcolor="#a0a0a0" stroked="f"/>
        </w:pict>
      </w:r>
    </w:p>
    <w:p w14:paraId="20C0CCE1" w14:textId="77777777" w:rsidR="00DB6ED9" w:rsidRPr="00DB6ED9" w:rsidRDefault="00DB6ED9" w:rsidP="00DB6ED9">
      <w:pPr>
        <w:rPr>
          <w:b/>
          <w:bCs/>
          <w:sz w:val="32"/>
          <w:szCs w:val="32"/>
        </w:rPr>
      </w:pPr>
      <w:r w:rsidRPr="00DB6ED9">
        <w:rPr>
          <w:b/>
          <w:bCs/>
          <w:sz w:val="32"/>
          <w:szCs w:val="32"/>
        </w:rPr>
        <w:t>255. Analyst</w:t>
      </w:r>
    </w:p>
    <w:p w14:paraId="1F808F89" w14:textId="77777777" w:rsidR="00DB6ED9" w:rsidRPr="00DB6ED9" w:rsidRDefault="00DB6ED9" w:rsidP="00DB6ED9">
      <w:pPr>
        <w:rPr>
          <w:sz w:val="32"/>
          <w:szCs w:val="32"/>
        </w:rPr>
      </w:pPr>
      <w:r w:rsidRPr="00DB6ED9">
        <w:rPr>
          <w:sz w:val="32"/>
          <w:szCs w:val="32"/>
        </w:rPr>
        <w:t>May require:</w:t>
      </w:r>
    </w:p>
    <w:p w14:paraId="220F2C4D" w14:textId="77777777" w:rsidR="00DB6ED9" w:rsidRPr="00DB6ED9" w:rsidRDefault="00DB6ED9" w:rsidP="00DB6ED9">
      <w:pPr>
        <w:rPr>
          <w:b/>
          <w:bCs/>
          <w:sz w:val="32"/>
          <w:szCs w:val="32"/>
        </w:rPr>
      </w:pPr>
      <w:r w:rsidRPr="00DB6ED9">
        <w:rPr>
          <w:b/>
          <w:bCs/>
          <w:sz w:val="32"/>
          <w:szCs w:val="32"/>
        </w:rPr>
        <w:t>Editing/building access.</w:t>
      </w:r>
    </w:p>
    <w:p w14:paraId="3B233BEC" w14:textId="77777777" w:rsidR="00DB6ED9" w:rsidRPr="00DB6ED9" w:rsidRDefault="00000000" w:rsidP="00DB6ED9">
      <w:pPr>
        <w:rPr>
          <w:sz w:val="32"/>
          <w:szCs w:val="32"/>
        </w:rPr>
      </w:pPr>
      <w:r>
        <w:rPr>
          <w:sz w:val="32"/>
          <w:szCs w:val="32"/>
        </w:rPr>
        <w:pict w14:anchorId="353B20BE">
          <v:rect id="_x0000_i1280" style="width:0;height:1.5pt" o:hralign="center" o:hrstd="t" o:hr="t" fillcolor="#a0a0a0" stroked="f"/>
        </w:pict>
      </w:r>
    </w:p>
    <w:p w14:paraId="51BE9E2E" w14:textId="77777777" w:rsidR="00DB6ED9" w:rsidRPr="00DB6ED9" w:rsidRDefault="00DB6ED9" w:rsidP="00DB6ED9">
      <w:pPr>
        <w:rPr>
          <w:b/>
          <w:bCs/>
          <w:sz w:val="32"/>
          <w:szCs w:val="32"/>
        </w:rPr>
      </w:pPr>
      <w:r w:rsidRPr="00DB6ED9">
        <w:rPr>
          <w:b/>
          <w:bCs/>
          <w:sz w:val="32"/>
          <w:szCs w:val="32"/>
        </w:rPr>
        <w:t>256. Executive Consumer</w:t>
      </w:r>
    </w:p>
    <w:p w14:paraId="18C73590" w14:textId="77777777" w:rsidR="00DB6ED9" w:rsidRPr="00DB6ED9" w:rsidRDefault="00DB6ED9" w:rsidP="00DB6ED9">
      <w:pPr>
        <w:rPr>
          <w:sz w:val="32"/>
          <w:szCs w:val="32"/>
        </w:rPr>
      </w:pPr>
      <w:r w:rsidRPr="00DB6ED9">
        <w:rPr>
          <w:sz w:val="32"/>
          <w:szCs w:val="32"/>
        </w:rPr>
        <w:t>May only need:</w:t>
      </w:r>
    </w:p>
    <w:p w14:paraId="2D5E898A" w14:textId="77777777" w:rsidR="00DB6ED9" w:rsidRPr="00DB6ED9" w:rsidRDefault="00DB6ED9" w:rsidP="00DB6ED9">
      <w:pPr>
        <w:rPr>
          <w:b/>
          <w:bCs/>
          <w:sz w:val="32"/>
          <w:szCs w:val="32"/>
        </w:rPr>
      </w:pPr>
      <w:r w:rsidRPr="00DB6ED9">
        <w:rPr>
          <w:b/>
          <w:bCs/>
          <w:sz w:val="32"/>
          <w:szCs w:val="32"/>
        </w:rPr>
        <w:t>View/consume access.</w:t>
      </w:r>
    </w:p>
    <w:p w14:paraId="1ECF3DC4" w14:textId="77777777" w:rsidR="00DB6ED9" w:rsidRPr="00DB6ED9" w:rsidRDefault="00000000" w:rsidP="00DB6ED9">
      <w:pPr>
        <w:rPr>
          <w:sz w:val="32"/>
          <w:szCs w:val="32"/>
        </w:rPr>
      </w:pPr>
      <w:r>
        <w:rPr>
          <w:sz w:val="32"/>
          <w:szCs w:val="32"/>
        </w:rPr>
        <w:pict w14:anchorId="3863F0B1">
          <v:rect id="_x0000_i1281" style="width:0;height:1.5pt" o:hralign="center" o:hrstd="t" o:hr="t" fillcolor="#a0a0a0" stroked="f"/>
        </w:pict>
      </w:r>
    </w:p>
    <w:p w14:paraId="0F813863" w14:textId="77777777" w:rsidR="00DB6ED9" w:rsidRPr="00DB6ED9" w:rsidRDefault="00DB6ED9" w:rsidP="00DB6ED9">
      <w:pPr>
        <w:rPr>
          <w:b/>
          <w:bCs/>
          <w:sz w:val="32"/>
          <w:szCs w:val="32"/>
        </w:rPr>
      </w:pPr>
      <w:r w:rsidRPr="00DB6ED9">
        <w:rPr>
          <w:b/>
          <w:bCs/>
          <w:sz w:val="32"/>
          <w:szCs w:val="32"/>
        </w:rPr>
        <w:t>PART CG — BUILD PERMISSION</w:t>
      </w:r>
    </w:p>
    <w:p w14:paraId="6B5CD992" w14:textId="77777777" w:rsidR="00DB6ED9" w:rsidRPr="00DB6ED9" w:rsidRDefault="00DB6ED9" w:rsidP="00DB6ED9">
      <w:pPr>
        <w:rPr>
          <w:b/>
          <w:bCs/>
          <w:sz w:val="32"/>
          <w:szCs w:val="32"/>
        </w:rPr>
      </w:pPr>
      <w:r w:rsidRPr="00DB6ED9">
        <w:rPr>
          <w:b/>
          <w:bCs/>
          <w:sz w:val="32"/>
          <w:szCs w:val="32"/>
        </w:rPr>
        <w:t>257. Build Permission</w:t>
      </w:r>
    </w:p>
    <w:p w14:paraId="6413AB4D" w14:textId="77777777" w:rsidR="00DB6ED9" w:rsidRPr="00DB6ED9" w:rsidRDefault="00DB6ED9" w:rsidP="00DB6ED9">
      <w:pPr>
        <w:rPr>
          <w:sz w:val="32"/>
          <w:szCs w:val="32"/>
        </w:rPr>
      </w:pPr>
      <w:r w:rsidRPr="00DB6ED9">
        <w:rPr>
          <w:sz w:val="32"/>
          <w:szCs w:val="32"/>
        </w:rPr>
        <w:t>Build permission allows users to:</w:t>
      </w:r>
    </w:p>
    <w:p w14:paraId="619F8D26" w14:textId="77777777" w:rsidR="00DB6ED9" w:rsidRPr="00DB6ED9" w:rsidRDefault="00DB6ED9" w:rsidP="00DB6ED9">
      <w:pPr>
        <w:rPr>
          <w:b/>
          <w:bCs/>
          <w:sz w:val="32"/>
          <w:szCs w:val="32"/>
        </w:rPr>
      </w:pPr>
      <w:r w:rsidRPr="00DB6ED9">
        <w:rPr>
          <w:b/>
          <w:bCs/>
          <w:sz w:val="32"/>
          <w:szCs w:val="32"/>
        </w:rPr>
        <w:t>Discover/reuse a semantic model</w:t>
      </w:r>
    </w:p>
    <w:p w14:paraId="40F6E563" w14:textId="77777777" w:rsidR="00DB6ED9" w:rsidRPr="00DB6ED9" w:rsidRDefault="00DB6ED9" w:rsidP="00DB6ED9">
      <w:pPr>
        <w:rPr>
          <w:sz w:val="32"/>
          <w:szCs w:val="32"/>
        </w:rPr>
      </w:pPr>
      <w:r w:rsidRPr="00DB6ED9">
        <w:rPr>
          <w:sz w:val="32"/>
          <w:szCs w:val="32"/>
        </w:rPr>
        <w:t>for creating their own analytical content.</w:t>
      </w:r>
    </w:p>
    <w:p w14:paraId="5ACAE719" w14:textId="77777777" w:rsidR="00DB6ED9" w:rsidRPr="00DB6ED9" w:rsidRDefault="00000000" w:rsidP="00DB6ED9">
      <w:pPr>
        <w:rPr>
          <w:sz w:val="32"/>
          <w:szCs w:val="32"/>
        </w:rPr>
      </w:pPr>
      <w:r>
        <w:rPr>
          <w:sz w:val="32"/>
          <w:szCs w:val="32"/>
        </w:rPr>
        <w:pict w14:anchorId="6D157DB4">
          <v:rect id="_x0000_i1282" style="width:0;height:1.5pt" o:hralign="center" o:hrstd="t" o:hr="t" fillcolor="#a0a0a0" stroked="f"/>
        </w:pict>
      </w:r>
    </w:p>
    <w:p w14:paraId="351085A5" w14:textId="77777777" w:rsidR="00DB6ED9" w:rsidRPr="00DB6ED9" w:rsidRDefault="00DB6ED9" w:rsidP="00DB6ED9">
      <w:pPr>
        <w:rPr>
          <w:b/>
          <w:bCs/>
          <w:sz w:val="32"/>
          <w:szCs w:val="32"/>
        </w:rPr>
      </w:pPr>
      <w:r w:rsidRPr="00DB6ED9">
        <w:rPr>
          <w:b/>
          <w:bCs/>
          <w:sz w:val="32"/>
          <w:szCs w:val="32"/>
        </w:rPr>
        <w:t>258. Important Question</w:t>
      </w:r>
    </w:p>
    <w:p w14:paraId="55E3E36E" w14:textId="77777777" w:rsidR="00DB6ED9" w:rsidRPr="00DB6ED9" w:rsidRDefault="00DB6ED9" w:rsidP="00DB6ED9">
      <w:pPr>
        <w:rPr>
          <w:sz w:val="32"/>
          <w:szCs w:val="32"/>
        </w:rPr>
      </w:pPr>
      <w:r w:rsidRPr="00DB6ED9">
        <w:rPr>
          <w:sz w:val="32"/>
          <w:szCs w:val="32"/>
        </w:rPr>
        <w:t>Does every report viewer need:</w:t>
      </w:r>
    </w:p>
    <w:p w14:paraId="2298E0A8" w14:textId="77777777" w:rsidR="00DB6ED9" w:rsidRPr="00DB6ED9" w:rsidRDefault="00DB6ED9" w:rsidP="00DB6ED9">
      <w:pPr>
        <w:rPr>
          <w:b/>
          <w:bCs/>
          <w:sz w:val="32"/>
          <w:szCs w:val="32"/>
        </w:rPr>
      </w:pPr>
      <w:r w:rsidRPr="00DB6ED9">
        <w:rPr>
          <w:b/>
          <w:bCs/>
          <w:sz w:val="32"/>
          <w:szCs w:val="32"/>
        </w:rPr>
        <w:t>Build?</w:t>
      </w:r>
    </w:p>
    <w:p w14:paraId="5DEF63DF" w14:textId="77777777" w:rsidR="00DB6ED9" w:rsidRPr="00DB6ED9" w:rsidRDefault="00DB6ED9" w:rsidP="00DB6ED9">
      <w:pPr>
        <w:rPr>
          <w:sz w:val="32"/>
          <w:szCs w:val="32"/>
        </w:rPr>
      </w:pPr>
      <w:r w:rsidRPr="00DB6ED9">
        <w:rPr>
          <w:sz w:val="32"/>
          <w:szCs w:val="32"/>
        </w:rPr>
        <w:t>No.</w:t>
      </w:r>
    </w:p>
    <w:p w14:paraId="43D74FDB" w14:textId="77777777" w:rsidR="00DB6ED9" w:rsidRPr="00DB6ED9" w:rsidRDefault="00000000" w:rsidP="00DB6ED9">
      <w:pPr>
        <w:rPr>
          <w:sz w:val="32"/>
          <w:szCs w:val="32"/>
        </w:rPr>
      </w:pPr>
      <w:r>
        <w:rPr>
          <w:sz w:val="32"/>
          <w:szCs w:val="32"/>
        </w:rPr>
        <w:pict w14:anchorId="6C846690">
          <v:rect id="_x0000_i1283" style="width:0;height:1.5pt" o:hralign="center" o:hrstd="t" o:hr="t" fillcolor="#a0a0a0" stroked="f"/>
        </w:pict>
      </w:r>
    </w:p>
    <w:p w14:paraId="361F6957" w14:textId="77777777" w:rsidR="00DB6ED9" w:rsidRPr="00DB6ED9" w:rsidRDefault="00DB6ED9" w:rsidP="00DB6ED9">
      <w:pPr>
        <w:rPr>
          <w:b/>
          <w:bCs/>
          <w:sz w:val="32"/>
          <w:szCs w:val="32"/>
        </w:rPr>
      </w:pPr>
      <w:r w:rsidRPr="00DB6ED9">
        <w:rPr>
          <w:b/>
          <w:bCs/>
          <w:sz w:val="32"/>
          <w:szCs w:val="32"/>
        </w:rPr>
        <w:t>259. Why Limit It?</w:t>
      </w:r>
    </w:p>
    <w:p w14:paraId="6E18EDD8" w14:textId="77777777" w:rsidR="00DB6ED9" w:rsidRPr="00DB6ED9" w:rsidRDefault="00DB6ED9" w:rsidP="00DB6ED9">
      <w:pPr>
        <w:rPr>
          <w:sz w:val="32"/>
          <w:szCs w:val="32"/>
        </w:rPr>
      </w:pPr>
      <w:r w:rsidRPr="00DB6ED9">
        <w:rPr>
          <w:sz w:val="32"/>
          <w:szCs w:val="32"/>
        </w:rPr>
        <w:t>If user only needs to:</w:t>
      </w:r>
    </w:p>
    <w:p w14:paraId="4D695CFF" w14:textId="77777777" w:rsidR="00DB6ED9" w:rsidRPr="00DB6ED9" w:rsidRDefault="00DB6ED9" w:rsidP="00DB6ED9">
      <w:pPr>
        <w:rPr>
          <w:b/>
          <w:bCs/>
          <w:sz w:val="32"/>
          <w:szCs w:val="32"/>
        </w:rPr>
      </w:pPr>
      <w:r w:rsidRPr="00DB6ED9">
        <w:rPr>
          <w:b/>
          <w:bCs/>
          <w:sz w:val="32"/>
          <w:szCs w:val="32"/>
        </w:rPr>
        <w:t>Consume the published HR Report,</w:t>
      </w:r>
    </w:p>
    <w:p w14:paraId="5E218145" w14:textId="77777777" w:rsidR="00DB6ED9" w:rsidRPr="00DB6ED9" w:rsidRDefault="00DB6ED9" w:rsidP="00DB6ED9">
      <w:pPr>
        <w:rPr>
          <w:sz w:val="32"/>
          <w:szCs w:val="32"/>
        </w:rPr>
      </w:pPr>
      <w:r w:rsidRPr="00DB6ED9">
        <w:rPr>
          <w:sz w:val="32"/>
          <w:szCs w:val="32"/>
        </w:rPr>
        <w:t>they may not need:</w:t>
      </w:r>
    </w:p>
    <w:p w14:paraId="46691DB7" w14:textId="77777777" w:rsidR="00DB6ED9" w:rsidRPr="00DB6ED9" w:rsidRDefault="00DB6ED9" w:rsidP="00DB6ED9">
      <w:pPr>
        <w:rPr>
          <w:b/>
          <w:bCs/>
          <w:sz w:val="32"/>
          <w:szCs w:val="32"/>
        </w:rPr>
      </w:pPr>
      <w:r w:rsidRPr="00DB6ED9">
        <w:rPr>
          <w:b/>
          <w:bCs/>
          <w:sz w:val="32"/>
          <w:szCs w:val="32"/>
        </w:rPr>
        <w:t>Semantic-model authoring capability.</w:t>
      </w:r>
    </w:p>
    <w:p w14:paraId="49A5D3AA" w14:textId="77777777" w:rsidR="00DB6ED9" w:rsidRPr="00DB6ED9" w:rsidRDefault="00000000" w:rsidP="00DB6ED9">
      <w:pPr>
        <w:rPr>
          <w:sz w:val="32"/>
          <w:szCs w:val="32"/>
        </w:rPr>
      </w:pPr>
      <w:r>
        <w:rPr>
          <w:sz w:val="32"/>
          <w:szCs w:val="32"/>
        </w:rPr>
        <w:pict w14:anchorId="2E5F8C0A">
          <v:rect id="_x0000_i1284" style="width:0;height:1.5pt" o:hralign="center" o:hrstd="t" o:hr="t" fillcolor="#a0a0a0" stroked="f"/>
        </w:pict>
      </w:r>
    </w:p>
    <w:p w14:paraId="79B606F5" w14:textId="77777777" w:rsidR="00DB6ED9" w:rsidRPr="00DB6ED9" w:rsidRDefault="00DB6ED9" w:rsidP="00DB6ED9">
      <w:pPr>
        <w:rPr>
          <w:b/>
          <w:bCs/>
          <w:sz w:val="32"/>
          <w:szCs w:val="32"/>
        </w:rPr>
      </w:pPr>
      <w:r w:rsidRPr="00DB6ED9">
        <w:rPr>
          <w:b/>
          <w:bCs/>
          <w:sz w:val="32"/>
          <w:szCs w:val="32"/>
        </w:rPr>
        <w:t>PART CH — SECURITY WARNING</w:t>
      </w:r>
    </w:p>
    <w:p w14:paraId="5735DBEA" w14:textId="77777777" w:rsidR="00DB6ED9" w:rsidRPr="00DB6ED9" w:rsidRDefault="00DB6ED9" w:rsidP="00DB6ED9">
      <w:pPr>
        <w:rPr>
          <w:b/>
          <w:bCs/>
          <w:sz w:val="32"/>
          <w:szCs w:val="32"/>
        </w:rPr>
      </w:pPr>
      <w:r w:rsidRPr="00DB6ED9">
        <w:rPr>
          <w:b/>
          <w:bCs/>
          <w:sz w:val="32"/>
          <w:szCs w:val="32"/>
        </w:rPr>
        <w:t>260. Hiding a Field Is Not Security</w:t>
      </w:r>
    </w:p>
    <w:p w14:paraId="48428409" w14:textId="77777777" w:rsidR="00DB6ED9" w:rsidRPr="00DB6ED9" w:rsidRDefault="00DB6ED9" w:rsidP="00DB6ED9">
      <w:pPr>
        <w:rPr>
          <w:sz w:val="32"/>
          <w:szCs w:val="32"/>
        </w:rPr>
      </w:pPr>
      <w:r w:rsidRPr="00DB6ED9">
        <w:rPr>
          <w:sz w:val="32"/>
          <w:szCs w:val="32"/>
        </w:rPr>
        <w:t>If you hide:</w:t>
      </w:r>
    </w:p>
    <w:p w14:paraId="3AD039EB" w14:textId="77777777" w:rsidR="00DB6ED9" w:rsidRPr="00DB6ED9" w:rsidRDefault="00DB6ED9" w:rsidP="00DB6ED9">
      <w:pPr>
        <w:rPr>
          <w:sz w:val="32"/>
          <w:szCs w:val="32"/>
        </w:rPr>
      </w:pPr>
      <w:r w:rsidRPr="00DB6ED9">
        <w:rPr>
          <w:sz w:val="32"/>
          <w:szCs w:val="32"/>
        </w:rPr>
        <w:t>Employee ID</w:t>
      </w:r>
    </w:p>
    <w:p w14:paraId="614AAE62" w14:textId="77777777" w:rsidR="00DB6ED9" w:rsidRPr="00DB6ED9" w:rsidRDefault="00DB6ED9" w:rsidP="00DB6ED9">
      <w:pPr>
        <w:rPr>
          <w:sz w:val="32"/>
          <w:szCs w:val="32"/>
        </w:rPr>
      </w:pPr>
      <w:r w:rsidRPr="00DB6ED9">
        <w:rPr>
          <w:sz w:val="32"/>
          <w:szCs w:val="32"/>
        </w:rPr>
        <w:t>from Report view:</w:t>
      </w:r>
    </w:p>
    <w:p w14:paraId="0910C06B" w14:textId="77777777" w:rsidR="00DB6ED9" w:rsidRPr="00DB6ED9" w:rsidRDefault="00DB6ED9" w:rsidP="00DB6ED9">
      <w:pPr>
        <w:rPr>
          <w:sz w:val="32"/>
          <w:szCs w:val="32"/>
        </w:rPr>
      </w:pPr>
      <w:r w:rsidRPr="00DB6ED9">
        <w:rPr>
          <w:sz w:val="32"/>
          <w:szCs w:val="32"/>
        </w:rPr>
        <w:t>That is:</w:t>
      </w:r>
    </w:p>
    <w:p w14:paraId="62B2820A" w14:textId="77777777" w:rsidR="00DB6ED9" w:rsidRPr="00DB6ED9" w:rsidRDefault="00DB6ED9" w:rsidP="00DB6ED9">
      <w:pPr>
        <w:rPr>
          <w:b/>
          <w:bCs/>
          <w:sz w:val="32"/>
          <w:szCs w:val="32"/>
        </w:rPr>
      </w:pPr>
      <w:r w:rsidRPr="00DB6ED9">
        <w:rPr>
          <w:b/>
          <w:bCs/>
          <w:sz w:val="32"/>
          <w:szCs w:val="32"/>
        </w:rPr>
        <w:t>Model usability configuration.</w:t>
      </w:r>
    </w:p>
    <w:p w14:paraId="7533AA2C" w14:textId="77777777" w:rsidR="00DB6ED9" w:rsidRPr="00DB6ED9" w:rsidRDefault="00DB6ED9" w:rsidP="00DB6ED9">
      <w:pPr>
        <w:rPr>
          <w:sz w:val="32"/>
          <w:szCs w:val="32"/>
        </w:rPr>
      </w:pPr>
      <w:r w:rsidRPr="00DB6ED9">
        <w:rPr>
          <w:sz w:val="32"/>
          <w:szCs w:val="32"/>
        </w:rPr>
        <w:t>It is not automatically:</w:t>
      </w:r>
    </w:p>
    <w:p w14:paraId="5A145371" w14:textId="77777777" w:rsidR="00DB6ED9" w:rsidRPr="00DB6ED9" w:rsidRDefault="00DB6ED9" w:rsidP="00DB6ED9">
      <w:pPr>
        <w:rPr>
          <w:b/>
          <w:bCs/>
          <w:sz w:val="32"/>
          <w:szCs w:val="32"/>
        </w:rPr>
      </w:pPr>
      <w:r w:rsidRPr="00DB6ED9">
        <w:rPr>
          <w:b/>
          <w:bCs/>
          <w:sz w:val="32"/>
          <w:szCs w:val="32"/>
        </w:rPr>
        <w:t>Security enforcement.</w:t>
      </w:r>
    </w:p>
    <w:p w14:paraId="58D200D3" w14:textId="77777777" w:rsidR="00DB6ED9" w:rsidRPr="00DB6ED9" w:rsidRDefault="00000000" w:rsidP="00DB6ED9">
      <w:pPr>
        <w:rPr>
          <w:sz w:val="32"/>
          <w:szCs w:val="32"/>
        </w:rPr>
      </w:pPr>
      <w:r>
        <w:rPr>
          <w:sz w:val="32"/>
          <w:szCs w:val="32"/>
        </w:rPr>
        <w:pict w14:anchorId="228C1A80">
          <v:rect id="_x0000_i1285" style="width:0;height:1.5pt" o:hralign="center" o:hrstd="t" o:hr="t" fillcolor="#a0a0a0" stroked="f"/>
        </w:pict>
      </w:r>
    </w:p>
    <w:p w14:paraId="0B767247" w14:textId="77777777" w:rsidR="00DB6ED9" w:rsidRPr="00DB6ED9" w:rsidRDefault="00DB6ED9" w:rsidP="00DB6ED9">
      <w:pPr>
        <w:rPr>
          <w:b/>
          <w:bCs/>
          <w:sz w:val="32"/>
          <w:szCs w:val="32"/>
        </w:rPr>
      </w:pPr>
      <w:r w:rsidRPr="00DB6ED9">
        <w:rPr>
          <w:b/>
          <w:bCs/>
          <w:sz w:val="32"/>
          <w:szCs w:val="32"/>
        </w:rPr>
        <w:t>261. Same Principle As Power Apps</w:t>
      </w:r>
    </w:p>
    <w:p w14:paraId="5A0AB62E" w14:textId="77777777" w:rsidR="00DB6ED9" w:rsidRPr="00DB6ED9" w:rsidRDefault="00DB6ED9" w:rsidP="00DB6ED9">
      <w:pPr>
        <w:rPr>
          <w:sz w:val="32"/>
          <w:szCs w:val="32"/>
        </w:rPr>
      </w:pPr>
      <w:r w:rsidRPr="00DB6ED9">
        <w:rPr>
          <w:sz w:val="32"/>
          <w:szCs w:val="32"/>
        </w:rPr>
        <w:t>Remember:</w:t>
      </w:r>
    </w:p>
    <w:p w14:paraId="67FBD8E0" w14:textId="77777777" w:rsidR="00DB6ED9" w:rsidRPr="00DB6ED9" w:rsidRDefault="00DB6ED9" w:rsidP="00DB6ED9">
      <w:pPr>
        <w:rPr>
          <w:sz w:val="32"/>
          <w:szCs w:val="32"/>
        </w:rPr>
      </w:pPr>
      <w:r w:rsidRPr="00DB6ED9">
        <w:rPr>
          <w:sz w:val="32"/>
          <w:szCs w:val="32"/>
        </w:rPr>
        <w:t>Hidden Button</w:t>
      </w:r>
    </w:p>
    <w:p w14:paraId="43BC053B" w14:textId="77777777" w:rsidR="00DB6ED9" w:rsidRPr="00DB6ED9" w:rsidRDefault="00DB6ED9" w:rsidP="00DB6ED9">
      <w:pPr>
        <w:rPr>
          <w:sz w:val="32"/>
          <w:szCs w:val="32"/>
        </w:rPr>
      </w:pPr>
      <w:r w:rsidRPr="00DB6ED9">
        <w:rPr>
          <w:sz w:val="32"/>
          <w:szCs w:val="32"/>
        </w:rPr>
        <w:t>≠</w:t>
      </w:r>
    </w:p>
    <w:p w14:paraId="1F218BF1" w14:textId="77777777" w:rsidR="00DB6ED9" w:rsidRPr="00DB6ED9" w:rsidRDefault="00DB6ED9" w:rsidP="00DB6ED9">
      <w:pPr>
        <w:rPr>
          <w:sz w:val="32"/>
          <w:szCs w:val="32"/>
        </w:rPr>
      </w:pPr>
      <w:r w:rsidRPr="00DB6ED9">
        <w:rPr>
          <w:sz w:val="32"/>
          <w:szCs w:val="32"/>
        </w:rPr>
        <w:t>Security</w:t>
      </w:r>
    </w:p>
    <w:p w14:paraId="6502586B" w14:textId="77777777" w:rsidR="00DB6ED9" w:rsidRPr="00DB6ED9" w:rsidRDefault="00DB6ED9" w:rsidP="00DB6ED9">
      <w:pPr>
        <w:rPr>
          <w:sz w:val="32"/>
          <w:szCs w:val="32"/>
        </w:rPr>
      </w:pPr>
      <w:r w:rsidRPr="00DB6ED9">
        <w:rPr>
          <w:sz w:val="32"/>
          <w:szCs w:val="32"/>
        </w:rPr>
        <w:t>Similarly:</w:t>
      </w:r>
    </w:p>
    <w:p w14:paraId="2606DFBB" w14:textId="77777777" w:rsidR="00DB6ED9" w:rsidRPr="00DB6ED9" w:rsidRDefault="00DB6ED9" w:rsidP="00DB6ED9">
      <w:pPr>
        <w:rPr>
          <w:sz w:val="32"/>
          <w:szCs w:val="32"/>
        </w:rPr>
      </w:pPr>
      <w:r w:rsidRPr="00DB6ED9">
        <w:rPr>
          <w:sz w:val="32"/>
          <w:szCs w:val="32"/>
        </w:rPr>
        <w:t>Hidden Power BI Column</w:t>
      </w:r>
    </w:p>
    <w:p w14:paraId="70C1E11F" w14:textId="77777777" w:rsidR="00DB6ED9" w:rsidRPr="00DB6ED9" w:rsidRDefault="00DB6ED9" w:rsidP="00DB6ED9">
      <w:pPr>
        <w:rPr>
          <w:sz w:val="32"/>
          <w:szCs w:val="32"/>
        </w:rPr>
      </w:pPr>
      <w:r w:rsidRPr="00DB6ED9">
        <w:rPr>
          <w:sz w:val="32"/>
          <w:szCs w:val="32"/>
        </w:rPr>
        <w:t>≠</w:t>
      </w:r>
    </w:p>
    <w:p w14:paraId="58E65A72" w14:textId="77777777" w:rsidR="00DB6ED9" w:rsidRPr="00DB6ED9" w:rsidRDefault="00DB6ED9" w:rsidP="00DB6ED9">
      <w:pPr>
        <w:rPr>
          <w:sz w:val="32"/>
          <w:szCs w:val="32"/>
        </w:rPr>
      </w:pPr>
      <w:r w:rsidRPr="00DB6ED9">
        <w:rPr>
          <w:sz w:val="32"/>
          <w:szCs w:val="32"/>
        </w:rPr>
        <w:t>Data Security.</w:t>
      </w:r>
    </w:p>
    <w:p w14:paraId="1828AEBE" w14:textId="77777777" w:rsidR="00DB6ED9" w:rsidRPr="00DB6ED9" w:rsidRDefault="00000000" w:rsidP="00DB6ED9">
      <w:pPr>
        <w:rPr>
          <w:sz w:val="32"/>
          <w:szCs w:val="32"/>
        </w:rPr>
      </w:pPr>
      <w:r>
        <w:rPr>
          <w:sz w:val="32"/>
          <w:szCs w:val="32"/>
        </w:rPr>
        <w:pict w14:anchorId="73E1632F">
          <v:rect id="_x0000_i1286" style="width:0;height:1.5pt" o:hralign="center" o:hrstd="t" o:hr="t" fillcolor="#a0a0a0" stroked="f"/>
        </w:pict>
      </w:r>
    </w:p>
    <w:p w14:paraId="6BC47501" w14:textId="77777777" w:rsidR="00DB6ED9" w:rsidRPr="00DB6ED9" w:rsidRDefault="00DB6ED9" w:rsidP="00DB6ED9">
      <w:pPr>
        <w:rPr>
          <w:b/>
          <w:bCs/>
          <w:sz w:val="32"/>
          <w:szCs w:val="32"/>
        </w:rPr>
      </w:pPr>
      <w:r w:rsidRPr="00DB6ED9">
        <w:rPr>
          <w:b/>
          <w:bCs/>
          <w:sz w:val="32"/>
          <w:szCs w:val="32"/>
        </w:rPr>
        <w:t>PART CI — ROW-LEVEL SECURITY PREVIEW</w:t>
      </w:r>
    </w:p>
    <w:p w14:paraId="6AC99A3A" w14:textId="77777777" w:rsidR="00DB6ED9" w:rsidRPr="00DB6ED9" w:rsidRDefault="00DB6ED9" w:rsidP="00DB6ED9">
      <w:pPr>
        <w:rPr>
          <w:b/>
          <w:bCs/>
          <w:sz w:val="32"/>
          <w:szCs w:val="32"/>
        </w:rPr>
      </w:pPr>
      <w:r w:rsidRPr="00DB6ED9">
        <w:rPr>
          <w:b/>
          <w:bCs/>
          <w:sz w:val="32"/>
          <w:szCs w:val="32"/>
        </w:rPr>
        <w:t>262. Future Requirement</w:t>
      </w:r>
    </w:p>
    <w:p w14:paraId="532E8E71" w14:textId="77777777" w:rsidR="00DB6ED9" w:rsidRPr="00DB6ED9" w:rsidRDefault="00DB6ED9" w:rsidP="00DB6ED9">
      <w:pPr>
        <w:rPr>
          <w:sz w:val="32"/>
          <w:szCs w:val="32"/>
        </w:rPr>
      </w:pPr>
      <w:r w:rsidRPr="00DB6ED9">
        <w:rPr>
          <w:sz w:val="32"/>
          <w:szCs w:val="32"/>
        </w:rPr>
        <w:t>Suppose Department Managers should only see:</w:t>
      </w:r>
    </w:p>
    <w:p w14:paraId="3C1B6A21" w14:textId="77777777" w:rsidR="00DB6ED9" w:rsidRPr="00DB6ED9" w:rsidRDefault="00DB6ED9" w:rsidP="00DB6ED9">
      <w:pPr>
        <w:rPr>
          <w:b/>
          <w:bCs/>
          <w:sz w:val="32"/>
          <w:szCs w:val="32"/>
        </w:rPr>
      </w:pPr>
      <w:r w:rsidRPr="00DB6ED9">
        <w:rPr>
          <w:b/>
          <w:bCs/>
          <w:sz w:val="32"/>
          <w:szCs w:val="32"/>
        </w:rPr>
        <w:t>Their Department.</w:t>
      </w:r>
    </w:p>
    <w:p w14:paraId="02C34F1B" w14:textId="77777777" w:rsidR="00DB6ED9" w:rsidRPr="00DB6ED9" w:rsidRDefault="00DB6ED9" w:rsidP="00DB6ED9">
      <w:pPr>
        <w:rPr>
          <w:sz w:val="32"/>
          <w:szCs w:val="32"/>
        </w:rPr>
      </w:pPr>
      <w:r w:rsidRPr="00DB6ED9">
        <w:rPr>
          <w:sz w:val="32"/>
          <w:szCs w:val="32"/>
        </w:rPr>
        <w:t>This may require:</w:t>
      </w:r>
    </w:p>
    <w:p w14:paraId="19BE6D7E" w14:textId="77777777" w:rsidR="00DB6ED9" w:rsidRPr="00DB6ED9" w:rsidRDefault="00DB6ED9" w:rsidP="00DB6ED9">
      <w:pPr>
        <w:rPr>
          <w:b/>
          <w:bCs/>
          <w:sz w:val="32"/>
          <w:szCs w:val="32"/>
        </w:rPr>
      </w:pPr>
      <w:r w:rsidRPr="00DB6ED9">
        <w:rPr>
          <w:b/>
          <w:bCs/>
          <w:sz w:val="32"/>
          <w:szCs w:val="32"/>
        </w:rPr>
        <w:t>Row-Level Security.</w:t>
      </w:r>
    </w:p>
    <w:p w14:paraId="397B3479" w14:textId="77777777" w:rsidR="00DB6ED9" w:rsidRPr="00DB6ED9" w:rsidRDefault="00000000" w:rsidP="00DB6ED9">
      <w:pPr>
        <w:rPr>
          <w:sz w:val="32"/>
          <w:szCs w:val="32"/>
        </w:rPr>
      </w:pPr>
      <w:r>
        <w:rPr>
          <w:sz w:val="32"/>
          <w:szCs w:val="32"/>
        </w:rPr>
        <w:pict w14:anchorId="28A6F53E">
          <v:rect id="_x0000_i1287" style="width:0;height:1.5pt" o:hralign="center" o:hrstd="t" o:hr="t" fillcolor="#a0a0a0" stroked="f"/>
        </w:pict>
      </w:r>
    </w:p>
    <w:p w14:paraId="4698CB31" w14:textId="77777777" w:rsidR="00DB6ED9" w:rsidRPr="00DB6ED9" w:rsidRDefault="00DB6ED9" w:rsidP="00DB6ED9">
      <w:pPr>
        <w:rPr>
          <w:b/>
          <w:bCs/>
          <w:sz w:val="32"/>
          <w:szCs w:val="32"/>
        </w:rPr>
      </w:pPr>
      <w:r w:rsidRPr="00DB6ED9">
        <w:rPr>
          <w:b/>
          <w:bCs/>
          <w:sz w:val="32"/>
          <w:szCs w:val="32"/>
        </w:rPr>
        <w:t>263. Example</w:t>
      </w:r>
    </w:p>
    <w:p w14:paraId="6EB7EA58" w14:textId="77777777" w:rsidR="00DB6ED9" w:rsidRPr="00DB6ED9" w:rsidRDefault="00DB6ED9" w:rsidP="00DB6ED9">
      <w:pPr>
        <w:rPr>
          <w:sz w:val="32"/>
          <w:szCs w:val="32"/>
        </w:rPr>
      </w:pPr>
      <w:r w:rsidRPr="00DB6ED9">
        <w:rPr>
          <w:sz w:val="32"/>
          <w:szCs w:val="32"/>
        </w:rPr>
        <w:t>Finance Manager:</w:t>
      </w:r>
    </w:p>
    <w:p w14:paraId="20A6201E" w14:textId="77777777" w:rsidR="00DB6ED9" w:rsidRPr="00DB6ED9" w:rsidRDefault="00DB6ED9" w:rsidP="00DB6ED9">
      <w:pPr>
        <w:rPr>
          <w:sz w:val="32"/>
          <w:szCs w:val="32"/>
        </w:rPr>
      </w:pPr>
      <w:r w:rsidRPr="00DB6ED9">
        <w:rPr>
          <w:sz w:val="32"/>
          <w:szCs w:val="32"/>
        </w:rPr>
        <w:t>Finance data</w:t>
      </w:r>
    </w:p>
    <w:p w14:paraId="202AD2FA" w14:textId="77777777" w:rsidR="00DB6ED9" w:rsidRPr="00DB6ED9" w:rsidRDefault="00DB6ED9" w:rsidP="00DB6ED9">
      <w:pPr>
        <w:rPr>
          <w:sz w:val="32"/>
          <w:szCs w:val="32"/>
        </w:rPr>
      </w:pPr>
      <w:r w:rsidRPr="00DB6ED9">
        <w:rPr>
          <w:sz w:val="32"/>
          <w:szCs w:val="32"/>
        </w:rPr>
        <w:t>IT Manager:</w:t>
      </w:r>
    </w:p>
    <w:p w14:paraId="25EC7D84" w14:textId="77777777" w:rsidR="00DB6ED9" w:rsidRPr="00DB6ED9" w:rsidRDefault="00DB6ED9" w:rsidP="00DB6ED9">
      <w:pPr>
        <w:rPr>
          <w:sz w:val="32"/>
          <w:szCs w:val="32"/>
        </w:rPr>
      </w:pPr>
      <w:r w:rsidRPr="00DB6ED9">
        <w:rPr>
          <w:sz w:val="32"/>
          <w:szCs w:val="32"/>
        </w:rPr>
        <w:t>IT data</w:t>
      </w:r>
    </w:p>
    <w:p w14:paraId="7C97E95F" w14:textId="77777777" w:rsidR="00DB6ED9" w:rsidRPr="00DB6ED9" w:rsidRDefault="00DB6ED9" w:rsidP="00DB6ED9">
      <w:pPr>
        <w:rPr>
          <w:sz w:val="32"/>
          <w:szCs w:val="32"/>
        </w:rPr>
      </w:pPr>
      <w:r w:rsidRPr="00DB6ED9">
        <w:rPr>
          <w:sz w:val="32"/>
          <w:szCs w:val="32"/>
        </w:rPr>
        <w:t>HR Director:</w:t>
      </w:r>
    </w:p>
    <w:p w14:paraId="6AE0D918" w14:textId="77777777" w:rsidR="00DB6ED9" w:rsidRPr="00DB6ED9" w:rsidRDefault="00DB6ED9" w:rsidP="00DB6ED9">
      <w:pPr>
        <w:rPr>
          <w:sz w:val="32"/>
          <w:szCs w:val="32"/>
        </w:rPr>
      </w:pPr>
      <w:r w:rsidRPr="00DB6ED9">
        <w:rPr>
          <w:sz w:val="32"/>
          <w:szCs w:val="32"/>
        </w:rPr>
        <w:t>All Departments</w:t>
      </w:r>
    </w:p>
    <w:p w14:paraId="4EF56A06" w14:textId="77777777" w:rsidR="00DB6ED9" w:rsidRPr="00DB6ED9" w:rsidRDefault="00000000" w:rsidP="00DB6ED9">
      <w:pPr>
        <w:rPr>
          <w:sz w:val="32"/>
          <w:szCs w:val="32"/>
        </w:rPr>
      </w:pPr>
      <w:r>
        <w:rPr>
          <w:sz w:val="32"/>
          <w:szCs w:val="32"/>
        </w:rPr>
        <w:pict w14:anchorId="281B060B">
          <v:rect id="_x0000_i1288" style="width:0;height:1.5pt" o:hralign="center" o:hrstd="t" o:hr="t" fillcolor="#a0a0a0" stroked="f"/>
        </w:pict>
      </w:r>
    </w:p>
    <w:p w14:paraId="37F14F35" w14:textId="77777777" w:rsidR="00DB6ED9" w:rsidRPr="00DB6ED9" w:rsidRDefault="00DB6ED9" w:rsidP="00DB6ED9">
      <w:pPr>
        <w:rPr>
          <w:b/>
          <w:bCs/>
          <w:sz w:val="32"/>
          <w:szCs w:val="32"/>
        </w:rPr>
      </w:pPr>
      <w:r w:rsidRPr="00DB6ED9">
        <w:rPr>
          <w:b/>
          <w:bCs/>
          <w:sz w:val="32"/>
          <w:szCs w:val="32"/>
        </w:rPr>
        <w:t>264. Day 20 Scope</w:t>
      </w:r>
    </w:p>
    <w:p w14:paraId="3F7874BA" w14:textId="77777777" w:rsidR="00DB6ED9" w:rsidRPr="00DB6ED9" w:rsidRDefault="00DB6ED9" w:rsidP="00DB6ED9">
      <w:pPr>
        <w:rPr>
          <w:sz w:val="32"/>
          <w:szCs w:val="32"/>
        </w:rPr>
      </w:pPr>
      <w:r w:rsidRPr="00DB6ED9">
        <w:rPr>
          <w:sz w:val="32"/>
          <w:szCs w:val="32"/>
        </w:rPr>
        <w:t>Understand:</w:t>
      </w:r>
    </w:p>
    <w:p w14:paraId="0B22E08F" w14:textId="77777777" w:rsidR="00DB6ED9" w:rsidRPr="00DB6ED9" w:rsidRDefault="00DB6ED9" w:rsidP="00DB6ED9">
      <w:pPr>
        <w:rPr>
          <w:b/>
          <w:bCs/>
          <w:sz w:val="32"/>
          <w:szCs w:val="32"/>
        </w:rPr>
      </w:pPr>
      <w:r w:rsidRPr="00DB6ED9">
        <w:rPr>
          <w:b/>
          <w:bCs/>
          <w:sz w:val="32"/>
          <w:szCs w:val="32"/>
        </w:rPr>
        <w:t>Concept only.</w:t>
      </w:r>
    </w:p>
    <w:p w14:paraId="540D9162" w14:textId="77777777" w:rsidR="00DB6ED9" w:rsidRPr="00DB6ED9" w:rsidRDefault="00DB6ED9" w:rsidP="00DB6ED9">
      <w:pPr>
        <w:rPr>
          <w:sz w:val="32"/>
          <w:szCs w:val="32"/>
        </w:rPr>
      </w:pPr>
      <w:r w:rsidRPr="00DB6ED9">
        <w:rPr>
          <w:sz w:val="32"/>
          <w:szCs w:val="32"/>
        </w:rPr>
        <w:t>We will revisit security and governance during:</w:t>
      </w:r>
    </w:p>
    <w:p w14:paraId="278F48BA" w14:textId="77777777" w:rsidR="00DB6ED9" w:rsidRPr="00DB6ED9" w:rsidRDefault="00DB6ED9" w:rsidP="00DB6ED9">
      <w:pPr>
        <w:rPr>
          <w:b/>
          <w:bCs/>
          <w:sz w:val="32"/>
          <w:szCs w:val="32"/>
        </w:rPr>
      </w:pPr>
      <w:r w:rsidRPr="00DB6ED9">
        <w:rPr>
          <w:b/>
          <w:bCs/>
          <w:sz w:val="32"/>
          <w:szCs w:val="32"/>
        </w:rPr>
        <w:t>Enterprise/Governance Week.</w:t>
      </w:r>
    </w:p>
    <w:p w14:paraId="3EE5BF2B" w14:textId="77777777" w:rsidR="00DB6ED9" w:rsidRPr="00DB6ED9" w:rsidRDefault="00000000" w:rsidP="00DB6ED9">
      <w:pPr>
        <w:rPr>
          <w:sz w:val="32"/>
          <w:szCs w:val="32"/>
        </w:rPr>
      </w:pPr>
      <w:r>
        <w:rPr>
          <w:sz w:val="32"/>
          <w:szCs w:val="32"/>
        </w:rPr>
        <w:pict w14:anchorId="2FC3A884">
          <v:rect id="_x0000_i1289" style="width:0;height:1.5pt" o:hralign="center" o:hrstd="t" o:hr="t" fillcolor="#a0a0a0" stroked="f"/>
        </w:pict>
      </w:r>
    </w:p>
    <w:p w14:paraId="0EE3A5EC" w14:textId="77777777" w:rsidR="00DB6ED9" w:rsidRPr="00DB6ED9" w:rsidRDefault="00DB6ED9" w:rsidP="00DB6ED9">
      <w:pPr>
        <w:rPr>
          <w:b/>
          <w:bCs/>
          <w:sz w:val="32"/>
          <w:szCs w:val="32"/>
        </w:rPr>
      </w:pPr>
      <w:r w:rsidRPr="00DB6ED9">
        <w:rPr>
          <w:b/>
          <w:bCs/>
          <w:sz w:val="32"/>
          <w:szCs w:val="32"/>
        </w:rPr>
        <w:t>PART CJ — POWER BI APP</w:t>
      </w:r>
    </w:p>
    <w:p w14:paraId="4E610548" w14:textId="77777777" w:rsidR="00DB6ED9" w:rsidRPr="00DB6ED9" w:rsidRDefault="00DB6ED9" w:rsidP="00DB6ED9">
      <w:pPr>
        <w:rPr>
          <w:b/>
          <w:bCs/>
          <w:sz w:val="32"/>
          <w:szCs w:val="32"/>
        </w:rPr>
      </w:pPr>
      <w:r w:rsidRPr="00DB6ED9">
        <w:rPr>
          <w:b/>
          <w:bCs/>
          <w:sz w:val="32"/>
          <w:szCs w:val="32"/>
        </w:rPr>
        <w:t>265. Power BI App</w:t>
      </w:r>
    </w:p>
    <w:p w14:paraId="7B147DFC" w14:textId="77777777" w:rsidR="00DB6ED9" w:rsidRPr="00DB6ED9" w:rsidRDefault="00DB6ED9" w:rsidP="00DB6ED9">
      <w:pPr>
        <w:rPr>
          <w:sz w:val="32"/>
          <w:szCs w:val="32"/>
        </w:rPr>
      </w:pPr>
      <w:r w:rsidRPr="00DB6ED9">
        <w:rPr>
          <w:sz w:val="32"/>
          <w:szCs w:val="32"/>
        </w:rPr>
        <w:t>For polished organizational distribution:</w:t>
      </w:r>
    </w:p>
    <w:p w14:paraId="5C321CCA" w14:textId="77777777" w:rsidR="00DB6ED9" w:rsidRPr="00DB6ED9" w:rsidRDefault="00DB6ED9" w:rsidP="00DB6ED9">
      <w:pPr>
        <w:rPr>
          <w:sz w:val="32"/>
          <w:szCs w:val="32"/>
        </w:rPr>
      </w:pPr>
      <w:r w:rsidRPr="00DB6ED9">
        <w:rPr>
          <w:sz w:val="32"/>
          <w:szCs w:val="32"/>
        </w:rPr>
        <w:t>Workspace content can be packaged as:</w:t>
      </w:r>
    </w:p>
    <w:p w14:paraId="09874F1F" w14:textId="77777777" w:rsidR="00DB6ED9" w:rsidRPr="00DB6ED9" w:rsidRDefault="00DB6ED9" w:rsidP="00DB6ED9">
      <w:pPr>
        <w:rPr>
          <w:b/>
          <w:bCs/>
          <w:sz w:val="32"/>
          <w:szCs w:val="32"/>
        </w:rPr>
      </w:pPr>
      <w:r w:rsidRPr="00DB6ED9">
        <w:rPr>
          <w:b/>
          <w:bCs/>
          <w:sz w:val="32"/>
          <w:szCs w:val="32"/>
        </w:rPr>
        <w:t>A Power BI App.</w:t>
      </w:r>
    </w:p>
    <w:p w14:paraId="26F314A8" w14:textId="77777777" w:rsidR="00DB6ED9" w:rsidRPr="00DB6ED9" w:rsidRDefault="00000000" w:rsidP="00DB6ED9">
      <w:pPr>
        <w:rPr>
          <w:sz w:val="32"/>
          <w:szCs w:val="32"/>
        </w:rPr>
      </w:pPr>
      <w:r>
        <w:rPr>
          <w:sz w:val="32"/>
          <w:szCs w:val="32"/>
        </w:rPr>
        <w:pict w14:anchorId="0024A59A">
          <v:rect id="_x0000_i1290" style="width:0;height:1.5pt" o:hralign="center" o:hrstd="t" o:hr="t" fillcolor="#a0a0a0" stroked="f"/>
        </w:pict>
      </w:r>
    </w:p>
    <w:p w14:paraId="566C33F1" w14:textId="77777777" w:rsidR="00DB6ED9" w:rsidRPr="00DB6ED9" w:rsidRDefault="00DB6ED9" w:rsidP="00DB6ED9">
      <w:pPr>
        <w:rPr>
          <w:b/>
          <w:bCs/>
          <w:sz w:val="32"/>
          <w:szCs w:val="32"/>
        </w:rPr>
      </w:pPr>
      <w:r w:rsidRPr="00DB6ED9">
        <w:rPr>
          <w:b/>
          <w:bCs/>
          <w:sz w:val="32"/>
          <w:szCs w:val="32"/>
        </w:rPr>
        <w:t>266. Benefit</w:t>
      </w:r>
    </w:p>
    <w:p w14:paraId="10118643" w14:textId="77777777" w:rsidR="00DB6ED9" w:rsidRPr="00DB6ED9" w:rsidRDefault="00DB6ED9" w:rsidP="00DB6ED9">
      <w:pPr>
        <w:rPr>
          <w:sz w:val="32"/>
          <w:szCs w:val="32"/>
        </w:rPr>
      </w:pPr>
      <w:r w:rsidRPr="00DB6ED9">
        <w:rPr>
          <w:sz w:val="32"/>
          <w:szCs w:val="32"/>
        </w:rPr>
        <w:t>Business consumers receive:</w:t>
      </w:r>
    </w:p>
    <w:p w14:paraId="0B58666D" w14:textId="77777777" w:rsidR="00DB6ED9" w:rsidRPr="00DB6ED9" w:rsidRDefault="00DB6ED9" w:rsidP="00DB6ED9">
      <w:pPr>
        <w:rPr>
          <w:b/>
          <w:bCs/>
          <w:sz w:val="32"/>
          <w:szCs w:val="32"/>
        </w:rPr>
      </w:pPr>
      <w:r w:rsidRPr="00DB6ED9">
        <w:rPr>
          <w:b/>
          <w:bCs/>
          <w:sz w:val="32"/>
          <w:szCs w:val="32"/>
        </w:rPr>
        <w:t>A curated experience</w:t>
      </w:r>
    </w:p>
    <w:p w14:paraId="595E0BE8" w14:textId="77777777" w:rsidR="00DB6ED9" w:rsidRPr="00DB6ED9" w:rsidRDefault="00DB6ED9" w:rsidP="00DB6ED9">
      <w:pPr>
        <w:rPr>
          <w:sz w:val="32"/>
          <w:szCs w:val="32"/>
        </w:rPr>
      </w:pPr>
      <w:r w:rsidRPr="00DB6ED9">
        <w:rPr>
          <w:sz w:val="32"/>
          <w:szCs w:val="32"/>
        </w:rPr>
        <w:t>rather than needing to navigate:</w:t>
      </w:r>
    </w:p>
    <w:p w14:paraId="07FBB8D9" w14:textId="77777777" w:rsidR="00DB6ED9" w:rsidRPr="00DB6ED9" w:rsidRDefault="00DB6ED9" w:rsidP="00DB6ED9">
      <w:pPr>
        <w:rPr>
          <w:b/>
          <w:bCs/>
          <w:sz w:val="32"/>
          <w:szCs w:val="32"/>
        </w:rPr>
      </w:pPr>
      <w:r w:rsidRPr="00DB6ED9">
        <w:rPr>
          <w:b/>
          <w:bCs/>
          <w:sz w:val="32"/>
          <w:szCs w:val="32"/>
        </w:rPr>
        <w:t>The authoring Workspace.</w:t>
      </w:r>
    </w:p>
    <w:p w14:paraId="5EEF1015" w14:textId="77777777" w:rsidR="00DB6ED9" w:rsidRPr="00DB6ED9" w:rsidRDefault="00000000" w:rsidP="00DB6ED9">
      <w:pPr>
        <w:rPr>
          <w:sz w:val="32"/>
          <w:szCs w:val="32"/>
        </w:rPr>
      </w:pPr>
      <w:r>
        <w:rPr>
          <w:sz w:val="32"/>
          <w:szCs w:val="32"/>
        </w:rPr>
        <w:pict w14:anchorId="18F1A9AA">
          <v:rect id="_x0000_i1291" style="width:0;height:1.5pt" o:hralign="center" o:hrstd="t" o:hr="t" fillcolor="#a0a0a0" stroked="f"/>
        </w:pict>
      </w:r>
    </w:p>
    <w:p w14:paraId="1448D8C3" w14:textId="77777777" w:rsidR="00DB6ED9" w:rsidRPr="00DB6ED9" w:rsidRDefault="00DB6ED9" w:rsidP="00DB6ED9">
      <w:pPr>
        <w:rPr>
          <w:b/>
          <w:bCs/>
          <w:sz w:val="32"/>
          <w:szCs w:val="32"/>
        </w:rPr>
      </w:pPr>
      <w:r w:rsidRPr="00DB6ED9">
        <w:rPr>
          <w:b/>
          <w:bCs/>
          <w:sz w:val="32"/>
          <w:szCs w:val="32"/>
        </w:rPr>
        <w:t>267. Training</w:t>
      </w:r>
    </w:p>
    <w:p w14:paraId="49B0703B" w14:textId="77777777" w:rsidR="00DB6ED9" w:rsidRPr="00DB6ED9" w:rsidRDefault="00DB6ED9" w:rsidP="00DB6ED9">
      <w:pPr>
        <w:rPr>
          <w:sz w:val="32"/>
          <w:szCs w:val="32"/>
        </w:rPr>
      </w:pPr>
      <w:r w:rsidRPr="00DB6ED9">
        <w:rPr>
          <w:sz w:val="32"/>
          <w:szCs w:val="32"/>
        </w:rPr>
        <w:t>If licensing and tenant permissions allow:</w:t>
      </w:r>
    </w:p>
    <w:p w14:paraId="10CE548A" w14:textId="77777777" w:rsidR="00DB6ED9" w:rsidRPr="00DB6ED9" w:rsidRDefault="00DB6ED9" w:rsidP="00DB6ED9">
      <w:pPr>
        <w:rPr>
          <w:sz w:val="32"/>
          <w:szCs w:val="32"/>
        </w:rPr>
      </w:pPr>
      <w:r w:rsidRPr="00DB6ED9">
        <w:rPr>
          <w:sz w:val="32"/>
          <w:szCs w:val="32"/>
        </w:rPr>
        <w:t>Create/publish a training App.</w:t>
      </w:r>
    </w:p>
    <w:p w14:paraId="568DE216" w14:textId="77777777" w:rsidR="00DB6ED9" w:rsidRPr="00DB6ED9" w:rsidRDefault="00DB6ED9" w:rsidP="00DB6ED9">
      <w:pPr>
        <w:rPr>
          <w:sz w:val="32"/>
          <w:szCs w:val="32"/>
        </w:rPr>
      </w:pPr>
      <w:r w:rsidRPr="00DB6ED9">
        <w:rPr>
          <w:sz w:val="32"/>
          <w:szCs w:val="32"/>
        </w:rPr>
        <w:t>Otherwise:</w:t>
      </w:r>
    </w:p>
    <w:p w14:paraId="1C27496D" w14:textId="77777777" w:rsidR="00DB6ED9" w:rsidRPr="00DB6ED9" w:rsidRDefault="00DB6ED9" w:rsidP="00DB6ED9">
      <w:pPr>
        <w:rPr>
          <w:b/>
          <w:bCs/>
          <w:sz w:val="32"/>
          <w:szCs w:val="32"/>
        </w:rPr>
      </w:pPr>
      <w:r w:rsidRPr="00DB6ED9">
        <w:rPr>
          <w:b/>
          <w:bCs/>
          <w:sz w:val="32"/>
          <w:szCs w:val="32"/>
        </w:rPr>
        <w:t>Instructor demonstration.</w:t>
      </w:r>
    </w:p>
    <w:p w14:paraId="2A388F80" w14:textId="77777777" w:rsidR="00DB6ED9" w:rsidRPr="00DB6ED9" w:rsidRDefault="00000000" w:rsidP="00DB6ED9">
      <w:pPr>
        <w:rPr>
          <w:sz w:val="32"/>
          <w:szCs w:val="32"/>
        </w:rPr>
      </w:pPr>
      <w:r>
        <w:rPr>
          <w:sz w:val="32"/>
          <w:szCs w:val="32"/>
        </w:rPr>
        <w:pict w14:anchorId="0A069263">
          <v:rect id="_x0000_i1292" style="width:0;height:1.5pt" o:hralign="center" o:hrstd="t" o:hr="t" fillcolor="#a0a0a0" stroked="f"/>
        </w:pict>
      </w:r>
    </w:p>
    <w:p w14:paraId="56E5DE1E" w14:textId="77777777" w:rsidR="00DB6ED9" w:rsidRPr="00DB6ED9" w:rsidRDefault="00DB6ED9" w:rsidP="00DB6ED9">
      <w:pPr>
        <w:rPr>
          <w:b/>
          <w:bCs/>
          <w:sz w:val="32"/>
          <w:szCs w:val="32"/>
        </w:rPr>
      </w:pPr>
      <w:r w:rsidRPr="00DB6ED9">
        <w:rPr>
          <w:b/>
          <w:bCs/>
          <w:sz w:val="32"/>
          <w:szCs w:val="32"/>
        </w:rPr>
        <w:t>268. Suggested Name</w:t>
      </w:r>
    </w:p>
    <w:p w14:paraId="4B86FCB7" w14:textId="77777777" w:rsidR="00DB6ED9" w:rsidRPr="00DB6ED9" w:rsidRDefault="00DB6ED9" w:rsidP="00DB6ED9">
      <w:pPr>
        <w:rPr>
          <w:sz w:val="32"/>
          <w:szCs w:val="32"/>
        </w:rPr>
      </w:pPr>
      <w:r w:rsidRPr="00DB6ED9">
        <w:rPr>
          <w:sz w:val="32"/>
          <w:szCs w:val="32"/>
        </w:rPr>
        <w:t>HR Analytics</w:t>
      </w:r>
    </w:p>
    <w:p w14:paraId="1499CDD4" w14:textId="77777777" w:rsidR="00DB6ED9" w:rsidRPr="00DB6ED9" w:rsidRDefault="00000000" w:rsidP="00DB6ED9">
      <w:pPr>
        <w:rPr>
          <w:sz w:val="32"/>
          <w:szCs w:val="32"/>
        </w:rPr>
      </w:pPr>
      <w:r>
        <w:rPr>
          <w:sz w:val="32"/>
          <w:szCs w:val="32"/>
        </w:rPr>
        <w:pict w14:anchorId="392AA794">
          <v:rect id="_x0000_i1293" style="width:0;height:1.5pt" o:hralign="center" o:hrstd="t" o:hr="t" fillcolor="#a0a0a0" stroked="f"/>
        </w:pict>
      </w:r>
    </w:p>
    <w:p w14:paraId="6B79ED38" w14:textId="77777777" w:rsidR="00DB6ED9" w:rsidRPr="00DB6ED9" w:rsidRDefault="00DB6ED9" w:rsidP="00DB6ED9">
      <w:pPr>
        <w:rPr>
          <w:b/>
          <w:bCs/>
          <w:sz w:val="32"/>
          <w:szCs w:val="32"/>
        </w:rPr>
      </w:pPr>
      <w:r w:rsidRPr="00DB6ED9">
        <w:rPr>
          <w:b/>
          <w:bCs/>
          <w:sz w:val="32"/>
          <w:szCs w:val="32"/>
        </w:rPr>
        <w:t>PART CK — REPORT TOOLTIP TEST</w:t>
      </w:r>
    </w:p>
    <w:p w14:paraId="3F8E67D1" w14:textId="77777777" w:rsidR="00DB6ED9" w:rsidRPr="00DB6ED9" w:rsidRDefault="00DB6ED9" w:rsidP="00DB6ED9">
      <w:pPr>
        <w:rPr>
          <w:b/>
          <w:bCs/>
          <w:sz w:val="32"/>
          <w:szCs w:val="32"/>
        </w:rPr>
      </w:pPr>
      <w:r w:rsidRPr="00DB6ED9">
        <w:rPr>
          <w:b/>
          <w:bCs/>
          <w:sz w:val="32"/>
          <w:szCs w:val="32"/>
        </w:rPr>
        <w:t>269. If Bonus Tooltip Built</w:t>
      </w:r>
    </w:p>
    <w:p w14:paraId="55319B1C" w14:textId="77777777" w:rsidR="00DB6ED9" w:rsidRPr="00DB6ED9" w:rsidRDefault="00DB6ED9" w:rsidP="00DB6ED9">
      <w:pPr>
        <w:rPr>
          <w:sz w:val="32"/>
          <w:szCs w:val="32"/>
        </w:rPr>
      </w:pPr>
      <w:r w:rsidRPr="00DB6ED9">
        <w:rPr>
          <w:sz w:val="32"/>
          <w:szCs w:val="32"/>
        </w:rPr>
        <w:t>Hover:</w:t>
      </w:r>
    </w:p>
    <w:p w14:paraId="6B18675F" w14:textId="77777777" w:rsidR="00DB6ED9" w:rsidRPr="00DB6ED9" w:rsidRDefault="00DB6ED9" w:rsidP="00DB6ED9">
      <w:pPr>
        <w:rPr>
          <w:b/>
          <w:bCs/>
          <w:sz w:val="32"/>
          <w:szCs w:val="32"/>
        </w:rPr>
      </w:pPr>
      <w:r w:rsidRPr="00DB6ED9">
        <w:rPr>
          <w:b/>
          <w:bCs/>
          <w:sz w:val="32"/>
          <w:szCs w:val="32"/>
        </w:rPr>
        <w:t>Finance Department.</w:t>
      </w:r>
    </w:p>
    <w:p w14:paraId="22429E6D" w14:textId="77777777" w:rsidR="00DB6ED9" w:rsidRPr="00DB6ED9" w:rsidRDefault="00DB6ED9" w:rsidP="00DB6ED9">
      <w:pPr>
        <w:rPr>
          <w:sz w:val="32"/>
          <w:szCs w:val="32"/>
        </w:rPr>
      </w:pPr>
      <w:r w:rsidRPr="00DB6ED9">
        <w:rPr>
          <w:sz w:val="32"/>
          <w:szCs w:val="32"/>
        </w:rPr>
        <w:t>Expected tooltip:</w:t>
      </w:r>
    </w:p>
    <w:p w14:paraId="70C47943" w14:textId="77777777" w:rsidR="00DB6ED9" w:rsidRPr="00DB6ED9" w:rsidRDefault="00DB6ED9" w:rsidP="00DB6ED9">
      <w:pPr>
        <w:rPr>
          <w:sz w:val="32"/>
          <w:szCs w:val="32"/>
        </w:rPr>
      </w:pPr>
      <w:r w:rsidRPr="00DB6ED9">
        <w:rPr>
          <w:sz w:val="32"/>
          <w:szCs w:val="32"/>
        </w:rPr>
        <w:t>Finance</w:t>
      </w:r>
    </w:p>
    <w:p w14:paraId="3C6CEBFD" w14:textId="77777777" w:rsidR="00DB6ED9" w:rsidRPr="00DB6ED9" w:rsidRDefault="00DB6ED9" w:rsidP="00DB6ED9">
      <w:pPr>
        <w:rPr>
          <w:sz w:val="32"/>
          <w:szCs w:val="32"/>
        </w:rPr>
      </w:pPr>
    </w:p>
    <w:p w14:paraId="39A60B13" w14:textId="77777777" w:rsidR="00DB6ED9" w:rsidRPr="00DB6ED9" w:rsidRDefault="00DB6ED9" w:rsidP="00DB6ED9">
      <w:pPr>
        <w:rPr>
          <w:sz w:val="32"/>
          <w:szCs w:val="32"/>
        </w:rPr>
      </w:pPr>
      <w:r w:rsidRPr="00DB6ED9">
        <w:rPr>
          <w:sz w:val="32"/>
          <w:szCs w:val="32"/>
        </w:rPr>
        <w:t>Requests</w:t>
      </w:r>
    </w:p>
    <w:p w14:paraId="32039A4A" w14:textId="77777777" w:rsidR="00DB6ED9" w:rsidRPr="00DB6ED9" w:rsidRDefault="00DB6ED9" w:rsidP="00DB6ED9">
      <w:pPr>
        <w:rPr>
          <w:sz w:val="32"/>
          <w:szCs w:val="32"/>
        </w:rPr>
      </w:pPr>
      <w:r w:rsidRPr="00DB6ED9">
        <w:rPr>
          <w:sz w:val="32"/>
          <w:szCs w:val="32"/>
        </w:rPr>
        <w:t>Approval Rate</w:t>
      </w:r>
    </w:p>
    <w:p w14:paraId="4F42E02C" w14:textId="77777777" w:rsidR="00DB6ED9" w:rsidRPr="00DB6ED9" w:rsidRDefault="00DB6ED9" w:rsidP="00DB6ED9">
      <w:pPr>
        <w:rPr>
          <w:sz w:val="32"/>
          <w:szCs w:val="32"/>
        </w:rPr>
      </w:pPr>
      <w:r w:rsidRPr="00DB6ED9">
        <w:rPr>
          <w:sz w:val="32"/>
          <w:szCs w:val="32"/>
        </w:rPr>
        <w:t>Approved Days</w:t>
      </w:r>
    </w:p>
    <w:p w14:paraId="539EE946" w14:textId="77777777" w:rsidR="00DB6ED9" w:rsidRPr="00DB6ED9" w:rsidRDefault="00DB6ED9" w:rsidP="00DB6ED9">
      <w:pPr>
        <w:rPr>
          <w:sz w:val="32"/>
          <w:szCs w:val="32"/>
        </w:rPr>
      </w:pPr>
      <w:r w:rsidRPr="00DB6ED9">
        <w:rPr>
          <w:sz w:val="32"/>
          <w:szCs w:val="32"/>
        </w:rPr>
        <w:t>Average Days</w:t>
      </w:r>
    </w:p>
    <w:p w14:paraId="126814D9" w14:textId="77777777" w:rsidR="00DB6ED9" w:rsidRPr="00DB6ED9" w:rsidRDefault="00000000" w:rsidP="00DB6ED9">
      <w:pPr>
        <w:rPr>
          <w:sz w:val="32"/>
          <w:szCs w:val="32"/>
        </w:rPr>
      </w:pPr>
      <w:r>
        <w:rPr>
          <w:sz w:val="32"/>
          <w:szCs w:val="32"/>
        </w:rPr>
        <w:pict w14:anchorId="346BACF8">
          <v:rect id="_x0000_i1294" style="width:0;height:1.5pt" o:hralign="center" o:hrstd="t" o:hr="t" fillcolor="#a0a0a0" stroked="f"/>
        </w:pict>
      </w:r>
    </w:p>
    <w:p w14:paraId="3DF48A52" w14:textId="77777777" w:rsidR="00DB6ED9" w:rsidRPr="00DB6ED9" w:rsidRDefault="00DB6ED9" w:rsidP="00DB6ED9">
      <w:pPr>
        <w:rPr>
          <w:b/>
          <w:bCs/>
          <w:sz w:val="32"/>
          <w:szCs w:val="32"/>
        </w:rPr>
      </w:pPr>
      <w:r w:rsidRPr="00DB6ED9">
        <w:rPr>
          <w:b/>
          <w:bCs/>
          <w:sz w:val="32"/>
          <w:szCs w:val="32"/>
        </w:rPr>
        <w:t>270. Test Filters</w:t>
      </w:r>
    </w:p>
    <w:p w14:paraId="696B3C2F" w14:textId="77777777" w:rsidR="00DB6ED9" w:rsidRPr="00DB6ED9" w:rsidRDefault="00DB6ED9" w:rsidP="00DB6ED9">
      <w:pPr>
        <w:rPr>
          <w:sz w:val="32"/>
          <w:szCs w:val="32"/>
        </w:rPr>
      </w:pPr>
      <w:r w:rsidRPr="00DB6ED9">
        <w:rPr>
          <w:sz w:val="32"/>
          <w:szCs w:val="32"/>
        </w:rPr>
        <w:t>Select:</w:t>
      </w:r>
    </w:p>
    <w:p w14:paraId="51F0D374" w14:textId="77777777" w:rsidR="00DB6ED9" w:rsidRPr="00DB6ED9" w:rsidRDefault="00DB6ED9" w:rsidP="00DB6ED9">
      <w:pPr>
        <w:rPr>
          <w:sz w:val="32"/>
          <w:szCs w:val="32"/>
        </w:rPr>
      </w:pPr>
      <w:r w:rsidRPr="00DB6ED9">
        <w:rPr>
          <w:sz w:val="32"/>
          <w:szCs w:val="32"/>
        </w:rPr>
        <w:t>Year = 2026</w:t>
      </w:r>
    </w:p>
    <w:p w14:paraId="1EECF710" w14:textId="77777777" w:rsidR="00DB6ED9" w:rsidRPr="00DB6ED9" w:rsidRDefault="00DB6ED9" w:rsidP="00DB6ED9">
      <w:pPr>
        <w:rPr>
          <w:sz w:val="32"/>
          <w:szCs w:val="32"/>
        </w:rPr>
      </w:pPr>
      <w:r w:rsidRPr="00DB6ED9">
        <w:rPr>
          <w:sz w:val="32"/>
          <w:szCs w:val="32"/>
        </w:rPr>
        <w:t>Tooltip should also reflect:</w:t>
      </w:r>
    </w:p>
    <w:p w14:paraId="03CEE633" w14:textId="77777777" w:rsidR="00DB6ED9" w:rsidRPr="00DB6ED9" w:rsidRDefault="00DB6ED9" w:rsidP="00DB6ED9">
      <w:pPr>
        <w:rPr>
          <w:b/>
          <w:bCs/>
          <w:sz w:val="32"/>
          <w:szCs w:val="32"/>
        </w:rPr>
      </w:pPr>
      <w:r w:rsidRPr="00DB6ED9">
        <w:rPr>
          <w:b/>
          <w:bCs/>
          <w:sz w:val="32"/>
          <w:szCs w:val="32"/>
        </w:rPr>
        <w:t>2026 context.</w:t>
      </w:r>
    </w:p>
    <w:p w14:paraId="3361EDA6" w14:textId="77777777" w:rsidR="00DB6ED9" w:rsidRPr="00DB6ED9" w:rsidRDefault="00000000" w:rsidP="00DB6ED9">
      <w:pPr>
        <w:rPr>
          <w:sz w:val="32"/>
          <w:szCs w:val="32"/>
        </w:rPr>
      </w:pPr>
      <w:r>
        <w:rPr>
          <w:sz w:val="32"/>
          <w:szCs w:val="32"/>
        </w:rPr>
        <w:pict w14:anchorId="21D767BC">
          <v:rect id="_x0000_i1295" style="width:0;height:1.5pt" o:hralign="center" o:hrstd="t" o:hr="t" fillcolor="#a0a0a0" stroked="f"/>
        </w:pict>
      </w:r>
    </w:p>
    <w:p w14:paraId="4EE6B8D8" w14:textId="77777777" w:rsidR="00DB6ED9" w:rsidRPr="00DB6ED9" w:rsidRDefault="00DB6ED9" w:rsidP="00DB6ED9">
      <w:pPr>
        <w:rPr>
          <w:b/>
          <w:bCs/>
          <w:sz w:val="32"/>
          <w:szCs w:val="32"/>
        </w:rPr>
      </w:pPr>
      <w:r w:rsidRPr="00DB6ED9">
        <w:rPr>
          <w:b/>
          <w:bCs/>
          <w:sz w:val="32"/>
          <w:szCs w:val="32"/>
        </w:rPr>
        <w:t>PART CL — NAVIGATION TEST</w:t>
      </w:r>
    </w:p>
    <w:p w14:paraId="044E1183" w14:textId="77777777" w:rsidR="00DB6ED9" w:rsidRPr="00DB6ED9" w:rsidRDefault="00DB6ED9" w:rsidP="00DB6ED9">
      <w:pPr>
        <w:rPr>
          <w:b/>
          <w:bCs/>
          <w:sz w:val="32"/>
          <w:szCs w:val="32"/>
        </w:rPr>
      </w:pPr>
      <w:r w:rsidRPr="00DB6ED9">
        <w:rPr>
          <w:b/>
          <w:bCs/>
          <w:sz w:val="32"/>
          <w:szCs w:val="32"/>
        </w:rPr>
        <w:t>271. Page Navigator</w:t>
      </w:r>
    </w:p>
    <w:p w14:paraId="4202764D" w14:textId="77777777" w:rsidR="00DB6ED9" w:rsidRPr="00DB6ED9" w:rsidRDefault="00DB6ED9" w:rsidP="00DB6ED9">
      <w:pPr>
        <w:rPr>
          <w:sz w:val="32"/>
          <w:szCs w:val="32"/>
        </w:rPr>
      </w:pPr>
      <w:r w:rsidRPr="00DB6ED9">
        <w:rPr>
          <w:sz w:val="32"/>
          <w:szCs w:val="32"/>
        </w:rPr>
        <w:t>Test:</w:t>
      </w:r>
    </w:p>
    <w:p w14:paraId="73814C26" w14:textId="77777777" w:rsidR="00DB6ED9" w:rsidRPr="00DB6ED9" w:rsidRDefault="00DB6ED9" w:rsidP="00DB6ED9">
      <w:pPr>
        <w:rPr>
          <w:sz w:val="32"/>
          <w:szCs w:val="32"/>
        </w:rPr>
      </w:pPr>
      <w:r w:rsidRPr="00DB6ED9">
        <w:rPr>
          <w:sz w:val="32"/>
          <w:szCs w:val="32"/>
        </w:rPr>
        <w:t>Overview</w:t>
      </w:r>
    </w:p>
    <w:p w14:paraId="42534863"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Departments</w:t>
      </w:r>
    </w:p>
    <w:p w14:paraId="100CDE1A"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Trends</w:t>
      </w:r>
    </w:p>
    <w:p w14:paraId="58B140A5" w14:textId="77777777" w:rsidR="00DB6ED9" w:rsidRPr="00DB6ED9" w:rsidRDefault="00DB6ED9" w:rsidP="00DB6ED9">
      <w:pPr>
        <w:rPr>
          <w:sz w:val="32"/>
          <w:szCs w:val="32"/>
        </w:rPr>
      </w:pPr>
      <w:r w:rsidRPr="00DB6ED9">
        <w:rPr>
          <w:rFonts w:ascii="Times New Roman" w:hAnsi="Times New Roman" w:cs="Times New Roman"/>
          <w:sz w:val="32"/>
          <w:szCs w:val="32"/>
        </w:rPr>
        <w:t>→</w:t>
      </w:r>
      <w:r w:rsidRPr="00DB6ED9">
        <w:rPr>
          <w:sz w:val="32"/>
          <w:szCs w:val="32"/>
        </w:rPr>
        <w:t xml:space="preserve"> Employee Detail</w:t>
      </w:r>
    </w:p>
    <w:p w14:paraId="2309D26F" w14:textId="77777777" w:rsidR="00DB6ED9" w:rsidRPr="00DB6ED9" w:rsidRDefault="00000000" w:rsidP="00DB6ED9">
      <w:pPr>
        <w:rPr>
          <w:sz w:val="32"/>
          <w:szCs w:val="32"/>
        </w:rPr>
      </w:pPr>
      <w:r>
        <w:rPr>
          <w:sz w:val="32"/>
          <w:szCs w:val="32"/>
        </w:rPr>
        <w:pict w14:anchorId="5FB34F44">
          <v:rect id="_x0000_i1296" style="width:0;height:1.5pt" o:hralign="center" o:hrstd="t" o:hr="t" fillcolor="#a0a0a0" stroked="f"/>
        </w:pict>
      </w:r>
    </w:p>
    <w:p w14:paraId="4ADAB3A8" w14:textId="77777777" w:rsidR="00DB6ED9" w:rsidRPr="00DB6ED9" w:rsidRDefault="00DB6ED9" w:rsidP="00DB6ED9">
      <w:pPr>
        <w:rPr>
          <w:b/>
          <w:bCs/>
          <w:sz w:val="32"/>
          <w:szCs w:val="32"/>
        </w:rPr>
      </w:pPr>
      <w:r w:rsidRPr="00DB6ED9">
        <w:rPr>
          <w:b/>
          <w:bCs/>
          <w:sz w:val="32"/>
          <w:szCs w:val="32"/>
        </w:rPr>
        <w:t>272. Current Page</w:t>
      </w:r>
    </w:p>
    <w:p w14:paraId="432B0AE0" w14:textId="77777777" w:rsidR="00DB6ED9" w:rsidRPr="00DB6ED9" w:rsidRDefault="00DB6ED9" w:rsidP="00DB6ED9">
      <w:pPr>
        <w:rPr>
          <w:sz w:val="32"/>
          <w:szCs w:val="32"/>
        </w:rPr>
      </w:pPr>
      <w:r w:rsidRPr="00DB6ED9">
        <w:rPr>
          <w:sz w:val="32"/>
          <w:szCs w:val="32"/>
        </w:rPr>
        <w:t>Navigator should make current page:</w:t>
      </w:r>
    </w:p>
    <w:p w14:paraId="654CFADB" w14:textId="77777777" w:rsidR="00DB6ED9" w:rsidRPr="00DB6ED9" w:rsidRDefault="00DB6ED9" w:rsidP="00DB6ED9">
      <w:pPr>
        <w:rPr>
          <w:b/>
          <w:bCs/>
          <w:sz w:val="32"/>
          <w:szCs w:val="32"/>
        </w:rPr>
      </w:pPr>
      <w:r w:rsidRPr="00DB6ED9">
        <w:rPr>
          <w:b/>
          <w:bCs/>
          <w:sz w:val="32"/>
          <w:szCs w:val="32"/>
        </w:rPr>
        <w:t>Visually understandable.</w:t>
      </w:r>
    </w:p>
    <w:p w14:paraId="55408856" w14:textId="77777777" w:rsidR="00DB6ED9" w:rsidRPr="00DB6ED9" w:rsidRDefault="00000000" w:rsidP="00DB6ED9">
      <w:pPr>
        <w:rPr>
          <w:sz w:val="32"/>
          <w:szCs w:val="32"/>
        </w:rPr>
      </w:pPr>
      <w:r>
        <w:rPr>
          <w:sz w:val="32"/>
          <w:szCs w:val="32"/>
        </w:rPr>
        <w:pict w14:anchorId="7CF4D7D7">
          <v:rect id="_x0000_i1297" style="width:0;height:1.5pt" o:hralign="center" o:hrstd="t" o:hr="t" fillcolor="#a0a0a0" stroked="f"/>
        </w:pict>
      </w:r>
    </w:p>
    <w:p w14:paraId="27BB30D9" w14:textId="77777777" w:rsidR="00DB6ED9" w:rsidRPr="00DB6ED9" w:rsidRDefault="00DB6ED9" w:rsidP="00DB6ED9">
      <w:pPr>
        <w:rPr>
          <w:b/>
          <w:bCs/>
          <w:sz w:val="32"/>
          <w:szCs w:val="32"/>
        </w:rPr>
      </w:pPr>
      <w:r w:rsidRPr="00DB6ED9">
        <w:rPr>
          <w:b/>
          <w:bCs/>
          <w:sz w:val="32"/>
          <w:szCs w:val="32"/>
        </w:rPr>
        <w:t>PART CM — SYNC SLICER TEST</w:t>
      </w:r>
    </w:p>
    <w:p w14:paraId="534DB3FF" w14:textId="77777777" w:rsidR="00DB6ED9" w:rsidRPr="00DB6ED9" w:rsidRDefault="00DB6ED9" w:rsidP="00DB6ED9">
      <w:pPr>
        <w:rPr>
          <w:b/>
          <w:bCs/>
          <w:sz w:val="32"/>
          <w:szCs w:val="32"/>
        </w:rPr>
      </w:pPr>
      <w:r w:rsidRPr="00DB6ED9">
        <w:rPr>
          <w:b/>
          <w:bCs/>
          <w:sz w:val="32"/>
          <w:szCs w:val="32"/>
        </w:rPr>
        <w:t>273. Executive</w:t>
      </w:r>
    </w:p>
    <w:p w14:paraId="66FF1C32" w14:textId="77777777" w:rsidR="00DB6ED9" w:rsidRPr="00DB6ED9" w:rsidRDefault="00DB6ED9" w:rsidP="00DB6ED9">
      <w:pPr>
        <w:rPr>
          <w:sz w:val="32"/>
          <w:szCs w:val="32"/>
        </w:rPr>
      </w:pPr>
      <w:r w:rsidRPr="00DB6ED9">
        <w:rPr>
          <w:sz w:val="32"/>
          <w:szCs w:val="32"/>
        </w:rPr>
        <w:t>Select:</w:t>
      </w:r>
    </w:p>
    <w:p w14:paraId="63E98CD8" w14:textId="77777777" w:rsidR="00DB6ED9" w:rsidRPr="00DB6ED9" w:rsidRDefault="00DB6ED9" w:rsidP="00DB6ED9">
      <w:pPr>
        <w:rPr>
          <w:sz w:val="32"/>
          <w:szCs w:val="32"/>
        </w:rPr>
      </w:pPr>
      <w:r w:rsidRPr="00DB6ED9">
        <w:rPr>
          <w:sz w:val="32"/>
          <w:szCs w:val="32"/>
        </w:rPr>
        <w:t>Department = IT</w:t>
      </w:r>
    </w:p>
    <w:p w14:paraId="11CD1CC7" w14:textId="77777777" w:rsidR="00DB6ED9" w:rsidRPr="00DB6ED9" w:rsidRDefault="00000000" w:rsidP="00DB6ED9">
      <w:pPr>
        <w:rPr>
          <w:sz w:val="32"/>
          <w:szCs w:val="32"/>
        </w:rPr>
      </w:pPr>
      <w:r>
        <w:rPr>
          <w:sz w:val="32"/>
          <w:szCs w:val="32"/>
        </w:rPr>
        <w:pict w14:anchorId="580941C6">
          <v:rect id="_x0000_i1298" style="width:0;height:1.5pt" o:hralign="center" o:hrstd="t" o:hr="t" fillcolor="#a0a0a0" stroked="f"/>
        </w:pict>
      </w:r>
    </w:p>
    <w:p w14:paraId="04D5BDC3" w14:textId="77777777" w:rsidR="00DB6ED9" w:rsidRPr="00DB6ED9" w:rsidRDefault="00DB6ED9" w:rsidP="00DB6ED9">
      <w:pPr>
        <w:rPr>
          <w:b/>
          <w:bCs/>
          <w:sz w:val="32"/>
          <w:szCs w:val="32"/>
        </w:rPr>
      </w:pPr>
      <w:r w:rsidRPr="00DB6ED9">
        <w:rPr>
          <w:b/>
          <w:bCs/>
          <w:sz w:val="32"/>
          <w:szCs w:val="32"/>
        </w:rPr>
        <w:t>274. Navigate</w:t>
      </w:r>
    </w:p>
    <w:p w14:paraId="16DD8F8D" w14:textId="77777777" w:rsidR="00DB6ED9" w:rsidRPr="00DB6ED9" w:rsidRDefault="00DB6ED9" w:rsidP="00DB6ED9">
      <w:pPr>
        <w:rPr>
          <w:sz w:val="32"/>
          <w:szCs w:val="32"/>
        </w:rPr>
      </w:pPr>
      <w:r w:rsidRPr="00DB6ED9">
        <w:rPr>
          <w:sz w:val="32"/>
          <w:szCs w:val="32"/>
        </w:rPr>
        <w:t>Go to:</w:t>
      </w:r>
    </w:p>
    <w:p w14:paraId="4CD8C00E" w14:textId="77777777" w:rsidR="00DB6ED9" w:rsidRPr="00DB6ED9" w:rsidRDefault="00DB6ED9" w:rsidP="00DB6ED9">
      <w:pPr>
        <w:rPr>
          <w:b/>
          <w:bCs/>
          <w:sz w:val="32"/>
          <w:szCs w:val="32"/>
        </w:rPr>
      </w:pPr>
      <w:r w:rsidRPr="00DB6ED9">
        <w:rPr>
          <w:b/>
          <w:bCs/>
          <w:sz w:val="32"/>
          <w:szCs w:val="32"/>
        </w:rPr>
        <w:t>Leave Trends.</w:t>
      </w:r>
    </w:p>
    <w:p w14:paraId="324CBCE4" w14:textId="77777777" w:rsidR="00DB6ED9" w:rsidRPr="00DB6ED9" w:rsidRDefault="00DB6ED9" w:rsidP="00DB6ED9">
      <w:pPr>
        <w:rPr>
          <w:sz w:val="32"/>
          <w:szCs w:val="32"/>
        </w:rPr>
      </w:pPr>
      <w:r w:rsidRPr="00DB6ED9">
        <w:rPr>
          <w:sz w:val="32"/>
          <w:szCs w:val="32"/>
        </w:rPr>
        <w:t>Expected if synced:</w:t>
      </w:r>
    </w:p>
    <w:p w14:paraId="44F74E92" w14:textId="77777777" w:rsidR="00DB6ED9" w:rsidRPr="00DB6ED9" w:rsidRDefault="00DB6ED9" w:rsidP="00DB6ED9">
      <w:pPr>
        <w:rPr>
          <w:b/>
          <w:bCs/>
          <w:sz w:val="32"/>
          <w:szCs w:val="32"/>
        </w:rPr>
      </w:pPr>
      <w:r w:rsidRPr="00DB6ED9">
        <w:rPr>
          <w:b/>
          <w:bCs/>
          <w:sz w:val="32"/>
          <w:szCs w:val="32"/>
        </w:rPr>
        <w:t>IT remains applied.</w:t>
      </w:r>
    </w:p>
    <w:p w14:paraId="5E8E056A" w14:textId="77777777" w:rsidR="00DB6ED9" w:rsidRPr="00DB6ED9" w:rsidRDefault="00000000" w:rsidP="00DB6ED9">
      <w:pPr>
        <w:rPr>
          <w:sz w:val="32"/>
          <w:szCs w:val="32"/>
        </w:rPr>
      </w:pPr>
      <w:r>
        <w:rPr>
          <w:sz w:val="32"/>
          <w:szCs w:val="32"/>
        </w:rPr>
        <w:pict w14:anchorId="762D2DB5">
          <v:rect id="_x0000_i1299" style="width:0;height:1.5pt" o:hralign="center" o:hrstd="t" o:hr="t" fillcolor="#a0a0a0" stroked="f"/>
        </w:pict>
      </w:r>
    </w:p>
    <w:p w14:paraId="09728D33" w14:textId="77777777" w:rsidR="00DB6ED9" w:rsidRPr="00DB6ED9" w:rsidRDefault="00DB6ED9" w:rsidP="00DB6ED9">
      <w:pPr>
        <w:rPr>
          <w:b/>
          <w:bCs/>
          <w:sz w:val="32"/>
          <w:szCs w:val="32"/>
        </w:rPr>
      </w:pPr>
      <w:r w:rsidRPr="00DB6ED9">
        <w:rPr>
          <w:b/>
          <w:bCs/>
          <w:sz w:val="32"/>
          <w:szCs w:val="32"/>
        </w:rPr>
        <w:t>275. Clear</w:t>
      </w:r>
    </w:p>
    <w:p w14:paraId="0A9FA144" w14:textId="77777777" w:rsidR="00DB6ED9" w:rsidRPr="00DB6ED9" w:rsidRDefault="00DB6ED9" w:rsidP="00DB6ED9">
      <w:pPr>
        <w:rPr>
          <w:sz w:val="32"/>
          <w:szCs w:val="32"/>
        </w:rPr>
      </w:pPr>
      <w:r w:rsidRPr="00DB6ED9">
        <w:rPr>
          <w:sz w:val="32"/>
          <w:szCs w:val="32"/>
        </w:rPr>
        <w:t>Return to:</w:t>
      </w:r>
    </w:p>
    <w:p w14:paraId="28FA68F9" w14:textId="77777777" w:rsidR="00DB6ED9" w:rsidRPr="00DB6ED9" w:rsidRDefault="00DB6ED9" w:rsidP="00DB6ED9">
      <w:pPr>
        <w:rPr>
          <w:b/>
          <w:bCs/>
          <w:sz w:val="32"/>
          <w:szCs w:val="32"/>
        </w:rPr>
      </w:pPr>
      <w:r w:rsidRPr="00DB6ED9">
        <w:rPr>
          <w:b/>
          <w:bCs/>
          <w:sz w:val="32"/>
          <w:szCs w:val="32"/>
        </w:rPr>
        <w:t>All Departments.</w:t>
      </w:r>
    </w:p>
    <w:p w14:paraId="2999E5EF" w14:textId="77777777" w:rsidR="00DB6ED9" w:rsidRPr="00DB6ED9" w:rsidRDefault="00DB6ED9" w:rsidP="00DB6ED9">
      <w:pPr>
        <w:rPr>
          <w:sz w:val="32"/>
          <w:szCs w:val="32"/>
        </w:rPr>
      </w:pPr>
      <w:r w:rsidRPr="00DB6ED9">
        <w:rPr>
          <w:sz w:val="32"/>
          <w:szCs w:val="32"/>
        </w:rPr>
        <w:t>Verify synchronized pages respond.</w:t>
      </w:r>
    </w:p>
    <w:p w14:paraId="1016D4A0" w14:textId="77777777" w:rsidR="00DB6ED9" w:rsidRPr="00DB6ED9" w:rsidRDefault="00000000" w:rsidP="00DB6ED9">
      <w:pPr>
        <w:rPr>
          <w:sz w:val="32"/>
          <w:szCs w:val="32"/>
        </w:rPr>
      </w:pPr>
      <w:r>
        <w:rPr>
          <w:sz w:val="32"/>
          <w:szCs w:val="32"/>
        </w:rPr>
        <w:pict w14:anchorId="3E3F5E5B">
          <v:rect id="_x0000_i1300" style="width:0;height:1.5pt" o:hralign="center" o:hrstd="t" o:hr="t" fillcolor="#a0a0a0" stroked="f"/>
        </w:pict>
      </w:r>
    </w:p>
    <w:p w14:paraId="56E7A696" w14:textId="77777777" w:rsidR="00DB6ED9" w:rsidRPr="00DB6ED9" w:rsidRDefault="00DB6ED9" w:rsidP="00DB6ED9">
      <w:pPr>
        <w:rPr>
          <w:b/>
          <w:bCs/>
          <w:sz w:val="32"/>
          <w:szCs w:val="32"/>
        </w:rPr>
      </w:pPr>
      <w:r w:rsidRPr="00DB6ED9">
        <w:rPr>
          <w:b/>
          <w:bCs/>
          <w:sz w:val="32"/>
          <w:szCs w:val="32"/>
        </w:rPr>
        <w:t>PART CN — DRILLTHROUGH TEST</w:t>
      </w:r>
    </w:p>
    <w:p w14:paraId="0FEEA5A2" w14:textId="77777777" w:rsidR="00DB6ED9" w:rsidRPr="00DB6ED9" w:rsidRDefault="00DB6ED9" w:rsidP="00DB6ED9">
      <w:pPr>
        <w:rPr>
          <w:b/>
          <w:bCs/>
          <w:sz w:val="32"/>
          <w:szCs w:val="32"/>
        </w:rPr>
      </w:pPr>
      <w:r w:rsidRPr="00DB6ED9">
        <w:rPr>
          <w:b/>
          <w:bCs/>
          <w:sz w:val="32"/>
          <w:szCs w:val="32"/>
        </w:rPr>
        <w:t>276. Select Employee</w:t>
      </w:r>
    </w:p>
    <w:p w14:paraId="5154E2DC" w14:textId="77777777" w:rsidR="00DB6ED9" w:rsidRPr="00DB6ED9" w:rsidRDefault="00DB6ED9" w:rsidP="00DB6ED9">
      <w:pPr>
        <w:rPr>
          <w:sz w:val="32"/>
          <w:szCs w:val="32"/>
        </w:rPr>
      </w:pPr>
      <w:r w:rsidRPr="00DB6ED9">
        <w:rPr>
          <w:sz w:val="32"/>
          <w:szCs w:val="32"/>
        </w:rPr>
        <w:t>From appropriate Employee-level visual:</w:t>
      </w:r>
    </w:p>
    <w:p w14:paraId="408FF5CD" w14:textId="77777777" w:rsidR="00DB6ED9" w:rsidRPr="00DB6ED9" w:rsidRDefault="00DB6ED9" w:rsidP="00DB6ED9">
      <w:pPr>
        <w:rPr>
          <w:sz w:val="32"/>
          <w:szCs w:val="32"/>
        </w:rPr>
      </w:pPr>
      <w:r w:rsidRPr="00DB6ED9">
        <w:rPr>
          <w:sz w:val="32"/>
          <w:szCs w:val="32"/>
        </w:rPr>
        <w:t>Hana Tesfaye</w:t>
      </w:r>
    </w:p>
    <w:p w14:paraId="6DD5982E" w14:textId="77777777" w:rsidR="00DB6ED9" w:rsidRPr="00DB6ED9" w:rsidRDefault="00000000" w:rsidP="00DB6ED9">
      <w:pPr>
        <w:rPr>
          <w:sz w:val="32"/>
          <w:szCs w:val="32"/>
        </w:rPr>
      </w:pPr>
      <w:r>
        <w:rPr>
          <w:sz w:val="32"/>
          <w:szCs w:val="32"/>
        </w:rPr>
        <w:pict w14:anchorId="2013AE97">
          <v:rect id="_x0000_i1301" style="width:0;height:1.5pt" o:hralign="center" o:hrstd="t" o:hr="t" fillcolor="#a0a0a0" stroked="f"/>
        </w:pict>
      </w:r>
    </w:p>
    <w:p w14:paraId="363C0D54" w14:textId="77777777" w:rsidR="00DB6ED9" w:rsidRPr="00DB6ED9" w:rsidRDefault="00DB6ED9" w:rsidP="00DB6ED9">
      <w:pPr>
        <w:rPr>
          <w:b/>
          <w:bCs/>
          <w:sz w:val="32"/>
          <w:szCs w:val="32"/>
        </w:rPr>
      </w:pPr>
      <w:r w:rsidRPr="00DB6ED9">
        <w:rPr>
          <w:b/>
          <w:bCs/>
          <w:sz w:val="32"/>
          <w:szCs w:val="32"/>
        </w:rPr>
        <w:t>277. Drill Through</w:t>
      </w:r>
    </w:p>
    <w:p w14:paraId="38D829A8" w14:textId="77777777" w:rsidR="00DB6ED9" w:rsidRPr="00DB6ED9" w:rsidRDefault="00DB6ED9" w:rsidP="00DB6ED9">
      <w:pPr>
        <w:rPr>
          <w:sz w:val="32"/>
          <w:szCs w:val="32"/>
        </w:rPr>
      </w:pPr>
      <w:r w:rsidRPr="00DB6ED9">
        <w:rPr>
          <w:sz w:val="32"/>
          <w:szCs w:val="32"/>
        </w:rPr>
        <w:t>Open:</w:t>
      </w:r>
    </w:p>
    <w:p w14:paraId="57C2D936" w14:textId="77777777" w:rsidR="00DB6ED9" w:rsidRPr="00DB6ED9" w:rsidRDefault="00DB6ED9" w:rsidP="00DB6ED9">
      <w:pPr>
        <w:rPr>
          <w:b/>
          <w:bCs/>
          <w:sz w:val="32"/>
          <w:szCs w:val="32"/>
        </w:rPr>
      </w:pPr>
      <w:r w:rsidRPr="00DB6ED9">
        <w:rPr>
          <w:b/>
          <w:bCs/>
          <w:sz w:val="32"/>
          <w:szCs w:val="32"/>
        </w:rPr>
        <w:t>Employee Detail.</w:t>
      </w:r>
    </w:p>
    <w:p w14:paraId="6913DBE2" w14:textId="77777777" w:rsidR="00DB6ED9" w:rsidRPr="00DB6ED9" w:rsidRDefault="00000000" w:rsidP="00DB6ED9">
      <w:pPr>
        <w:rPr>
          <w:sz w:val="32"/>
          <w:szCs w:val="32"/>
        </w:rPr>
      </w:pPr>
      <w:r>
        <w:rPr>
          <w:sz w:val="32"/>
          <w:szCs w:val="32"/>
        </w:rPr>
        <w:pict w14:anchorId="2E1D8F0E">
          <v:rect id="_x0000_i1302" style="width:0;height:1.5pt" o:hralign="center" o:hrstd="t" o:hr="t" fillcolor="#a0a0a0" stroked="f"/>
        </w:pict>
      </w:r>
    </w:p>
    <w:p w14:paraId="39E76330" w14:textId="77777777" w:rsidR="00DB6ED9" w:rsidRPr="00DB6ED9" w:rsidRDefault="00DB6ED9" w:rsidP="00DB6ED9">
      <w:pPr>
        <w:rPr>
          <w:b/>
          <w:bCs/>
          <w:sz w:val="32"/>
          <w:szCs w:val="32"/>
        </w:rPr>
      </w:pPr>
      <w:r w:rsidRPr="00DB6ED9">
        <w:rPr>
          <w:b/>
          <w:bCs/>
          <w:sz w:val="32"/>
          <w:szCs w:val="32"/>
        </w:rPr>
        <w:t>278. Expected</w:t>
      </w:r>
    </w:p>
    <w:p w14:paraId="7CD50C77" w14:textId="77777777" w:rsidR="00DB6ED9" w:rsidRPr="00DB6ED9" w:rsidRDefault="00DB6ED9" w:rsidP="00DB6ED9">
      <w:pPr>
        <w:rPr>
          <w:sz w:val="32"/>
          <w:szCs w:val="32"/>
        </w:rPr>
      </w:pPr>
      <w:r w:rsidRPr="00DB6ED9">
        <w:rPr>
          <w:sz w:val="32"/>
          <w:szCs w:val="32"/>
        </w:rPr>
        <w:t>Only:</w:t>
      </w:r>
    </w:p>
    <w:p w14:paraId="144C1DE1" w14:textId="77777777" w:rsidR="00DB6ED9" w:rsidRPr="00DB6ED9" w:rsidRDefault="00DB6ED9" w:rsidP="00DB6ED9">
      <w:pPr>
        <w:rPr>
          <w:b/>
          <w:bCs/>
          <w:sz w:val="32"/>
          <w:szCs w:val="32"/>
        </w:rPr>
      </w:pPr>
      <w:r w:rsidRPr="00DB6ED9">
        <w:rPr>
          <w:b/>
          <w:bCs/>
          <w:sz w:val="32"/>
          <w:szCs w:val="32"/>
        </w:rPr>
        <w:t>Hana's data.</w:t>
      </w:r>
    </w:p>
    <w:p w14:paraId="472302E6" w14:textId="77777777" w:rsidR="00DB6ED9" w:rsidRPr="00DB6ED9" w:rsidRDefault="00000000" w:rsidP="00DB6ED9">
      <w:pPr>
        <w:rPr>
          <w:sz w:val="32"/>
          <w:szCs w:val="32"/>
        </w:rPr>
      </w:pPr>
      <w:r>
        <w:rPr>
          <w:sz w:val="32"/>
          <w:szCs w:val="32"/>
        </w:rPr>
        <w:pict w14:anchorId="3F05C867">
          <v:rect id="_x0000_i1303" style="width:0;height:1.5pt" o:hralign="center" o:hrstd="t" o:hr="t" fillcolor="#a0a0a0" stroked="f"/>
        </w:pict>
      </w:r>
    </w:p>
    <w:p w14:paraId="25331A4E" w14:textId="77777777" w:rsidR="00DB6ED9" w:rsidRPr="00DB6ED9" w:rsidRDefault="00DB6ED9" w:rsidP="00DB6ED9">
      <w:pPr>
        <w:rPr>
          <w:b/>
          <w:bCs/>
          <w:sz w:val="32"/>
          <w:szCs w:val="32"/>
        </w:rPr>
      </w:pPr>
      <w:r w:rsidRPr="00DB6ED9">
        <w:rPr>
          <w:b/>
          <w:bCs/>
          <w:sz w:val="32"/>
          <w:szCs w:val="32"/>
        </w:rPr>
        <w:t>279. Back</w:t>
      </w:r>
    </w:p>
    <w:p w14:paraId="3484F9A1" w14:textId="77777777" w:rsidR="00DB6ED9" w:rsidRPr="00DB6ED9" w:rsidRDefault="00DB6ED9" w:rsidP="00DB6ED9">
      <w:pPr>
        <w:rPr>
          <w:sz w:val="32"/>
          <w:szCs w:val="32"/>
        </w:rPr>
      </w:pPr>
      <w:r w:rsidRPr="00DB6ED9">
        <w:rPr>
          <w:sz w:val="32"/>
          <w:szCs w:val="32"/>
        </w:rPr>
        <w:t>Select:</w:t>
      </w:r>
    </w:p>
    <w:p w14:paraId="6C69606A" w14:textId="77777777" w:rsidR="00DB6ED9" w:rsidRPr="00DB6ED9" w:rsidRDefault="00DB6ED9" w:rsidP="00DB6ED9">
      <w:pPr>
        <w:rPr>
          <w:b/>
          <w:bCs/>
          <w:sz w:val="32"/>
          <w:szCs w:val="32"/>
        </w:rPr>
      </w:pPr>
      <w:r w:rsidRPr="00DB6ED9">
        <w:rPr>
          <w:b/>
          <w:bCs/>
          <w:sz w:val="32"/>
          <w:szCs w:val="32"/>
        </w:rPr>
        <w:t>Back.</w:t>
      </w:r>
    </w:p>
    <w:p w14:paraId="21A4B4ED" w14:textId="77777777" w:rsidR="00DB6ED9" w:rsidRPr="00DB6ED9" w:rsidRDefault="00DB6ED9" w:rsidP="00DB6ED9">
      <w:pPr>
        <w:rPr>
          <w:sz w:val="32"/>
          <w:szCs w:val="32"/>
        </w:rPr>
      </w:pPr>
      <w:r w:rsidRPr="00DB6ED9">
        <w:rPr>
          <w:sz w:val="32"/>
          <w:szCs w:val="32"/>
        </w:rPr>
        <w:t>Expected:</w:t>
      </w:r>
    </w:p>
    <w:p w14:paraId="46BDA9A9" w14:textId="77777777" w:rsidR="00DB6ED9" w:rsidRPr="00DB6ED9" w:rsidRDefault="00DB6ED9" w:rsidP="00DB6ED9">
      <w:pPr>
        <w:rPr>
          <w:sz w:val="32"/>
          <w:szCs w:val="32"/>
        </w:rPr>
      </w:pPr>
      <w:r w:rsidRPr="00DB6ED9">
        <w:rPr>
          <w:sz w:val="32"/>
          <w:szCs w:val="32"/>
        </w:rPr>
        <w:t>Return to:</w:t>
      </w:r>
    </w:p>
    <w:p w14:paraId="75228FC2" w14:textId="77777777" w:rsidR="00DB6ED9" w:rsidRPr="00DB6ED9" w:rsidRDefault="00DB6ED9" w:rsidP="00DB6ED9">
      <w:pPr>
        <w:rPr>
          <w:b/>
          <w:bCs/>
          <w:sz w:val="32"/>
          <w:szCs w:val="32"/>
        </w:rPr>
      </w:pPr>
      <w:r w:rsidRPr="00DB6ED9">
        <w:rPr>
          <w:b/>
          <w:bCs/>
          <w:sz w:val="32"/>
          <w:szCs w:val="32"/>
        </w:rPr>
        <w:t>Source analysis page.</w:t>
      </w:r>
    </w:p>
    <w:p w14:paraId="49F1FDBC" w14:textId="77777777" w:rsidR="00DB6ED9" w:rsidRPr="00DB6ED9" w:rsidRDefault="00000000" w:rsidP="00DB6ED9">
      <w:pPr>
        <w:rPr>
          <w:sz w:val="32"/>
          <w:szCs w:val="32"/>
        </w:rPr>
      </w:pPr>
      <w:r>
        <w:rPr>
          <w:sz w:val="32"/>
          <w:szCs w:val="32"/>
        </w:rPr>
        <w:pict w14:anchorId="5BE5F9B9">
          <v:rect id="_x0000_i1304" style="width:0;height:1.5pt" o:hralign="center" o:hrstd="t" o:hr="t" fillcolor="#a0a0a0" stroked="f"/>
        </w:pict>
      </w:r>
    </w:p>
    <w:p w14:paraId="63A003AA" w14:textId="77777777" w:rsidR="00DB6ED9" w:rsidRPr="00DB6ED9" w:rsidRDefault="00DB6ED9" w:rsidP="00DB6ED9">
      <w:pPr>
        <w:rPr>
          <w:b/>
          <w:bCs/>
          <w:sz w:val="32"/>
          <w:szCs w:val="32"/>
        </w:rPr>
      </w:pPr>
      <w:r w:rsidRPr="00DB6ED9">
        <w:rPr>
          <w:b/>
          <w:bCs/>
          <w:sz w:val="32"/>
          <w:szCs w:val="32"/>
        </w:rPr>
        <w:t>PART CO — RESET FILTER TEST</w:t>
      </w:r>
    </w:p>
    <w:p w14:paraId="0CB97FF4" w14:textId="77777777" w:rsidR="00DB6ED9" w:rsidRPr="00DB6ED9" w:rsidRDefault="00DB6ED9" w:rsidP="00DB6ED9">
      <w:pPr>
        <w:rPr>
          <w:b/>
          <w:bCs/>
          <w:sz w:val="32"/>
          <w:szCs w:val="32"/>
        </w:rPr>
      </w:pPr>
      <w:r w:rsidRPr="00DB6ED9">
        <w:rPr>
          <w:b/>
          <w:bCs/>
          <w:sz w:val="32"/>
          <w:szCs w:val="32"/>
        </w:rPr>
        <w:t>280. If Bookmark Built</w:t>
      </w:r>
    </w:p>
    <w:p w14:paraId="436E7C65" w14:textId="77777777" w:rsidR="00DB6ED9" w:rsidRPr="00DB6ED9" w:rsidRDefault="00DB6ED9" w:rsidP="00DB6ED9">
      <w:pPr>
        <w:rPr>
          <w:sz w:val="32"/>
          <w:szCs w:val="32"/>
        </w:rPr>
      </w:pPr>
      <w:r w:rsidRPr="00DB6ED9">
        <w:rPr>
          <w:sz w:val="32"/>
          <w:szCs w:val="32"/>
        </w:rPr>
        <w:t>Select:</w:t>
      </w:r>
    </w:p>
    <w:p w14:paraId="00A716D9" w14:textId="77777777" w:rsidR="00DB6ED9" w:rsidRPr="00DB6ED9" w:rsidRDefault="00DB6ED9" w:rsidP="00DB6ED9">
      <w:pPr>
        <w:rPr>
          <w:sz w:val="32"/>
          <w:szCs w:val="32"/>
        </w:rPr>
      </w:pPr>
      <w:r w:rsidRPr="00DB6ED9">
        <w:rPr>
          <w:sz w:val="32"/>
          <w:szCs w:val="32"/>
        </w:rPr>
        <w:t>2026</w:t>
      </w:r>
    </w:p>
    <w:p w14:paraId="25242261" w14:textId="77777777" w:rsidR="00DB6ED9" w:rsidRPr="00DB6ED9" w:rsidRDefault="00DB6ED9" w:rsidP="00DB6ED9">
      <w:pPr>
        <w:rPr>
          <w:sz w:val="32"/>
          <w:szCs w:val="32"/>
        </w:rPr>
      </w:pPr>
    </w:p>
    <w:p w14:paraId="7647A8C5" w14:textId="77777777" w:rsidR="00DB6ED9" w:rsidRPr="00DB6ED9" w:rsidRDefault="00DB6ED9" w:rsidP="00DB6ED9">
      <w:pPr>
        <w:rPr>
          <w:sz w:val="32"/>
          <w:szCs w:val="32"/>
        </w:rPr>
      </w:pPr>
      <w:r w:rsidRPr="00DB6ED9">
        <w:rPr>
          <w:sz w:val="32"/>
          <w:szCs w:val="32"/>
        </w:rPr>
        <w:t>Finance</w:t>
      </w:r>
    </w:p>
    <w:p w14:paraId="3622887D" w14:textId="77777777" w:rsidR="00DB6ED9" w:rsidRPr="00DB6ED9" w:rsidRDefault="00DB6ED9" w:rsidP="00DB6ED9">
      <w:pPr>
        <w:rPr>
          <w:sz w:val="32"/>
          <w:szCs w:val="32"/>
        </w:rPr>
      </w:pPr>
    </w:p>
    <w:p w14:paraId="65DAE977" w14:textId="77777777" w:rsidR="00DB6ED9" w:rsidRPr="00DB6ED9" w:rsidRDefault="00DB6ED9" w:rsidP="00DB6ED9">
      <w:pPr>
        <w:rPr>
          <w:sz w:val="32"/>
          <w:szCs w:val="32"/>
        </w:rPr>
      </w:pPr>
      <w:r w:rsidRPr="00DB6ED9">
        <w:rPr>
          <w:sz w:val="32"/>
          <w:szCs w:val="32"/>
        </w:rPr>
        <w:t>Sick Leave</w:t>
      </w:r>
    </w:p>
    <w:p w14:paraId="1A3B7411" w14:textId="77777777" w:rsidR="00DB6ED9" w:rsidRPr="00DB6ED9" w:rsidRDefault="00000000" w:rsidP="00DB6ED9">
      <w:pPr>
        <w:rPr>
          <w:sz w:val="32"/>
          <w:szCs w:val="32"/>
        </w:rPr>
      </w:pPr>
      <w:r>
        <w:rPr>
          <w:sz w:val="32"/>
          <w:szCs w:val="32"/>
        </w:rPr>
        <w:pict w14:anchorId="20AA1409">
          <v:rect id="_x0000_i1305" style="width:0;height:1.5pt" o:hralign="center" o:hrstd="t" o:hr="t" fillcolor="#a0a0a0" stroked="f"/>
        </w:pict>
      </w:r>
    </w:p>
    <w:p w14:paraId="75E070FC" w14:textId="77777777" w:rsidR="00DB6ED9" w:rsidRPr="00DB6ED9" w:rsidRDefault="00DB6ED9" w:rsidP="00DB6ED9">
      <w:pPr>
        <w:rPr>
          <w:b/>
          <w:bCs/>
          <w:sz w:val="32"/>
          <w:szCs w:val="32"/>
        </w:rPr>
      </w:pPr>
      <w:r w:rsidRPr="00DB6ED9">
        <w:rPr>
          <w:b/>
          <w:bCs/>
          <w:sz w:val="32"/>
          <w:szCs w:val="32"/>
        </w:rPr>
        <w:t>281. Click</w:t>
      </w:r>
    </w:p>
    <w:p w14:paraId="3E5B7852" w14:textId="77777777" w:rsidR="00DB6ED9" w:rsidRPr="00DB6ED9" w:rsidRDefault="00DB6ED9" w:rsidP="00DB6ED9">
      <w:pPr>
        <w:rPr>
          <w:b/>
          <w:bCs/>
          <w:sz w:val="32"/>
          <w:szCs w:val="32"/>
        </w:rPr>
      </w:pPr>
      <w:r w:rsidRPr="00DB6ED9">
        <w:rPr>
          <w:b/>
          <w:bCs/>
          <w:sz w:val="32"/>
          <w:szCs w:val="32"/>
        </w:rPr>
        <w:t>Reset Filters.</w:t>
      </w:r>
    </w:p>
    <w:p w14:paraId="5623B688" w14:textId="77777777" w:rsidR="00DB6ED9" w:rsidRPr="00DB6ED9" w:rsidRDefault="00DB6ED9" w:rsidP="00DB6ED9">
      <w:pPr>
        <w:rPr>
          <w:sz w:val="32"/>
          <w:szCs w:val="32"/>
        </w:rPr>
      </w:pPr>
      <w:r w:rsidRPr="00DB6ED9">
        <w:rPr>
          <w:sz w:val="32"/>
          <w:szCs w:val="32"/>
        </w:rPr>
        <w:t>Expected:</w:t>
      </w:r>
    </w:p>
    <w:p w14:paraId="331E69F5" w14:textId="77777777" w:rsidR="00DB6ED9" w:rsidRPr="00DB6ED9" w:rsidRDefault="00DB6ED9" w:rsidP="00DB6ED9">
      <w:pPr>
        <w:rPr>
          <w:b/>
          <w:bCs/>
          <w:sz w:val="32"/>
          <w:szCs w:val="32"/>
        </w:rPr>
      </w:pPr>
      <w:r w:rsidRPr="00DB6ED9">
        <w:rPr>
          <w:b/>
          <w:bCs/>
          <w:sz w:val="32"/>
          <w:szCs w:val="32"/>
        </w:rPr>
        <w:t>Default report state.</w:t>
      </w:r>
    </w:p>
    <w:p w14:paraId="30D39AB8" w14:textId="77777777" w:rsidR="00DB6ED9" w:rsidRPr="00DB6ED9" w:rsidRDefault="00000000" w:rsidP="00DB6ED9">
      <w:pPr>
        <w:rPr>
          <w:sz w:val="32"/>
          <w:szCs w:val="32"/>
        </w:rPr>
      </w:pPr>
      <w:r>
        <w:rPr>
          <w:sz w:val="32"/>
          <w:szCs w:val="32"/>
        </w:rPr>
        <w:pict w14:anchorId="37CF7157">
          <v:rect id="_x0000_i1306" style="width:0;height:1.5pt" o:hralign="center" o:hrstd="t" o:hr="t" fillcolor="#a0a0a0" stroked="f"/>
        </w:pict>
      </w:r>
    </w:p>
    <w:p w14:paraId="40E35FF5" w14:textId="77777777" w:rsidR="00DB6ED9" w:rsidRPr="00DB6ED9" w:rsidRDefault="00DB6ED9" w:rsidP="00DB6ED9">
      <w:pPr>
        <w:rPr>
          <w:b/>
          <w:bCs/>
          <w:sz w:val="32"/>
          <w:szCs w:val="32"/>
        </w:rPr>
      </w:pPr>
      <w:r w:rsidRPr="00DB6ED9">
        <w:rPr>
          <w:b/>
          <w:bCs/>
          <w:sz w:val="32"/>
          <w:szCs w:val="32"/>
        </w:rPr>
        <w:t>PART CP — CONDITIONAL FORMATTING TEST</w:t>
      </w:r>
    </w:p>
    <w:p w14:paraId="6DE50F0C" w14:textId="77777777" w:rsidR="00DB6ED9" w:rsidRPr="00DB6ED9" w:rsidRDefault="00DB6ED9" w:rsidP="00DB6ED9">
      <w:pPr>
        <w:rPr>
          <w:b/>
          <w:bCs/>
          <w:sz w:val="32"/>
          <w:szCs w:val="32"/>
        </w:rPr>
      </w:pPr>
      <w:r w:rsidRPr="00DB6ED9">
        <w:rPr>
          <w:b/>
          <w:bCs/>
          <w:sz w:val="32"/>
          <w:szCs w:val="32"/>
        </w:rPr>
        <w:t>282. Department Matrix</w:t>
      </w:r>
    </w:p>
    <w:p w14:paraId="077F1F6C" w14:textId="77777777" w:rsidR="00DB6ED9" w:rsidRPr="00DB6ED9" w:rsidRDefault="00DB6ED9" w:rsidP="00DB6ED9">
      <w:pPr>
        <w:rPr>
          <w:sz w:val="32"/>
          <w:szCs w:val="32"/>
        </w:rPr>
      </w:pPr>
      <w:r w:rsidRPr="00DB6ED9">
        <w:rPr>
          <w:sz w:val="32"/>
          <w:szCs w:val="32"/>
        </w:rPr>
        <w:t>Verify:</w:t>
      </w:r>
    </w:p>
    <w:p w14:paraId="32E5209E" w14:textId="77777777" w:rsidR="00DB6ED9" w:rsidRPr="00DB6ED9" w:rsidRDefault="00DB6ED9" w:rsidP="00DB6ED9">
      <w:pPr>
        <w:rPr>
          <w:sz w:val="32"/>
          <w:szCs w:val="32"/>
        </w:rPr>
      </w:pPr>
      <w:r w:rsidRPr="00DB6ED9">
        <w:rPr>
          <w:sz w:val="32"/>
          <w:szCs w:val="32"/>
        </w:rPr>
        <w:t>Approval Rate</w:t>
      </w:r>
    </w:p>
    <w:p w14:paraId="1B211196" w14:textId="77777777" w:rsidR="00DB6ED9" w:rsidRPr="00DB6ED9" w:rsidRDefault="00DB6ED9" w:rsidP="00DB6ED9">
      <w:pPr>
        <w:rPr>
          <w:sz w:val="32"/>
          <w:szCs w:val="32"/>
        </w:rPr>
      </w:pPr>
      <w:r w:rsidRPr="00DB6ED9">
        <w:rPr>
          <w:sz w:val="32"/>
          <w:szCs w:val="32"/>
        </w:rPr>
        <w:t>format follows:</w:t>
      </w:r>
    </w:p>
    <w:p w14:paraId="5EAC6635" w14:textId="77777777" w:rsidR="00DB6ED9" w:rsidRPr="00DB6ED9" w:rsidRDefault="00DB6ED9" w:rsidP="00DB6ED9">
      <w:pPr>
        <w:rPr>
          <w:b/>
          <w:bCs/>
          <w:sz w:val="32"/>
          <w:szCs w:val="32"/>
        </w:rPr>
      </w:pPr>
      <w:r w:rsidRPr="00DB6ED9">
        <w:rPr>
          <w:b/>
          <w:bCs/>
          <w:sz w:val="32"/>
          <w:szCs w:val="32"/>
        </w:rPr>
        <w:t>Defined rules.</w:t>
      </w:r>
    </w:p>
    <w:p w14:paraId="16D9DA5F" w14:textId="77777777" w:rsidR="00DB6ED9" w:rsidRPr="00DB6ED9" w:rsidRDefault="00000000" w:rsidP="00DB6ED9">
      <w:pPr>
        <w:rPr>
          <w:sz w:val="32"/>
          <w:szCs w:val="32"/>
        </w:rPr>
      </w:pPr>
      <w:r>
        <w:rPr>
          <w:sz w:val="32"/>
          <w:szCs w:val="32"/>
        </w:rPr>
        <w:pict w14:anchorId="2C3BE8CE">
          <v:rect id="_x0000_i1307" style="width:0;height:1.5pt" o:hralign="center" o:hrstd="t" o:hr="t" fillcolor="#a0a0a0" stroked="f"/>
        </w:pict>
      </w:r>
    </w:p>
    <w:p w14:paraId="3E9B1D31" w14:textId="77777777" w:rsidR="00DB6ED9" w:rsidRPr="00DB6ED9" w:rsidRDefault="00DB6ED9" w:rsidP="00DB6ED9">
      <w:pPr>
        <w:rPr>
          <w:b/>
          <w:bCs/>
          <w:sz w:val="32"/>
          <w:szCs w:val="32"/>
        </w:rPr>
      </w:pPr>
      <w:r w:rsidRPr="00DB6ED9">
        <w:rPr>
          <w:b/>
          <w:bCs/>
          <w:sz w:val="32"/>
          <w:szCs w:val="32"/>
        </w:rPr>
        <w:t>283. Approved Days</w:t>
      </w:r>
    </w:p>
    <w:p w14:paraId="5FBBC0DB" w14:textId="77777777" w:rsidR="00DB6ED9" w:rsidRPr="00DB6ED9" w:rsidRDefault="00DB6ED9" w:rsidP="00DB6ED9">
      <w:pPr>
        <w:rPr>
          <w:sz w:val="32"/>
          <w:szCs w:val="32"/>
        </w:rPr>
      </w:pPr>
      <w:r w:rsidRPr="00DB6ED9">
        <w:rPr>
          <w:sz w:val="32"/>
          <w:szCs w:val="32"/>
        </w:rPr>
        <w:t>Verify:</w:t>
      </w:r>
    </w:p>
    <w:p w14:paraId="40E28C84" w14:textId="77777777" w:rsidR="00DB6ED9" w:rsidRPr="00DB6ED9" w:rsidRDefault="00DB6ED9" w:rsidP="00DB6ED9">
      <w:pPr>
        <w:rPr>
          <w:b/>
          <w:bCs/>
          <w:sz w:val="32"/>
          <w:szCs w:val="32"/>
        </w:rPr>
      </w:pPr>
      <w:r w:rsidRPr="00DB6ED9">
        <w:rPr>
          <w:b/>
          <w:bCs/>
          <w:sz w:val="32"/>
          <w:szCs w:val="32"/>
        </w:rPr>
        <w:t>Data bars</w:t>
      </w:r>
    </w:p>
    <w:p w14:paraId="4E358090" w14:textId="77777777" w:rsidR="00DB6ED9" w:rsidRPr="00DB6ED9" w:rsidRDefault="00DB6ED9" w:rsidP="00DB6ED9">
      <w:pPr>
        <w:rPr>
          <w:sz w:val="32"/>
          <w:szCs w:val="32"/>
        </w:rPr>
      </w:pPr>
      <w:r w:rsidRPr="00DB6ED9">
        <w:rPr>
          <w:sz w:val="32"/>
          <w:szCs w:val="32"/>
        </w:rPr>
        <w:t>match numeric values.</w:t>
      </w:r>
    </w:p>
    <w:p w14:paraId="759201A1" w14:textId="77777777" w:rsidR="00DB6ED9" w:rsidRPr="00DB6ED9" w:rsidRDefault="00000000" w:rsidP="00DB6ED9">
      <w:pPr>
        <w:rPr>
          <w:sz w:val="32"/>
          <w:szCs w:val="32"/>
        </w:rPr>
      </w:pPr>
      <w:r>
        <w:rPr>
          <w:sz w:val="32"/>
          <w:szCs w:val="32"/>
        </w:rPr>
        <w:pict w14:anchorId="115EE448">
          <v:rect id="_x0000_i1308" style="width:0;height:1.5pt" o:hralign="center" o:hrstd="t" o:hr="t" fillcolor="#a0a0a0" stroked="f"/>
        </w:pict>
      </w:r>
    </w:p>
    <w:p w14:paraId="7D557E36" w14:textId="77777777" w:rsidR="00DB6ED9" w:rsidRPr="00DB6ED9" w:rsidRDefault="00DB6ED9" w:rsidP="00DB6ED9">
      <w:pPr>
        <w:rPr>
          <w:b/>
          <w:bCs/>
          <w:sz w:val="32"/>
          <w:szCs w:val="32"/>
        </w:rPr>
      </w:pPr>
      <w:r w:rsidRPr="00DB6ED9">
        <w:rPr>
          <w:b/>
          <w:bCs/>
          <w:sz w:val="32"/>
          <w:szCs w:val="32"/>
        </w:rPr>
        <w:t>PART CQ — MOBILE TEST</w:t>
      </w:r>
    </w:p>
    <w:p w14:paraId="53D7E037" w14:textId="77777777" w:rsidR="00DB6ED9" w:rsidRPr="00DB6ED9" w:rsidRDefault="00DB6ED9" w:rsidP="00DB6ED9">
      <w:pPr>
        <w:rPr>
          <w:b/>
          <w:bCs/>
          <w:sz w:val="32"/>
          <w:szCs w:val="32"/>
        </w:rPr>
      </w:pPr>
      <w:r w:rsidRPr="00DB6ED9">
        <w:rPr>
          <w:b/>
          <w:bCs/>
          <w:sz w:val="32"/>
          <w:szCs w:val="32"/>
        </w:rPr>
        <w:t>284. Executive Mobile Layout</w:t>
      </w:r>
    </w:p>
    <w:p w14:paraId="1BC18EE6" w14:textId="77777777" w:rsidR="00DB6ED9" w:rsidRPr="00DB6ED9" w:rsidRDefault="00DB6ED9" w:rsidP="00DB6ED9">
      <w:pPr>
        <w:rPr>
          <w:sz w:val="32"/>
          <w:szCs w:val="32"/>
        </w:rPr>
      </w:pPr>
      <w:r w:rsidRPr="00DB6ED9">
        <w:rPr>
          <w:sz w:val="32"/>
          <w:szCs w:val="32"/>
        </w:rPr>
        <w:t>Verify:</w:t>
      </w:r>
    </w:p>
    <w:p w14:paraId="6B93DD20" w14:textId="77777777" w:rsidR="00DB6ED9" w:rsidRPr="00DB6ED9" w:rsidRDefault="00DB6ED9" w:rsidP="00DB6ED9">
      <w:pPr>
        <w:rPr>
          <w:b/>
          <w:bCs/>
          <w:sz w:val="32"/>
          <w:szCs w:val="32"/>
        </w:rPr>
      </w:pPr>
      <w:r w:rsidRPr="00DB6ED9">
        <w:rPr>
          <w:b/>
          <w:bCs/>
          <w:sz w:val="32"/>
          <w:szCs w:val="32"/>
        </w:rPr>
        <w:t>KPIs readable</w:t>
      </w:r>
    </w:p>
    <w:p w14:paraId="22971115" w14:textId="77777777" w:rsidR="00DB6ED9" w:rsidRPr="00DB6ED9" w:rsidRDefault="00DB6ED9" w:rsidP="00DB6ED9">
      <w:pPr>
        <w:rPr>
          <w:b/>
          <w:bCs/>
          <w:sz w:val="32"/>
          <w:szCs w:val="32"/>
        </w:rPr>
      </w:pPr>
      <w:r w:rsidRPr="00DB6ED9">
        <w:rPr>
          <w:b/>
          <w:bCs/>
          <w:sz w:val="32"/>
          <w:szCs w:val="32"/>
        </w:rPr>
        <w:t>No overlapping visuals</w:t>
      </w:r>
    </w:p>
    <w:p w14:paraId="1877213B" w14:textId="77777777" w:rsidR="00DB6ED9" w:rsidRPr="00DB6ED9" w:rsidRDefault="00DB6ED9" w:rsidP="00DB6ED9">
      <w:pPr>
        <w:rPr>
          <w:b/>
          <w:bCs/>
          <w:sz w:val="32"/>
          <w:szCs w:val="32"/>
        </w:rPr>
      </w:pPr>
      <w:r w:rsidRPr="00DB6ED9">
        <w:rPr>
          <w:b/>
          <w:bCs/>
          <w:sz w:val="32"/>
          <w:szCs w:val="32"/>
        </w:rPr>
        <w:t>Navigation usable</w:t>
      </w:r>
    </w:p>
    <w:p w14:paraId="2D429CAA" w14:textId="77777777" w:rsidR="00DB6ED9" w:rsidRPr="00DB6ED9" w:rsidRDefault="00DB6ED9" w:rsidP="00DB6ED9">
      <w:pPr>
        <w:rPr>
          <w:b/>
          <w:bCs/>
          <w:sz w:val="32"/>
          <w:szCs w:val="32"/>
        </w:rPr>
      </w:pPr>
      <w:r w:rsidRPr="00DB6ED9">
        <w:rPr>
          <w:b/>
          <w:bCs/>
          <w:sz w:val="32"/>
          <w:szCs w:val="32"/>
        </w:rPr>
        <w:t>Charts readable</w:t>
      </w:r>
    </w:p>
    <w:p w14:paraId="6F81037E" w14:textId="77777777" w:rsidR="00DB6ED9" w:rsidRPr="00DB6ED9" w:rsidRDefault="00DB6ED9" w:rsidP="00DB6ED9">
      <w:pPr>
        <w:rPr>
          <w:b/>
          <w:bCs/>
          <w:sz w:val="32"/>
          <w:szCs w:val="32"/>
        </w:rPr>
      </w:pPr>
      <w:r w:rsidRPr="00DB6ED9">
        <w:rPr>
          <w:b/>
          <w:bCs/>
          <w:sz w:val="32"/>
          <w:szCs w:val="32"/>
        </w:rPr>
        <w:t>Slicers touch-friendly</w:t>
      </w:r>
    </w:p>
    <w:p w14:paraId="436FDB87" w14:textId="77777777" w:rsidR="00DB6ED9" w:rsidRPr="00DB6ED9" w:rsidRDefault="00000000" w:rsidP="00DB6ED9">
      <w:pPr>
        <w:rPr>
          <w:sz w:val="32"/>
          <w:szCs w:val="32"/>
        </w:rPr>
      </w:pPr>
      <w:r>
        <w:rPr>
          <w:sz w:val="32"/>
          <w:szCs w:val="32"/>
        </w:rPr>
        <w:pict w14:anchorId="00684F8A">
          <v:rect id="_x0000_i1309" style="width:0;height:1.5pt" o:hralign="center" o:hrstd="t" o:hr="t" fillcolor="#a0a0a0" stroked="f"/>
        </w:pict>
      </w:r>
    </w:p>
    <w:p w14:paraId="3545B378" w14:textId="77777777" w:rsidR="00DB6ED9" w:rsidRPr="00DB6ED9" w:rsidRDefault="00DB6ED9" w:rsidP="00DB6ED9">
      <w:pPr>
        <w:rPr>
          <w:b/>
          <w:bCs/>
          <w:sz w:val="32"/>
          <w:szCs w:val="32"/>
        </w:rPr>
      </w:pPr>
      <w:r w:rsidRPr="00DB6ED9">
        <w:rPr>
          <w:b/>
          <w:bCs/>
          <w:sz w:val="32"/>
          <w:szCs w:val="32"/>
        </w:rPr>
        <w:t>PART CR — ACCESSIBILITY TEST</w:t>
      </w:r>
    </w:p>
    <w:p w14:paraId="4E02CBE0" w14:textId="77777777" w:rsidR="00DB6ED9" w:rsidRPr="00DB6ED9" w:rsidRDefault="00DB6ED9" w:rsidP="00DB6ED9">
      <w:pPr>
        <w:rPr>
          <w:b/>
          <w:bCs/>
          <w:sz w:val="32"/>
          <w:szCs w:val="32"/>
        </w:rPr>
      </w:pPr>
      <w:r w:rsidRPr="00DB6ED9">
        <w:rPr>
          <w:b/>
          <w:bCs/>
          <w:sz w:val="32"/>
          <w:szCs w:val="32"/>
        </w:rPr>
        <w:t>285. Review</w:t>
      </w:r>
    </w:p>
    <w:p w14:paraId="5C541C93"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Meaningful visual titles</w:t>
      </w:r>
    </w:p>
    <w:p w14:paraId="21D92931" w14:textId="77777777" w:rsidR="00DB6ED9" w:rsidRPr="00DB6ED9" w:rsidRDefault="00DB6ED9" w:rsidP="00DB6ED9">
      <w:pPr>
        <w:rPr>
          <w:sz w:val="32"/>
          <w:szCs w:val="32"/>
        </w:rPr>
      </w:pPr>
    </w:p>
    <w:p w14:paraId="230E04F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Alt Text</w:t>
      </w:r>
    </w:p>
    <w:p w14:paraId="6BE101C5" w14:textId="77777777" w:rsidR="00DB6ED9" w:rsidRPr="00DB6ED9" w:rsidRDefault="00DB6ED9" w:rsidP="00DB6ED9">
      <w:pPr>
        <w:rPr>
          <w:sz w:val="32"/>
          <w:szCs w:val="32"/>
        </w:rPr>
      </w:pPr>
    </w:p>
    <w:p w14:paraId="320DC97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Logical reading/focus order</w:t>
      </w:r>
    </w:p>
    <w:p w14:paraId="55F5DD06" w14:textId="77777777" w:rsidR="00DB6ED9" w:rsidRPr="00DB6ED9" w:rsidRDefault="00DB6ED9" w:rsidP="00DB6ED9">
      <w:pPr>
        <w:rPr>
          <w:sz w:val="32"/>
          <w:szCs w:val="32"/>
        </w:rPr>
      </w:pPr>
    </w:p>
    <w:p w14:paraId="542D1B60"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Good contrast</w:t>
      </w:r>
    </w:p>
    <w:p w14:paraId="618016CD" w14:textId="77777777" w:rsidR="00DB6ED9" w:rsidRPr="00DB6ED9" w:rsidRDefault="00DB6ED9" w:rsidP="00DB6ED9">
      <w:pPr>
        <w:rPr>
          <w:sz w:val="32"/>
          <w:szCs w:val="32"/>
        </w:rPr>
      </w:pPr>
    </w:p>
    <w:p w14:paraId="09F7AA04"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Text not too small</w:t>
      </w:r>
    </w:p>
    <w:p w14:paraId="7D42125F" w14:textId="77777777" w:rsidR="00DB6ED9" w:rsidRPr="00DB6ED9" w:rsidRDefault="00DB6ED9" w:rsidP="00DB6ED9">
      <w:pPr>
        <w:rPr>
          <w:sz w:val="32"/>
          <w:szCs w:val="32"/>
        </w:rPr>
      </w:pPr>
    </w:p>
    <w:p w14:paraId="6AC7CC2E"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Important insight not tooltip-only</w:t>
      </w:r>
    </w:p>
    <w:p w14:paraId="0DF102B7" w14:textId="77777777" w:rsidR="00DB6ED9" w:rsidRPr="00DB6ED9" w:rsidRDefault="00DB6ED9" w:rsidP="00DB6ED9">
      <w:pPr>
        <w:rPr>
          <w:sz w:val="32"/>
          <w:szCs w:val="32"/>
        </w:rPr>
      </w:pPr>
    </w:p>
    <w:p w14:paraId="7201DFA6"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Color isn't sole status indicator</w:t>
      </w:r>
    </w:p>
    <w:p w14:paraId="4CEDD3D9" w14:textId="77777777" w:rsidR="00DB6ED9" w:rsidRPr="00DB6ED9" w:rsidRDefault="00DB6ED9" w:rsidP="00DB6ED9">
      <w:pPr>
        <w:rPr>
          <w:sz w:val="32"/>
          <w:szCs w:val="32"/>
        </w:rPr>
      </w:pPr>
    </w:p>
    <w:p w14:paraId="5AE4FF13"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Navigation labels meaningful</w:t>
      </w:r>
    </w:p>
    <w:p w14:paraId="1E1A748A" w14:textId="77777777" w:rsidR="00DB6ED9" w:rsidRPr="00DB6ED9" w:rsidRDefault="00000000" w:rsidP="00DB6ED9">
      <w:pPr>
        <w:rPr>
          <w:sz w:val="32"/>
          <w:szCs w:val="32"/>
        </w:rPr>
      </w:pPr>
      <w:r>
        <w:rPr>
          <w:sz w:val="32"/>
          <w:szCs w:val="32"/>
        </w:rPr>
        <w:pict w14:anchorId="3CC00925">
          <v:rect id="_x0000_i1310" style="width:0;height:1.5pt" o:hralign="center" o:hrstd="t" o:hr="t" fillcolor="#a0a0a0" stroked="f"/>
        </w:pict>
      </w:r>
    </w:p>
    <w:p w14:paraId="77F5968A" w14:textId="77777777" w:rsidR="00DB6ED9" w:rsidRPr="00DB6ED9" w:rsidRDefault="00DB6ED9" w:rsidP="00DB6ED9">
      <w:pPr>
        <w:rPr>
          <w:b/>
          <w:bCs/>
          <w:sz w:val="32"/>
          <w:szCs w:val="32"/>
        </w:rPr>
      </w:pPr>
      <w:r w:rsidRPr="00DB6ED9">
        <w:rPr>
          <w:b/>
          <w:bCs/>
          <w:sz w:val="32"/>
          <w:szCs w:val="32"/>
        </w:rPr>
        <w:t>PART CS — DATA VALIDATION TEST</w:t>
      </w:r>
    </w:p>
    <w:p w14:paraId="239D261E" w14:textId="77777777" w:rsidR="00DB6ED9" w:rsidRPr="00DB6ED9" w:rsidRDefault="00DB6ED9" w:rsidP="00DB6ED9">
      <w:pPr>
        <w:rPr>
          <w:b/>
          <w:bCs/>
          <w:sz w:val="32"/>
          <w:szCs w:val="32"/>
        </w:rPr>
      </w:pPr>
      <w:r w:rsidRPr="00DB6ED9">
        <w:rPr>
          <w:b/>
          <w:bCs/>
          <w:sz w:val="32"/>
          <w:szCs w:val="32"/>
        </w:rPr>
        <w:t>286. Select Small Context</w:t>
      </w:r>
    </w:p>
    <w:p w14:paraId="5ECC1BA6" w14:textId="77777777" w:rsidR="00DB6ED9" w:rsidRPr="00DB6ED9" w:rsidRDefault="00DB6ED9" w:rsidP="00DB6ED9">
      <w:pPr>
        <w:rPr>
          <w:sz w:val="32"/>
          <w:szCs w:val="32"/>
        </w:rPr>
      </w:pPr>
      <w:r w:rsidRPr="00DB6ED9">
        <w:rPr>
          <w:sz w:val="32"/>
          <w:szCs w:val="32"/>
        </w:rPr>
        <w:t>Example:</w:t>
      </w:r>
    </w:p>
    <w:p w14:paraId="574D8579" w14:textId="77777777" w:rsidR="00DB6ED9" w:rsidRPr="00DB6ED9" w:rsidRDefault="00DB6ED9" w:rsidP="00DB6ED9">
      <w:pPr>
        <w:rPr>
          <w:sz w:val="32"/>
          <w:szCs w:val="32"/>
        </w:rPr>
      </w:pPr>
      <w:r w:rsidRPr="00DB6ED9">
        <w:rPr>
          <w:sz w:val="32"/>
          <w:szCs w:val="32"/>
        </w:rPr>
        <w:t>Department:</w:t>
      </w:r>
    </w:p>
    <w:p w14:paraId="54064873" w14:textId="77777777" w:rsidR="00DB6ED9" w:rsidRPr="00DB6ED9" w:rsidRDefault="00DB6ED9" w:rsidP="00DB6ED9">
      <w:pPr>
        <w:rPr>
          <w:sz w:val="32"/>
          <w:szCs w:val="32"/>
        </w:rPr>
      </w:pPr>
      <w:r w:rsidRPr="00DB6ED9">
        <w:rPr>
          <w:sz w:val="32"/>
          <w:szCs w:val="32"/>
        </w:rPr>
        <w:t>Finance</w:t>
      </w:r>
    </w:p>
    <w:p w14:paraId="10164749" w14:textId="77777777" w:rsidR="00DB6ED9" w:rsidRPr="00DB6ED9" w:rsidRDefault="00DB6ED9" w:rsidP="00DB6ED9">
      <w:pPr>
        <w:rPr>
          <w:sz w:val="32"/>
          <w:szCs w:val="32"/>
        </w:rPr>
      </w:pPr>
    </w:p>
    <w:p w14:paraId="41B97763" w14:textId="77777777" w:rsidR="00DB6ED9" w:rsidRPr="00DB6ED9" w:rsidRDefault="00DB6ED9" w:rsidP="00DB6ED9">
      <w:pPr>
        <w:rPr>
          <w:sz w:val="32"/>
          <w:szCs w:val="32"/>
        </w:rPr>
      </w:pPr>
      <w:r w:rsidRPr="00DB6ED9">
        <w:rPr>
          <w:sz w:val="32"/>
          <w:szCs w:val="32"/>
        </w:rPr>
        <w:t>Leave Type:</w:t>
      </w:r>
    </w:p>
    <w:p w14:paraId="0325EFD4" w14:textId="77777777" w:rsidR="00DB6ED9" w:rsidRPr="00DB6ED9" w:rsidRDefault="00DB6ED9" w:rsidP="00DB6ED9">
      <w:pPr>
        <w:rPr>
          <w:sz w:val="32"/>
          <w:szCs w:val="32"/>
        </w:rPr>
      </w:pPr>
      <w:r w:rsidRPr="00DB6ED9">
        <w:rPr>
          <w:sz w:val="32"/>
          <w:szCs w:val="32"/>
        </w:rPr>
        <w:t>Annual Leave</w:t>
      </w:r>
    </w:p>
    <w:p w14:paraId="616E49D7" w14:textId="77777777" w:rsidR="00DB6ED9" w:rsidRPr="00DB6ED9" w:rsidRDefault="00DB6ED9" w:rsidP="00DB6ED9">
      <w:pPr>
        <w:rPr>
          <w:sz w:val="32"/>
          <w:szCs w:val="32"/>
        </w:rPr>
      </w:pPr>
    </w:p>
    <w:p w14:paraId="5F13B54B" w14:textId="77777777" w:rsidR="00DB6ED9" w:rsidRPr="00DB6ED9" w:rsidRDefault="00DB6ED9" w:rsidP="00DB6ED9">
      <w:pPr>
        <w:rPr>
          <w:sz w:val="32"/>
          <w:szCs w:val="32"/>
        </w:rPr>
      </w:pPr>
      <w:r w:rsidRPr="00DB6ED9">
        <w:rPr>
          <w:sz w:val="32"/>
          <w:szCs w:val="32"/>
        </w:rPr>
        <w:t>Year:</w:t>
      </w:r>
    </w:p>
    <w:p w14:paraId="121ED637" w14:textId="77777777" w:rsidR="00DB6ED9" w:rsidRPr="00DB6ED9" w:rsidRDefault="00DB6ED9" w:rsidP="00DB6ED9">
      <w:pPr>
        <w:rPr>
          <w:sz w:val="32"/>
          <w:szCs w:val="32"/>
        </w:rPr>
      </w:pPr>
      <w:r w:rsidRPr="00DB6ED9">
        <w:rPr>
          <w:sz w:val="32"/>
          <w:szCs w:val="32"/>
        </w:rPr>
        <w:t>2026</w:t>
      </w:r>
    </w:p>
    <w:p w14:paraId="440CB8E6" w14:textId="77777777" w:rsidR="00DB6ED9" w:rsidRPr="00DB6ED9" w:rsidRDefault="00000000" w:rsidP="00DB6ED9">
      <w:pPr>
        <w:rPr>
          <w:sz w:val="32"/>
          <w:szCs w:val="32"/>
        </w:rPr>
      </w:pPr>
      <w:r>
        <w:rPr>
          <w:sz w:val="32"/>
          <w:szCs w:val="32"/>
        </w:rPr>
        <w:pict w14:anchorId="2E2BAA22">
          <v:rect id="_x0000_i1311" style="width:0;height:1.5pt" o:hralign="center" o:hrstd="t" o:hr="t" fillcolor="#a0a0a0" stroked="f"/>
        </w:pict>
      </w:r>
    </w:p>
    <w:p w14:paraId="371E1CE2" w14:textId="77777777" w:rsidR="00DB6ED9" w:rsidRPr="00DB6ED9" w:rsidRDefault="00DB6ED9" w:rsidP="00DB6ED9">
      <w:pPr>
        <w:rPr>
          <w:b/>
          <w:bCs/>
          <w:sz w:val="32"/>
          <w:szCs w:val="32"/>
        </w:rPr>
      </w:pPr>
      <w:r w:rsidRPr="00DB6ED9">
        <w:rPr>
          <w:b/>
          <w:bCs/>
          <w:sz w:val="32"/>
          <w:szCs w:val="32"/>
        </w:rPr>
        <w:t>287. Compare</w:t>
      </w:r>
    </w:p>
    <w:p w14:paraId="1946CEF7" w14:textId="77777777" w:rsidR="00DB6ED9" w:rsidRPr="00DB6ED9" w:rsidRDefault="00DB6ED9" w:rsidP="00DB6ED9">
      <w:pPr>
        <w:rPr>
          <w:sz w:val="32"/>
          <w:szCs w:val="32"/>
        </w:rPr>
      </w:pPr>
      <w:r w:rsidRPr="00DB6ED9">
        <w:rPr>
          <w:sz w:val="32"/>
          <w:szCs w:val="32"/>
        </w:rPr>
        <w:t>Visual metrics to:</w:t>
      </w:r>
    </w:p>
    <w:p w14:paraId="4C7E8A6F" w14:textId="77777777" w:rsidR="00DB6ED9" w:rsidRPr="00DB6ED9" w:rsidRDefault="00DB6ED9" w:rsidP="00DB6ED9">
      <w:pPr>
        <w:rPr>
          <w:b/>
          <w:bCs/>
          <w:sz w:val="32"/>
          <w:szCs w:val="32"/>
        </w:rPr>
      </w:pPr>
      <w:r w:rsidRPr="00DB6ED9">
        <w:rPr>
          <w:b/>
          <w:bCs/>
          <w:sz w:val="32"/>
          <w:szCs w:val="32"/>
        </w:rPr>
        <w:t>Detail rows.</w:t>
      </w:r>
    </w:p>
    <w:p w14:paraId="2D91A0B6" w14:textId="77777777" w:rsidR="00DB6ED9" w:rsidRPr="00DB6ED9" w:rsidRDefault="00000000" w:rsidP="00DB6ED9">
      <w:pPr>
        <w:rPr>
          <w:sz w:val="32"/>
          <w:szCs w:val="32"/>
        </w:rPr>
      </w:pPr>
      <w:r>
        <w:rPr>
          <w:sz w:val="32"/>
          <w:szCs w:val="32"/>
        </w:rPr>
        <w:pict w14:anchorId="5C2AAC79">
          <v:rect id="_x0000_i1312" style="width:0;height:1.5pt" o:hralign="center" o:hrstd="t" o:hr="t" fillcolor="#a0a0a0" stroked="f"/>
        </w:pict>
      </w:r>
    </w:p>
    <w:p w14:paraId="46CF3E88" w14:textId="77777777" w:rsidR="00DB6ED9" w:rsidRPr="00DB6ED9" w:rsidRDefault="00DB6ED9" w:rsidP="00DB6ED9">
      <w:pPr>
        <w:rPr>
          <w:b/>
          <w:bCs/>
          <w:sz w:val="32"/>
          <w:szCs w:val="32"/>
        </w:rPr>
      </w:pPr>
      <w:r w:rsidRPr="00DB6ED9">
        <w:rPr>
          <w:b/>
          <w:bCs/>
          <w:sz w:val="32"/>
          <w:szCs w:val="32"/>
        </w:rPr>
        <w:t>288. Validate</w:t>
      </w:r>
    </w:p>
    <w:p w14:paraId="179ECE23" w14:textId="77777777" w:rsidR="00DB6ED9" w:rsidRPr="00DB6ED9" w:rsidRDefault="00DB6ED9" w:rsidP="00DB6ED9">
      <w:pPr>
        <w:rPr>
          <w:sz w:val="32"/>
          <w:szCs w:val="32"/>
        </w:rPr>
      </w:pPr>
      <w:r w:rsidRPr="00DB6ED9">
        <w:rPr>
          <w:sz w:val="32"/>
          <w:szCs w:val="32"/>
        </w:rPr>
        <w:t>Total Requests</w:t>
      </w:r>
    </w:p>
    <w:p w14:paraId="4256C951" w14:textId="77777777" w:rsidR="00DB6ED9" w:rsidRPr="00DB6ED9" w:rsidRDefault="00DB6ED9" w:rsidP="00DB6ED9">
      <w:pPr>
        <w:rPr>
          <w:sz w:val="32"/>
          <w:szCs w:val="32"/>
        </w:rPr>
      </w:pPr>
    </w:p>
    <w:p w14:paraId="1675EF89" w14:textId="77777777" w:rsidR="00DB6ED9" w:rsidRPr="00DB6ED9" w:rsidRDefault="00DB6ED9" w:rsidP="00DB6ED9">
      <w:pPr>
        <w:rPr>
          <w:sz w:val="32"/>
          <w:szCs w:val="32"/>
        </w:rPr>
      </w:pPr>
      <w:r w:rsidRPr="00DB6ED9">
        <w:rPr>
          <w:sz w:val="32"/>
          <w:szCs w:val="32"/>
        </w:rPr>
        <w:t>Approved Requests</w:t>
      </w:r>
    </w:p>
    <w:p w14:paraId="45731CB5" w14:textId="77777777" w:rsidR="00DB6ED9" w:rsidRPr="00DB6ED9" w:rsidRDefault="00DB6ED9" w:rsidP="00DB6ED9">
      <w:pPr>
        <w:rPr>
          <w:sz w:val="32"/>
          <w:szCs w:val="32"/>
        </w:rPr>
      </w:pPr>
    </w:p>
    <w:p w14:paraId="6C211F99" w14:textId="77777777" w:rsidR="00DB6ED9" w:rsidRPr="00DB6ED9" w:rsidRDefault="00DB6ED9" w:rsidP="00DB6ED9">
      <w:pPr>
        <w:rPr>
          <w:sz w:val="32"/>
          <w:szCs w:val="32"/>
        </w:rPr>
      </w:pPr>
      <w:r w:rsidRPr="00DB6ED9">
        <w:rPr>
          <w:sz w:val="32"/>
          <w:szCs w:val="32"/>
        </w:rPr>
        <w:t>Rejected Requests</w:t>
      </w:r>
    </w:p>
    <w:p w14:paraId="4DC6143C" w14:textId="77777777" w:rsidR="00DB6ED9" w:rsidRPr="00DB6ED9" w:rsidRDefault="00DB6ED9" w:rsidP="00DB6ED9">
      <w:pPr>
        <w:rPr>
          <w:sz w:val="32"/>
          <w:szCs w:val="32"/>
        </w:rPr>
      </w:pPr>
    </w:p>
    <w:p w14:paraId="4303321D" w14:textId="77777777" w:rsidR="00DB6ED9" w:rsidRPr="00DB6ED9" w:rsidRDefault="00DB6ED9" w:rsidP="00DB6ED9">
      <w:pPr>
        <w:rPr>
          <w:sz w:val="32"/>
          <w:szCs w:val="32"/>
        </w:rPr>
      </w:pPr>
      <w:r w:rsidRPr="00DB6ED9">
        <w:rPr>
          <w:sz w:val="32"/>
          <w:szCs w:val="32"/>
        </w:rPr>
        <w:t>Approval Rate</w:t>
      </w:r>
    </w:p>
    <w:p w14:paraId="6CA66716" w14:textId="77777777" w:rsidR="00DB6ED9" w:rsidRPr="00DB6ED9" w:rsidRDefault="00DB6ED9" w:rsidP="00DB6ED9">
      <w:pPr>
        <w:rPr>
          <w:sz w:val="32"/>
          <w:szCs w:val="32"/>
        </w:rPr>
      </w:pPr>
    </w:p>
    <w:p w14:paraId="46CDAE0E" w14:textId="77777777" w:rsidR="00DB6ED9" w:rsidRPr="00DB6ED9" w:rsidRDefault="00DB6ED9" w:rsidP="00DB6ED9">
      <w:pPr>
        <w:rPr>
          <w:sz w:val="32"/>
          <w:szCs w:val="32"/>
        </w:rPr>
      </w:pPr>
      <w:r w:rsidRPr="00DB6ED9">
        <w:rPr>
          <w:sz w:val="32"/>
          <w:szCs w:val="32"/>
        </w:rPr>
        <w:t>Approved Days</w:t>
      </w:r>
    </w:p>
    <w:p w14:paraId="5B9B1AB0" w14:textId="77777777" w:rsidR="00DB6ED9" w:rsidRPr="00DB6ED9" w:rsidRDefault="00000000" w:rsidP="00DB6ED9">
      <w:pPr>
        <w:rPr>
          <w:sz w:val="32"/>
          <w:szCs w:val="32"/>
        </w:rPr>
      </w:pPr>
      <w:r>
        <w:rPr>
          <w:sz w:val="32"/>
          <w:szCs w:val="32"/>
        </w:rPr>
        <w:pict w14:anchorId="6C277ACA">
          <v:rect id="_x0000_i1313" style="width:0;height:1.5pt" o:hralign="center" o:hrstd="t" o:hr="t" fillcolor="#a0a0a0" stroked="f"/>
        </w:pict>
      </w:r>
    </w:p>
    <w:p w14:paraId="685BB657" w14:textId="77777777" w:rsidR="00DB6ED9" w:rsidRPr="00DB6ED9" w:rsidRDefault="00DB6ED9" w:rsidP="00DB6ED9">
      <w:pPr>
        <w:rPr>
          <w:b/>
          <w:bCs/>
          <w:sz w:val="32"/>
          <w:szCs w:val="32"/>
        </w:rPr>
      </w:pPr>
      <w:r w:rsidRPr="00DB6ED9">
        <w:rPr>
          <w:b/>
          <w:bCs/>
          <w:sz w:val="32"/>
          <w:szCs w:val="32"/>
        </w:rPr>
        <w:t>PART CT — REPORT TEST MATRIX</w:t>
      </w:r>
    </w:p>
    <w:p w14:paraId="216F10BB" w14:textId="77777777" w:rsidR="00DB6ED9" w:rsidRPr="00DB6ED9" w:rsidRDefault="00DB6ED9" w:rsidP="00DB6ED9">
      <w:pPr>
        <w:rPr>
          <w:b/>
          <w:bCs/>
          <w:sz w:val="32"/>
          <w:szCs w:val="32"/>
        </w:rPr>
      </w:pPr>
      <w:r w:rsidRPr="00DB6ED9">
        <w:rPr>
          <w:b/>
          <w:bCs/>
          <w:sz w:val="32"/>
          <w:szCs w:val="32"/>
        </w:rPr>
        <w:t>289. Master Test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3775"/>
        <w:gridCol w:w="3085"/>
        <w:gridCol w:w="1062"/>
        <w:gridCol w:w="775"/>
      </w:tblGrid>
      <w:tr w:rsidR="00DB6ED9" w:rsidRPr="00DB6ED9" w14:paraId="4D99EC09" w14:textId="77777777">
        <w:trPr>
          <w:tblHeader/>
          <w:tblCellSpacing w:w="15" w:type="dxa"/>
        </w:trPr>
        <w:tc>
          <w:tcPr>
            <w:tcW w:w="0" w:type="auto"/>
            <w:vAlign w:val="center"/>
            <w:hideMark/>
          </w:tcPr>
          <w:p w14:paraId="3CE1A9B4" w14:textId="77777777" w:rsidR="00DB6ED9" w:rsidRPr="00DB6ED9" w:rsidRDefault="00DB6ED9" w:rsidP="00DB6ED9">
            <w:pPr>
              <w:rPr>
                <w:b/>
                <w:bCs/>
                <w:sz w:val="32"/>
                <w:szCs w:val="32"/>
              </w:rPr>
            </w:pPr>
            <w:r w:rsidRPr="00DB6ED9">
              <w:rPr>
                <w:b/>
                <w:bCs/>
                <w:sz w:val="32"/>
                <w:szCs w:val="32"/>
              </w:rPr>
              <w:t>ID</w:t>
            </w:r>
          </w:p>
        </w:tc>
        <w:tc>
          <w:tcPr>
            <w:tcW w:w="0" w:type="auto"/>
            <w:vAlign w:val="center"/>
            <w:hideMark/>
          </w:tcPr>
          <w:p w14:paraId="38383B14" w14:textId="77777777" w:rsidR="00DB6ED9" w:rsidRPr="00DB6ED9" w:rsidRDefault="00DB6ED9" w:rsidP="00DB6ED9">
            <w:pPr>
              <w:rPr>
                <w:b/>
                <w:bCs/>
                <w:sz w:val="32"/>
                <w:szCs w:val="32"/>
              </w:rPr>
            </w:pPr>
            <w:r w:rsidRPr="00DB6ED9">
              <w:rPr>
                <w:b/>
                <w:bCs/>
                <w:sz w:val="32"/>
                <w:szCs w:val="32"/>
              </w:rPr>
              <w:t>Test</w:t>
            </w:r>
          </w:p>
        </w:tc>
        <w:tc>
          <w:tcPr>
            <w:tcW w:w="0" w:type="auto"/>
            <w:vAlign w:val="center"/>
            <w:hideMark/>
          </w:tcPr>
          <w:p w14:paraId="603F3C30" w14:textId="77777777" w:rsidR="00DB6ED9" w:rsidRPr="00DB6ED9" w:rsidRDefault="00DB6ED9" w:rsidP="00DB6ED9">
            <w:pPr>
              <w:rPr>
                <w:b/>
                <w:bCs/>
                <w:sz w:val="32"/>
                <w:szCs w:val="32"/>
              </w:rPr>
            </w:pPr>
            <w:r w:rsidRPr="00DB6ED9">
              <w:rPr>
                <w:b/>
                <w:bCs/>
                <w:sz w:val="32"/>
                <w:szCs w:val="32"/>
              </w:rPr>
              <w:t>Expected</w:t>
            </w:r>
          </w:p>
        </w:tc>
        <w:tc>
          <w:tcPr>
            <w:tcW w:w="0" w:type="auto"/>
            <w:vAlign w:val="center"/>
            <w:hideMark/>
          </w:tcPr>
          <w:p w14:paraId="74F4FA0A" w14:textId="77777777" w:rsidR="00DB6ED9" w:rsidRPr="00DB6ED9" w:rsidRDefault="00DB6ED9" w:rsidP="00DB6ED9">
            <w:pPr>
              <w:rPr>
                <w:b/>
                <w:bCs/>
                <w:sz w:val="32"/>
                <w:szCs w:val="32"/>
              </w:rPr>
            </w:pPr>
            <w:r w:rsidRPr="00DB6ED9">
              <w:rPr>
                <w:b/>
                <w:bCs/>
                <w:sz w:val="32"/>
                <w:szCs w:val="32"/>
              </w:rPr>
              <w:t>Actual</w:t>
            </w:r>
          </w:p>
        </w:tc>
        <w:tc>
          <w:tcPr>
            <w:tcW w:w="0" w:type="auto"/>
            <w:vAlign w:val="center"/>
            <w:hideMark/>
          </w:tcPr>
          <w:p w14:paraId="75295474" w14:textId="77777777" w:rsidR="00DB6ED9" w:rsidRPr="00DB6ED9" w:rsidRDefault="00DB6ED9" w:rsidP="00DB6ED9">
            <w:pPr>
              <w:rPr>
                <w:b/>
                <w:bCs/>
                <w:sz w:val="32"/>
                <w:szCs w:val="32"/>
              </w:rPr>
            </w:pPr>
            <w:r w:rsidRPr="00DB6ED9">
              <w:rPr>
                <w:b/>
                <w:bCs/>
                <w:sz w:val="32"/>
                <w:szCs w:val="32"/>
              </w:rPr>
              <w:t>Pass</w:t>
            </w:r>
          </w:p>
        </w:tc>
      </w:tr>
      <w:tr w:rsidR="00DB6ED9" w:rsidRPr="00DB6ED9" w14:paraId="6949557B" w14:textId="77777777">
        <w:trPr>
          <w:tblCellSpacing w:w="15" w:type="dxa"/>
        </w:trPr>
        <w:tc>
          <w:tcPr>
            <w:tcW w:w="0" w:type="auto"/>
            <w:vAlign w:val="center"/>
            <w:hideMark/>
          </w:tcPr>
          <w:p w14:paraId="250105E4" w14:textId="77777777" w:rsidR="00DB6ED9" w:rsidRPr="00DB6ED9" w:rsidRDefault="00DB6ED9" w:rsidP="00DB6ED9">
            <w:pPr>
              <w:rPr>
                <w:sz w:val="32"/>
                <w:szCs w:val="32"/>
              </w:rPr>
            </w:pPr>
            <w:r w:rsidRPr="00DB6ED9">
              <w:rPr>
                <w:sz w:val="32"/>
                <w:szCs w:val="32"/>
              </w:rPr>
              <w:t>P01</w:t>
            </w:r>
          </w:p>
        </w:tc>
        <w:tc>
          <w:tcPr>
            <w:tcW w:w="0" w:type="auto"/>
            <w:vAlign w:val="center"/>
            <w:hideMark/>
          </w:tcPr>
          <w:p w14:paraId="334BAF88" w14:textId="77777777" w:rsidR="00DB6ED9" w:rsidRPr="00DB6ED9" w:rsidRDefault="00DB6ED9" w:rsidP="00DB6ED9">
            <w:pPr>
              <w:rPr>
                <w:sz w:val="32"/>
                <w:szCs w:val="32"/>
              </w:rPr>
            </w:pPr>
            <w:r w:rsidRPr="00DB6ED9">
              <w:rPr>
                <w:sz w:val="32"/>
                <w:szCs w:val="32"/>
              </w:rPr>
              <w:t>Executive loads</w:t>
            </w:r>
          </w:p>
        </w:tc>
        <w:tc>
          <w:tcPr>
            <w:tcW w:w="0" w:type="auto"/>
            <w:vAlign w:val="center"/>
            <w:hideMark/>
          </w:tcPr>
          <w:p w14:paraId="7999B49E" w14:textId="77777777" w:rsidR="00DB6ED9" w:rsidRPr="00DB6ED9" w:rsidRDefault="00DB6ED9" w:rsidP="00DB6ED9">
            <w:pPr>
              <w:rPr>
                <w:sz w:val="32"/>
                <w:szCs w:val="32"/>
              </w:rPr>
            </w:pPr>
            <w:r w:rsidRPr="00DB6ED9">
              <w:rPr>
                <w:sz w:val="32"/>
                <w:szCs w:val="32"/>
              </w:rPr>
              <w:t>Correct visuals</w:t>
            </w:r>
          </w:p>
        </w:tc>
        <w:tc>
          <w:tcPr>
            <w:tcW w:w="0" w:type="auto"/>
            <w:vAlign w:val="center"/>
            <w:hideMark/>
          </w:tcPr>
          <w:p w14:paraId="18B304CA" w14:textId="77777777" w:rsidR="00DB6ED9" w:rsidRPr="00DB6ED9" w:rsidRDefault="00DB6ED9" w:rsidP="00DB6ED9">
            <w:pPr>
              <w:rPr>
                <w:sz w:val="32"/>
                <w:szCs w:val="32"/>
              </w:rPr>
            </w:pPr>
          </w:p>
        </w:tc>
        <w:tc>
          <w:tcPr>
            <w:tcW w:w="0" w:type="auto"/>
            <w:vAlign w:val="center"/>
            <w:hideMark/>
          </w:tcPr>
          <w:p w14:paraId="26CB88BC" w14:textId="77777777" w:rsidR="00DB6ED9" w:rsidRPr="00DB6ED9" w:rsidRDefault="00DB6ED9" w:rsidP="00DB6ED9">
            <w:pPr>
              <w:rPr>
                <w:sz w:val="32"/>
                <w:szCs w:val="32"/>
              </w:rPr>
            </w:pPr>
          </w:p>
        </w:tc>
      </w:tr>
      <w:tr w:rsidR="00DB6ED9" w:rsidRPr="00DB6ED9" w14:paraId="0C050698" w14:textId="77777777">
        <w:trPr>
          <w:tblCellSpacing w:w="15" w:type="dxa"/>
        </w:trPr>
        <w:tc>
          <w:tcPr>
            <w:tcW w:w="0" w:type="auto"/>
            <w:vAlign w:val="center"/>
            <w:hideMark/>
          </w:tcPr>
          <w:p w14:paraId="3D6150EF" w14:textId="77777777" w:rsidR="00DB6ED9" w:rsidRPr="00DB6ED9" w:rsidRDefault="00DB6ED9" w:rsidP="00DB6ED9">
            <w:pPr>
              <w:rPr>
                <w:sz w:val="32"/>
                <w:szCs w:val="32"/>
              </w:rPr>
            </w:pPr>
            <w:r w:rsidRPr="00DB6ED9">
              <w:rPr>
                <w:sz w:val="32"/>
                <w:szCs w:val="32"/>
              </w:rPr>
              <w:t>P02</w:t>
            </w:r>
          </w:p>
        </w:tc>
        <w:tc>
          <w:tcPr>
            <w:tcW w:w="0" w:type="auto"/>
            <w:vAlign w:val="center"/>
            <w:hideMark/>
          </w:tcPr>
          <w:p w14:paraId="596AC753" w14:textId="77777777" w:rsidR="00DB6ED9" w:rsidRPr="00DB6ED9" w:rsidRDefault="00DB6ED9" w:rsidP="00DB6ED9">
            <w:pPr>
              <w:rPr>
                <w:sz w:val="32"/>
                <w:szCs w:val="32"/>
              </w:rPr>
            </w:pPr>
            <w:r w:rsidRPr="00DB6ED9">
              <w:rPr>
                <w:sz w:val="32"/>
                <w:szCs w:val="32"/>
              </w:rPr>
              <w:t>Total KPI</w:t>
            </w:r>
          </w:p>
        </w:tc>
        <w:tc>
          <w:tcPr>
            <w:tcW w:w="0" w:type="auto"/>
            <w:vAlign w:val="center"/>
            <w:hideMark/>
          </w:tcPr>
          <w:p w14:paraId="706DA792"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39C285E0" w14:textId="77777777" w:rsidR="00DB6ED9" w:rsidRPr="00DB6ED9" w:rsidRDefault="00DB6ED9" w:rsidP="00DB6ED9">
            <w:pPr>
              <w:rPr>
                <w:sz w:val="32"/>
                <w:szCs w:val="32"/>
              </w:rPr>
            </w:pPr>
          </w:p>
        </w:tc>
        <w:tc>
          <w:tcPr>
            <w:tcW w:w="0" w:type="auto"/>
            <w:vAlign w:val="center"/>
            <w:hideMark/>
          </w:tcPr>
          <w:p w14:paraId="7696A356" w14:textId="77777777" w:rsidR="00DB6ED9" w:rsidRPr="00DB6ED9" w:rsidRDefault="00DB6ED9" w:rsidP="00DB6ED9">
            <w:pPr>
              <w:rPr>
                <w:sz w:val="32"/>
                <w:szCs w:val="32"/>
              </w:rPr>
            </w:pPr>
          </w:p>
        </w:tc>
      </w:tr>
      <w:tr w:rsidR="00DB6ED9" w:rsidRPr="00DB6ED9" w14:paraId="3B5ADA43" w14:textId="77777777">
        <w:trPr>
          <w:tblCellSpacing w:w="15" w:type="dxa"/>
        </w:trPr>
        <w:tc>
          <w:tcPr>
            <w:tcW w:w="0" w:type="auto"/>
            <w:vAlign w:val="center"/>
            <w:hideMark/>
          </w:tcPr>
          <w:p w14:paraId="37DA9B82" w14:textId="77777777" w:rsidR="00DB6ED9" w:rsidRPr="00DB6ED9" w:rsidRDefault="00DB6ED9" w:rsidP="00DB6ED9">
            <w:pPr>
              <w:rPr>
                <w:sz w:val="32"/>
                <w:szCs w:val="32"/>
              </w:rPr>
            </w:pPr>
            <w:r w:rsidRPr="00DB6ED9">
              <w:rPr>
                <w:sz w:val="32"/>
                <w:szCs w:val="32"/>
              </w:rPr>
              <w:t>P03</w:t>
            </w:r>
          </w:p>
        </w:tc>
        <w:tc>
          <w:tcPr>
            <w:tcW w:w="0" w:type="auto"/>
            <w:vAlign w:val="center"/>
            <w:hideMark/>
          </w:tcPr>
          <w:p w14:paraId="588C9D19" w14:textId="77777777" w:rsidR="00DB6ED9" w:rsidRPr="00DB6ED9" w:rsidRDefault="00DB6ED9" w:rsidP="00DB6ED9">
            <w:pPr>
              <w:rPr>
                <w:sz w:val="32"/>
                <w:szCs w:val="32"/>
              </w:rPr>
            </w:pPr>
            <w:r w:rsidRPr="00DB6ED9">
              <w:rPr>
                <w:sz w:val="32"/>
                <w:szCs w:val="32"/>
              </w:rPr>
              <w:t>Approval Rate</w:t>
            </w:r>
          </w:p>
        </w:tc>
        <w:tc>
          <w:tcPr>
            <w:tcW w:w="0" w:type="auto"/>
            <w:vAlign w:val="center"/>
            <w:hideMark/>
          </w:tcPr>
          <w:p w14:paraId="25739DE0"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5F7C7363" w14:textId="77777777" w:rsidR="00DB6ED9" w:rsidRPr="00DB6ED9" w:rsidRDefault="00DB6ED9" w:rsidP="00DB6ED9">
            <w:pPr>
              <w:rPr>
                <w:sz w:val="32"/>
                <w:szCs w:val="32"/>
              </w:rPr>
            </w:pPr>
          </w:p>
        </w:tc>
        <w:tc>
          <w:tcPr>
            <w:tcW w:w="0" w:type="auto"/>
            <w:vAlign w:val="center"/>
            <w:hideMark/>
          </w:tcPr>
          <w:p w14:paraId="44639513" w14:textId="77777777" w:rsidR="00DB6ED9" w:rsidRPr="00DB6ED9" w:rsidRDefault="00DB6ED9" w:rsidP="00DB6ED9">
            <w:pPr>
              <w:rPr>
                <w:sz w:val="32"/>
                <w:szCs w:val="32"/>
              </w:rPr>
            </w:pPr>
          </w:p>
        </w:tc>
      </w:tr>
      <w:tr w:rsidR="00DB6ED9" w:rsidRPr="00DB6ED9" w14:paraId="017F6EBE" w14:textId="77777777">
        <w:trPr>
          <w:tblCellSpacing w:w="15" w:type="dxa"/>
        </w:trPr>
        <w:tc>
          <w:tcPr>
            <w:tcW w:w="0" w:type="auto"/>
            <w:vAlign w:val="center"/>
            <w:hideMark/>
          </w:tcPr>
          <w:p w14:paraId="27740672" w14:textId="77777777" w:rsidR="00DB6ED9" w:rsidRPr="00DB6ED9" w:rsidRDefault="00DB6ED9" w:rsidP="00DB6ED9">
            <w:pPr>
              <w:rPr>
                <w:sz w:val="32"/>
                <w:szCs w:val="32"/>
              </w:rPr>
            </w:pPr>
            <w:r w:rsidRPr="00DB6ED9">
              <w:rPr>
                <w:sz w:val="32"/>
                <w:szCs w:val="32"/>
              </w:rPr>
              <w:t>P04</w:t>
            </w:r>
          </w:p>
        </w:tc>
        <w:tc>
          <w:tcPr>
            <w:tcW w:w="0" w:type="auto"/>
            <w:vAlign w:val="center"/>
            <w:hideMark/>
          </w:tcPr>
          <w:p w14:paraId="29280F8B" w14:textId="77777777" w:rsidR="00DB6ED9" w:rsidRPr="00DB6ED9" w:rsidRDefault="00DB6ED9" w:rsidP="00DB6ED9">
            <w:pPr>
              <w:rPr>
                <w:sz w:val="32"/>
                <w:szCs w:val="32"/>
              </w:rPr>
            </w:pPr>
            <w:r w:rsidRPr="00DB6ED9">
              <w:rPr>
                <w:sz w:val="32"/>
                <w:szCs w:val="32"/>
              </w:rPr>
              <w:t>Pending KPI</w:t>
            </w:r>
          </w:p>
        </w:tc>
        <w:tc>
          <w:tcPr>
            <w:tcW w:w="0" w:type="auto"/>
            <w:vAlign w:val="center"/>
            <w:hideMark/>
          </w:tcPr>
          <w:p w14:paraId="00E90FF5"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0815CFEC" w14:textId="77777777" w:rsidR="00DB6ED9" w:rsidRPr="00DB6ED9" w:rsidRDefault="00DB6ED9" w:rsidP="00DB6ED9">
            <w:pPr>
              <w:rPr>
                <w:sz w:val="32"/>
                <w:szCs w:val="32"/>
              </w:rPr>
            </w:pPr>
          </w:p>
        </w:tc>
        <w:tc>
          <w:tcPr>
            <w:tcW w:w="0" w:type="auto"/>
            <w:vAlign w:val="center"/>
            <w:hideMark/>
          </w:tcPr>
          <w:p w14:paraId="47D640C4" w14:textId="77777777" w:rsidR="00DB6ED9" w:rsidRPr="00DB6ED9" w:rsidRDefault="00DB6ED9" w:rsidP="00DB6ED9">
            <w:pPr>
              <w:rPr>
                <w:sz w:val="32"/>
                <w:szCs w:val="32"/>
              </w:rPr>
            </w:pPr>
          </w:p>
        </w:tc>
      </w:tr>
      <w:tr w:rsidR="00DB6ED9" w:rsidRPr="00DB6ED9" w14:paraId="4DA2158D" w14:textId="77777777">
        <w:trPr>
          <w:tblCellSpacing w:w="15" w:type="dxa"/>
        </w:trPr>
        <w:tc>
          <w:tcPr>
            <w:tcW w:w="0" w:type="auto"/>
            <w:vAlign w:val="center"/>
            <w:hideMark/>
          </w:tcPr>
          <w:p w14:paraId="10C82E6A" w14:textId="77777777" w:rsidR="00DB6ED9" w:rsidRPr="00DB6ED9" w:rsidRDefault="00DB6ED9" w:rsidP="00DB6ED9">
            <w:pPr>
              <w:rPr>
                <w:sz w:val="32"/>
                <w:szCs w:val="32"/>
              </w:rPr>
            </w:pPr>
            <w:r w:rsidRPr="00DB6ED9">
              <w:rPr>
                <w:sz w:val="32"/>
                <w:szCs w:val="32"/>
              </w:rPr>
              <w:t>P05</w:t>
            </w:r>
          </w:p>
        </w:tc>
        <w:tc>
          <w:tcPr>
            <w:tcW w:w="0" w:type="auto"/>
            <w:vAlign w:val="center"/>
            <w:hideMark/>
          </w:tcPr>
          <w:p w14:paraId="6AA9659C" w14:textId="77777777" w:rsidR="00DB6ED9" w:rsidRPr="00DB6ED9" w:rsidRDefault="00DB6ED9" w:rsidP="00DB6ED9">
            <w:pPr>
              <w:rPr>
                <w:sz w:val="32"/>
                <w:szCs w:val="32"/>
              </w:rPr>
            </w:pPr>
            <w:r w:rsidRPr="00DB6ED9">
              <w:rPr>
                <w:sz w:val="32"/>
                <w:szCs w:val="32"/>
              </w:rPr>
              <w:t>Approved Days</w:t>
            </w:r>
          </w:p>
        </w:tc>
        <w:tc>
          <w:tcPr>
            <w:tcW w:w="0" w:type="auto"/>
            <w:vAlign w:val="center"/>
            <w:hideMark/>
          </w:tcPr>
          <w:p w14:paraId="7FABF37D"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02A8F475" w14:textId="77777777" w:rsidR="00DB6ED9" w:rsidRPr="00DB6ED9" w:rsidRDefault="00DB6ED9" w:rsidP="00DB6ED9">
            <w:pPr>
              <w:rPr>
                <w:sz w:val="32"/>
                <w:szCs w:val="32"/>
              </w:rPr>
            </w:pPr>
          </w:p>
        </w:tc>
        <w:tc>
          <w:tcPr>
            <w:tcW w:w="0" w:type="auto"/>
            <w:vAlign w:val="center"/>
            <w:hideMark/>
          </w:tcPr>
          <w:p w14:paraId="26B6CB4D" w14:textId="77777777" w:rsidR="00DB6ED9" w:rsidRPr="00DB6ED9" w:rsidRDefault="00DB6ED9" w:rsidP="00DB6ED9">
            <w:pPr>
              <w:rPr>
                <w:sz w:val="32"/>
                <w:szCs w:val="32"/>
              </w:rPr>
            </w:pPr>
          </w:p>
        </w:tc>
      </w:tr>
      <w:tr w:rsidR="00DB6ED9" w:rsidRPr="00DB6ED9" w14:paraId="0C4DAF5F" w14:textId="77777777">
        <w:trPr>
          <w:tblCellSpacing w:w="15" w:type="dxa"/>
        </w:trPr>
        <w:tc>
          <w:tcPr>
            <w:tcW w:w="0" w:type="auto"/>
            <w:vAlign w:val="center"/>
            <w:hideMark/>
          </w:tcPr>
          <w:p w14:paraId="5E21A520" w14:textId="77777777" w:rsidR="00DB6ED9" w:rsidRPr="00DB6ED9" w:rsidRDefault="00DB6ED9" w:rsidP="00DB6ED9">
            <w:pPr>
              <w:rPr>
                <w:sz w:val="32"/>
                <w:szCs w:val="32"/>
              </w:rPr>
            </w:pPr>
            <w:r w:rsidRPr="00DB6ED9">
              <w:rPr>
                <w:sz w:val="32"/>
                <w:szCs w:val="32"/>
              </w:rPr>
              <w:t>P06</w:t>
            </w:r>
          </w:p>
        </w:tc>
        <w:tc>
          <w:tcPr>
            <w:tcW w:w="0" w:type="auto"/>
            <w:vAlign w:val="center"/>
            <w:hideMark/>
          </w:tcPr>
          <w:p w14:paraId="4BC8B3D6" w14:textId="77777777" w:rsidR="00DB6ED9" w:rsidRPr="00DB6ED9" w:rsidRDefault="00DB6ED9" w:rsidP="00DB6ED9">
            <w:pPr>
              <w:rPr>
                <w:sz w:val="32"/>
                <w:szCs w:val="32"/>
              </w:rPr>
            </w:pPr>
            <w:r w:rsidRPr="00DB6ED9">
              <w:rPr>
                <w:sz w:val="32"/>
                <w:szCs w:val="32"/>
              </w:rPr>
              <w:t>Department chart</w:t>
            </w:r>
          </w:p>
        </w:tc>
        <w:tc>
          <w:tcPr>
            <w:tcW w:w="0" w:type="auto"/>
            <w:vAlign w:val="center"/>
            <w:hideMark/>
          </w:tcPr>
          <w:p w14:paraId="6DA7F234"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5F03B072" w14:textId="77777777" w:rsidR="00DB6ED9" w:rsidRPr="00DB6ED9" w:rsidRDefault="00DB6ED9" w:rsidP="00DB6ED9">
            <w:pPr>
              <w:rPr>
                <w:sz w:val="32"/>
                <w:szCs w:val="32"/>
              </w:rPr>
            </w:pPr>
          </w:p>
        </w:tc>
        <w:tc>
          <w:tcPr>
            <w:tcW w:w="0" w:type="auto"/>
            <w:vAlign w:val="center"/>
            <w:hideMark/>
          </w:tcPr>
          <w:p w14:paraId="2B94F37C" w14:textId="77777777" w:rsidR="00DB6ED9" w:rsidRPr="00DB6ED9" w:rsidRDefault="00DB6ED9" w:rsidP="00DB6ED9">
            <w:pPr>
              <w:rPr>
                <w:sz w:val="32"/>
                <w:szCs w:val="32"/>
              </w:rPr>
            </w:pPr>
          </w:p>
        </w:tc>
      </w:tr>
      <w:tr w:rsidR="00DB6ED9" w:rsidRPr="00DB6ED9" w14:paraId="1213EDFB" w14:textId="77777777">
        <w:trPr>
          <w:tblCellSpacing w:w="15" w:type="dxa"/>
        </w:trPr>
        <w:tc>
          <w:tcPr>
            <w:tcW w:w="0" w:type="auto"/>
            <w:vAlign w:val="center"/>
            <w:hideMark/>
          </w:tcPr>
          <w:p w14:paraId="1B4D8264" w14:textId="77777777" w:rsidR="00DB6ED9" w:rsidRPr="00DB6ED9" w:rsidRDefault="00DB6ED9" w:rsidP="00DB6ED9">
            <w:pPr>
              <w:rPr>
                <w:sz w:val="32"/>
                <w:szCs w:val="32"/>
              </w:rPr>
            </w:pPr>
            <w:r w:rsidRPr="00DB6ED9">
              <w:rPr>
                <w:sz w:val="32"/>
                <w:szCs w:val="32"/>
              </w:rPr>
              <w:t>P07</w:t>
            </w:r>
          </w:p>
        </w:tc>
        <w:tc>
          <w:tcPr>
            <w:tcW w:w="0" w:type="auto"/>
            <w:vAlign w:val="center"/>
            <w:hideMark/>
          </w:tcPr>
          <w:p w14:paraId="078FF69F" w14:textId="77777777" w:rsidR="00DB6ED9" w:rsidRPr="00DB6ED9" w:rsidRDefault="00DB6ED9" w:rsidP="00DB6ED9">
            <w:pPr>
              <w:rPr>
                <w:sz w:val="32"/>
                <w:szCs w:val="32"/>
              </w:rPr>
            </w:pPr>
            <w:r w:rsidRPr="00DB6ED9">
              <w:rPr>
                <w:sz w:val="32"/>
                <w:szCs w:val="32"/>
              </w:rPr>
              <w:t>Leave Type chart</w:t>
            </w:r>
          </w:p>
        </w:tc>
        <w:tc>
          <w:tcPr>
            <w:tcW w:w="0" w:type="auto"/>
            <w:vAlign w:val="center"/>
            <w:hideMark/>
          </w:tcPr>
          <w:p w14:paraId="38F4DF65"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252AF0EC" w14:textId="77777777" w:rsidR="00DB6ED9" w:rsidRPr="00DB6ED9" w:rsidRDefault="00DB6ED9" w:rsidP="00DB6ED9">
            <w:pPr>
              <w:rPr>
                <w:sz w:val="32"/>
                <w:szCs w:val="32"/>
              </w:rPr>
            </w:pPr>
          </w:p>
        </w:tc>
        <w:tc>
          <w:tcPr>
            <w:tcW w:w="0" w:type="auto"/>
            <w:vAlign w:val="center"/>
            <w:hideMark/>
          </w:tcPr>
          <w:p w14:paraId="7B694F4B" w14:textId="77777777" w:rsidR="00DB6ED9" w:rsidRPr="00DB6ED9" w:rsidRDefault="00DB6ED9" w:rsidP="00DB6ED9">
            <w:pPr>
              <w:rPr>
                <w:sz w:val="32"/>
                <w:szCs w:val="32"/>
              </w:rPr>
            </w:pPr>
          </w:p>
        </w:tc>
      </w:tr>
      <w:tr w:rsidR="00DB6ED9" w:rsidRPr="00DB6ED9" w14:paraId="6601B431" w14:textId="77777777">
        <w:trPr>
          <w:tblCellSpacing w:w="15" w:type="dxa"/>
        </w:trPr>
        <w:tc>
          <w:tcPr>
            <w:tcW w:w="0" w:type="auto"/>
            <w:vAlign w:val="center"/>
            <w:hideMark/>
          </w:tcPr>
          <w:p w14:paraId="219D61DE" w14:textId="77777777" w:rsidR="00DB6ED9" w:rsidRPr="00DB6ED9" w:rsidRDefault="00DB6ED9" w:rsidP="00DB6ED9">
            <w:pPr>
              <w:rPr>
                <w:sz w:val="32"/>
                <w:szCs w:val="32"/>
              </w:rPr>
            </w:pPr>
            <w:r w:rsidRPr="00DB6ED9">
              <w:rPr>
                <w:sz w:val="32"/>
                <w:szCs w:val="32"/>
              </w:rPr>
              <w:t>P08</w:t>
            </w:r>
          </w:p>
        </w:tc>
        <w:tc>
          <w:tcPr>
            <w:tcW w:w="0" w:type="auto"/>
            <w:vAlign w:val="center"/>
            <w:hideMark/>
          </w:tcPr>
          <w:p w14:paraId="2DC05785" w14:textId="77777777" w:rsidR="00DB6ED9" w:rsidRPr="00DB6ED9" w:rsidRDefault="00DB6ED9" w:rsidP="00DB6ED9">
            <w:pPr>
              <w:rPr>
                <w:sz w:val="32"/>
                <w:szCs w:val="32"/>
              </w:rPr>
            </w:pPr>
            <w:r w:rsidRPr="00DB6ED9">
              <w:rPr>
                <w:sz w:val="32"/>
                <w:szCs w:val="32"/>
              </w:rPr>
              <w:t>Status chart</w:t>
            </w:r>
          </w:p>
        </w:tc>
        <w:tc>
          <w:tcPr>
            <w:tcW w:w="0" w:type="auto"/>
            <w:vAlign w:val="center"/>
            <w:hideMark/>
          </w:tcPr>
          <w:p w14:paraId="46EA42F0"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2416BED1" w14:textId="77777777" w:rsidR="00DB6ED9" w:rsidRPr="00DB6ED9" w:rsidRDefault="00DB6ED9" w:rsidP="00DB6ED9">
            <w:pPr>
              <w:rPr>
                <w:sz w:val="32"/>
                <w:szCs w:val="32"/>
              </w:rPr>
            </w:pPr>
          </w:p>
        </w:tc>
        <w:tc>
          <w:tcPr>
            <w:tcW w:w="0" w:type="auto"/>
            <w:vAlign w:val="center"/>
            <w:hideMark/>
          </w:tcPr>
          <w:p w14:paraId="17A3124C" w14:textId="77777777" w:rsidR="00DB6ED9" w:rsidRPr="00DB6ED9" w:rsidRDefault="00DB6ED9" w:rsidP="00DB6ED9">
            <w:pPr>
              <w:rPr>
                <w:sz w:val="32"/>
                <w:szCs w:val="32"/>
              </w:rPr>
            </w:pPr>
          </w:p>
        </w:tc>
      </w:tr>
      <w:tr w:rsidR="00DB6ED9" w:rsidRPr="00DB6ED9" w14:paraId="46F70AC8" w14:textId="77777777">
        <w:trPr>
          <w:tblCellSpacing w:w="15" w:type="dxa"/>
        </w:trPr>
        <w:tc>
          <w:tcPr>
            <w:tcW w:w="0" w:type="auto"/>
            <w:vAlign w:val="center"/>
            <w:hideMark/>
          </w:tcPr>
          <w:p w14:paraId="6A6A99AF" w14:textId="77777777" w:rsidR="00DB6ED9" w:rsidRPr="00DB6ED9" w:rsidRDefault="00DB6ED9" w:rsidP="00DB6ED9">
            <w:pPr>
              <w:rPr>
                <w:sz w:val="32"/>
                <w:szCs w:val="32"/>
              </w:rPr>
            </w:pPr>
            <w:r w:rsidRPr="00DB6ED9">
              <w:rPr>
                <w:sz w:val="32"/>
                <w:szCs w:val="32"/>
              </w:rPr>
              <w:t>P09</w:t>
            </w:r>
          </w:p>
        </w:tc>
        <w:tc>
          <w:tcPr>
            <w:tcW w:w="0" w:type="auto"/>
            <w:vAlign w:val="center"/>
            <w:hideMark/>
          </w:tcPr>
          <w:p w14:paraId="1696BF45" w14:textId="77777777" w:rsidR="00DB6ED9" w:rsidRPr="00DB6ED9" w:rsidRDefault="00DB6ED9" w:rsidP="00DB6ED9">
            <w:pPr>
              <w:rPr>
                <w:sz w:val="32"/>
                <w:szCs w:val="32"/>
              </w:rPr>
            </w:pPr>
            <w:r w:rsidRPr="00DB6ED9">
              <w:rPr>
                <w:sz w:val="32"/>
                <w:szCs w:val="32"/>
              </w:rPr>
              <w:t>Trend</w:t>
            </w:r>
          </w:p>
        </w:tc>
        <w:tc>
          <w:tcPr>
            <w:tcW w:w="0" w:type="auto"/>
            <w:vAlign w:val="center"/>
            <w:hideMark/>
          </w:tcPr>
          <w:p w14:paraId="303474BD" w14:textId="77777777" w:rsidR="00DB6ED9" w:rsidRPr="00DB6ED9" w:rsidRDefault="00DB6ED9" w:rsidP="00DB6ED9">
            <w:pPr>
              <w:rPr>
                <w:sz w:val="32"/>
                <w:szCs w:val="32"/>
              </w:rPr>
            </w:pPr>
            <w:r w:rsidRPr="00DB6ED9">
              <w:rPr>
                <w:sz w:val="32"/>
                <w:szCs w:val="32"/>
              </w:rPr>
              <w:t>Chronological</w:t>
            </w:r>
          </w:p>
        </w:tc>
        <w:tc>
          <w:tcPr>
            <w:tcW w:w="0" w:type="auto"/>
            <w:vAlign w:val="center"/>
            <w:hideMark/>
          </w:tcPr>
          <w:p w14:paraId="676F32C0" w14:textId="77777777" w:rsidR="00DB6ED9" w:rsidRPr="00DB6ED9" w:rsidRDefault="00DB6ED9" w:rsidP="00DB6ED9">
            <w:pPr>
              <w:rPr>
                <w:sz w:val="32"/>
                <w:szCs w:val="32"/>
              </w:rPr>
            </w:pPr>
          </w:p>
        </w:tc>
        <w:tc>
          <w:tcPr>
            <w:tcW w:w="0" w:type="auto"/>
            <w:vAlign w:val="center"/>
            <w:hideMark/>
          </w:tcPr>
          <w:p w14:paraId="2FFAE384" w14:textId="77777777" w:rsidR="00DB6ED9" w:rsidRPr="00DB6ED9" w:rsidRDefault="00DB6ED9" w:rsidP="00DB6ED9">
            <w:pPr>
              <w:rPr>
                <w:sz w:val="32"/>
                <w:szCs w:val="32"/>
              </w:rPr>
            </w:pPr>
          </w:p>
        </w:tc>
      </w:tr>
      <w:tr w:rsidR="00DB6ED9" w:rsidRPr="00DB6ED9" w14:paraId="1B680730" w14:textId="77777777">
        <w:trPr>
          <w:tblCellSpacing w:w="15" w:type="dxa"/>
        </w:trPr>
        <w:tc>
          <w:tcPr>
            <w:tcW w:w="0" w:type="auto"/>
            <w:vAlign w:val="center"/>
            <w:hideMark/>
          </w:tcPr>
          <w:p w14:paraId="0E656D9B" w14:textId="77777777" w:rsidR="00DB6ED9" w:rsidRPr="00DB6ED9" w:rsidRDefault="00DB6ED9" w:rsidP="00DB6ED9">
            <w:pPr>
              <w:rPr>
                <w:sz w:val="32"/>
                <w:szCs w:val="32"/>
              </w:rPr>
            </w:pPr>
            <w:r w:rsidRPr="00DB6ED9">
              <w:rPr>
                <w:sz w:val="32"/>
                <w:szCs w:val="32"/>
              </w:rPr>
              <w:t>P10</w:t>
            </w:r>
          </w:p>
        </w:tc>
        <w:tc>
          <w:tcPr>
            <w:tcW w:w="0" w:type="auto"/>
            <w:vAlign w:val="center"/>
            <w:hideMark/>
          </w:tcPr>
          <w:p w14:paraId="642A89B4" w14:textId="77777777" w:rsidR="00DB6ED9" w:rsidRPr="00DB6ED9" w:rsidRDefault="00DB6ED9" w:rsidP="00DB6ED9">
            <w:pPr>
              <w:rPr>
                <w:sz w:val="32"/>
                <w:szCs w:val="32"/>
              </w:rPr>
            </w:pPr>
            <w:r w:rsidRPr="00DB6ED9">
              <w:rPr>
                <w:sz w:val="32"/>
                <w:szCs w:val="32"/>
              </w:rPr>
              <w:t>Department page</w:t>
            </w:r>
          </w:p>
        </w:tc>
        <w:tc>
          <w:tcPr>
            <w:tcW w:w="0" w:type="auto"/>
            <w:vAlign w:val="center"/>
            <w:hideMark/>
          </w:tcPr>
          <w:p w14:paraId="4EF1B9A6" w14:textId="77777777" w:rsidR="00DB6ED9" w:rsidRPr="00DB6ED9" w:rsidRDefault="00DB6ED9" w:rsidP="00DB6ED9">
            <w:pPr>
              <w:rPr>
                <w:sz w:val="32"/>
                <w:szCs w:val="32"/>
              </w:rPr>
            </w:pPr>
            <w:r w:rsidRPr="00DB6ED9">
              <w:rPr>
                <w:sz w:val="32"/>
                <w:szCs w:val="32"/>
              </w:rPr>
              <w:t>Correct comparisons</w:t>
            </w:r>
          </w:p>
        </w:tc>
        <w:tc>
          <w:tcPr>
            <w:tcW w:w="0" w:type="auto"/>
            <w:vAlign w:val="center"/>
            <w:hideMark/>
          </w:tcPr>
          <w:p w14:paraId="2A6BE76E" w14:textId="77777777" w:rsidR="00DB6ED9" w:rsidRPr="00DB6ED9" w:rsidRDefault="00DB6ED9" w:rsidP="00DB6ED9">
            <w:pPr>
              <w:rPr>
                <w:sz w:val="32"/>
                <w:szCs w:val="32"/>
              </w:rPr>
            </w:pPr>
          </w:p>
        </w:tc>
        <w:tc>
          <w:tcPr>
            <w:tcW w:w="0" w:type="auto"/>
            <w:vAlign w:val="center"/>
            <w:hideMark/>
          </w:tcPr>
          <w:p w14:paraId="089A1D70" w14:textId="77777777" w:rsidR="00DB6ED9" w:rsidRPr="00DB6ED9" w:rsidRDefault="00DB6ED9" w:rsidP="00DB6ED9">
            <w:pPr>
              <w:rPr>
                <w:sz w:val="32"/>
                <w:szCs w:val="32"/>
              </w:rPr>
            </w:pPr>
          </w:p>
        </w:tc>
      </w:tr>
      <w:tr w:rsidR="00DB6ED9" w:rsidRPr="00DB6ED9" w14:paraId="43D20A92" w14:textId="77777777">
        <w:trPr>
          <w:tblCellSpacing w:w="15" w:type="dxa"/>
        </w:trPr>
        <w:tc>
          <w:tcPr>
            <w:tcW w:w="0" w:type="auto"/>
            <w:vAlign w:val="center"/>
            <w:hideMark/>
          </w:tcPr>
          <w:p w14:paraId="00E88A71" w14:textId="77777777" w:rsidR="00DB6ED9" w:rsidRPr="00DB6ED9" w:rsidRDefault="00DB6ED9" w:rsidP="00DB6ED9">
            <w:pPr>
              <w:rPr>
                <w:sz w:val="32"/>
                <w:szCs w:val="32"/>
              </w:rPr>
            </w:pPr>
            <w:r w:rsidRPr="00DB6ED9">
              <w:rPr>
                <w:sz w:val="32"/>
                <w:szCs w:val="32"/>
              </w:rPr>
              <w:t>P11</w:t>
            </w:r>
          </w:p>
        </w:tc>
        <w:tc>
          <w:tcPr>
            <w:tcW w:w="0" w:type="auto"/>
            <w:vAlign w:val="center"/>
            <w:hideMark/>
          </w:tcPr>
          <w:p w14:paraId="7413C7E5" w14:textId="77777777" w:rsidR="00DB6ED9" w:rsidRPr="00DB6ED9" w:rsidRDefault="00DB6ED9" w:rsidP="00DB6ED9">
            <w:pPr>
              <w:rPr>
                <w:sz w:val="32"/>
                <w:szCs w:val="32"/>
              </w:rPr>
            </w:pPr>
            <w:r w:rsidRPr="00DB6ED9">
              <w:rPr>
                <w:sz w:val="32"/>
                <w:szCs w:val="32"/>
              </w:rPr>
              <w:t>Matrix</w:t>
            </w:r>
          </w:p>
        </w:tc>
        <w:tc>
          <w:tcPr>
            <w:tcW w:w="0" w:type="auto"/>
            <w:vAlign w:val="center"/>
            <w:hideMark/>
          </w:tcPr>
          <w:p w14:paraId="35E89AE6" w14:textId="77777777" w:rsidR="00DB6ED9" w:rsidRPr="00DB6ED9" w:rsidRDefault="00DB6ED9" w:rsidP="00DB6ED9">
            <w:pPr>
              <w:rPr>
                <w:sz w:val="32"/>
                <w:szCs w:val="32"/>
              </w:rPr>
            </w:pPr>
            <w:r w:rsidRPr="00DB6ED9">
              <w:rPr>
                <w:sz w:val="32"/>
                <w:szCs w:val="32"/>
              </w:rPr>
              <w:t>Correct metrics</w:t>
            </w:r>
          </w:p>
        </w:tc>
        <w:tc>
          <w:tcPr>
            <w:tcW w:w="0" w:type="auto"/>
            <w:vAlign w:val="center"/>
            <w:hideMark/>
          </w:tcPr>
          <w:p w14:paraId="378B2E91" w14:textId="77777777" w:rsidR="00DB6ED9" w:rsidRPr="00DB6ED9" w:rsidRDefault="00DB6ED9" w:rsidP="00DB6ED9">
            <w:pPr>
              <w:rPr>
                <w:sz w:val="32"/>
                <w:szCs w:val="32"/>
              </w:rPr>
            </w:pPr>
          </w:p>
        </w:tc>
        <w:tc>
          <w:tcPr>
            <w:tcW w:w="0" w:type="auto"/>
            <w:vAlign w:val="center"/>
            <w:hideMark/>
          </w:tcPr>
          <w:p w14:paraId="71862F50" w14:textId="77777777" w:rsidR="00DB6ED9" w:rsidRPr="00DB6ED9" w:rsidRDefault="00DB6ED9" w:rsidP="00DB6ED9">
            <w:pPr>
              <w:rPr>
                <w:sz w:val="32"/>
                <w:szCs w:val="32"/>
              </w:rPr>
            </w:pPr>
          </w:p>
        </w:tc>
      </w:tr>
      <w:tr w:rsidR="00DB6ED9" w:rsidRPr="00DB6ED9" w14:paraId="60B7B675" w14:textId="77777777">
        <w:trPr>
          <w:tblCellSpacing w:w="15" w:type="dxa"/>
        </w:trPr>
        <w:tc>
          <w:tcPr>
            <w:tcW w:w="0" w:type="auto"/>
            <w:vAlign w:val="center"/>
            <w:hideMark/>
          </w:tcPr>
          <w:p w14:paraId="6BEC5C47" w14:textId="77777777" w:rsidR="00DB6ED9" w:rsidRPr="00DB6ED9" w:rsidRDefault="00DB6ED9" w:rsidP="00DB6ED9">
            <w:pPr>
              <w:rPr>
                <w:sz w:val="32"/>
                <w:szCs w:val="32"/>
              </w:rPr>
            </w:pPr>
            <w:r w:rsidRPr="00DB6ED9">
              <w:rPr>
                <w:sz w:val="32"/>
                <w:szCs w:val="32"/>
              </w:rPr>
              <w:t>P12</w:t>
            </w:r>
          </w:p>
        </w:tc>
        <w:tc>
          <w:tcPr>
            <w:tcW w:w="0" w:type="auto"/>
            <w:vAlign w:val="center"/>
            <w:hideMark/>
          </w:tcPr>
          <w:p w14:paraId="659CF671" w14:textId="77777777" w:rsidR="00DB6ED9" w:rsidRPr="00DB6ED9" w:rsidRDefault="00DB6ED9" w:rsidP="00DB6ED9">
            <w:pPr>
              <w:rPr>
                <w:sz w:val="32"/>
                <w:szCs w:val="32"/>
              </w:rPr>
            </w:pPr>
            <w:r w:rsidRPr="00DB6ED9">
              <w:rPr>
                <w:sz w:val="32"/>
                <w:szCs w:val="32"/>
              </w:rPr>
              <w:t>Conditional formatting</w:t>
            </w:r>
          </w:p>
        </w:tc>
        <w:tc>
          <w:tcPr>
            <w:tcW w:w="0" w:type="auto"/>
            <w:vAlign w:val="center"/>
            <w:hideMark/>
          </w:tcPr>
          <w:p w14:paraId="51A7478F"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1971121E" w14:textId="77777777" w:rsidR="00DB6ED9" w:rsidRPr="00DB6ED9" w:rsidRDefault="00DB6ED9" w:rsidP="00DB6ED9">
            <w:pPr>
              <w:rPr>
                <w:sz w:val="32"/>
                <w:szCs w:val="32"/>
              </w:rPr>
            </w:pPr>
          </w:p>
        </w:tc>
        <w:tc>
          <w:tcPr>
            <w:tcW w:w="0" w:type="auto"/>
            <w:vAlign w:val="center"/>
            <w:hideMark/>
          </w:tcPr>
          <w:p w14:paraId="21D0C239" w14:textId="77777777" w:rsidR="00DB6ED9" w:rsidRPr="00DB6ED9" w:rsidRDefault="00DB6ED9" w:rsidP="00DB6ED9">
            <w:pPr>
              <w:rPr>
                <w:sz w:val="32"/>
                <w:szCs w:val="32"/>
              </w:rPr>
            </w:pPr>
          </w:p>
        </w:tc>
      </w:tr>
      <w:tr w:rsidR="00DB6ED9" w:rsidRPr="00DB6ED9" w14:paraId="376BCDAA" w14:textId="77777777">
        <w:trPr>
          <w:tblCellSpacing w:w="15" w:type="dxa"/>
        </w:trPr>
        <w:tc>
          <w:tcPr>
            <w:tcW w:w="0" w:type="auto"/>
            <w:vAlign w:val="center"/>
            <w:hideMark/>
          </w:tcPr>
          <w:p w14:paraId="02DF97BA" w14:textId="77777777" w:rsidR="00DB6ED9" w:rsidRPr="00DB6ED9" w:rsidRDefault="00DB6ED9" w:rsidP="00DB6ED9">
            <w:pPr>
              <w:rPr>
                <w:sz w:val="32"/>
                <w:szCs w:val="32"/>
              </w:rPr>
            </w:pPr>
            <w:r w:rsidRPr="00DB6ED9">
              <w:rPr>
                <w:sz w:val="32"/>
                <w:szCs w:val="32"/>
              </w:rPr>
              <w:t>P13</w:t>
            </w:r>
          </w:p>
        </w:tc>
        <w:tc>
          <w:tcPr>
            <w:tcW w:w="0" w:type="auto"/>
            <w:vAlign w:val="center"/>
            <w:hideMark/>
          </w:tcPr>
          <w:p w14:paraId="56CC594A" w14:textId="77777777" w:rsidR="00DB6ED9" w:rsidRPr="00DB6ED9" w:rsidRDefault="00DB6ED9" w:rsidP="00DB6ED9">
            <w:pPr>
              <w:rPr>
                <w:sz w:val="32"/>
                <w:szCs w:val="32"/>
              </w:rPr>
            </w:pPr>
            <w:r w:rsidRPr="00DB6ED9">
              <w:rPr>
                <w:sz w:val="32"/>
                <w:szCs w:val="32"/>
              </w:rPr>
              <w:t>Department × Leave Type</w:t>
            </w:r>
          </w:p>
        </w:tc>
        <w:tc>
          <w:tcPr>
            <w:tcW w:w="0" w:type="auto"/>
            <w:vAlign w:val="center"/>
            <w:hideMark/>
          </w:tcPr>
          <w:p w14:paraId="788A57DB"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6E595395" w14:textId="77777777" w:rsidR="00DB6ED9" w:rsidRPr="00DB6ED9" w:rsidRDefault="00DB6ED9" w:rsidP="00DB6ED9">
            <w:pPr>
              <w:rPr>
                <w:sz w:val="32"/>
                <w:szCs w:val="32"/>
              </w:rPr>
            </w:pPr>
          </w:p>
        </w:tc>
        <w:tc>
          <w:tcPr>
            <w:tcW w:w="0" w:type="auto"/>
            <w:vAlign w:val="center"/>
            <w:hideMark/>
          </w:tcPr>
          <w:p w14:paraId="73E8720A" w14:textId="77777777" w:rsidR="00DB6ED9" w:rsidRPr="00DB6ED9" w:rsidRDefault="00DB6ED9" w:rsidP="00DB6ED9">
            <w:pPr>
              <w:rPr>
                <w:sz w:val="32"/>
                <w:szCs w:val="32"/>
              </w:rPr>
            </w:pPr>
          </w:p>
        </w:tc>
      </w:tr>
      <w:tr w:rsidR="00DB6ED9" w:rsidRPr="00DB6ED9" w14:paraId="4974C6F9" w14:textId="77777777">
        <w:trPr>
          <w:tblCellSpacing w:w="15" w:type="dxa"/>
        </w:trPr>
        <w:tc>
          <w:tcPr>
            <w:tcW w:w="0" w:type="auto"/>
            <w:vAlign w:val="center"/>
            <w:hideMark/>
          </w:tcPr>
          <w:p w14:paraId="3DBDB91E" w14:textId="77777777" w:rsidR="00DB6ED9" w:rsidRPr="00DB6ED9" w:rsidRDefault="00DB6ED9" w:rsidP="00DB6ED9">
            <w:pPr>
              <w:rPr>
                <w:sz w:val="32"/>
                <w:szCs w:val="32"/>
              </w:rPr>
            </w:pPr>
            <w:r w:rsidRPr="00DB6ED9">
              <w:rPr>
                <w:sz w:val="32"/>
                <w:szCs w:val="32"/>
              </w:rPr>
              <w:t>P14</w:t>
            </w:r>
          </w:p>
        </w:tc>
        <w:tc>
          <w:tcPr>
            <w:tcW w:w="0" w:type="auto"/>
            <w:vAlign w:val="center"/>
            <w:hideMark/>
          </w:tcPr>
          <w:p w14:paraId="32737CE1" w14:textId="77777777" w:rsidR="00DB6ED9" w:rsidRPr="00DB6ED9" w:rsidRDefault="00DB6ED9" w:rsidP="00DB6ED9">
            <w:pPr>
              <w:rPr>
                <w:sz w:val="32"/>
                <w:szCs w:val="32"/>
              </w:rPr>
            </w:pPr>
            <w:r w:rsidRPr="00DB6ED9">
              <w:rPr>
                <w:sz w:val="32"/>
                <w:szCs w:val="32"/>
              </w:rPr>
              <w:t>Trends page</w:t>
            </w:r>
          </w:p>
        </w:tc>
        <w:tc>
          <w:tcPr>
            <w:tcW w:w="0" w:type="auto"/>
            <w:vAlign w:val="center"/>
            <w:hideMark/>
          </w:tcPr>
          <w:p w14:paraId="138A9A6F"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47534DDE" w14:textId="77777777" w:rsidR="00DB6ED9" w:rsidRPr="00DB6ED9" w:rsidRDefault="00DB6ED9" w:rsidP="00DB6ED9">
            <w:pPr>
              <w:rPr>
                <w:sz w:val="32"/>
                <w:szCs w:val="32"/>
              </w:rPr>
            </w:pPr>
          </w:p>
        </w:tc>
        <w:tc>
          <w:tcPr>
            <w:tcW w:w="0" w:type="auto"/>
            <w:vAlign w:val="center"/>
            <w:hideMark/>
          </w:tcPr>
          <w:p w14:paraId="61DF2AAB" w14:textId="77777777" w:rsidR="00DB6ED9" w:rsidRPr="00DB6ED9" w:rsidRDefault="00DB6ED9" w:rsidP="00DB6ED9">
            <w:pPr>
              <w:rPr>
                <w:sz w:val="32"/>
                <w:szCs w:val="32"/>
              </w:rPr>
            </w:pPr>
          </w:p>
        </w:tc>
      </w:tr>
      <w:tr w:rsidR="00DB6ED9" w:rsidRPr="00DB6ED9" w14:paraId="0CA999FA" w14:textId="77777777">
        <w:trPr>
          <w:tblCellSpacing w:w="15" w:type="dxa"/>
        </w:trPr>
        <w:tc>
          <w:tcPr>
            <w:tcW w:w="0" w:type="auto"/>
            <w:vAlign w:val="center"/>
            <w:hideMark/>
          </w:tcPr>
          <w:p w14:paraId="20022B08" w14:textId="77777777" w:rsidR="00DB6ED9" w:rsidRPr="00DB6ED9" w:rsidRDefault="00DB6ED9" w:rsidP="00DB6ED9">
            <w:pPr>
              <w:rPr>
                <w:sz w:val="32"/>
                <w:szCs w:val="32"/>
              </w:rPr>
            </w:pPr>
            <w:r w:rsidRPr="00DB6ED9">
              <w:rPr>
                <w:sz w:val="32"/>
                <w:szCs w:val="32"/>
              </w:rPr>
              <w:t>P15</w:t>
            </w:r>
          </w:p>
        </w:tc>
        <w:tc>
          <w:tcPr>
            <w:tcW w:w="0" w:type="auto"/>
            <w:vAlign w:val="center"/>
            <w:hideMark/>
          </w:tcPr>
          <w:p w14:paraId="0E398CF4" w14:textId="77777777" w:rsidR="00DB6ED9" w:rsidRPr="00DB6ED9" w:rsidRDefault="00DB6ED9" w:rsidP="00DB6ED9">
            <w:pPr>
              <w:rPr>
                <w:sz w:val="32"/>
                <w:szCs w:val="32"/>
              </w:rPr>
            </w:pPr>
            <w:r w:rsidRPr="00DB6ED9">
              <w:rPr>
                <w:sz w:val="32"/>
                <w:szCs w:val="32"/>
              </w:rPr>
              <w:t>Previous year</w:t>
            </w:r>
          </w:p>
        </w:tc>
        <w:tc>
          <w:tcPr>
            <w:tcW w:w="0" w:type="auto"/>
            <w:vAlign w:val="center"/>
            <w:hideMark/>
          </w:tcPr>
          <w:p w14:paraId="50E12536"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685D67C6" w14:textId="77777777" w:rsidR="00DB6ED9" w:rsidRPr="00DB6ED9" w:rsidRDefault="00DB6ED9" w:rsidP="00DB6ED9">
            <w:pPr>
              <w:rPr>
                <w:sz w:val="32"/>
                <w:szCs w:val="32"/>
              </w:rPr>
            </w:pPr>
          </w:p>
        </w:tc>
        <w:tc>
          <w:tcPr>
            <w:tcW w:w="0" w:type="auto"/>
            <w:vAlign w:val="center"/>
            <w:hideMark/>
          </w:tcPr>
          <w:p w14:paraId="62630AFE" w14:textId="77777777" w:rsidR="00DB6ED9" w:rsidRPr="00DB6ED9" w:rsidRDefault="00DB6ED9" w:rsidP="00DB6ED9">
            <w:pPr>
              <w:rPr>
                <w:sz w:val="32"/>
                <w:szCs w:val="32"/>
              </w:rPr>
            </w:pPr>
          </w:p>
        </w:tc>
      </w:tr>
      <w:tr w:rsidR="00DB6ED9" w:rsidRPr="00DB6ED9" w14:paraId="034923A8" w14:textId="77777777">
        <w:trPr>
          <w:tblCellSpacing w:w="15" w:type="dxa"/>
        </w:trPr>
        <w:tc>
          <w:tcPr>
            <w:tcW w:w="0" w:type="auto"/>
            <w:vAlign w:val="center"/>
            <w:hideMark/>
          </w:tcPr>
          <w:p w14:paraId="6184CE48" w14:textId="77777777" w:rsidR="00DB6ED9" w:rsidRPr="00DB6ED9" w:rsidRDefault="00DB6ED9" w:rsidP="00DB6ED9">
            <w:pPr>
              <w:rPr>
                <w:sz w:val="32"/>
                <w:szCs w:val="32"/>
              </w:rPr>
            </w:pPr>
            <w:r w:rsidRPr="00DB6ED9">
              <w:rPr>
                <w:sz w:val="32"/>
                <w:szCs w:val="32"/>
              </w:rPr>
              <w:t>P16</w:t>
            </w:r>
          </w:p>
        </w:tc>
        <w:tc>
          <w:tcPr>
            <w:tcW w:w="0" w:type="auto"/>
            <w:vAlign w:val="center"/>
            <w:hideMark/>
          </w:tcPr>
          <w:p w14:paraId="3EEA7E6B" w14:textId="77777777" w:rsidR="00DB6ED9" w:rsidRPr="00DB6ED9" w:rsidRDefault="00DB6ED9" w:rsidP="00DB6ED9">
            <w:pPr>
              <w:rPr>
                <w:sz w:val="32"/>
                <w:szCs w:val="32"/>
              </w:rPr>
            </w:pPr>
            <w:r w:rsidRPr="00DB6ED9">
              <w:rPr>
                <w:sz w:val="32"/>
                <w:szCs w:val="32"/>
              </w:rPr>
              <w:t>YoY</w:t>
            </w:r>
          </w:p>
        </w:tc>
        <w:tc>
          <w:tcPr>
            <w:tcW w:w="0" w:type="auto"/>
            <w:vAlign w:val="center"/>
            <w:hideMark/>
          </w:tcPr>
          <w:p w14:paraId="450095AE"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427B00A3" w14:textId="77777777" w:rsidR="00DB6ED9" w:rsidRPr="00DB6ED9" w:rsidRDefault="00DB6ED9" w:rsidP="00DB6ED9">
            <w:pPr>
              <w:rPr>
                <w:sz w:val="32"/>
                <w:szCs w:val="32"/>
              </w:rPr>
            </w:pPr>
          </w:p>
        </w:tc>
        <w:tc>
          <w:tcPr>
            <w:tcW w:w="0" w:type="auto"/>
            <w:vAlign w:val="center"/>
            <w:hideMark/>
          </w:tcPr>
          <w:p w14:paraId="03D4518C" w14:textId="77777777" w:rsidR="00DB6ED9" w:rsidRPr="00DB6ED9" w:rsidRDefault="00DB6ED9" w:rsidP="00DB6ED9">
            <w:pPr>
              <w:rPr>
                <w:sz w:val="32"/>
                <w:szCs w:val="32"/>
              </w:rPr>
            </w:pPr>
          </w:p>
        </w:tc>
      </w:tr>
      <w:tr w:rsidR="00DB6ED9" w:rsidRPr="00DB6ED9" w14:paraId="725E2A0A" w14:textId="77777777">
        <w:trPr>
          <w:tblCellSpacing w:w="15" w:type="dxa"/>
        </w:trPr>
        <w:tc>
          <w:tcPr>
            <w:tcW w:w="0" w:type="auto"/>
            <w:vAlign w:val="center"/>
            <w:hideMark/>
          </w:tcPr>
          <w:p w14:paraId="27E99590" w14:textId="77777777" w:rsidR="00DB6ED9" w:rsidRPr="00DB6ED9" w:rsidRDefault="00DB6ED9" w:rsidP="00DB6ED9">
            <w:pPr>
              <w:rPr>
                <w:sz w:val="32"/>
                <w:szCs w:val="32"/>
              </w:rPr>
            </w:pPr>
            <w:r w:rsidRPr="00DB6ED9">
              <w:rPr>
                <w:sz w:val="32"/>
                <w:szCs w:val="32"/>
              </w:rPr>
              <w:t>P17</w:t>
            </w:r>
          </w:p>
        </w:tc>
        <w:tc>
          <w:tcPr>
            <w:tcW w:w="0" w:type="auto"/>
            <w:vAlign w:val="center"/>
            <w:hideMark/>
          </w:tcPr>
          <w:p w14:paraId="471B6B43" w14:textId="77777777" w:rsidR="00DB6ED9" w:rsidRPr="00DB6ED9" w:rsidRDefault="00DB6ED9" w:rsidP="00DB6ED9">
            <w:pPr>
              <w:rPr>
                <w:sz w:val="32"/>
                <w:szCs w:val="32"/>
              </w:rPr>
            </w:pPr>
            <w:r w:rsidRPr="00DB6ED9">
              <w:rPr>
                <w:sz w:val="32"/>
                <w:szCs w:val="32"/>
              </w:rPr>
              <w:t>Navigation</w:t>
            </w:r>
          </w:p>
        </w:tc>
        <w:tc>
          <w:tcPr>
            <w:tcW w:w="0" w:type="auto"/>
            <w:vAlign w:val="center"/>
            <w:hideMark/>
          </w:tcPr>
          <w:p w14:paraId="01EED1CB" w14:textId="77777777" w:rsidR="00DB6ED9" w:rsidRPr="00DB6ED9" w:rsidRDefault="00DB6ED9" w:rsidP="00DB6ED9">
            <w:pPr>
              <w:rPr>
                <w:sz w:val="32"/>
                <w:szCs w:val="32"/>
              </w:rPr>
            </w:pPr>
            <w:r w:rsidRPr="00DB6ED9">
              <w:rPr>
                <w:sz w:val="32"/>
                <w:szCs w:val="32"/>
              </w:rPr>
              <w:t>All pages work</w:t>
            </w:r>
          </w:p>
        </w:tc>
        <w:tc>
          <w:tcPr>
            <w:tcW w:w="0" w:type="auto"/>
            <w:vAlign w:val="center"/>
            <w:hideMark/>
          </w:tcPr>
          <w:p w14:paraId="41F3142A" w14:textId="77777777" w:rsidR="00DB6ED9" w:rsidRPr="00DB6ED9" w:rsidRDefault="00DB6ED9" w:rsidP="00DB6ED9">
            <w:pPr>
              <w:rPr>
                <w:sz w:val="32"/>
                <w:szCs w:val="32"/>
              </w:rPr>
            </w:pPr>
          </w:p>
        </w:tc>
        <w:tc>
          <w:tcPr>
            <w:tcW w:w="0" w:type="auto"/>
            <w:vAlign w:val="center"/>
            <w:hideMark/>
          </w:tcPr>
          <w:p w14:paraId="25596AAD" w14:textId="77777777" w:rsidR="00DB6ED9" w:rsidRPr="00DB6ED9" w:rsidRDefault="00DB6ED9" w:rsidP="00DB6ED9">
            <w:pPr>
              <w:rPr>
                <w:sz w:val="32"/>
                <w:szCs w:val="32"/>
              </w:rPr>
            </w:pPr>
          </w:p>
        </w:tc>
      </w:tr>
      <w:tr w:rsidR="00DB6ED9" w:rsidRPr="00DB6ED9" w14:paraId="5800F9A1" w14:textId="77777777">
        <w:trPr>
          <w:tblCellSpacing w:w="15" w:type="dxa"/>
        </w:trPr>
        <w:tc>
          <w:tcPr>
            <w:tcW w:w="0" w:type="auto"/>
            <w:vAlign w:val="center"/>
            <w:hideMark/>
          </w:tcPr>
          <w:p w14:paraId="217FAE81" w14:textId="77777777" w:rsidR="00DB6ED9" w:rsidRPr="00DB6ED9" w:rsidRDefault="00DB6ED9" w:rsidP="00DB6ED9">
            <w:pPr>
              <w:rPr>
                <w:sz w:val="32"/>
                <w:szCs w:val="32"/>
              </w:rPr>
            </w:pPr>
            <w:r w:rsidRPr="00DB6ED9">
              <w:rPr>
                <w:sz w:val="32"/>
                <w:szCs w:val="32"/>
              </w:rPr>
              <w:t>P18</w:t>
            </w:r>
          </w:p>
        </w:tc>
        <w:tc>
          <w:tcPr>
            <w:tcW w:w="0" w:type="auto"/>
            <w:vAlign w:val="center"/>
            <w:hideMark/>
          </w:tcPr>
          <w:p w14:paraId="3A5661DB" w14:textId="77777777" w:rsidR="00DB6ED9" w:rsidRPr="00DB6ED9" w:rsidRDefault="00DB6ED9" w:rsidP="00DB6ED9">
            <w:pPr>
              <w:rPr>
                <w:sz w:val="32"/>
                <w:szCs w:val="32"/>
              </w:rPr>
            </w:pPr>
            <w:r w:rsidRPr="00DB6ED9">
              <w:rPr>
                <w:sz w:val="32"/>
                <w:szCs w:val="32"/>
              </w:rPr>
              <w:t>Synced Slicer</w:t>
            </w:r>
          </w:p>
        </w:tc>
        <w:tc>
          <w:tcPr>
            <w:tcW w:w="0" w:type="auto"/>
            <w:vAlign w:val="center"/>
            <w:hideMark/>
          </w:tcPr>
          <w:p w14:paraId="1EF4E3FB" w14:textId="77777777" w:rsidR="00DB6ED9" w:rsidRPr="00DB6ED9" w:rsidRDefault="00DB6ED9" w:rsidP="00DB6ED9">
            <w:pPr>
              <w:rPr>
                <w:sz w:val="32"/>
                <w:szCs w:val="32"/>
              </w:rPr>
            </w:pPr>
            <w:r w:rsidRPr="00DB6ED9">
              <w:rPr>
                <w:sz w:val="32"/>
                <w:szCs w:val="32"/>
              </w:rPr>
              <w:t>Persists correctly</w:t>
            </w:r>
          </w:p>
        </w:tc>
        <w:tc>
          <w:tcPr>
            <w:tcW w:w="0" w:type="auto"/>
            <w:vAlign w:val="center"/>
            <w:hideMark/>
          </w:tcPr>
          <w:p w14:paraId="33DACA5C" w14:textId="77777777" w:rsidR="00DB6ED9" w:rsidRPr="00DB6ED9" w:rsidRDefault="00DB6ED9" w:rsidP="00DB6ED9">
            <w:pPr>
              <w:rPr>
                <w:sz w:val="32"/>
                <w:szCs w:val="32"/>
              </w:rPr>
            </w:pPr>
          </w:p>
        </w:tc>
        <w:tc>
          <w:tcPr>
            <w:tcW w:w="0" w:type="auto"/>
            <w:vAlign w:val="center"/>
            <w:hideMark/>
          </w:tcPr>
          <w:p w14:paraId="6B91EB69" w14:textId="77777777" w:rsidR="00DB6ED9" w:rsidRPr="00DB6ED9" w:rsidRDefault="00DB6ED9" w:rsidP="00DB6ED9">
            <w:pPr>
              <w:rPr>
                <w:sz w:val="32"/>
                <w:szCs w:val="32"/>
              </w:rPr>
            </w:pPr>
          </w:p>
        </w:tc>
      </w:tr>
      <w:tr w:rsidR="00DB6ED9" w:rsidRPr="00DB6ED9" w14:paraId="39508157" w14:textId="77777777">
        <w:trPr>
          <w:tblCellSpacing w:w="15" w:type="dxa"/>
        </w:trPr>
        <w:tc>
          <w:tcPr>
            <w:tcW w:w="0" w:type="auto"/>
            <w:vAlign w:val="center"/>
            <w:hideMark/>
          </w:tcPr>
          <w:p w14:paraId="38757147" w14:textId="77777777" w:rsidR="00DB6ED9" w:rsidRPr="00DB6ED9" w:rsidRDefault="00DB6ED9" w:rsidP="00DB6ED9">
            <w:pPr>
              <w:rPr>
                <w:sz w:val="32"/>
                <w:szCs w:val="32"/>
              </w:rPr>
            </w:pPr>
            <w:r w:rsidRPr="00DB6ED9">
              <w:rPr>
                <w:sz w:val="32"/>
                <w:szCs w:val="32"/>
              </w:rPr>
              <w:t>P19</w:t>
            </w:r>
          </w:p>
        </w:tc>
        <w:tc>
          <w:tcPr>
            <w:tcW w:w="0" w:type="auto"/>
            <w:vAlign w:val="center"/>
            <w:hideMark/>
          </w:tcPr>
          <w:p w14:paraId="0C8777D4" w14:textId="77777777" w:rsidR="00DB6ED9" w:rsidRPr="00DB6ED9" w:rsidRDefault="00DB6ED9" w:rsidP="00DB6ED9">
            <w:pPr>
              <w:rPr>
                <w:sz w:val="32"/>
                <w:szCs w:val="32"/>
              </w:rPr>
            </w:pPr>
            <w:r w:rsidRPr="00DB6ED9">
              <w:rPr>
                <w:sz w:val="32"/>
                <w:szCs w:val="32"/>
              </w:rPr>
              <w:t>Drillthrough</w:t>
            </w:r>
          </w:p>
        </w:tc>
        <w:tc>
          <w:tcPr>
            <w:tcW w:w="0" w:type="auto"/>
            <w:vAlign w:val="center"/>
            <w:hideMark/>
          </w:tcPr>
          <w:p w14:paraId="440CBAFC" w14:textId="77777777" w:rsidR="00DB6ED9" w:rsidRPr="00DB6ED9" w:rsidRDefault="00DB6ED9" w:rsidP="00DB6ED9">
            <w:pPr>
              <w:rPr>
                <w:sz w:val="32"/>
                <w:szCs w:val="32"/>
              </w:rPr>
            </w:pPr>
            <w:r w:rsidRPr="00DB6ED9">
              <w:rPr>
                <w:sz w:val="32"/>
                <w:szCs w:val="32"/>
              </w:rPr>
              <w:t>Correct Employee</w:t>
            </w:r>
          </w:p>
        </w:tc>
        <w:tc>
          <w:tcPr>
            <w:tcW w:w="0" w:type="auto"/>
            <w:vAlign w:val="center"/>
            <w:hideMark/>
          </w:tcPr>
          <w:p w14:paraId="376E2D83" w14:textId="77777777" w:rsidR="00DB6ED9" w:rsidRPr="00DB6ED9" w:rsidRDefault="00DB6ED9" w:rsidP="00DB6ED9">
            <w:pPr>
              <w:rPr>
                <w:sz w:val="32"/>
                <w:szCs w:val="32"/>
              </w:rPr>
            </w:pPr>
          </w:p>
        </w:tc>
        <w:tc>
          <w:tcPr>
            <w:tcW w:w="0" w:type="auto"/>
            <w:vAlign w:val="center"/>
            <w:hideMark/>
          </w:tcPr>
          <w:p w14:paraId="18D4DDDF" w14:textId="77777777" w:rsidR="00DB6ED9" w:rsidRPr="00DB6ED9" w:rsidRDefault="00DB6ED9" w:rsidP="00DB6ED9">
            <w:pPr>
              <w:rPr>
                <w:sz w:val="32"/>
                <w:szCs w:val="32"/>
              </w:rPr>
            </w:pPr>
          </w:p>
        </w:tc>
      </w:tr>
      <w:tr w:rsidR="00DB6ED9" w:rsidRPr="00DB6ED9" w14:paraId="45F112A2" w14:textId="77777777">
        <w:trPr>
          <w:tblCellSpacing w:w="15" w:type="dxa"/>
        </w:trPr>
        <w:tc>
          <w:tcPr>
            <w:tcW w:w="0" w:type="auto"/>
            <w:vAlign w:val="center"/>
            <w:hideMark/>
          </w:tcPr>
          <w:p w14:paraId="607EAB77" w14:textId="77777777" w:rsidR="00DB6ED9" w:rsidRPr="00DB6ED9" w:rsidRDefault="00DB6ED9" w:rsidP="00DB6ED9">
            <w:pPr>
              <w:rPr>
                <w:sz w:val="32"/>
                <w:szCs w:val="32"/>
              </w:rPr>
            </w:pPr>
            <w:r w:rsidRPr="00DB6ED9">
              <w:rPr>
                <w:sz w:val="32"/>
                <w:szCs w:val="32"/>
              </w:rPr>
              <w:t>P20</w:t>
            </w:r>
          </w:p>
        </w:tc>
        <w:tc>
          <w:tcPr>
            <w:tcW w:w="0" w:type="auto"/>
            <w:vAlign w:val="center"/>
            <w:hideMark/>
          </w:tcPr>
          <w:p w14:paraId="7684CB4B" w14:textId="77777777" w:rsidR="00DB6ED9" w:rsidRPr="00DB6ED9" w:rsidRDefault="00DB6ED9" w:rsidP="00DB6ED9">
            <w:pPr>
              <w:rPr>
                <w:sz w:val="32"/>
                <w:szCs w:val="32"/>
              </w:rPr>
            </w:pPr>
            <w:r w:rsidRPr="00DB6ED9">
              <w:rPr>
                <w:sz w:val="32"/>
                <w:szCs w:val="32"/>
              </w:rPr>
              <w:t>Back button</w:t>
            </w:r>
          </w:p>
        </w:tc>
        <w:tc>
          <w:tcPr>
            <w:tcW w:w="0" w:type="auto"/>
            <w:vAlign w:val="center"/>
            <w:hideMark/>
          </w:tcPr>
          <w:p w14:paraId="5F77FEFF" w14:textId="77777777" w:rsidR="00DB6ED9" w:rsidRPr="00DB6ED9" w:rsidRDefault="00DB6ED9" w:rsidP="00DB6ED9">
            <w:pPr>
              <w:rPr>
                <w:sz w:val="32"/>
                <w:szCs w:val="32"/>
              </w:rPr>
            </w:pPr>
            <w:r w:rsidRPr="00DB6ED9">
              <w:rPr>
                <w:sz w:val="32"/>
                <w:szCs w:val="32"/>
              </w:rPr>
              <w:t>Returns correctly</w:t>
            </w:r>
          </w:p>
        </w:tc>
        <w:tc>
          <w:tcPr>
            <w:tcW w:w="0" w:type="auto"/>
            <w:vAlign w:val="center"/>
            <w:hideMark/>
          </w:tcPr>
          <w:p w14:paraId="197E5521" w14:textId="77777777" w:rsidR="00DB6ED9" w:rsidRPr="00DB6ED9" w:rsidRDefault="00DB6ED9" w:rsidP="00DB6ED9">
            <w:pPr>
              <w:rPr>
                <w:sz w:val="32"/>
                <w:szCs w:val="32"/>
              </w:rPr>
            </w:pPr>
          </w:p>
        </w:tc>
        <w:tc>
          <w:tcPr>
            <w:tcW w:w="0" w:type="auto"/>
            <w:vAlign w:val="center"/>
            <w:hideMark/>
          </w:tcPr>
          <w:p w14:paraId="1E949A53" w14:textId="77777777" w:rsidR="00DB6ED9" w:rsidRPr="00DB6ED9" w:rsidRDefault="00DB6ED9" w:rsidP="00DB6ED9">
            <w:pPr>
              <w:rPr>
                <w:sz w:val="32"/>
                <w:szCs w:val="32"/>
              </w:rPr>
            </w:pPr>
          </w:p>
        </w:tc>
      </w:tr>
      <w:tr w:rsidR="00DB6ED9" w:rsidRPr="00DB6ED9" w14:paraId="2F57EECB" w14:textId="77777777">
        <w:trPr>
          <w:tblCellSpacing w:w="15" w:type="dxa"/>
        </w:trPr>
        <w:tc>
          <w:tcPr>
            <w:tcW w:w="0" w:type="auto"/>
            <w:vAlign w:val="center"/>
            <w:hideMark/>
          </w:tcPr>
          <w:p w14:paraId="4C649855" w14:textId="77777777" w:rsidR="00DB6ED9" w:rsidRPr="00DB6ED9" w:rsidRDefault="00DB6ED9" w:rsidP="00DB6ED9">
            <w:pPr>
              <w:rPr>
                <w:sz w:val="32"/>
                <w:szCs w:val="32"/>
              </w:rPr>
            </w:pPr>
            <w:r w:rsidRPr="00DB6ED9">
              <w:rPr>
                <w:sz w:val="32"/>
                <w:szCs w:val="32"/>
              </w:rPr>
              <w:t>P21</w:t>
            </w:r>
          </w:p>
        </w:tc>
        <w:tc>
          <w:tcPr>
            <w:tcW w:w="0" w:type="auto"/>
            <w:vAlign w:val="center"/>
            <w:hideMark/>
          </w:tcPr>
          <w:p w14:paraId="4A34D9A8" w14:textId="77777777" w:rsidR="00DB6ED9" w:rsidRPr="00DB6ED9" w:rsidRDefault="00DB6ED9" w:rsidP="00DB6ED9">
            <w:pPr>
              <w:rPr>
                <w:sz w:val="32"/>
                <w:szCs w:val="32"/>
              </w:rPr>
            </w:pPr>
            <w:r w:rsidRPr="00DB6ED9">
              <w:rPr>
                <w:sz w:val="32"/>
                <w:szCs w:val="32"/>
              </w:rPr>
              <w:t>Reset bookmark</w:t>
            </w:r>
          </w:p>
        </w:tc>
        <w:tc>
          <w:tcPr>
            <w:tcW w:w="0" w:type="auto"/>
            <w:vAlign w:val="center"/>
            <w:hideMark/>
          </w:tcPr>
          <w:p w14:paraId="688EE7A2" w14:textId="77777777" w:rsidR="00DB6ED9" w:rsidRPr="00DB6ED9" w:rsidRDefault="00DB6ED9" w:rsidP="00DB6ED9">
            <w:pPr>
              <w:rPr>
                <w:sz w:val="32"/>
                <w:szCs w:val="32"/>
              </w:rPr>
            </w:pPr>
            <w:r w:rsidRPr="00DB6ED9">
              <w:rPr>
                <w:sz w:val="32"/>
                <w:szCs w:val="32"/>
              </w:rPr>
              <w:t>Correct state</w:t>
            </w:r>
          </w:p>
        </w:tc>
        <w:tc>
          <w:tcPr>
            <w:tcW w:w="0" w:type="auto"/>
            <w:vAlign w:val="center"/>
            <w:hideMark/>
          </w:tcPr>
          <w:p w14:paraId="4D591761" w14:textId="77777777" w:rsidR="00DB6ED9" w:rsidRPr="00DB6ED9" w:rsidRDefault="00DB6ED9" w:rsidP="00DB6ED9">
            <w:pPr>
              <w:rPr>
                <w:sz w:val="32"/>
                <w:szCs w:val="32"/>
              </w:rPr>
            </w:pPr>
          </w:p>
        </w:tc>
        <w:tc>
          <w:tcPr>
            <w:tcW w:w="0" w:type="auto"/>
            <w:vAlign w:val="center"/>
            <w:hideMark/>
          </w:tcPr>
          <w:p w14:paraId="6DE2C2CC" w14:textId="77777777" w:rsidR="00DB6ED9" w:rsidRPr="00DB6ED9" w:rsidRDefault="00DB6ED9" w:rsidP="00DB6ED9">
            <w:pPr>
              <w:rPr>
                <w:sz w:val="32"/>
                <w:szCs w:val="32"/>
              </w:rPr>
            </w:pPr>
          </w:p>
        </w:tc>
      </w:tr>
      <w:tr w:rsidR="00DB6ED9" w:rsidRPr="00DB6ED9" w14:paraId="5573C21C" w14:textId="77777777">
        <w:trPr>
          <w:tblCellSpacing w:w="15" w:type="dxa"/>
        </w:trPr>
        <w:tc>
          <w:tcPr>
            <w:tcW w:w="0" w:type="auto"/>
            <w:vAlign w:val="center"/>
            <w:hideMark/>
          </w:tcPr>
          <w:p w14:paraId="5B709DC3" w14:textId="77777777" w:rsidR="00DB6ED9" w:rsidRPr="00DB6ED9" w:rsidRDefault="00DB6ED9" w:rsidP="00DB6ED9">
            <w:pPr>
              <w:rPr>
                <w:sz w:val="32"/>
                <w:szCs w:val="32"/>
              </w:rPr>
            </w:pPr>
            <w:r w:rsidRPr="00DB6ED9">
              <w:rPr>
                <w:sz w:val="32"/>
                <w:szCs w:val="32"/>
              </w:rPr>
              <w:t>P22</w:t>
            </w:r>
          </w:p>
        </w:tc>
        <w:tc>
          <w:tcPr>
            <w:tcW w:w="0" w:type="auto"/>
            <w:vAlign w:val="center"/>
            <w:hideMark/>
          </w:tcPr>
          <w:p w14:paraId="0A612EA4" w14:textId="77777777" w:rsidR="00DB6ED9" w:rsidRPr="00DB6ED9" w:rsidRDefault="00DB6ED9" w:rsidP="00DB6ED9">
            <w:pPr>
              <w:rPr>
                <w:sz w:val="32"/>
                <w:szCs w:val="32"/>
              </w:rPr>
            </w:pPr>
            <w:r w:rsidRPr="00DB6ED9">
              <w:rPr>
                <w:sz w:val="32"/>
                <w:szCs w:val="32"/>
              </w:rPr>
              <w:t>Tooltip</w:t>
            </w:r>
          </w:p>
        </w:tc>
        <w:tc>
          <w:tcPr>
            <w:tcW w:w="0" w:type="auto"/>
            <w:vAlign w:val="center"/>
            <w:hideMark/>
          </w:tcPr>
          <w:p w14:paraId="4D46F32A" w14:textId="77777777" w:rsidR="00DB6ED9" w:rsidRPr="00DB6ED9" w:rsidRDefault="00DB6ED9" w:rsidP="00DB6ED9">
            <w:pPr>
              <w:rPr>
                <w:sz w:val="32"/>
                <w:szCs w:val="32"/>
              </w:rPr>
            </w:pPr>
            <w:r w:rsidRPr="00DB6ED9">
              <w:rPr>
                <w:sz w:val="32"/>
                <w:szCs w:val="32"/>
              </w:rPr>
              <w:t>Correct context</w:t>
            </w:r>
          </w:p>
        </w:tc>
        <w:tc>
          <w:tcPr>
            <w:tcW w:w="0" w:type="auto"/>
            <w:vAlign w:val="center"/>
            <w:hideMark/>
          </w:tcPr>
          <w:p w14:paraId="35EB64D4" w14:textId="77777777" w:rsidR="00DB6ED9" w:rsidRPr="00DB6ED9" w:rsidRDefault="00DB6ED9" w:rsidP="00DB6ED9">
            <w:pPr>
              <w:rPr>
                <w:sz w:val="32"/>
                <w:szCs w:val="32"/>
              </w:rPr>
            </w:pPr>
          </w:p>
        </w:tc>
        <w:tc>
          <w:tcPr>
            <w:tcW w:w="0" w:type="auto"/>
            <w:vAlign w:val="center"/>
            <w:hideMark/>
          </w:tcPr>
          <w:p w14:paraId="2287F94D" w14:textId="77777777" w:rsidR="00DB6ED9" w:rsidRPr="00DB6ED9" w:rsidRDefault="00DB6ED9" w:rsidP="00DB6ED9">
            <w:pPr>
              <w:rPr>
                <w:sz w:val="32"/>
                <w:szCs w:val="32"/>
              </w:rPr>
            </w:pPr>
          </w:p>
        </w:tc>
      </w:tr>
      <w:tr w:rsidR="00DB6ED9" w:rsidRPr="00DB6ED9" w14:paraId="5ACCC5C2" w14:textId="77777777">
        <w:trPr>
          <w:tblCellSpacing w:w="15" w:type="dxa"/>
        </w:trPr>
        <w:tc>
          <w:tcPr>
            <w:tcW w:w="0" w:type="auto"/>
            <w:vAlign w:val="center"/>
            <w:hideMark/>
          </w:tcPr>
          <w:p w14:paraId="54EA7C6B" w14:textId="77777777" w:rsidR="00DB6ED9" w:rsidRPr="00DB6ED9" w:rsidRDefault="00DB6ED9" w:rsidP="00DB6ED9">
            <w:pPr>
              <w:rPr>
                <w:sz w:val="32"/>
                <w:szCs w:val="32"/>
              </w:rPr>
            </w:pPr>
            <w:r w:rsidRPr="00DB6ED9">
              <w:rPr>
                <w:sz w:val="32"/>
                <w:szCs w:val="32"/>
              </w:rPr>
              <w:t>P23</w:t>
            </w:r>
          </w:p>
        </w:tc>
        <w:tc>
          <w:tcPr>
            <w:tcW w:w="0" w:type="auto"/>
            <w:vAlign w:val="center"/>
            <w:hideMark/>
          </w:tcPr>
          <w:p w14:paraId="42B40351" w14:textId="77777777" w:rsidR="00DB6ED9" w:rsidRPr="00DB6ED9" w:rsidRDefault="00DB6ED9" w:rsidP="00DB6ED9">
            <w:pPr>
              <w:rPr>
                <w:sz w:val="32"/>
                <w:szCs w:val="32"/>
              </w:rPr>
            </w:pPr>
            <w:r w:rsidRPr="00DB6ED9">
              <w:rPr>
                <w:sz w:val="32"/>
                <w:szCs w:val="32"/>
              </w:rPr>
              <w:t>Mobile layout</w:t>
            </w:r>
          </w:p>
        </w:tc>
        <w:tc>
          <w:tcPr>
            <w:tcW w:w="0" w:type="auto"/>
            <w:vAlign w:val="center"/>
            <w:hideMark/>
          </w:tcPr>
          <w:p w14:paraId="0EF00A3A" w14:textId="77777777" w:rsidR="00DB6ED9" w:rsidRPr="00DB6ED9" w:rsidRDefault="00DB6ED9" w:rsidP="00DB6ED9">
            <w:pPr>
              <w:rPr>
                <w:sz w:val="32"/>
                <w:szCs w:val="32"/>
              </w:rPr>
            </w:pPr>
            <w:r w:rsidRPr="00DB6ED9">
              <w:rPr>
                <w:sz w:val="32"/>
                <w:szCs w:val="32"/>
              </w:rPr>
              <w:t>Usable</w:t>
            </w:r>
          </w:p>
        </w:tc>
        <w:tc>
          <w:tcPr>
            <w:tcW w:w="0" w:type="auto"/>
            <w:vAlign w:val="center"/>
            <w:hideMark/>
          </w:tcPr>
          <w:p w14:paraId="29C517B5" w14:textId="77777777" w:rsidR="00DB6ED9" w:rsidRPr="00DB6ED9" w:rsidRDefault="00DB6ED9" w:rsidP="00DB6ED9">
            <w:pPr>
              <w:rPr>
                <w:sz w:val="32"/>
                <w:szCs w:val="32"/>
              </w:rPr>
            </w:pPr>
          </w:p>
        </w:tc>
        <w:tc>
          <w:tcPr>
            <w:tcW w:w="0" w:type="auto"/>
            <w:vAlign w:val="center"/>
            <w:hideMark/>
          </w:tcPr>
          <w:p w14:paraId="092B3CEB" w14:textId="77777777" w:rsidR="00DB6ED9" w:rsidRPr="00DB6ED9" w:rsidRDefault="00DB6ED9" w:rsidP="00DB6ED9">
            <w:pPr>
              <w:rPr>
                <w:sz w:val="32"/>
                <w:szCs w:val="32"/>
              </w:rPr>
            </w:pPr>
          </w:p>
        </w:tc>
      </w:tr>
      <w:tr w:rsidR="00DB6ED9" w:rsidRPr="00DB6ED9" w14:paraId="764551EA" w14:textId="77777777">
        <w:trPr>
          <w:tblCellSpacing w:w="15" w:type="dxa"/>
        </w:trPr>
        <w:tc>
          <w:tcPr>
            <w:tcW w:w="0" w:type="auto"/>
            <w:vAlign w:val="center"/>
            <w:hideMark/>
          </w:tcPr>
          <w:p w14:paraId="7CCB7AC4" w14:textId="77777777" w:rsidR="00DB6ED9" w:rsidRPr="00DB6ED9" w:rsidRDefault="00DB6ED9" w:rsidP="00DB6ED9">
            <w:pPr>
              <w:rPr>
                <w:sz w:val="32"/>
                <w:szCs w:val="32"/>
              </w:rPr>
            </w:pPr>
            <w:r w:rsidRPr="00DB6ED9">
              <w:rPr>
                <w:sz w:val="32"/>
                <w:szCs w:val="32"/>
              </w:rPr>
              <w:t>P24</w:t>
            </w:r>
          </w:p>
        </w:tc>
        <w:tc>
          <w:tcPr>
            <w:tcW w:w="0" w:type="auto"/>
            <w:vAlign w:val="center"/>
            <w:hideMark/>
          </w:tcPr>
          <w:p w14:paraId="2531A27F" w14:textId="77777777" w:rsidR="00DB6ED9" w:rsidRPr="00DB6ED9" w:rsidRDefault="00DB6ED9" w:rsidP="00DB6ED9">
            <w:pPr>
              <w:rPr>
                <w:sz w:val="32"/>
                <w:szCs w:val="32"/>
              </w:rPr>
            </w:pPr>
            <w:r w:rsidRPr="00DB6ED9">
              <w:rPr>
                <w:sz w:val="32"/>
                <w:szCs w:val="32"/>
              </w:rPr>
              <w:t>Accessibility</w:t>
            </w:r>
          </w:p>
        </w:tc>
        <w:tc>
          <w:tcPr>
            <w:tcW w:w="0" w:type="auto"/>
            <w:vAlign w:val="center"/>
            <w:hideMark/>
          </w:tcPr>
          <w:p w14:paraId="7C33AE30" w14:textId="77777777" w:rsidR="00DB6ED9" w:rsidRPr="00DB6ED9" w:rsidRDefault="00DB6ED9" w:rsidP="00DB6ED9">
            <w:pPr>
              <w:rPr>
                <w:sz w:val="32"/>
                <w:szCs w:val="32"/>
              </w:rPr>
            </w:pPr>
            <w:r w:rsidRPr="00DB6ED9">
              <w:rPr>
                <w:sz w:val="32"/>
                <w:szCs w:val="32"/>
              </w:rPr>
              <w:t>Reviewed</w:t>
            </w:r>
          </w:p>
        </w:tc>
        <w:tc>
          <w:tcPr>
            <w:tcW w:w="0" w:type="auto"/>
            <w:vAlign w:val="center"/>
            <w:hideMark/>
          </w:tcPr>
          <w:p w14:paraId="65AE4F49" w14:textId="77777777" w:rsidR="00DB6ED9" w:rsidRPr="00DB6ED9" w:rsidRDefault="00DB6ED9" w:rsidP="00DB6ED9">
            <w:pPr>
              <w:rPr>
                <w:sz w:val="32"/>
                <w:szCs w:val="32"/>
              </w:rPr>
            </w:pPr>
          </w:p>
        </w:tc>
        <w:tc>
          <w:tcPr>
            <w:tcW w:w="0" w:type="auto"/>
            <w:vAlign w:val="center"/>
            <w:hideMark/>
          </w:tcPr>
          <w:p w14:paraId="6B249A6E" w14:textId="77777777" w:rsidR="00DB6ED9" w:rsidRPr="00DB6ED9" w:rsidRDefault="00DB6ED9" w:rsidP="00DB6ED9">
            <w:pPr>
              <w:rPr>
                <w:sz w:val="32"/>
                <w:szCs w:val="32"/>
              </w:rPr>
            </w:pPr>
          </w:p>
        </w:tc>
      </w:tr>
      <w:tr w:rsidR="00DB6ED9" w:rsidRPr="00DB6ED9" w14:paraId="2BCD4D4D" w14:textId="77777777">
        <w:trPr>
          <w:tblCellSpacing w:w="15" w:type="dxa"/>
        </w:trPr>
        <w:tc>
          <w:tcPr>
            <w:tcW w:w="0" w:type="auto"/>
            <w:vAlign w:val="center"/>
            <w:hideMark/>
          </w:tcPr>
          <w:p w14:paraId="5C6463D5" w14:textId="77777777" w:rsidR="00DB6ED9" w:rsidRPr="00DB6ED9" w:rsidRDefault="00DB6ED9" w:rsidP="00DB6ED9">
            <w:pPr>
              <w:rPr>
                <w:sz w:val="32"/>
                <w:szCs w:val="32"/>
              </w:rPr>
            </w:pPr>
            <w:r w:rsidRPr="00DB6ED9">
              <w:rPr>
                <w:sz w:val="32"/>
                <w:szCs w:val="32"/>
              </w:rPr>
              <w:t>P25</w:t>
            </w:r>
          </w:p>
        </w:tc>
        <w:tc>
          <w:tcPr>
            <w:tcW w:w="0" w:type="auto"/>
            <w:vAlign w:val="center"/>
            <w:hideMark/>
          </w:tcPr>
          <w:p w14:paraId="1256DCE4" w14:textId="77777777" w:rsidR="00DB6ED9" w:rsidRPr="00DB6ED9" w:rsidRDefault="00DB6ED9" w:rsidP="00DB6ED9">
            <w:pPr>
              <w:rPr>
                <w:sz w:val="32"/>
                <w:szCs w:val="32"/>
              </w:rPr>
            </w:pPr>
            <w:r w:rsidRPr="00DB6ED9">
              <w:rPr>
                <w:sz w:val="32"/>
                <w:szCs w:val="32"/>
              </w:rPr>
              <w:t>Publish</w:t>
            </w:r>
          </w:p>
        </w:tc>
        <w:tc>
          <w:tcPr>
            <w:tcW w:w="0" w:type="auto"/>
            <w:vAlign w:val="center"/>
            <w:hideMark/>
          </w:tcPr>
          <w:p w14:paraId="2964C9A2" w14:textId="77777777" w:rsidR="00DB6ED9" w:rsidRPr="00DB6ED9" w:rsidRDefault="00DB6ED9" w:rsidP="00DB6ED9">
            <w:pPr>
              <w:rPr>
                <w:sz w:val="32"/>
                <w:szCs w:val="32"/>
              </w:rPr>
            </w:pPr>
            <w:r w:rsidRPr="00DB6ED9">
              <w:rPr>
                <w:sz w:val="32"/>
                <w:szCs w:val="32"/>
              </w:rPr>
              <w:t>Successful</w:t>
            </w:r>
          </w:p>
        </w:tc>
        <w:tc>
          <w:tcPr>
            <w:tcW w:w="0" w:type="auto"/>
            <w:vAlign w:val="center"/>
            <w:hideMark/>
          </w:tcPr>
          <w:p w14:paraId="1A98052D" w14:textId="77777777" w:rsidR="00DB6ED9" w:rsidRPr="00DB6ED9" w:rsidRDefault="00DB6ED9" w:rsidP="00DB6ED9">
            <w:pPr>
              <w:rPr>
                <w:sz w:val="32"/>
                <w:szCs w:val="32"/>
              </w:rPr>
            </w:pPr>
          </w:p>
        </w:tc>
        <w:tc>
          <w:tcPr>
            <w:tcW w:w="0" w:type="auto"/>
            <w:vAlign w:val="center"/>
            <w:hideMark/>
          </w:tcPr>
          <w:p w14:paraId="550B4119" w14:textId="77777777" w:rsidR="00DB6ED9" w:rsidRPr="00DB6ED9" w:rsidRDefault="00DB6ED9" w:rsidP="00DB6ED9">
            <w:pPr>
              <w:rPr>
                <w:sz w:val="32"/>
                <w:szCs w:val="32"/>
              </w:rPr>
            </w:pPr>
          </w:p>
        </w:tc>
      </w:tr>
      <w:tr w:rsidR="00DB6ED9" w:rsidRPr="00DB6ED9" w14:paraId="3525F694" w14:textId="77777777">
        <w:trPr>
          <w:tblCellSpacing w:w="15" w:type="dxa"/>
        </w:trPr>
        <w:tc>
          <w:tcPr>
            <w:tcW w:w="0" w:type="auto"/>
            <w:vAlign w:val="center"/>
            <w:hideMark/>
          </w:tcPr>
          <w:p w14:paraId="7E1B480E" w14:textId="77777777" w:rsidR="00DB6ED9" w:rsidRPr="00DB6ED9" w:rsidRDefault="00DB6ED9" w:rsidP="00DB6ED9">
            <w:pPr>
              <w:rPr>
                <w:sz w:val="32"/>
                <w:szCs w:val="32"/>
              </w:rPr>
            </w:pPr>
            <w:r w:rsidRPr="00DB6ED9">
              <w:rPr>
                <w:sz w:val="32"/>
                <w:szCs w:val="32"/>
              </w:rPr>
              <w:t>P26</w:t>
            </w:r>
          </w:p>
        </w:tc>
        <w:tc>
          <w:tcPr>
            <w:tcW w:w="0" w:type="auto"/>
            <w:vAlign w:val="center"/>
            <w:hideMark/>
          </w:tcPr>
          <w:p w14:paraId="77A82D0E" w14:textId="77777777" w:rsidR="00DB6ED9" w:rsidRPr="00DB6ED9" w:rsidRDefault="00DB6ED9" w:rsidP="00DB6ED9">
            <w:pPr>
              <w:rPr>
                <w:sz w:val="32"/>
                <w:szCs w:val="32"/>
              </w:rPr>
            </w:pPr>
            <w:r w:rsidRPr="00DB6ED9">
              <w:rPr>
                <w:sz w:val="32"/>
                <w:szCs w:val="32"/>
              </w:rPr>
              <w:t>Service report</w:t>
            </w:r>
          </w:p>
        </w:tc>
        <w:tc>
          <w:tcPr>
            <w:tcW w:w="0" w:type="auto"/>
            <w:vAlign w:val="center"/>
            <w:hideMark/>
          </w:tcPr>
          <w:p w14:paraId="09D5688D" w14:textId="77777777" w:rsidR="00DB6ED9" w:rsidRPr="00DB6ED9" w:rsidRDefault="00DB6ED9" w:rsidP="00DB6ED9">
            <w:pPr>
              <w:rPr>
                <w:sz w:val="32"/>
                <w:szCs w:val="32"/>
              </w:rPr>
            </w:pPr>
            <w:r w:rsidRPr="00DB6ED9">
              <w:rPr>
                <w:sz w:val="32"/>
                <w:szCs w:val="32"/>
              </w:rPr>
              <w:t>Works</w:t>
            </w:r>
          </w:p>
        </w:tc>
        <w:tc>
          <w:tcPr>
            <w:tcW w:w="0" w:type="auto"/>
            <w:vAlign w:val="center"/>
            <w:hideMark/>
          </w:tcPr>
          <w:p w14:paraId="5B18A371" w14:textId="77777777" w:rsidR="00DB6ED9" w:rsidRPr="00DB6ED9" w:rsidRDefault="00DB6ED9" w:rsidP="00DB6ED9">
            <w:pPr>
              <w:rPr>
                <w:sz w:val="32"/>
                <w:szCs w:val="32"/>
              </w:rPr>
            </w:pPr>
          </w:p>
        </w:tc>
        <w:tc>
          <w:tcPr>
            <w:tcW w:w="0" w:type="auto"/>
            <w:vAlign w:val="center"/>
            <w:hideMark/>
          </w:tcPr>
          <w:p w14:paraId="5B43050F" w14:textId="77777777" w:rsidR="00DB6ED9" w:rsidRPr="00DB6ED9" w:rsidRDefault="00DB6ED9" w:rsidP="00DB6ED9">
            <w:pPr>
              <w:rPr>
                <w:sz w:val="32"/>
                <w:szCs w:val="32"/>
              </w:rPr>
            </w:pPr>
          </w:p>
        </w:tc>
      </w:tr>
      <w:tr w:rsidR="00DB6ED9" w:rsidRPr="00DB6ED9" w14:paraId="34A022CE" w14:textId="77777777">
        <w:trPr>
          <w:tblCellSpacing w:w="15" w:type="dxa"/>
        </w:trPr>
        <w:tc>
          <w:tcPr>
            <w:tcW w:w="0" w:type="auto"/>
            <w:vAlign w:val="center"/>
            <w:hideMark/>
          </w:tcPr>
          <w:p w14:paraId="0C715559" w14:textId="77777777" w:rsidR="00DB6ED9" w:rsidRPr="00DB6ED9" w:rsidRDefault="00DB6ED9" w:rsidP="00DB6ED9">
            <w:pPr>
              <w:rPr>
                <w:sz w:val="32"/>
                <w:szCs w:val="32"/>
              </w:rPr>
            </w:pPr>
            <w:r w:rsidRPr="00DB6ED9">
              <w:rPr>
                <w:sz w:val="32"/>
                <w:szCs w:val="32"/>
              </w:rPr>
              <w:t>P27</w:t>
            </w:r>
          </w:p>
        </w:tc>
        <w:tc>
          <w:tcPr>
            <w:tcW w:w="0" w:type="auto"/>
            <w:vAlign w:val="center"/>
            <w:hideMark/>
          </w:tcPr>
          <w:p w14:paraId="72E3F90B" w14:textId="77777777" w:rsidR="00DB6ED9" w:rsidRPr="00DB6ED9" w:rsidRDefault="00DB6ED9" w:rsidP="00DB6ED9">
            <w:pPr>
              <w:rPr>
                <w:sz w:val="32"/>
                <w:szCs w:val="32"/>
              </w:rPr>
            </w:pPr>
            <w:r w:rsidRPr="00DB6ED9">
              <w:rPr>
                <w:sz w:val="32"/>
                <w:szCs w:val="32"/>
              </w:rPr>
              <w:t>Refresh</w:t>
            </w:r>
          </w:p>
        </w:tc>
        <w:tc>
          <w:tcPr>
            <w:tcW w:w="0" w:type="auto"/>
            <w:vAlign w:val="center"/>
            <w:hideMark/>
          </w:tcPr>
          <w:p w14:paraId="2ED6004D" w14:textId="77777777" w:rsidR="00DB6ED9" w:rsidRPr="00DB6ED9" w:rsidRDefault="00DB6ED9" w:rsidP="00DB6ED9">
            <w:pPr>
              <w:rPr>
                <w:sz w:val="32"/>
                <w:szCs w:val="32"/>
              </w:rPr>
            </w:pPr>
            <w:r w:rsidRPr="00DB6ED9">
              <w:rPr>
                <w:sz w:val="32"/>
                <w:szCs w:val="32"/>
              </w:rPr>
              <w:t>Successful</w:t>
            </w:r>
          </w:p>
        </w:tc>
        <w:tc>
          <w:tcPr>
            <w:tcW w:w="0" w:type="auto"/>
            <w:vAlign w:val="center"/>
            <w:hideMark/>
          </w:tcPr>
          <w:p w14:paraId="62D653A0" w14:textId="77777777" w:rsidR="00DB6ED9" w:rsidRPr="00DB6ED9" w:rsidRDefault="00DB6ED9" w:rsidP="00DB6ED9">
            <w:pPr>
              <w:rPr>
                <w:sz w:val="32"/>
                <w:szCs w:val="32"/>
              </w:rPr>
            </w:pPr>
          </w:p>
        </w:tc>
        <w:tc>
          <w:tcPr>
            <w:tcW w:w="0" w:type="auto"/>
            <w:vAlign w:val="center"/>
            <w:hideMark/>
          </w:tcPr>
          <w:p w14:paraId="5353102B" w14:textId="77777777" w:rsidR="00DB6ED9" w:rsidRPr="00DB6ED9" w:rsidRDefault="00DB6ED9" w:rsidP="00DB6ED9">
            <w:pPr>
              <w:rPr>
                <w:sz w:val="32"/>
                <w:szCs w:val="32"/>
              </w:rPr>
            </w:pPr>
          </w:p>
        </w:tc>
      </w:tr>
      <w:tr w:rsidR="00DB6ED9" w:rsidRPr="00DB6ED9" w14:paraId="5351761C" w14:textId="77777777">
        <w:trPr>
          <w:tblCellSpacing w:w="15" w:type="dxa"/>
        </w:trPr>
        <w:tc>
          <w:tcPr>
            <w:tcW w:w="0" w:type="auto"/>
            <w:vAlign w:val="center"/>
            <w:hideMark/>
          </w:tcPr>
          <w:p w14:paraId="7E6402DD" w14:textId="77777777" w:rsidR="00DB6ED9" w:rsidRPr="00DB6ED9" w:rsidRDefault="00DB6ED9" w:rsidP="00DB6ED9">
            <w:pPr>
              <w:rPr>
                <w:sz w:val="32"/>
                <w:szCs w:val="32"/>
              </w:rPr>
            </w:pPr>
            <w:r w:rsidRPr="00DB6ED9">
              <w:rPr>
                <w:sz w:val="32"/>
                <w:szCs w:val="32"/>
              </w:rPr>
              <w:t>P28</w:t>
            </w:r>
          </w:p>
        </w:tc>
        <w:tc>
          <w:tcPr>
            <w:tcW w:w="0" w:type="auto"/>
            <w:vAlign w:val="center"/>
            <w:hideMark/>
          </w:tcPr>
          <w:p w14:paraId="5DCEC3CE" w14:textId="77777777" w:rsidR="00DB6ED9" w:rsidRPr="00DB6ED9" w:rsidRDefault="00DB6ED9" w:rsidP="00DB6ED9">
            <w:pPr>
              <w:rPr>
                <w:sz w:val="32"/>
                <w:szCs w:val="32"/>
              </w:rPr>
            </w:pPr>
            <w:r w:rsidRPr="00DB6ED9">
              <w:rPr>
                <w:sz w:val="32"/>
                <w:szCs w:val="32"/>
              </w:rPr>
              <w:t>Refresh history</w:t>
            </w:r>
          </w:p>
        </w:tc>
        <w:tc>
          <w:tcPr>
            <w:tcW w:w="0" w:type="auto"/>
            <w:vAlign w:val="center"/>
            <w:hideMark/>
          </w:tcPr>
          <w:p w14:paraId="603AA8D9" w14:textId="77777777" w:rsidR="00DB6ED9" w:rsidRPr="00DB6ED9" w:rsidRDefault="00DB6ED9" w:rsidP="00DB6ED9">
            <w:pPr>
              <w:rPr>
                <w:sz w:val="32"/>
                <w:szCs w:val="32"/>
              </w:rPr>
            </w:pPr>
            <w:r w:rsidRPr="00DB6ED9">
              <w:rPr>
                <w:sz w:val="32"/>
                <w:szCs w:val="32"/>
              </w:rPr>
              <w:t>Visible</w:t>
            </w:r>
          </w:p>
        </w:tc>
        <w:tc>
          <w:tcPr>
            <w:tcW w:w="0" w:type="auto"/>
            <w:vAlign w:val="center"/>
            <w:hideMark/>
          </w:tcPr>
          <w:p w14:paraId="456C8611" w14:textId="77777777" w:rsidR="00DB6ED9" w:rsidRPr="00DB6ED9" w:rsidRDefault="00DB6ED9" w:rsidP="00DB6ED9">
            <w:pPr>
              <w:rPr>
                <w:sz w:val="32"/>
                <w:szCs w:val="32"/>
              </w:rPr>
            </w:pPr>
          </w:p>
        </w:tc>
        <w:tc>
          <w:tcPr>
            <w:tcW w:w="0" w:type="auto"/>
            <w:vAlign w:val="center"/>
            <w:hideMark/>
          </w:tcPr>
          <w:p w14:paraId="6F600FF7" w14:textId="77777777" w:rsidR="00DB6ED9" w:rsidRPr="00DB6ED9" w:rsidRDefault="00DB6ED9" w:rsidP="00DB6ED9">
            <w:pPr>
              <w:rPr>
                <w:sz w:val="32"/>
                <w:szCs w:val="32"/>
              </w:rPr>
            </w:pPr>
          </w:p>
        </w:tc>
      </w:tr>
      <w:tr w:rsidR="00DB6ED9" w:rsidRPr="00DB6ED9" w14:paraId="7A49344A" w14:textId="77777777">
        <w:trPr>
          <w:tblCellSpacing w:w="15" w:type="dxa"/>
        </w:trPr>
        <w:tc>
          <w:tcPr>
            <w:tcW w:w="0" w:type="auto"/>
            <w:vAlign w:val="center"/>
            <w:hideMark/>
          </w:tcPr>
          <w:p w14:paraId="772CE1EA" w14:textId="77777777" w:rsidR="00DB6ED9" w:rsidRPr="00DB6ED9" w:rsidRDefault="00DB6ED9" w:rsidP="00DB6ED9">
            <w:pPr>
              <w:rPr>
                <w:sz w:val="32"/>
                <w:szCs w:val="32"/>
              </w:rPr>
            </w:pPr>
            <w:r w:rsidRPr="00DB6ED9">
              <w:rPr>
                <w:sz w:val="32"/>
                <w:szCs w:val="32"/>
              </w:rPr>
              <w:t>P29</w:t>
            </w:r>
          </w:p>
        </w:tc>
        <w:tc>
          <w:tcPr>
            <w:tcW w:w="0" w:type="auto"/>
            <w:vAlign w:val="center"/>
            <w:hideMark/>
          </w:tcPr>
          <w:p w14:paraId="0FE3D4BB" w14:textId="77777777" w:rsidR="00DB6ED9" w:rsidRPr="00DB6ED9" w:rsidRDefault="00DB6ED9" w:rsidP="00DB6ED9">
            <w:pPr>
              <w:rPr>
                <w:sz w:val="32"/>
                <w:szCs w:val="32"/>
              </w:rPr>
            </w:pPr>
            <w:r w:rsidRPr="00DB6ED9">
              <w:rPr>
                <w:sz w:val="32"/>
                <w:szCs w:val="32"/>
              </w:rPr>
              <w:t>Workspace access</w:t>
            </w:r>
          </w:p>
        </w:tc>
        <w:tc>
          <w:tcPr>
            <w:tcW w:w="0" w:type="auto"/>
            <w:vAlign w:val="center"/>
            <w:hideMark/>
          </w:tcPr>
          <w:p w14:paraId="3264D430" w14:textId="77777777" w:rsidR="00DB6ED9" w:rsidRPr="00DB6ED9" w:rsidRDefault="00DB6ED9" w:rsidP="00DB6ED9">
            <w:pPr>
              <w:rPr>
                <w:sz w:val="32"/>
                <w:szCs w:val="32"/>
              </w:rPr>
            </w:pPr>
            <w:r w:rsidRPr="00DB6ED9">
              <w:rPr>
                <w:sz w:val="32"/>
                <w:szCs w:val="32"/>
              </w:rPr>
              <w:t>Correct</w:t>
            </w:r>
          </w:p>
        </w:tc>
        <w:tc>
          <w:tcPr>
            <w:tcW w:w="0" w:type="auto"/>
            <w:vAlign w:val="center"/>
            <w:hideMark/>
          </w:tcPr>
          <w:p w14:paraId="612D0F80" w14:textId="77777777" w:rsidR="00DB6ED9" w:rsidRPr="00DB6ED9" w:rsidRDefault="00DB6ED9" w:rsidP="00DB6ED9">
            <w:pPr>
              <w:rPr>
                <w:sz w:val="32"/>
                <w:szCs w:val="32"/>
              </w:rPr>
            </w:pPr>
          </w:p>
        </w:tc>
        <w:tc>
          <w:tcPr>
            <w:tcW w:w="0" w:type="auto"/>
            <w:vAlign w:val="center"/>
            <w:hideMark/>
          </w:tcPr>
          <w:p w14:paraId="18B88814" w14:textId="77777777" w:rsidR="00DB6ED9" w:rsidRPr="00DB6ED9" w:rsidRDefault="00DB6ED9" w:rsidP="00DB6ED9">
            <w:pPr>
              <w:rPr>
                <w:sz w:val="32"/>
                <w:szCs w:val="32"/>
              </w:rPr>
            </w:pPr>
          </w:p>
        </w:tc>
      </w:tr>
      <w:tr w:rsidR="00DB6ED9" w:rsidRPr="00DB6ED9" w14:paraId="48ABD0D7" w14:textId="77777777">
        <w:trPr>
          <w:tblCellSpacing w:w="15" w:type="dxa"/>
        </w:trPr>
        <w:tc>
          <w:tcPr>
            <w:tcW w:w="0" w:type="auto"/>
            <w:vAlign w:val="center"/>
            <w:hideMark/>
          </w:tcPr>
          <w:p w14:paraId="6567F098" w14:textId="77777777" w:rsidR="00DB6ED9" w:rsidRPr="00DB6ED9" w:rsidRDefault="00DB6ED9" w:rsidP="00DB6ED9">
            <w:pPr>
              <w:rPr>
                <w:sz w:val="32"/>
                <w:szCs w:val="32"/>
              </w:rPr>
            </w:pPr>
            <w:r w:rsidRPr="00DB6ED9">
              <w:rPr>
                <w:sz w:val="32"/>
                <w:szCs w:val="32"/>
              </w:rPr>
              <w:t>P30</w:t>
            </w:r>
          </w:p>
        </w:tc>
        <w:tc>
          <w:tcPr>
            <w:tcW w:w="0" w:type="auto"/>
            <w:vAlign w:val="center"/>
            <w:hideMark/>
          </w:tcPr>
          <w:p w14:paraId="5F85DED8" w14:textId="77777777" w:rsidR="00DB6ED9" w:rsidRPr="00DB6ED9" w:rsidRDefault="00DB6ED9" w:rsidP="00DB6ED9">
            <w:pPr>
              <w:rPr>
                <w:sz w:val="32"/>
                <w:szCs w:val="32"/>
              </w:rPr>
            </w:pPr>
            <w:r w:rsidRPr="00DB6ED9">
              <w:rPr>
                <w:sz w:val="32"/>
                <w:szCs w:val="32"/>
              </w:rPr>
              <w:t>Data validation</w:t>
            </w:r>
          </w:p>
        </w:tc>
        <w:tc>
          <w:tcPr>
            <w:tcW w:w="0" w:type="auto"/>
            <w:vAlign w:val="center"/>
            <w:hideMark/>
          </w:tcPr>
          <w:p w14:paraId="2DC2E654" w14:textId="77777777" w:rsidR="00DB6ED9" w:rsidRPr="00DB6ED9" w:rsidRDefault="00DB6ED9" w:rsidP="00DB6ED9">
            <w:pPr>
              <w:rPr>
                <w:sz w:val="32"/>
                <w:szCs w:val="32"/>
              </w:rPr>
            </w:pPr>
            <w:r w:rsidRPr="00DB6ED9">
              <w:rPr>
                <w:sz w:val="32"/>
                <w:szCs w:val="32"/>
              </w:rPr>
              <w:t>Matches detail</w:t>
            </w:r>
          </w:p>
        </w:tc>
        <w:tc>
          <w:tcPr>
            <w:tcW w:w="0" w:type="auto"/>
            <w:vAlign w:val="center"/>
            <w:hideMark/>
          </w:tcPr>
          <w:p w14:paraId="290AE089" w14:textId="77777777" w:rsidR="00DB6ED9" w:rsidRPr="00DB6ED9" w:rsidRDefault="00DB6ED9" w:rsidP="00DB6ED9">
            <w:pPr>
              <w:rPr>
                <w:sz w:val="32"/>
                <w:szCs w:val="32"/>
              </w:rPr>
            </w:pPr>
          </w:p>
        </w:tc>
        <w:tc>
          <w:tcPr>
            <w:tcW w:w="0" w:type="auto"/>
            <w:vAlign w:val="center"/>
            <w:hideMark/>
          </w:tcPr>
          <w:p w14:paraId="2154AE34" w14:textId="77777777" w:rsidR="00DB6ED9" w:rsidRPr="00DB6ED9" w:rsidRDefault="00DB6ED9" w:rsidP="00DB6ED9">
            <w:pPr>
              <w:rPr>
                <w:sz w:val="32"/>
                <w:szCs w:val="32"/>
              </w:rPr>
            </w:pPr>
          </w:p>
        </w:tc>
      </w:tr>
    </w:tbl>
    <w:p w14:paraId="02779AAE" w14:textId="77777777" w:rsidR="00DB6ED9" w:rsidRPr="00DB6ED9" w:rsidRDefault="00000000" w:rsidP="00DB6ED9">
      <w:pPr>
        <w:rPr>
          <w:sz w:val="32"/>
          <w:szCs w:val="32"/>
        </w:rPr>
      </w:pPr>
      <w:r>
        <w:rPr>
          <w:sz w:val="32"/>
          <w:szCs w:val="32"/>
        </w:rPr>
        <w:pict w14:anchorId="419E999C">
          <v:rect id="_x0000_i1314" style="width:0;height:1.5pt" o:hralign="center" o:hrstd="t" o:hr="t" fillcolor="#a0a0a0" stroked="f"/>
        </w:pict>
      </w:r>
    </w:p>
    <w:p w14:paraId="4175BF21" w14:textId="77777777" w:rsidR="00DB6ED9" w:rsidRPr="00DB6ED9" w:rsidRDefault="00DB6ED9" w:rsidP="00DB6ED9">
      <w:pPr>
        <w:rPr>
          <w:b/>
          <w:bCs/>
          <w:sz w:val="32"/>
          <w:szCs w:val="32"/>
        </w:rPr>
      </w:pPr>
      <w:r w:rsidRPr="00DB6ED9">
        <w:rPr>
          <w:b/>
          <w:bCs/>
          <w:sz w:val="32"/>
          <w:szCs w:val="32"/>
        </w:rPr>
        <w:t>PART CU — COMMON ERROR 1</w:t>
      </w:r>
    </w:p>
    <w:p w14:paraId="5D323E7D" w14:textId="77777777" w:rsidR="00DB6ED9" w:rsidRPr="00DB6ED9" w:rsidRDefault="00DB6ED9" w:rsidP="00DB6ED9">
      <w:pPr>
        <w:rPr>
          <w:b/>
          <w:bCs/>
          <w:sz w:val="32"/>
          <w:szCs w:val="32"/>
        </w:rPr>
      </w:pPr>
      <w:r w:rsidRPr="00DB6ED9">
        <w:rPr>
          <w:b/>
          <w:bCs/>
          <w:sz w:val="32"/>
          <w:szCs w:val="32"/>
        </w:rPr>
        <w:t>290. Navigation Doesn't Work in Desktop</w:t>
      </w:r>
    </w:p>
    <w:p w14:paraId="6B9428A9" w14:textId="77777777" w:rsidR="00DB6ED9" w:rsidRPr="00DB6ED9" w:rsidRDefault="00DB6ED9" w:rsidP="00DB6ED9">
      <w:pPr>
        <w:rPr>
          <w:sz w:val="32"/>
          <w:szCs w:val="32"/>
        </w:rPr>
      </w:pPr>
      <w:r w:rsidRPr="00DB6ED9">
        <w:rPr>
          <w:sz w:val="32"/>
          <w:szCs w:val="32"/>
        </w:rPr>
        <w:t>Remember:</w:t>
      </w:r>
    </w:p>
    <w:p w14:paraId="2DE8C0C6" w14:textId="77777777" w:rsidR="00DB6ED9" w:rsidRPr="00DB6ED9" w:rsidRDefault="00DB6ED9" w:rsidP="00DB6ED9">
      <w:pPr>
        <w:rPr>
          <w:sz w:val="32"/>
          <w:szCs w:val="32"/>
        </w:rPr>
      </w:pPr>
      <w:r w:rsidRPr="00DB6ED9">
        <w:rPr>
          <w:sz w:val="32"/>
          <w:szCs w:val="32"/>
        </w:rPr>
        <w:t>In editing mode, certain navigation interactions may require:</w:t>
      </w:r>
    </w:p>
    <w:p w14:paraId="55383CA0" w14:textId="77777777" w:rsidR="00DB6ED9" w:rsidRPr="00DB6ED9" w:rsidRDefault="00DB6ED9" w:rsidP="00DB6ED9">
      <w:pPr>
        <w:rPr>
          <w:b/>
          <w:bCs/>
          <w:sz w:val="32"/>
          <w:szCs w:val="32"/>
        </w:rPr>
      </w:pPr>
      <w:r w:rsidRPr="00DB6ED9">
        <w:rPr>
          <w:b/>
          <w:bCs/>
          <w:sz w:val="32"/>
          <w:szCs w:val="32"/>
        </w:rPr>
        <w:t>Ctrl + Click.</w:t>
      </w:r>
    </w:p>
    <w:p w14:paraId="697AB804" w14:textId="77777777" w:rsidR="00DB6ED9" w:rsidRPr="00DB6ED9" w:rsidRDefault="00DB6ED9" w:rsidP="00DB6ED9">
      <w:pPr>
        <w:rPr>
          <w:sz w:val="32"/>
          <w:szCs w:val="32"/>
        </w:rPr>
      </w:pPr>
      <w:r w:rsidRPr="00DB6ED9">
        <w:rPr>
          <w:sz w:val="32"/>
          <w:szCs w:val="32"/>
        </w:rPr>
        <w:t>This prevents accidental navigation during authoring.</w:t>
      </w:r>
    </w:p>
    <w:p w14:paraId="23F24EE4" w14:textId="77777777" w:rsidR="00DB6ED9" w:rsidRPr="00DB6ED9" w:rsidRDefault="00000000" w:rsidP="00DB6ED9">
      <w:pPr>
        <w:rPr>
          <w:sz w:val="32"/>
          <w:szCs w:val="32"/>
        </w:rPr>
      </w:pPr>
      <w:r>
        <w:rPr>
          <w:sz w:val="32"/>
          <w:szCs w:val="32"/>
        </w:rPr>
        <w:pict w14:anchorId="7C77C3D2">
          <v:rect id="_x0000_i1315" style="width:0;height:1.5pt" o:hralign="center" o:hrstd="t" o:hr="t" fillcolor="#a0a0a0" stroked="f"/>
        </w:pict>
      </w:r>
    </w:p>
    <w:p w14:paraId="21C947B6" w14:textId="77777777" w:rsidR="00DB6ED9" w:rsidRPr="00DB6ED9" w:rsidRDefault="00DB6ED9" w:rsidP="00DB6ED9">
      <w:pPr>
        <w:rPr>
          <w:b/>
          <w:bCs/>
          <w:sz w:val="32"/>
          <w:szCs w:val="32"/>
        </w:rPr>
      </w:pPr>
      <w:r w:rsidRPr="00DB6ED9">
        <w:rPr>
          <w:b/>
          <w:bCs/>
          <w:sz w:val="32"/>
          <w:szCs w:val="32"/>
        </w:rPr>
        <w:t>PART CV — COMMON ERROR 2</w:t>
      </w:r>
    </w:p>
    <w:p w14:paraId="41D0E483" w14:textId="77777777" w:rsidR="00DB6ED9" w:rsidRPr="00DB6ED9" w:rsidRDefault="00DB6ED9" w:rsidP="00DB6ED9">
      <w:pPr>
        <w:rPr>
          <w:b/>
          <w:bCs/>
          <w:sz w:val="32"/>
          <w:szCs w:val="32"/>
        </w:rPr>
      </w:pPr>
      <w:r w:rsidRPr="00DB6ED9">
        <w:rPr>
          <w:b/>
          <w:bCs/>
          <w:sz w:val="32"/>
          <w:szCs w:val="32"/>
        </w:rPr>
        <w:t>291. Page Navigator Shows Tooltip Page</w:t>
      </w:r>
    </w:p>
    <w:p w14:paraId="05DB55CD" w14:textId="77777777" w:rsidR="00DB6ED9" w:rsidRPr="00DB6ED9" w:rsidRDefault="00DB6ED9" w:rsidP="00DB6ED9">
      <w:pPr>
        <w:rPr>
          <w:sz w:val="32"/>
          <w:szCs w:val="32"/>
        </w:rPr>
      </w:pPr>
      <w:r w:rsidRPr="00DB6ED9">
        <w:rPr>
          <w:sz w:val="32"/>
          <w:szCs w:val="32"/>
        </w:rPr>
        <w:t>Check:</w:t>
      </w:r>
    </w:p>
    <w:p w14:paraId="4A7755A4" w14:textId="77777777" w:rsidR="00DB6ED9" w:rsidRPr="00DB6ED9" w:rsidRDefault="00DB6ED9" w:rsidP="00DB6ED9">
      <w:pPr>
        <w:rPr>
          <w:b/>
          <w:bCs/>
          <w:sz w:val="32"/>
          <w:szCs w:val="32"/>
        </w:rPr>
      </w:pPr>
      <w:r w:rsidRPr="00DB6ED9">
        <w:rPr>
          <w:b/>
          <w:bCs/>
          <w:sz w:val="32"/>
          <w:szCs w:val="32"/>
        </w:rPr>
        <w:t>Navigator page settings</w:t>
      </w:r>
    </w:p>
    <w:p w14:paraId="5F1D48F2" w14:textId="77777777" w:rsidR="00DB6ED9" w:rsidRPr="00DB6ED9" w:rsidRDefault="00DB6ED9" w:rsidP="00DB6ED9">
      <w:pPr>
        <w:rPr>
          <w:sz w:val="32"/>
          <w:szCs w:val="32"/>
        </w:rPr>
      </w:pPr>
      <w:r w:rsidRPr="00DB6ED9">
        <w:rPr>
          <w:sz w:val="32"/>
          <w:szCs w:val="32"/>
        </w:rPr>
        <w:t>and:</w:t>
      </w:r>
    </w:p>
    <w:p w14:paraId="018459FD" w14:textId="77777777" w:rsidR="00DB6ED9" w:rsidRPr="00DB6ED9" w:rsidRDefault="00DB6ED9" w:rsidP="00DB6ED9">
      <w:pPr>
        <w:rPr>
          <w:b/>
          <w:bCs/>
          <w:sz w:val="32"/>
          <w:szCs w:val="32"/>
        </w:rPr>
      </w:pPr>
      <w:r w:rsidRPr="00DB6ED9">
        <w:rPr>
          <w:b/>
          <w:bCs/>
          <w:sz w:val="32"/>
          <w:szCs w:val="32"/>
        </w:rPr>
        <w:t>Page visibility.</w:t>
      </w:r>
    </w:p>
    <w:p w14:paraId="4D7CEBDE" w14:textId="77777777" w:rsidR="00DB6ED9" w:rsidRPr="00DB6ED9" w:rsidRDefault="00DB6ED9" w:rsidP="00DB6ED9">
      <w:pPr>
        <w:rPr>
          <w:sz w:val="32"/>
          <w:szCs w:val="32"/>
        </w:rPr>
      </w:pPr>
      <w:r w:rsidRPr="00DB6ED9">
        <w:rPr>
          <w:sz w:val="32"/>
          <w:szCs w:val="32"/>
        </w:rPr>
        <w:t>Exclude/hide supporting pages appropriately.</w:t>
      </w:r>
    </w:p>
    <w:p w14:paraId="4C717CE4" w14:textId="77777777" w:rsidR="00DB6ED9" w:rsidRPr="00DB6ED9" w:rsidRDefault="00000000" w:rsidP="00DB6ED9">
      <w:pPr>
        <w:rPr>
          <w:sz w:val="32"/>
          <w:szCs w:val="32"/>
        </w:rPr>
      </w:pPr>
      <w:r>
        <w:rPr>
          <w:sz w:val="32"/>
          <w:szCs w:val="32"/>
        </w:rPr>
        <w:pict w14:anchorId="19A03A70">
          <v:rect id="_x0000_i1316" style="width:0;height:1.5pt" o:hralign="center" o:hrstd="t" o:hr="t" fillcolor="#a0a0a0" stroked="f"/>
        </w:pict>
      </w:r>
    </w:p>
    <w:p w14:paraId="38D10295" w14:textId="77777777" w:rsidR="00DB6ED9" w:rsidRPr="00DB6ED9" w:rsidRDefault="00DB6ED9" w:rsidP="00DB6ED9">
      <w:pPr>
        <w:rPr>
          <w:b/>
          <w:bCs/>
          <w:sz w:val="32"/>
          <w:szCs w:val="32"/>
        </w:rPr>
      </w:pPr>
      <w:r w:rsidRPr="00DB6ED9">
        <w:rPr>
          <w:b/>
          <w:bCs/>
          <w:sz w:val="32"/>
          <w:szCs w:val="32"/>
        </w:rPr>
        <w:t>PART CW — COMMON ERROR 3</w:t>
      </w:r>
    </w:p>
    <w:p w14:paraId="455CDA1B" w14:textId="77777777" w:rsidR="00DB6ED9" w:rsidRPr="00DB6ED9" w:rsidRDefault="00DB6ED9" w:rsidP="00DB6ED9">
      <w:pPr>
        <w:rPr>
          <w:b/>
          <w:bCs/>
          <w:sz w:val="32"/>
          <w:szCs w:val="32"/>
        </w:rPr>
      </w:pPr>
      <w:r w:rsidRPr="00DB6ED9">
        <w:rPr>
          <w:b/>
          <w:bCs/>
          <w:sz w:val="32"/>
          <w:szCs w:val="32"/>
        </w:rPr>
        <w:t>292. Drillthrough Doesn't Appear</w:t>
      </w:r>
    </w:p>
    <w:p w14:paraId="16281EB2" w14:textId="77777777" w:rsidR="00DB6ED9" w:rsidRPr="00DB6ED9" w:rsidRDefault="00DB6ED9" w:rsidP="00DB6ED9">
      <w:pPr>
        <w:rPr>
          <w:sz w:val="32"/>
          <w:szCs w:val="32"/>
        </w:rPr>
      </w:pPr>
      <w:r w:rsidRPr="00DB6ED9">
        <w:rPr>
          <w:sz w:val="32"/>
          <w:szCs w:val="32"/>
        </w:rPr>
        <w:t>Check:</w:t>
      </w:r>
    </w:p>
    <w:p w14:paraId="1C2E40D3" w14:textId="77777777" w:rsidR="00DB6ED9" w:rsidRPr="00DB6ED9" w:rsidRDefault="00DB6ED9" w:rsidP="00DB6ED9">
      <w:pPr>
        <w:rPr>
          <w:b/>
          <w:bCs/>
          <w:sz w:val="32"/>
          <w:szCs w:val="32"/>
        </w:rPr>
      </w:pPr>
      <w:r w:rsidRPr="00DB6ED9">
        <w:rPr>
          <w:b/>
          <w:bCs/>
          <w:sz w:val="32"/>
          <w:szCs w:val="32"/>
        </w:rPr>
        <w:t>Drillthrough field exists on detail page</w:t>
      </w:r>
    </w:p>
    <w:p w14:paraId="35798DEF" w14:textId="77777777" w:rsidR="00DB6ED9" w:rsidRPr="00DB6ED9" w:rsidRDefault="00DB6ED9" w:rsidP="00DB6ED9">
      <w:pPr>
        <w:rPr>
          <w:b/>
          <w:bCs/>
          <w:sz w:val="32"/>
          <w:szCs w:val="32"/>
        </w:rPr>
      </w:pPr>
      <w:r w:rsidRPr="00DB6ED9">
        <w:rPr>
          <w:b/>
          <w:bCs/>
          <w:sz w:val="32"/>
          <w:szCs w:val="32"/>
        </w:rPr>
        <w:t>Source visual contains compatible field/context</w:t>
      </w:r>
    </w:p>
    <w:p w14:paraId="1346D4E8" w14:textId="77777777" w:rsidR="00DB6ED9" w:rsidRPr="00DB6ED9" w:rsidRDefault="00DB6ED9" w:rsidP="00DB6ED9">
      <w:pPr>
        <w:rPr>
          <w:b/>
          <w:bCs/>
          <w:sz w:val="32"/>
          <w:szCs w:val="32"/>
        </w:rPr>
      </w:pPr>
      <w:r w:rsidRPr="00DB6ED9">
        <w:rPr>
          <w:b/>
          <w:bCs/>
          <w:sz w:val="32"/>
          <w:szCs w:val="32"/>
        </w:rPr>
        <w:t>Data type/model field matches</w:t>
      </w:r>
    </w:p>
    <w:p w14:paraId="1F627BE9" w14:textId="77777777" w:rsidR="00DB6ED9" w:rsidRPr="00DB6ED9" w:rsidRDefault="00000000" w:rsidP="00DB6ED9">
      <w:pPr>
        <w:rPr>
          <w:sz w:val="32"/>
          <w:szCs w:val="32"/>
        </w:rPr>
      </w:pPr>
      <w:r>
        <w:rPr>
          <w:sz w:val="32"/>
          <w:szCs w:val="32"/>
        </w:rPr>
        <w:pict w14:anchorId="32EEAAF0">
          <v:rect id="_x0000_i1317" style="width:0;height:1.5pt" o:hralign="center" o:hrstd="t" o:hr="t" fillcolor="#a0a0a0" stroked="f"/>
        </w:pict>
      </w:r>
    </w:p>
    <w:p w14:paraId="203852E4" w14:textId="77777777" w:rsidR="00DB6ED9" w:rsidRPr="00DB6ED9" w:rsidRDefault="00DB6ED9" w:rsidP="00DB6ED9">
      <w:pPr>
        <w:rPr>
          <w:b/>
          <w:bCs/>
          <w:sz w:val="32"/>
          <w:szCs w:val="32"/>
        </w:rPr>
      </w:pPr>
      <w:r w:rsidRPr="00DB6ED9">
        <w:rPr>
          <w:b/>
          <w:bCs/>
          <w:sz w:val="32"/>
          <w:szCs w:val="32"/>
        </w:rPr>
        <w:t>PART CX — COMMON ERROR 4</w:t>
      </w:r>
    </w:p>
    <w:p w14:paraId="2BD0C5FA" w14:textId="77777777" w:rsidR="00DB6ED9" w:rsidRPr="00DB6ED9" w:rsidRDefault="00DB6ED9" w:rsidP="00DB6ED9">
      <w:pPr>
        <w:rPr>
          <w:b/>
          <w:bCs/>
          <w:sz w:val="32"/>
          <w:szCs w:val="32"/>
        </w:rPr>
      </w:pPr>
      <w:r w:rsidRPr="00DB6ED9">
        <w:rPr>
          <w:b/>
          <w:bCs/>
          <w:sz w:val="32"/>
          <w:szCs w:val="32"/>
        </w:rPr>
        <w:t>293. Employee Detail Shows Multiple Employees</w:t>
      </w:r>
    </w:p>
    <w:p w14:paraId="0347D6CC" w14:textId="77777777" w:rsidR="00DB6ED9" w:rsidRPr="00DB6ED9" w:rsidRDefault="00DB6ED9" w:rsidP="00DB6ED9">
      <w:pPr>
        <w:rPr>
          <w:sz w:val="32"/>
          <w:szCs w:val="32"/>
        </w:rPr>
      </w:pPr>
      <w:r w:rsidRPr="00DB6ED9">
        <w:rPr>
          <w:sz w:val="32"/>
          <w:szCs w:val="32"/>
        </w:rPr>
        <w:t>Check:</w:t>
      </w:r>
    </w:p>
    <w:p w14:paraId="760814D1" w14:textId="77777777" w:rsidR="00DB6ED9" w:rsidRPr="00DB6ED9" w:rsidRDefault="00DB6ED9" w:rsidP="00DB6ED9">
      <w:pPr>
        <w:rPr>
          <w:b/>
          <w:bCs/>
          <w:sz w:val="32"/>
          <w:szCs w:val="32"/>
        </w:rPr>
      </w:pPr>
      <w:r w:rsidRPr="00DB6ED9">
        <w:rPr>
          <w:b/>
          <w:bCs/>
          <w:sz w:val="32"/>
          <w:szCs w:val="32"/>
        </w:rPr>
        <w:t>Drillthrough configuration.</w:t>
      </w:r>
    </w:p>
    <w:p w14:paraId="2F13856C" w14:textId="77777777" w:rsidR="00DB6ED9" w:rsidRPr="00DB6ED9" w:rsidRDefault="00DB6ED9" w:rsidP="00DB6ED9">
      <w:pPr>
        <w:rPr>
          <w:sz w:val="32"/>
          <w:szCs w:val="32"/>
        </w:rPr>
      </w:pPr>
      <w:r w:rsidRPr="00DB6ED9">
        <w:rPr>
          <w:sz w:val="32"/>
          <w:szCs w:val="32"/>
        </w:rPr>
        <w:t>Also check:</w:t>
      </w:r>
    </w:p>
    <w:p w14:paraId="1AF25595" w14:textId="77777777" w:rsidR="00DB6ED9" w:rsidRPr="00DB6ED9" w:rsidRDefault="00DB6ED9" w:rsidP="00DB6ED9">
      <w:pPr>
        <w:rPr>
          <w:b/>
          <w:bCs/>
          <w:sz w:val="32"/>
          <w:szCs w:val="32"/>
        </w:rPr>
      </w:pPr>
      <w:r w:rsidRPr="00DB6ED9">
        <w:rPr>
          <w:b/>
          <w:bCs/>
          <w:sz w:val="32"/>
          <w:szCs w:val="32"/>
        </w:rPr>
        <w:t>Synced Employee slicers</w:t>
      </w:r>
    </w:p>
    <w:p w14:paraId="5DC9E455" w14:textId="77777777" w:rsidR="00DB6ED9" w:rsidRPr="00DB6ED9" w:rsidRDefault="00DB6ED9" w:rsidP="00DB6ED9">
      <w:pPr>
        <w:rPr>
          <w:b/>
          <w:bCs/>
          <w:sz w:val="32"/>
          <w:szCs w:val="32"/>
        </w:rPr>
      </w:pPr>
      <w:r w:rsidRPr="00DB6ED9">
        <w:rPr>
          <w:b/>
          <w:bCs/>
          <w:sz w:val="32"/>
          <w:szCs w:val="32"/>
        </w:rPr>
        <w:t>Existing page filters</w:t>
      </w:r>
    </w:p>
    <w:p w14:paraId="25497B5B" w14:textId="77777777" w:rsidR="00DB6ED9" w:rsidRPr="00DB6ED9" w:rsidRDefault="00DB6ED9" w:rsidP="00DB6ED9">
      <w:pPr>
        <w:rPr>
          <w:b/>
          <w:bCs/>
          <w:sz w:val="32"/>
          <w:szCs w:val="32"/>
        </w:rPr>
      </w:pPr>
      <w:r w:rsidRPr="00DB6ED9">
        <w:rPr>
          <w:b/>
          <w:bCs/>
          <w:sz w:val="32"/>
          <w:szCs w:val="32"/>
        </w:rPr>
        <w:t>Relationship model.</w:t>
      </w:r>
    </w:p>
    <w:p w14:paraId="0F0E09CF" w14:textId="77777777" w:rsidR="00DB6ED9" w:rsidRPr="00DB6ED9" w:rsidRDefault="00000000" w:rsidP="00DB6ED9">
      <w:pPr>
        <w:rPr>
          <w:sz w:val="32"/>
          <w:szCs w:val="32"/>
        </w:rPr>
      </w:pPr>
      <w:r>
        <w:rPr>
          <w:sz w:val="32"/>
          <w:szCs w:val="32"/>
        </w:rPr>
        <w:pict w14:anchorId="09208146">
          <v:rect id="_x0000_i1318" style="width:0;height:1.5pt" o:hralign="center" o:hrstd="t" o:hr="t" fillcolor="#a0a0a0" stroked="f"/>
        </w:pict>
      </w:r>
    </w:p>
    <w:p w14:paraId="289B0312" w14:textId="77777777" w:rsidR="00DB6ED9" w:rsidRPr="00DB6ED9" w:rsidRDefault="00DB6ED9" w:rsidP="00DB6ED9">
      <w:pPr>
        <w:rPr>
          <w:b/>
          <w:bCs/>
          <w:sz w:val="32"/>
          <w:szCs w:val="32"/>
        </w:rPr>
      </w:pPr>
      <w:r w:rsidRPr="00DB6ED9">
        <w:rPr>
          <w:b/>
          <w:bCs/>
          <w:sz w:val="32"/>
          <w:szCs w:val="32"/>
        </w:rPr>
        <w:t>PART CY — COMMON ERROR 5</w:t>
      </w:r>
    </w:p>
    <w:p w14:paraId="5DD19E35" w14:textId="77777777" w:rsidR="00DB6ED9" w:rsidRPr="00DB6ED9" w:rsidRDefault="00DB6ED9" w:rsidP="00DB6ED9">
      <w:pPr>
        <w:rPr>
          <w:b/>
          <w:bCs/>
          <w:sz w:val="32"/>
          <w:szCs w:val="32"/>
        </w:rPr>
      </w:pPr>
      <w:r w:rsidRPr="00DB6ED9">
        <w:rPr>
          <w:b/>
          <w:bCs/>
          <w:sz w:val="32"/>
          <w:szCs w:val="32"/>
        </w:rPr>
        <w:t>294. Back Button Goes Somewhere Unexpected</w:t>
      </w:r>
    </w:p>
    <w:p w14:paraId="4DAF3AD5" w14:textId="77777777" w:rsidR="00DB6ED9" w:rsidRPr="00DB6ED9" w:rsidRDefault="00DB6ED9" w:rsidP="00DB6ED9">
      <w:pPr>
        <w:rPr>
          <w:sz w:val="32"/>
          <w:szCs w:val="32"/>
        </w:rPr>
      </w:pPr>
      <w:r w:rsidRPr="00DB6ED9">
        <w:rPr>
          <w:sz w:val="32"/>
          <w:szCs w:val="32"/>
        </w:rPr>
        <w:t>Use:</w:t>
      </w:r>
    </w:p>
    <w:p w14:paraId="5670E694" w14:textId="77777777" w:rsidR="00DB6ED9" w:rsidRPr="00DB6ED9" w:rsidRDefault="00DB6ED9" w:rsidP="00DB6ED9">
      <w:pPr>
        <w:rPr>
          <w:b/>
          <w:bCs/>
          <w:sz w:val="32"/>
          <w:szCs w:val="32"/>
        </w:rPr>
      </w:pPr>
      <w:r w:rsidRPr="00DB6ED9">
        <w:rPr>
          <w:b/>
          <w:bCs/>
          <w:sz w:val="32"/>
          <w:szCs w:val="32"/>
        </w:rPr>
        <w:t>Drillthrough Back action</w:t>
      </w:r>
    </w:p>
    <w:p w14:paraId="444A9681" w14:textId="77777777" w:rsidR="00DB6ED9" w:rsidRPr="00DB6ED9" w:rsidRDefault="00DB6ED9" w:rsidP="00DB6ED9">
      <w:pPr>
        <w:rPr>
          <w:sz w:val="32"/>
          <w:szCs w:val="32"/>
        </w:rPr>
      </w:pPr>
      <w:r w:rsidRPr="00DB6ED9">
        <w:rPr>
          <w:sz w:val="32"/>
          <w:szCs w:val="32"/>
        </w:rPr>
        <w:t>rather than a hardcoded Page Navigation action when you want:</w:t>
      </w:r>
    </w:p>
    <w:p w14:paraId="7C7CAB6D" w14:textId="77777777" w:rsidR="00DB6ED9" w:rsidRPr="00DB6ED9" w:rsidRDefault="00DB6ED9" w:rsidP="00DB6ED9">
      <w:pPr>
        <w:rPr>
          <w:b/>
          <w:bCs/>
          <w:sz w:val="32"/>
          <w:szCs w:val="32"/>
        </w:rPr>
      </w:pPr>
      <w:r w:rsidRPr="00DB6ED9">
        <w:rPr>
          <w:b/>
          <w:bCs/>
          <w:sz w:val="32"/>
          <w:szCs w:val="32"/>
        </w:rPr>
        <w:t>Return to source.</w:t>
      </w:r>
    </w:p>
    <w:p w14:paraId="55C96943" w14:textId="77777777" w:rsidR="00DB6ED9" w:rsidRPr="00DB6ED9" w:rsidRDefault="00000000" w:rsidP="00DB6ED9">
      <w:pPr>
        <w:rPr>
          <w:sz w:val="32"/>
          <w:szCs w:val="32"/>
        </w:rPr>
      </w:pPr>
      <w:r>
        <w:rPr>
          <w:sz w:val="32"/>
          <w:szCs w:val="32"/>
        </w:rPr>
        <w:pict w14:anchorId="3F0C03DE">
          <v:rect id="_x0000_i1319" style="width:0;height:1.5pt" o:hralign="center" o:hrstd="t" o:hr="t" fillcolor="#a0a0a0" stroked="f"/>
        </w:pict>
      </w:r>
    </w:p>
    <w:p w14:paraId="2AD80223" w14:textId="77777777" w:rsidR="00DB6ED9" w:rsidRPr="00DB6ED9" w:rsidRDefault="00DB6ED9" w:rsidP="00DB6ED9">
      <w:pPr>
        <w:rPr>
          <w:b/>
          <w:bCs/>
          <w:sz w:val="32"/>
          <w:szCs w:val="32"/>
        </w:rPr>
      </w:pPr>
      <w:r w:rsidRPr="00DB6ED9">
        <w:rPr>
          <w:b/>
          <w:bCs/>
          <w:sz w:val="32"/>
          <w:szCs w:val="32"/>
        </w:rPr>
        <w:t>PART CZ — COMMON ERROR 6</w:t>
      </w:r>
    </w:p>
    <w:p w14:paraId="3BD6C78A" w14:textId="77777777" w:rsidR="00DB6ED9" w:rsidRPr="00DB6ED9" w:rsidRDefault="00DB6ED9" w:rsidP="00DB6ED9">
      <w:pPr>
        <w:rPr>
          <w:b/>
          <w:bCs/>
          <w:sz w:val="32"/>
          <w:szCs w:val="32"/>
        </w:rPr>
      </w:pPr>
      <w:r w:rsidRPr="00DB6ED9">
        <w:rPr>
          <w:b/>
          <w:bCs/>
          <w:sz w:val="32"/>
          <w:szCs w:val="32"/>
        </w:rPr>
        <w:t>295. Synced Department Filter Is Invisible</w:t>
      </w:r>
    </w:p>
    <w:p w14:paraId="39B1D645" w14:textId="77777777" w:rsidR="00DB6ED9" w:rsidRPr="00DB6ED9" w:rsidRDefault="00DB6ED9" w:rsidP="00DB6ED9">
      <w:pPr>
        <w:rPr>
          <w:sz w:val="32"/>
          <w:szCs w:val="32"/>
        </w:rPr>
      </w:pPr>
      <w:r w:rsidRPr="00DB6ED9">
        <w:rPr>
          <w:sz w:val="32"/>
          <w:szCs w:val="32"/>
        </w:rPr>
        <w:t>A hidden synced Slicer may still:</w:t>
      </w:r>
    </w:p>
    <w:p w14:paraId="7675E66F" w14:textId="77777777" w:rsidR="00DB6ED9" w:rsidRPr="00DB6ED9" w:rsidRDefault="00DB6ED9" w:rsidP="00DB6ED9">
      <w:pPr>
        <w:rPr>
          <w:b/>
          <w:bCs/>
          <w:sz w:val="32"/>
          <w:szCs w:val="32"/>
        </w:rPr>
      </w:pPr>
      <w:r w:rsidRPr="00DB6ED9">
        <w:rPr>
          <w:b/>
          <w:bCs/>
          <w:sz w:val="32"/>
          <w:szCs w:val="32"/>
        </w:rPr>
        <w:t>Filter a page.</w:t>
      </w:r>
    </w:p>
    <w:p w14:paraId="24163A92" w14:textId="77777777" w:rsidR="00DB6ED9" w:rsidRPr="00DB6ED9" w:rsidRDefault="00DB6ED9" w:rsidP="00DB6ED9">
      <w:pPr>
        <w:rPr>
          <w:sz w:val="32"/>
          <w:szCs w:val="32"/>
        </w:rPr>
      </w:pPr>
      <w:r w:rsidRPr="00DB6ED9">
        <w:rPr>
          <w:sz w:val="32"/>
          <w:szCs w:val="32"/>
        </w:rPr>
        <w:t>Open:</w:t>
      </w:r>
    </w:p>
    <w:p w14:paraId="03D1AB77" w14:textId="77777777" w:rsidR="00DB6ED9" w:rsidRPr="00DB6ED9" w:rsidRDefault="00DB6ED9" w:rsidP="00DB6ED9">
      <w:pPr>
        <w:rPr>
          <w:b/>
          <w:bCs/>
          <w:sz w:val="32"/>
          <w:szCs w:val="32"/>
        </w:rPr>
      </w:pPr>
      <w:r w:rsidRPr="00DB6ED9">
        <w:rPr>
          <w:b/>
          <w:bCs/>
          <w:sz w:val="32"/>
          <w:szCs w:val="32"/>
        </w:rPr>
        <w:t>Sync Slicers</w:t>
      </w:r>
    </w:p>
    <w:p w14:paraId="1DAB9F18" w14:textId="77777777" w:rsidR="00DB6ED9" w:rsidRPr="00DB6ED9" w:rsidRDefault="00DB6ED9" w:rsidP="00DB6ED9">
      <w:pPr>
        <w:rPr>
          <w:sz w:val="32"/>
          <w:szCs w:val="32"/>
        </w:rPr>
      </w:pPr>
      <w:r w:rsidRPr="00DB6ED9">
        <w:rPr>
          <w:sz w:val="32"/>
          <w:szCs w:val="32"/>
        </w:rPr>
        <w:t>and inspect.</w:t>
      </w:r>
    </w:p>
    <w:p w14:paraId="5C030B4C" w14:textId="77777777" w:rsidR="00DB6ED9" w:rsidRPr="00DB6ED9" w:rsidRDefault="00000000" w:rsidP="00DB6ED9">
      <w:pPr>
        <w:rPr>
          <w:sz w:val="32"/>
          <w:szCs w:val="32"/>
        </w:rPr>
      </w:pPr>
      <w:r>
        <w:rPr>
          <w:sz w:val="32"/>
          <w:szCs w:val="32"/>
        </w:rPr>
        <w:pict w14:anchorId="4AFD2048">
          <v:rect id="_x0000_i1320" style="width:0;height:1.5pt" o:hralign="center" o:hrstd="t" o:hr="t" fillcolor="#a0a0a0" stroked="f"/>
        </w:pict>
      </w:r>
    </w:p>
    <w:p w14:paraId="7BD5498F" w14:textId="77777777" w:rsidR="00DB6ED9" w:rsidRPr="00DB6ED9" w:rsidRDefault="00DB6ED9" w:rsidP="00DB6ED9">
      <w:pPr>
        <w:rPr>
          <w:b/>
          <w:bCs/>
          <w:sz w:val="32"/>
          <w:szCs w:val="32"/>
        </w:rPr>
      </w:pPr>
      <w:r w:rsidRPr="00DB6ED9">
        <w:rPr>
          <w:b/>
          <w:bCs/>
          <w:sz w:val="32"/>
          <w:szCs w:val="32"/>
        </w:rPr>
        <w:t>PART DA — COMMON ERROR 7</w:t>
      </w:r>
    </w:p>
    <w:p w14:paraId="4073E2D1" w14:textId="77777777" w:rsidR="00DB6ED9" w:rsidRPr="00DB6ED9" w:rsidRDefault="00DB6ED9" w:rsidP="00DB6ED9">
      <w:pPr>
        <w:rPr>
          <w:b/>
          <w:bCs/>
          <w:sz w:val="32"/>
          <w:szCs w:val="32"/>
        </w:rPr>
      </w:pPr>
      <w:r w:rsidRPr="00DB6ED9">
        <w:rPr>
          <w:b/>
          <w:bCs/>
          <w:sz w:val="32"/>
          <w:szCs w:val="32"/>
        </w:rPr>
        <w:t>296. All Pages Show Unexpected IT-only Data</w:t>
      </w:r>
    </w:p>
    <w:p w14:paraId="38D14D1C" w14:textId="77777777" w:rsidR="00DB6ED9" w:rsidRPr="00DB6ED9" w:rsidRDefault="00DB6ED9" w:rsidP="00DB6ED9">
      <w:pPr>
        <w:rPr>
          <w:sz w:val="32"/>
          <w:szCs w:val="32"/>
        </w:rPr>
      </w:pPr>
      <w:r w:rsidRPr="00DB6ED9">
        <w:rPr>
          <w:sz w:val="32"/>
          <w:szCs w:val="32"/>
        </w:rPr>
        <w:t>Possible:</w:t>
      </w:r>
    </w:p>
    <w:p w14:paraId="5087F533" w14:textId="77777777" w:rsidR="00DB6ED9" w:rsidRPr="00DB6ED9" w:rsidRDefault="00DB6ED9" w:rsidP="00DB6ED9">
      <w:pPr>
        <w:rPr>
          <w:b/>
          <w:bCs/>
          <w:sz w:val="32"/>
          <w:szCs w:val="32"/>
        </w:rPr>
      </w:pPr>
      <w:r w:rsidRPr="00DB6ED9">
        <w:rPr>
          <w:b/>
          <w:bCs/>
          <w:sz w:val="32"/>
          <w:szCs w:val="32"/>
        </w:rPr>
        <w:t>Department Slicer is synced to IT.</w:t>
      </w:r>
    </w:p>
    <w:p w14:paraId="0AD6910E" w14:textId="77777777" w:rsidR="00DB6ED9" w:rsidRPr="00DB6ED9" w:rsidRDefault="00DB6ED9" w:rsidP="00DB6ED9">
      <w:pPr>
        <w:rPr>
          <w:sz w:val="32"/>
          <w:szCs w:val="32"/>
        </w:rPr>
      </w:pPr>
      <w:r w:rsidRPr="00DB6ED9">
        <w:rPr>
          <w:sz w:val="32"/>
          <w:szCs w:val="32"/>
        </w:rPr>
        <w:t>Clear:</w:t>
      </w:r>
    </w:p>
    <w:p w14:paraId="64876C4C" w14:textId="77777777" w:rsidR="00DB6ED9" w:rsidRPr="00DB6ED9" w:rsidRDefault="00DB6ED9" w:rsidP="00DB6ED9">
      <w:pPr>
        <w:rPr>
          <w:b/>
          <w:bCs/>
          <w:sz w:val="32"/>
          <w:szCs w:val="32"/>
        </w:rPr>
      </w:pPr>
      <w:r w:rsidRPr="00DB6ED9">
        <w:rPr>
          <w:b/>
          <w:bCs/>
          <w:sz w:val="32"/>
          <w:szCs w:val="32"/>
        </w:rPr>
        <w:t>Slicer state.</w:t>
      </w:r>
    </w:p>
    <w:p w14:paraId="3A5291E0" w14:textId="77777777" w:rsidR="00DB6ED9" w:rsidRPr="00DB6ED9" w:rsidRDefault="00000000" w:rsidP="00DB6ED9">
      <w:pPr>
        <w:rPr>
          <w:sz w:val="32"/>
          <w:szCs w:val="32"/>
        </w:rPr>
      </w:pPr>
      <w:r>
        <w:rPr>
          <w:sz w:val="32"/>
          <w:szCs w:val="32"/>
        </w:rPr>
        <w:pict w14:anchorId="6BCC52AE">
          <v:rect id="_x0000_i1321" style="width:0;height:1.5pt" o:hralign="center" o:hrstd="t" o:hr="t" fillcolor="#a0a0a0" stroked="f"/>
        </w:pict>
      </w:r>
    </w:p>
    <w:p w14:paraId="0CB3184B" w14:textId="77777777" w:rsidR="00DB6ED9" w:rsidRPr="00DB6ED9" w:rsidRDefault="00DB6ED9" w:rsidP="00DB6ED9">
      <w:pPr>
        <w:rPr>
          <w:b/>
          <w:bCs/>
          <w:sz w:val="32"/>
          <w:szCs w:val="32"/>
        </w:rPr>
      </w:pPr>
      <w:r w:rsidRPr="00DB6ED9">
        <w:rPr>
          <w:b/>
          <w:bCs/>
          <w:sz w:val="32"/>
          <w:szCs w:val="32"/>
        </w:rPr>
        <w:t>PART DB — COMMON ERROR 8</w:t>
      </w:r>
    </w:p>
    <w:p w14:paraId="4DB7A786" w14:textId="77777777" w:rsidR="00DB6ED9" w:rsidRPr="00DB6ED9" w:rsidRDefault="00DB6ED9" w:rsidP="00DB6ED9">
      <w:pPr>
        <w:rPr>
          <w:b/>
          <w:bCs/>
          <w:sz w:val="32"/>
          <w:szCs w:val="32"/>
        </w:rPr>
      </w:pPr>
      <w:r w:rsidRPr="00DB6ED9">
        <w:rPr>
          <w:b/>
          <w:bCs/>
          <w:sz w:val="32"/>
          <w:szCs w:val="32"/>
        </w:rPr>
        <w:t>297. Bookmark Resets to Wrong Department</w:t>
      </w:r>
    </w:p>
    <w:p w14:paraId="19A294F3" w14:textId="77777777" w:rsidR="00DB6ED9" w:rsidRPr="00DB6ED9" w:rsidRDefault="00DB6ED9" w:rsidP="00DB6ED9">
      <w:pPr>
        <w:rPr>
          <w:sz w:val="32"/>
          <w:szCs w:val="32"/>
        </w:rPr>
      </w:pPr>
      <w:r w:rsidRPr="00DB6ED9">
        <w:rPr>
          <w:sz w:val="32"/>
          <w:szCs w:val="32"/>
        </w:rPr>
        <w:t>The bookmark captured:</w:t>
      </w:r>
    </w:p>
    <w:p w14:paraId="0D38FCE1" w14:textId="77777777" w:rsidR="00DB6ED9" w:rsidRPr="00DB6ED9" w:rsidRDefault="00DB6ED9" w:rsidP="00DB6ED9">
      <w:pPr>
        <w:rPr>
          <w:b/>
          <w:bCs/>
          <w:sz w:val="32"/>
          <w:szCs w:val="32"/>
        </w:rPr>
      </w:pPr>
      <w:r w:rsidRPr="00DB6ED9">
        <w:rPr>
          <w:b/>
          <w:bCs/>
          <w:sz w:val="32"/>
          <w:szCs w:val="32"/>
        </w:rPr>
        <w:t>Old Slicer state.</w:t>
      </w:r>
    </w:p>
    <w:p w14:paraId="5E4A0BF8" w14:textId="77777777" w:rsidR="00DB6ED9" w:rsidRPr="00DB6ED9" w:rsidRDefault="00DB6ED9" w:rsidP="00DB6ED9">
      <w:pPr>
        <w:rPr>
          <w:sz w:val="32"/>
          <w:szCs w:val="32"/>
        </w:rPr>
      </w:pPr>
      <w:r w:rsidRPr="00DB6ED9">
        <w:rPr>
          <w:sz w:val="32"/>
          <w:szCs w:val="32"/>
        </w:rPr>
        <w:t>Set intended default and:</w:t>
      </w:r>
    </w:p>
    <w:p w14:paraId="59BA06D4" w14:textId="77777777" w:rsidR="00DB6ED9" w:rsidRPr="00DB6ED9" w:rsidRDefault="00DB6ED9" w:rsidP="00DB6ED9">
      <w:pPr>
        <w:rPr>
          <w:b/>
          <w:bCs/>
          <w:sz w:val="32"/>
          <w:szCs w:val="32"/>
        </w:rPr>
      </w:pPr>
      <w:r w:rsidRPr="00DB6ED9">
        <w:rPr>
          <w:b/>
          <w:bCs/>
          <w:sz w:val="32"/>
          <w:szCs w:val="32"/>
        </w:rPr>
        <w:t>Update bookmark.</w:t>
      </w:r>
    </w:p>
    <w:p w14:paraId="50A4D5C5" w14:textId="77777777" w:rsidR="00DB6ED9" w:rsidRPr="00DB6ED9" w:rsidRDefault="00000000" w:rsidP="00DB6ED9">
      <w:pPr>
        <w:rPr>
          <w:sz w:val="32"/>
          <w:szCs w:val="32"/>
        </w:rPr>
      </w:pPr>
      <w:r>
        <w:rPr>
          <w:sz w:val="32"/>
          <w:szCs w:val="32"/>
        </w:rPr>
        <w:pict w14:anchorId="188CC5F7">
          <v:rect id="_x0000_i1322" style="width:0;height:1.5pt" o:hralign="center" o:hrstd="t" o:hr="t" fillcolor="#a0a0a0" stroked="f"/>
        </w:pict>
      </w:r>
    </w:p>
    <w:p w14:paraId="5EA9CFD7" w14:textId="77777777" w:rsidR="00DB6ED9" w:rsidRPr="00DB6ED9" w:rsidRDefault="00DB6ED9" w:rsidP="00DB6ED9">
      <w:pPr>
        <w:rPr>
          <w:b/>
          <w:bCs/>
          <w:sz w:val="32"/>
          <w:szCs w:val="32"/>
        </w:rPr>
      </w:pPr>
      <w:r w:rsidRPr="00DB6ED9">
        <w:rPr>
          <w:b/>
          <w:bCs/>
          <w:sz w:val="32"/>
          <w:szCs w:val="32"/>
        </w:rPr>
        <w:t>PART DC — COMMON ERROR 9</w:t>
      </w:r>
    </w:p>
    <w:p w14:paraId="33974CD0" w14:textId="77777777" w:rsidR="00DB6ED9" w:rsidRPr="00DB6ED9" w:rsidRDefault="00DB6ED9" w:rsidP="00DB6ED9">
      <w:pPr>
        <w:rPr>
          <w:b/>
          <w:bCs/>
          <w:sz w:val="32"/>
          <w:szCs w:val="32"/>
        </w:rPr>
      </w:pPr>
      <w:r w:rsidRPr="00DB6ED9">
        <w:rPr>
          <w:b/>
          <w:bCs/>
          <w:sz w:val="32"/>
          <w:szCs w:val="32"/>
        </w:rPr>
        <w:t>298. Bookmark Changes Visuals Unexpectedly</w:t>
      </w:r>
    </w:p>
    <w:p w14:paraId="4E6A9C02" w14:textId="77777777" w:rsidR="00DB6ED9" w:rsidRPr="00DB6ED9" w:rsidRDefault="00DB6ED9" w:rsidP="00DB6ED9">
      <w:pPr>
        <w:rPr>
          <w:sz w:val="32"/>
          <w:szCs w:val="32"/>
        </w:rPr>
      </w:pPr>
      <w:r w:rsidRPr="00DB6ED9">
        <w:rPr>
          <w:sz w:val="32"/>
          <w:szCs w:val="32"/>
        </w:rPr>
        <w:t>Bookmarks can capture multiple report states.</w:t>
      </w:r>
    </w:p>
    <w:p w14:paraId="6AEFC766" w14:textId="77777777" w:rsidR="00DB6ED9" w:rsidRPr="00DB6ED9" w:rsidRDefault="00DB6ED9" w:rsidP="00DB6ED9">
      <w:pPr>
        <w:rPr>
          <w:sz w:val="32"/>
          <w:szCs w:val="32"/>
        </w:rPr>
      </w:pPr>
      <w:r w:rsidRPr="00DB6ED9">
        <w:rPr>
          <w:sz w:val="32"/>
          <w:szCs w:val="32"/>
        </w:rPr>
        <w:t>Review bookmark options such as:</w:t>
      </w:r>
    </w:p>
    <w:p w14:paraId="0BC1899F" w14:textId="77777777" w:rsidR="00DB6ED9" w:rsidRPr="00DB6ED9" w:rsidRDefault="00DB6ED9" w:rsidP="00DB6ED9">
      <w:pPr>
        <w:rPr>
          <w:b/>
          <w:bCs/>
          <w:sz w:val="32"/>
          <w:szCs w:val="32"/>
        </w:rPr>
      </w:pPr>
      <w:r w:rsidRPr="00DB6ED9">
        <w:rPr>
          <w:b/>
          <w:bCs/>
          <w:sz w:val="32"/>
          <w:szCs w:val="32"/>
        </w:rPr>
        <w:t>Data / Display / Current page</w:t>
      </w:r>
    </w:p>
    <w:p w14:paraId="1AC94C17" w14:textId="77777777" w:rsidR="00DB6ED9" w:rsidRPr="00DB6ED9" w:rsidRDefault="00DB6ED9" w:rsidP="00DB6ED9">
      <w:pPr>
        <w:rPr>
          <w:sz w:val="32"/>
          <w:szCs w:val="32"/>
        </w:rPr>
      </w:pPr>
      <w:r w:rsidRPr="00DB6ED9">
        <w:rPr>
          <w:sz w:val="32"/>
          <w:szCs w:val="32"/>
        </w:rPr>
        <w:t>depending on the desired behavior.</w:t>
      </w:r>
    </w:p>
    <w:p w14:paraId="3778D217" w14:textId="77777777" w:rsidR="00DB6ED9" w:rsidRPr="00DB6ED9" w:rsidRDefault="00000000" w:rsidP="00DB6ED9">
      <w:pPr>
        <w:rPr>
          <w:sz w:val="32"/>
          <w:szCs w:val="32"/>
        </w:rPr>
      </w:pPr>
      <w:r>
        <w:rPr>
          <w:sz w:val="32"/>
          <w:szCs w:val="32"/>
        </w:rPr>
        <w:pict w14:anchorId="6B9345CE">
          <v:rect id="_x0000_i1323" style="width:0;height:1.5pt" o:hralign="center" o:hrstd="t" o:hr="t" fillcolor="#a0a0a0" stroked="f"/>
        </w:pict>
      </w:r>
    </w:p>
    <w:p w14:paraId="31209DFD" w14:textId="77777777" w:rsidR="00DB6ED9" w:rsidRPr="00DB6ED9" w:rsidRDefault="00DB6ED9" w:rsidP="00DB6ED9">
      <w:pPr>
        <w:rPr>
          <w:b/>
          <w:bCs/>
          <w:sz w:val="32"/>
          <w:szCs w:val="32"/>
        </w:rPr>
      </w:pPr>
      <w:r w:rsidRPr="00DB6ED9">
        <w:rPr>
          <w:b/>
          <w:bCs/>
          <w:sz w:val="32"/>
          <w:szCs w:val="32"/>
        </w:rPr>
        <w:t>PART DD — COMMON ERROR 10</w:t>
      </w:r>
    </w:p>
    <w:p w14:paraId="4B59C063" w14:textId="77777777" w:rsidR="00DB6ED9" w:rsidRPr="00DB6ED9" w:rsidRDefault="00DB6ED9" w:rsidP="00DB6ED9">
      <w:pPr>
        <w:rPr>
          <w:b/>
          <w:bCs/>
          <w:sz w:val="32"/>
          <w:szCs w:val="32"/>
        </w:rPr>
      </w:pPr>
      <w:r w:rsidRPr="00DB6ED9">
        <w:rPr>
          <w:b/>
          <w:bCs/>
          <w:sz w:val="32"/>
          <w:szCs w:val="32"/>
        </w:rPr>
        <w:t>299. Tooltip Doesn't Show</w:t>
      </w:r>
    </w:p>
    <w:p w14:paraId="4D3668C3" w14:textId="77777777" w:rsidR="00DB6ED9" w:rsidRPr="00DB6ED9" w:rsidRDefault="00DB6ED9" w:rsidP="00DB6ED9">
      <w:pPr>
        <w:rPr>
          <w:sz w:val="32"/>
          <w:szCs w:val="32"/>
        </w:rPr>
      </w:pPr>
      <w:r w:rsidRPr="00DB6ED9">
        <w:rPr>
          <w:sz w:val="32"/>
          <w:szCs w:val="32"/>
        </w:rPr>
        <w:t>Check:</w:t>
      </w:r>
    </w:p>
    <w:p w14:paraId="3B5DCFAA" w14:textId="77777777" w:rsidR="00DB6ED9" w:rsidRPr="00DB6ED9" w:rsidRDefault="00DB6ED9" w:rsidP="00DB6ED9">
      <w:pPr>
        <w:rPr>
          <w:b/>
          <w:bCs/>
          <w:sz w:val="32"/>
          <w:szCs w:val="32"/>
        </w:rPr>
      </w:pPr>
      <w:r w:rsidRPr="00DB6ED9">
        <w:rPr>
          <w:b/>
          <w:bCs/>
          <w:sz w:val="32"/>
          <w:szCs w:val="32"/>
        </w:rPr>
        <w:t>Tooltip enabled</w:t>
      </w:r>
    </w:p>
    <w:p w14:paraId="18F489E5" w14:textId="77777777" w:rsidR="00DB6ED9" w:rsidRPr="00DB6ED9" w:rsidRDefault="00DB6ED9" w:rsidP="00DB6ED9">
      <w:pPr>
        <w:rPr>
          <w:b/>
          <w:bCs/>
          <w:sz w:val="32"/>
          <w:szCs w:val="32"/>
        </w:rPr>
      </w:pPr>
      <w:r w:rsidRPr="00DB6ED9">
        <w:rPr>
          <w:b/>
          <w:bCs/>
          <w:sz w:val="32"/>
          <w:szCs w:val="32"/>
        </w:rPr>
        <w:t>Correct page/fields</w:t>
      </w:r>
    </w:p>
    <w:p w14:paraId="785AE78F" w14:textId="77777777" w:rsidR="00DB6ED9" w:rsidRPr="00DB6ED9" w:rsidRDefault="00DB6ED9" w:rsidP="00DB6ED9">
      <w:pPr>
        <w:rPr>
          <w:b/>
          <w:bCs/>
          <w:sz w:val="32"/>
          <w:szCs w:val="32"/>
        </w:rPr>
      </w:pPr>
      <w:r w:rsidRPr="00DB6ED9">
        <w:rPr>
          <w:b/>
          <w:bCs/>
          <w:sz w:val="32"/>
          <w:szCs w:val="32"/>
        </w:rPr>
        <w:t>Hovering supported visual/data point</w:t>
      </w:r>
    </w:p>
    <w:p w14:paraId="52726331" w14:textId="77777777" w:rsidR="00DB6ED9" w:rsidRPr="00DB6ED9" w:rsidRDefault="00DB6ED9" w:rsidP="00DB6ED9">
      <w:pPr>
        <w:rPr>
          <w:b/>
          <w:bCs/>
          <w:sz w:val="32"/>
          <w:szCs w:val="32"/>
        </w:rPr>
      </w:pPr>
      <w:r w:rsidRPr="00DB6ED9">
        <w:rPr>
          <w:b/>
          <w:bCs/>
          <w:sz w:val="32"/>
          <w:szCs w:val="32"/>
        </w:rPr>
        <w:t>Page configured as Tooltip if using report page.</w:t>
      </w:r>
    </w:p>
    <w:p w14:paraId="09542D97" w14:textId="77777777" w:rsidR="00DB6ED9" w:rsidRPr="00DB6ED9" w:rsidRDefault="00000000" w:rsidP="00DB6ED9">
      <w:pPr>
        <w:rPr>
          <w:sz w:val="32"/>
          <w:szCs w:val="32"/>
        </w:rPr>
      </w:pPr>
      <w:r>
        <w:rPr>
          <w:sz w:val="32"/>
          <w:szCs w:val="32"/>
        </w:rPr>
        <w:pict w14:anchorId="0BE9EF11">
          <v:rect id="_x0000_i1324" style="width:0;height:1.5pt" o:hralign="center" o:hrstd="t" o:hr="t" fillcolor="#a0a0a0" stroked="f"/>
        </w:pict>
      </w:r>
    </w:p>
    <w:p w14:paraId="7D65A4B6" w14:textId="77777777" w:rsidR="00DB6ED9" w:rsidRPr="00DB6ED9" w:rsidRDefault="00DB6ED9" w:rsidP="00DB6ED9">
      <w:pPr>
        <w:rPr>
          <w:b/>
          <w:bCs/>
          <w:sz w:val="32"/>
          <w:szCs w:val="32"/>
        </w:rPr>
      </w:pPr>
      <w:r w:rsidRPr="00DB6ED9">
        <w:rPr>
          <w:b/>
          <w:bCs/>
          <w:sz w:val="32"/>
          <w:szCs w:val="32"/>
        </w:rPr>
        <w:t>PART DE — COMMON ERROR 11</w:t>
      </w:r>
    </w:p>
    <w:p w14:paraId="3F6CD66C" w14:textId="77777777" w:rsidR="00DB6ED9" w:rsidRPr="00DB6ED9" w:rsidRDefault="00DB6ED9" w:rsidP="00DB6ED9">
      <w:pPr>
        <w:rPr>
          <w:b/>
          <w:bCs/>
          <w:sz w:val="32"/>
          <w:szCs w:val="32"/>
        </w:rPr>
      </w:pPr>
      <w:r w:rsidRPr="00DB6ED9">
        <w:rPr>
          <w:b/>
          <w:bCs/>
          <w:sz w:val="32"/>
          <w:szCs w:val="32"/>
        </w:rPr>
        <w:t>300. Conditional Formatting Looks Wrong</w:t>
      </w:r>
    </w:p>
    <w:p w14:paraId="4D6AD443" w14:textId="77777777" w:rsidR="00DB6ED9" w:rsidRPr="00DB6ED9" w:rsidRDefault="00DB6ED9" w:rsidP="00DB6ED9">
      <w:pPr>
        <w:rPr>
          <w:sz w:val="32"/>
          <w:szCs w:val="32"/>
        </w:rPr>
      </w:pPr>
      <w:r w:rsidRPr="00DB6ED9">
        <w:rPr>
          <w:sz w:val="32"/>
          <w:szCs w:val="32"/>
        </w:rPr>
        <w:t>Check:</w:t>
      </w:r>
    </w:p>
    <w:p w14:paraId="165DDED1" w14:textId="77777777" w:rsidR="00DB6ED9" w:rsidRPr="00DB6ED9" w:rsidRDefault="00DB6ED9" w:rsidP="00DB6ED9">
      <w:pPr>
        <w:rPr>
          <w:b/>
          <w:bCs/>
          <w:sz w:val="32"/>
          <w:szCs w:val="32"/>
        </w:rPr>
      </w:pPr>
      <w:r w:rsidRPr="00DB6ED9">
        <w:rPr>
          <w:b/>
          <w:bCs/>
          <w:sz w:val="32"/>
          <w:szCs w:val="32"/>
        </w:rPr>
        <w:t>Measure format</w:t>
      </w:r>
    </w:p>
    <w:p w14:paraId="2A39AE8D" w14:textId="77777777" w:rsidR="00DB6ED9" w:rsidRPr="00DB6ED9" w:rsidRDefault="00DB6ED9" w:rsidP="00DB6ED9">
      <w:pPr>
        <w:rPr>
          <w:b/>
          <w:bCs/>
          <w:sz w:val="32"/>
          <w:szCs w:val="32"/>
        </w:rPr>
      </w:pPr>
      <w:r w:rsidRPr="00DB6ED9">
        <w:rPr>
          <w:b/>
          <w:bCs/>
          <w:sz w:val="32"/>
          <w:szCs w:val="32"/>
        </w:rPr>
        <w:t>Rule boundaries</w:t>
      </w:r>
    </w:p>
    <w:p w14:paraId="01EA1AAA" w14:textId="77777777" w:rsidR="00DB6ED9" w:rsidRPr="00DB6ED9" w:rsidRDefault="00DB6ED9" w:rsidP="00DB6ED9">
      <w:pPr>
        <w:rPr>
          <w:b/>
          <w:bCs/>
          <w:sz w:val="32"/>
          <w:szCs w:val="32"/>
        </w:rPr>
      </w:pPr>
      <w:r w:rsidRPr="00DB6ED9">
        <w:rPr>
          <w:b/>
          <w:bCs/>
          <w:sz w:val="32"/>
          <w:szCs w:val="32"/>
        </w:rPr>
        <w:t>Percentage values</w:t>
      </w:r>
    </w:p>
    <w:p w14:paraId="0D0D8B28" w14:textId="77777777" w:rsidR="00DB6ED9" w:rsidRPr="00DB6ED9" w:rsidRDefault="00DB6ED9" w:rsidP="00DB6ED9">
      <w:pPr>
        <w:rPr>
          <w:sz w:val="32"/>
          <w:szCs w:val="32"/>
        </w:rPr>
      </w:pPr>
      <w:r w:rsidRPr="00DB6ED9">
        <w:rPr>
          <w:sz w:val="32"/>
          <w:szCs w:val="32"/>
        </w:rPr>
        <w:t>Remember:</w:t>
      </w:r>
    </w:p>
    <w:p w14:paraId="5BA03521" w14:textId="77777777" w:rsidR="00DB6ED9" w:rsidRPr="00DB6ED9" w:rsidRDefault="00DB6ED9" w:rsidP="00DB6ED9">
      <w:pPr>
        <w:rPr>
          <w:sz w:val="32"/>
          <w:szCs w:val="32"/>
        </w:rPr>
      </w:pPr>
      <w:r w:rsidRPr="00DB6ED9">
        <w:rPr>
          <w:sz w:val="32"/>
          <w:szCs w:val="32"/>
        </w:rPr>
        <w:t>80%</w:t>
      </w:r>
    </w:p>
    <w:p w14:paraId="2C231B48" w14:textId="77777777" w:rsidR="00DB6ED9" w:rsidRPr="00DB6ED9" w:rsidRDefault="00DB6ED9" w:rsidP="00DB6ED9">
      <w:pPr>
        <w:rPr>
          <w:sz w:val="32"/>
          <w:szCs w:val="32"/>
        </w:rPr>
      </w:pPr>
      <w:r w:rsidRPr="00DB6ED9">
        <w:rPr>
          <w:sz w:val="32"/>
          <w:szCs w:val="32"/>
        </w:rPr>
        <w:t>may internally be:</w:t>
      </w:r>
    </w:p>
    <w:p w14:paraId="59DA5DB7" w14:textId="77777777" w:rsidR="00DB6ED9" w:rsidRPr="00DB6ED9" w:rsidRDefault="00DB6ED9" w:rsidP="00DB6ED9">
      <w:pPr>
        <w:rPr>
          <w:sz w:val="32"/>
          <w:szCs w:val="32"/>
        </w:rPr>
      </w:pPr>
      <w:r w:rsidRPr="00DB6ED9">
        <w:rPr>
          <w:sz w:val="32"/>
          <w:szCs w:val="32"/>
        </w:rPr>
        <w:t>0.8</w:t>
      </w:r>
    </w:p>
    <w:p w14:paraId="294A170A" w14:textId="77777777" w:rsidR="00DB6ED9" w:rsidRPr="00DB6ED9" w:rsidRDefault="00DB6ED9" w:rsidP="00DB6ED9">
      <w:pPr>
        <w:rPr>
          <w:sz w:val="32"/>
          <w:szCs w:val="32"/>
        </w:rPr>
      </w:pPr>
      <w:r w:rsidRPr="00DB6ED9">
        <w:rPr>
          <w:sz w:val="32"/>
          <w:szCs w:val="32"/>
        </w:rPr>
        <w:t>depending on the rule configuration context.</w:t>
      </w:r>
    </w:p>
    <w:p w14:paraId="1A62A125" w14:textId="77777777" w:rsidR="00DB6ED9" w:rsidRPr="00DB6ED9" w:rsidRDefault="00000000" w:rsidP="00DB6ED9">
      <w:pPr>
        <w:rPr>
          <w:sz w:val="32"/>
          <w:szCs w:val="32"/>
        </w:rPr>
      </w:pPr>
      <w:r>
        <w:rPr>
          <w:sz w:val="32"/>
          <w:szCs w:val="32"/>
        </w:rPr>
        <w:pict w14:anchorId="28852323">
          <v:rect id="_x0000_i1325" style="width:0;height:1.5pt" o:hralign="center" o:hrstd="t" o:hr="t" fillcolor="#a0a0a0" stroked="f"/>
        </w:pict>
      </w:r>
    </w:p>
    <w:p w14:paraId="54CCB8FE" w14:textId="77777777" w:rsidR="00DB6ED9" w:rsidRPr="00DB6ED9" w:rsidRDefault="00DB6ED9" w:rsidP="00DB6ED9">
      <w:pPr>
        <w:rPr>
          <w:b/>
          <w:bCs/>
          <w:sz w:val="32"/>
          <w:szCs w:val="32"/>
        </w:rPr>
      </w:pPr>
      <w:r w:rsidRPr="00DB6ED9">
        <w:rPr>
          <w:b/>
          <w:bCs/>
          <w:sz w:val="32"/>
          <w:szCs w:val="32"/>
        </w:rPr>
        <w:t>PART DF — COMMON ERROR 12</w:t>
      </w:r>
    </w:p>
    <w:p w14:paraId="4CE1DD16" w14:textId="77777777" w:rsidR="00DB6ED9" w:rsidRPr="00DB6ED9" w:rsidRDefault="00DB6ED9" w:rsidP="00DB6ED9">
      <w:pPr>
        <w:rPr>
          <w:b/>
          <w:bCs/>
          <w:sz w:val="32"/>
          <w:szCs w:val="32"/>
        </w:rPr>
      </w:pPr>
      <w:r w:rsidRPr="00DB6ED9">
        <w:rPr>
          <w:b/>
          <w:bCs/>
          <w:sz w:val="32"/>
          <w:szCs w:val="32"/>
        </w:rPr>
        <w:t>301. Month Trend Alphabetical</w:t>
      </w:r>
    </w:p>
    <w:p w14:paraId="0FEB75A7" w14:textId="77777777" w:rsidR="00DB6ED9" w:rsidRPr="00DB6ED9" w:rsidRDefault="00DB6ED9" w:rsidP="00DB6ED9">
      <w:pPr>
        <w:rPr>
          <w:sz w:val="32"/>
          <w:szCs w:val="32"/>
        </w:rPr>
      </w:pPr>
      <w:r w:rsidRPr="00DB6ED9">
        <w:rPr>
          <w:sz w:val="32"/>
          <w:szCs w:val="32"/>
        </w:rPr>
        <w:t>Check:</w:t>
      </w:r>
    </w:p>
    <w:p w14:paraId="570D4748" w14:textId="77777777" w:rsidR="00DB6ED9" w:rsidRPr="00DB6ED9" w:rsidRDefault="00DB6ED9" w:rsidP="00DB6ED9">
      <w:pPr>
        <w:rPr>
          <w:sz w:val="32"/>
          <w:szCs w:val="32"/>
        </w:rPr>
      </w:pPr>
      <w:r w:rsidRPr="00DB6ED9">
        <w:rPr>
          <w:sz w:val="32"/>
          <w:szCs w:val="32"/>
        </w:rPr>
        <w:t>Year-Month sort column</w:t>
      </w:r>
    </w:p>
    <w:p w14:paraId="3374772A" w14:textId="77777777" w:rsidR="00DB6ED9" w:rsidRPr="00DB6ED9" w:rsidRDefault="00DB6ED9" w:rsidP="00DB6ED9">
      <w:pPr>
        <w:rPr>
          <w:sz w:val="32"/>
          <w:szCs w:val="32"/>
        </w:rPr>
      </w:pPr>
      <w:r w:rsidRPr="00DB6ED9">
        <w:rPr>
          <w:sz w:val="32"/>
          <w:szCs w:val="32"/>
        </w:rPr>
        <w:t>or:</w:t>
      </w:r>
    </w:p>
    <w:p w14:paraId="160C5037" w14:textId="77777777" w:rsidR="00DB6ED9" w:rsidRPr="00DB6ED9" w:rsidRDefault="00DB6ED9" w:rsidP="00DB6ED9">
      <w:pPr>
        <w:rPr>
          <w:sz w:val="32"/>
          <w:szCs w:val="32"/>
        </w:rPr>
      </w:pPr>
      <w:r w:rsidRPr="00DB6ED9">
        <w:rPr>
          <w:sz w:val="32"/>
          <w:szCs w:val="32"/>
        </w:rPr>
        <w:t>Month</w:t>
      </w:r>
    </w:p>
    <w:p w14:paraId="716E0C2B" w14:textId="77777777" w:rsidR="00DB6ED9" w:rsidRPr="00DB6ED9" w:rsidRDefault="00DB6ED9" w:rsidP="00DB6ED9">
      <w:pPr>
        <w:rPr>
          <w:sz w:val="32"/>
          <w:szCs w:val="32"/>
        </w:rPr>
      </w:pPr>
      <w:r w:rsidRPr="00DB6ED9">
        <w:rPr>
          <w:sz w:val="32"/>
          <w:szCs w:val="32"/>
        </w:rPr>
        <w:t>Sort by Month Number.</w:t>
      </w:r>
    </w:p>
    <w:p w14:paraId="25D5C4AF" w14:textId="77777777" w:rsidR="00DB6ED9" w:rsidRPr="00DB6ED9" w:rsidRDefault="00000000" w:rsidP="00DB6ED9">
      <w:pPr>
        <w:rPr>
          <w:sz w:val="32"/>
          <w:szCs w:val="32"/>
        </w:rPr>
      </w:pPr>
      <w:r>
        <w:rPr>
          <w:sz w:val="32"/>
          <w:szCs w:val="32"/>
        </w:rPr>
        <w:pict w14:anchorId="16A1C5E4">
          <v:rect id="_x0000_i1326" style="width:0;height:1.5pt" o:hralign="center" o:hrstd="t" o:hr="t" fillcolor="#a0a0a0" stroked="f"/>
        </w:pict>
      </w:r>
    </w:p>
    <w:p w14:paraId="14E7392E" w14:textId="77777777" w:rsidR="00DB6ED9" w:rsidRPr="00DB6ED9" w:rsidRDefault="00DB6ED9" w:rsidP="00DB6ED9">
      <w:pPr>
        <w:rPr>
          <w:b/>
          <w:bCs/>
          <w:sz w:val="32"/>
          <w:szCs w:val="32"/>
        </w:rPr>
      </w:pPr>
      <w:r w:rsidRPr="00DB6ED9">
        <w:rPr>
          <w:b/>
          <w:bCs/>
          <w:sz w:val="32"/>
          <w:szCs w:val="32"/>
        </w:rPr>
        <w:t>PART DG — COMMON ERROR 13</w:t>
      </w:r>
    </w:p>
    <w:p w14:paraId="058957C1" w14:textId="77777777" w:rsidR="00DB6ED9" w:rsidRPr="00DB6ED9" w:rsidRDefault="00DB6ED9" w:rsidP="00DB6ED9">
      <w:pPr>
        <w:rPr>
          <w:b/>
          <w:bCs/>
          <w:sz w:val="32"/>
          <w:szCs w:val="32"/>
        </w:rPr>
      </w:pPr>
      <w:r w:rsidRPr="00DB6ED9">
        <w:rPr>
          <w:b/>
          <w:bCs/>
          <w:sz w:val="32"/>
          <w:szCs w:val="32"/>
        </w:rPr>
        <w:t>302. YoY Is Blank</w:t>
      </w:r>
    </w:p>
    <w:p w14:paraId="00F849E1" w14:textId="77777777" w:rsidR="00DB6ED9" w:rsidRPr="00DB6ED9" w:rsidRDefault="00DB6ED9" w:rsidP="00DB6ED9">
      <w:pPr>
        <w:rPr>
          <w:sz w:val="32"/>
          <w:szCs w:val="32"/>
        </w:rPr>
      </w:pPr>
      <w:r w:rsidRPr="00DB6ED9">
        <w:rPr>
          <w:sz w:val="32"/>
          <w:szCs w:val="32"/>
        </w:rPr>
        <w:t>Check:</w:t>
      </w:r>
    </w:p>
    <w:p w14:paraId="5036EA25" w14:textId="77777777" w:rsidR="00DB6ED9" w:rsidRPr="00DB6ED9" w:rsidRDefault="00DB6ED9" w:rsidP="00DB6ED9">
      <w:pPr>
        <w:rPr>
          <w:b/>
          <w:bCs/>
          <w:sz w:val="32"/>
          <w:szCs w:val="32"/>
        </w:rPr>
      </w:pPr>
      <w:r w:rsidRPr="00DB6ED9">
        <w:rPr>
          <w:b/>
          <w:bCs/>
          <w:sz w:val="32"/>
          <w:szCs w:val="32"/>
        </w:rPr>
        <w:t>Previous year data exists</w:t>
      </w:r>
    </w:p>
    <w:p w14:paraId="65C16A20" w14:textId="77777777" w:rsidR="00DB6ED9" w:rsidRPr="00DB6ED9" w:rsidRDefault="00DB6ED9" w:rsidP="00DB6ED9">
      <w:pPr>
        <w:rPr>
          <w:b/>
          <w:bCs/>
          <w:sz w:val="32"/>
          <w:szCs w:val="32"/>
        </w:rPr>
      </w:pPr>
      <w:r w:rsidRPr="00DB6ED9">
        <w:rPr>
          <w:b/>
          <w:bCs/>
          <w:sz w:val="32"/>
          <w:szCs w:val="32"/>
        </w:rPr>
        <w:t>DimDate contains previous year</w:t>
      </w:r>
    </w:p>
    <w:p w14:paraId="48114D61" w14:textId="77777777" w:rsidR="00DB6ED9" w:rsidRPr="00DB6ED9" w:rsidRDefault="00DB6ED9" w:rsidP="00DB6ED9">
      <w:pPr>
        <w:rPr>
          <w:b/>
          <w:bCs/>
          <w:sz w:val="32"/>
          <w:szCs w:val="32"/>
        </w:rPr>
      </w:pPr>
      <w:r w:rsidRPr="00DB6ED9">
        <w:rPr>
          <w:b/>
          <w:bCs/>
          <w:sz w:val="32"/>
          <w:szCs w:val="32"/>
        </w:rPr>
        <w:t>Date relationship</w:t>
      </w:r>
    </w:p>
    <w:p w14:paraId="5AD25076" w14:textId="77777777" w:rsidR="00DB6ED9" w:rsidRPr="00DB6ED9" w:rsidRDefault="00DB6ED9" w:rsidP="00DB6ED9">
      <w:pPr>
        <w:rPr>
          <w:b/>
          <w:bCs/>
          <w:sz w:val="32"/>
          <w:szCs w:val="32"/>
        </w:rPr>
      </w:pPr>
      <w:r w:rsidRPr="00DB6ED9">
        <w:rPr>
          <w:b/>
          <w:bCs/>
          <w:sz w:val="32"/>
          <w:szCs w:val="32"/>
        </w:rPr>
        <w:t>Date context</w:t>
      </w:r>
    </w:p>
    <w:p w14:paraId="5165B0FB" w14:textId="77777777" w:rsidR="00DB6ED9" w:rsidRPr="00DB6ED9" w:rsidRDefault="00DB6ED9" w:rsidP="00DB6ED9">
      <w:pPr>
        <w:rPr>
          <w:b/>
          <w:bCs/>
          <w:sz w:val="32"/>
          <w:szCs w:val="32"/>
        </w:rPr>
      </w:pPr>
      <w:r w:rsidRPr="00DB6ED9">
        <w:rPr>
          <w:b/>
          <w:bCs/>
          <w:sz w:val="32"/>
          <w:szCs w:val="32"/>
        </w:rPr>
        <w:t>Measure logic.</w:t>
      </w:r>
    </w:p>
    <w:p w14:paraId="45437F86" w14:textId="77777777" w:rsidR="00DB6ED9" w:rsidRPr="00DB6ED9" w:rsidRDefault="00000000" w:rsidP="00DB6ED9">
      <w:pPr>
        <w:rPr>
          <w:sz w:val="32"/>
          <w:szCs w:val="32"/>
        </w:rPr>
      </w:pPr>
      <w:r>
        <w:rPr>
          <w:sz w:val="32"/>
          <w:szCs w:val="32"/>
        </w:rPr>
        <w:pict w14:anchorId="57317CF1">
          <v:rect id="_x0000_i1327" style="width:0;height:1.5pt" o:hralign="center" o:hrstd="t" o:hr="t" fillcolor="#a0a0a0" stroked="f"/>
        </w:pict>
      </w:r>
    </w:p>
    <w:p w14:paraId="49801890" w14:textId="77777777" w:rsidR="00DB6ED9" w:rsidRPr="00DB6ED9" w:rsidRDefault="00DB6ED9" w:rsidP="00DB6ED9">
      <w:pPr>
        <w:rPr>
          <w:b/>
          <w:bCs/>
          <w:sz w:val="32"/>
          <w:szCs w:val="32"/>
        </w:rPr>
      </w:pPr>
      <w:r w:rsidRPr="00DB6ED9">
        <w:rPr>
          <w:b/>
          <w:bCs/>
          <w:sz w:val="32"/>
          <w:szCs w:val="32"/>
        </w:rPr>
        <w:t>PART DH — COMMON ERROR 14</w:t>
      </w:r>
    </w:p>
    <w:p w14:paraId="523B20D5" w14:textId="77777777" w:rsidR="00DB6ED9" w:rsidRPr="00DB6ED9" w:rsidRDefault="00DB6ED9" w:rsidP="00DB6ED9">
      <w:pPr>
        <w:rPr>
          <w:b/>
          <w:bCs/>
          <w:sz w:val="32"/>
          <w:szCs w:val="32"/>
        </w:rPr>
      </w:pPr>
      <w:r w:rsidRPr="00DB6ED9">
        <w:rPr>
          <w:b/>
          <w:bCs/>
          <w:sz w:val="32"/>
          <w:szCs w:val="32"/>
        </w:rPr>
        <w:t>303. Desktop Updated But Service Doesn't Show Changes</w:t>
      </w:r>
    </w:p>
    <w:p w14:paraId="41676106" w14:textId="77777777" w:rsidR="00DB6ED9" w:rsidRPr="00DB6ED9" w:rsidRDefault="00DB6ED9" w:rsidP="00DB6ED9">
      <w:pPr>
        <w:rPr>
          <w:sz w:val="32"/>
          <w:szCs w:val="32"/>
        </w:rPr>
      </w:pPr>
      <w:r w:rsidRPr="00DB6ED9">
        <w:rPr>
          <w:sz w:val="32"/>
          <w:szCs w:val="32"/>
        </w:rPr>
        <w:t>Did you:</w:t>
      </w:r>
    </w:p>
    <w:p w14:paraId="3601EE42" w14:textId="77777777" w:rsidR="00DB6ED9" w:rsidRPr="00DB6ED9" w:rsidRDefault="00DB6ED9" w:rsidP="00DB6ED9">
      <w:pPr>
        <w:rPr>
          <w:b/>
          <w:bCs/>
          <w:sz w:val="32"/>
          <w:szCs w:val="32"/>
        </w:rPr>
      </w:pPr>
      <w:r w:rsidRPr="00DB6ED9">
        <w:rPr>
          <w:b/>
          <w:bCs/>
          <w:sz w:val="32"/>
          <w:szCs w:val="32"/>
        </w:rPr>
        <w:t>Republish?</w:t>
      </w:r>
    </w:p>
    <w:p w14:paraId="031E33F8" w14:textId="77777777" w:rsidR="00DB6ED9" w:rsidRPr="00DB6ED9" w:rsidRDefault="00DB6ED9" w:rsidP="00DB6ED9">
      <w:pPr>
        <w:rPr>
          <w:sz w:val="32"/>
          <w:szCs w:val="32"/>
        </w:rPr>
      </w:pPr>
      <w:r w:rsidRPr="00DB6ED9">
        <w:rPr>
          <w:sz w:val="32"/>
          <w:szCs w:val="32"/>
        </w:rPr>
        <w:t>Desktop changes do not automatically replace:</w:t>
      </w:r>
    </w:p>
    <w:p w14:paraId="38BC6A57" w14:textId="77777777" w:rsidR="00DB6ED9" w:rsidRPr="00DB6ED9" w:rsidRDefault="00DB6ED9" w:rsidP="00DB6ED9">
      <w:pPr>
        <w:rPr>
          <w:b/>
          <w:bCs/>
          <w:sz w:val="32"/>
          <w:szCs w:val="32"/>
        </w:rPr>
      </w:pPr>
      <w:r w:rsidRPr="00DB6ED9">
        <w:rPr>
          <w:b/>
          <w:bCs/>
          <w:sz w:val="32"/>
          <w:szCs w:val="32"/>
        </w:rPr>
        <w:t>Published report</w:t>
      </w:r>
    </w:p>
    <w:p w14:paraId="2F485CC2" w14:textId="77777777" w:rsidR="00DB6ED9" w:rsidRPr="00DB6ED9" w:rsidRDefault="00DB6ED9" w:rsidP="00DB6ED9">
      <w:pPr>
        <w:rPr>
          <w:sz w:val="32"/>
          <w:szCs w:val="32"/>
        </w:rPr>
      </w:pPr>
      <w:r w:rsidRPr="00DB6ED9">
        <w:rPr>
          <w:sz w:val="32"/>
          <w:szCs w:val="32"/>
        </w:rPr>
        <w:t>unless synchronized through the relevant supported workflow.</w:t>
      </w:r>
    </w:p>
    <w:p w14:paraId="061B3E18" w14:textId="77777777" w:rsidR="00DB6ED9" w:rsidRPr="00DB6ED9" w:rsidRDefault="00000000" w:rsidP="00DB6ED9">
      <w:pPr>
        <w:rPr>
          <w:sz w:val="32"/>
          <w:szCs w:val="32"/>
        </w:rPr>
      </w:pPr>
      <w:r>
        <w:rPr>
          <w:sz w:val="32"/>
          <w:szCs w:val="32"/>
        </w:rPr>
        <w:pict w14:anchorId="2092FD79">
          <v:rect id="_x0000_i1328" style="width:0;height:1.5pt" o:hralign="center" o:hrstd="t" o:hr="t" fillcolor="#a0a0a0" stroked="f"/>
        </w:pict>
      </w:r>
    </w:p>
    <w:p w14:paraId="5E29DA5C" w14:textId="77777777" w:rsidR="00DB6ED9" w:rsidRPr="00DB6ED9" w:rsidRDefault="00DB6ED9" w:rsidP="00DB6ED9">
      <w:pPr>
        <w:rPr>
          <w:b/>
          <w:bCs/>
          <w:sz w:val="32"/>
          <w:szCs w:val="32"/>
        </w:rPr>
      </w:pPr>
      <w:r w:rsidRPr="00DB6ED9">
        <w:rPr>
          <w:b/>
          <w:bCs/>
          <w:sz w:val="32"/>
          <w:szCs w:val="32"/>
        </w:rPr>
        <w:t>PART DI — COMMON ERROR 15</w:t>
      </w:r>
    </w:p>
    <w:p w14:paraId="06AAEBBE" w14:textId="77777777" w:rsidR="00DB6ED9" w:rsidRPr="00DB6ED9" w:rsidRDefault="00DB6ED9" w:rsidP="00DB6ED9">
      <w:pPr>
        <w:rPr>
          <w:b/>
          <w:bCs/>
          <w:sz w:val="32"/>
          <w:szCs w:val="32"/>
        </w:rPr>
      </w:pPr>
      <w:r w:rsidRPr="00DB6ED9">
        <w:rPr>
          <w:b/>
          <w:bCs/>
          <w:sz w:val="32"/>
          <w:szCs w:val="32"/>
        </w:rPr>
        <w:t>304. New Dataverse Data Missing</w:t>
      </w:r>
    </w:p>
    <w:p w14:paraId="66229636" w14:textId="77777777" w:rsidR="00DB6ED9" w:rsidRPr="00DB6ED9" w:rsidRDefault="00DB6ED9" w:rsidP="00DB6ED9">
      <w:pPr>
        <w:rPr>
          <w:sz w:val="32"/>
          <w:szCs w:val="32"/>
        </w:rPr>
      </w:pPr>
      <w:r w:rsidRPr="00DB6ED9">
        <w:rPr>
          <w:sz w:val="32"/>
          <w:szCs w:val="32"/>
        </w:rPr>
        <w:t>Our model is:</w:t>
      </w:r>
    </w:p>
    <w:p w14:paraId="57E98CAD" w14:textId="77777777" w:rsidR="00DB6ED9" w:rsidRPr="00DB6ED9" w:rsidRDefault="00DB6ED9" w:rsidP="00DB6ED9">
      <w:pPr>
        <w:rPr>
          <w:b/>
          <w:bCs/>
          <w:sz w:val="32"/>
          <w:szCs w:val="32"/>
        </w:rPr>
      </w:pPr>
      <w:r w:rsidRPr="00DB6ED9">
        <w:rPr>
          <w:b/>
          <w:bCs/>
          <w:sz w:val="32"/>
          <w:szCs w:val="32"/>
        </w:rPr>
        <w:t>Import.</w:t>
      </w:r>
    </w:p>
    <w:p w14:paraId="35C6BABD" w14:textId="77777777" w:rsidR="00DB6ED9" w:rsidRPr="00DB6ED9" w:rsidRDefault="00DB6ED9" w:rsidP="00DB6ED9">
      <w:pPr>
        <w:rPr>
          <w:sz w:val="32"/>
          <w:szCs w:val="32"/>
        </w:rPr>
      </w:pPr>
      <w:r w:rsidRPr="00DB6ED9">
        <w:rPr>
          <w:sz w:val="32"/>
          <w:szCs w:val="32"/>
        </w:rPr>
        <w:t>Run:</w:t>
      </w:r>
    </w:p>
    <w:p w14:paraId="23F6C219" w14:textId="77777777" w:rsidR="00DB6ED9" w:rsidRPr="00DB6ED9" w:rsidRDefault="00DB6ED9" w:rsidP="00DB6ED9">
      <w:pPr>
        <w:rPr>
          <w:b/>
          <w:bCs/>
          <w:sz w:val="32"/>
          <w:szCs w:val="32"/>
        </w:rPr>
      </w:pPr>
      <w:r w:rsidRPr="00DB6ED9">
        <w:rPr>
          <w:b/>
          <w:bCs/>
          <w:sz w:val="32"/>
          <w:szCs w:val="32"/>
        </w:rPr>
        <w:t>Semantic Model Refresh.</w:t>
      </w:r>
    </w:p>
    <w:p w14:paraId="4C80FFF7" w14:textId="77777777" w:rsidR="00DB6ED9" w:rsidRPr="00DB6ED9" w:rsidRDefault="00000000" w:rsidP="00DB6ED9">
      <w:pPr>
        <w:rPr>
          <w:sz w:val="32"/>
          <w:szCs w:val="32"/>
        </w:rPr>
      </w:pPr>
      <w:r>
        <w:rPr>
          <w:sz w:val="32"/>
          <w:szCs w:val="32"/>
        </w:rPr>
        <w:pict w14:anchorId="4212CF38">
          <v:rect id="_x0000_i1329" style="width:0;height:1.5pt" o:hralign="center" o:hrstd="t" o:hr="t" fillcolor="#a0a0a0" stroked="f"/>
        </w:pict>
      </w:r>
    </w:p>
    <w:p w14:paraId="0BE87A21" w14:textId="77777777" w:rsidR="00DB6ED9" w:rsidRPr="00DB6ED9" w:rsidRDefault="00DB6ED9" w:rsidP="00DB6ED9">
      <w:pPr>
        <w:rPr>
          <w:b/>
          <w:bCs/>
          <w:sz w:val="32"/>
          <w:szCs w:val="32"/>
        </w:rPr>
      </w:pPr>
      <w:r w:rsidRPr="00DB6ED9">
        <w:rPr>
          <w:b/>
          <w:bCs/>
          <w:sz w:val="32"/>
          <w:szCs w:val="32"/>
        </w:rPr>
        <w:t>PART DJ — COMMON ERROR 16</w:t>
      </w:r>
    </w:p>
    <w:p w14:paraId="70A1FDD5" w14:textId="77777777" w:rsidR="00DB6ED9" w:rsidRPr="00DB6ED9" w:rsidRDefault="00DB6ED9" w:rsidP="00DB6ED9">
      <w:pPr>
        <w:rPr>
          <w:b/>
          <w:bCs/>
          <w:sz w:val="32"/>
          <w:szCs w:val="32"/>
        </w:rPr>
      </w:pPr>
      <w:r w:rsidRPr="00DB6ED9">
        <w:rPr>
          <w:b/>
          <w:bCs/>
          <w:sz w:val="32"/>
          <w:szCs w:val="32"/>
        </w:rPr>
        <w:t>305. Refresh Fails</w:t>
      </w:r>
    </w:p>
    <w:p w14:paraId="1193B6EA" w14:textId="77777777" w:rsidR="00DB6ED9" w:rsidRPr="00DB6ED9" w:rsidRDefault="00DB6ED9" w:rsidP="00DB6ED9">
      <w:pPr>
        <w:rPr>
          <w:sz w:val="32"/>
          <w:szCs w:val="32"/>
        </w:rPr>
      </w:pPr>
      <w:r w:rsidRPr="00DB6ED9">
        <w:rPr>
          <w:sz w:val="32"/>
          <w:szCs w:val="32"/>
        </w:rPr>
        <w:t>Check:</w:t>
      </w:r>
    </w:p>
    <w:p w14:paraId="6ADCDD16" w14:textId="77777777" w:rsidR="00DB6ED9" w:rsidRPr="00DB6ED9" w:rsidRDefault="00DB6ED9" w:rsidP="00DB6ED9">
      <w:pPr>
        <w:rPr>
          <w:b/>
          <w:bCs/>
          <w:sz w:val="32"/>
          <w:szCs w:val="32"/>
        </w:rPr>
      </w:pPr>
      <w:r w:rsidRPr="00DB6ED9">
        <w:rPr>
          <w:b/>
          <w:bCs/>
          <w:sz w:val="32"/>
          <w:szCs w:val="32"/>
        </w:rPr>
        <w:t>Data source credentials</w:t>
      </w:r>
    </w:p>
    <w:p w14:paraId="361A8A08" w14:textId="77777777" w:rsidR="00DB6ED9" w:rsidRPr="00DB6ED9" w:rsidRDefault="00DB6ED9" w:rsidP="00DB6ED9">
      <w:pPr>
        <w:rPr>
          <w:b/>
          <w:bCs/>
          <w:sz w:val="32"/>
          <w:szCs w:val="32"/>
        </w:rPr>
      </w:pPr>
      <w:r w:rsidRPr="00DB6ED9">
        <w:rPr>
          <w:b/>
          <w:bCs/>
          <w:sz w:val="32"/>
          <w:szCs w:val="32"/>
        </w:rPr>
        <w:t>Connection</w:t>
      </w:r>
    </w:p>
    <w:p w14:paraId="332E2442" w14:textId="77777777" w:rsidR="00DB6ED9" w:rsidRPr="00DB6ED9" w:rsidRDefault="00DB6ED9" w:rsidP="00DB6ED9">
      <w:pPr>
        <w:rPr>
          <w:b/>
          <w:bCs/>
          <w:sz w:val="32"/>
          <w:szCs w:val="32"/>
        </w:rPr>
      </w:pPr>
      <w:r w:rsidRPr="00DB6ED9">
        <w:rPr>
          <w:b/>
          <w:bCs/>
          <w:sz w:val="32"/>
          <w:szCs w:val="32"/>
        </w:rPr>
        <w:t>Source availability</w:t>
      </w:r>
    </w:p>
    <w:p w14:paraId="0C31B92B" w14:textId="77777777" w:rsidR="00DB6ED9" w:rsidRPr="00DB6ED9" w:rsidRDefault="00DB6ED9" w:rsidP="00DB6ED9">
      <w:pPr>
        <w:rPr>
          <w:b/>
          <w:bCs/>
          <w:sz w:val="32"/>
          <w:szCs w:val="32"/>
        </w:rPr>
      </w:pPr>
      <w:r w:rsidRPr="00DB6ED9">
        <w:rPr>
          <w:b/>
          <w:bCs/>
          <w:sz w:val="32"/>
          <w:szCs w:val="32"/>
        </w:rPr>
        <w:t>Power Query errors</w:t>
      </w:r>
    </w:p>
    <w:p w14:paraId="6A995B25" w14:textId="77777777" w:rsidR="00DB6ED9" w:rsidRPr="00DB6ED9" w:rsidRDefault="00DB6ED9" w:rsidP="00DB6ED9">
      <w:pPr>
        <w:rPr>
          <w:b/>
          <w:bCs/>
          <w:sz w:val="32"/>
          <w:szCs w:val="32"/>
        </w:rPr>
      </w:pPr>
      <w:r w:rsidRPr="00DB6ED9">
        <w:rPr>
          <w:b/>
          <w:bCs/>
          <w:sz w:val="32"/>
          <w:szCs w:val="32"/>
        </w:rPr>
        <w:t>Schema changes</w:t>
      </w:r>
    </w:p>
    <w:p w14:paraId="184A80F2" w14:textId="77777777" w:rsidR="00DB6ED9" w:rsidRPr="00DB6ED9" w:rsidRDefault="00DB6ED9" w:rsidP="00DB6ED9">
      <w:pPr>
        <w:rPr>
          <w:b/>
          <w:bCs/>
          <w:sz w:val="32"/>
          <w:szCs w:val="32"/>
        </w:rPr>
      </w:pPr>
      <w:r w:rsidRPr="00DB6ED9">
        <w:rPr>
          <w:b/>
          <w:bCs/>
          <w:sz w:val="32"/>
          <w:szCs w:val="32"/>
        </w:rPr>
        <w:t>Gateway where applicable.</w:t>
      </w:r>
    </w:p>
    <w:p w14:paraId="7D4189F8" w14:textId="77777777" w:rsidR="00DB6ED9" w:rsidRPr="00DB6ED9" w:rsidRDefault="00000000" w:rsidP="00DB6ED9">
      <w:pPr>
        <w:rPr>
          <w:sz w:val="32"/>
          <w:szCs w:val="32"/>
        </w:rPr>
      </w:pPr>
      <w:r>
        <w:rPr>
          <w:sz w:val="32"/>
          <w:szCs w:val="32"/>
        </w:rPr>
        <w:pict w14:anchorId="66A45D06">
          <v:rect id="_x0000_i1330" style="width:0;height:1.5pt" o:hralign="center" o:hrstd="t" o:hr="t" fillcolor="#a0a0a0" stroked="f"/>
        </w:pict>
      </w:r>
    </w:p>
    <w:p w14:paraId="5656E8ED" w14:textId="77777777" w:rsidR="00DB6ED9" w:rsidRPr="00DB6ED9" w:rsidRDefault="00DB6ED9" w:rsidP="00DB6ED9">
      <w:pPr>
        <w:rPr>
          <w:b/>
          <w:bCs/>
          <w:sz w:val="32"/>
          <w:szCs w:val="32"/>
        </w:rPr>
      </w:pPr>
      <w:r w:rsidRPr="00DB6ED9">
        <w:rPr>
          <w:b/>
          <w:bCs/>
          <w:sz w:val="32"/>
          <w:szCs w:val="32"/>
        </w:rPr>
        <w:t>PART DK — COMMON ERROR 17</w:t>
      </w:r>
    </w:p>
    <w:p w14:paraId="5F32B36C" w14:textId="77777777" w:rsidR="00DB6ED9" w:rsidRPr="00DB6ED9" w:rsidRDefault="00DB6ED9" w:rsidP="00DB6ED9">
      <w:pPr>
        <w:rPr>
          <w:b/>
          <w:bCs/>
          <w:sz w:val="32"/>
          <w:szCs w:val="32"/>
        </w:rPr>
      </w:pPr>
      <w:r w:rsidRPr="00DB6ED9">
        <w:rPr>
          <w:b/>
          <w:bCs/>
          <w:sz w:val="32"/>
          <w:szCs w:val="32"/>
        </w:rPr>
        <w:t>306. User Can Open Report But Shouldn't See Employee Detail</w:t>
      </w:r>
    </w:p>
    <w:p w14:paraId="371A2295" w14:textId="77777777" w:rsidR="00DB6ED9" w:rsidRPr="00DB6ED9" w:rsidRDefault="00DB6ED9" w:rsidP="00DB6ED9">
      <w:pPr>
        <w:rPr>
          <w:sz w:val="32"/>
          <w:szCs w:val="32"/>
        </w:rPr>
      </w:pPr>
      <w:r w:rsidRPr="00DB6ED9">
        <w:rPr>
          <w:sz w:val="32"/>
          <w:szCs w:val="32"/>
        </w:rPr>
        <w:t>This is:</w:t>
      </w:r>
    </w:p>
    <w:p w14:paraId="00AD7AA3" w14:textId="77777777" w:rsidR="00DB6ED9" w:rsidRPr="00DB6ED9" w:rsidRDefault="00DB6ED9" w:rsidP="00DB6ED9">
      <w:pPr>
        <w:rPr>
          <w:b/>
          <w:bCs/>
          <w:sz w:val="32"/>
          <w:szCs w:val="32"/>
        </w:rPr>
      </w:pPr>
      <w:r w:rsidRPr="00DB6ED9">
        <w:rPr>
          <w:b/>
          <w:bCs/>
          <w:sz w:val="32"/>
          <w:szCs w:val="32"/>
        </w:rPr>
        <w:t>Security architecture issue.</w:t>
      </w:r>
    </w:p>
    <w:p w14:paraId="1A465DCA" w14:textId="77777777" w:rsidR="00DB6ED9" w:rsidRPr="00DB6ED9" w:rsidRDefault="00DB6ED9" w:rsidP="00DB6ED9">
      <w:pPr>
        <w:rPr>
          <w:sz w:val="32"/>
          <w:szCs w:val="32"/>
        </w:rPr>
      </w:pPr>
      <w:r w:rsidRPr="00DB6ED9">
        <w:rPr>
          <w:sz w:val="32"/>
          <w:szCs w:val="32"/>
        </w:rPr>
        <w:t>Don't fix it only by:</w:t>
      </w:r>
    </w:p>
    <w:p w14:paraId="1888C60F" w14:textId="77777777" w:rsidR="00DB6ED9" w:rsidRPr="00DB6ED9" w:rsidRDefault="00DB6ED9" w:rsidP="00DB6ED9">
      <w:pPr>
        <w:rPr>
          <w:b/>
          <w:bCs/>
          <w:sz w:val="32"/>
          <w:szCs w:val="32"/>
        </w:rPr>
      </w:pPr>
      <w:r w:rsidRPr="00DB6ED9">
        <w:rPr>
          <w:b/>
          <w:bCs/>
          <w:sz w:val="32"/>
          <w:szCs w:val="32"/>
        </w:rPr>
        <w:t>Hiding the Employee Detail page.</w:t>
      </w:r>
    </w:p>
    <w:p w14:paraId="5222EADA" w14:textId="77777777" w:rsidR="00DB6ED9" w:rsidRPr="00DB6ED9" w:rsidRDefault="00DB6ED9" w:rsidP="00DB6ED9">
      <w:pPr>
        <w:rPr>
          <w:sz w:val="32"/>
          <w:szCs w:val="32"/>
        </w:rPr>
      </w:pPr>
      <w:r w:rsidRPr="00DB6ED9">
        <w:rPr>
          <w:sz w:val="32"/>
          <w:szCs w:val="32"/>
        </w:rPr>
        <w:t>Page visibility isn't sufficient:</w:t>
      </w:r>
    </w:p>
    <w:p w14:paraId="209894A3" w14:textId="77777777" w:rsidR="00DB6ED9" w:rsidRPr="00DB6ED9" w:rsidRDefault="00DB6ED9" w:rsidP="00DB6ED9">
      <w:pPr>
        <w:rPr>
          <w:b/>
          <w:bCs/>
          <w:sz w:val="32"/>
          <w:szCs w:val="32"/>
        </w:rPr>
      </w:pPr>
      <w:r w:rsidRPr="00DB6ED9">
        <w:rPr>
          <w:b/>
          <w:bCs/>
          <w:sz w:val="32"/>
          <w:szCs w:val="32"/>
        </w:rPr>
        <w:t>Data security.</w:t>
      </w:r>
    </w:p>
    <w:p w14:paraId="188AEE82" w14:textId="77777777" w:rsidR="00DB6ED9" w:rsidRPr="00DB6ED9" w:rsidRDefault="00000000" w:rsidP="00DB6ED9">
      <w:pPr>
        <w:rPr>
          <w:sz w:val="32"/>
          <w:szCs w:val="32"/>
        </w:rPr>
      </w:pPr>
      <w:r>
        <w:rPr>
          <w:sz w:val="32"/>
          <w:szCs w:val="32"/>
        </w:rPr>
        <w:pict w14:anchorId="4A91AC89">
          <v:rect id="_x0000_i1331" style="width:0;height:1.5pt" o:hralign="center" o:hrstd="t" o:hr="t" fillcolor="#a0a0a0" stroked="f"/>
        </w:pict>
      </w:r>
    </w:p>
    <w:p w14:paraId="24ECBB08" w14:textId="77777777" w:rsidR="00DB6ED9" w:rsidRPr="00DB6ED9" w:rsidRDefault="00DB6ED9" w:rsidP="00DB6ED9">
      <w:pPr>
        <w:rPr>
          <w:b/>
          <w:bCs/>
          <w:sz w:val="32"/>
          <w:szCs w:val="32"/>
        </w:rPr>
      </w:pPr>
      <w:r w:rsidRPr="00DB6ED9">
        <w:rPr>
          <w:b/>
          <w:bCs/>
          <w:sz w:val="32"/>
          <w:szCs w:val="32"/>
        </w:rPr>
        <w:t>PART DL — COMMON ERROR 18</w:t>
      </w:r>
    </w:p>
    <w:p w14:paraId="28CFF886" w14:textId="77777777" w:rsidR="00DB6ED9" w:rsidRPr="00DB6ED9" w:rsidRDefault="00DB6ED9" w:rsidP="00DB6ED9">
      <w:pPr>
        <w:rPr>
          <w:b/>
          <w:bCs/>
          <w:sz w:val="32"/>
          <w:szCs w:val="32"/>
        </w:rPr>
      </w:pPr>
      <w:r w:rsidRPr="00DB6ED9">
        <w:rPr>
          <w:b/>
          <w:bCs/>
          <w:sz w:val="32"/>
          <w:szCs w:val="32"/>
        </w:rPr>
        <w:t>307. User Can't Build Their Own Report</w:t>
      </w:r>
    </w:p>
    <w:p w14:paraId="4D7E059E" w14:textId="77777777" w:rsidR="00DB6ED9" w:rsidRPr="00DB6ED9" w:rsidRDefault="00DB6ED9" w:rsidP="00DB6ED9">
      <w:pPr>
        <w:rPr>
          <w:sz w:val="32"/>
          <w:szCs w:val="32"/>
        </w:rPr>
      </w:pPr>
      <w:r w:rsidRPr="00DB6ED9">
        <w:rPr>
          <w:sz w:val="32"/>
          <w:szCs w:val="32"/>
        </w:rPr>
        <w:t>They may lack:</w:t>
      </w:r>
    </w:p>
    <w:p w14:paraId="76AA6F8A" w14:textId="77777777" w:rsidR="00DB6ED9" w:rsidRPr="00DB6ED9" w:rsidRDefault="00DB6ED9" w:rsidP="00DB6ED9">
      <w:pPr>
        <w:rPr>
          <w:b/>
          <w:bCs/>
          <w:sz w:val="32"/>
          <w:szCs w:val="32"/>
        </w:rPr>
      </w:pPr>
      <w:r w:rsidRPr="00DB6ED9">
        <w:rPr>
          <w:b/>
          <w:bCs/>
          <w:sz w:val="32"/>
          <w:szCs w:val="32"/>
        </w:rPr>
        <w:t>Build permission</w:t>
      </w:r>
    </w:p>
    <w:p w14:paraId="0385E59E" w14:textId="77777777" w:rsidR="00DB6ED9" w:rsidRPr="00DB6ED9" w:rsidRDefault="00DB6ED9" w:rsidP="00DB6ED9">
      <w:pPr>
        <w:rPr>
          <w:sz w:val="32"/>
          <w:szCs w:val="32"/>
        </w:rPr>
      </w:pPr>
      <w:r w:rsidRPr="00DB6ED9">
        <w:rPr>
          <w:sz w:val="32"/>
          <w:szCs w:val="32"/>
        </w:rPr>
        <w:t>on the semantic model.</w:t>
      </w:r>
    </w:p>
    <w:p w14:paraId="42C681D7" w14:textId="77777777" w:rsidR="00DB6ED9" w:rsidRPr="00DB6ED9" w:rsidRDefault="00DB6ED9" w:rsidP="00DB6ED9">
      <w:pPr>
        <w:rPr>
          <w:sz w:val="32"/>
          <w:szCs w:val="32"/>
        </w:rPr>
      </w:pPr>
      <w:r w:rsidRPr="00DB6ED9">
        <w:rPr>
          <w:sz w:val="32"/>
          <w:szCs w:val="32"/>
        </w:rPr>
        <w:t>But don't grant it automatically.</w:t>
      </w:r>
    </w:p>
    <w:p w14:paraId="546FEBB9" w14:textId="77777777" w:rsidR="00DB6ED9" w:rsidRPr="00DB6ED9" w:rsidRDefault="00DB6ED9" w:rsidP="00DB6ED9">
      <w:pPr>
        <w:rPr>
          <w:sz w:val="32"/>
          <w:szCs w:val="32"/>
        </w:rPr>
      </w:pPr>
      <w:r w:rsidRPr="00DB6ED9">
        <w:rPr>
          <w:sz w:val="32"/>
          <w:szCs w:val="32"/>
        </w:rPr>
        <w:t>Ask:</w:t>
      </w:r>
    </w:p>
    <w:p w14:paraId="64B2F125" w14:textId="77777777" w:rsidR="00DB6ED9" w:rsidRPr="00DB6ED9" w:rsidRDefault="00DB6ED9" w:rsidP="00DB6ED9">
      <w:pPr>
        <w:rPr>
          <w:b/>
          <w:bCs/>
          <w:sz w:val="32"/>
          <w:szCs w:val="32"/>
        </w:rPr>
      </w:pPr>
      <w:r w:rsidRPr="00DB6ED9">
        <w:rPr>
          <w:b/>
          <w:bCs/>
          <w:sz w:val="32"/>
          <w:szCs w:val="32"/>
        </w:rPr>
        <w:t>Do they actually need to author content?</w:t>
      </w:r>
    </w:p>
    <w:p w14:paraId="3FDA0995" w14:textId="77777777" w:rsidR="00DB6ED9" w:rsidRPr="00DB6ED9" w:rsidRDefault="00000000" w:rsidP="00DB6ED9">
      <w:pPr>
        <w:rPr>
          <w:sz w:val="32"/>
          <w:szCs w:val="32"/>
        </w:rPr>
      </w:pPr>
      <w:r>
        <w:rPr>
          <w:sz w:val="32"/>
          <w:szCs w:val="32"/>
        </w:rPr>
        <w:pict w14:anchorId="5194D930">
          <v:rect id="_x0000_i1332" style="width:0;height:1.5pt" o:hralign="center" o:hrstd="t" o:hr="t" fillcolor="#a0a0a0" stroked="f"/>
        </w:pict>
      </w:r>
    </w:p>
    <w:p w14:paraId="2AAE7D9C" w14:textId="77777777" w:rsidR="00DB6ED9" w:rsidRPr="00DB6ED9" w:rsidRDefault="00DB6ED9" w:rsidP="00DB6ED9">
      <w:pPr>
        <w:rPr>
          <w:b/>
          <w:bCs/>
          <w:sz w:val="32"/>
          <w:szCs w:val="32"/>
        </w:rPr>
      </w:pPr>
      <w:r w:rsidRPr="00DB6ED9">
        <w:rPr>
          <w:b/>
          <w:bCs/>
          <w:sz w:val="32"/>
          <w:szCs w:val="32"/>
        </w:rPr>
        <w:t>PART DM — COMMON ERROR 19</w:t>
      </w:r>
    </w:p>
    <w:p w14:paraId="03159368" w14:textId="77777777" w:rsidR="00DB6ED9" w:rsidRPr="00DB6ED9" w:rsidRDefault="00DB6ED9" w:rsidP="00DB6ED9">
      <w:pPr>
        <w:rPr>
          <w:b/>
          <w:bCs/>
          <w:sz w:val="32"/>
          <w:szCs w:val="32"/>
        </w:rPr>
      </w:pPr>
      <w:r w:rsidRPr="00DB6ED9">
        <w:rPr>
          <w:b/>
          <w:bCs/>
          <w:sz w:val="32"/>
          <w:szCs w:val="32"/>
        </w:rPr>
        <w:t>308. Everyone Was Added as Workspace Member</w:t>
      </w:r>
    </w:p>
    <w:p w14:paraId="6DC4A610" w14:textId="77777777" w:rsidR="00DB6ED9" w:rsidRPr="00DB6ED9" w:rsidRDefault="00DB6ED9" w:rsidP="00DB6ED9">
      <w:pPr>
        <w:rPr>
          <w:sz w:val="32"/>
          <w:szCs w:val="32"/>
        </w:rPr>
      </w:pPr>
      <w:r w:rsidRPr="00DB6ED9">
        <w:rPr>
          <w:sz w:val="32"/>
          <w:szCs w:val="32"/>
        </w:rPr>
        <w:t>Problem:</w:t>
      </w:r>
    </w:p>
    <w:p w14:paraId="2C23B73E" w14:textId="77777777" w:rsidR="00DB6ED9" w:rsidRPr="00DB6ED9" w:rsidRDefault="00DB6ED9" w:rsidP="00DB6ED9">
      <w:pPr>
        <w:rPr>
          <w:sz w:val="32"/>
          <w:szCs w:val="32"/>
        </w:rPr>
      </w:pPr>
      <w:r w:rsidRPr="00DB6ED9">
        <w:rPr>
          <w:sz w:val="32"/>
          <w:szCs w:val="32"/>
        </w:rPr>
        <w:t>Consumers may receive unnecessary:</w:t>
      </w:r>
    </w:p>
    <w:p w14:paraId="713980A4" w14:textId="77777777" w:rsidR="00DB6ED9" w:rsidRPr="00DB6ED9" w:rsidRDefault="00DB6ED9" w:rsidP="00DB6ED9">
      <w:pPr>
        <w:rPr>
          <w:b/>
          <w:bCs/>
          <w:sz w:val="32"/>
          <w:szCs w:val="32"/>
        </w:rPr>
      </w:pPr>
      <w:r w:rsidRPr="00DB6ED9">
        <w:rPr>
          <w:b/>
          <w:bCs/>
          <w:sz w:val="32"/>
          <w:szCs w:val="32"/>
        </w:rPr>
        <w:t>Collaboration/editing capabilities.</w:t>
      </w:r>
    </w:p>
    <w:p w14:paraId="4608F97B" w14:textId="77777777" w:rsidR="00DB6ED9" w:rsidRPr="00DB6ED9" w:rsidRDefault="00DB6ED9" w:rsidP="00DB6ED9">
      <w:pPr>
        <w:rPr>
          <w:sz w:val="32"/>
          <w:szCs w:val="32"/>
        </w:rPr>
      </w:pPr>
      <w:r w:rsidRPr="00DB6ED9">
        <w:rPr>
          <w:sz w:val="32"/>
          <w:szCs w:val="32"/>
        </w:rPr>
        <w:t>Use appropriate:</w:t>
      </w:r>
    </w:p>
    <w:p w14:paraId="6157BEB8" w14:textId="77777777" w:rsidR="00DB6ED9" w:rsidRPr="00DB6ED9" w:rsidRDefault="00DB6ED9" w:rsidP="00DB6ED9">
      <w:pPr>
        <w:rPr>
          <w:b/>
          <w:bCs/>
          <w:sz w:val="32"/>
          <w:szCs w:val="32"/>
        </w:rPr>
      </w:pPr>
      <w:r w:rsidRPr="00DB6ED9">
        <w:rPr>
          <w:b/>
          <w:bCs/>
          <w:sz w:val="32"/>
          <w:szCs w:val="32"/>
        </w:rPr>
        <w:t>Distribution and least privilege.</w:t>
      </w:r>
    </w:p>
    <w:p w14:paraId="7E3C8D47" w14:textId="77777777" w:rsidR="00DB6ED9" w:rsidRPr="00DB6ED9" w:rsidRDefault="00000000" w:rsidP="00DB6ED9">
      <w:pPr>
        <w:rPr>
          <w:sz w:val="32"/>
          <w:szCs w:val="32"/>
        </w:rPr>
      </w:pPr>
      <w:r>
        <w:rPr>
          <w:sz w:val="32"/>
          <w:szCs w:val="32"/>
        </w:rPr>
        <w:pict w14:anchorId="565CE2F9">
          <v:rect id="_x0000_i1333" style="width:0;height:1.5pt" o:hralign="center" o:hrstd="t" o:hr="t" fillcolor="#a0a0a0" stroked="f"/>
        </w:pict>
      </w:r>
    </w:p>
    <w:p w14:paraId="7404E755" w14:textId="77777777" w:rsidR="00DB6ED9" w:rsidRPr="00DB6ED9" w:rsidRDefault="00DB6ED9" w:rsidP="00DB6ED9">
      <w:pPr>
        <w:rPr>
          <w:b/>
          <w:bCs/>
          <w:sz w:val="32"/>
          <w:szCs w:val="32"/>
        </w:rPr>
      </w:pPr>
      <w:r w:rsidRPr="00DB6ED9">
        <w:rPr>
          <w:b/>
          <w:bCs/>
          <w:sz w:val="32"/>
          <w:szCs w:val="32"/>
        </w:rPr>
        <w:t>PART DN — COMMON ERROR 20</w:t>
      </w:r>
    </w:p>
    <w:p w14:paraId="7B2BA289" w14:textId="77777777" w:rsidR="00DB6ED9" w:rsidRPr="00DB6ED9" w:rsidRDefault="00DB6ED9" w:rsidP="00DB6ED9">
      <w:pPr>
        <w:rPr>
          <w:b/>
          <w:bCs/>
          <w:sz w:val="32"/>
          <w:szCs w:val="32"/>
        </w:rPr>
      </w:pPr>
      <w:r w:rsidRPr="00DB6ED9">
        <w:rPr>
          <w:b/>
          <w:bCs/>
          <w:sz w:val="32"/>
          <w:szCs w:val="32"/>
        </w:rPr>
        <w:t>309. Mobile Layout Is Blank</w:t>
      </w:r>
    </w:p>
    <w:p w14:paraId="540748F2" w14:textId="77777777" w:rsidR="00DB6ED9" w:rsidRPr="00DB6ED9" w:rsidRDefault="00DB6ED9" w:rsidP="00DB6ED9">
      <w:pPr>
        <w:rPr>
          <w:sz w:val="32"/>
          <w:szCs w:val="32"/>
        </w:rPr>
      </w:pPr>
      <w:r w:rsidRPr="00DB6ED9">
        <w:rPr>
          <w:sz w:val="32"/>
          <w:szCs w:val="32"/>
        </w:rPr>
        <w:t>Desktop visuals aren't necessarily automatically arranged exactly as desired.</w:t>
      </w:r>
    </w:p>
    <w:p w14:paraId="36864A66" w14:textId="77777777" w:rsidR="00DB6ED9" w:rsidRPr="00DB6ED9" w:rsidRDefault="00DB6ED9" w:rsidP="00DB6ED9">
      <w:pPr>
        <w:rPr>
          <w:sz w:val="32"/>
          <w:szCs w:val="32"/>
        </w:rPr>
      </w:pPr>
      <w:r w:rsidRPr="00DB6ED9">
        <w:rPr>
          <w:sz w:val="32"/>
          <w:szCs w:val="32"/>
        </w:rPr>
        <w:t>Use:</w:t>
      </w:r>
    </w:p>
    <w:p w14:paraId="58E106C4" w14:textId="77777777" w:rsidR="00DB6ED9" w:rsidRPr="00DB6ED9" w:rsidRDefault="00DB6ED9" w:rsidP="00DB6ED9">
      <w:pPr>
        <w:rPr>
          <w:b/>
          <w:bCs/>
          <w:sz w:val="32"/>
          <w:szCs w:val="32"/>
        </w:rPr>
      </w:pPr>
      <w:r w:rsidRPr="00DB6ED9">
        <w:rPr>
          <w:b/>
          <w:bCs/>
          <w:sz w:val="32"/>
          <w:szCs w:val="32"/>
        </w:rPr>
        <w:t>Mobile Layout</w:t>
      </w:r>
    </w:p>
    <w:p w14:paraId="4BCD73A1" w14:textId="77777777" w:rsidR="00DB6ED9" w:rsidRPr="00DB6ED9" w:rsidRDefault="00DB6ED9" w:rsidP="00DB6ED9">
      <w:pPr>
        <w:rPr>
          <w:sz w:val="32"/>
          <w:szCs w:val="32"/>
        </w:rPr>
      </w:pPr>
      <w:r w:rsidRPr="00DB6ED9">
        <w:rPr>
          <w:sz w:val="32"/>
          <w:szCs w:val="32"/>
        </w:rPr>
        <w:t>and place/auto-create the required visual arrangement.</w:t>
      </w:r>
    </w:p>
    <w:p w14:paraId="23D9CCF1" w14:textId="77777777" w:rsidR="00DB6ED9" w:rsidRPr="00DB6ED9" w:rsidRDefault="00000000" w:rsidP="00DB6ED9">
      <w:pPr>
        <w:rPr>
          <w:sz w:val="32"/>
          <w:szCs w:val="32"/>
        </w:rPr>
      </w:pPr>
      <w:r>
        <w:rPr>
          <w:sz w:val="32"/>
          <w:szCs w:val="32"/>
        </w:rPr>
        <w:pict w14:anchorId="447C50CF">
          <v:rect id="_x0000_i1334" style="width:0;height:1.5pt" o:hralign="center" o:hrstd="t" o:hr="t" fillcolor="#a0a0a0" stroked="f"/>
        </w:pict>
      </w:r>
    </w:p>
    <w:p w14:paraId="75981124" w14:textId="77777777" w:rsidR="00DB6ED9" w:rsidRPr="00DB6ED9" w:rsidRDefault="00DB6ED9" w:rsidP="00DB6ED9">
      <w:pPr>
        <w:rPr>
          <w:b/>
          <w:bCs/>
          <w:sz w:val="32"/>
          <w:szCs w:val="32"/>
        </w:rPr>
      </w:pPr>
      <w:r w:rsidRPr="00DB6ED9">
        <w:rPr>
          <w:b/>
          <w:bCs/>
          <w:sz w:val="32"/>
          <w:szCs w:val="32"/>
        </w:rPr>
        <w:t>PART DO — DEBUGGING EXERCISE 1</w:t>
      </w:r>
    </w:p>
    <w:p w14:paraId="65D678E1" w14:textId="77777777" w:rsidR="00DB6ED9" w:rsidRPr="00DB6ED9" w:rsidRDefault="00DB6ED9" w:rsidP="00DB6ED9">
      <w:pPr>
        <w:rPr>
          <w:b/>
          <w:bCs/>
          <w:sz w:val="32"/>
          <w:szCs w:val="32"/>
        </w:rPr>
      </w:pPr>
      <w:r w:rsidRPr="00DB6ED9">
        <w:rPr>
          <w:b/>
          <w:bCs/>
          <w:sz w:val="32"/>
          <w:szCs w:val="32"/>
        </w:rPr>
        <w:t>310. Executive Page Has</w:t>
      </w:r>
    </w:p>
    <w:p w14:paraId="6FE831AB" w14:textId="77777777" w:rsidR="00DB6ED9" w:rsidRPr="00DB6ED9" w:rsidRDefault="00DB6ED9" w:rsidP="00DB6ED9">
      <w:pPr>
        <w:rPr>
          <w:sz w:val="32"/>
          <w:szCs w:val="32"/>
        </w:rPr>
      </w:pPr>
      <w:r w:rsidRPr="00DB6ED9">
        <w:rPr>
          <w:sz w:val="32"/>
          <w:szCs w:val="32"/>
        </w:rPr>
        <w:t>17 Charts</w:t>
      </w:r>
    </w:p>
    <w:p w14:paraId="39C65679" w14:textId="77777777" w:rsidR="00DB6ED9" w:rsidRPr="00DB6ED9" w:rsidRDefault="00DB6ED9" w:rsidP="00DB6ED9">
      <w:pPr>
        <w:rPr>
          <w:sz w:val="32"/>
          <w:szCs w:val="32"/>
        </w:rPr>
      </w:pPr>
    </w:p>
    <w:p w14:paraId="08F0226C" w14:textId="77777777" w:rsidR="00DB6ED9" w:rsidRPr="00DB6ED9" w:rsidRDefault="00DB6ED9" w:rsidP="00DB6ED9">
      <w:pPr>
        <w:rPr>
          <w:sz w:val="32"/>
          <w:szCs w:val="32"/>
        </w:rPr>
      </w:pPr>
      <w:r w:rsidRPr="00DB6ED9">
        <w:rPr>
          <w:sz w:val="32"/>
          <w:szCs w:val="32"/>
        </w:rPr>
        <w:t>12 Slicers</w:t>
      </w:r>
    </w:p>
    <w:p w14:paraId="7F654121" w14:textId="77777777" w:rsidR="00DB6ED9" w:rsidRPr="00DB6ED9" w:rsidRDefault="00DB6ED9" w:rsidP="00DB6ED9">
      <w:pPr>
        <w:rPr>
          <w:sz w:val="32"/>
          <w:szCs w:val="32"/>
        </w:rPr>
      </w:pPr>
    </w:p>
    <w:p w14:paraId="6A807C28" w14:textId="77777777" w:rsidR="00DB6ED9" w:rsidRPr="00DB6ED9" w:rsidRDefault="00DB6ED9" w:rsidP="00DB6ED9">
      <w:pPr>
        <w:rPr>
          <w:sz w:val="32"/>
          <w:szCs w:val="32"/>
        </w:rPr>
      </w:pPr>
      <w:r w:rsidRPr="00DB6ED9">
        <w:rPr>
          <w:sz w:val="32"/>
          <w:szCs w:val="32"/>
        </w:rPr>
        <w:t>10 Cards</w:t>
      </w:r>
    </w:p>
    <w:p w14:paraId="5E27FD65" w14:textId="77777777" w:rsidR="00DB6ED9" w:rsidRPr="00DB6ED9" w:rsidRDefault="00DB6ED9" w:rsidP="00DB6ED9">
      <w:pPr>
        <w:rPr>
          <w:sz w:val="32"/>
          <w:szCs w:val="32"/>
        </w:rPr>
      </w:pPr>
      <w:r w:rsidRPr="00DB6ED9">
        <w:rPr>
          <w:sz w:val="32"/>
          <w:szCs w:val="32"/>
        </w:rPr>
        <w:t>Issue?</w:t>
      </w:r>
    </w:p>
    <w:p w14:paraId="3F30F6FD" w14:textId="77777777" w:rsidR="00DB6ED9" w:rsidRPr="00DB6ED9" w:rsidRDefault="00DB6ED9" w:rsidP="00DB6ED9">
      <w:pPr>
        <w:rPr>
          <w:b/>
          <w:bCs/>
          <w:sz w:val="32"/>
          <w:szCs w:val="32"/>
        </w:rPr>
      </w:pPr>
      <w:r w:rsidRPr="00DB6ED9">
        <w:rPr>
          <w:b/>
          <w:bCs/>
          <w:sz w:val="32"/>
          <w:szCs w:val="32"/>
        </w:rPr>
        <w:t>Answer</w:t>
      </w:r>
    </w:p>
    <w:p w14:paraId="548025F2" w14:textId="77777777" w:rsidR="00DB6ED9" w:rsidRPr="00DB6ED9" w:rsidRDefault="00DB6ED9" w:rsidP="00DB6ED9">
      <w:pPr>
        <w:rPr>
          <w:b/>
          <w:bCs/>
          <w:sz w:val="32"/>
          <w:szCs w:val="32"/>
        </w:rPr>
      </w:pPr>
      <w:r w:rsidRPr="00DB6ED9">
        <w:rPr>
          <w:b/>
          <w:bCs/>
          <w:sz w:val="32"/>
          <w:szCs w:val="32"/>
        </w:rPr>
        <w:t>Excessive cognitive load.</w:t>
      </w:r>
    </w:p>
    <w:p w14:paraId="533C8D2E" w14:textId="77777777" w:rsidR="00DB6ED9" w:rsidRPr="00DB6ED9" w:rsidRDefault="00DB6ED9" w:rsidP="00DB6ED9">
      <w:pPr>
        <w:rPr>
          <w:sz w:val="32"/>
          <w:szCs w:val="32"/>
        </w:rPr>
      </w:pPr>
      <w:r w:rsidRPr="00DB6ED9">
        <w:rPr>
          <w:sz w:val="32"/>
          <w:szCs w:val="32"/>
        </w:rPr>
        <w:t>Prioritize:</w:t>
      </w:r>
    </w:p>
    <w:p w14:paraId="5500F680" w14:textId="77777777" w:rsidR="00DB6ED9" w:rsidRPr="00DB6ED9" w:rsidRDefault="00DB6ED9" w:rsidP="00DB6ED9">
      <w:pPr>
        <w:rPr>
          <w:b/>
          <w:bCs/>
          <w:sz w:val="32"/>
          <w:szCs w:val="32"/>
        </w:rPr>
      </w:pPr>
      <w:r w:rsidRPr="00DB6ED9">
        <w:rPr>
          <w:b/>
          <w:bCs/>
          <w:sz w:val="32"/>
          <w:szCs w:val="32"/>
        </w:rPr>
        <w:t>Decision-critical metrics.</w:t>
      </w:r>
    </w:p>
    <w:p w14:paraId="20FD6FB5" w14:textId="77777777" w:rsidR="00DB6ED9" w:rsidRPr="00DB6ED9" w:rsidRDefault="00000000" w:rsidP="00DB6ED9">
      <w:pPr>
        <w:rPr>
          <w:sz w:val="32"/>
          <w:szCs w:val="32"/>
        </w:rPr>
      </w:pPr>
      <w:r>
        <w:rPr>
          <w:sz w:val="32"/>
          <w:szCs w:val="32"/>
        </w:rPr>
        <w:pict w14:anchorId="7034F3AE">
          <v:rect id="_x0000_i1335" style="width:0;height:1.5pt" o:hralign="center" o:hrstd="t" o:hr="t" fillcolor="#a0a0a0" stroked="f"/>
        </w:pict>
      </w:r>
    </w:p>
    <w:p w14:paraId="35B3391D" w14:textId="77777777" w:rsidR="00DB6ED9" w:rsidRPr="00DB6ED9" w:rsidRDefault="00DB6ED9" w:rsidP="00DB6ED9">
      <w:pPr>
        <w:rPr>
          <w:b/>
          <w:bCs/>
          <w:sz w:val="32"/>
          <w:szCs w:val="32"/>
        </w:rPr>
      </w:pPr>
      <w:r w:rsidRPr="00DB6ED9">
        <w:rPr>
          <w:b/>
          <w:bCs/>
          <w:sz w:val="32"/>
          <w:szCs w:val="32"/>
        </w:rPr>
        <w:t>PART DP — DEBUGGING EXERCISE 2</w:t>
      </w:r>
    </w:p>
    <w:p w14:paraId="37A2D684" w14:textId="77777777" w:rsidR="00DB6ED9" w:rsidRPr="00DB6ED9" w:rsidRDefault="00DB6ED9" w:rsidP="00DB6ED9">
      <w:pPr>
        <w:rPr>
          <w:b/>
          <w:bCs/>
          <w:sz w:val="32"/>
          <w:szCs w:val="32"/>
        </w:rPr>
      </w:pPr>
      <w:r w:rsidRPr="00DB6ED9">
        <w:rPr>
          <w:b/>
          <w:bCs/>
          <w:sz w:val="32"/>
          <w:szCs w:val="32"/>
        </w:rPr>
        <w:t>311. KPI Says</w:t>
      </w:r>
    </w:p>
    <w:p w14:paraId="7D0C5CA4" w14:textId="77777777" w:rsidR="00DB6ED9" w:rsidRPr="00DB6ED9" w:rsidRDefault="00DB6ED9" w:rsidP="00DB6ED9">
      <w:pPr>
        <w:rPr>
          <w:sz w:val="32"/>
          <w:szCs w:val="32"/>
        </w:rPr>
      </w:pPr>
      <w:r w:rsidRPr="00DB6ED9">
        <w:rPr>
          <w:sz w:val="32"/>
          <w:szCs w:val="32"/>
        </w:rPr>
        <w:t>Approval Rate:</w:t>
      </w:r>
    </w:p>
    <w:p w14:paraId="5E4B05D9" w14:textId="77777777" w:rsidR="00DB6ED9" w:rsidRPr="00DB6ED9" w:rsidRDefault="00DB6ED9" w:rsidP="00DB6ED9">
      <w:pPr>
        <w:rPr>
          <w:sz w:val="32"/>
          <w:szCs w:val="32"/>
        </w:rPr>
      </w:pPr>
      <w:r w:rsidRPr="00DB6ED9">
        <w:rPr>
          <w:sz w:val="32"/>
          <w:szCs w:val="32"/>
        </w:rPr>
        <w:t>50%</w:t>
      </w:r>
    </w:p>
    <w:p w14:paraId="7F2C42D9" w14:textId="77777777" w:rsidR="00DB6ED9" w:rsidRPr="00DB6ED9" w:rsidRDefault="00DB6ED9" w:rsidP="00DB6ED9">
      <w:pPr>
        <w:rPr>
          <w:sz w:val="32"/>
          <w:szCs w:val="32"/>
        </w:rPr>
      </w:pPr>
      <w:r w:rsidRPr="00DB6ED9">
        <w:rPr>
          <w:sz w:val="32"/>
          <w:szCs w:val="32"/>
        </w:rPr>
        <w:t>but user doesn't know its definition.</w:t>
      </w:r>
    </w:p>
    <w:p w14:paraId="600D8A0C" w14:textId="77777777" w:rsidR="00DB6ED9" w:rsidRPr="00DB6ED9" w:rsidRDefault="00DB6ED9" w:rsidP="00DB6ED9">
      <w:pPr>
        <w:rPr>
          <w:sz w:val="32"/>
          <w:szCs w:val="32"/>
        </w:rPr>
      </w:pPr>
      <w:r w:rsidRPr="00DB6ED9">
        <w:rPr>
          <w:sz w:val="32"/>
          <w:szCs w:val="32"/>
        </w:rPr>
        <w:t>Problem?</w:t>
      </w:r>
    </w:p>
    <w:p w14:paraId="0275DB16" w14:textId="77777777" w:rsidR="00DB6ED9" w:rsidRPr="00DB6ED9" w:rsidRDefault="00DB6ED9" w:rsidP="00DB6ED9">
      <w:pPr>
        <w:rPr>
          <w:b/>
          <w:bCs/>
          <w:sz w:val="32"/>
          <w:szCs w:val="32"/>
        </w:rPr>
      </w:pPr>
      <w:r w:rsidRPr="00DB6ED9">
        <w:rPr>
          <w:b/>
          <w:bCs/>
          <w:sz w:val="32"/>
          <w:szCs w:val="32"/>
        </w:rPr>
        <w:t>Answer</w:t>
      </w:r>
    </w:p>
    <w:p w14:paraId="7E627D9B" w14:textId="77777777" w:rsidR="00DB6ED9" w:rsidRPr="00DB6ED9" w:rsidRDefault="00DB6ED9" w:rsidP="00DB6ED9">
      <w:pPr>
        <w:rPr>
          <w:sz w:val="32"/>
          <w:szCs w:val="32"/>
        </w:rPr>
      </w:pPr>
      <w:r w:rsidRPr="00DB6ED9">
        <w:rPr>
          <w:sz w:val="32"/>
          <w:szCs w:val="32"/>
        </w:rPr>
        <w:t>Metric lacks:</w:t>
      </w:r>
    </w:p>
    <w:p w14:paraId="2379A05E" w14:textId="77777777" w:rsidR="00DB6ED9" w:rsidRPr="00DB6ED9" w:rsidRDefault="00DB6ED9" w:rsidP="00DB6ED9">
      <w:pPr>
        <w:rPr>
          <w:b/>
          <w:bCs/>
          <w:sz w:val="32"/>
          <w:szCs w:val="32"/>
        </w:rPr>
      </w:pPr>
      <w:r w:rsidRPr="00DB6ED9">
        <w:rPr>
          <w:b/>
          <w:bCs/>
          <w:sz w:val="32"/>
          <w:szCs w:val="32"/>
        </w:rPr>
        <w:t>Semantic clarity.</w:t>
      </w:r>
    </w:p>
    <w:p w14:paraId="0C0A06B3" w14:textId="77777777" w:rsidR="00DB6ED9" w:rsidRPr="00DB6ED9" w:rsidRDefault="00DB6ED9" w:rsidP="00DB6ED9">
      <w:pPr>
        <w:rPr>
          <w:sz w:val="32"/>
          <w:szCs w:val="32"/>
        </w:rPr>
      </w:pPr>
      <w:r w:rsidRPr="00DB6ED9">
        <w:rPr>
          <w:sz w:val="32"/>
          <w:szCs w:val="32"/>
        </w:rPr>
        <w:t>Document:</w:t>
      </w:r>
    </w:p>
    <w:p w14:paraId="77AFBE9E" w14:textId="77777777" w:rsidR="00DB6ED9" w:rsidRPr="00DB6ED9" w:rsidRDefault="00DB6ED9" w:rsidP="00DB6ED9">
      <w:pPr>
        <w:rPr>
          <w:sz w:val="32"/>
          <w:szCs w:val="32"/>
        </w:rPr>
      </w:pPr>
      <w:r w:rsidRPr="00DB6ED9">
        <w:rPr>
          <w:sz w:val="32"/>
          <w:szCs w:val="32"/>
        </w:rPr>
        <w:t>Approved / Completed Decisions.</w:t>
      </w:r>
    </w:p>
    <w:p w14:paraId="2C309914" w14:textId="77777777" w:rsidR="00DB6ED9" w:rsidRPr="00DB6ED9" w:rsidRDefault="00000000" w:rsidP="00DB6ED9">
      <w:pPr>
        <w:rPr>
          <w:sz w:val="32"/>
          <w:szCs w:val="32"/>
        </w:rPr>
      </w:pPr>
      <w:r>
        <w:rPr>
          <w:sz w:val="32"/>
          <w:szCs w:val="32"/>
        </w:rPr>
        <w:pict w14:anchorId="3A755C4A">
          <v:rect id="_x0000_i1336" style="width:0;height:1.5pt" o:hralign="center" o:hrstd="t" o:hr="t" fillcolor="#a0a0a0" stroked="f"/>
        </w:pict>
      </w:r>
    </w:p>
    <w:p w14:paraId="5F6D5A79" w14:textId="77777777" w:rsidR="00DB6ED9" w:rsidRPr="00DB6ED9" w:rsidRDefault="00DB6ED9" w:rsidP="00DB6ED9">
      <w:pPr>
        <w:rPr>
          <w:b/>
          <w:bCs/>
          <w:sz w:val="32"/>
          <w:szCs w:val="32"/>
        </w:rPr>
      </w:pPr>
      <w:r w:rsidRPr="00DB6ED9">
        <w:rPr>
          <w:b/>
          <w:bCs/>
          <w:sz w:val="32"/>
          <w:szCs w:val="32"/>
        </w:rPr>
        <w:t>PART DQ — DEBUGGING EXERCISE 3</w:t>
      </w:r>
    </w:p>
    <w:p w14:paraId="0134B55E" w14:textId="77777777" w:rsidR="00DB6ED9" w:rsidRPr="00DB6ED9" w:rsidRDefault="00DB6ED9" w:rsidP="00DB6ED9">
      <w:pPr>
        <w:rPr>
          <w:b/>
          <w:bCs/>
          <w:sz w:val="32"/>
          <w:szCs w:val="32"/>
        </w:rPr>
      </w:pPr>
      <w:r w:rsidRPr="00DB6ED9">
        <w:rPr>
          <w:b/>
          <w:bCs/>
          <w:sz w:val="32"/>
          <w:szCs w:val="32"/>
        </w:rPr>
        <w:t>312. Employee Drillthrough Uses Employee Name</w:t>
      </w:r>
    </w:p>
    <w:p w14:paraId="5E1E8FB8" w14:textId="77777777" w:rsidR="00DB6ED9" w:rsidRPr="00DB6ED9" w:rsidRDefault="00DB6ED9" w:rsidP="00DB6ED9">
      <w:pPr>
        <w:rPr>
          <w:sz w:val="32"/>
          <w:szCs w:val="32"/>
        </w:rPr>
      </w:pPr>
      <w:r w:rsidRPr="00DB6ED9">
        <w:rPr>
          <w:sz w:val="32"/>
          <w:szCs w:val="32"/>
        </w:rPr>
        <w:t>Two employees share:</w:t>
      </w:r>
    </w:p>
    <w:p w14:paraId="557C6501" w14:textId="77777777" w:rsidR="00DB6ED9" w:rsidRPr="00DB6ED9" w:rsidRDefault="00DB6ED9" w:rsidP="00DB6ED9">
      <w:pPr>
        <w:rPr>
          <w:sz w:val="32"/>
          <w:szCs w:val="32"/>
        </w:rPr>
      </w:pPr>
      <w:r w:rsidRPr="00DB6ED9">
        <w:rPr>
          <w:sz w:val="32"/>
          <w:szCs w:val="32"/>
        </w:rPr>
        <w:t>Samuel Bekele</w:t>
      </w:r>
    </w:p>
    <w:p w14:paraId="203BB088" w14:textId="77777777" w:rsidR="00DB6ED9" w:rsidRPr="00DB6ED9" w:rsidRDefault="00DB6ED9" w:rsidP="00DB6ED9">
      <w:pPr>
        <w:rPr>
          <w:sz w:val="32"/>
          <w:szCs w:val="32"/>
        </w:rPr>
      </w:pPr>
      <w:r w:rsidRPr="00DB6ED9">
        <w:rPr>
          <w:sz w:val="32"/>
          <w:szCs w:val="32"/>
        </w:rPr>
        <w:t>Potential problem?</w:t>
      </w:r>
    </w:p>
    <w:p w14:paraId="2CF00ABA" w14:textId="77777777" w:rsidR="00DB6ED9" w:rsidRPr="00DB6ED9" w:rsidRDefault="00DB6ED9" w:rsidP="00DB6ED9">
      <w:pPr>
        <w:rPr>
          <w:b/>
          <w:bCs/>
          <w:sz w:val="32"/>
          <w:szCs w:val="32"/>
        </w:rPr>
      </w:pPr>
      <w:r w:rsidRPr="00DB6ED9">
        <w:rPr>
          <w:b/>
          <w:bCs/>
          <w:sz w:val="32"/>
          <w:szCs w:val="32"/>
        </w:rPr>
        <w:t>Answer</w:t>
      </w:r>
    </w:p>
    <w:p w14:paraId="0FD859B0" w14:textId="77777777" w:rsidR="00DB6ED9" w:rsidRPr="00DB6ED9" w:rsidRDefault="00DB6ED9" w:rsidP="00DB6ED9">
      <w:pPr>
        <w:rPr>
          <w:sz w:val="32"/>
          <w:szCs w:val="32"/>
        </w:rPr>
      </w:pPr>
      <w:r w:rsidRPr="00DB6ED9">
        <w:rPr>
          <w:sz w:val="32"/>
          <w:szCs w:val="32"/>
        </w:rPr>
        <w:t>Name isn't guaranteed:</w:t>
      </w:r>
    </w:p>
    <w:p w14:paraId="79F57FCA" w14:textId="77777777" w:rsidR="00DB6ED9" w:rsidRPr="00DB6ED9" w:rsidRDefault="00DB6ED9" w:rsidP="00DB6ED9">
      <w:pPr>
        <w:rPr>
          <w:b/>
          <w:bCs/>
          <w:sz w:val="32"/>
          <w:szCs w:val="32"/>
        </w:rPr>
      </w:pPr>
      <w:r w:rsidRPr="00DB6ED9">
        <w:rPr>
          <w:b/>
          <w:bCs/>
          <w:sz w:val="32"/>
          <w:szCs w:val="32"/>
        </w:rPr>
        <w:t>Unique.</w:t>
      </w:r>
    </w:p>
    <w:p w14:paraId="5A3453D4" w14:textId="77777777" w:rsidR="00DB6ED9" w:rsidRPr="00DB6ED9" w:rsidRDefault="00DB6ED9" w:rsidP="00DB6ED9">
      <w:pPr>
        <w:rPr>
          <w:sz w:val="32"/>
          <w:szCs w:val="32"/>
        </w:rPr>
      </w:pPr>
      <w:r w:rsidRPr="00DB6ED9">
        <w:rPr>
          <w:sz w:val="32"/>
          <w:szCs w:val="32"/>
        </w:rPr>
        <w:t>Use:</w:t>
      </w:r>
    </w:p>
    <w:p w14:paraId="2480D824" w14:textId="77777777" w:rsidR="00DB6ED9" w:rsidRPr="00DB6ED9" w:rsidRDefault="00DB6ED9" w:rsidP="00DB6ED9">
      <w:pPr>
        <w:rPr>
          <w:b/>
          <w:bCs/>
          <w:sz w:val="32"/>
          <w:szCs w:val="32"/>
        </w:rPr>
      </w:pPr>
      <w:r w:rsidRPr="00DB6ED9">
        <w:rPr>
          <w:b/>
          <w:bCs/>
          <w:sz w:val="32"/>
          <w:szCs w:val="32"/>
        </w:rPr>
        <w:t>Employee unique identifier</w:t>
      </w:r>
    </w:p>
    <w:p w14:paraId="7DF094AC" w14:textId="77777777" w:rsidR="00DB6ED9" w:rsidRPr="00DB6ED9" w:rsidRDefault="00DB6ED9" w:rsidP="00DB6ED9">
      <w:pPr>
        <w:rPr>
          <w:sz w:val="32"/>
          <w:szCs w:val="32"/>
        </w:rPr>
      </w:pPr>
      <w:r w:rsidRPr="00DB6ED9">
        <w:rPr>
          <w:sz w:val="32"/>
          <w:szCs w:val="32"/>
        </w:rPr>
        <w:t>as appropriate while displaying user-friendly Name.</w:t>
      </w:r>
    </w:p>
    <w:p w14:paraId="11848226" w14:textId="77777777" w:rsidR="00DB6ED9" w:rsidRPr="00DB6ED9" w:rsidRDefault="00000000" w:rsidP="00DB6ED9">
      <w:pPr>
        <w:rPr>
          <w:sz w:val="32"/>
          <w:szCs w:val="32"/>
        </w:rPr>
      </w:pPr>
      <w:r>
        <w:rPr>
          <w:sz w:val="32"/>
          <w:szCs w:val="32"/>
        </w:rPr>
        <w:pict w14:anchorId="436242F2">
          <v:rect id="_x0000_i1337" style="width:0;height:1.5pt" o:hralign="center" o:hrstd="t" o:hr="t" fillcolor="#a0a0a0" stroked="f"/>
        </w:pict>
      </w:r>
    </w:p>
    <w:p w14:paraId="2381A26E" w14:textId="77777777" w:rsidR="00DB6ED9" w:rsidRPr="00DB6ED9" w:rsidRDefault="00DB6ED9" w:rsidP="00DB6ED9">
      <w:pPr>
        <w:rPr>
          <w:b/>
          <w:bCs/>
          <w:sz w:val="32"/>
          <w:szCs w:val="32"/>
        </w:rPr>
      </w:pPr>
      <w:r w:rsidRPr="00DB6ED9">
        <w:rPr>
          <w:b/>
          <w:bCs/>
          <w:sz w:val="32"/>
          <w:szCs w:val="32"/>
        </w:rPr>
        <w:t>PART DR — DEBUGGING EXERCISE 4</w:t>
      </w:r>
    </w:p>
    <w:p w14:paraId="3F411966" w14:textId="77777777" w:rsidR="00DB6ED9" w:rsidRPr="00DB6ED9" w:rsidRDefault="00DB6ED9" w:rsidP="00DB6ED9">
      <w:pPr>
        <w:rPr>
          <w:b/>
          <w:bCs/>
          <w:sz w:val="32"/>
          <w:szCs w:val="32"/>
        </w:rPr>
      </w:pPr>
      <w:r w:rsidRPr="00DB6ED9">
        <w:rPr>
          <w:b/>
          <w:bCs/>
          <w:sz w:val="32"/>
          <w:szCs w:val="32"/>
        </w:rPr>
        <w:t>313. Department Chart Selection Changes a KPI That Should Be Organization-wide</w:t>
      </w:r>
    </w:p>
    <w:p w14:paraId="3F7823D0" w14:textId="77777777" w:rsidR="00DB6ED9" w:rsidRPr="00DB6ED9" w:rsidRDefault="00DB6ED9" w:rsidP="00DB6ED9">
      <w:pPr>
        <w:rPr>
          <w:sz w:val="32"/>
          <w:szCs w:val="32"/>
        </w:rPr>
      </w:pPr>
      <w:r w:rsidRPr="00DB6ED9">
        <w:rPr>
          <w:sz w:val="32"/>
          <w:szCs w:val="32"/>
        </w:rPr>
        <w:t>Solution?</w:t>
      </w:r>
    </w:p>
    <w:p w14:paraId="7F02C085" w14:textId="77777777" w:rsidR="00DB6ED9" w:rsidRPr="00DB6ED9" w:rsidRDefault="00DB6ED9" w:rsidP="00DB6ED9">
      <w:pPr>
        <w:rPr>
          <w:b/>
          <w:bCs/>
          <w:sz w:val="32"/>
          <w:szCs w:val="32"/>
        </w:rPr>
      </w:pPr>
      <w:r w:rsidRPr="00DB6ED9">
        <w:rPr>
          <w:b/>
          <w:bCs/>
          <w:sz w:val="32"/>
          <w:szCs w:val="32"/>
        </w:rPr>
        <w:t>Answer</w:t>
      </w:r>
    </w:p>
    <w:p w14:paraId="27A0A5FB" w14:textId="77777777" w:rsidR="00DB6ED9" w:rsidRPr="00DB6ED9" w:rsidRDefault="00DB6ED9" w:rsidP="00DB6ED9">
      <w:pPr>
        <w:rPr>
          <w:sz w:val="32"/>
          <w:szCs w:val="32"/>
        </w:rPr>
      </w:pPr>
      <w:r w:rsidRPr="00DB6ED9">
        <w:rPr>
          <w:sz w:val="32"/>
          <w:szCs w:val="32"/>
        </w:rPr>
        <w:t>Review:</w:t>
      </w:r>
    </w:p>
    <w:p w14:paraId="590C44CE" w14:textId="77777777" w:rsidR="00DB6ED9" w:rsidRPr="00DB6ED9" w:rsidRDefault="00DB6ED9" w:rsidP="00DB6ED9">
      <w:pPr>
        <w:rPr>
          <w:b/>
          <w:bCs/>
          <w:sz w:val="32"/>
          <w:szCs w:val="32"/>
        </w:rPr>
      </w:pPr>
      <w:r w:rsidRPr="00DB6ED9">
        <w:rPr>
          <w:b/>
          <w:bCs/>
          <w:sz w:val="32"/>
          <w:szCs w:val="32"/>
        </w:rPr>
        <w:t>Edit Interactions</w:t>
      </w:r>
    </w:p>
    <w:p w14:paraId="46B87CA2" w14:textId="77777777" w:rsidR="00DB6ED9" w:rsidRPr="00DB6ED9" w:rsidRDefault="00DB6ED9" w:rsidP="00DB6ED9">
      <w:pPr>
        <w:rPr>
          <w:sz w:val="32"/>
          <w:szCs w:val="32"/>
        </w:rPr>
      </w:pPr>
      <w:r w:rsidRPr="00DB6ED9">
        <w:rPr>
          <w:sz w:val="32"/>
          <w:szCs w:val="32"/>
        </w:rPr>
        <w:t>or measure design depending on the intended metric.</w:t>
      </w:r>
    </w:p>
    <w:p w14:paraId="2E923EF9" w14:textId="77777777" w:rsidR="00DB6ED9" w:rsidRPr="00DB6ED9" w:rsidRDefault="00000000" w:rsidP="00DB6ED9">
      <w:pPr>
        <w:rPr>
          <w:sz w:val="32"/>
          <w:szCs w:val="32"/>
        </w:rPr>
      </w:pPr>
      <w:r>
        <w:rPr>
          <w:sz w:val="32"/>
          <w:szCs w:val="32"/>
        </w:rPr>
        <w:pict w14:anchorId="2BAF235E">
          <v:rect id="_x0000_i1338" style="width:0;height:1.5pt" o:hralign="center" o:hrstd="t" o:hr="t" fillcolor="#a0a0a0" stroked="f"/>
        </w:pict>
      </w:r>
    </w:p>
    <w:p w14:paraId="3B86B46B" w14:textId="77777777" w:rsidR="00DB6ED9" w:rsidRPr="00DB6ED9" w:rsidRDefault="00DB6ED9" w:rsidP="00DB6ED9">
      <w:pPr>
        <w:rPr>
          <w:b/>
          <w:bCs/>
          <w:sz w:val="32"/>
          <w:szCs w:val="32"/>
        </w:rPr>
      </w:pPr>
      <w:r w:rsidRPr="00DB6ED9">
        <w:rPr>
          <w:b/>
          <w:bCs/>
          <w:sz w:val="32"/>
          <w:szCs w:val="32"/>
        </w:rPr>
        <w:t>PART DS — DEBUGGING EXERCISE 5</w:t>
      </w:r>
    </w:p>
    <w:p w14:paraId="39C43E2B" w14:textId="77777777" w:rsidR="00DB6ED9" w:rsidRPr="00DB6ED9" w:rsidRDefault="00DB6ED9" w:rsidP="00DB6ED9">
      <w:pPr>
        <w:rPr>
          <w:b/>
          <w:bCs/>
          <w:sz w:val="32"/>
          <w:szCs w:val="32"/>
        </w:rPr>
      </w:pPr>
      <w:r w:rsidRPr="00DB6ED9">
        <w:rPr>
          <w:b/>
          <w:bCs/>
          <w:sz w:val="32"/>
          <w:szCs w:val="32"/>
        </w:rPr>
        <w:t>314. HR learns the biggest Department from a Tooltip only.</w:t>
      </w:r>
    </w:p>
    <w:p w14:paraId="3891D488" w14:textId="77777777" w:rsidR="00DB6ED9" w:rsidRPr="00DB6ED9" w:rsidRDefault="00DB6ED9" w:rsidP="00DB6ED9">
      <w:pPr>
        <w:rPr>
          <w:sz w:val="32"/>
          <w:szCs w:val="32"/>
        </w:rPr>
      </w:pPr>
      <w:r w:rsidRPr="00DB6ED9">
        <w:rPr>
          <w:sz w:val="32"/>
          <w:szCs w:val="32"/>
        </w:rPr>
        <w:t>Issue?</w:t>
      </w:r>
    </w:p>
    <w:p w14:paraId="4D93483C" w14:textId="77777777" w:rsidR="00DB6ED9" w:rsidRPr="00DB6ED9" w:rsidRDefault="00DB6ED9" w:rsidP="00DB6ED9">
      <w:pPr>
        <w:rPr>
          <w:b/>
          <w:bCs/>
          <w:sz w:val="32"/>
          <w:szCs w:val="32"/>
        </w:rPr>
      </w:pPr>
      <w:r w:rsidRPr="00DB6ED9">
        <w:rPr>
          <w:b/>
          <w:bCs/>
          <w:sz w:val="32"/>
          <w:szCs w:val="32"/>
        </w:rPr>
        <w:t>Answer</w:t>
      </w:r>
    </w:p>
    <w:p w14:paraId="2647160B" w14:textId="77777777" w:rsidR="00DB6ED9" w:rsidRPr="00DB6ED9" w:rsidRDefault="00DB6ED9" w:rsidP="00DB6ED9">
      <w:pPr>
        <w:rPr>
          <w:sz w:val="32"/>
          <w:szCs w:val="32"/>
        </w:rPr>
      </w:pPr>
      <w:r w:rsidRPr="00DB6ED9">
        <w:rPr>
          <w:sz w:val="32"/>
          <w:szCs w:val="32"/>
        </w:rPr>
        <w:t>A critical conclusion shouldn't depend entirely on:</w:t>
      </w:r>
    </w:p>
    <w:p w14:paraId="10255B39" w14:textId="77777777" w:rsidR="00DB6ED9" w:rsidRPr="00DB6ED9" w:rsidRDefault="00DB6ED9" w:rsidP="00DB6ED9">
      <w:pPr>
        <w:rPr>
          <w:b/>
          <w:bCs/>
          <w:sz w:val="32"/>
          <w:szCs w:val="32"/>
        </w:rPr>
      </w:pPr>
      <w:r w:rsidRPr="00DB6ED9">
        <w:rPr>
          <w:b/>
          <w:bCs/>
          <w:sz w:val="32"/>
          <w:szCs w:val="32"/>
        </w:rPr>
        <w:t>Hover interaction.</w:t>
      </w:r>
    </w:p>
    <w:p w14:paraId="0429482B" w14:textId="77777777" w:rsidR="00DB6ED9" w:rsidRPr="00DB6ED9" w:rsidRDefault="00DB6ED9" w:rsidP="00DB6ED9">
      <w:pPr>
        <w:rPr>
          <w:sz w:val="32"/>
          <w:szCs w:val="32"/>
        </w:rPr>
      </w:pPr>
      <w:r w:rsidRPr="00DB6ED9">
        <w:rPr>
          <w:sz w:val="32"/>
          <w:szCs w:val="32"/>
        </w:rPr>
        <w:t>Display essential information:</w:t>
      </w:r>
    </w:p>
    <w:p w14:paraId="3EC23E69" w14:textId="77777777" w:rsidR="00DB6ED9" w:rsidRPr="00DB6ED9" w:rsidRDefault="00DB6ED9" w:rsidP="00DB6ED9">
      <w:pPr>
        <w:rPr>
          <w:b/>
          <w:bCs/>
          <w:sz w:val="32"/>
          <w:szCs w:val="32"/>
        </w:rPr>
      </w:pPr>
      <w:r w:rsidRPr="00DB6ED9">
        <w:rPr>
          <w:b/>
          <w:bCs/>
          <w:sz w:val="32"/>
          <w:szCs w:val="32"/>
        </w:rPr>
        <w:t>Directly.</w:t>
      </w:r>
    </w:p>
    <w:p w14:paraId="3CE1231A" w14:textId="77777777" w:rsidR="00DB6ED9" w:rsidRPr="00DB6ED9" w:rsidRDefault="00000000" w:rsidP="00DB6ED9">
      <w:pPr>
        <w:rPr>
          <w:sz w:val="32"/>
          <w:szCs w:val="32"/>
        </w:rPr>
      </w:pPr>
      <w:r>
        <w:rPr>
          <w:sz w:val="32"/>
          <w:szCs w:val="32"/>
        </w:rPr>
        <w:pict w14:anchorId="78ECA4BD">
          <v:rect id="_x0000_i1339" style="width:0;height:1.5pt" o:hralign="center" o:hrstd="t" o:hr="t" fillcolor="#a0a0a0" stroked="f"/>
        </w:pict>
      </w:r>
    </w:p>
    <w:p w14:paraId="240C77EF" w14:textId="77777777" w:rsidR="00DB6ED9" w:rsidRPr="00DB6ED9" w:rsidRDefault="00DB6ED9" w:rsidP="00DB6ED9">
      <w:pPr>
        <w:rPr>
          <w:b/>
          <w:bCs/>
          <w:sz w:val="32"/>
          <w:szCs w:val="32"/>
        </w:rPr>
      </w:pPr>
      <w:r w:rsidRPr="00DB6ED9">
        <w:rPr>
          <w:b/>
          <w:bCs/>
          <w:sz w:val="32"/>
          <w:szCs w:val="32"/>
        </w:rPr>
        <w:t>PART DT — DEBUGGING EXERCISE 6</w:t>
      </w:r>
    </w:p>
    <w:p w14:paraId="0D61DD5A" w14:textId="77777777" w:rsidR="00DB6ED9" w:rsidRPr="00DB6ED9" w:rsidRDefault="00DB6ED9" w:rsidP="00DB6ED9">
      <w:pPr>
        <w:rPr>
          <w:b/>
          <w:bCs/>
          <w:sz w:val="32"/>
          <w:szCs w:val="32"/>
        </w:rPr>
      </w:pPr>
      <w:r w:rsidRPr="00DB6ED9">
        <w:rPr>
          <w:b/>
          <w:bCs/>
          <w:sz w:val="32"/>
          <w:szCs w:val="32"/>
        </w:rPr>
        <w:t>315. Trend Uses</w:t>
      </w:r>
    </w:p>
    <w:p w14:paraId="7E756AC8" w14:textId="77777777" w:rsidR="00DB6ED9" w:rsidRPr="00DB6ED9" w:rsidRDefault="00DB6ED9" w:rsidP="00DB6ED9">
      <w:pPr>
        <w:rPr>
          <w:sz w:val="32"/>
          <w:szCs w:val="32"/>
        </w:rPr>
      </w:pPr>
      <w:r w:rsidRPr="00DB6ED9">
        <w:rPr>
          <w:sz w:val="32"/>
          <w:szCs w:val="32"/>
        </w:rPr>
        <w:t>Month Name</w:t>
      </w:r>
    </w:p>
    <w:p w14:paraId="798E777C" w14:textId="77777777" w:rsidR="00DB6ED9" w:rsidRPr="00DB6ED9" w:rsidRDefault="00DB6ED9" w:rsidP="00DB6ED9">
      <w:pPr>
        <w:rPr>
          <w:sz w:val="32"/>
          <w:szCs w:val="32"/>
        </w:rPr>
      </w:pPr>
      <w:r w:rsidRPr="00DB6ED9">
        <w:rPr>
          <w:sz w:val="32"/>
          <w:szCs w:val="32"/>
        </w:rPr>
        <w:t>without Year.</w:t>
      </w:r>
    </w:p>
    <w:p w14:paraId="698AC190" w14:textId="77777777" w:rsidR="00DB6ED9" w:rsidRPr="00DB6ED9" w:rsidRDefault="00DB6ED9" w:rsidP="00DB6ED9">
      <w:pPr>
        <w:rPr>
          <w:sz w:val="32"/>
          <w:szCs w:val="32"/>
        </w:rPr>
      </w:pPr>
      <w:r w:rsidRPr="00DB6ED9">
        <w:rPr>
          <w:sz w:val="32"/>
          <w:szCs w:val="32"/>
        </w:rPr>
        <w:t>Problem?</w:t>
      </w:r>
    </w:p>
    <w:p w14:paraId="0B309259" w14:textId="77777777" w:rsidR="00DB6ED9" w:rsidRPr="00DB6ED9" w:rsidRDefault="00DB6ED9" w:rsidP="00DB6ED9">
      <w:pPr>
        <w:rPr>
          <w:b/>
          <w:bCs/>
          <w:sz w:val="32"/>
          <w:szCs w:val="32"/>
        </w:rPr>
      </w:pPr>
      <w:r w:rsidRPr="00DB6ED9">
        <w:rPr>
          <w:b/>
          <w:bCs/>
          <w:sz w:val="32"/>
          <w:szCs w:val="32"/>
        </w:rPr>
        <w:t>Answer</w:t>
      </w:r>
    </w:p>
    <w:p w14:paraId="616B1C6C" w14:textId="77777777" w:rsidR="00DB6ED9" w:rsidRPr="00DB6ED9" w:rsidRDefault="00DB6ED9" w:rsidP="00DB6ED9">
      <w:pPr>
        <w:rPr>
          <w:sz w:val="32"/>
          <w:szCs w:val="32"/>
        </w:rPr>
      </w:pPr>
      <w:r w:rsidRPr="00DB6ED9">
        <w:rPr>
          <w:sz w:val="32"/>
          <w:szCs w:val="32"/>
        </w:rPr>
        <w:t>January 2025 and January 2026 can:</w:t>
      </w:r>
    </w:p>
    <w:p w14:paraId="652E4EFF" w14:textId="77777777" w:rsidR="00DB6ED9" w:rsidRPr="00DB6ED9" w:rsidRDefault="00DB6ED9" w:rsidP="00DB6ED9">
      <w:pPr>
        <w:rPr>
          <w:b/>
          <w:bCs/>
          <w:sz w:val="32"/>
          <w:szCs w:val="32"/>
        </w:rPr>
      </w:pPr>
      <w:r w:rsidRPr="00DB6ED9">
        <w:rPr>
          <w:b/>
          <w:bCs/>
          <w:sz w:val="32"/>
          <w:szCs w:val="32"/>
        </w:rPr>
        <w:t>Aggregate together.</w:t>
      </w:r>
    </w:p>
    <w:p w14:paraId="3C997ED4" w14:textId="77777777" w:rsidR="00DB6ED9" w:rsidRPr="00DB6ED9" w:rsidRDefault="00DB6ED9" w:rsidP="00DB6ED9">
      <w:pPr>
        <w:rPr>
          <w:sz w:val="32"/>
          <w:szCs w:val="32"/>
        </w:rPr>
      </w:pPr>
      <w:r w:rsidRPr="00DB6ED9">
        <w:rPr>
          <w:sz w:val="32"/>
          <w:szCs w:val="32"/>
        </w:rPr>
        <w:t>Use:</w:t>
      </w:r>
    </w:p>
    <w:p w14:paraId="67A35DF6" w14:textId="77777777" w:rsidR="00DB6ED9" w:rsidRPr="00DB6ED9" w:rsidRDefault="00DB6ED9" w:rsidP="00DB6ED9">
      <w:pPr>
        <w:rPr>
          <w:b/>
          <w:bCs/>
          <w:sz w:val="32"/>
          <w:szCs w:val="32"/>
        </w:rPr>
      </w:pPr>
      <w:r w:rsidRPr="00DB6ED9">
        <w:rPr>
          <w:b/>
          <w:bCs/>
          <w:sz w:val="32"/>
          <w:szCs w:val="32"/>
        </w:rPr>
        <w:t>Year-Month</w:t>
      </w:r>
    </w:p>
    <w:p w14:paraId="01588322" w14:textId="77777777" w:rsidR="00DB6ED9" w:rsidRPr="00DB6ED9" w:rsidRDefault="00DB6ED9" w:rsidP="00DB6ED9">
      <w:pPr>
        <w:rPr>
          <w:sz w:val="32"/>
          <w:szCs w:val="32"/>
        </w:rPr>
      </w:pPr>
      <w:r w:rsidRPr="00DB6ED9">
        <w:rPr>
          <w:sz w:val="32"/>
          <w:szCs w:val="32"/>
        </w:rPr>
        <w:t>for chronological multi-year trend.</w:t>
      </w:r>
    </w:p>
    <w:p w14:paraId="3BAB5DE2" w14:textId="77777777" w:rsidR="00DB6ED9" w:rsidRPr="00DB6ED9" w:rsidRDefault="00000000" w:rsidP="00DB6ED9">
      <w:pPr>
        <w:rPr>
          <w:sz w:val="32"/>
          <w:szCs w:val="32"/>
        </w:rPr>
      </w:pPr>
      <w:r>
        <w:rPr>
          <w:sz w:val="32"/>
          <w:szCs w:val="32"/>
        </w:rPr>
        <w:pict w14:anchorId="2978CD77">
          <v:rect id="_x0000_i1340" style="width:0;height:1.5pt" o:hralign="center" o:hrstd="t" o:hr="t" fillcolor="#a0a0a0" stroked="f"/>
        </w:pict>
      </w:r>
    </w:p>
    <w:p w14:paraId="383D793A" w14:textId="77777777" w:rsidR="00DB6ED9" w:rsidRPr="00DB6ED9" w:rsidRDefault="00DB6ED9" w:rsidP="00DB6ED9">
      <w:pPr>
        <w:rPr>
          <w:b/>
          <w:bCs/>
          <w:sz w:val="32"/>
          <w:szCs w:val="32"/>
        </w:rPr>
      </w:pPr>
      <w:r w:rsidRPr="00DB6ED9">
        <w:rPr>
          <w:b/>
          <w:bCs/>
          <w:sz w:val="32"/>
          <w:szCs w:val="32"/>
        </w:rPr>
        <w:t>PART DU — DEBUGGING EXERCISE 7</w:t>
      </w:r>
    </w:p>
    <w:p w14:paraId="29606802" w14:textId="77777777" w:rsidR="00DB6ED9" w:rsidRPr="00DB6ED9" w:rsidRDefault="00DB6ED9" w:rsidP="00DB6ED9">
      <w:pPr>
        <w:rPr>
          <w:b/>
          <w:bCs/>
          <w:sz w:val="32"/>
          <w:szCs w:val="32"/>
        </w:rPr>
      </w:pPr>
      <w:r w:rsidRPr="00DB6ED9">
        <w:rPr>
          <w:b/>
          <w:bCs/>
          <w:sz w:val="32"/>
          <w:szCs w:val="32"/>
        </w:rPr>
        <w:t>316. Employee Detail Is Hidden.</w:t>
      </w:r>
    </w:p>
    <w:p w14:paraId="7282E892" w14:textId="77777777" w:rsidR="00DB6ED9" w:rsidRPr="00DB6ED9" w:rsidRDefault="00DB6ED9" w:rsidP="00DB6ED9">
      <w:pPr>
        <w:rPr>
          <w:sz w:val="32"/>
          <w:szCs w:val="32"/>
        </w:rPr>
      </w:pPr>
      <w:r w:rsidRPr="00DB6ED9">
        <w:rPr>
          <w:sz w:val="32"/>
          <w:szCs w:val="32"/>
        </w:rPr>
        <w:t>Student says:</w:t>
      </w:r>
    </w:p>
    <w:p w14:paraId="23210CB2" w14:textId="77777777" w:rsidR="00DB6ED9" w:rsidRPr="00DB6ED9" w:rsidRDefault="00DB6ED9" w:rsidP="00DB6ED9">
      <w:pPr>
        <w:rPr>
          <w:sz w:val="32"/>
          <w:szCs w:val="32"/>
        </w:rPr>
      </w:pPr>
      <w:r w:rsidRPr="00DB6ED9">
        <w:rPr>
          <w:sz w:val="32"/>
          <w:szCs w:val="32"/>
        </w:rPr>
        <w:t>Therefore employees cannot access its data.</w:t>
      </w:r>
    </w:p>
    <w:p w14:paraId="45F0D29E" w14:textId="77777777" w:rsidR="00DB6ED9" w:rsidRPr="00DB6ED9" w:rsidRDefault="00DB6ED9" w:rsidP="00DB6ED9">
      <w:pPr>
        <w:rPr>
          <w:sz w:val="32"/>
          <w:szCs w:val="32"/>
        </w:rPr>
      </w:pPr>
      <w:r w:rsidRPr="00DB6ED9">
        <w:rPr>
          <w:sz w:val="32"/>
          <w:szCs w:val="32"/>
        </w:rPr>
        <w:t>Correct?</w:t>
      </w:r>
    </w:p>
    <w:p w14:paraId="42CCDBF4" w14:textId="77777777" w:rsidR="00DB6ED9" w:rsidRPr="00DB6ED9" w:rsidRDefault="00DB6ED9" w:rsidP="00DB6ED9">
      <w:pPr>
        <w:rPr>
          <w:b/>
          <w:bCs/>
          <w:sz w:val="32"/>
          <w:szCs w:val="32"/>
        </w:rPr>
      </w:pPr>
      <w:r w:rsidRPr="00DB6ED9">
        <w:rPr>
          <w:b/>
          <w:bCs/>
          <w:sz w:val="32"/>
          <w:szCs w:val="32"/>
        </w:rPr>
        <w:t>Answer</w:t>
      </w:r>
    </w:p>
    <w:p w14:paraId="481EF057" w14:textId="77777777" w:rsidR="00DB6ED9" w:rsidRPr="00DB6ED9" w:rsidRDefault="00DB6ED9" w:rsidP="00DB6ED9">
      <w:pPr>
        <w:rPr>
          <w:b/>
          <w:bCs/>
          <w:sz w:val="32"/>
          <w:szCs w:val="32"/>
        </w:rPr>
      </w:pPr>
      <w:r w:rsidRPr="00DB6ED9">
        <w:rPr>
          <w:b/>
          <w:bCs/>
          <w:sz w:val="32"/>
          <w:szCs w:val="32"/>
        </w:rPr>
        <w:t>No.</w:t>
      </w:r>
    </w:p>
    <w:p w14:paraId="65F70522" w14:textId="77777777" w:rsidR="00DB6ED9" w:rsidRPr="00DB6ED9" w:rsidRDefault="00DB6ED9" w:rsidP="00DB6ED9">
      <w:pPr>
        <w:rPr>
          <w:sz w:val="32"/>
          <w:szCs w:val="32"/>
        </w:rPr>
      </w:pPr>
      <w:r w:rsidRPr="00DB6ED9">
        <w:rPr>
          <w:sz w:val="32"/>
          <w:szCs w:val="32"/>
        </w:rPr>
        <w:t>Hiding a report page is:</w:t>
      </w:r>
    </w:p>
    <w:p w14:paraId="508CC6C9" w14:textId="77777777" w:rsidR="00DB6ED9" w:rsidRPr="00DB6ED9" w:rsidRDefault="00DB6ED9" w:rsidP="00DB6ED9">
      <w:pPr>
        <w:rPr>
          <w:b/>
          <w:bCs/>
          <w:sz w:val="32"/>
          <w:szCs w:val="32"/>
        </w:rPr>
      </w:pPr>
      <w:r w:rsidRPr="00DB6ED9">
        <w:rPr>
          <w:b/>
          <w:bCs/>
          <w:sz w:val="32"/>
          <w:szCs w:val="32"/>
        </w:rPr>
        <w:t>Navigation/UI behavior</w:t>
      </w:r>
    </w:p>
    <w:p w14:paraId="43B2FA44" w14:textId="77777777" w:rsidR="00DB6ED9" w:rsidRPr="00DB6ED9" w:rsidRDefault="00DB6ED9" w:rsidP="00DB6ED9">
      <w:pPr>
        <w:rPr>
          <w:sz w:val="32"/>
          <w:szCs w:val="32"/>
        </w:rPr>
      </w:pPr>
      <w:r w:rsidRPr="00DB6ED9">
        <w:rPr>
          <w:sz w:val="32"/>
          <w:szCs w:val="32"/>
        </w:rPr>
        <w:t>not:</w:t>
      </w:r>
    </w:p>
    <w:p w14:paraId="4437D619" w14:textId="77777777" w:rsidR="00DB6ED9" w:rsidRPr="00DB6ED9" w:rsidRDefault="00DB6ED9" w:rsidP="00DB6ED9">
      <w:pPr>
        <w:rPr>
          <w:b/>
          <w:bCs/>
          <w:sz w:val="32"/>
          <w:szCs w:val="32"/>
        </w:rPr>
      </w:pPr>
      <w:r w:rsidRPr="00DB6ED9">
        <w:rPr>
          <w:b/>
          <w:bCs/>
          <w:sz w:val="32"/>
          <w:szCs w:val="32"/>
        </w:rPr>
        <w:t>Data security.</w:t>
      </w:r>
    </w:p>
    <w:p w14:paraId="2D1D5D4B" w14:textId="77777777" w:rsidR="00DB6ED9" w:rsidRPr="00DB6ED9" w:rsidRDefault="00000000" w:rsidP="00DB6ED9">
      <w:pPr>
        <w:rPr>
          <w:sz w:val="32"/>
          <w:szCs w:val="32"/>
        </w:rPr>
      </w:pPr>
      <w:r>
        <w:rPr>
          <w:sz w:val="32"/>
          <w:szCs w:val="32"/>
        </w:rPr>
        <w:pict w14:anchorId="1A6F09CD">
          <v:rect id="_x0000_i1341" style="width:0;height:1.5pt" o:hralign="center" o:hrstd="t" o:hr="t" fillcolor="#a0a0a0" stroked="f"/>
        </w:pict>
      </w:r>
    </w:p>
    <w:p w14:paraId="5A90C26A" w14:textId="77777777" w:rsidR="00DB6ED9" w:rsidRPr="00DB6ED9" w:rsidRDefault="00DB6ED9" w:rsidP="00DB6ED9">
      <w:pPr>
        <w:rPr>
          <w:b/>
          <w:bCs/>
          <w:sz w:val="32"/>
          <w:szCs w:val="32"/>
        </w:rPr>
      </w:pPr>
      <w:r w:rsidRPr="00DB6ED9">
        <w:rPr>
          <w:b/>
          <w:bCs/>
          <w:sz w:val="32"/>
          <w:szCs w:val="32"/>
        </w:rPr>
        <w:t>PART DV — INDEPENDENT CHALLENGE 1</w:t>
      </w:r>
    </w:p>
    <w:p w14:paraId="7E7F30E0" w14:textId="77777777" w:rsidR="00DB6ED9" w:rsidRPr="00DB6ED9" w:rsidRDefault="00DB6ED9" w:rsidP="00DB6ED9">
      <w:pPr>
        <w:rPr>
          <w:b/>
          <w:bCs/>
          <w:sz w:val="32"/>
          <w:szCs w:val="32"/>
        </w:rPr>
      </w:pPr>
      <w:r w:rsidRPr="00DB6ED9">
        <w:rPr>
          <w:b/>
          <w:bCs/>
          <w:sz w:val="32"/>
          <w:szCs w:val="32"/>
        </w:rPr>
        <w:t>317. Pending Approval Attention</w:t>
      </w:r>
    </w:p>
    <w:p w14:paraId="7082EF71" w14:textId="77777777" w:rsidR="00DB6ED9" w:rsidRPr="00DB6ED9" w:rsidRDefault="00DB6ED9" w:rsidP="00DB6ED9">
      <w:pPr>
        <w:rPr>
          <w:sz w:val="32"/>
          <w:szCs w:val="32"/>
        </w:rPr>
      </w:pPr>
      <w:r w:rsidRPr="00DB6ED9">
        <w:rPr>
          <w:sz w:val="32"/>
          <w:szCs w:val="32"/>
        </w:rPr>
        <w:t>Create visual:</w:t>
      </w:r>
    </w:p>
    <w:p w14:paraId="6A28BBCF" w14:textId="77777777" w:rsidR="00DB6ED9" w:rsidRPr="00DB6ED9" w:rsidRDefault="00DB6ED9" w:rsidP="00DB6ED9">
      <w:pPr>
        <w:rPr>
          <w:sz w:val="32"/>
          <w:szCs w:val="32"/>
        </w:rPr>
      </w:pPr>
      <w:r w:rsidRPr="00DB6ED9">
        <w:rPr>
          <w:sz w:val="32"/>
          <w:szCs w:val="32"/>
        </w:rPr>
        <w:t>Pending Requests by Department</w:t>
      </w:r>
    </w:p>
    <w:p w14:paraId="37B9D47C" w14:textId="77777777" w:rsidR="00DB6ED9" w:rsidRPr="00DB6ED9" w:rsidRDefault="00DB6ED9" w:rsidP="00DB6ED9">
      <w:pPr>
        <w:rPr>
          <w:sz w:val="32"/>
          <w:szCs w:val="32"/>
        </w:rPr>
      </w:pPr>
      <w:r w:rsidRPr="00DB6ED9">
        <w:rPr>
          <w:sz w:val="32"/>
          <w:szCs w:val="32"/>
        </w:rPr>
        <w:t>Axis:</w:t>
      </w:r>
    </w:p>
    <w:p w14:paraId="6F195C2E" w14:textId="77777777" w:rsidR="00DB6ED9" w:rsidRPr="00DB6ED9" w:rsidRDefault="00DB6ED9" w:rsidP="00DB6ED9">
      <w:pPr>
        <w:rPr>
          <w:b/>
          <w:bCs/>
          <w:sz w:val="32"/>
          <w:szCs w:val="32"/>
        </w:rPr>
      </w:pPr>
      <w:r w:rsidRPr="00DB6ED9">
        <w:rPr>
          <w:b/>
          <w:bCs/>
          <w:sz w:val="32"/>
          <w:szCs w:val="32"/>
        </w:rPr>
        <w:t>Department.</w:t>
      </w:r>
    </w:p>
    <w:p w14:paraId="3AF24753" w14:textId="77777777" w:rsidR="00DB6ED9" w:rsidRPr="00DB6ED9" w:rsidRDefault="00DB6ED9" w:rsidP="00DB6ED9">
      <w:pPr>
        <w:rPr>
          <w:sz w:val="32"/>
          <w:szCs w:val="32"/>
        </w:rPr>
      </w:pPr>
      <w:r w:rsidRPr="00DB6ED9">
        <w:rPr>
          <w:sz w:val="32"/>
          <w:szCs w:val="32"/>
        </w:rPr>
        <w:t>Value:</w:t>
      </w:r>
    </w:p>
    <w:p w14:paraId="7BA7034E" w14:textId="77777777" w:rsidR="00DB6ED9" w:rsidRPr="00DB6ED9" w:rsidRDefault="00DB6ED9" w:rsidP="00DB6ED9">
      <w:pPr>
        <w:rPr>
          <w:sz w:val="32"/>
          <w:szCs w:val="32"/>
        </w:rPr>
      </w:pPr>
      <w:r w:rsidRPr="00DB6ED9">
        <w:rPr>
          <w:sz w:val="32"/>
          <w:szCs w:val="32"/>
        </w:rPr>
        <w:t>[Pending Approval Requests]</w:t>
      </w:r>
    </w:p>
    <w:p w14:paraId="5136C477" w14:textId="77777777" w:rsidR="00DB6ED9" w:rsidRPr="00DB6ED9" w:rsidRDefault="00000000" w:rsidP="00DB6ED9">
      <w:pPr>
        <w:rPr>
          <w:sz w:val="32"/>
          <w:szCs w:val="32"/>
        </w:rPr>
      </w:pPr>
      <w:r>
        <w:rPr>
          <w:sz w:val="32"/>
          <w:szCs w:val="32"/>
        </w:rPr>
        <w:pict w14:anchorId="30D7C076">
          <v:rect id="_x0000_i1342" style="width:0;height:1.5pt" o:hralign="center" o:hrstd="t" o:hr="t" fillcolor="#a0a0a0" stroked="f"/>
        </w:pict>
      </w:r>
    </w:p>
    <w:p w14:paraId="3D1BF042" w14:textId="77777777" w:rsidR="00DB6ED9" w:rsidRPr="00DB6ED9" w:rsidRDefault="00DB6ED9" w:rsidP="00DB6ED9">
      <w:pPr>
        <w:rPr>
          <w:b/>
          <w:bCs/>
          <w:sz w:val="32"/>
          <w:szCs w:val="32"/>
        </w:rPr>
      </w:pPr>
      <w:r w:rsidRPr="00DB6ED9">
        <w:rPr>
          <w:b/>
          <w:bCs/>
          <w:sz w:val="32"/>
          <w:szCs w:val="32"/>
        </w:rPr>
        <w:t>318. Sort</w:t>
      </w:r>
    </w:p>
    <w:p w14:paraId="73DCE472" w14:textId="77777777" w:rsidR="00DB6ED9" w:rsidRPr="00DB6ED9" w:rsidRDefault="00DB6ED9" w:rsidP="00DB6ED9">
      <w:pPr>
        <w:rPr>
          <w:sz w:val="32"/>
          <w:szCs w:val="32"/>
        </w:rPr>
      </w:pPr>
      <w:r w:rsidRPr="00DB6ED9">
        <w:rPr>
          <w:sz w:val="32"/>
          <w:szCs w:val="32"/>
        </w:rPr>
        <w:t>Descending.</w:t>
      </w:r>
    </w:p>
    <w:p w14:paraId="7C34ECC3" w14:textId="77777777" w:rsidR="00DB6ED9" w:rsidRPr="00DB6ED9" w:rsidRDefault="00000000" w:rsidP="00DB6ED9">
      <w:pPr>
        <w:rPr>
          <w:sz w:val="32"/>
          <w:szCs w:val="32"/>
        </w:rPr>
      </w:pPr>
      <w:r>
        <w:rPr>
          <w:sz w:val="32"/>
          <w:szCs w:val="32"/>
        </w:rPr>
        <w:pict w14:anchorId="5FFF312D">
          <v:rect id="_x0000_i1343" style="width:0;height:1.5pt" o:hralign="center" o:hrstd="t" o:hr="t" fillcolor="#a0a0a0" stroked="f"/>
        </w:pict>
      </w:r>
    </w:p>
    <w:p w14:paraId="156BDEB7" w14:textId="77777777" w:rsidR="00DB6ED9" w:rsidRPr="00DB6ED9" w:rsidRDefault="00DB6ED9" w:rsidP="00DB6ED9">
      <w:pPr>
        <w:rPr>
          <w:b/>
          <w:bCs/>
          <w:sz w:val="32"/>
          <w:szCs w:val="32"/>
        </w:rPr>
      </w:pPr>
      <w:r w:rsidRPr="00DB6ED9">
        <w:rPr>
          <w:b/>
          <w:bCs/>
          <w:sz w:val="32"/>
          <w:szCs w:val="32"/>
        </w:rPr>
        <w:t>319. Business Question</w:t>
      </w:r>
    </w:p>
    <w:p w14:paraId="664BDF48" w14:textId="77777777" w:rsidR="00DB6ED9" w:rsidRPr="00DB6ED9" w:rsidRDefault="00DB6ED9" w:rsidP="00DB6ED9">
      <w:pPr>
        <w:rPr>
          <w:sz w:val="32"/>
          <w:szCs w:val="32"/>
        </w:rPr>
      </w:pPr>
      <w:r w:rsidRPr="00DB6ED9">
        <w:rPr>
          <w:sz w:val="32"/>
          <w:szCs w:val="32"/>
        </w:rPr>
        <w:t>Where is Manager approval backlog concentrated?</w:t>
      </w:r>
    </w:p>
    <w:p w14:paraId="07C1ADF8" w14:textId="77777777" w:rsidR="00DB6ED9" w:rsidRPr="00DB6ED9" w:rsidRDefault="00000000" w:rsidP="00DB6ED9">
      <w:pPr>
        <w:rPr>
          <w:sz w:val="32"/>
          <w:szCs w:val="32"/>
        </w:rPr>
      </w:pPr>
      <w:r>
        <w:rPr>
          <w:sz w:val="32"/>
          <w:szCs w:val="32"/>
        </w:rPr>
        <w:pict w14:anchorId="5C0E8208">
          <v:rect id="_x0000_i1344" style="width:0;height:1.5pt" o:hralign="center" o:hrstd="t" o:hr="t" fillcolor="#a0a0a0" stroked="f"/>
        </w:pict>
      </w:r>
    </w:p>
    <w:p w14:paraId="2C3BAA48" w14:textId="77777777" w:rsidR="00DB6ED9" w:rsidRPr="00DB6ED9" w:rsidRDefault="00DB6ED9" w:rsidP="00DB6ED9">
      <w:pPr>
        <w:rPr>
          <w:b/>
          <w:bCs/>
          <w:sz w:val="32"/>
          <w:szCs w:val="32"/>
        </w:rPr>
      </w:pPr>
      <w:r w:rsidRPr="00DB6ED9">
        <w:rPr>
          <w:b/>
          <w:bCs/>
          <w:sz w:val="32"/>
          <w:szCs w:val="32"/>
        </w:rPr>
        <w:t>PART DW — INDEPENDENT CHALLENGE 2</w:t>
      </w:r>
    </w:p>
    <w:p w14:paraId="080065ED" w14:textId="77777777" w:rsidR="00DB6ED9" w:rsidRPr="00DB6ED9" w:rsidRDefault="00DB6ED9" w:rsidP="00DB6ED9">
      <w:pPr>
        <w:rPr>
          <w:b/>
          <w:bCs/>
          <w:sz w:val="32"/>
          <w:szCs w:val="32"/>
        </w:rPr>
      </w:pPr>
      <w:r w:rsidRPr="00DB6ED9">
        <w:rPr>
          <w:b/>
          <w:bCs/>
          <w:sz w:val="32"/>
          <w:szCs w:val="32"/>
        </w:rPr>
        <w:t>320. Rejection Rate</w:t>
      </w:r>
    </w:p>
    <w:p w14:paraId="1252D971" w14:textId="77777777" w:rsidR="00DB6ED9" w:rsidRPr="00DB6ED9" w:rsidRDefault="00DB6ED9" w:rsidP="00DB6ED9">
      <w:pPr>
        <w:rPr>
          <w:sz w:val="32"/>
          <w:szCs w:val="32"/>
        </w:rPr>
      </w:pPr>
      <w:r w:rsidRPr="00DB6ED9">
        <w:rPr>
          <w:sz w:val="32"/>
          <w:szCs w:val="32"/>
        </w:rPr>
        <w:t>Use:</w:t>
      </w:r>
    </w:p>
    <w:p w14:paraId="0F6C7B34" w14:textId="77777777" w:rsidR="00DB6ED9" w:rsidRPr="00DB6ED9" w:rsidRDefault="00DB6ED9" w:rsidP="00DB6ED9">
      <w:pPr>
        <w:rPr>
          <w:sz w:val="32"/>
          <w:szCs w:val="32"/>
        </w:rPr>
      </w:pPr>
      <w:r w:rsidRPr="00DB6ED9">
        <w:rPr>
          <w:sz w:val="32"/>
          <w:szCs w:val="32"/>
        </w:rPr>
        <w:t>[Rejection Rate]</w:t>
      </w:r>
    </w:p>
    <w:p w14:paraId="4FBF2161" w14:textId="77777777" w:rsidR="00DB6ED9" w:rsidRPr="00DB6ED9" w:rsidRDefault="00DB6ED9" w:rsidP="00DB6ED9">
      <w:pPr>
        <w:rPr>
          <w:sz w:val="32"/>
          <w:szCs w:val="32"/>
        </w:rPr>
      </w:pPr>
      <w:r w:rsidRPr="00DB6ED9">
        <w:rPr>
          <w:sz w:val="32"/>
          <w:szCs w:val="32"/>
        </w:rPr>
        <w:t>if created.</w:t>
      </w:r>
    </w:p>
    <w:p w14:paraId="72705582" w14:textId="77777777" w:rsidR="00DB6ED9" w:rsidRPr="00DB6ED9" w:rsidRDefault="00DB6ED9" w:rsidP="00DB6ED9">
      <w:pPr>
        <w:rPr>
          <w:sz w:val="32"/>
          <w:szCs w:val="32"/>
        </w:rPr>
      </w:pPr>
      <w:r w:rsidRPr="00DB6ED9">
        <w:rPr>
          <w:sz w:val="32"/>
          <w:szCs w:val="32"/>
        </w:rPr>
        <w:t>Display by:</w:t>
      </w:r>
    </w:p>
    <w:p w14:paraId="5A8D632C" w14:textId="77777777" w:rsidR="00DB6ED9" w:rsidRPr="00DB6ED9" w:rsidRDefault="00DB6ED9" w:rsidP="00DB6ED9">
      <w:pPr>
        <w:rPr>
          <w:b/>
          <w:bCs/>
          <w:sz w:val="32"/>
          <w:szCs w:val="32"/>
        </w:rPr>
      </w:pPr>
      <w:r w:rsidRPr="00DB6ED9">
        <w:rPr>
          <w:b/>
          <w:bCs/>
          <w:sz w:val="32"/>
          <w:szCs w:val="32"/>
        </w:rPr>
        <w:t>Department.</w:t>
      </w:r>
    </w:p>
    <w:p w14:paraId="7D226E11" w14:textId="77777777" w:rsidR="00DB6ED9" w:rsidRPr="00DB6ED9" w:rsidRDefault="00000000" w:rsidP="00DB6ED9">
      <w:pPr>
        <w:rPr>
          <w:sz w:val="32"/>
          <w:szCs w:val="32"/>
        </w:rPr>
      </w:pPr>
      <w:r>
        <w:rPr>
          <w:sz w:val="32"/>
          <w:szCs w:val="32"/>
        </w:rPr>
        <w:pict w14:anchorId="339F6252">
          <v:rect id="_x0000_i1345" style="width:0;height:1.5pt" o:hralign="center" o:hrstd="t" o:hr="t" fillcolor="#a0a0a0" stroked="f"/>
        </w:pict>
      </w:r>
    </w:p>
    <w:p w14:paraId="2CE56F46" w14:textId="77777777" w:rsidR="00DB6ED9" w:rsidRPr="00DB6ED9" w:rsidRDefault="00DB6ED9" w:rsidP="00DB6ED9">
      <w:pPr>
        <w:rPr>
          <w:b/>
          <w:bCs/>
          <w:sz w:val="32"/>
          <w:szCs w:val="32"/>
        </w:rPr>
      </w:pPr>
      <w:r w:rsidRPr="00DB6ED9">
        <w:rPr>
          <w:b/>
          <w:bCs/>
          <w:sz w:val="32"/>
          <w:szCs w:val="32"/>
        </w:rPr>
        <w:t>321. Caution</w:t>
      </w:r>
    </w:p>
    <w:p w14:paraId="78EA95E3" w14:textId="77777777" w:rsidR="00DB6ED9" w:rsidRPr="00DB6ED9" w:rsidRDefault="00DB6ED9" w:rsidP="00DB6ED9">
      <w:pPr>
        <w:rPr>
          <w:sz w:val="32"/>
          <w:szCs w:val="32"/>
        </w:rPr>
      </w:pPr>
      <w:r w:rsidRPr="00DB6ED9">
        <w:rPr>
          <w:sz w:val="32"/>
          <w:szCs w:val="32"/>
        </w:rPr>
        <w:t>Don't automatically label a high rejection rate as:</w:t>
      </w:r>
    </w:p>
    <w:p w14:paraId="5A850DEA" w14:textId="77777777" w:rsidR="00DB6ED9" w:rsidRPr="00DB6ED9" w:rsidRDefault="00DB6ED9" w:rsidP="00DB6ED9">
      <w:pPr>
        <w:rPr>
          <w:b/>
          <w:bCs/>
          <w:sz w:val="32"/>
          <w:szCs w:val="32"/>
        </w:rPr>
      </w:pPr>
      <w:r w:rsidRPr="00DB6ED9">
        <w:rPr>
          <w:b/>
          <w:bCs/>
          <w:sz w:val="32"/>
          <w:szCs w:val="32"/>
        </w:rPr>
        <w:t>Bad performance.</w:t>
      </w:r>
    </w:p>
    <w:p w14:paraId="3D73ABF1" w14:textId="77777777" w:rsidR="00DB6ED9" w:rsidRPr="00DB6ED9" w:rsidRDefault="00DB6ED9" w:rsidP="00DB6ED9">
      <w:pPr>
        <w:rPr>
          <w:sz w:val="32"/>
          <w:szCs w:val="32"/>
        </w:rPr>
      </w:pPr>
      <w:r w:rsidRPr="00DB6ED9">
        <w:rPr>
          <w:sz w:val="32"/>
          <w:szCs w:val="32"/>
        </w:rPr>
        <w:t>It may reflect legitimate:</w:t>
      </w:r>
    </w:p>
    <w:p w14:paraId="1997FF8A" w14:textId="77777777" w:rsidR="00DB6ED9" w:rsidRPr="00DB6ED9" w:rsidRDefault="00DB6ED9" w:rsidP="00DB6ED9">
      <w:pPr>
        <w:rPr>
          <w:b/>
          <w:bCs/>
          <w:sz w:val="32"/>
          <w:szCs w:val="32"/>
        </w:rPr>
      </w:pPr>
      <w:r w:rsidRPr="00DB6ED9">
        <w:rPr>
          <w:b/>
          <w:bCs/>
          <w:sz w:val="32"/>
          <w:szCs w:val="32"/>
        </w:rPr>
        <w:t>Business policy.</w:t>
      </w:r>
    </w:p>
    <w:p w14:paraId="77331371" w14:textId="77777777" w:rsidR="00DB6ED9" w:rsidRPr="00DB6ED9" w:rsidRDefault="00DB6ED9" w:rsidP="00DB6ED9">
      <w:pPr>
        <w:rPr>
          <w:sz w:val="32"/>
          <w:szCs w:val="32"/>
        </w:rPr>
      </w:pPr>
      <w:r w:rsidRPr="00DB6ED9">
        <w:rPr>
          <w:sz w:val="32"/>
          <w:szCs w:val="32"/>
        </w:rPr>
        <w:t>Analytics needs:</w:t>
      </w:r>
    </w:p>
    <w:p w14:paraId="7D7DCCBC" w14:textId="77777777" w:rsidR="00DB6ED9" w:rsidRPr="00DB6ED9" w:rsidRDefault="00DB6ED9" w:rsidP="00DB6ED9">
      <w:pPr>
        <w:rPr>
          <w:b/>
          <w:bCs/>
          <w:sz w:val="32"/>
          <w:szCs w:val="32"/>
        </w:rPr>
      </w:pPr>
      <w:r w:rsidRPr="00DB6ED9">
        <w:rPr>
          <w:b/>
          <w:bCs/>
          <w:sz w:val="32"/>
          <w:szCs w:val="32"/>
        </w:rPr>
        <w:t>Interpretation.</w:t>
      </w:r>
    </w:p>
    <w:p w14:paraId="5E243DB5" w14:textId="77777777" w:rsidR="00DB6ED9" w:rsidRPr="00DB6ED9" w:rsidRDefault="00000000" w:rsidP="00DB6ED9">
      <w:pPr>
        <w:rPr>
          <w:sz w:val="32"/>
          <w:szCs w:val="32"/>
        </w:rPr>
      </w:pPr>
      <w:r>
        <w:rPr>
          <w:sz w:val="32"/>
          <w:szCs w:val="32"/>
        </w:rPr>
        <w:pict w14:anchorId="048BAF78">
          <v:rect id="_x0000_i1346" style="width:0;height:1.5pt" o:hralign="center" o:hrstd="t" o:hr="t" fillcolor="#a0a0a0" stroked="f"/>
        </w:pict>
      </w:r>
    </w:p>
    <w:p w14:paraId="2F603ADF" w14:textId="77777777" w:rsidR="00DB6ED9" w:rsidRPr="00DB6ED9" w:rsidRDefault="00DB6ED9" w:rsidP="00DB6ED9">
      <w:pPr>
        <w:rPr>
          <w:b/>
          <w:bCs/>
          <w:sz w:val="32"/>
          <w:szCs w:val="32"/>
        </w:rPr>
      </w:pPr>
      <w:r w:rsidRPr="00DB6ED9">
        <w:rPr>
          <w:b/>
          <w:bCs/>
          <w:sz w:val="32"/>
          <w:szCs w:val="32"/>
        </w:rPr>
        <w:t>PART DX — INDEPENDENT CHALLENGE 3</w:t>
      </w:r>
    </w:p>
    <w:p w14:paraId="19BF48FE" w14:textId="77777777" w:rsidR="00DB6ED9" w:rsidRPr="00DB6ED9" w:rsidRDefault="00DB6ED9" w:rsidP="00DB6ED9">
      <w:pPr>
        <w:rPr>
          <w:b/>
          <w:bCs/>
          <w:sz w:val="32"/>
          <w:szCs w:val="32"/>
        </w:rPr>
      </w:pPr>
      <w:r w:rsidRPr="00DB6ED9">
        <w:rPr>
          <w:b/>
          <w:bCs/>
          <w:sz w:val="32"/>
          <w:szCs w:val="32"/>
        </w:rPr>
        <w:t>322. Long Leave</w:t>
      </w:r>
    </w:p>
    <w:p w14:paraId="5A5FF2CB" w14:textId="77777777" w:rsidR="00DB6ED9" w:rsidRPr="00DB6ED9" w:rsidRDefault="00DB6ED9" w:rsidP="00DB6ED9">
      <w:pPr>
        <w:rPr>
          <w:sz w:val="32"/>
          <w:szCs w:val="32"/>
        </w:rPr>
      </w:pPr>
      <w:r w:rsidRPr="00DB6ED9">
        <w:rPr>
          <w:sz w:val="32"/>
          <w:szCs w:val="32"/>
        </w:rPr>
        <w:t>Use:</w:t>
      </w:r>
    </w:p>
    <w:p w14:paraId="2DF22A44" w14:textId="77777777" w:rsidR="00DB6ED9" w:rsidRPr="00DB6ED9" w:rsidRDefault="00DB6ED9" w:rsidP="00DB6ED9">
      <w:pPr>
        <w:rPr>
          <w:sz w:val="32"/>
          <w:szCs w:val="32"/>
        </w:rPr>
      </w:pPr>
      <w:r w:rsidRPr="00DB6ED9">
        <w:rPr>
          <w:sz w:val="32"/>
          <w:szCs w:val="32"/>
        </w:rPr>
        <w:t>[Long Leave Requests]</w:t>
      </w:r>
    </w:p>
    <w:p w14:paraId="3E4C4859" w14:textId="77777777" w:rsidR="00DB6ED9" w:rsidRPr="00DB6ED9" w:rsidRDefault="00DB6ED9" w:rsidP="00DB6ED9">
      <w:pPr>
        <w:rPr>
          <w:sz w:val="32"/>
          <w:szCs w:val="32"/>
        </w:rPr>
      </w:pPr>
      <w:r w:rsidRPr="00DB6ED9">
        <w:rPr>
          <w:sz w:val="32"/>
          <w:szCs w:val="32"/>
        </w:rPr>
        <w:t>if created.</w:t>
      </w:r>
    </w:p>
    <w:p w14:paraId="0F80496A" w14:textId="77777777" w:rsidR="00DB6ED9" w:rsidRPr="00DB6ED9" w:rsidRDefault="00DB6ED9" w:rsidP="00DB6ED9">
      <w:pPr>
        <w:rPr>
          <w:sz w:val="32"/>
          <w:szCs w:val="32"/>
        </w:rPr>
      </w:pPr>
      <w:r w:rsidRPr="00DB6ED9">
        <w:rPr>
          <w:sz w:val="32"/>
          <w:szCs w:val="32"/>
        </w:rPr>
        <w:t>Show:</w:t>
      </w:r>
    </w:p>
    <w:p w14:paraId="478D1B22" w14:textId="77777777" w:rsidR="00DB6ED9" w:rsidRPr="00DB6ED9" w:rsidRDefault="00DB6ED9" w:rsidP="00DB6ED9">
      <w:pPr>
        <w:rPr>
          <w:b/>
          <w:bCs/>
          <w:sz w:val="32"/>
          <w:szCs w:val="32"/>
        </w:rPr>
      </w:pPr>
      <w:r w:rsidRPr="00DB6ED9">
        <w:rPr>
          <w:b/>
          <w:bCs/>
          <w:sz w:val="32"/>
          <w:szCs w:val="32"/>
        </w:rPr>
        <w:t>Long Leave Requests by Department.</w:t>
      </w:r>
    </w:p>
    <w:p w14:paraId="0B56C6F7" w14:textId="77777777" w:rsidR="00DB6ED9" w:rsidRPr="00DB6ED9" w:rsidRDefault="00000000" w:rsidP="00DB6ED9">
      <w:pPr>
        <w:rPr>
          <w:sz w:val="32"/>
          <w:szCs w:val="32"/>
        </w:rPr>
      </w:pPr>
      <w:r>
        <w:rPr>
          <w:sz w:val="32"/>
          <w:szCs w:val="32"/>
        </w:rPr>
        <w:pict w14:anchorId="7DD75399">
          <v:rect id="_x0000_i1347" style="width:0;height:1.5pt" o:hralign="center" o:hrstd="t" o:hr="t" fillcolor="#a0a0a0" stroked="f"/>
        </w:pict>
      </w:r>
    </w:p>
    <w:p w14:paraId="1B1B9C84" w14:textId="77777777" w:rsidR="00DB6ED9" w:rsidRPr="00DB6ED9" w:rsidRDefault="00DB6ED9" w:rsidP="00DB6ED9">
      <w:pPr>
        <w:rPr>
          <w:b/>
          <w:bCs/>
          <w:sz w:val="32"/>
          <w:szCs w:val="32"/>
        </w:rPr>
      </w:pPr>
      <w:r w:rsidRPr="00DB6ED9">
        <w:rPr>
          <w:b/>
          <w:bCs/>
          <w:sz w:val="32"/>
          <w:szCs w:val="32"/>
        </w:rPr>
        <w:t>PART DY — INDEPENDENT CHALLENGE 4</w:t>
      </w:r>
    </w:p>
    <w:p w14:paraId="0D5042EE" w14:textId="77777777" w:rsidR="00DB6ED9" w:rsidRPr="00DB6ED9" w:rsidRDefault="00DB6ED9" w:rsidP="00DB6ED9">
      <w:pPr>
        <w:rPr>
          <w:b/>
          <w:bCs/>
          <w:sz w:val="32"/>
          <w:szCs w:val="32"/>
        </w:rPr>
      </w:pPr>
      <w:r w:rsidRPr="00DB6ED9">
        <w:rPr>
          <w:b/>
          <w:bCs/>
          <w:sz w:val="32"/>
          <w:szCs w:val="32"/>
        </w:rPr>
        <w:t>323. Dynamic Trend Title</w:t>
      </w:r>
    </w:p>
    <w:p w14:paraId="5B24692B" w14:textId="77777777" w:rsidR="00DB6ED9" w:rsidRPr="00DB6ED9" w:rsidRDefault="00DB6ED9" w:rsidP="00DB6ED9">
      <w:pPr>
        <w:rPr>
          <w:sz w:val="32"/>
          <w:szCs w:val="32"/>
        </w:rPr>
      </w:pPr>
      <w:r w:rsidRPr="00DB6ED9">
        <w:rPr>
          <w:sz w:val="32"/>
          <w:szCs w:val="32"/>
        </w:rPr>
        <w:t>Create:</w:t>
      </w:r>
    </w:p>
    <w:p w14:paraId="1EE3861E" w14:textId="77777777" w:rsidR="00DB6ED9" w:rsidRPr="00DB6ED9" w:rsidRDefault="00DB6ED9" w:rsidP="00DB6ED9">
      <w:pPr>
        <w:rPr>
          <w:sz w:val="32"/>
          <w:szCs w:val="32"/>
        </w:rPr>
      </w:pPr>
      <w:r w:rsidRPr="00DB6ED9">
        <w:rPr>
          <w:sz w:val="32"/>
          <w:szCs w:val="32"/>
        </w:rPr>
        <w:t>Trend Title =</w:t>
      </w:r>
    </w:p>
    <w:p w14:paraId="199CEB2B" w14:textId="77777777" w:rsidR="00DB6ED9" w:rsidRPr="00DB6ED9" w:rsidRDefault="00DB6ED9" w:rsidP="00DB6ED9">
      <w:pPr>
        <w:rPr>
          <w:sz w:val="32"/>
          <w:szCs w:val="32"/>
        </w:rPr>
      </w:pPr>
      <w:r w:rsidRPr="00DB6ED9">
        <w:rPr>
          <w:sz w:val="32"/>
          <w:szCs w:val="32"/>
        </w:rPr>
        <w:t xml:space="preserve">    "Leave Requests by Start Month — "</w:t>
      </w:r>
    </w:p>
    <w:p w14:paraId="33F681ED" w14:textId="77777777" w:rsidR="00DB6ED9" w:rsidRPr="00DB6ED9" w:rsidRDefault="00DB6ED9" w:rsidP="00DB6ED9">
      <w:pPr>
        <w:rPr>
          <w:sz w:val="32"/>
          <w:szCs w:val="32"/>
        </w:rPr>
      </w:pPr>
      <w:r w:rsidRPr="00DB6ED9">
        <w:rPr>
          <w:sz w:val="32"/>
          <w:szCs w:val="32"/>
        </w:rPr>
        <w:t xml:space="preserve">        &amp;</w:t>
      </w:r>
    </w:p>
    <w:p w14:paraId="12E32882" w14:textId="77777777" w:rsidR="00DB6ED9" w:rsidRPr="00DB6ED9" w:rsidRDefault="00DB6ED9" w:rsidP="00DB6ED9">
      <w:pPr>
        <w:rPr>
          <w:sz w:val="32"/>
          <w:szCs w:val="32"/>
        </w:rPr>
      </w:pPr>
      <w:r w:rsidRPr="00DB6ED9">
        <w:rPr>
          <w:sz w:val="32"/>
          <w:szCs w:val="32"/>
        </w:rPr>
        <w:t xml:space="preserve">    [Selected Department]</w:t>
      </w:r>
    </w:p>
    <w:p w14:paraId="2F95BAAD" w14:textId="77777777" w:rsidR="00DB6ED9" w:rsidRPr="00DB6ED9" w:rsidRDefault="00000000" w:rsidP="00DB6ED9">
      <w:pPr>
        <w:rPr>
          <w:sz w:val="32"/>
          <w:szCs w:val="32"/>
        </w:rPr>
      </w:pPr>
      <w:r>
        <w:rPr>
          <w:sz w:val="32"/>
          <w:szCs w:val="32"/>
        </w:rPr>
        <w:pict w14:anchorId="48AF1FF3">
          <v:rect id="_x0000_i1348" style="width:0;height:1.5pt" o:hralign="center" o:hrstd="t" o:hr="t" fillcolor="#a0a0a0" stroked="f"/>
        </w:pict>
      </w:r>
    </w:p>
    <w:p w14:paraId="1E274236" w14:textId="77777777" w:rsidR="00DB6ED9" w:rsidRPr="00DB6ED9" w:rsidRDefault="00DB6ED9" w:rsidP="00DB6ED9">
      <w:pPr>
        <w:rPr>
          <w:b/>
          <w:bCs/>
          <w:sz w:val="32"/>
          <w:szCs w:val="32"/>
        </w:rPr>
      </w:pPr>
      <w:r w:rsidRPr="00DB6ED9">
        <w:rPr>
          <w:b/>
          <w:bCs/>
          <w:sz w:val="32"/>
          <w:szCs w:val="32"/>
        </w:rPr>
        <w:t>324. Result</w:t>
      </w:r>
    </w:p>
    <w:p w14:paraId="6323D068" w14:textId="77777777" w:rsidR="00DB6ED9" w:rsidRPr="00DB6ED9" w:rsidRDefault="00DB6ED9" w:rsidP="00DB6ED9">
      <w:pPr>
        <w:rPr>
          <w:sz w:val="32"/>
          <w:szCs w:val="32"/>
        </w:rPr>
      </w:pPr>
      <w:r w:rsidRPr="00DB6ED9">
        <w:rPr>
          <w:sz w:val="32"/>
          <w:szCs w:val="32"/>
        </w:rPr>
        <w:t>Leave Requests by Start Month — Finance</w:t>
      </w:r>
    </w:p>
    <w:p w14:paraId="6FFF07DC" w14:textId="77777777" w:rsidR="00DB6ED9" w:rsidRPr="00DB6ED9" w:rsidRDefault="00000000" w:rsidP="00DB6ED9">
      <w:pPr>
        <w:rPr>
          <w:sz w:val="32"/>
          <w:szCs w:val="32"/>
        </w:rPr>
      </w:pPr>
      <w:r>
        <w:rPr>
          <w:sz w:val="32"/>
          <w:szCs w:val="32"/>
        </w:rPr>
        <w:pict w14:anchorId="0169816D">
          <v:rect id="_x0000_i1349" style="width:0;height:1.5pt" o:hralign="center" o:hrstd="t" o:hr="t" fillcolor="#a0a0a0" stroked="f"/>
        </w:pict>
      </w:r>
    </w:p>
    <w:p w14:paraId="25DD7A36" w14:textId="77777777" w:rsidR="00DB6ED9" w:rsidRPr="00DB6ED9" w:rsidRDefault="00DB6ED9" w:rsidP="00DB6ED9">
      <w:pPr>
        <w:rPr>
          <w:b/>
          <w:bCs/>
          <w:sz w:val="32"/>
          <w:szCs w:val="32"/>
        </w:rPr>
      </w:pPr>
      <w:r w:rsidRPr="00DB6ED9">
        <w:rPr>
          <w:b/>
          <w:bCs/>
          <w:sz w:val="32"/>
          <w:szCs w:val="32"/>
        </w:rPr>
        <w:t>PART DZ — INDEPENDENT CHALLENGE 5</w:t>
      </w:r>
    </w:p>
    <w:p w14:paraId="3CA623B0" w14:textId="77777777" w:rsidR="00DB6ED9" w:rsidRPr="00DB6ED9" w:rsidRDefault="00DB6ED9" w:rsidP="00DB6ED9">
      <w:pPr>
        <w:rPr>
          <w:b/>
          <w:bCs/>
          <w:sz w:val="32"/>
          <w:szCs w:val="32"/>
        </w:rPr>
      </w:pPr>
      <w:r w:rsidRPr="00DB6ED9">
        <w:rPr>
          <w:b/>
          <w:bCs/>
          <w:sz w:val="32"/>
          <w:szCs w:val="32"/>
        </w:rPr>
        <w:t>325. Report Help Bookmark</w:t>
      </w:r>
    </w:p>
    <w:p w14:paraId="4CB3E802" w14:textId="77777777" w:rsidR="00DB6ED9" w:rsidRPr="00DB6ED9" w:rsidRDefault="00DB6ED9" w:rsidP="00DB6ED9">
      <w:pPr>
        <w:rPr>
          <w:sz w:val="32"/>
          <w:szCs w:val="32"/>
        </w:rPr>
      </w:pPr>
      <w:r w:rsidRPr="00DB6ED9">
        <w:rPr>
          <w:sz w:val="32"/>
          <w:szCs w:val="32"/>
        </w:rPr>
        <w:t>Create a small:</w:t>
      </w:r>
    </w:p>
    <w:p w14:paraId="2CD88319" w14:textId="77777777" w:rsidR="00DB6ED9" w:rsidRPr="00DB6ED9" w:rsidRDefault="00DB6ED9" w:rsidP="00DB6ED9">
      <w:pPr>
        <w:rPr>
          <w:b/>
          <w:bCs/>
          <w:sz w:val="32"/>
          <w:szCs w:val="32"/>
        </w:rPr>
      </w:pPr>
      <w:r w:rsidRPr="00DB6ED9">
        <w:rPr>
          <w:b/>
          <w:bCs/>
          <w:sz w:val="32"/>
          <w:szCs w:val="32"/>
        </w:rPr>
        <w:t>Help panel</w:t>
      </w:r>
    </w:p>
    <w:p w14:paraId="092A1EEA" w14:textId="77777777" w:rsidR="00DB6ED9" w:rsidRPr="00DB6ED9" w:rsidRDefault="00DB6ED9" w:rsidP="00DB6ED9">
      <w:pPr>
        <w:rPr>
          <w:sz w:val="32"/>
          <w:szCs w:val="32"/>
        </w:rPr>
      </w:pPr>
      <w:r w:rsidRPr="00DB6ED9">
        <w:rPr>
          <w:sz w:val="32"/>
          <w:szCs w:val="32"/>
        </w:rPr>
        <w:t>explaining:</w:t>
      </w:r>
    </w:p>
    <w:p w14:paraId="2FF0BFC4" w14:textId="77777777" w:rsidR="00DB6ED9" w:rsidRPr="00DB6ED9" w:rsidRDefault="00DB6ED9" w:rsidP="00DB6ED9">
      <w:pPr>
        <w:rPr>
          <w:sz w:val="32"/>
          <w:szCs w:val="32"/>
        </w:rPr>
      </w:pPr>
      <w:r w:rsidRPr="00DB6ED9">
        <w:rPr>
          <w:sz w:val="32"/>
          <w:szCs w:val="32"/>
        </w:rPr>
        <w:t>How to use slicers</w:t>
      </w:r>
    </w:p>
    <w:p w14:paraId="41F983FE" w14:textId="77777777" w:rsidR="00DB6ED9" w:rsidRPr="00DB6ED9" w:rsidRDefault="00DB6ED9" w:rsidP="00DB6ED9">
      <w:pPr>
        <w:rPr>
          <w:sz w:val="32"/>
          <w:szCs w:val="32"/>
        </w:rPr>
      </w:pPr>
    </w:p>
    <w:p w14:paraId="1C496D2F" w14:textId="77777777" w:rsidR="00DB6ED9" w:rsidRPr="00DB6ED9" w:rsidRDefault="00DB6ED9" w:rsidP="00DB6ED9">
      <w:pPr>
        <w:rPr>
          <w:sz w:val="32"/>
          <w:szCs w:val="32"/>
        </w:rPr>
      </w:pPr>
      <w:r w:rsidRPr="00DB6ED9">
        <w:rPr>
          <w:sz w:val="32"/>
          <w:szCs w:val="32"/>
        </w:rPr>
        <w:t>How to drill through</w:t>
      </w:r>
    </w:p>
    <w:p w14:paraId="47EE699C" w14:textId="77777777" w:rsidR="00DB6ED9" w:rsidRPr="00DB6ED9" w:rsidRDefault="00DB6ED9" w:rsidP="00DB6ED9">
      <w:pPr>
        <w:rPr>
          <w:sz w:val="32"/>
          <w:szCs w:val="32"/>
        </w:rPr>
      </w:pPr>
    </w:p>
    <w:p w14:paraId="20564EBB" w14:textId="77777777" w:rsidR="00DB6ED9" w:rsidRPr="00DB6ED9" w:rsidRDefault="00DB6ED9" w:rsidP="00DB6ED9">
      <w:pPr>
        <w:rPr>
          <w:sz w:val="32"/>
          <w:szCs w:val="32"/>
        </w:rPr>
      </w:pPr>
      <w:r w:rsidRPr="00DB6ED9">
        <w:rPr>
          <w:sz w:val="32"/>
          <w:szCs w:val="32"/>
        </w:rPr>
        <w:t>Metric definitions</w:t>
      </w:r>
    </w:p>
    <w:p w14:paraId="2A17133B" w14:textId="77777777" w:rsidR="00DB6ED9" w:rsidRPr="00DB6ED9" w:rsidRDefault="00DB6ED9" w:rsidP="00DB6ED9">
      <w:pPr>
        <w:rPr>
          <w:sz w:val="32"/>
          <w:szCs w:val="32"/>
        </w:rPr>
      </w:pPr>
    </w:p>
    <w:p w14:paraId="52499A38" w14:textId="77777777" w:rsidR="00DB6ED9" w:rsidRPr="00DB6ED9" w:rsidRDefault="00DB6ED9" w:rsidP="00DB6ED9">
      <w:pPr>
        <w:rPr>
          <w:sz w:val="32"/>
          <w:szCs w:val="32"/>
        </w:rPr>
      </w:pPr>
      <w:r w:rsidRPr="00DB6ED9">
        <w:rPr>
          <w:sz w:val="32"/>
          <w:szCs w:val="32"/>
        </w:rPr>
        <w:t>Date role</w:t>
      </w:r>
    </w:p>
    <w:p w14:paraId="6CAE43BD" w14:textId="77777777" w:rsidR="00DB6ED9" w:rsidRPr="00DB6ED9" w:rsidRDefault="00000000" w:rsidP="00DB6ED9">
      <w:pPr>
        <w:rPr>
          <w:sz w:val="32"/>
          <w:szCs w:val="32"/>
        </w:rPr>
      </w:pPr>
      <w:r>
        <w:rPr>
          <w:sz w:val="32"/>
          <w:szCs w:val="32"/>
        </w:rPr>
        <w:pict w14:anchorId="4796E566">
          <v:rect id="_x0000_i1350" style="width:0;height:1.5pt" o:hralign="center" o:hrstd="t" o:hr="t" fillcolor="#a0a0a0" stroked="f"/>
        </w:pict>
      </w:r>
    </w:p>
    <w:p w14:paraId="74698AFD" w14:textId="77777777" w:rsidR="00DB6ED9" w:rsidRPr="00DB6ED9" w:rsidRDefault="00DB6ED9" w:rsidP="00DB6ED9">
      <w:pPr>
        <w:rPr>
          <w:b/>
          <w:bCs/>
          <w:sz w:val="32"/>
          <w:szCs w:val="32"/>
        </w:rPr>
      </w:pPr>
      <w:r w:rsidRPr="00DB6ED9">
        <w:rPr>
          <w:b/>
          <w:bCs/>
          <w:sz w:val="32"/>
          <w:szCs w:val="32"/>
        </w:rPr>
        <w:t>326. Use</w:t>
      </w:r>
    </w:p>
    <w:p w14:paraId="10060A51" w14:textId="77777777" w:rsidR="00DB6ED9" w:rsidRPr="00DB6ED9" w:rsidRDefault="00DB6ED9" w:rsidP="00DB6ED9">
      <w:pPr>
        <w:rPr>
          <w:b/>
          <w:bCs/>
          <w:sz w:val="32"/>
          <w:szCs w:val="32"/>
        </w:rPr>
      </w:pPr>
      <w:r w:rsidRPr="00DB6ED9">
        <w:rPr>
          <w:b/>
          <w:bCs/>
          <w:sz w:val="32"/>
          <w:szCs w:val="32"/>
        </w:rPr>
        <w:t>Bookmark</w:t>
      </w:r>
    </w:p>
    <w:p w14:paraId="52C68963" w14:textId="77777777" w:rsidR="00DB6ED9" w:rsidRPr="00DB6ED9" w:rsidRDefault="00DB6ED9" w:rsidP="00DB6ED9">
      <w:pPr>
        <w:rPr>
          <w:b/>
          <w:bCs/>
          <w:sz w:val="32"/>
          <w:szCs w:val="32"/>
        </w:rPr>
      </w:pPr>
      <w:r w:rsidRPr="00DB6ED9">
        <w:rPr>
          <w:b/>
          <w:bCs/>
          <w:sz w:val="32"/>
          <w:szCs w:val="32"/>
        </w:rPr>
        <w:t>Button</w:t>
      </w:r>
    </w:p>
    <w:p w14:paraId="25916B24" w14:textId="77777777" w:rsidR="00DB6ED9" w:rsidRPr="00DB6ED9" w:rsidRDefault="00DB6ED9" w:rsidP="00DB6ED9">
      <w:pPr>
        <w:rPr>
          <w:sz w:val="32"/>
          <w:szCs w:val="32"/>
        </w:rPr>
      </w:pPr>
      <w:r w:rsidRPr="00DB6ED9">
        <w:rPr>
          <w:sz w:val="32"/>
          <w:szCs w:val="32"/>
        </w:rPr>
        <w:t>to show/hide it.</w:t>
      </w:r>
    </w:p>
    <w:p w14:paraId="56C80531" w14:textId="77777777" w:rsidR="00DB6ED9" w:rsidRPr="00DB6ED9" w:rsidRDefault="00000000" w:rsidP="00DB6ED9">
      <w:pPr>
        <w:rPr>
          <w:sz w:val="32"/>
          <w:szCs w:val="32"/>
        </w:rPr>
      </w:pPr>
      <w:r>
        <w:rPr>
          <w:sz w:val="32"/>
          <w:szCs w:val="32"/>
        </w:rPr>
        <w:pict w14:anchorId="02EB59BE">
          <v:rect id="_x0000_i1351" style="width:0;height:1.5pt" o:hralign="center" o:hrstd="t" o:hr="t" fillcolor="#a0a0a0" stroked="f"/>
        </w:pict>
      </w:r>
    </w:p>
    <w:p w14:paraId="527BFCB8" w14:textId="77777777" w:rsidR="00DB6ED9" w:rsidRPr="00DB6ED9" w:rsidRDefault="00DB6ED9" w:rsidP="00DB6ED9">
      <w:pPr>
        <w:rPr>
          <w:b/>
          <w:bCs/>
          <w:sz w:val="32"/>
          <w:szCs w:val="32"/>
        </w:rPr>
      </w:pPr>
      <w:r w:rsidRPr="00DB6ED9">
        <w:rPr>
          <w:b/>
          <w:bCs/>
          <w:sz w:val="32"/>
          <w:szCs w:val="32"/>
        </w:rPr>
        <w:t>327. Keep Help Compact</w:t>
      </w:r>
    </w:p>
    <w:p w14:paraId="799B0977" w14:textId="77777777" w:rsidR="00DB6ED9" w:rsidRPr="00DB6ED9" w:rsidRDefault="00DB6ED9" w:rsidP="00DB6ED9">
      <w:pPr>
        <w:rPr>
          <w:sz w:val="32"/>
          <w:szCs w:val="32"/>
        </w:rPr>
      </w:pPr>
      <w:r w:rsidRPr="00DB6ED9">
        <w:rPr>
          <w:sz w:val="32"/>
          <w:szCs w:val="32"/>
        </w:rPr>
        <w:t>Do not cover:</w:t>
      </w:r>
    </w:p>
    <w:p w14:paraId="4BC70647" w14:textId="77777777" w:rsidR="00DB6ED9" w:rsidRPr="00DB6ED9" w:rsidRDefault="00DB6ED9" w:rsidP="00DB6ED9">
      <w:pPr>
        <w:rPr>
          <w:b/>
          <w:bCs/>
          <w:sz w:val="32"/>
          <w:szCs w:val="32"/>
        </w:rPr>
      </w:pPr>
      <w:r w:rsidRPr="00DB6ED9">
        <w:rPr>
          <w:b/>
          <w:bCs/>
          <w:sz w:val="32"/>
          <w:szCs w:val="32"/>
        </w:rPr>
        <w:t>The entire analytical canvas.</w:t>
      </w:r>
    </w:p>
    <w:p w14:paraId="2D48A8F0" w14:textId="77777777" w:rsidR="00DB6ED9" w:rsidRPr="00DB6ED9" w:rsidRDefault="00000000" w:rsidP="00DB6ED9">
      <w:pPr>
        <w:rPr>
          <w:sz w:val="32"/>
          <w:szCs w:val="32"/>
        </w:rPr>
      </w:pPr>
      <w:r>
        <w:rPr>
          <w:sz w:val="32"/>
          <w:szCs w:val="32"/>
        </w:rPr>
        <w:pict w14:anchorId="19DE8B3E">
          <v:rect id="_x0000_i1352" style="width:0;height:1.5pt" o:hralign="center" o:hrstd="t" o:hr="t" fillcolor="#a0a0a0" stroked="f"/>
        </w:pict>
      </w:r>
    </w:p>
    <w:p w14:paraId="5785BC2E" w14:textId="77777777" w:rsidR="00DB6ED9" w:rsidRPr="00DB6ED9" w:rsidRDefault="00DB6ED9" w:rsidP="00DB6ED9">
      <w:pPr>
        <w:rPr>
          <w:b/>
          <w:bCs/>
          <w:sz w:val="32"/>
          <w:szCs w:val="32"/>
        </w:rPr>
      </w:pPr>
      <w:r w:rsidRPr="00DB6ED9">
        <w:rPr>
          <w:b/>
          <w:bCs/>
          <w:sz w:val="32"/>
          <w:szCs w:val="32"/>
        </w:rPr>
        <w:t>PART EA — USER ACCEPTANCE TEST</w:t>
      </w:r>
    </w:p>
    <w:p w14:paraId="40910501" w14:textId="77777777" w:rsidR="00DB6ED9" w:rsidRPr="00DB6ED9" w:rsidRDefault="00DB6ED9" w:rsidP="00DB6ED9">
      <w:pPr>
        <w:rPr>
          <w:b/>
          <w:bCs/>
          <w:sz w:val="32"/>
          <w:szCs w:val="32"/>
        </w:rPr>
      </w:pPr>
      <w:r w:rsidRPr="00DB6ED9">
        <w:rPr>
          <w:b/>
          <w:bCs/>
          <w:sz w:val="32"/>
          <w:szCs w:val="32"/>
        </w:rPr>
        <w:t>328. HR Manager Scenario</w:t>
      </w:r>
    </w:p>
    <w:p w14:paraId="1679DE78" w14:textId="77777777" w:rsidR="00DB6ED9" w:rsidRPr="00DB6ED9" w:rsidRDefault="00DB6ED9" w:rsidP="00DB6ED9">
      <w:pPr>
        <w:rPr>
          <w:sz w:val="32"/>
          <w:szCs w:val="32"/>
        </w:rPr>
      </w:pPr>
      <w:r w:rsidRPr="00DB6ED9">
        <w:rPr>
          <w:sz w:val="32"/>
          <w:szCs w:val="32"/>
        </w:rPr>
        <w:t>Give student:</w:t>
      </w:r>
    </w:p>
    <w:p w14:paraId="5C5852AC" w14:textId="77777777" w:rsidR="00DB6ED9" w:rsidRPr="00DB6ED9" w:rsidRDefault="00DB6ED9" w:rsidP="00DB6ED9">
      <w:pPr>
        <w:rPr>
          <w:sz w:val="32"/>
          <w:szCs w:val="32"/>
        </w:rPr>
      </w:pPr>
      <w:r w:rsidRPr="00DB6ED9">
        <w:rPr>
          <w:sz w:val="32"/>
          <w:szCs w:val="32"/>
        </w:rPr>
        <w:t>You are an HR Manager. Determine which Department has the greatest Approved Leave-day impact in 2026.</w:t>
      </w:r>
    </w:p>
    <w:p w14:paraId="43686959" w14:textId="77777777" w:rsidR="00DB6ED9" w:rsidRPr="00DB6ED9" w:rsidRDefault="00DB6ED9" w:rsidP="00DB6ED9">
      <w:pPr>
        <w:rPr>
          <w:sz w:val="32"/>
          <w:szCs w:val="32"/>
        </w:rPr>
      </w:pPr>
      <w:r w:rsidRPr="00DB6ED9">
        <w:rPr>
          <w:sz w:val="32"/>
          <w:szCs w:val="32"/>
        </w:rPr>
        <w:t>Student should:</w:t>
      </w:r>
    </w:p>
    <w:p w14:paraId="179E6582" w14:textId="77777777" w:rsidR="00DB6ED9" w:rsidRPr="00DB6ED9" w:rsidRDefault="00DB6ED9" w:rsidP="00DB6ED9">
      <w:pPr>
        <w:rPr>
          <w:sz w:val="32"/>
          <w:szCs w:val="32"/>
        </w:rPr>
      </w:pPr>
      <w:r w:rsidRPr="00DB6ED9">
        <w:rPr>
          <w:sz w:val="32"/>
          <w:szCs w:val="32"/>
        </w:rPr>
        <w:t>Select 2026</w:t>
      </w:r>
    </w:p>
    <w:p w14:paraId="32A8EE77"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15D11497" w14:textId="77777777" w:rsidR="00DB6ED9" w:rsidRPr="00DB6ED9" w:rsidRDefault="00DB6ED9" w:rsidP="00DB6ED9">
      <w:pPr>
        <w:rPr>
          <w:sz w:val="32"/>
          <w:szCs w:val="32"/>
        </w:rPr>
      </w:pPr>
      <w:r w:rsidRPr="00DB6ED9">
        <w:rPr>
          <w:sz w:val="32"/>
          <w:szCs w:val="32"/>
        </w:rPr>
        <w:t>Open Department Analysis</w:t>
      </w:r>
    </w:p>
    <w:p w14:paraId="110F91AA"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1D53F210" w14:textId="77777777" w:rsidR="00DB6ED9" w:rsidRPr="00DB6ED9" w:rsidRDefault="00DB6ED9" w:rsidP="00DB6ED9">
      <w:pPr>
        <w:rPr>
          <w:sz w:val="32"/>
          <w:szCs w:val="32"/>
        </w:rPr>
      </w:pPr>
      <w:r w:rsidRPr="00DB6ED9">
        <w:rPr>
          <w:sz w:val="32"/>
          <w:szCs w:val="32"/>
        </w:rPr>
        <w:t>Review Approved Leave Days</w:t>
      </w:r>
    </w:p>
    <w:p w14:paraId="387A1858"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3F04BB37" w14:textId="77777777" w:rsidR="00DB6ED9" w:rsidRPr="00DB6ED9" w:rsidRDefault="00DB6ED9" w:rsidP="00DB6ED9">
      <w:pPr>
        <w:rPr>
          <w:sz w:val="32"/>
          <w:szCs w:val="32"/>
        </w:rPr>
      </w:pPr>
      <w:r w:rsidRPr="00DB6ED9">
        <w:rPr>
          <w:sz w:val="32"/>
          <w:szCs w:val="32"/>
        </w:rPr>
        <w:t>Identify Department</w:t>
      </w:r>
    </w:p>
    <w:p w14:paraId="338EFF41" w14:textId="77777777" w:rsidR="00DB6ED9" w:rsidRPr="00DB6ED9" w:rsidRDefault="00000000" w:rsidP="00DB6ED9">
      <w:pPr>
        <w:rPr>
          <w:sz w:val="32"/>
          <w:szCs w:val="32"/>
        </w:rPr>
      </w:pPr>
      <w:r>
        <w:rPr>
          <w:sz w:val="32"/>
          <w:szCs w:val="32"/>
        </w:rPr>
        <w:pict w14:anchorId="09908C5E">
          <v:rect id="_x0000_i1353" style="width:0;height:1.5pt" o:hralign="center" o:hrstd="t" o:hr="t" fillcolor="#a0a0a0" stroked="f"/>
        </w:pict>
      </w:r>
    </w:p>
    <w:p w14:paraId="0FE32507" w14:textId="77777777" w:rsidR="00DB6ED9" w:rsidRPr="00DB6ED9" w:rsidRDefault="00DB6ED9" w:rsidP="00DB6ED9">
      <w:pPr>
        <w:rPr>
          <w:b/>
          <w:bCs/>
          <w:sz w:val="32"/>
          <w:szCs w:val="32"/>
        </w:rPr>
      </w:pPr>
      <w:r w:rsidRPr="00DB6ED9">
        <w:rPr>
          <w:b/>
          <w:bCs/>
          <w:sz w:val="32"/>
          <w:szCs w:val="32"/>
        </w:rPr>
        <w:t>329. No Raw Data Required</w:t>
      </w:r>
    </w:p>
    <w:p w14:paraId="18102ACD" w14:textId="77777777" w:rsidR="00DB6ED9" w:rsidRPr="00DB6ED9" w:rsidRDefault="00DB6ED9" w:rsidP="00DB6ED9">
      <w:pPr>
        <w:rPr>
          <w:sz w:val="32"/>
          <w:szCs w:val="32"/>
        </w:rPr>
      </w:pPr>
      <w:r w:rsidRPr="00DB6ED9">
        <w:rPr>
          <w:sz w:val="32"/>
          <w:szCs w:val="32"/>
        </w:rPr>
        <w:t>A good report allows this decision without:</w:t>
      </w:r>
    </w:p>
    <w:p w14:paraId="3F46C939" w14:textId="77777777" w:rsidR="00DB6ED9" w:rsidRPr="00DB6ED9" w:rsidRDefault="00DB6ED9" w:rsidP="00DB6ED9">
      <w:pPr>
        <w:rPr>
          <w:b/>
          <w:bCs/>
          <w:sz w:val="32"/>
          <w:szCs w:val="32"/>
        </w:rPr>
      </w:pPr>
      <w:r w:rsidRPr="00DB6ED9">
        <w:rPr>
          <w:b/>
          <w:bCs/>
          <w:sz w:val="32"/>
          <w:szCs w:val="32"/>
        </w:rPr>
        <w:t>Exporting to Excel.</w:t>
      </w:r>
    </w:p>
    <w:p w14:paraId="19A265E1" w14:textId="77777777" w:rsidR="00DB6ED9" w:rsidRPr="00DB6ED9" w:rsidRDefault="00000000" w:rsidP="00DB6ED9">
      <w:pPr>
        <w:rPr>
          <w:sz w:val="32"/>
          <w:szCs w:val="32"/>
        </w:rPr>
      </w:pPr>
      <w:r>
        <w:rPr>
          <w:sz w:val="32"/>
          <w:szCs w:val="32"/>
        </w:rPr>
        <w:pict w14:anchorId="0965972B">
          <v:rect id="_x0000_i1354" style="width:0;height:1.5pt" o:hralign="center" o:hrstd="t" o:hr="t" fillcolor="#a0a0a0" stroked="f"/>
        </w:pict>
      </w:r>
    </w:p>
    <w:p w14:paraId="062B17DF" w14:textId="77777777" w:rsidR="00DB6ED9" w:rsidRPr="00DB6ED9" w:rsidRDefault="00DB6ED9" w:rsidP="00DB6ED9">
      <w:pPr>
        <w:rPr>
          <w:b/>
          <w:bCs/>
          <w:sz w:val="32"/>
          <w:szCs w:val="32"/>
        </w:rPr>
      </w:pPr>
      <w:r w:rsidRPr="00DB6ED9">
        <w:rPr>
          <w:b/>
          <w:bCs/>
          <w:sz w:val="32"/>
          <w:szCs w:val="32"/>
        </w:rPr>
        <w:t>PART EB — UAT SCENARIO 2</w:t>
      </w:r>
    </w:p>
    <w:p w14:paraId="3E3F8327" w14:textId="77777777" w:rsidR="00DB6ED9" w:rsidRPr="00DB6ED9" w:rsidRDefault="00DB6ED9" w:rsidP="00DB6ED9">
      <w:pPr>
        <w:rPr>
          <w:b/>
          <w:bCs/>
          <w:sz w:val="32"/>
          <w:szCs w:val="32"/>
        </w:rPr>
      </w:pPr>
      <w:r w:rsidRPr="00DB6ED9">
        <w:rPr>
          <w:b/>
          <w:bCs/>
          <w:sz w:val="32"/>
          <w:szCs w:val="32"/>
        </w:rPr>
        <w:t>330. Question</w:t>
      </w:r>
    </w:p>
    <w:p w14:paraId="25975167" w14:textId="77777777" w:rsidR="00DB6ED9" w:rsidRPr="00DB6ED9" w:rsidRDefault="00DB6ED9" w:rsidP="00DB6ED9">
      <w:pPr>
        <w:rPr>
          <w:sz w:val="32"/>
          <w:szCs w:val="32"/>
        </w:rPr>
      </w:pPr>
      <w:r w:rsidRPr="00DB6ED9">
        <w:rPr>
          <w:sz w:val="32"/>
          <w:szCs w:val="32"/>
        </w:rPr>
        <w:t>Which Leave Type is most common in IT?</w:t>
      </w:r>
    </w:p>
    <w:p w14:paraId="391A94EA" w14:textId="77777777" w:rsidR="00DB6ED9" w:rsidRPr="00DB6ED9" w:rsidRDefault="00DB6ED9" w:rsidP="00DB6ED9">
      <w:pPr>
        <w:rPr>
          <w:sz w:val="32"/>
          <w:szCs w:val="32"/>
        </w:rPr>
      </w:pPr>
      <w:r w:rsidRPr="00DB6ED9">
        <w:rPr>
          <w:sz w:val="32"/>
          <w:szCs w:val="32"/>
        </w:rPr>
        <w:t>Student:</w:t>
      </w:r>
    </w:p>
    <w:p w14:paraId="4BCFAD33" w14:textId="77777777" w:rsidR="00DB6ED9" w:rsidRPr="00DB6ED9" w:rsidRDefault="00DB6ED9" w:rsidP="00DB6ED9">
      <w:pPr>
        <w:rPr>
          <w:sz w:val="32"/>
          <w:szCs w:val="32"/>
        </w:rPr>
      </w:pPr>
      <w:r w:rsidRPr="00DB6ED9">
        <w:rPr>
          <w:sz w:val="32"/>
          <w:szCs w:val="32"/>
        </w:rPr>
        <w:t>Select IT</w:t>
      </w:r>
    </w:p>
    <w:p w14:paraId="79344F59"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66D4F0A8" w14:textId="77777777" w:rsidR="00DB6ED9" w:rsidRPr="00DB6ED9" w:rsidRDefault="00DB6ED9" w:rsidP="00DB6ED9">
      <w:pPr>
        <w:rPr>
          <w:sz w:val="32"/>
          <w:szCs w:val="32"/>
        </w:rPr>
      </w:pPr>
      <w:r w:rsidRPr="00DB6ED9">
        <w:rPr>
          <w:sz w:val="32"/>
          <w:szCs w:val="32"/>
        </w:rPr>
        <w:t>Review Leave Type chart</w:t>
      </w:r>
    </w:p>
    <w:p w14:paraId="12214975" w14:textId="77777777" w:rsidR="00DB6ED9" w:rsidRPr="00DB6ED9" w:rsidRDefault="00000000" w:rsidP="00DB6ED9">
      <w:pPr>
        <w:rPr>
          <w:sz w:val="32"/>
          <w:szCs w:val="32"/>
        </w:rPr>
      </w:pPr>
      <w:r>
        <w:rPr>
          <w:sz w:val="32"/>
          <w:szCs w:val="32"/>
        </w:rPr>
        <w:pict w14:anchorId="1964F5C2">
          <v:rect id="_x0000_i1355" style="width:0;height:1.5pt" o:hralign="center" o:hrstd="t" o:hr="t" fillcolor="#a0a0a0" stroked="f"/>
        </w:pict>
      </w:r>
    </w:p>
    <w:p w14:paraId="220BBA9D" w14:textId="77777777" w:rsidR="00DB6ED9" w:rsidRPr="00DB6ED9" w:rsidRDefault="00DB6ED9" w:rsidP="00DB6ED9">
      <w:pPr>
        <w:rPr>
          <w:b/>
          <w:bCs/>
          <w:sz w:val="32"/>
          <w:szCs w:val="32"/>
        </w:rPr>
      </w:pPr>
      <w:r w:rsidRPr="00DB6ED9">
        <w:rPr>
          <w:b/>
          <w:bCs/>
          <w:sz w:val="32"/>
          <w:szCs w:val="32"/>
        </w:rPr>
        <w:t>PART EC — UAT SCENARIO 3</w:t>
      </w:r>
    </w:p>
    <w:p w14:paraId="3702D9D9" w14:textId="77777777" w:rsidR="00DB6ED9" w:rsidRPr="00DB6ED9" w:rsidRDefault="00DB6ED9" w:rsidP="00DB6ED9">
      <w:pPr>
        <w:rPr>
          <w:b/>
          <w:bCs/>
          <w:sz w:val="32"/>
          <w:szCs w:val="32"/>
        </w:rPr>
      </w:pPr>
      <w:r w:rsidRPr="00DB6ED9">
        <w:rPr>
          <w:b/>
          <w:bCs/>
          <w:sz w:val="32"/>
          <w:szCs w:val="32"/>
        </w:rPr>
        <w:t>331. Question</w:t>
      </w:r>
    </w:p>
    <w:p w14:paraId="036C383F" w14:textId="77777777" w:rsidR="00DB6ED9" w:rsidRPr="00DB6ED9" w:rsidRDefault="00DB6ED9" w:rsidP="00DB6ED9">
      <w:pPr>
        <w:rPr>
          <w:sz w:val="32"/>
          <w:szCs w:val="32"/>
        </w:rPr>
      </w:pPr>
      <w:r w:rsidRPr="00DB6ED9">
        <w:rPr>
          <w:sz w:val="32"/>
          <w:szCs w:val="32"/>
        </w:rPr>
        <w:t>How has Leave activity changed compared with the previous year?</w:t>
      </w:r>
    </w:p>
    <w:p w14:paraId="69B67744" w14:textId="77777777" w:rsidR="00DB6ED9" w:rsidRPr="00DB6ED9" w:rsidRDefault="00DB6ED9" w:rsidP="00DB6ED9">
      <w:pPr>
        <w:rPr>
          <w:sz w:val="32"/>
          <w:szCs w:val="32"/>
        </w:rPr>
      </w:pPr>
      <w:r w:rsidRPr="00DB6ED9">
        <w:rPr>
          <w:sz w:val="32"/>
          <w:szCs w:val="32"/>
        </w:rPr>
        <w:t>Student:</w:t>
      </w:r>
    </w:p>
    <w:p w14:paraId="180A5641" w14:textId="77777777" w:rsidR="00DB6ED9" w:rsidRPr="00DB6ED9" w:rsidRDefault="00DB6ED9" w:rsidP="00DB6ED9">
      <w:pPr>
        <w:rPr>
          <w:sz w:val="32"/>
          <w:szCs w:val="32"/>
        </w:rPr>
      </w:pPr>
      <w:r w:rsidRPr="00DB6ED9">
        <w:rPr>
          <w:sz w:val="32"/>
          <w:szCs w:val="32"/>
        </w:rPr>
        <w:t>Leave Trends</w:t>
      </w:r>
    </w:p>
    <w:p w14:paraId="5F9BBA54"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744803A0" w14:textId="77777777" w:rsidR="00DB6ED9" w:rsidRPr="00DB6ED9" w:rsidRDefault="00DB6ED9" w:rsidP="00DB6ED9">
      <w:pPr>
        <w:rPr>
          <w:sz w:val="32"/>
          <w:szCs w:val="32"/>
        </w:rPr>
      </w:pPr>
      <w:r w:rsidRPr="00DB6ED9">
        <w:rPr>
          <w:sz w:val="32"/>
          <w:szCs w:val="32"/>
        </w:rPr>
        <w:t>Current Requests</w:t>
      </w:r>
    </w:p>
    <w:p w14:paraId="09C00C89"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27AD9D8B" w14:textId="77777777" w:rsidR="00DB6ED9" w:rsidRPr="00DB6ED9" w:rsidRDefault="00DB6ED9" w:rsidP="00DB6ED9">
      <w:pPr>
        <w:rPr>
          <w:sz w:val="32"/>
          <w:szCs w:val="32"/>
        </w:rPr>
      </w:pPr>
      <w:r w:rsidRPr="00DB6ED9">
        <w:rPr>
          <w:sz w:val="32"/>
          <w:szCs w:val="32"/>
        </w:rPr>
        <w:t>Previous Year</w:t>
      </w:r>
    </w:p>
    <w:p w14:paraId="4A8192B2"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67E58F27" w14:textId="77777777" w:rsidR="00DB6ED9" w:rsidRPr="00DB6ED9" w:rsidRDefault="00DB6ED9" w:rsidP="00DB6ED9">
      <w:pPr>
        <w:rPr>
          <w:sz w:val="32"/>
          <w:szCs w:val="32"/>
        </w:rPr>
      </w:pPr>
      <w:r w:rsidRPr="00DB6ED9">
        <w:rPr>
          <w:sz w:val="32"/>
          <w:szCs w:val="32"/>
        </w:rPr>
        <w:t>YoY %</w:t>
      </w:r>
    </w:p>
    <w:p w14:paraId="6CB1B8DC" w14:textId="77777777" w:rsidR="00DB6ED9" w:rsidRPr="00DB6ED9" w:rsidRDefault="00000000" w:rsidP="00DB6ED9">
      <w:pPr>
        <w:rPr>
          <w:sz w:val="32"/>
          <w:szCs w:val="32"/>
        </w:rPr>
      </w:pPr>
      <w:r>
        <w:rPr>
          <w:sz w:val="32"/>
          <w:szCs w:val="32"/>
        </w:rPr>
        <w:pict w14:anchorId="5134E29A">
          <v:rect id="_x0000_i1356" style="width:0;height:1.5pt" o:hralign="center" o:hrstd="t" o:hr="t" fillcolor="#a0a0a0" stroked="f"/>
        </w:pict>
      </w:r>
    </w:p>
    <w:p w14:paraId="790DCD20" w14:textId="77777777" w:rsidR="00DB6ED9" w:rsidRPr="00DB6ED9" w:rsidRDefault="00DB6ED9" w:rsidP="00DB6ED9">
      <w:pPr>
        <w:rPr>
          <w:b/>
          <w:bCs/>
          <w:sz w:val="32"/>
          <w:szCs w:val="32"/>
        </w:rPr>
      </w:pPr>
      <w:r w:rsidRPr="00DB6ED9">
        <w:rPr>
          <w:b/>
          <w:bCs/>
          <w:sz w:val="32"/>
          <w:szCs w:val="32"/>
        </w:rPr>
        <w:t>PART ED — UAT SCENARIO 4</w:t>
      </w:r>
    </w:p>
    <w:p w14:paraId="2183328C" w14:textId="77777777" w:rsidR="00DB6ED9" w:rsidRPr="00DB6ED9" w:rsidRDefault="00DB6ED9" w:rsidP="00DB6ED9">
      <w:pPr>
        <w:rPr>
          <w:b/>
          <w:bCs/>
          <w:sz w:val="32"/>
          <w:szCs w:val="32"/>
        </w:rPr>
      </w:pPr>
      <w:r w:rsidRPr="00DB6ED9">
        <w:rPr>
          <w:b/>
          <w:bCs/>
          <w:sz w:val="32"/>
          <w:szCs w:val="32"/>
        </w:rPr>
        <w:t>332. Question</w:t>
      </w:r>
    </w:p>
    <w:p w14:paraId="4136EA51" w14:textId="77777777" w:rsidR="00DB6ED9" w:rsidRPr="00DB6ED9" w:rsidRDefault="00DB6ED9" w:rsidP="00DB6ED9">
      <w:pPr>
        <w:rPr>
          <w:sz w:val="32"/>
          <w:szCs w:val="32"/>
        </w:rPr>
      </w:pPr>
      <w:r w:rsidRPr="00DB6ED9">
        <w:rPr>
          <w:sz w:val="32"/>
          <w:szCs w:val="32"/>
        </w:rPr>
        <w:t>Show me Hana Tesfaye's Leave Request history.</w:t>
      </w:r>
    </w:p>
    <w:p w14:paraId="72C80DDF" w14:textId="77777777" w:rsidR="00DB6ED9" w:rsidRPr="00DB6ED9" w:rsidRDefault="00DB6ED9" w:rsidP="00DB6ED9">
      <w:pPr>
        <w:rPr>
          <w:sz w:val="32"/>
          <w:szCs w:val="32"/>
        </w:rPr>
      </w:pPr>
      <w:r w:rsidRPr="00DB6ED9">
        <w:rPr>
          <w:sz w:val="32"/>
          <w:szCs w:val="32"/>
        </w:rPr>
        <w:t>Student:</w:t>
      </w:r>
    </w:p>
    <w:p w14:paraId="7FC92C27" w14:textId="77777777" w:rsidR="00DB6ED9" w:rsidRPr="00DB6ED9" w:rsidRDefault="00DB6ED9" w:rsidP="00DB6ED9">
      <w:pPr>
        <w:rPr>
          <w:sz w:val="32"/>
          <w:szCs w:val="32"/>
        </w:rPr>
      </w:pPr>
      <w:r w:rsidRPr="00DB6ED9">
        <w:rPr>
          <w:sz w:val="32"/>
          <w:szCs w:val="32"/>
        </w:rPr>
        <w:t>Select Hana</w:t>
      </w:r>
    </w:p>
    <w:p w14:paraId="63AFD604"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6BB24F69" w14:textId="77777777" w:rsidR="00DB6ED9" w:rsidRPr="00DB6ED9" w:rsidRDefault="00DB6ED9" w:rsidP="00DB6ED9">
      <w:pPr>
        <w:rPr>
          <w:sz w:val="32"/>
          <w:szCs w:val="32"/>
        </w:rPr>
      </w:pPr>
      <w:r w:rsidRPr="00DB6ED9">
        <w:rPr>
          <w:sz w:val="32"/>
          <w:szCs w:val="32"/>
        </w:rPr>
        <w:t>Drillthrough</w:t>
      </w:r>
    </w:p>
    <w:p w14:paraId="329D67EE" w14:textId="77777777" w:rsidR="00DB6ED9" w:rsidRPr="00DB6ED9" w:rsidRDefault="00DB6ED9" w:rsidP="00DB6ED9">
      <w:pPr>
        <w:rPr>
          <w:sz w:val="32"/>
          <w:szCs w:val="32"/>
        </w:rPr>
      </w:pPr>
      <w:r w:rsidRPr="00DB6ED9">
        <w:rPr>
          <w:rFonts w:ascii="Times New Roman" w:hAnsi="Times New Roman" w:cs="Times New Roman"/>
          <w:sz w:val="32"/>
          <w:szCs w:val="32"/>
        </w:rPr>
        <w:t>↓</w:t>
      </w:r>
    </w:p>
    <w:p w14:paraId="5BA8E7CE" w14:textId="77777777" w:rsidR="00DB6ED9" w:rsidRPr="00DB6ED9" w:rsidRDefault="00DB6ED9" w:rsidP="00DB6ED9">
      <w:pPr>
        <w:rPr>
          <w:sz w:val="32"/>
          <w:szCs w:val="32"/>
        </w:rPr>
      </w:pPr>
      <w:r w:rsidRPr="00DB6ED9">
        <w:rPr>
          <w:sz w:val="32"/>
          <w:szCs w:val="32"/>
        </w:rPr>
        <w:t>Employee Detail</w:t>
      </w:r>
    </w:p>
    <w:p w14:paraId="79D1BB93" w14:textId="77777777" w:rsidR="00DB6ED9" w:rsidRPr="00DB6ED9" w:rsidRDefault="00000000" w:rsidP="00DB6ED9">
      <w:pPr>
        <w:rPr>
          <w:sz w:val="32"/>
          <w:szCs w:val="32"/>
        </w:rPr>
      </w:pPr>
      <w:r>
        <w:rPr>
          <w:sz w:val="32"/>
          <w:szCs w:val="32"/>
        </w:rPr>
        <w:pict w14:anchorId="74E60097">
          <v:rect id="_x0000_i1357" style="width:0;height:1.5pt" o:hralign="center" o:hrstd="t" o:hr="t" fillcolor="#a0a0a0" stroked="f"/>
        </w:pict>
      </w:r>
    </w:p>
    <w:p w14:paraId="7E15EC43" w14:textId="77777777" w:rsidR="00DB6ED9" w:rsidRPr="00DB6ED9" w:rsidRDefault="00DB6ED9" w:rsidP="00DB6ED9">
      <w:pPr>
        <w:rPr>
          <w:b/>
          <w:bCs/>
          <w:sz w:val="32"/>
          <w:szCs w:val="32"/>
        </w:rPr>
      </w:pPr>
      <w:r w:rsidRPr="00DB6ED9">
        <w:rPr>
          <w:b/>
          <w:bCs/>
          <w:sz w:val="32"/>
          <w:szCs w:val="32"/>
        </w:rPr>
        <w:t>PART EE — UAT SCENARIO 5</w:t>
      </w:r>
    </w:p>
    <w:p w14:paraId="2A15BBE7" w14:textId="77777777" w:rsidR="00DB6ED9" w:rsidRPr="00DB6ED9" w:rsidRDefault="00DB6ED9" w:rsidP="00DB6ED9">
      <w:pPr>
        <w:rPr>
          <w:b/>
          <w:bCs/>
          <w:sz w:val="32"/>
          <w:szCs w:val="32"/>
        </w:rPr>
      </w:pPr>
      <w:r w:rsidRPr="00DB6ED9">
        <w:rPr>
          <w:b/>
          <w:bCs/>
          <w:sz w:val="32"/>
          <w:szCs w:val="32"/>
        </w:rPr>
        <w:t>333. Question</w:t>
      </w:r>
    </w:p>
    <w:p w14:paraId="1ED6669C" w14:textId="77777777" w:rsidR="00DB6ED9" w:rsidRPr="00DB6ED9" w:rsidRDefault="00DB6ED9" w:rsidP="00DB6ED9">
      <w:pPr>
        <w:rPr>
          <w:sz w:val="32"/>
          <w:szCs w:val="32"/>
        </w:rPr>
      </w:pPr>
      <w:r w:rsidRPr="00DB6ED9">
        <w:rPr>
          <w:sz w:val="32"/>
          <w:szCs w:val="32"/>
        </w:rPr>
        <w:t>How many Pending Sick Leave requests are in Finance?</w:t>
      </w:r>
    </w:p>
    <w:p w14:paraId="222B3269" w14:textId="77777777" w:rsidR="00DB6ED9" w:rsidRPr="00DB6ED9" w:rsidRDefault="00DB6ED9" w:rsidP="00DB6ED9">
      <w:pPr>
        <w:rPr>
          <w:sz w:val="32"/>
          <w:szCs w:val="32"/>
        </w:rPr>
      </w:pPr>
      <w:r w:rsidRPr="00DB6ED9">
        <w:rPr>
          <w:sz w:val="32"/>
          <w:szCs w:val="32"/>
        </w:rPr>
        <w:t>Student:</w:t>
      </w:r>
    </w:p>
    <w:p w14:paraId="6E39A169" w14:textId="77777777" w:rsidR="00DB6ED9" w:rsidRPr="00DB6ED9" w:rsidRDefault="00DB6ED9" w:rsidP="00DB6ED9">
      <w:pPr>
        <w:rPr>
          <w:sz w:val="32"/>
          <w:szCs w:val="32"/>
        </w:rPr>
      </w:pPr>
      <w:r w:rsidRPr="00DB6ED9">
        <w:rPr>
          <w:sz w:val="32"/>
          <w:szCs w:val="32"/>
        </w:rPr>
        <w:t>Finance</w:t>
      </w:r>
    </w:p>
    <w:p w14:paraId="33F22CFC" w14:textId="77777777" w:rsidR="00DB6ED9" w:rsidRPr="00DB6ED9" w:rsidRDefault="00DB6ED9" w:rsidP="00DB6ED9">
      <w:pPr>
        <w:rPr>
          <w:sz w:val="32"/>
          <w:szCs w:val="32"/>
        </w:rPr>
      </w:pPr>
      <w:r w:rsidRPr="00DB6ED9">
        <w:rPr>
          <w:sz w:val="32"/>
          <w:szCs w:val="32"/>
        </w:rPr>
        <w:t>+</w:t>
      </w:r>
    </w:p>
    <w:p w14:paraId="6CB4927D" w14:textId="77777777" w:rsidR="00DB6ED9" w:rsidRPr="00DB6ED9" w:rsidRDefault="00DB6ED9" w:rsidP="00DB6ED9">
      <w:pPr>
        <w:rPr>
          <w:sz w:val="32"/>
          <w:szCs w:val="32"/>
        </w:rPr>
      </w:pPr>
      <w:r w:rsidRPr="00DB6ED9">
        <w:rPr>
          <w:sz w:val="32"/>
          <w:szCs w:val="32"/>
        </w:rPr>
        <w:t>Sick Leave</w:t>
      </w:r>
    </w:p>
    <w:p w14:paraId="6664C888" w14:textId="77777777" w:rsidR="00DB6ED9" w:rsidRPr="00DB6ED9" w:rsidRDefault="00DB6ED9" w:rsidP="00DB6ED9">
      <w:pPr>
        <w:rPr>
          <w:sz w:val="32"/>
          <w:szCs w:val="32"/>
        </w:rPr>
      </w:pPr>
      <w:r w:rsidRPr="00DB6ED9">
        <w:rPr>
          <w:sz w:val="32"/>
          <w:szCs w:val="32"/>
        </w:rPr>
        <w:t>Then review:</w:t>
      </w:r>
    </w:p>
    <w:p w14:paraId="436E04D0" w14:textId="77777777" w:rsidR="00DB6ED9" w:rsidRPr="00DB6ED9" w:rsidRDefault="00DB6ED9" w:rsidP="00DB6ED9">
      <w:pPr>
        <w:rPr>
          <w:sz w:val="32"/>
          <w:szCs w:val="32"/>
        </w:rPr>
      </w:pPr>
      <w:r w:rsidRPr="00DB6ED9">
        <w:rPr>
          <w:sz w:val="32"/>
          <w:szCs w:val="32"/>
        </w:rPr>
        <w:t>[Pending Approval Requests].</w:t>
      </w:r>
    </w:p>
    <w:p w14:paraId="6EBB7F9E" w14:textId="77777777" w:rsidR="00DB6ED9" w:rsidRPr="00DB6ED9" w:rsidRDefault="00000000" w:rsidP="00DB6ED9">
      <w:pPr>
        <w:rPr>
          <w:sz w:val="32"/>
          <w:szCs w:val="32"/>
        </w:rPr>
      </w:pPr>
      <w:r>
        <w:rPr>
          <w:sz w:val="32"/>
          <w:szCs w:val="32"/>
        </w:rPr>
        <w:pict w14:anchorId="36B1881C">
          <v:rect id="_x0000_i1358" style="width:0;height:1.5pt" o:hralign="center" o:hrstd="t" o:hr="t" fillcolor="#a0a0a0" stroked="f"/>
        </w:pict>
      </w:r>
    </w:p>
    <w:p w14:paraId="2A1BCB5C" w14:textId="77777777" w:rsidR="00DB6ED9" w:rsidRPr="00DB6ED9" w:rsidRDefault="00DB6ED9" w:rsidP="00DB6ED9">
      <w:pPr>
        <w:rPr>
          <w:b/>
          <w:bCs/>
          <w:sz w:val="32"/>
          <w:szCs w:val="32"/>
        </w:rPr>
      </w:pPr>
      <w:r w:rsidRPr="00DB6ED9">
        <w:rPr>
          <w:b/>
          <w:bCs/>
          <w:sz w:val="32"/>
          <w:szCs w:val="32"/>
        </w:rPr>
        <w:t>PART EF — FINAL BUSINESS QUESTIONS</w:t>
      </w:r>
    </w:p>
    <w:p w14:paraId="07553EC0" w14:textId="77777777" w:rsidR="00DB6ED9" w:rsidRPr="00DB6ED9" w:rsidRDefault="00DB6ED9" w:rsidP="00DB6ED9">
      <w:pPr>
        <w:rPr>
          <w:b/>
          <w:bCs/>
          <w:sz w:val="32"/>
          <w:szCs w:val="32"/>
        </w:rPr>
      </w:pPr>
      <w:r w:rsidRPr="00DB6ED9">
        <w:rPr>
          <w:b/>
          <w:bCs/>
          <w:sz w:val="32"/>
          <w:szCs w:val="32"/>
        </w:rPr>
        <w:t>334. Report Must Answer</w:t>
      </w:r>
    </w:p>
    <w:p w14:paraId="6C54F34F" w14:textId="77777777" w:rsidR="00DB6ED9" w:rsidRPr="00DB6ED9" w:rsidRDefault="00DB6ED9" w:rsidP="00DB6ED9">
      <w:pPr>
        <w:rPr>
          <w:sz w:val="32"/>
          <w:szCs w:val="32"/>
        </w:rPr>
      </w:pPr>
      <w:r w:rsidRPr="00DB6ED9">
        <w:rPr>
          <w:sz w:val="32"/>
          <w:szCs w:val="32"/>
        </w:rPr>
        <w:t>How many Requests?</w:t>
      </w:r>
    </w:p>
    <w:p w14:paraId="12071A4F" w14:textId="77777777" w:rsidR="00DB6ED9" w:rsidRPr="00DB6ED9" w:rsidRDefault="00DB6ED9" w:rsidP="00DB6ED9">
      <w:pPr>
        <w:rPr>
          <w:sz w:val="32"/>
          <w:szCs w:val="32"/>
        </w:rPr>
      </w:pPr>
    </w:p>
    <w:p w14:paraId="3588FEE0" w14:textId="77777777" w:rsidR="00DB6ED9" w:rsidRPr="00DB6ED9" w:rsidRDefault="00DB6ED9" w:rsidP="00DB6ED9">
      <w:pPr>
        <w:rPr>
          <w:sz w:val="32"/>
          <w:szCs w:val="32"/>
        </w:rPr>
      </w:pPr>
      <w:r w:rsidRPr="00DB6ED9">
        <w:rPr>
          <w:sz w:val="32"/>
          <w:szCs w:val="32"/>
        </w:rPr>
        <w:t>How many Approved?</w:t>
      </w:r>
    </w:p>
    <w:p w14:paraId="63A6975D" w14:textId="77777777" w:rsidR="00DB6ED9" w:rsidRPr="00DB6ED9" w:rsidRDefault="00DB6ED9" w:rsidP="00DB6ED9">
      <w:pPr>
        <w:rPr>
          <w:sz w:val="32"/>
          <w:szCs w:val="32"/>
        </w:rPr>
      </w:pPr>
    </w:p>
    <w:p w14:paraId="0909A946" w14:textId="77777777" w:rsidR="00DB6ED9" w:rsidRPr="00DB6ED9" w:rsidRDefault="00DB6ED9" w:rsidP="00DB6ED9">
      <w:pPr>
        <w:rPr>
          <w:sz w:val="32"/>
          <w:szCs w:val="32"/>
        </w:rPr>
      </w:pPr>
      <w:r w:rsidRPr="00DB6ED9">
        <w:rPr>
          <w:sz w:val="32"/>
          <w:szCs w:val="32"/>
        </w:rPr>
        <w:t>How many Pending?</w:t>
      </w:r>
    </w:p>
    <w:p w14:paraId="52AF97C7" w14:textId="77777777" w:rsidR="00DB6ED9" w:rsidRPr="00DB6ED9" w:rsidRDefault="00DB6ED9" w:rsidP="00DB6ED9">
      <w:pPr>
        <w:rPr>
          <w:sz w:val="32"/>
          <w:szCs w:val="32"/>
        </w:rPr>
      </w:pPr>
    </w:p>
    <w:p w14:paraId="355E93B9" w14:textId="77777777" w:rsidR="00DB6ED9" w:rsidRPr="00DB6ED9" w:rsidRDefault="00DB6ED9" w:rsidP="00DB6ED9">
      <w:pPr>
        <w:rPr>
          <w:sz w:val="32"/>
          <w:szCs w:val="32"/>
        </w:rPr>
      </w:pPr>
      <w:r w:rsidRPr="00DB6ED9">
        <w:rPr>
          <w:sz w:val="32"/>
          <w:szCs w:val="32"/>
        </w:rPr>
        <w:t>What is Approval Rate?</w:t>
      </w:r>
    </w:p>
    <w:p w14:paraId="0855DF4D" w14:textId="77777777" w:rsidR="00DB6ED9" w:rsidRPr="00DB6ED9" w:rsidRDefault="00DB6ED9" w:rsidP="00DB6ED9">
      <w:pPr>
        <w:rPr>
          <w:sz w:val="32"/>
          <w:szCs w:val="32"/>
        </w:rPr>
      </w:pPr>
    </w:p>
    <w:p w14:paraId="61643E33" w14:textId="77777777" w:rsidR="00DB6ED9" w:rsidRPr="00DB6ED9" w:rsidRDefault="00DB6ED9" w:rsidP="00DB6ED9">
      <w:pPr>
        <w:rPr>
          <w:sz w:val="32"/>
          <w:szCs w:val="32"/>
        </w:rPr>
      </w:pPr>
      <w:r w:rsidRPr="00DB6ED9">
        <w:rPr>
          <w:sz w:val="32"/>
          <w:szCs w:val="32"/>
        </w:rPr>
        <w:t>How many Approved Leave Days?</w:t>
      </w:r>
    </w:p>
    <w:p w14:paraId="5DB31154" w14:textId="77777777" w:rsidR="00DB6ED9" w:rsidRPr="00DB6ED9" w:rsidRDefault="00DB6ED9" w:rsidP="00DB6ED9">
      <w:pPr>
        <w:rPr>
          <w:sz w:val="32"/>
          <w:szCs w:val="32"/>
        </w:rPr>
      </w:pPr>
    </w:p>
    <w:p w14:paraId="39ACA573" w14:textId="77777777" w:rsidR="00DB6ED9" w:rsidRPr="00DB6ED9" w:rsidRDefault="00DB6ED9" w:rsidP="00DB6ED9">
      <w:pPr>
        <w:rPr>
          <w:sz w:val="32"/>
          <w:szCs w:val="32"/>
        </w:rPr>
      </w:pPr>
      <w:r w:rsidRPr="00DB6ED9">
        <w:rPr>
          <w:sz w:val="32"/>
          <w:szCs w:val="32"/>
        </w:rPr>
        <w:t>Which Department has most activity?</w:t>
      </w:r>
    </w:p>
    <w:p w14:paraId="2F53EFC4" w14:textId="77777777" w:rsidR="00DB6ED9" w:rsidRPr="00DB6ED9" w:rsidRDefault="00DB6ED9" w:rsidP="00DB6ED9">
      <w:pPr>
        <w:rPr>
          <w:sz w:val="32"/>
          <w:szCs w:val="32"/>
        </w:rPr>
      </w:pPr>
    </w:p>
    <w:p w14:paraId="4221F484" w14:textId="77777777" w:rsidR="00DB6ED9" w:rsidRPr="00DB6ED9" w:rsidRDefault="00DB6ED9" w:rsidP="00DB6ED9">
      <w:pPr>
        <w:rPr>
          <w:sz w:val="32"/>
          <w:szCs w:val="32"/>
        </w:rPr>
      </w:pPr>
      <w:r w:rsidRPr="00DB6ED9">
        <w:rPr>
          <w:sz w:val="32"/>
          <w:szCs w:val="32"/>
        </w:rPr>
        <w:t>Which Leave Type is most common?</w:t>
      </w:r>
    </w:p>
    <w:p w14:paraId="2BAE3C47" w14:textId="77777777" w:rsidR="00DB6ED9" w:rsidRPr="00DB6ED9" w:rsidRDefault="00DB6ED9" w:rsidP="00DB6ED9">
      <w:pPr>
        <w:rPr>
          <w:sz w:val="32"/>
          <w:szCs w:val="32"/>
        </w:rPr>
      </w:pPr>
    </w:p>
    <w:p w14:paraId="564B3ED7" w14:textId="77777777" w:rsidR="00DB6ED9" w:rsidRPr="00DB6ED9" w:rsidRDefault="00DB6ED9" w:rsidP="00DB6ED9">
      <w:pPr>
        <w:rPr>
          <w:sz w:val="32"/>
          <w:szCs w:val="32"/>
        </w:rPr>
      </w:pPr>
      <w:r w:rsidRPr="00DB6ED9">
        <w:rPr>
          <w:sz w:val="32"/>
          <w:szCs w:val="32"/>
        </w:rPr>
        <w:t>How is activity trending?</w:t>
      </w:r>
    </w:p>
    <w:p w14:paraId="1FB6B026" w14:textId="77777777" w:rsidR="00DB6ED9" w:rsidRPr="00DB6ED9" w:rsidRDefault="00DB6ED9" w:rsidP="00DB6ED9">
      <w:pPr>
        <w:rPr>
          <w:sz w:val="32"/>
          <w:szCs w:val="32"/>
        </w:rPr>
      </w:pPr>
    </w:p>
    <w:p w14:paraId="3E9066D0" w14:textId="77777777" w:rsidR="00DB6ED9" w:rsidRPr="00DB6ED9" w:rsidRDefault="00DB6ED9" w:rsidP="00DB6ED9">
      <w:pPr>
        <w:rPr>
          <w:sz w:val="32"/>
          <w:szCs w:val="32"/>
        </w:rPr>
      </w:pPr>
      <w:r w:rsidRPr="00DB6ED9">
        <w:rPr>
          <w:sz w:val="32"/>
          <w:szCs w:val="32"/>
        </w:rPr>
        <w:t>How does this compare with last year?</w:t>
      </w:r>
    </w:p>
    <w:p w14:paraId="44C51E91" w14:textId="77777777" w:rsidR="00DB6ED9" w:rsidRPr="00DB6ED9" w:rsidRDefault="00DB6ED9" w:rsidP="00DB6ED9">
      <w:pPr>
        <w:rPr>
          <w:sz w:val="32"/>
          <w:szCs w:val="32"/>
        </w:rPr>
      </w:pPr>
    </w:p>
    <w:p w14:paraId="593274D2" w14:textId="77777777" w:rsidR="00DB6ED9" w:rsidRPr="00DB6ED9" w:rsidRDefault="00DB6ED9" w:rsidP="00DB6ED9">
      <w:pPr>
        <w:rPr>
          <w:sz w:val="32"/>
          <w:szCs w:val="32"/>
        </w:rPr>
      </w:pPr>
      <w:r w:rsidRPr="00DB6ED9">
        <w:rPr>
          <w:sz w:val="32"/>
          <w:szCs w:val="32"/>
        </w:rPr>
        <w:t>What is an individual Employee's Leave history?</w:t>
      </w:r>
    </w:p>
    <w:p w14:paraId="7FB87573" w14:textId="77777777" w:rsidR="00DB6ED9" w:rsidRPr="00DB6ED9" w:rsidRDefault="00000000" w:rsidP="00DB6ED9">
      <w:pPr>
        <w:rPr>
          <w:sz w:val="32"/>
          <w:szCs w:val="32"/>
        </w:rPr>
      </w:pPr>
      <w:r>
        <w:rPr>
          <w:sz w:val="32"/>
          <w:szCs w:val="32"/>
        </w:rPr>
        <w:pict w14:anchorId="53BF5956">
          <v:rect id="_x0000_i1359" style="width:0;height:1.5pt" o:hralign="center" o:hrstd="t" o:hr="t" fillcolor="#a0a0a0" stroked="f"/>
        </w:pict>
      </w:r>
    </w:p>
    <w:p w14:paraId="627EC2D3" w14:textId="77777777" w:rsidR="00DB6ED9" w:rsidRPr="00DB6ED9" w:rsidRDefault="00DB6ED9" w:rsidP="00DB6ED9">
      <w:pPr>
        <w:rPr>
          <w:b/>
          <w:bCs/>
          <w:sz w:val="32"/>
          <w:szCs w:val="32"/>
        </w:rPr>
      </w:pPr>
      <w:r w:rsidRPr="00DB6ED9">
        <w:rPr>
          <w:b/>
          <w:bCs/>
          <w:sz w:val="32"/>
          <w:szCs w:val="32"/>
        </w:rPr>
        <w:t>PART EG — PRODUCTION READINESS</w:t>
      </w:r>
    </w:p>
    <w:p w14:paraId="3404F0D8" w14:textId="77777777" w:rsidR="00DB6ED9" w:rsidRPr="00DB6ED9" w:rsidRDefault="00DB6ED9" w:rsidP="00DB6ED9">
      <w:pPr>
        <w:rPr>
          <w:b/>
          <w:bCs/>
          <w:sz w:val="32"/>
          <w:szCs w:val="32"/>
        </w:rPr>
      </w:pPr>
      <w:r w:rsidRPr="00DB6ED9">
        <w:rPr>
          <w:b/>
          <w:bCs/>
          <w:sz w:val="32"/>
          <w:szCs w:val="32"/>
        </w:rPr>
        <w:t>335. Data</w:t>
      </w:r>
    </w:p>
    <w:p w14:paraId="3C98604A"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Refresh succeeds</w:t>
      </w:r>
    </w:p>
    <w:p w14:paraId="3CB2DE36" w14:textId="77777777" w:rsidR="00DB6ED9" w:rsidRPr="00DB6ED9" w:rsidRDefault="00DB6ED9" w:rsidP="00DB6ED9">
      <w:pPr>
        <w:rPr>
          <w:sz w:val="32"/>
          <w:szCs w:val="32"/>
        </w:rPr>
      </w:pPr>
    </w:p>
    <w:p w14:paraId="3503839A"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Source correct</w:t>
      </w:r>
    </w:p>
    <w:p w14:paraId="62DC7772" w14:textId="77777777" w:rsidR="00DB6ED9" w:rsidRPr="00DB6ED9" w:rsidRDefault="00DB6ED9" w:rsidP="00DB6ED9">
      <w:pPr>
        <w:rPr>
          <w:sz w:val="32"/>
          <w:szCs w:val="32"/>
        </w:rPr>
      </w:pPr>
    </w:p>
    <w:p w14:paraId="3EDF3BB6"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Model correct</w:t>
      </w:r>
    </w:p>
    <w:p w14:paraId="15029328" w14:textId="77777777" w:rsidR="00DB6ED9" w:rsidRPr="00DB6ED9" w:rsidRDefault="00DB6ED9" w:rsidP="00DB6ED9">
      <w:pPr>
        <w:rPr>
          <w:sz w:val="32"/>
          <w:szCs w:val="32"/>
        </w:rPr>
      </w:pPr>
    </w:p>
    <w:p w14:paraId="1ED41770"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Relationships correct</w:t>
      </w:r>
    </w:p>
    <w:p w14:paraId="4993D61D" w14:textId="77777777" w:rsidR="00DB6ED9" w:rsidRPr="00DB6ED9" w:rsidRDefault="00DB6ED9" w:rsidP="00DB6ED9">
      <w:pPr>
        <w:rPr>
          <w:sz w:val="32"/>
          <w:szCs w:val="32"/>
        </w:rPr>
      </w:pPr>
    </w:p>
    <w:p w14:paraId="4789F9BD"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No unnecessary sensitive columns</w:t>
      </w:r>
    </w:p>
    <w:p w14:paraId="133EB462" w14:textId="77777777" w:rsidR="00DB6ED9" w:rsidRPr="00DB6ED9" w:rsidRDefault="00000000" w:rsidP="00DB6ED9">
      <w:pPr>
        <w:rPr>
          <w:sz w:val="32"/>
          <w:szCs w:val="32"/>
        </w:rPr>
      </w:pPr>
      <w:r>
        <w:rPr>
          <w:sz w:val="32"/>
          <w:szCs w:val="32"/>
        </w:rPr>
        <w:pict w14:anchorId="6ED316CD">
          <v:rect id="_x0000_i1360" style="width:0;height:1.5pt" o:hralign="center" o:hrstd="t" o:hr="t" fillcolor="#a0a0a0" stroked="f"/>
        </w:pict>
      </w:r>
    </w:p>
    <w:p w14:paraId="679ADC94" w14:textId="77777777" w:rsidR="00DB6ED9" w:rsidRPr="00DB6ED9" w:rsidRDefault="00DB6ED9" w:rsidP="00DB6ED9">
      <w:pPr>
        <w:rPr>
          <w:b/>
          <w:bCs/>
          <w:sz w:val="32"/>
          <w:szCs w:val="32"/>
        </w:rPr>
      </w:pPr>
      <w:r w:rsidRPr="00DB6ED9">
        <w:rPr>
          <w:b/>
          <w:bCs/>
          <w:sz w:val="32"/>
          <w:szCs w:val="32"/>
        </w:rPr>
        <w:t>336. Metrics</w:t>
      </w:r>
    </w:p>
    <w:p w14:paraId="3B0D16D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Total validated</w:t>
      </w:r>
    </w:p>
    <w:p w14:paraId="00315634" w14:textId="77777777" w:rsidR="00DB6ED9" w:rsidRPr="00DB6ED9" w:rsidRDefault="00DB6ED9" w:rsidP="00DB6ED9">
      <w:pPr>
        <w:rPr>
          <w:sz w:val="32"/>
          <w:szCs w:val="32"/>
        </w:rPr>
      </w:pPr>
    </w:p>
    <w:p w14:paraId="7FC4A92E"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Approved validated</w:t>
      </w:r>
    </w:p>
    <w:p w14:paraId="369B54EE" w14:textId="77777777" w:rsidR="00DB6ED9" w:rsidRPr="00DB6ED9" w:rsidRDefault="00DB6ED9" w:rsidP="00DB6ED9">
      <w:pPr>
        <w:rPr>
          <w:sz w:val="32"/>
          <w:szCs w:val="32"/>
        </w:rPr>
      </w:pPr>
    </w:p>
    <w:p w14:paraId="0016030F"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Rejected validated</w:t>
      </w:r>
    </w:p>
    <w:p w14:paraId="67800CB2" w14:textId="77777777" w:rsidR="00DB6ED9" w:rsidRPr="00DB6ED9" w:rsidRDefault="00DB6ED9" w:rsidP="00DB6ED9">
      <w:pPr>
        <w:rPr>
          <w:sz w:val="32"/>
          <w:szCs w:val="32"/>
        </w:rPr>
      </w:pPr>
    </w:p>
    <w:p w14:paraId="3673F5FD"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Pending validated</w:t>
      </w:r>
    </w:p>
    <w:p w14:paraId="19B0AC8D" w14:textId="77777777" w:rsidR="00DB6ED9" w:rsidRPr="00DB6ED9" w:rsidRDefault="00DB6ED9" w:rsidP="00DB6ED9">
      <w:pPr>
        <w:rPr>
          <w:sz w:val="32"/>
          <w:szCs w:val="32"/>
        </w:rPr>
      </w:pPr>
    </w:p>
    <w:p w14:paraId="29D8553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Approval Rate definition documented</w:t>
      </w:r>
    </w:p>
    <w:p w14:paraId="6B492CF0" w14:textId="77777777" w:rsidR="00DB6ED9" w:rsidRPr="00DB6ED9" w:rsidRDefault="00DB6ED9" w:rsidP="00DB6ED9">
      <w:pPr>
        <w:rPr>
          <w:sz w:val="32"/>
          <w:szCs w:val="32"/>
        </w:rPr>
      </w:pPr>
    </w:p>
    <w:p w14:paraId="714DE1DB"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Leave Days validated</w:t>
      </w:r>
    </w:p>
    <w:p w14:paraId="53DE7356" w14:textId="77777777" w:rsidR="00DB6ED9" w:rsidRPr="00DB6ED9" w:rsidRDefault="00DB6ED9" w:rsidP="00DB6ED9">
      <w:pPr>
        <w:rPr>
          <w:sz w:val="32"/>
          <w:szCs w:val="32"/>
        </w:rPr>
      </w:pPr>
    </w:p>
    <w:p w14:paraId="17FB8FEC"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YoY validated</w:t>
      </w:r>
    </w:p>
    <w:p w14:paraId="28CD16DE" w14:textId="77777777" w:rsidR="00DB6ED9" w:rsidRPr="00DB6ED9" w:rsidRDefault="00000000" w:rsidP="00DB6ED9">
      <w:pPr>
        <w:rPr>
          <w:sz w:val="32"/>
          <w:szCs w:val="32"/>
        </w:rPr>
      </w:pPr>
      <w:r>
        <w:rPr>
          <w:sz w:val="32"/>
          <w:szCs w:val="32"/>
        </w:rPr>
        <w:pict w14:anchorId="331E9928">
          <v:rect id="_x0000_i1361" style="width:0;height:1.5pt" o:hralign="center" o:hrstd="t" o:hr="t" fillcolor="#a0a0a0" stroked="f"/>
        </w:pict>
      </w:r>
    </w:p>
    <w:p w14:paraId="5EF31D16" w14:textId="77777777" w:rsidR="00DB6ED9" w:rsidRPr="00DB6ED9" w:rsidRDefault="00DB6ED9" w:rsidP="00DB6ED9">
      <w:pPr>
        <w:rPr>
          <w:b/>
          <w:bCs/>
          <w:sz w:val="32"/>
          <w:szCs w:val="32"/>
        </w:rPr>
      </w:pPr>
      <w:r w:rsidRPr="00DB6ED9">
        <w:rPr>
          <w:b/>
          <w:bCs/>
          <w:sz w:val="32"/>
          <w:szCs w:val="32"/>
        </w:rPr>
        <w:t>337. UX</w:t>
      </w:r>
    </w:p>
    <w:p w14:paraId="2FAFB80C"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Page hierarchy</w:t>
      </w:r>
    </w:p>
    <w:p w14:paraId="03348326" w14:textId="77777777" w:rsidR="00DB6ED9" w:rsidRPr="00DB6ED9" w:rsidRDefault="00DB6ED9" w:rsidP="00DB6ED9">
      <w:pPr>
        <w:rPr>
          <w:sz w:val="32"/>
          <w:szCs w:val="32"/>
        </w:rPr>
      </w:pPr>
    </w:p>
    <w:p w14:paraId="1097F3AB"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Navigation</w:t>
      </w:r>
    </w:p>
    <w:p w14:paraId="306B96B4" w14:textId="77777777" w:rsidR="00DB6ED9" w:rsidRPr="00DB6ED9" w:rsidRDefault="00DB6ED9" w:rsidP="00DB6ED9">
      <w:pPr>
        <w:rPr>
          <w:sz w:val="32"/>
          <w:szCs w:val="32"/>
        </w:rPr>
      </w:pPr>
    </w:p>
    <w:p w14:paraId="2A814EFC"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Slicers</w:t>
      </w:r>
    </w:p>
    <w:p w14:paraId="3DBFD9FC" w14:textId="77777777" w:rsidR="00DB6ED9" w:rsidRPr="00DB6ED9" w:rsidRDefault="00DB6ED9" w:rsidP="00DB6ED9">
      <w:pPr>
        <w:rPr>
          <w:sz w:val="32"/>
          <w:szCs w:val="32"/>
        </w:rPr>
      </w:pPr>
    </w:p>
    <w:p w14:paraId="041A7A7B"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Drillthrough</w:t>
      </w:r>
    </w:p>
    <w:p w14:paraId="06D983AC" w14:textId="77777777" w:rsidR="00DB6ED9" w:rsidRPr="00DB6ED9" w:rsidRDefault="00DB6ED9" w:rsidP="00DB6ED9">
      <w:pPr>
        <w:rPr>
          <w:sz w:val="32"/>
          <w:szCs w:val="32"/>
        </w:rPr>
      </w:pPr>
    </w:p>
    <w:p w14:paraId="619D1FCB"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Back navigation</w:t>
      </w:r>
    </w:p>
    <w:p w14:paraId="63D9A56E" w14:textId="77777777" w:rsidR="00DB6ED9" w:rsidRPr="00DB6ED9" w:rsidRDefault="00DB6ED9" w:rsidP="00DB6ED9">
      <w:pPr>
        <w:rPr>
          <w:sz w:val="32"/>
          <w:szCs w:val="32"/>
        </w:rPr>
      </w:pPr>
    </w:p>
    <w:p w14:paraId="2FAC6260"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Tooltips</w:t>
      </w:r>
    </w:p>
    <w:p w14:paraId="0346C88E" w14:textId="77777777" w:rsidR="00DB6ED9" w:rsidRPr="00DB6ED9" w:rsidRDefault="00DB6ED9" w:rsidP="00DB6ED9">
      <w:pPr>
        <w:rPr>
          <w:sz w:val="32"/>
          <w:szCs w:val="32"/>
        </w:rPr>
      </w:pPr>
    </w:p>
    <w:p w14:paraId="4D88B498"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Reset filters</w:t>
      </w:r>
    </w:p>
    <w:p w14:paraId="1085103A" w14:textId="77777777" w:rsidR="00DB6ED9" w:rsidRPr="00DB6ED9" w:rsidRDefault="00DB6ED9" w:rsidP="00DB6ED9">
      <w:pPr>
        <w:rPr>
          <w:sz w:val="32"/>
          <w:szCs w:val="32"/>
        </w:rPr>
      </w:pPr>
    </w:p>
    <w:p w14:paraId="5BCC45DA"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Useful interactions</w:t>
      </w:r>
    </w:p>
    <w:p w14:paraId="46A0B2A8" w14:textId="77777777" w:rsidR="00DB6ED9" w:rsidRPr="00DB6ED9" w:rsidRDefault="00000000" w:rsidP="00DB6ED9">
      <w:pPr>
        <w:rPr>
          <w:sz w:val="32"/>
          <w:szCs w:val="32"/>
        </w:rPr>
      </w:pPr>
      <w:r>
        <w:rPr>
          <w:sz w:val="32"/>
          <w:szCs w:val="32"/>
        </w:rPr>
        <w:pict w14:anchorId="37E64F8D">
          <v:rect id="_x0000_i1362" style="width:0;height:1.5pt" o:hralign="center" o:hrstd="t" o:hr="t" fillcolor="#a0a0a0" stroked="f"/>
        </w:pict>
      </w:r>
    </w:p>
    <w:p w14:paraId="1DF2B78B" w14:textId="77777777" w:rsidR="00DB6ED9" w:rsidRPr="00DB6ED9" w:rsidRDefault="00DB6ED9" w:rsidP="00DB6ED9">
      <w:pPr>
        <w:rPr>
          <w:b/>
          <w:bCs/>
          <w:sz w:val="32"/>
          <w:szCs w:val="32"/>
        </w:rPr>
      </w:pPr>
      <w:r w:rsidRPr="00DB6ED9">
        <w:rPr>
          <w:b/>
          <w:bCs/>
          <w:sz w:val="32"/>
          <w:szCs w:val="32"/>
        </w:rPr>
        <w:t>338. Design</w:t>
      </w:r>
    </w:p>
    <w:p w14:paraId="0378012D"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Consistent spacing</w:t>
      </w:r>
    </w:p>
    <w:p w14:paraId="2DD1DF3C" w14:textId="77777777" w:rsidR="00DB6ED9" w:rsidRPr="00DB6ED9" w:rsidRDefault="00DB6ED9" w:rsidP="00DB6ED9">
      <w:pPr>
        <w:rPr>
          <w:sz w:val="32"/>
          <w:szCs w:val="32"/>
        </w:rPr>
      </w:pPr>
    </w:p>
    <w:p w14:paraId="676DCA00"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Consistent typography</w:t>
      </w:r>
    </w:p>
    <w:p w14:paraId="79EB4D98" w14:textId="77777777" w:rsidR="00DB6ED9" w:rsidRPr="00DB6ED9" w:rsidRDefault="00DB6ED9" w:rsidP="00DB6ED9">
      <w:pPr>
        <w:rPr>
          <w:sz w:val="32"/>
          <w:szCs w:val="32"/>
        </w:rPr>
      </w:pPr>
    </w:p>
    <w:p w14:paraId="530CBA20"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Meaningful titles</w:t>
      </w:r>
    </w:p>
    <w:p w14:paraId="2A4D4BD9" w14:textId="77777777" w:rsidR="00DB6ED9" w:rsidRPr="00DB6ED9" w:rsidRDefault="00DB6ED9" w:rsidP="00DB6ED9">
      <w:pPr>
        <w:rPr>
          <w:sz w:val="32"/>
          <w:szCs w:val="32"/>
        </w:rPr>
      </w:pPr>
    </w:p>
    <w:p w14:paraId="72637EB9"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Limited visual noise</w:t>
      </w:r>
    </w:p>
    <w:p w14:paraId="6E017691" w14:textId="77777777" w:rsidR="00DB6ED9" w:rsidRPr="00DB6ED9" w:rsidRDefault="00DB6ED9" w:rsidP="00DB6ED9">
      <w:pPr>
        <w:rPr>
          <w:sz w:val="32"/>
          <w:szCs w:val="32"/>
        </w:rPr>
      </w:pPr>
    </w:p>
    <w:p w14:paraId="492E8027"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Correct number formatting</w:t>
      </w:r>
    </w:p>
    <w:p w14:paraId="17F72C2A" w14:textId="77777777" w:rsidR="00DB6ED9" w:rsidRPr="00DB6ED9" w:rsidRDefault="00DB6ED9" w:rsidP="00DB6ED9">
      <w:pPr>
        <w:rPr>
          <w:sz w:val="32"/>
          <w:szCs w:val="32"/>
        </w:rPr>
      </w:pPr>
    </w:p>
    <w:p w14:paraId="0066127D"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Correct date formatting</w:t>
      </w:r>
    </w:p>
    <w:p w14:paraId="66E006F8" w14:textId="77777777" w:rsidR="00DB6ED9" w:rsidRPr="00DB6ED9" w:rsidRDefault="00000000" w:rsidP="00DB6ED9">
      <w:pPr>
        <w:rPr>
          <w:sz w:val="32"/>
          <w:szCs w:val="32"/>
        </w:rPr>
      </w:pPr>
      <w:r>
        <w:rPr>
          <w:sz w:val="32"/>
          <w:szCs w:val="32"/>
        </w:rPr>
        <w:pict w14:anchorId="19869AA8">
          <v:rect id="_x0000_i1363" style="width:0;height:1.5pt" o:hralign="center" o:hrstd="t" o:hr="t" fillcolor="#a0a0a0" stroked="f"/>
        </w:pict>
      </w:r>
    </w:p>
    <w:p w14:paraId="3B7855D3" w14:textId="77777777" w:rsidR="00DB6ED9" w:rsidRPr="00DB6ED9" w:rsidRDefault="00DB6ED9" w:rsidP="00DB6ED9">
      <w:pPr>
        <w:rPr>
          <w:b/>
          <w:bCs/>
          <w:sz w:val="32"/>
          <w:szCs w:val="32"/>
        </w:rPr>
      </w:pPr>
      <w:r w:rsidRPr="00DB6ED9">
        <w:rPr>
          <w:b/>
          <w:bCs/>
          <w:sz w:val="32"/>
          <w:szCs w:val="32"/>
        </w:rPr>
        <w:t>339. Accessibility</w:t>
      </w:r>
    </w:p>
    <w:p w14:paraId="12815FF0"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Alt Text</w:t>
      </w:r>
    </w:p>
    <w:p w14:paraId="084A3D54" w14:textId="77777777" w:rsidR="00DB6ED9" w:rsidRPr="00DB6ED9" w:rsidRDefault="00DB6ED9" w:rsidP="00DB6ED9">
      <w:pPr>
        <w:rPr>
          <w:sz w:val="32"/>
          <w:szCs w:val="32"/>
        </w:rPr>
      </w:pPr>
    </w:p>
    <w:p w14:paraId="231F6967"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Contrast</w:t>
      </w:r>
    </w:p>
    <w:p w14:paraId="071B5C81" w14:textId="77777777" w:rsidR="00DB6ED9" w:rsidRPr="00DB6ED9" w:rsidRDefault="00DB6ED9" w:rsidP="00DB6ED9">
      <w:pPr>
        <w:rPr>
          <w:sz w:val="32"/>
          <w:szCs w:val="32"/>
        </w:rPr>
      </w:pPr>
    </w:p>
    <w:p w14:paraId="3FB86A4D"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Logical focus order</w:t>
      </w:r>
    </w:p>
    <w:p w14:paraId="20D2D09C" w14:textId="77777777" w:rsidR="00DB6ED9" w:rsidRPr="00DB6ED9" w:rsidRDefault="00DB6ED9" w:rsidP="00DB6ED9">
      <w:pPr>
        <w:rPr>
          <w:sz w:val="32"/>
          <w:szCs w:val="32"/>
        </w:rPr>
      </w:pPr>
    </w:p>
    <w:p w14:paraId="5299B2D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Readable text</w:t>
      </w:r>
    </w:p>
    <w:p w14:paraId="6D6E7E20" w14:textId="77777777" w:rsidR="00DB6ED9" w:rsidRPr="00DB6ED9" w:rsidRDefault="00DB6ED9" w:rsidP="00DB6ED9">
      <w:pPr>
        <w:rPr>
          <w:sz w:val="32"/>
          <w:szCs w:val="32"/>
        </w:rPr>
      </w:pPr>
    </w:p>
    <w:p w14:paraId="42E98F48"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No critical tooltip-only content</w:t>
      </w:r>
    </w:p>
    <w:p w14:paraId="152A882A" w14:textId="77777777" w:rsidR="00DB6ED9" w:rsidRPr="00DB6ED9" w:rsidRDefault="00DB6ED9" w:rsidP="00DB6ED9">
      <w:pPr>
        <w:rPr>
          <w:sz w:val="32"/>
          <w:szCs w:val="32"/>
        </w:rPr>
      </w:pPr>
    </w:p>
    <w:p w14:paraId="1BB65FEB"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Color not sole meaning</w:t>
      </w:r>
    </w:p>
    <w:p w14:paraId="3E8A77BD" w14:textId="77777777" w:rsidR="00DB6ED9" w:rsidRPr="00DB6ED9" w:rsidRDefault="00000000" w:rsidP="00DB6ED9">
      <w:pPr>
        <w:rPr>
          <w:sz w:val="32"/>
          <w:szCs w:val="32"/>
        </w:rPr>
      </w:pPr>
      <w:r>
        <w:rPr>
          <w:sz w:val="32"/>
          <w:szCs w:val="32"/>
        </w:rPr>
        <w:pict w14:anchorId="5BE7EEFA">
          <v:rect id="_x0000_i1364" style="width:0;height:1.5pt" o:hralign="center" o:hrstd="t" o:hr="t" fillcolor="#a0a0a0" stroked="f"/>
        </w:pict>
      </w:r>
    </w:p>
    <w:p w14:paraId="61205E6E" w14:textId="77777777" w:rsidR="00DB6ED9" w:rsidRPr="00DB6ED9" w:rsidRDefault="00DB6ED9" w:rsidP="00DB6ED9">
      <w:pPr>
        <w:rPr>
          <w:b/>
          <w:bCs/>
          <w:sz w:val="32"/>
          <w:szCs w:val="32"/>
        </w:rPr>
      </w:pPr>
      <w:r w:rsidRPr="00DB6ED9">
        <w:rPr>
          <w:b/>
          <w:bCs/>
          <w:sz w:val="32"/>
          <w:szCs w:val="32"/>
        </w:rPr>
        <w:t>340. Mobile</w:t>
      </w:r>
    </w:p>
    <w:p w14:paraId="31D39AD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Executive mobile layout</w:t>
      </w:r>
    </w:p>
    <w:p w14:paraId="1DE7439B" w14:textId="77777777" w:rsidR="00DB6ED9" w:rsidRPr="00DB6ED9" w:rsidRDefault="00DB6ED9" w:rsidP="00DB6ED9">
      <w:pPr>
        <w:rPr>
          <w:sz w:val="32"/>
          <w:szCs w:val="32"/>
        </w:rPr>
      </w:pPr>
    </w:p>
    <w:p w14:paraId="4C195891"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Important KPIs first</w:t>
      </w:r>
    </w:p>
    <w:p w14:paraId="0367828E" w14:textId="77777777" w:rsidR="00DB6ED9" w:rsidRPr="00DB6ED9" w:rsidRDefault="00DB6ED9" w:rsidP="00DB6ED9">
      <w:pPr>
        <w:rPr>
          <w:sz w:val="32"/>
          <w:szCs w:val="32"/>
        </w:rPr>
      </w:pPr>
    </w:p>
    <w:p w14:paraId="350826D4"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Touch-friendly controls</w:t>
      </w:r>
    </w:p>
    <w:p w14:paraId="14C6510F" w14:textId="77777777" w:rsidR="00DB6ED9" w:rsidRPr="00DB6ED9" w:rsidRDefault="00DB6ED9" w:rsidP="00DB6ED9">
      <w:pPr>
        <w:rPr>
          <w:sz w:val="32"/>
          <w:szCs w:val="32"/>
        </w:rPr>
      </w:pPr>
    </w:p>
    <w:p w14:paraId="17206F37"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No unnecessary detail visuals</w:t>
      </w:r>
    </w:p>
    <w:p w14:paraId="52573E63" w14:textId="77777777" w:rsidR="00DB6ED9" w:rsidRPr="00DB6ED9" w:rsidRDefault="00000000" w:rsidP="00DB6ED9">
      <w:pPr>
        <w:rPr>
          <w:sz w:val="32"/>
          <w:szCs w:val="32"/>
        </w:rPr>
      </w:pPr>
      <w:r>
        <w:rPr>
          <w:sz w:val="32"/>
          <w:szCs w:val="32"/>
        </w:rPr>
        <w:pict w14:anchorId="6BC7E5C1">
          <v:rect id="_x0000_i1365" style="width:0;height:1.5pt" o:hralign="center" o:hrstd="t" o:hr="t" fillcolor="#a0a0a0" stroked="f"/>
        </w:pict>
      </w:r>
    </w:p>
    <w:p w14:paraId="780138A6" w14:textId="77777777" w:rsidR="00DB6ED9" w:rsidRPr="00DB6ED9" w:rsidRDefault="00DB6ED9" w:rsidP="00DB6ED9">
      <w:pPr>
        <w:rPr>
          <w:b/>
          <w:bCs/>
          <w:sz w:val="32"/>
          <w:szCs w:val="32"/>
        </w:rPr>
      </w:pPr>
      <w:r w:rsidRPr="00DB6ED9">
        <w:rPr>
          <w:b/>
          <w:bCs/>
          <w:sz w:val="32"/>
          <w:szCs w:val="32"/>
        </w:rPr>
        <w:t>341. Service</w:t>
      </w:r>
    </w:p>
    <w:p w14:paraId="61E72C97"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Published to correct Workspace</w:t>
      </w:r>
    </w:p>
    <w:p w14:paraId="7CA69975" w14:textId="77777777" w:rsidR="00DB6ED9" w:rsidRPr="00DB6ED9" w:rsidRDefault="00DB6ED9" w:rsidP="00DB6ED9">
      <w:pPr>
        <w:rPr>
          <w:sz w:val="32"/>
          <w:szCs w:val="32"/>
        </w:rPr>
      </w:pPr>
    </w:p>
    <w:p w14:paraId="1E5A205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Semantic Model present</w:t>
      </w:r>
    </w:p>
    <w:p w14:paraId="0297160E" w14:textId="77777777" w:rsidR="00DB6ED9" w:rsidRPr="00DB6ED9" w:rsidRDefault="00DB6ED9" w:rsidP="00DB6ED9">
      <w:pPr>
        <w:rPr>
          <w:sz w:val="32"/>
          <w:szCs w:val="32"/>
        </w:rPr>
      </w:pPr>
    </w:p>
    <w:p w14:paraId="7935BAE6"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Report present</w:t>
      </w:r>
    </w:p>
    <w:p w14:paraId="1D500305" w14:textId="77777777" w:rsidR="00DB6ED9" w:rsidRPr="00DB6ED9" w:rsidRDefault="00DB6ED9" w:rsidP="00DB6ED9">
      <w:pPr>
        <w:rPr>
          <w:sz w:val="32"/>
          <w:szCs w:val="32"/>
        </w:rPr>
      </w:pPr>
    </w:p>
    <w:p w14:paraId="21908BCB"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Refresh tested</w:t>
      </w:r>
    </w:p>
    <w:p w14:paraId="414FAE55" w14:textId="77777777" w:rsidR="00DB6ED9" w:rsidRPr="00DB6ED9" w:rsidRDefault="00DB6ED9" w:rsidP="00DB6ED9">
      <w:pPr>
        <w:rPr>
          <w:sz w:val="32"/>
          <w:szCs w:val="32"/>
        </w:rPr>
      </w:pPr>
    </w:p>
    <w:p w14:paraId="28DFC693"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Published report tested</w:t>
      </w:r>
    </w:p>
    <w:p w14:paraId="2BD1CB1F" w14:textId="77777777" w:rsidR="00DB6ED9" w:rsidRPr="00DB6ED9" w:rsidRDefault="00000000" w:rsidP="00DB6ED9">
      <w:pPr>
        <w:rPr>
          <w:sz w:val="32"/>
          <w:szCs w:val="32"/>
        </w:rPr>
      </w:pPr>
      <w:r>
        <w:rPr>
          <w:sz w:val="32"/>
          <w:szCs w:val="32"/>
        </w:rPr>
        <w:pict w14:anchorId="6EC5FD65">
          <v:rect id="_x0000_i1366" style="width:0;height:1.5pt" o:hralign="center" o:hrstd="t" o:hr="t" fillcolor="#a0a0a0" stroked="f"/>
        </w:pict>
      </w:r>
    </w:p>
    <w:p w14:paraId="2A6A364F" w14:textId="77777777" w:rsidR="00DB6ED9" w:rsidRPr="00DB6ED9" w:rsidRDefault="00DB6ED9" w:rsidP="00DB6ED9">
      <w:pPr>
        <w:rPr>
          <w:b/>
          <w:bCs/>
          <w:sz w:val="32"/>
          <w:szCs w:val="32"/>
        </w:rPr>
      </w:pPr>
      <w:r w:rsidRPr="00DB6ED9">
        <w:rPr>
          <w:b/>
          <w:bCs/>
          <w:sz w:val="32"/>
          <w:szCs w:val="32"/>
        </w:rPr>
        <w:t>342. Security</w:t>
      </w:r>
    </w:p>
    <w:p w14:paraId="47B24A91"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Correct audience</w:t>
      </w:r>
    </w:p>
    <w:p w14:paraId="1DE37CA9" w14:textId="77777777" w:rsidR="00DB6ED9" w:rsidRPr="00DB6ED9" w:rsidRDefault="00DB6ED9" w:rsidP="00DB6ED9">
      <w:pPr>
        <w:rPr>
          <w:sz w:val="32"/>
          <w:szCs w:val="32"/>
        </w:rPr>
      </w:pPr>
    </w:p>
    <w:p w14:paraId="3B322D0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Workspace roles reviewed</w:t>
      </w:r>
    </w:p>
    <w:p w14:paraId="0EF5F98D" w14:textId="77777777" w:rsidR="00DB6ED9" w:rsidRPr="00DB6ED9" w:rsidRDefault="00DB6ED9" w:rsidP="00DB6ED9">
      <w:pPr>
        <w:rPr>
          <w:sz w:val="32"/>
          <w:szCs w:val="32"/>
        </w:rPr>
      </w:pPr>
    </w:p>
    <w:p w14:paraId="0D735CCF"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Build permission reviewed</w:t>
      </w:r>
    </w:p>
    <w:p w14:paraId="1DBC28B9" w14:textId="77777777" w:rsidR="00DB6ED9" w:rsidRPr="00DB6ED9" w:rsidRDefault="00DB6ED9" w:rsidP="00DB6ED9">
      <w:pPr>
        <w:rPr>
          <w:sz w:val="32"/>
          <w:szCs w:val="32"/>
        </w:rPr>
      </w:pPr>
    </w:p>
    <w:p w14:paraId="56730B89"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Sensitive Employee detail reviewed</w:t>
      </w:r>
    </w:p>
    <w:p w14:paraId="168E67CE" w14:textId="77777777" w:rsidR="00DB6ED9" w:rsidRPr="00DB6ED9" w:rsidRDefault="00DB6ED9" w:rsidP="00DB6ED9">
      <w:pPr>
        <w:rPr>
          <w:sz w:val="32"/>
          <w:szCs w:val="32"/>
        </w:rPr>
      </w:pPr>
    </w:p>
    <w:p w14:paraId="703105ED"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Future RLS requirement documented</w:t>
      </w:r>
    </w:p>
    <w:p w14:paraId="23BD48DD" w14:textId="77777777" w:rsidR="00DB6ED9" w:rsidRPr="00DB6ED9" w:rsidRDefault="00000000" w:rsidP="00DB6ED9">
      <w:pPr>
        <w:rPr>
          <w:sz w:val="32"/>
          <w:szCs w:val="32"/>
        </w:rPr>
      </w:pPr>
      <w:r>
        <w:rPr>
          <w:sz w:val="32"/>
          <w:szCs w:val="32"/>
        </w:rPr>
        <w:pict w14:anchorId="3C96F544">
          <v:rect id="_x0000_i1367" style="width:0;height:1.5pt" o:hralign="center" o:hrstd="t" o:hr="t" fillcolor="#a0a0a0" stroked="f"/>
        </w:pict>
      </w:r>
    </w:p>
    <w:p w14:paraId="2FA11230" w14:textId="77777777" w:rsidR="00DB6ED9" w:rsidRPr="00DB6ED9" w:rsidRDefault="00DB6ED9" w:rsidP="00DB6ED9">
      <w:pPr>
        <w:rPr>
          <w:b/>
          <w:bCs/>
          <w:sz w:val="32"/>
          <w:szCs w:val="32"/>
        </w:rPr>
      </w:pPr>
      <w:r w:rsidRPr="00DB6ED9">
        <w:rPr>
          <w:b/>
          <w:bCs/>
          <w:sz w:val="32"/>
          <w:szCs w:val="32"/>
        </w:rPr>
        <w:t>PART EH — DAY 20 DELIVERABLES</w:t>
      </w:r>
    </w:p>
    <w:p w14:paraId="5143955A" w14:textId="77777777" w:rsidR="00DB6ED9" w:rsidRPr="00DB6ED9" w:rsidRDefault="00DB6ED9" w:rsidP="00DB6ED9">
      <w:pPr>
        <w:rPr>
          <w:b/>
          <w:bCs/>
          <w:sz w:val="32"/>
          <w:szCs w:val="32"/>
        </w:rPr>
      </w:pPr>
      <w:r w:rsidRPr="00DB6ED9">
        <w:rPr>
          <w:b/>
          <w:bCs/>
          <w:sz w:val="32"/>
          <w:szCs w:val="32"/>
        </w:rPr>
        <w:t>343. Deliverable 1</w:t>
      </w:r>
    </w:p>
    <w:p w14:paraId="28C57656" w14:textId="77777777" w:rsidR="00DB6ED9" w:rsidRPr="00DB6ED9" w:rsidRDefault="00DB6ED9" w:rsidP="00DB6ED9">
      <w:pPr>
        <w:rPr>
          <w:sz w:val="32"/>
          <w:szCs w:val="32"/>
        </w:rPr>
      </w:pPr>
      <w:r w:rsidRPr="00DB6ED9">
        <w:rPr>
          <w:sz w:val="32"/>
          <w:szCs w:val="32"/>
        </w:rPr>
        <w:t>Screenshot:</w:t>
      </w:r>
    </w:p>
    <w:p w14:paraId="3A599683" w14:textId="77777777" w:rsidR="00DB6ED9" w:rsidRPr="00DB6ED9" w:rsidRDefault="00DB6ED9" w:rsidP="00DB6ED9">
      <w:pPr>
        <w:rPr>
          <w:b/>
          <w:bCs/>
          <w:sz w:val="32"/>
          <w:szCs w:val="32"/>
        </w:rPr>
      </w:pPr>
      <w:r w:rsidRPr="00DB6ED9">
        <w:rPr>
          <w:b/>
          <w:bCs/>
          <w:sz w:val="32"/>
          <w:szCs w:val="32"/>
        </w:rPr>
        <w:t>Executive Overview.</w:t>
      </w:r>
    </w:p>
    <w:p w14:paraId="19EFEE31" w14:textId="77777777" w:rsidR="00DB6ED9" w:rsidRPr="00DB6ED9" w:rsidRDefault="00000000" w:rsidP="00DB6ED9">
      <w:pPr>
        <w:rPr>
          <w:sz w:val="32"/>
          <w:szCs w:val="32"/>
        </w:rPr>
      </w:pPr>
      <w:r>
        <w:rPr>
          <w:sz w:val="32"/>
          <w:szCs w:val="32"/>
        </w:rPr>
        <w:pict w14:anchorId="064C0900">
          <v:rect id="_x0000_i1368" style="width:0;height:1.5pt" o:hralign="center" o:hrstd="t" o:hr="t" fillcolor="#a0a0a0" stroked="f"/>
        </w:pict>
      </w:r>
    </w:p>
    <w:p w14:paraId="24919609" w14:textId="77777777" w:rsidR="00DB6ED9" w:rsidRPr="00DB6ED9" w:rsidRDefault="00DB6ED9" w:rsidP="00DB6ED9">
      <w:pPr>
        <w:rPr>
          <w:b/>
          <w:bCs/>
          <w:sz w:val="32"/>
          <w:szCs w:val="32"/>
        </w:rPr>
      </w:pPr>
      <w:r w:rsidRPr="00DB6ED9">
        <w:rPr>
          <w:b/>
          <w:bCs/>
          <w:sz w:val="32"/>
          <w:szCs w:val="32"/>
        </w:rPr>
        <w:t>344. Deliverable 2</w:t>
      </w:r>
    </w:p>
    <w:p w14:paraId="00358EA5" w14:textId="77777777" w:rsidR="00DB6ED9" w:rsidRPr="00DB6ED9" w:rsidRDefault="00DB6ED9" w:rsidP="00DB6ED9">
      <w:pPr>
        <w:rPr>
          <w:sz w:val="32"/>
          <w:szCs w:val="32"/>
        </w:rPr>
      </w:pPr>
      <w:r w:rsidRPr="00DB6ED9">
        <w:rPr>
          <w:sz w:val="32"/>
          <w:szCs w:val="32"/>
        </w:rPr>
        <w:t>Screenshot:</w:t>
      </w:r>
    </w:p>
    <w:p w14:paraId="21AE0C56" w14:textId="77777777" w:rsidR="00DB6ED9" w:rsidRPr="00DB6ED9" w:rsidRDefault="00DB6ED9" w:rsidP="00DB6ED9">
      <w:pPr>
        <w:rPr>
          <w:b/>
          <w:bCs/>
          <w:sz w:val="32"/>
          <w:szCs w:val="32"/>
        </w:rPr>
      </w:pPr>
      <w:r w:rsidRPr="00DB6ED9">
        <w:rPr>
          <w:b/>
          <w:bCs/>
          <w:sz w:val="32"/>
          <w:szCs w:val="32"/>
        </w:rPr>
        <w:t>Department Analysis.</w:t>
      </w:r>
    </w:p>
    <w:p w14:paraId="2D1C0228" w14:textId="77777777" w:rsidR="00DB6ED9" w:rsidRPr="00DB6ED9" w:rsidRDefault="00000000" w:rsidP="00DB6ED9">
      <w:pPr>
        <w:rPr>
          <w:sz w:val="32"/>
          <w:szCs w:val="32"/>
        </w:rPr>
      </w:pPr>
      <w:r>
        <w:rPr>
          <w:sz w:val="32"/>
          <w:szCs w:val="32"/>
        </w:rPr>
        <w:pict w14:anchorId="2E01E991">
          <v:rect id="_x0000_i1369" style="width:0;height:1.5pt" o:hralign="center" o:hrstd="t" o:hr="t" fillcolor="#a0a0a0" stroked="f"/>
        </w:pict>
      </w:r>
    </w:p>
    <w:p w14:paraId="268B8243" w14:textId="77777777" w:rsidR="00DB6ED9" w:rsidRPr="00DB6ED9" w:rsidRDefault="00DB6ED9" w:rsidP="00DB6ED9">
      <w:pPr>
        <w:rPr>
          <w:b/>
          <w:bCs/>
          <w:sz w:val="32"/>
          <w:szCs w:val="32"/>
        </w:rPr>
      </w:pPr>
      <w:r w:rsidRPr="00DB6ED9">
        <w:rPr>
          <w:b/>
          <w:bCs/>
          <w:sz w:val="32"/>
          <w:szCs w:val="32"/>
        </w:rPr>
        <w:t>345. Deliverable 3</w:t>
      </w:r>
    </w:p>
    <w:p w14:paraId="511113FD" w14:textId="77777777" w:rsidR="00DB6ED9" w:rsidRPr="00DB6ED9" w:rsidRDefault="00DB6ED9" w:rsidP="00DB6ED9">
      <w:pPr>
        <w:rPr>
          <w:sz w:val="32"/>
          <w:szCs w:val="32"/>
        </w:rPr>
      </w:pPr>
      <w:r w:rsidRPr="00DB6ED9">
        <w:rPr>
          <w:sz w:val="32"/>
          <w:szCs w:val="32"/>
        </w:rPr>
        <w:t>Screenshot:</w:t>
      </w:r>
    </w:p>
    <w:p w14:paraId="1738ADF9" w14:textId="77777777" w:rsidR="00DB6ED9" w:rsidRPr="00DB6ED9" w:rsidRDefault="00DB6ED9" w:rsidP="00DB6ED9">
      <w:pPr>
        <w:rPr>
          <w:b/>
          <w:bCs/>
          <w:sz w:val="32"/>
          <w:szCs w:val="32"/>
        </w:rPr>
      </w:pPr>
      <w:r w:rsidRPr="00DB6ED9">
        <w:rPr>
          <w:b/>
          <w:bCs/>
          <w:sz w:val="32"/>
          <w:szCs w:val="32"/>
        </w:rPr>
        <w:t>Leave Trends.</w:t>
      </w:r>
    </w:p>
    <w:p w14:paraId="7476F3DC" w14:textId="77777777" w:rsidR="00DB6ED9" w:rsidRPr="00DB6ED9" w:rsidRDefault="00000000" w:rsidP="00DB6ED9">
      <w:pPr>
        <w:rPr>
          <w:sz w:val="32"/>
          <w:szCs w:val="32"/>
        </w:rPr>
      </w:pPr>
      <w:r>
        <w:rPr>
          <w:sz w:val="32"/>
          <w:szCs w:val="32"/>
        </w:rPr>
        <w:pict w14:anchorId="1A6A2BBB">
          <v:rect id="_x0000_i1370" style="width:0;height:1.5pt" o:hralign="center" o:hrstd="t" o:hr="t" fillcolor="#a0a0a0" stroked="f"/>
        </w:pict>
      </w:r>
    </w:p>
    <w:p w14:paraId="127626ED" w14:textId="77777777" w:rsidR="00DB6ED9" w:rsidRPr="00DB6ED9" w:rsidRDefault="00DB6ED9" w:rsidP="00DB6ED9">
      <w:pPr>
        <w:rPr>
          <w:b/>
          <w:bCs/>
          <w:sz w:val="32"/>
          <w:szCs w:val="32"/>
        </w:rPr>
      </w:pPr>
      <w:r w:rsidRPr="00DB6ED9">
        <w:rPr>
          <w:b/>
          <w:bCs/>
          <w:sz w:val="32"/>
          <w:szCs w:val="32"/>
        </w:rPr>
        <w:t>346. Deliverable 4</w:t>
      </w:r>
    </w:p>
    <w:p w14:paraId="59C00A11" w14:textId="77777777" w:rsidR="00DB6ED9" w:rsidRPr="00DB6ED9" w:rsidRDefault="00DB6ED9" w:rsidP="00DB6ED9">
      <w:pPr>
        <w:rPr>
          <w:sz w:val="32"/>
          <w:szCs w:val="32"/>
        </w:rPr>
      </w:pPr>
      <w:r w:rsidRPr="00DB6ED9">
        <w:rPr>
          <w:sz w:val="32"/>
          <w:szCs w:val="32"/>
        </w:rPr>
        <w:t>Screenshot:</w:t>
      </w:r>
    </w:p>
    <w:p w14:paraId="374F2251" w14:textId="77777777" w:rsidR="00DB6ED9" w:rsidRPr="00DB6ED9" w:rsidRDefault="00DB6ED9" w:rsidP="00DB6ED9">
      <w:pPr>
        <w:rPr>
          <w:b/>
          <w:bCs/>
          <w:sz w:val="32"/>
          <w:szCs w:val="32"/>
        </w:rPr>
      </w:pPr>
      <w:r w:rsidRPr="00DB6ED9">
        <w:rPr>
          <w:b/>
          <w:bCs/>
          <w:sz w:val="32"/>
          <w:szCs w:val="32"/>
        </w:rPr>
        <w:t>Employee Detail.</w:t>
      </w:r>
    </w:p>
    <w:p w14:paraId="71E445BB" w14:textId="77777777" w:rsidR="00DB6ED9" w:rsidRPr="00DB6ED9" w:rsidRDefault="00000000" w:rsidP="00DB6ED9">
      <w:pPr>
        <w:rPr>
          <w:sz w:val="32"/>
          <w:szCs w:val="32"/>
        </w:rPr>
      </w:pPr>
      <w:r>
        <w:rPr>
          <w:sz w:val="32"/>
          <w:szCs w:val="32"/>
        </w:rPr>
        <w:pict w14:anchorId="761C666B">
          <v:rect id="_x0000_i1371" style="width:0;height:1.5pt" o:hralign="center" o:hrstd="t" o:hr="t" fillcolor="#a0a0a0" stroked="f"/>
        </w:pict>
      </w:r>
    </w:p>
    <w:p w14:paraId="5D53FBA3" w14:textId="77777777" w:rsidR="00DB6ED9" w:rsidRPr="00DB6ED9" w:rsidRDefault="00DB6ED9" w:rsidP="00DB6ED9">
      <w:pPr>
        <w:rPr>
          <w:b/>
          <w:bCs/>
          <w:sz w:val="32"/>
          <w:szCs w:val="32"/>
        </w:rPr>
      </w:pPr>
      <w:r w:rsidRPr="00DB6ED9">
        <w:rPr>
          <w:b/>
          <w:bCs/>
          <w:sz w:val="32"/>
          <w:szCs w:val="32"/>
        </w:rPr>
        <w:t>347. Deliverable 5</w:t>
      </w:r>
    </w:p>
    <w:p w14:paraId="79E97AD9" w14:textId="77777777" w:rsidR="00DB6ED9" w:rsidRPr="00DB6ED9" w:rsidRDefault="00DB6ED9" w:rsidP="00DB6ED9">
      <w:pPr>
        <w:rPr>
          <w:sz w:val="32"/>
          <w:szCs w:val="32"/>
        </w:rPr>
      </w:pPr>
      <w:r w:rsidRPr="00DB6ED9">
        <w:rPr>
          <w:sz w:val="32"/>
          <w:szCs w:val="32"/>
        </w:rPr>
        <w:t>Screenshot:</w:t>
      </w:r>
    </w:p>
    <w:p w14:paraId="0D1AC07C" w14:textId="77777777" w:rsidR="00DB6ED9" w:rsidRPr="00DB6ED9" w:rsidRDefault="00DB6ED9" w:rsidP="00DB6ED9">
      <w:pPr>
        <w:rPr>
          <w:b/>
          <w:bCs/>
          <w:sz w:val="32"/>
          <w:szCs w:val="32"/>
        </w:rPr>
      </w:pPr>
      <w:r w:rsidRPr="00DB6ED9">
        <w:rPr>
          <w:b/>
          <w:bCs/>
          <w:sz w:val="32"/>
          <w:szCs w:val="32"/>
        </w:rPr>
        <w:t>Employee Drillthrough.</w:t>
      </w:r>
    </w:p>
    <w:p w14:paraId="56570D04" w14:textId="77777777" w:rsidR="00DB6ED9" w:rsidRPr="00DB6ED9" w:rsidRDefault="00000000" w:rsidP="00DB6ED9">
      <w:pPr>
        <w:rPr>
          <w:sz w:val="32"/>
          <w:szCs w:val="32"/>
        </w:rPr>
      </w:pPr>
      <w:r>
        <w:rPr>
          <w:sz w:val="32"/>
          <w:szCs w:val="32"/>
        </w:rPr>
        <w:pict w14:anchorId="3A920DA2">
          <v:rect id="_x0000_i1372" style="width:0;height:1.5pt" o:hralign="center" o:hrstd="t" o:hr="t" fillcolor="#a0a0a0" stroked="f"/>
        </w:pict>
      </w:r>
    </w:p>
    <w:p w14:paraId="649B4697" w14:textId="77777777" w:rsidR="00DB6ED9" w:rsidRPr="00DB6ED9" w:rsidRDefault="00DB6ED9" w:rsidP="00DB6ED9">
      <w:pPr>
        <w:rPr>
          <w:b/>
          <w:bCs/>
          <w:sz w:val="32"/>
          <w:szCs w:val="32"/>
        </w:rPr>
      </w:pPr>
      <w:r w:rsidRPr="00DB6ED9">
        <w:rPr>
          <w:b/>
          <w:bCs/>
          <w:sz w:val="32"/>
          <w:szCs w:val="32"/>
        </w:rPr>
        <w:t>348. Deliverable 6</w:t>
      </w:r>
    </w:p>
    <w:p w14:paraId="33EFFD87" w14:textId="77777777" w:rsidR="00DB6ED9" w:rsidRPr="00DB6ED9" w:rsidRDefault="00DB6ED9" w:rsidP="00DB6ED9">
      <w:pPr>
        <w:rPr>
          <w:sz w:val="32"/>
          <w:szCs w:val="32"/>
        </w:rPr>
      </w:pPr>
      <w:r w:rsidRPr="00DB6ED9">
        <w:rPr>
          <w:sz w:val="32"/>
          <w:szCs w:val="32"/>
        </w:rPr>
        <w:t>Screenshot:</w:t>
      </w:r>
    </w:p>
    <w:p w14:paraId="18DDE263" w14:textId="77777777" w:rsidR="00DB6ED9" w:rsidRPr="00DB6ED9" w:rsidRDefault="00DB6ED9" w:rsidP="00DB6ED9">
      <w:pPr>
        <w:rPr>
          <w:b/>
          <w:bCs/>
          <w:sz w:val="32"/>
          <w:szCs w:val="32"/>
        </w:rPr>
      </w:pPr>
      <w:r w:rsidRPr="00DB6ED9">
        <w:rPr>
          <w:b/>
          <w:bCs/>
          <w:sz w:val="32"/>
          <w:szCs w:val="32"/>
        </w:rPr>
        <w:t>Page Navigator.</w:t>
      </w:r>
    </w:p>
    <w:p w14:paraId="1342A83D" w14:textId="77777777" w:rsidR="00DB6ED9" w:rsidRPr="00DB6ED9" w:rsidRDefault="00000000" w:rsidP="00DB6ED9">
      <w:pPr>
        <w:rPr>
          <w:sz w:val="32"/>
          <w:szCs w:val="32"/>
        </w:rPr>
      </w:pPr>
      <w:r>
        <w:rPr>
          <w:sz w:val="32"/>
          <w:szCs w:val="32"/>
        </w:rPr>
        <w:pict w14:anchorId="1021D5F3">
          <v:rect id="_x0000_i1373" style="width:0;height:1.5pt" o:hralign="center" o:hrstd="t" o:hr="t" fillcolor="#a0a0a0" stroked="f"/>
        </w:pict>
      </w:r>
    </w:p>
    <w:p w14:paraId="7F3CEF71" w14:textId="77777777" w:rsidR="00DB6ED9" w:rsidRPr="00DB6ED9" w:rsidRDefault="00DB6ED9" w:rsidP="00DB6ED9">
      <w:pPr>
        <w:rPr>
          <w:b/>
          <w:bCs/>
          <w:sz w:val="32"/>
          <w:szCs w:val="32"/>
        </w:rPr>
      </w:pPr>
      <w:r w:rsidRPr="00DB6ED9">
        <w:rPr>
          <w:b/>
          <w:bCs/>
          <w:sz w:val="32"/>
          <w:szCs w:val="32"/>
        </w:rPr>
        <w:t>349. Deliverable 7</w:t>
      </w:r>
    </w:p>
    <w:p w14:paraId="5FBAC699" w14:textId="77777777" w:rsidR="00DB6ED9" w:rsidRPr="00DB6ED9" w:rsidRDefault="00DB6ED9" w:rsidP="00DB6ED9">
      <w:pPr>
        <w:rPr>
          <w:sz w:val="32"/>
          <w:szCs w:val="32"/>
        </w:rPr>
      </w:pPr>
      <w:r w:rsidRPr="00DB6ED9">
        <w:rPr>
          <w:sz w:val="32"/>
          <w:szCs w:val="32"/>
        </w:rPr>
        <w:t>Screenshot:</w:t>
      </w:r>
    </w:p>
    <w:p w14:paraId="1B61C1DD" w14:textId="77777777" w:rsidR="00DB6ED9" w:rsidRPr="00DB6ED9" w:rsidRDefault="00DB6ED9" w:rsidP="00DB6ED9">
      <w:pPr>
        <w:rPr>
          <w:b/>
          <w:bCs/>
          <w:sz w:val="32"/>
          <w:szCs w:val="32"/>
        </w:rPr>
      </w:pPr>
      <w:r w:rsidRPr="00DB6ED9">
        <w:rPr>
          <w:b/>
          <w:bCs/>
          <w:sz w:val="32"/>
          <w:szCs w:val="32"/>
        </w:rPr>
        <w:t>Synced Slicers configuration.</w:t>
      </w:r>
    </w:p>
    <w:p w14:paraId="1056EC71" w14:textId="77777777" w:rsidR="00DB6ED9" w:rsidRPr="00DB6ED9" w:rsidRDefault="00000000" w:rsidP="00DB6ED9">
      <w:pPr>
        <w:rPr>
          <w:sz w:val="32"/>
          <w:szCs w:val="32"/>
        </w:rPr>
      </w:pPr>
      <w:r>
        <w:rPr>
          <w:sz w:val="32"/>
          <w:szCs w:val="32"/>
        </w:rPr>
        <w:pict w14:anchorId="7D19736F">
          <v:rect id="_x0000_i1374" style="width:0;height:1.5pt" o:hralign="center" o:hrstd="t" o:hr="t" fillcolor="#a0a0a0" stroked="f"/>
        </w:pict>
      </w:r>
    </w:p>
    <w:p w14:paraId="71B96485" w14:textId="77777777" w:rsidR="00DB6ED9" w:rsidRPr="00DB6ED9" w:rsidRDefault="00DB6ED9" w:rsidP="00DB6ED9">
      <w:pPr>
        <w:rPr>
          <w:b/>
          <w:bCs/>
          <w:sz w:val="32"/>
          <w:szCs w:val="32"/>
        </w:rPr>
      </w:pPr>
      <w:r w:rsidRPr="00DB6ED9">
        <w:rPr>
          <w:b/>
          <w:bCs/>
          <w:sz w:val="32"/>
          <w:szCs w:val="32"/>
        </w:rPr>
        <w:t>350. Deliverable 8</w:t>
      </w:r>
    </w:p>
    <w:p w14:paraId="7052285E" w14:textId="77777777" w:rsidR="00DB6ED9" w:rsidRPr="00DB6ED9" w:rsidRDefault="00DB6ED9" w:rsidP="00DB6ED9">
      <w:pPr>
        <w:rPr>
          <w:sz w:val="32"/>
          <w:szCs w:val="32"/>
        </w:rPr>
      </w:pPr>
      <w:r w:rsidRPr="00DB6ED9">
        <w:rPr>
          <w:sz w:val="32"/>
          <w:szCs w:val="32"/>
        </w:rPr>
        <w:t>Screenshot:</w:t>
      </w:r>
    </w:p>
    <w:p w14:paraId="1AE38747" w14:textId="77777777" w:rsidR="00DB6ED9" w:rsidRPr="00DB6ED9" w:rsidRDefault="00DB6ED9" w:rsidP="00DB6ED9">
      <w:pPr>
        <w:rPr>
          <w:b/>
          <w:bCs/>
          <w:sz w:val="32"/>
          <w:szCs w:val="32"/>
        </w:rPr>
      </w:pPr>
      <w:r w:rsidRPr="00DB6ED9">
        <w:rPr>
          <w:b/>
          <w:bCs/>
          <w:sz w:val="32"/>
          <w:szCs w:val="32"/>
        </w:rPr>
        <w:t>Department Matrix Conditional Formatting.</w:t>
      </w:r>
    </w:p>
    <w:p w14:paraId="25C95C47" w14:textId="77777777" w:rsidR="00DB6ED9" w:rsidRPr="00DB6ED9" w:rsidRDefault="00000000" w:rsidP="00DB6ED9">
      <w:pPr>
        <w:rPr>
          <w:sz w:val="32"/>
          <w:szCs w:val="32"/>
        </w:rPr>
      </w:pPr>
      <w:r>
        <w:rPr>
          <w:sz w:val="32"/>
          <w:szCs w:val="32"/>
        </w:rPr>
        <w:pict w14:anchorId="546E7750">
          <v:rect id="_x0000_i1375" style="width:0;height:1.5pt" o:hralign="center" o:hrstd="t" o:hr="t" fillcolor="#a0a0a0" stroked="f"/>
        </w:pict>
      </w:r>
    </w:p>
    <w:p w14:paraId="38E5CD16" w14:textId="77777777" w:rsidR="00DB6ED9" w:rsidRPr="00DB6ED9" w:rsidRDefault="00DB6ED9" w:rsidP="00DB6ED9">
      <w:pPr>
        <w:rPr>
          <w:b/>
          <w:bCs/>
          <w:sz w:val="32"/>
          <w:szCs w:val="32"/>
        </w:rPr>
      </w:pPr>
      <w:r w:rsidRPr="00DB6ED9">
        <w:rPr>
          <w:b/>
          <w:bCs/>
          <w:sz w:val="32"/>
          <w:szCs w:val="32"/>
        </w:rPr>
        <w:t>351. Deliverable 9</w:t>
      </w:r>
    </w:p>
    <w:p w14:paraId="62F98ECB" w14:textId="77777777" w:rsidR="00DB6ED9" w:rsidRPr="00DB6ED9" w:rsidRDefault="00DB6ED9" w:rsidP="00DB6ED9">
      <w:pPr>
        <w:rPr>
          <w:sz w:val="32"/>
          <w:szCs w:val="32"/>
        </w:rPr>
      </w:pPr>
      <w:r w:rsidRPr="00DB6ED9">
        <w:rPr>
          <w:sz w:val="32"/>
          <w:szCs w:val="32"/>
        </w:rPr>
        <w:t>Screenshot:</w:t>
      </w:r>
    </w:p>
    <w:p w14:paraId="1AE7FEBB" w14:textId="77777777" w:rsidR="00DB6ED9" w:rsidRPr="00DB6ED9" w:rsidRDefault="00DB6ED9" w:rsidP="00DB6ED9">
      <w:pPr>
        <w:rPr>
          <w:b/>
          <w:bCs/>
          <w:sz w:val="32"/>
          <w:szCs w:val="32"/>
        </w:rPr>
      </w:pPr>
      <w:r w:rsidRPr="00DB6ED9">
        <w:rPr>
          <w:b/>
          <w:bCs/>
          <w:sz w:val="32"/>
          <w:szCs w:val="32"/>
        </w:rPr>
        <w:t>Mobile Executive Overview.</w:t>
      </w:r>
    </w:p>
    <w:p w14:paraId="5123FE82" w14:textId="77777777" w:rsidR="00DB6ED9" w:rsidRPr="00DB6ED9" w:rsidRDefault="00000000" w:rsidP="00DB6ED9">
      <w:pPr>
        <w:rPr>
          <w:sz w:val="32"/>
          <w:szCs w:val="32"/>
        </w:rPr>
      </w:pPr>
      <w:r>
        <w:rPr>
          <w:sz w:val="32"/>
          <w:szCs w:val="32"/>
        </w:rPr>
        <w:pict w14:anchorId="2CE419FF">
          <v:rect id="_x0000_i1376" style="width:0;height:1.5pt" o:hralign="center" o:hrstd="t" o:hr="t" fillcolor="#a0a0a0" stroked="f"/>
        </w:pict>
      </w:r>
    </w:p>
    <w:p w14:paraId="6CE7B25E" w14:textId="77777777" w:rsidR="00DB6ED9" w:rsidRPr="00DB6ED9" w:rsidRDefault="00DB6ED9" w:rsidP="00DB6ED9">
      <w:pPr>
        <w:rPr>
          <w:b/>
          <w:bCs/>
          <w:sz w:val="32"/>
          <w:szCs w:val="32"/>
        </w:rPr>
      </w:pPr>
      <w:r w:rsidRPr="00DB6ED9">
        <w:rPr>
          <w:b/>
          <w:bCs/>
          <w:sz w:val="32"/>
          <w:szCs w:val="32"/>
        </w:rPr>
        <w:t>352. Deliverable 10</w:t>
      </w:r>
    </w:p>
    <w:p w14:paraId="0FB2A4A1" w14:textId="77777777" w:rsidR="00DB6ED9" w:rsidRPr="00DB6ED9" w:rsidRDefault="00DB6ED9" w:rsidP="00DB6ED9">
      <w:pPr>
        <w:rPr>
          <w:sz w:val="32"/>
          <w:szCs w:val="32"/>
        </w:rPr>
      </w:pPr>
      <w:r w:rsidRPr="00DB6ED9">
        <w:rPr>
          <w:sz w:val="32"/>
          <w:szCs w:val="32"/>
        </w:rPr>
        <w:t>Screenshot:</w:t>
      </w:r>
    </w:p>
    <w:p w14:paraId="53627E4B" w14:textId="77777777" w:rsidR="00DB6ED9" w:rsidRPr="00DB6ED9" w:rsidRDefault="00DB6ED9" w:rsidP="00DB6ED9">
      <w:pPr>
        <w:rPr>
          <w:b/>
          <w:bCs/>
          <w:sz w:val="32"/>
          <w:szCs w:val="32"/>
        </w:rPr>
      </w:pPr>
      <w:r w:rsidRPr="00DB6ED9">
        <w:rPr>
          <w:b/>
          <w:bCs/>
          <w:sz w:val="32"/>
          <w:szCs w:val="32"/>
        </w:rPr>
        <w:t>Published Report in Power BI Service.</w:t>
      </w:r>
    </w:p>
    <w:p w14:paraId="0493D9DE" w14:textId="77777777" w:rsidR="00DB6ED9" w:rsidRPr="00DB6ED9" w:rsidRDefault="00000000" w:rsidP="00DB6ED9">
      <w:pPr>
        <w:rPr>
          <w:sz w:val="32"/>
          <w:szCs w:val="32"/>
        </w:rPr>
      </w:pPr>
      <w:r>
        <w:rPr>
          <w:sz w:val="32"/>
          <w:szCs w:val="32"/>
        </w:rPr>
        <w:pict w14:anchorId="45C60E9F">
          <v:rect id="_x0000_i1377" style="width:0;height:1.5pt" o:hralign="center" o:hrstd="t" o:hr="t" fillcolor="#a0a0a0" stroked="f"/>
        </w:pict>
      </w:r>
    </w:p>
    <w:p w14:paraId="3719CC3A" w14:textId="77777777" w:rsidR="00DB6ED9" w:rsidRPr="00DB6ED9" w:rsidRDefault="00DB6ED9" w:rsidP="00DB6ED9">
      <w:pPr>
        <w:rPr>
          <w:b/>
          <w:bCs/>
          <w:sz w:val="32"/>
          <w:szCs w:val="32"/>
        </w:rPr>
      </w:pPr>
      <w:r w:rsidRPr="00DB6ED9">
        <w:rPr>
          <w:b/>
          <w:bCs/>
          <w:sz w:val="32"/>
          <w:szCs w:val="32"/>
        </w:rPr>
        <w:t>353. Deliverable 11</w:t>
      </w:r>
    </w:p>
    <w:p w14:paraId="73BC97D9" w14:textId="77777777" w:rsidR="00DB6ED9" w:rsidRPr="00DB6ED9" w:rsidRDefault="00DB6ED9" w:rsidP="00DB6ED9">
      <w:pPr>
        <w:rPr>
          <w:sz w:val="32"/>
          <w:szCs w:val="32"/>
        </w:rPr>
      </w:pPr>
      <w:r w:rsidRPr="00DB6ED9">
        <w:rPr>
          <w:sz w:val="32"/>
          <w:szCs w:val="32"/>
        </w:rPr>
        <w:t>Screenshot:</w:t>
      </w:r>
    </w:p>
    <w:p w14:paraId="251A4450" w14:textId="77777777" w:rsidR="00DB6ED9" w:rsidRPr="00DB6ED9" w:rsidRDefault="00DB6ED9" w:rsidP="00DB6ED9">
      <w:pPr>
        <w:rPr>
          <w:b/>
          <w:bCs/>
          <w:sz w:val="32"/>
          <w:szCs w:val="32"/>
        </w:rPr>
      </w:pPr>
      <w:r w:rsidRPr="00DB6ED9">
        <w:rPr>
          <w:b/>
          <w:bCs/>
          <w:sz w:val="32"/>
          <w:szCs w:val="32"/>
        </w:rPr>
        <w:t>Workspace showing Report + Semantic Model.</w:t>
      </w:r>
    </w:p>
    <w:p w14:paraId="7BBB7ADD" w14:textId="77777777" w:rsidR="00DB6ED9" w:rsidRPr="00DB6ED9" w:rsidRDefault="00000000" w:rsidP="00DB6ED9">
      <w:pPr>
        <w:rPr>
          <w:sz w:val="32"/>
          <w:szCs w:val="32"/>
        </w:rPr>
      </w:pPr>
      <w:r>
        <w:rPr>
          <w:sz w:val="32"/>
          <w:szCs w:val="32"/>
        </w:rPr>
        <w:pict w14:anchorId="5A2BD26F">
          <v:rect id="_x0000_i1378" style="width:0;height:1.5pt" o:hralign="center" o:hrstd="t" o:hr="t" fillcolor="#a0a0a0" stroked="f"/>
        </w:pict>
      </w:r>
    </w:p>
    <w:p w14:paraId="62656D44" w14:textId="77777777" w:rsidR="00DB6ED9" w:rsidRPr="00DB6ED9" w:rsidRDefault="00DB6ED9" w:rsidP="00DB6ED9">
      <w:pPr>
        <w:rPr>
          <w:b/>
          <w:bCs/>
          <w:sz w:val="32"/>
          <w:szCs w:val="32"/>
        </w:rPr>
      </w:pPr>
      <w:r w:rsidRPr="00DB6ED9">
        <w:rPr>
          <w:b/>
          <w:bCs/>
          <w:sz w:val="32"/>
          <w:szCs w:val="32"/>
        </w:rPr>
        <w:t>354. Deliverable 12</w:t>
      </w:r>
    </w:p>
    <w:p w14:paraId="681DA2A4" w14:textId="77777777" w:rsidR="00DB6ED9" w:rsidRPr="00DB6ED9" w:rsidRDefault="00DB6ED9" w:rsidP="00DB6ED9">
      <w:pPr>
        <w:rPr>
          <w:sz w:val="32"/>
          <w:szCs w:val="32"/>
        </w:rPr>
      </w:pPr>
      <w:r w:rsidRPr="00DB6ED9">
        <w:rPr>
          <w:sz w:val="32"/>
          <w:szCs w:val="32"/>
        </w:rPr>
        <w:t>Screenshot:</w:t>
      </w:r>
    </w:p>
    <w:p w14:paraId="53F55EB8" w14:textId="77777777" w:rsidR="00DB6ED9" w:rsidRPr="00DB6ED9" w:rsidRDefault="00DB6ED9" w:rsidP="00DB6ED9">
      <w:pPr>
        <w:rPr>
          <w:b/>
          <w:bCs/>
          <w:sz w:val="32"/>
          <w:szCs w:val="32"/>
        </w:rPr>
      </w:pPr>
      <w:r w:rsidRPr="00DB6ED9">
        <w:rPr>
          <w:b/>
          <w:bCs/>
          <w:sz w:val="32"/>
          <w:szCs w:val="32"/>
        </w:rPr>
        <w:t>Successful Refresh / Refresh History.</w:t>
      </w:r>
    </w:p>
    <w:p w14:paraId="073F9D54" w14:textId="77777777" w:rsidR="00DB6ED9" w:rsidRPr="00DB6ED9" w:rsidRDefault="00000000" w:rsidP="00DB6ED9">
      <w:pPr>
        <w:rPr>
          <w:sz w:val="32"/>
          <w:szCs w:val="32"/>
        </w:rPr>
      </w:pPr>
      <w:r>
        <w:rPr>
          <w:sz w:val="32"/>
          <w:szCs w:val="32"/>
        </w:rPr>
        <w:pict w14:anchorId="5E34E302">
          <v:rect id="_x0000_i1379" style="width:0;height:1.5pt" o:hralign="center" o:hrstd="t" o:hr="t" fillcolor="#a0a0a0" stroked="f"/>
        </w:pict>
      </w:r>
    </w:p>
    <w:p w14:paraId="2E8342E2" w14:textId="77777777" w:rsidR="00DB6ED9" w:rsidRPr="00DB6ED9" w:rsidRDefault="00DB6ED9" w:rsidP="00DB6ED9">
      <w:pPr>
        <w:rPr>
          <w:b/>
          <w:bCs/>
          <w:sz w:val="32"/>
          <w:szCs w:val="32"/>
        </w:rPr>
      </w:pPr>
      <w:r w:rsidRPr="00DB6ED9">
        <w:rPr>
          <w:b/>
          <w:bCs/>
          <w:sz w:val="32"/>
          <w:szCs w:val="32"/>
        </w:rPr>
        <w:t>355. Deliverable 13</w:t>
      </w:r>
    </w:p>
    <w:p w14:paraId="7CA9A7BF" w14:textId="77777777" w:rsidR="00DB6ED9" w:rsidRPr="00DB6ED9" w:rsidRDefault="00DB6ED9" w:rsidP="00DB6ED9">
      <w:pPr>
        <w:rPr>
          <w:sz w:val="32"/>
          <w:szCs w:val="32"/>
        </w:rPr>
      </w:pPr>
      <w:r w:rsidRPr="00DB6ED9">
        <w:rPr>
          <w:sz w:val="32"/>
          <w:szCs w:val="32"/>
        </w:rPr>
        <w:t>Submit:</w:t>
      </w:r>
    </w:p>
    <w:p w14:paraId="13954DD0" w14:textId="77777777" w:rsidR="00DB6ED9" w:rsidRPr="00DB6ED9" w:rsidRDefault="00DB6ED9" w:rsidP="00DB6ED9">
      <w:pPr>
        <w:rPr>
          <w:b/>
          <w:bCs/>
          <w:sz w:val="32"/>
          <w:szCs w:val="32"/>
        </w:rPr>
      </w:pPr>
      <w:r w:rsidRPr="00DB6ED9">
        <w:rPr>
          <w:b/>
          <w:bCs/>
          <w:sz w:val="32"/>
          <w:szCs w:val="32"/>
        </w:rPr>
        <w:t>HR Leave Analytics v1.0.pbix.</w:t>
      </w:r>
    </w:p>
    <w:p w14:paraId="61D6EF1D" w14:textId="77777777" w:rsidR="00DB6ED9" w:rsidRPr="00DB6ED9" w:rsidRDefault="00000000" w:rsidP="00DB6ED9">
      <w:pPr>
        <w:rPr>
          <w:sz w:val="32"/>
          <w:szCs w:val="32"/>
        </w:rPr>
      </w:pPr>
      <w:r>
        <w:rPr>
          <w:sz w:val="32"/>
          <w:szCs w:val="32"/>
        </w:rPr>
        <w:pict w14:anchorId="2DF5B924">
          <v:rect id="_x0000_i1380" style="width:0;height:1.5pt" o:hralign="center" o:hrstd="t" o:hr="t" fillcolor="#a0a0a0" stroked="f"/>
        </w:pict>
      </w:r>
    </w:p>
    <w:p w14:paraId="0DA0217A" w14:textId="77777777" w:rsidR="00DB6ED9" w:rsidRPr="00DB6ED9" w:rsidRDefault="00DB6ED9" w:rsidP="00DB6ED9">
      <w:pPr>
        <w:rPr>
          <w:b/>
          <w:bCs/>
          <w:sz w:val="32"/>
          <w:szCs w:val="32"/>
        </w:rPr>
      </w:pPr>
      <w:r w:rsidRPr="00DB6ED9">
        <w:rPr>
          <w:b/>
          <w:bCs/>
          <w:sz w:val="32"/>
          <w:szCs w:val="32"/>
        </w:rPr>
        <w:t>356. Deliverable 14</w:t>
      </w:r>
    </w:p>
    <w:p w14:paraId="5330F50C" w14:textId="77777777" w:rsidR="00DB6ED9" w:rsidRPr="00DB6ED9" w:rsidRDefault="00DB6ED9" w:rsidP="00DB6ED9">
      <w:pPr>
        <w:rPr>
          <w:sz w:val="32"/>
          <w:szCs w:val="32"/>
        </w:rPr>
      </w:pPr>
      <w:r w:rsidRPr="00DB6ED9">
        <w:rPr>
          <w:sz w:val="32"/>
          <w:szCs w:val="32"/>
        </w:rPr>
        <w:t>Submit one-page:</w:t>
      </w:r>
    </w:p>
    <w:p w14:paraId="1835C240" w14:textId="77777777" w:rsidR="00DB6ED9" w:rsidRPr="00DB6ED9" w:rsidRDefault="00DB6ED9" w:rsidP="00DB6ED9">
      <w:pPr>
        <w:rPr>
          <w:b/>
          <w:bCs/>
          <w:sz w:val="32"/>
          <w:szCs w:val="32"/>
        </w:rPr>
      </w:pPr>
      <w:r w:rsidRPr="00DB6ED9">
        <w:rPr>
          <w:b/>
          <w:bCs/>
          <w:sz w:val="32"/>
          <w:szCs w:val="32"/>
        </w:rPr>
        <w:t>Metric Definition Sheet.</w:t>
      </w:r>
    </w:p>
    <w:p w14:paraId="6169D283" w14:textId="77777777" w:rsidR="00DB6ED9" w:rsidRPr="00DB6ED9" w:rsidRDefault="00DB6ED9" w:rsidP="00DB6ED9">
      <w:pPr>
        <w:rPr>
          <w:sz w:val="32"/>
          <w:szCs w:val="32"/>
        </w:rPr>
      </w:pPr>
      <w:r w:rsidRPr="00DB6ED9">
        <w:rPr>
          <w:sz w:val="32"/>
          <w:szCs w:val="32"/>
        </w:rPr>
        <w:t>Include:</w:t>
      </w:r>
    </w:p>
    <w:p w14:paraId="33BDCD73" w14:textId="77777777" w:rsidR="00DB6ED9" w:rsidRPr="00DB6ED9" w:rsidRDefault="00DB6ED9" w:rsidP="00DB6ED9">
      <w:pPr>
        <w:rPr>
          <w:sz w:val="32"/>
          <w:szCs w:val="32"/>
        </w:rPr>
      </w:pPr>
      <w:r w:rsidRPr="00DB6ED9">
        <w:rPr>
          <w:sz w:val="32"/>
          <w:szCs w:val="32"/>
        </w:rPr>
        <w:t>Total Leave Requests</w:t>
      </w:r>
    </w:p>
    <w:p w14:paraId="137F70CC" w14:textId="77777777" w:rsidR="00DB6ED9" w:rsidRPr="00DB6ED9" w:rsidRDefault="00DB6ED9" w:rsidP="00DB6ED9">
      <w:pPr>
        <w:rPr>
          <w:sz w:val="32"/>
          <w:szCs w:val="32"/>
        </w:rPr>
      </w:pPr>
    </w:p>
    <w:p w14:paraId="1B17088B" w14:textId="77777777" w:rsidR="00DB6ED9" w:rsidRPr="00DB6ED9" w:rsidRDefault="00DB6ED9" w:rsidP="00DB6ED9">
      <w:pPr>
        <w:rPr>
          <w:sz w:val="32"/>
          <w:szCs w:val="32"/>
        </w:rPr>
      </w:pPr>
      <w:r w:rsidRPr="00DB6ED9">
        <w:rPr>
          <w:sz w:val="32"/>
          <w:szCs w:val="32"/>
        </w:rPr>
        <w:t>Approved Requests</w:t>
      </w:r>
    </w:p>
    <w:p w14:paraId="5DAF8C71" w14:textId="77777777" w:rsidR="00DB6ED9" w:rsidRPr="00DB6ED9" w:rsidRDefault="00DB6ED9" w:rsidP="00DB6ED9">
      <w:pPr>
        <w:rPr>
          <w:sz w:val="32"/>
          <w:szCs w:val="32"/>
        </w:rPr>
      </w:pPr>
    </w:p>
    <w:p w14:paraId="32ABC3FC" w14:textId="77777777" w:rsidR="00DB6ED9" w:rsidRPr="00DB6ED9" w:rsidRDefault="00DB6ED9" w:rsidP="00DB6ED9">
      <w:pPr>
        <w:rPr>
          <w:sz w:val="32"/>
          <w:szCs w:val="32"/>
        </w:rPr>
      </w:pPr>
      <w:r w:rsidRPr="00DB6ED9">
        <w:rPr>
          <w:sz w:val="32"/>
          <w:szCs w:val="32"/>
        </w:rPr>
        <w:t>Pending Requests</w:t>
      </w:r>
    </w:p>
    <w:p w14:paraId="028A7AD5" w14:textId="77777777" w:rsidR="00DB6ED9" w:rsidRPr="00DB6ED9" w:rsidRDefault="00DB6ED9" w:rsidP="00DB6ED9">
      <w:pPr>
        <w:rPr>
          <w:sz w:val="32"/>
          <w:szCs w:val="32"/>
        </w:rPr>
      </w:pPr>
    </w:p>
    <w:p w14:paraId="15970084" w14:textId="77777777" w:rsidR="00DB6ED9" w:rsidRPr="00DB6ED9" w:rsidRDefault="00DB6ED9" w:rsidP="00DB6ED9">
      <w:pPr>
        <w:rPr>
          <w:sz w:val="32"/>
          <w:szCs w:val="32"/>
        </w:rPr>
      </w:pPr>
      <w:r w:rsidRPr="00DB6ED9">
        <w:rPr>
          <w:sz w:val="32"/>
          <w:szCs w:val="32"/>
        </w:rPr>
        <w:t>Approval Rate</w:t>
      </w:r>
    </w:p>
    <w:p w14:paraId="5CFB9834" w14:textId="77777777" w:rsidR="00DB6ED9" w:rsidRPr="00DB6ED9" w:rsidRDefault="00DB6ED9" w:rsidP="00DB6ED9">
      <w:pPr>
        <w:rPr>
          <w:sz w:val="32"/>
          <w:szCs w:val="32"/>
        </w:rPr>
      </w:pPr>
    </w:p>
    <w:p w14:paraId="3B0AE1FA" w14:textId="77777777" w:rsidR="00DB6ED9" w:rsidRPr="00DB6ED9" w:rsidRDefault="00DB6ED9" w:rsidP="00DB6ED9">
      <w:pPr>
        <w:rPr>
          <w:sz w:val="32"/>
          <w:szCs w:val="32"/>
        </w:rPr>
      </w:pPr>
      <w:r w:rsidRPr="00DB6ED9">
        <w:rPr>
          <w:sz w:val="32"/>
          <w:szCs w:val="32"/>
        </w:rPr>
        <w:t>Approved Leave Days</w:t>
      </w:r>
    </w:p>
    <w:p w14:paraId="2B8BFA8E" w14:textId="77777777" w:rsidR="00DB6ED9" w:rsidRPr="00DB6ED9" w:rsidRDefault="00DB6ED9" w:rsidP="00DB6ED9">
      <w:pPr>
        <w:rPr>
          <w:sz w:val="32"/>
          <w:szCs w:val="32"/>
        </w:rPr>
      </w:pPr>
    </w:p>
    <w:p w14:paraId="3417DF0C" w14:textId="77777777" w:rsidR="00DB6ED9" w:rsidRPr="00DB6ED9" w:rsidRDefault="00DB6ED9" w:rsidP="00DB6ED9">
      <w:pPr>
        <w:rPr>
          <w:sz w:val="32"/>
          <w:szCs w:val="32"/>
        </w:rPr>
      </w:pPr>
      <w:r w:rsidRPr="00DB6ED9">
        <w:rPr>
          <w:sz w:val="32"/>
          <w:szCs w:val="32"/>
        </w:rPr>
        <w:t>Average Leave Days</w:t>
      </w:r>
    </w:p>
    <w:p w14:paraId="12D49173" w14:textId="77777777" w:rsidR="00DB6ED9" w:rsidRPr="00DB6ED9" w:rsidRDefault="00DB6ED9" w:rsidP="00DB6ED9">
      <w:pPr>
        <w:rPr>
          <w:sz w:val="32"/>
          <w:szCs w:val="32"/>
        </w:rPr>
      </w:pPr>
    </w:p>
    <w:p w14:paraId="7FDCA431" w14:textId="77777777" w:rsidR="00DB6ED9" w:rsidRPr="00DB6ED9" w:rsidRDefault="00DB6ED9" w:rsidP="00DB6ED9">
      <w:pPr>
        <w:rPr>
          <w:sz w:val="32"/>
          <w:szCs w:val="32"/>
        </w:rPr>
      </w:pPr>
      <w:r w:rsidRPr="00DB6ED9">
        <w:rPr>
          <w:sz w:val="32"/>
          <w:szCs w:val="32"/>
        </w:rPr>
        <w:t>YoY Change %</w:t>
      </w:r>
    </w:p>
    <w:p w14:paraId="4E93ED93" w14:textId="77777777" w:rsidR="00DB6ED9" w:rsidRPr="00DB6ED9" w:rsidRDefault="00000000" w:rsidP="00DB6ED9">
      <w:pPr>
        <w:rPr>
          <w:sz w:val="32"/>
          <w:szCs w:val="32"/>
        </w:rPr>
      </w:pPr>
      <w:r>
        <w:rPr>
          <w:sz w:val="32"/>
          <w:szCs w:val="32"/>
        </w:rPr>
        <w:pict w14:anchorId="46CC65C1">
          <v:rect id="_x0000_i1381" style="width:0;height:1.5pt" o:hralign="center" o:hrstd="t" o:hr="t" fillcolor="#a0a0a0" stroked="f"/>
        </w:pict>
      </w:r>
    </w:p>
    <w:p w14:paraId="1C0E1152" w14:textId="77777777" w:rsidR="00DB6ED9" w:rsidRPr="00DB6ED9" w:rsidRDefault="00DB6ED9" w:rsidP="00DB6ED9">
      <w:pPr>
        <w:rPr>
          <w:b/>
          <w:bCs/>
          <w:sz w:val="32"/>
          <w:szCs w:val="32"/>
        </w:rPr>
      </w:pPr>
      <w:r w:rsidRPr="00DB6ED9">
        <w:rPr>
          <w:b/>
          <w:bCs/>
          <w:sz w:val="32"/>
          <w:szCs w:val="32"/>
        </w:rPr>
        <w:t>357. Deliverable 15</w:t>
      </w:r>
    </w:p>
    <w:p w14:paraId="62BB465C" w14:textId="77777777" w:rsidR="00DB6ED9" w:rsidRPr="00DB6ED9" w:rsidRDefault="00DB6ED9" w:rsidP="00DB6ED9">
      <w:pPr>
        <w:rPr>
          <w:sz w:val="32"/>
          <w:szCs w:val="32"/>
        </w:rPr>
      </w:pPr>
      <w:r w:rsidRPr="00DB6ED9">
        <w:rPr>
          <w:sz w:val="32"/>
          <w:szCs w:val="32"/>
        </w:rPr>
        <w:t>Submit:</w:t>
      </w:r>
    </w:p>
    <w:p w14:paraId="458733E1" w14:textId="77777777" w:rsidR="00DB6ED9" w:rsidRPr="00DB6ED9" w:rsidRDefault="00DB6ED9" w:rsidP="00DB6ED9">
      <w:pPr>
        <w:rPr>
          <w:b/>
          <w:bCs/>
          <w:sz w:val="32"/>
          <w:szCs w:val="32"/>
        </w:rPr>
      </w:pPr>
      <w:r w:rsidRPr="00DB6ED9">
        <w:rPr>
          <w:b/>
          <w:bCs/>
          <w:sz w:val="32"/>
          <w:szCs w:val="32"/>
        </w:rPr>
        <w:t>Completed 30-item Test Matrix.</w:t>
      </w:r>
    </w:p>
    <w:p w14:paraId="6EDE0D43" w14:textId="77777777" w:rsidR="00DB6ED9" w:rsidRPr="00DB6ED9" w:rsidRDefault="00000000" w:rsidP="00DB6ED9">
      <w:pPr>
        <w:rPr>
          <w:sz w:val="32"/>
          <w:szCs w:val="32"/>
        </w:rPr>
      </w:pPr>
      <w:r>
        <w:rPr>
          <w:sz w:val="32"/>
          <w:szCs w:val="32"/>
        </w:rPr>
        <w:pict w14:anchorId="2A68887D">
          <v:rect id="_x0000_i1382" style="width:0;height:1.5pt" o:hralign="center" o:hrstd="t" o:hr="t" fillcolor="#a0a0a0" stroked="f"/>
        </w:pict>
      </w:r>
    </w:p>
    <w:p w14:paraId="57AFAAF7" w14:textId="77777777" w:rsidR="00DB6ED9" w:rsidRPr="00DB6ED9" w:rsidRDefault="00DB6ED9" w:rsidP="00DB6ED9">
      <w:pPr>
        <w:rPr>
          <w:b/>
          <w:bCs/>
          <w:sz w:val="32"/>
          <w:szCs w:val="32"/>
        </w:rPr>
      </w:pPr>
      <w:r w:rsidRPr="00DB6ED9">
        <w:rPr>
          <w:b/>
          <w:bCs/>
          <w:sz w:val="32"/>
          <w:szCs w:val="32"/>
        </w:rPr>
        <w:t>PART EI — ASSESSMENT RUBRIC</w:t>
      </w:r>
    </w:p>
    <w:p w14:paraId="093EA7AA" w14:textId="77777777" w:rsidR="00DB6ED9" w:rsidRPr="00DB6ED9" w:rsidRDefault="00DB6ED9" w:rsidP="00DB6ED9">
      <w:pPr>
        <w:rPr>
          <w:b/>
          <w:bCs/>
          <w:sz w:val="32"/>
          <w:szCs w:val="32"/>
        </w:rPr>
      </w:pPr>
      <w:r w:rsidRPr="00DB6ED9">
        <w:rPr>
          <w:b/>
          <w:bCs/>
          <w:sz w:val="32"/>
          <w:szCs w:val="32"/>
        </w:rPr>
        <w:t>358. Day 20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1025"/>
      </w:tblGrid>
      <w:tr w:rsidR="00DB6ED9" w:rsidRPr="00DB6ED9" w14:paraId="32983F5A" w14:textId="77777777">
        <w:trPr>
          <w:tblHeader/>
          <w:tblCellSpacing w:w="15" w:type="dxa"/>
        </w:trPr>
        <w:tc>
          <w:tcPr>
            <w:tcW w:w="0" w:type="auto"/>
            <w:vAlign w:val="center"/>
            <w:hideMark/>
          </w:tcPr>
          <w:p w14:paraId="43B2E7BE" w14:textId="77777777" w:rsidR="00DB6ED9" w:rsidRPr="00DB6ED9" w:rsidRDefault="00DB6ED9" w:rsidP="00DB6ED9">
            <w:pPr>
              <w:rPr>
                <w:b/>
                <w:bCs/>
                <w:sz w:val="32"/>
                <w:szCs w:val="32"/>
              </w:rPr>
            </w:pPr>
            <w:r w:rsidRPr="00DB6ED9">
              <w:rPr>
                <w:b/>
                <w:bCs/>
                <w:sz w:val="32"/>
                <w:szCs w:val="32"/>
              </w:rPr>
              <w:t>Area</w:t>
            </w:r>
          </w:p>
        </w:tc>
        <w:tc>
          <w:tcPr>
            <w:tcW w:w="0" w:type="auto"/>
            <w:vAlign w:val="center"/>
            <w:hideMark/>
          </w:tcPr>
          <w:p w14:paraId="41714CB3" w14:textId="77777777" w:rsidR="00DB6ED9" w:rsidRPr="00DB6ED9" w:rsidRDefault="00DB6ED9" w:rsidP="00DB6ED9">
            <w:pPr>
              <w:rPr>
                <w:b/>
                <w:bCs/>
                <w:sz w:val="32"/>
                <w:szCs w:val="32"/>
              </w:rPr>
            </w:pPr>
            <w:r w:rsidRPr="00DB6ED9">
              <w:rPr>
                <w:b/>
                <w:bCs/>
                <w:sz w:val="32"/>
                <w:szCs w:val="32"/>
              </w:rPr>
              <w:t>Points</w:t>
            </w:r>
          </w:p>
        </w:tc>
      </w:tr>
      <w:tr w:rsidR="00DB6ED9" w:rsidRPr="00DB6ED9" w14:paraId="20324E30" w14:textId="77777777">
        <w:trPr>
          <w:tblCellSpacing w:w="15" w:type="dxa"/>
        </w:trPr>
        <w:tc>
          <w:tcPr>
            <w:tcW w:w="0" w:type="auto"/>
            <w:vAlign w:val="center"/>
            <w:hideMark/>
          </w:tcPr>
          <w:p w14:paraId="15C32EBF" w14:textId="77777777" w:rsidR="00DB6ED9" w:rsidRPr="00DB6ED9" w:rsidRDefault="00DB6ED9" w:rsidP="00DB6ED9">
            <w:pPr>
              <w:rPr>
                <w:sz w:val="32"/>
                <w:szCs w:val="32"/>
              </w:rPr>
            </w:pPr>
            <w:r w:rsidRPr="00DB6ED9">
              <w:rPr>
                <w:sz w:val="32"/>
                <w:szCs w:val="32"/>
              </w:rPr>
              <w:t>Executive Overview</w:t>
            </w:r>
          </w:p>
        </w:tc>
        <w:tc>
          <w:tcPr>
            <w:tcW w:w="0" w:type="auto"/>
            <w:vAlign w:val="center"/>
            <w:hideMark/>
          </w:tcPr>
          <w:p w14:paraId="7BE52110" w14:textId="77777777" w:rsidR="00DB6ED9" w:rsidRPr="00DB6ED9" w:rsidRDefault="00DB6ED9" w:rsidP="00DB6ED9">
            <w:pPr>
              <w:rPr>
                <w:sz w:val="32"/>
                <w:szCs w:val="32"/>
              </w:rPr>
            </w:pPr>
            <w:r w:rsidRPr="00DB6ED9">
              <w:rPr>
                <w:sz w:val="32"/>
                <w:szCs w:val="32"/>
              </w:rPr>
              <w:t>15</w:t>
            </w:r>
          </w:p>
        </w:tc>
      </w:tr>
      <w:tr w:rsidR="00DB6ED9" w:rsidRPr="00DB6ED9" w14:paraId="7A379C32" w14:textId="77777777">
        <w:trPr>
          <w:tblCellSpacing w:w="15" w:type="dxa"/>
        </w:trPr>
        <w:tc>
          <w:tcPr>
            <w:tcW w:w="0" w:type="auto"/>
            <w:vAlign w:val="center"/>
            <w:hideMark/>
          </w:tcPr>
          <w:p w14:paraId="44EE4627" w14:textId="77777777" w:rsidR="00DB6ED9" w:rsidRPr="00DB6ED9" w:rsidRDefault="00DB6ED9" w:rsidP="00DB6ED9">
            <w:pPr>
              <w:rPr>
                <w:sz w:val="32"/>
                <w:szCs w:val="32"/>
              </w:rPr>
            </w:pPr>
            <w:r w:rsidRPr="00DB6ED9">
              <w:rPr>
                <w:sz w:val="32"/>
                <w:szCs w:val="32"/>
              </w:rPr>
              <w:t>Department Analysis</w:t>
            </w:r>
          </w:p>
        </w:tc>
        <w:tc>
          <w:tcPr>
            <w:tcW w:w="0" w:type="auto"/>
            <w:vAlign w:val="center"/>
            <w:hideMark/>
          </w:tcPr>
          <w:p w14:paraId="04062149" w14:textId="77777777" w:rsidR="00DB6ED9" w:rsidRPr="00DB6ED9" w:rsidRDefault="00DB6ED9" w:rsidP="00DB6ED9">
            <w:pPr>
              <w:rPr>
                <w:sz w:val="32"/>
                <w:szCs w:val="32"/>
              </w:rPr>
            </w:pPr>
            <w:r w:rsidRPr="00DB6ED9">
              <w:rPr>
                <w:sz w:val="32"/>
                <w:szCs w:val="32"/>
              </w:rPr>
              <w:t>15</w:t>
            </w:r>
          </w:p>
        </w:tc>
      </w:tr>
      <w:tr w:rsidR="00DB6ED9" w:rsidRPr="00DB6ED9" w14:paraId="02294B59" w14:textId="77777777">
        <w:trPr>
          <w:tblCellSpacing w:w="15" w:type="dxa"/>
        </w:trPr>
        <w:tc>
          <w:tcPr>
            <w:tcW w:w="0" w:type="auto"/>
            <w:vAlign w:val="center"/>
            <w:hideMark/>
          </w:tcPr>
          <w:p w14:paraId="42703096" w14:textId="77777777" w:rsidR="00DB6ED9" w:rsidRPr="00DB6ED9" w:rsidRDefault="00DB6ED9" w:rsidP="00DB6ED9">
            <w:pPr>
              <w:rPr>
                <w:sz w:val="32"/>
                <w:szCs w:val="32"/>
              </w:rPr>
            </w:pPr>
            <w:r w:rsidRPr="00DB6ED9">
              <w:rPr>
                <w:sz w:val="32"/>
                <w:szCs w:val="32"/>
              </w:rPr>
              <w:t>Trend Analysis</w:t>
            </w:r>
          </w:p>
        </w:tc>
        <w:tc>
          <w:tcPr>
            <w:tcW w:w="0" w:type="auto"/>
            <w:vAlign w:val="center"/>
            <w:hideMark/>
          </w:tcPr>
          <w:p w14:paraId="6504BF3C" w14:textId="77777777" w:rsidR="00DB6ED9" w:rsidRPr="00DB6ED9" w:rsidRDefault="00DB6ED9" w:rsidP="00DB6ED9">
            <w:pPr>
              <w:rPr>
                <w:sz w:val="32"/>
                <w:szCs w:val="32"/>
              </w:rPr>
            </w:pPr>
            <w:r w:rsidRPr="00DB6ED9">
              <w:rPr>
                <w:sz w:val="32"/>
                <w:szCs w:val="32"/>
              </w:rPr>
              <w:t>10</w:t>
            </w:r>
          </w:p>
        </w:tc>
      </w:tr>
      <w:tr w:rsidR="00DB6ED9" w:rsidRPr="00DB6ED9" w14:paraId="6E9DACFE" w14:textId="77777777">
        <w:trPr>
          <w:tblCellSpacing w:w="15" w:type="dxa"/>
        </w:trPr>
        <w:tc>
          <w:tcPr>
            <w:tcW w:w="0" w:type="auto"/>
            <w:vAlign w:val="center"/>
            <w:hideMark/>
          </w:tcPr>
          <w:p w14:paraId="053C540D" w14:textId="77777777" w:rsidR="00DB6ED9" w:rsidRPr="00DB6ED9" w:rsidRDefault="00DB6ED9" w:rsidP="00DB6ED9">
            <w:pPr>
              <w:rPr>
                <w:sz w:val="32"/>
                <w:szCs w:val="32"/>
              </w:rPr>
            </w:pPr>
            <w:r w:rsidRPr="00DB6ED9">
              <w:rPr>
                <w:sz w:val="32"/>
                <w:szCs w:val="32"/>
              </w:rPr>
              <w:t>Employee Detail</w:t>
            </w:r>
          </w:p>
        </w:tc>
        <w:tc>
          <w:tcPr>
            <w:tcW w:w="0" w:type="auto"/>
            <w:vAlign w:val="center"/>
            <w:hideMark/>
          </w:tcPr>
          <w:p w14:paraId="76712B79" w14:textId="77777777" w:rsidR="00DB6ED9" w:rsidRPr="00DB6ED9" w:rsidRDefault="00DB6ED9" w:rsidP="00DB6ED9">
            <w:pPr>
              <w:rPr>
                <w:sz w:val="32"/>
                <w:szCs w:val="32"/>
              </w:rPr>
            </w:pPr>
            <w:r w:rsidRPr="00DB6ED9">
              <w:rPr>
                <w:sz w:val="32"/>
                <w:szCs w:val="32"/>
              </w:rPr>
              <w:t>10</w:t>
            </w:r>
          </w:p>
        </w:tc>
      </w:tr>
      <w:tr w:rsidR="00DB6ED9" w:rsidRPr="00DB6ED9" w14:paraId="4A9084C6" w14:textId="77777777">
        <w:trPr>
          <w:tblCellSpacing w:w="15" w:type="dxa"/>
        </w:trPr>
        <w:tc>
          <w:tcPr>
            <w:tcW w:w="0" w:type="auto"/>
            <w:vAlign w:val="center"/>
            <w:hideMark/>
          </w:tcPr>
          <w:p w14:paraId="32027A7E" w14:textId="77777777" w:rsidR="00DB6ED9" w:rsidRPr="00DB6ED9" w:rsidRDefault="00DB6ED9" w:rsidP="00DB6ED9">
            <w:pPr>
              <w:rPr>
                <w:sz w:val="32"/>
                <w:szCs w:val="32"/>
              </w:rPr>
            </w:pPr>
            <w:r w:rsidRPr="00DB6ED9">
              <w:rPr>
                <w:sz w:val="32"/>
                <w:szCs w:val="32"/>
              </w:rPr>
              <w:t>Navigation &amp; Drillthrough</w:t>
            </w:r>
          </w:p>
        </w:tc>
        <w:tc>
          <w:tcPr>
            <w:tcW w:w="0" w:type="auto"/>
            <w:vAlign w:val="center"/>
            <w:hideMark/>
          </w:tcPr>
          <w:p w14:paraId="2422151B" w14:textId="77777777" w:rsidR="00DB6ED9" w:rsidRPr="00DB6ED9" w:rsidRDefault="00DB6ED9" w:rsidP="00DB6ED9">
            <w:pPr>
              <w:rPr>
                <w:sz w:val="32"/>
                <w:szCs w:val="32"/>
              </w:rPr>
            </w:pPr>
            <w:r w:rsidRPr="00DB6ED9">
              <w:rPr>
                <w:sz w:val="32"/>
                <w:szCs w:val="32"/>
              </w:rPr>
              <w:t>10</w:t>
            </w:r>
          </w:p>
        </w:tc>
      </w:tr>
      <w:tr w:rsidR="00DB6ED9" w:rsidRPr="00DB6ED9" w14:paraId="248FB7C6" w14:textId="77777777">
        <w:trPr>
          <w:tblCellSpacing w:w="15" w:type="dxa"/>
        </w:trPr>
        <w:tc>
          <w:tcPr>
            <w:tcW w:w="0" w:type="auto"/>
            <w:vAlign w:val="center"/>
            <w:hideMark/>
          </w:tcPr>
          <w:p w14:paraId="25428336" w14:textId="77777777" w:rsidR="00DB6ED9" w:rsidRPr="00DB6ED9" w:rsidRDefault="00DB6ED9" w:rsidP="00DB6ED9">
            <w:pPr>
              <w:rPr>
                <w:sz w:val="32"/>
                <w:szCs w:val="32"/>
              </w:rPr>
            </w:pPr>
            <w:r w:rsidRPr="00DB6ED9">
              <w:rPr>
                <w:sz w:val="32"/>
                <w:szCs w:val="32"/>
              </w:rPr>
              <w:t>Slicers &amp; Interactions</w:t>
            </w:r>
          </w:p>
        </w:tc>
        <w:tc>
          <w:tcPr>
            <w:tcW w:w="0" w:type="auto"/>
            <w:vAlign w:val="center"/>
            <w:hideMark/>
          </w:tcPr>
          <w:p w14:paraId="03B07BF2" w14:textId="77777777" w:rsidR="00DB6ED9" w:rsidRPr="00DB6ED9" w:rsidRDefault="00DB6ED9" w:rsidP="00DB6ED9">
            <w:pPr>
              <w:rPr>
                <w:sz w:val="32"/>
                <w:szCs w:val="32"/>
              </w:rPr>
            </w:pPr>
            <w:r w:rsidRPr="00DB6ED9">
              <w:rPr>
                <w:sz w:val="32"/>
                <w:szCs w:val="32"/>
              </w:rPr>
              <w:t>10</w:t>
            </w:r>
          </w:p>
        </w:tc>
      </w:tr>
      <w:tr w:rsidR="00DB6ED9" w:rsidRPr="00DB6ED9" w14:paraId="188E4A99" w14:textId="77777777">
        <w:trPr>
          <w:tblCellSpacing w:w="15" w:type="dxa"/>
        </w:trPr>
        <w:tc>
          <w:tcPr>
            <w:tcW w:w="0" w:type="auto"/>
            <w:vAlign w:val="center"/>
            <w:hideMark/>
          </w:tcPr>
          <w:p w14:paraId="3889FDFF" w14:textId="77777777" w:rsidR="00DB6ED9" w:rsidRPr="00DB6ED9" w:rsidRDefault="00DB6ED9" w:rsidP="00DB6ED9">
            <w:pPr>
              <w:rPr>
                <w:sz w:val="32"/>
                <w:szCs w:val="32"/>
              </w:rPr>
            </w:pPr>
            <w:r w:rsidRPr="00DB6ED9">
              <w:rPr>
                <w:sz w:val="32"/>
                <w:szCs w:val="32"/>
              </w:rPr>
              <w:t>Conditional Formatting</w:t>
            </w:r>
          </w:p>
        </w:tc>
        <w:tc>
          <w:tcPr>
            <w:tcW w:w="0" w:type="auto"/>
            <w:vAlign w:val="center"/>
            <w:hideMark/>
          </w:tcPr>
          <w:p w14:paraId="20E1FC07" w14:textId="77777777" w:rsidR="00DB6ED9" w:rsidRPr="00DB6ED9" w:rsidRDefault="00DB6ED9" w:rsidP="00DB6ED9">
            <w:pPr>
              <w:rPr>
                <w:sz w:val="32"/>
                <w:szCs w:val="32"/>
              </w:rPr>
            </w:pPr>
            <w:r w:rsidRPr="00DB6ED9">
              <w:rPr>
                <w:sz w:val="32"/>
                <w:szCs w:val="32"/>
              </w:rPr>
              <w:t>5</w:t>
            </w:r>
          </w:p>
        </w:tc>
      </w:tr>
      <w:tr w:rsidR="00DB6ED9" w:rsidRPr="00DB6ED9" w14:paraId="21CDABD9" w14:textId="77777777">
        <w:trPr>
          <w:tblCellSpacing w:w="15" w:type="dxa"/>
        </w:trPr>
        <w:tc>
          <w:tcPr>
            <w:tcW w:w="0" w:type="auto"/>
            <w:vAlign w:val="center"/>
            <w:hideMark/>
          </w:tcPr>
          <w:p w14:paraId="25D08FF3" w14:textId="77777777" w:rsidR="00DB6ED9" w:rsidRPr="00DB6ED9" w:rsidRDefault="00DB6ED9" w:rsidP="00DB6ED9">
            <w:pPr>
              <w:rPr>
                <w:sz w:val="32"/>
                <w:szCs w:val="32"/>
              </w:rPr>
            </w:pPr>
            <w:r w:rsidRPr="00DB6ED9">
              <w:rPr>
                <w:sz w:val="32"/>
                <w:szCs w:val="32"/>
              </w:rPr>
              <w:t>Accessibility &amp; Mobile</w:t>
            </w:r>
          </w:p>
        </w:tc>
        <w:tc>
          <w:tcPr>
            <w:tcW w:w="0" w:type="auto"/>
            <w:vAlign w:val="center"/>
            <w:hideMark/>
          </w:tcPr>
          <w:p w14:paraId="4D2F11E0" w14:textId="77777777" w:rsidR="00DB6ED9" w:rsidRPr="00DB6ED9" w:rsidRDefault="00DB6ED9" w:rsidP="00DB6ED9">
            <w:pPr>
              <w:rPr>
                <w:sz w:val="32"/>
                <w:szCs w:val="32"/>
              </w:rPr>
            </w:pPr>
            <w:r w:rsidRPr="00DB6ED9">
              <w:rPr>
                <w:sz w:val="32"/>
                <w:szCs w:val="32"/>
              </w:rPr>
              <w:t>10</w:t>
            </w:r>
          </w:p>
        </w:tc>
      </w:tr>
      <w:tr w:rsidR="00DB6ED9" w:rsidRPr="00DB6ED9" w14:paraId="078B41CE" w14:textId="77777777">
        <w:trPr>
          <w:tblCellSpacing w:w="15" w:type="dxa"/>
        </w:trPr>
        <w:tc>
          <w:tcPr>
            <w:tcW w:w="0" w:type="auto"/>
            <w:vAlign w:val="center"/>
            <w:hideMark/>
          </w:tcPr>
          <w:p w14:paraId="6A4665C4" w14:textId="77777777" w:rsidR="00DB6ED9" w:rsidRPr="00DB6ED9" w:rsidRDefault="00DB6ED9" w:rsidP="00DB6ED9">
            <w:pPr>
              <w:rPr>
                <w:sz w:val="32"/>
                <w:szCs w:val="32"/>
              </w:rPr>
            </w:pPr>
            <w:r w:rsidRPr="00DB6ED9">
              <w:rPr>
                <w:sz w:val="32"/>
                <w:szCs w:val="32"/>
              </w:rPr>
              <w:t>Publishing &amp; Refresh</w:t>
            </w:r>
          </w:p>
        </w:tc>
        <w:tc>
          <w:tcPr>
            <w:tcW w:w="0" w:type="auto"/>
            <w:vAlign w:val="center"/>
            <w:hideMark/>
          </w:tcPr>
          <w:p w14:paraId="29BB0A6A" w14:textId="77777777" w:rsidR="00DB6ED9" w:rsidRPr="00DB6ED9" w:rsidRDefault="00DB6ED9" w:rsidP="00DB6ED9">
            <w:pPr>
              <w:rPr>
                <w:sz w:val="32"/>
                <w:szCs w:val="32"/>
              </w:rPr>
            </w:pPr>
            <w:r w:rsidRPr="00DB6ED9">
              <w:rPr>
                <w:sz w:val="32"/>
                <w:szCs w:val="32"/>
              </w:rPr>
              <w:t>10</w:t>
            </w:r>
          </w:p>
        </w:tc>
      </w:tr>
      <w:tr w:rsidR="00DB6ED9" w:rsidRPr="00DB6ED9" w14:paraId="64633E15" w14:textId="77777777">
        <w:trPr>
          <w:tblCellSpacing w:w="15" w:type="dxa"/>
        </w:trPr>
        <w:tc>
          <w:tcPr>
            <w:tcW w:w="0" w:type="auto"/>
            <w:vAlign w:val="center"/>
            <w:hideMark/>
          </w:tcPr>
          <w:p w14:paraId="04681F48" w14:textId="77777777" w:rsidR="00DB6ED9" w:rsidRPr="00DB6ED9" w:rsidRDefault="00DB6ED9" w:rsidP="00DB6ED9">
            <w:pPr>
              <w:rPr>
                <w:sz w:val="32"/>
                <w:szCs w:val="32"/>
              </w:rPr>
            </w:pPr>
            <w:r w:rsidRPr="00DB6ED9">
              <w:rPr>
                <w:sz w:val="32"/>
                <w:szCs w:val="32"/>
              </w:rPr>
              <w:t>Testing / Validation</w:t>
            </w:r>
          </w:p>
        </w:tc>
        <w:tc>
          <w:tcPr>
            <w:tcW w:w="0" w:type="auto"/>
            <w:vAlign w:val="center"/>
            <w:hideMark/>
          </w:tcPr>
          <w:p w14:paraId="2984BD69" w14:textId="77777777" w:rsidR="00DB6ED9" w:rsidRPr="00DB6ED9" w:rsidRDefault="00DB6ED9" w:rsidP="00DB6ED9">
            <w:pPr>
              <w:rPr>
                <w:sz w:val="32"/>
                <w:szCs w:val="32"/>
              </w:rPr>
            </w:pPr>
            <w:r w:rsidRPr="00DB6ED9">
              <w:rPr>
                <w:sz w:val="32"/>
                <w:szCs w:val="32"/>
              </w:rPr>
              <w:t>5</w:t>
            </w:r>
          </w:p>
        </w:tc>
      </w:tr>
      <w:tr w:rsidR="00DB6ED9" w:rsidRPr="00DB6ED9" w14:paraId="67729416" w14:textId="77777777">
        <w:trPr>
          <w:tblCellSpacing w:w="15" w:type="dxa"/>
        </w:trPr>
        <w:tc>
          <w:tcPr>
            <w:tcW w:w="0" w:type="auto"/>
            <w:vAlign w:val="center"/>
            <w:hideMark/>
          </w:tcPr>
          <w:p w14:paraId="4E519CC5" w14:textId="77777777" w:rsidR="00DB6ED9" w:rsidRPr="00DB6ED9" w:rsidRDefault="00DB6ED9" w:rsidP="00DB6ED9">
            <w:pPr>
              <w:rPr>
                <w:sz w:val="32"/>
                <w:szCs w:val="32"/>
              </w:rPr>
            </w:pPr>
            <w:r w:rsidRPr="00DB6ED9">
              <w:rPr>
                <w:b/>
                <w:bCs/>
                <w:sz w:val="32"/>
                <w:szCs w:val="32"/>
              </w:rPr>
              <w:t>Total</w:t>
            </w:r>
          </w:p>
        </w:tc>
        <w:tc>
          <w:tcPr>
            <w:tcW w:w="0" w:type="auto"/>
            <w:vAlign w:val="center"/>
            <w:hideMark/>
          </w:tcPr>
          <w:p w14:paraId="2BF8160C" w14:textId="77777777" w:rsidR="00DB6ED9" w:rsidRPr="00DB6ED9" w:rsidRDefault="00DB6ED9" w:rsidP="00DB6ED9">
            <w:pPr>
              <w:rPr>
                <w:sz w:val="32"/>
                <w:szCs w:val="32"/>
              </w:rPr>
            </w:pPr>
            <w:r w:rsidRPr="00DB6ED9">
              <w:rPr>
                <w:b/>
                <w:bCs/>
                <w:sz w:val="32"/>
                <w:szCs w:val="32"/>
              </w:rPr>
              <w:t>100</w:t>
            </w:r>
          </w:p>
        </w:tc>
      </w:tr>
    </w:tbl>
    <w:p w14:paraId="31A80601" w14:textId="77777777" w:rsidR="00DB6ED9" w:rsidRPr="00DB6ED9" w:rsidRDefault="00000000" w:rsidP="00DB6ED9">
      <w:pPr>
        <w:rPr>
          <w:sz w:val="32"/>
          <w:szCs w:val="32"/>
        </w:rPr>
      </w:pPr>
      <w:r>
        <w:rPr>
          <w:sz w:val="32"/>
          <w:szCs w:val="32"/>
        </w:rPr>
        <w:pict w14:anchorId="0748E20E">
          <v:rect id="_x0000_i1383" style="width:0;height:1.5pt" o:hralign="center" o:hrstd="t" o:hr="t" fillcolor="#a0a0a0" stroked="f"/>
        </w:pict>
      </w:r>
    </w:p>
    <w:p w14:paraId="15FB316D" w14:textId="77777777" w:rsidR="00DB6ED9" w:rsidRPr="00DB6ED9" w:rsidRDefault="00DB6ED9" w:rsidP="00DB6ED9">
      <w:pPr>
        <w:rPr>
          <w:b/>
          <w:bCs/>
          <w:sz w:val="32"/>
          <w:szCs w:val="32"/>
        </w:rPr>
      </w:pPr>
      <w:r w:rsidRPr="00DB6ED9">
        <w:rPr>
          <w:b/>
          <w:bCs/>
          <w:sz w:val="32"/>
          <w:szCs w:val="32"/>
        </w:rPr>
        <w:t>359. Excellent Submission</w:t>
      </w:r>
    </w:p>
    <w:p w14:paraId="60A3ED00" w14:textId="77777777" w:rsidR="00DB6ED9" w:rsidRPr="00DB6ED9" w:rsidRDefault="00DB6ED9" w:rsidP="00DB6ED9">
      <w:pPr>
        <w:rPr>
          <w:sz w:val="32"/>
          <w:szCs w:val="32"/>
        </w:rPr>
      </w:pPr>
      <w:r w:rsidRPr="00DB6ED9">
        <w:rPr>
          <w:sz w:val="32"/>
          <w:szCs w:val="32"/>
        </w:rPr>
        <w:t>A strong report should:</w:t>
      </w:r>
    </w:p>
    <w:p w14:paraId="0BC80101" w14:textId="77777777" w:rsidR="00DB6ED9" w:rsidRPr="00DB6ED9" w:rsidRDefault="00DB6ED9" w:rsidP="00DB6ED9">
      <w:pPr>
        <w:numPr>
          <w:ilvl w:val="0"/>
          <w:numId w:val="45"/>
        </w:numPr>
        <w:rPr>
          <w:sz w:val="32"/>
          <w:szCs w:val="32"/>
        </w:rPr>
      </w:pPr>
      <w:r w:rsidRPr="00DB6ED9">
        <w:rPr>
          <w:sz w:val="32"/>
          <w:szCs w:val="32"/>
        </w:rPr>
        <w:t>Answer clear business questions</w:t>
      </w:r>
    </w:p>
    <w:p w14:paraId="12DB3B56" w14:textId="77777777" w:rsidR="00DB6ED9" w:rsidRPr="00DB6ED9" w:rsidRDefault="00DB6ED9" w:rsidP="00DB6ED9">
      <w:pPr>
        <w:numPr>
          <w:ilvl w:val="0"/>
          <w:numId w:val="45"/>
        </w:numPr>
        <w:rPr>
          <w:sz w:val="32"/>
          <w:szCs w:val="32"/>
        </w:rPr>
      </w:pPr>
      <w:r w:rsidRPr="00DB6ED9">
        <w:rPr>
          <w:sz w:val="32"/>
          <w:szCs w:val="32"/>
        </w:rPr>
        <w:t>Use validated DAX Measures</w:t>
      </w:r>
    </w:p>
    <w:p w14:paraId="7F802004" w14:textId="77777777" w:rsidR="00DB6ED9" w:rsidRPr="00DB6ED9" w:rsidRDefault="00DB6ED9" w:rsidP="00DB6ED9">
      <w:pPr>
        <w:numPr>
          <w:ilvl w:val="0"/>
          <w:numId w:val="45"/>
        </w:numPr>
        <w:rPr>
          <w:sz w:val="32"/>
          <w:szCs w:val="32"/>
        </w:rPr>
      </w:pPr>
      <w:r w:rsidRPr="00DB6ED9">
        <w:rPr>
          <w:sz w:val="32"/>
          <w:szCs w:val="32"/>
        </w:rPr>
        <w:t>Have a clear visual hierarchy</w:t>
      </w:r>
    </w:p>
    <w:p w14:paraId="7159281F" w14:textId="77777777" w:rsidR="00DB6ED9" w:rsidRPr="00DB6ED9" w:rsidRDefault="00DB6ED9" w:rsidP="00DB6ED9">
      <w:pPr>
        <w:numPr>
          <w:ilvl w:val="0"/>
          <w:numId w:val="45"/>
        </w:numPr>
        <w:rPr>
          <w:sz w:val="32"/>
          <w:szCs w:val="32"/>
        </w:rPr>
      </w:pPr>
      <w:r w:rsidRPr="00DB6ED9">
        <w:rPr>
          <w:sz w:val="32"/>
          <w:szCs w:val="32"/>
        </w:rPr>
        <w:t>Avoid visual overload</w:t>
      </w:r>
    </w:p>
    <w:p w14:paraId="0465120B" w14:textId="77777777" w:rsidR="00DB6ED9" w:rsidRPr="00DB6ED9" w:rsidRDefault="00DB6ED9" w:rsidP="00DB6ED9">
      <w:pPr>
        <w:numPr>
          <w:ilvl w:val="0"/>
          <w:numId w:val="45"/>
        </w:numPr>
        <w:rPr>
          <w:sz w:val="32"/>
          <w:szCs w:val="32"/>
        </w:rPr>
      </w:pPr>
      <w:r w:rsidRPr="00DB6ED9">
        <w:rPr>
          <w:sz w:val="32"/>
          <w:szCs w:val="32"/>
        </w:rPr>
        <w:t>Provide useful Executive KPIs</w:t>
      </w:r>
    </w:p>
    <w:p w14:paraId="3471EF50" w14:textId="77777777" w:rsidR="00DB6ED9" w:rsidRPr="00DB6ED9" w:rsidRDefault="00DB6ED9" w:rsidP="00DB6ED9">
      <w:pPr>
        <w:numPr>
          <w:ilvl w:val="0"/>
          <w:numId w:val="45"/>
        </w:numPr>
        <w:rPr>
          <w:sz w:val="32"/>
          <w:szCs w:val="32"/>
        </w:rPr>
      </w:pPr>
      <w:r w:rsidRPr="00DB6ED9">
        <w:rPr>
          <w:sz w:val="32"/>
          <w:szCs w:val="32"/>
        </w:rPr>
        <w:t>Compare Departments effectively</w:t>
      </w:r>
    </w:p>
    <w:p w14:paraId="11F69633" w14:textId="77777777" w:rsidR="00DB6ED9" w:rsidRPr="00DB6ED9" w:rsidRDefault="00DB6ED9" w:rsidP="00DB6ED9">
      <w:pPr>
        <w:numPr>
          <w:ilvl w:val="0"/>
          <w:numId w:val="45"/>
        </w:numPr>
        <w:rPr>
          <w:sz w:val="32"/>
          <w:szCs w:val="32"/>
        </w:rPr>
      </w:pPr>
      <w:r w:rsidRPr="00DB6ED9">
        <w:rPr>
          <w:sz w:val="32"/>
          <w:szCs w:val="32"/>
        </w:rPr>
        <w:t>Show chronological trends</w:t>
      </w:r>
    </w:p>
    <w:p w14:paraId="3BECD69A" w14:textId="77777777" w:rsidR="00DB6ED9" w:rsidRPr="00DB6ED9" w:rsidRDefault="00DB6ED9" w:rsidP="00DB6ED9">
      <w:pPr>
        <w:numPr>
          <w:ilvl w:val="0"/>
          <w:numId w:val="45"/>
        </w:numPr>
        <w:rPr>
          <w:sz w:val="32"/>
          <w:szCs w:val="32"/>
        </w:rPr>
      </w:pPr>
      <w:r w:rsidRPr="00DB6ED9">
        <w:rPr>
          <w:sz w:val="32"/>
          <w:szCs w:val="32"/>
        </w:rPr>
        <w:t>Provide Drillthrough detail</w:t>
      </w:r>
    </w:p>
    <w:p w14:paraId="07F1B501" w14:textId="77777777" w:rsidR="00DB6ED9" w:rsidRPr="00DB6ED9" w:rsidRDefault="00DB6ED9" w:rsidP="00DB6ED9">
      <w:pPr>
        <w:numPr>
          <w:ilvl w:val="0"/>
          <w:numId w:val="45"/>
        </w:numPr>
        <w:rPr>
          <w:sz w:val="32"/>
          <w:szCs w:val="32"/>
        </w:rPr>
      </w:pPr>
      <w:r w:rsidRPr="00DB6ED9">
        <w:rPr>
          <w:sz w:val="32"/>
          <w:szCs w:val="32"/>
        </w:rPr>
        <w:t>Maintain context between pages</w:t>
      </w:r>
    </w:p>
    <w:p w14:paraId="5EB99FC8" w14:textId="77777777" w:rsidR="00DB6ED9" w:rsidRPr="00DB6ED9" w:rsidRDefault="00DB6ED9" w:rsidP="00DB6ED9">
      <w:pPr>
        <w:numPr>
          <w:ilvl w:val="0"/>
          <w:numId w:val="45"/>
        </w:numPr>
        <w:rPr>
          <w:sz w:val="32"/>
          <w:szCs w:val="32"/>
        </w:rPr>
      </w:pPr>
      <w:r w:rsidRPr="00DB6ED9">
        <w:rPr>
          <w:sz w:val="32"/>
          <w:szCs w:val="32"/>
        </w:rPr>
        <w:t>Use conditional formatting intentionally</w:t>
      </w:r>
    </w:p>
    <w:p w14:paraId="1233B33F" w14:textId="77777777" w:rsidR="00DB6ED9" w:rsidRPr="00DB6ED9" w:rsidRDefault="00DB6ED9" w:rsidP="00DB6ED9">
      <w:pPr>
        <w:numPr>
          <w:ilvl w:val="0"/>
          <w:numId w:val="45"/>
        </w:numPr>
        <w:rPr>
          <w:sz w:val="32"/>
          <w:szCs w:val="32"/>
        </w:rPr>
      </w:pPr>
      <w:r w:rsidRPr="00DB6ED9">
        <w:rPr>
          <w:sz w:val="32"/>
          <w:szCs w:val="32"/>
        </w:rPr>
        <w:t>Use Tooltips as supporting information</w:t>
      </w:r>
    </w:p>
    <w:p w14:paraId="64702777" w14:textId="77777777" w:rsidR="00DB6ED9" w:rsidRPr="00DB6ED9" w:rsidRDefault="00DB6ED9" w:rsidP="00DB6ED9">
      <w:pPr>
        <w:numPr>
          <w:ilvl w:val="0"/>
          <w:numId w:val="45"/>
        </w:numPr>
        <w:rPr>
          <w:sz w:val="32"/>
          <w:szCs w:val="32"/>
        </w:rPr>
      </w:pPr>
      <w:r w:rsidRPr="00DB6ED9">
        <w:rPr>
          <w:sz w:val="32"/>
          <w:szCs w:val="32"/>
        </w:rPr>
        <w:t>Provide easy navigation</w:t>
      </w:r>
    </w:p>
    <w:p w14:paraId="3DA6E72F" w14:textId="77777777" w:rsidR="00DB6ED9" w:rsidRPr="00DB6ED9" w:rsidRDefault="00DB6ED9" w:rsidP="00DB6ED9">
      <w:pPr>
        <w:numPr>
          <w:ilvl w:val="0"/>
          <w:numId w:val="45"/>
        </w:numPr>
        <w:rPr>
          <w:sz w:val="32"/>
          <w:szCs w:val="32"/>
        </w:rPr>
      </w:pPr>
      <w:r w:rsidRPr="00DB6ED9">
        <w:rPr>
          <w:sz w:val="32"/>
          <w:szCs w:val="32"/>
        </w:rPr>
        <w:t>Be accessible</w:t>
      </w:r>
    </w:p>
    <w:p w14:paraId="46FFBF94" w14:textId="77777777" w:rsidR="00DB6ED9" w:rsidRPr="00DB6ED9" w:rsidRDefault="00DB6ED9" w:rsidP="00DB6ED9">
      <w:pPr>
        <w:numPr>
          <w:ilvl w:val="0"/>
          <w:numId w:val="45"/>
        </w:numPr>
        <w:rPr>
          <w:sz w:val="32"/>
          <w:szCs w:val="32"/>
        </w:rPr>
      </w:pPr>
      <w:r w:rsidRPr="00DB6ED9">
        <w:rPr>
          <w:sz w:val="32"/>
          <w:szCs w:val="32"/>
        </w:rPr>
        <w:t>Have a mobile layout</w:t>
      </w:r>
    </w:p>
    <w:p w14:paraId="5C6571DF" w14:textId="77777777" w:rsidR="00DB6ED9" w:rsidRPr="00DB6ED9" w:rsidRDefault="00DB6ED9" w:rsidP="00DB6ED9">
      <w:pPr>
        <w:numPr>
          <w:ilvl w:val="0"/>
          <w:numId w:val="45"/>
        </w:numPr>
        <w:rPr>
          <w:sz w:val="32"/>
          <w:szCs w:val="32"/>
        </w:rPr>
      </w:pPr>
      <w:r w:rsidRPr="00DB6ED9">
        <w:rPr>
          <w:sz w:val="32"/>
          <w:szCs w:val="32"/>
        </w:rPr>
        <w:t>Publish successfully</w:t>
      </w:r>
    </w:p>
    <w:p w14:paraId="3ACE6170" w14:textId="77777777" w:rsidR="00DB6ED9" w:rsidRPr="00DB6ED9" w:rsidRDefault="00DB6ED9" w:rsidP="00DB6ED9">
      <w:pPr>
        <w:numPr>
          <w:ilvl w:val="0"/>
          <w:numId w:val="45"/>
        </w:numPr>
        <w:rPr>
          <w:sz w:val="32"/>
          <w:szCs w:val="32"/>
        </w:rPr>
      </w:pPr>
      <w:r w:rsidRPr="00DB6ED9">
        <w:rPr>
          <w:sz w:val="32"/>
          <w:szCs w:val="32"/>
        </w:rPr>
        <w:t>Refresh successfully</w:t>
      </w:r>
    </w:p>
    <w:p w14:paraId="1A7CCEF8" w14:textId="77777777" w:rsidR="00DB6ED9" w:rsidRPr="00DB6ED9" w:rsidRDefault="00DB6ED9" w:rsidP="00DB6ED9">
      <w:pPr>
        <w:numPr>
          <w:ilvl w:val="0"/>
          <w:numId w:val="45"/>
        </w:numPr>
        <w:rPr>
          <w:sz w:val="32"/>
          <w:szCs w:val="32"/>
        </w:rPr>
      </w:pPr>
      <w:r w:rsidRPr="00DB6ED9">
        <w:rPr>
          <w:sz w:val="32"/>
          <w:szCs w:val="32"/>
        </w:rPr>
        <w:t>Respect HR data sensitivity</w:t>
      </w:r>
    </w:p>
    <w:p w14:paraId="411CCC4C" w14:textId="77777777" w:rsidR="00DB6ED9" w:rsidRPr="00DB6ED9" w:rsidRDefault="00DB6ED9" w:rsidP="00DB6ED9">
      <w:pPr>
        <w:numPr>
          <w:ilvl w:val="0"/>
          <w:numId w:val="45"/>
        </w:numPr>
        <w:rPr>
          <w:sz w:val="32"/>
          <w:szCs w:val="32"/>
        </w:rPr>
      </w:pPr>
      <w:r w:rsidRPr="00DB6ED9">
        <w:rPr>
          <w:sz w:val="32"/>
          <w:szCs w:val="32"/>
        </w:rPr>
        <w:t>Be understandable without the report author standing beside the user</w:t>
      </w:r>
    </w:p>
    <w:p w14:paraId="08D64F09" w14:textId="77777777" w:rsidR="00DB6ED9" w:rsidRPr="00DB6ED9" w:rsidRDefault="00000000" w:rsidP="00DB6ED9">
      <w:pPr>
        <w:rPr>
          <w:sz w:val="32"/>
          <w:szCs w:val="32"/>
        </w:rPr>
      </w:pPr>
      <w:r>
        <w:rPr>
          <w:sz w:val="32"/>
          <w:szCs w:val="32"/>
        </w:rPr>
        <w:pict w14:anchorId="1214E0DF">
          <v:rect id="_x0000_i1384" style="width:0;height:1.5pt" o:hralign="center" o:hrstd="t" o:hr="t" fillcolor="#a0a0a0" stroked="f"/>
        </w:pict>
      </w:r>
    </w:p>
    <w:p w14:paraId="20A2D46D" w14:textId="77777777" w:rsidR="00DB6ED9" w:rsidRPr="00DB6ED9" w:rsidRDefault="00DB6ED9" w:rsidP="00DB6ED9">
      <w:pPr>
        <w:rPr>
          <w:b/>
          <w:bCs/>
          <w:sz w:val="32"/>
          <w:szCs w:val="32"/>
        </w:rPr>
      </w:pPr>
      <w:r w:rsidRPr="00DB6ED9">
        <w:rPr>
          <w:b/>
          <w:bCs/>
          <w:sz w:val="32"/>
          <w:szCs w:val="32"/>
        </w:rPr>
        <w:t>PART EJ — KNOWLEDGE CHECK</w:t>
      </w:r>
    </w:p>
    <w:p w14:paraId="21BC305E" w14:textId="77777777" w:rsidR="00DB6ED9" w:rsidRPr="00DB6ED9" w:rsidRDefault="00DB6ED9" w:rsidP="00DB6ED9">
      <w:pPr>
        <w:rPr>
          <w:b/>
          <w:bCs/>
          <w:sz w:val="32"/>
          <w:szCs w:val="32"/>
        </w:rPr>
      </w:pPr>
      <w:r w:rsidRPr="00DB6ED9">
        <w:rPr>
          <w:b/>
          <w:bCs/>
          <w:sz w:val="32"/>
          <w:szCs w:val="32"/>
        </w:rPr>
        <w:t>360. Question 1</w:t>
      </w:r>
    </w:p>
    <w:p w14:paraId="4B9846A9" w14:textId="77777777" w:rsidR="00DB6ED9" w:rsidRPr="00DB6ED9" w:rsidRDefault="00DB6ED9" w:rsidP="00DB6ED9">
      <w:pPr>
        <w:rPr>
          <w:sz w:val="32"/>
          <w:szCs w:val="32"/>
        </w:rPr>
      </w:pPr>
      <w:r w:rsidRPr="00DB6ED9">
        <w:rPr>
          <w:sz w:val="32"/>
          <w:szCs w:val="32"/>
        </w:rPr>
        <w:t>What is today's final Power BI artifact?</w:t>
      </w:r>
    </w:p>
    <w:p w14:paraId="2BDBAA4C" w14:textId="77777777" w:rsidR="00DB6ED9" w:rsidRPr="00DB6ED9" w:rsidRDefault="00DB6ED9" w:rsidP="00DB6ED9">
      <w:pPr>
        <w:rPr>
          <w:b/>
          <w:bCs/>
          <w:sz w:val="32"/>
          <w:szCs w:val="32"/>
        </w:rPr>
      </w:pPr>
      <w:r w:rsidRPr="00DB6ED9">
        <w:rPr>
          <w:b/>
          <w:bCs/>
          <w:sz w:val="32"/>
          <w:szCs w:val="32"/>
        </w:rPr>
        <w:t>Answer</w:t>
      </w:r>
    </w:p>
    <w:p w14:paraId="2520E47A" w14:textId="77777777" w:rsidR="00DB6ED9" w:rsidRPr="00DB6ED9" w:rsidRDefault="00DB6ED9" w:rsidP="00DB6ED9">
      <w:pPr>
        <w:rPr>
          <w:b/>
          <w:bCs/>
          <w:sz w:val="32"/>
          <w:szCs w:val="32"/>
        </w:rPr>
      </w:pPr>
      <w:r w:rsidRPr="00DB6ED9">
        <w:rPr>
          <w:b/>
          <w:bCs/>
          <w:sz w:val="32"/>
          <w:szCs w:val="32"/>
        </w:rPr>
        <w:t>HR Leave Analytics v1.0 Report.</w:t>
      </w:r>
    </w:p>
    <w:p w14:paraId="79E9DF01" w14:textId="77777777" w:rsidR="00DB6ED9" w:rsidRPr="00DB6ED9" w:rsidRDefault="00000000" w:rsidP="00DB6ED9">
      <w:pPr>
        <w:rPr>
          <w:sz w:val="32"/>
          <w:szCs w:val="32"/>
        </w:rPr>
      </w:pPr>
      <w:r>
        <w:rPr>
          <w:sz w:val="32"/>
          <w:szCs w:val="32"/>
        </w:rPr>
        <w:pict w14:anchorId="46037DD0">
          <v:rect id="_x0000_i1385" style="width:0;height:1.5pt" o:hralign="center" o:hrstd="t" o:hr="t" fillcolor="#a0a0a0" stroked="f"/>
        </w:pict>
      </w:r>
    </w:p>
    <w:p w14:paraId="1C1D1C88" w14:textId="77777777" w:rsidR="00DB6ED9" w:rsidRPr="00DB6ED9" w:rsidRDefault="00DB6ED9" w:rsidP="00DB6ED9">
      <w:pPr>
        <w:rPr>
          <w:b/>
          <w:bCs/>
          <w:sz w:val="32"/>
          <w:szCs w:val="32"/>
        </w:rPr>
      </w:pPr>
      <w:r w:rsidRPr="00DB6ED9">
        <w:rPr>
          <w:b/>
          <w:bCs/>
          <w:sz w:val="32"/>
          <w:szCs w:val="32"/>
        </w:rPr>
        <w:t>361. Question 2</w:t>
      </w:r>
    </w:p>
    <w:p w14:paraId="23DC47ED" w14:textId="77777777" w:rsidR="00DB6ED9" w:rsidRPr="00DB6ED9" w:rsidRDefault="00DB6ED9" w:rsidP="00DB6ED9">
      <w:pPr>
        <w:rPr>
          <w:sz w:val="32"/>
          <w:szCs w:val="32"/>
        </w:rPr>
      </w:pPr>
      <w:r w:rsidRPr="00DB6ED9">
        <w:rPr>
          <w:sz w:val="32"/>
          <w:szCs w:val="32"/>
        </w:rPr>
        <w:t>How many primary pages did we create?</w:t>
      </w:r>
    </w:p>
    <w:p w14:paraId="54C0239E" w14:textId="77777777" w:rsidR="00DB6ED9" w:rsidRPr="00DB6ED9" w:rsidRDefault="00DB6ED9" w:rsidP="00DB6ED9">
      <w:pPr>
        <w:rPr>
          <w:b/>
          <w:bCs/>
          <w:sz w:val="32"/>
          <w:szCs w:val="32"/>
        </w:rPr>
      </w:pPr>
      <w:r w:rsidRPr="00DB6ED9">
        <w:rPr>
          <w:b/>
          <w:bCs/>
          <w:sz w:val="32"/>
          <w:szCs w:val="32"/>
        </w:rPr>
        <w:t>Answer</w:t>
      </w:r>
    </w:p>
    <w:p w14:paraId="6A233A0A" w14:textId="77777777" w:rsidR="00DB6ED9" w:rsidRPr="00DB6ED9" w:rsidRDefault="00DB6ED9" w:rsidP="00DB6ED9">
      <w:pPr>
        <w:rPr>
          <w:b/>
          <w:bCs/>
          <w:sz w:val="32"/>
          <w:szCs w:val="32"/>
        </w:rPr>
      </w:pPr>
      <w:r w:rsidRPr="00DB6ED9">
        <w:rPr>
          <w:b/>
          <w:bCs/>
          <w:sz w:val="32"/>
          <w:szCs w:val="32"/>
        </w:rPr>
        <w:t>Four.</w:t>
      </w:r>
    </w:p>
    <w:p w14:paraId="64768313" w14:textId="77777777" w:rsidR="00DB6ED9" w:rsidRPr="00DB6ED9" w:rsidRDefault="00000000" w:rsidP="00DB6ED9">
      <w:pPr>
        <w:rPr>
          <w:sz w:val="32"/>
          <w:szCs w:val="32"/>
        </w:rPr>
      </w:pPr>
      <w:r>
        <w:rPr>
          <w:sz w:val="32"/>
          <w:szCs w:val="32"/>
        </w:rPr>
        <w:pict w14:anchorId="0EFE7440">
          <v:rect id="_x0000_i1386" style="width:0;height:1.5pt" o:hralign="center" o:hrstd="t" o:hr="t" fillcolor="#a0a0a0" stroked="f"/>
        </w:pict>
      </w:r>
    </w:p>
    <w:p w14:paraId="318F49E4" w14:textId="77777777" w:rsidR="00DB6ED9" w:rsidRPr="00DB6ED9" w:rsidRDefault="00DB6ED9" w:rsidP="00DB6ED9">
      <w:pPr>
        <w:rPr>
          <w:b/>
          <w:bCs/>
          <w:sz w:val="32"/>
          <w:szCs w:val="32"/>
        </w:rPr>
      </w:pPr>
      <w:r w:rsidRPr="00DB6ED9">
        <w:rPr>
          <w:b/>
          <w:bCs/>
          <w:sz w:val="32"/>
          <w:szCs w:val="32"/>
        </w:rPr>
        <w:t>362. Question 3</w:t>
      </w:r>
    </w:p>
    <w:p w14:paraId="61128F6F" w14:textId="77777777" w:rsidR="00DB6ED9" w:rsidRPr="00DB6ED9" w:rsidRDefault="00DB6ED9" w:rsidP="00DB6ED9">
      <w:pPr>
        <w:rPr>
          <w:sz w:val="32"/>
          <w:szCs w:val="32"/>
        </w:rPr>
      </w:pPr>
      <w:r w:rsidRPr="00DB6ED9">
        <w:rPr>
          <w:sz w:val="32"/>
          <w:szCs w:val="32"/>
        </w:rPr>
        <w:t>Name them.</w:t>
      </w:r>
    </w:p>
    <w:p w14:paraId="20158CD6" w14:textId="77777777" w:rsidR="00DB6ED9" w:rsidRPr="00DB6ED9" w:rsidRDefault="00DB6ED9" w:rsidP="00DB6ED9">
      <w:pPr>
        <w:rPr>
          <w:b/>
          <w:bCs/>
          <w:sz w:val="32"/>
          <w:szCs w:val="32"/>
        </w:rPr>
      </w:pPr>
      <w:r w:rsidRPr="00DB6ED9">
        <w:rPr>
          <w:b/>
          <w:bCs/>
          <w:sz w:val="32"/>
          <w:szCs w:val="32"/>
        </w:rPr>
        <w:t>Answer</w:t>
      </w:r>
    </w:p>
    <w:p w14:paraId="75C8BCB7" w14:textId="77777777" w:rsidR="00DB6ED9" w:rsidRPr="00DB6ED9" w:rsidRDefault="00DB6ED9" w:rsidP="00DB6ED9">
      <w:pPr>
        <w:rPr>
          <w:sz w:val="32"/>
          <w:szCs w:val="32"/>
        </w:rPr>
      </w:pPr>
      <w:r w:rsidRPr="00DB6ED9">
        <w:rPr>
          <w:sz w:val="32"/>
          <w:szCs w:val="32"/>
        </w:rPr>
        <w:t>Executive Overview</w:t>
      </w:r>
    </w:p>
    <w:p w14:paraId="30FCA38E" w14:textId="77777777" w:rsidR="00DB6ED9" w:rsidRPr="00DB6ED9" w:rsidRDefault="00DB6ED9" w:rsidP="00DB6ED9">
      <w:pPr>
        <w:rPr>
          <w:sz w:val="32"/>
          <w:szCs w:val="32"/>
        </w:rPr>
      </w:pPr>
    </w:p>
    <w:p w14:paraId="671B47CA" w14:textId="77777777" w:rsidR="00DB6ED9" w:rsidRPr="00DB6ED9" w:rsidRDefault="00DB6ED9" w:rsidP="00DB6ED9">
      <w:pPr>
        <w:rPr>
          <w:sz w:val="32"/>
          <w:szCs w:val="32"/>
        </w:rPr>
      </w:pPr>
      <w:r w:rsidRPr="00DB6ED9">
        <w:rPr>
          <w:sz w:val="32"/>
          <w:szCs w:val="32"/>
        </w:rPr>
        <w:t>Department Analysis</w:t>
      </w:r>
    </w:p>
    <w:p w14:paraId="1C9DFBFB" w14:textId="77777777" w:rsidR="00DB6ED9" w:rsidRPr="00DB6ED9" w:rsidRDefault="00DB6ED9" w:rsidP="00DB6ED9">
      <w:pPr>
        <w:rPr>
          <w:sz w:val="32"/>
          <w:szCs w:val="32"/>
        </w:rPr>
      </w:pPr>
    </w:p>
    <w:p w14:paraId="73D89FBA" w14:textId="77777777" w:rsidR="00DB6ED9" w:rsidRPr="00DB6ED9" w:rsidRDefault="00DB6ED9" w:rsidP="00DB6ED9">
      <w:pPr>
        <w:rPr>
          <w:sz w:val="32"/>
          <w:szCs w:val="32"/>
        </w:rPr>
      </w:pPr>
      <w:r w:rsidRPr="00DB6ED9">
        <w:rPr>
          <w:sz w:val="32"/>
          <w:szCs w:val="32"/>
        </w:rPr>
        <w:t>Leave Trends</w:t>
      </w:r>
    </w:p>
    <w:p w14:paraId="587490B7" w14:textId="77777777" w:rsidR="00DB6ED9" w:rsidRPr="00DB6ED9" w:rsidRDefault="00DB6ED9" w:rsidP="00DB6ED9">
      <w:pPr>
        <w:rPr>
          <w:sz w:val="32"/>
          <w:szCs w:val="32"/>
        </w:rPr>
      </w:pPr>
    </w:p>
    <w:p w14:paraId="0AE096EC" w14:textId="77777777" w:rsidR="00DB6ED9" w:rsidRPr="00DB6ED9" w:rsidRDefault="00DB6ED9" w:rsidP="00DB6ED9">
      <w:pPr>
        <w:rPr>
          <w:sz w:val="32"/>
          <w:szCs w:val="32"/>
        </w:rPr>
      </w:pPr>
      <w:r w:rsidRPr="00DB6ED9">
        <w:rPr>
          <w:sz w:val="32"/>
          <w:szCs w:val="32"/>
        </w:rPr>
        <w:t>Employee Detail</w:t>
      </w:r>
    </w:p>
    <w:p w14:paraId="650A986D" w14:textId="77777777" w:rsidR="00DB6ED9" w:rsidRPr="00DB6ED9" w:rsidRDefault="00000000" w:rsidP="00DB6ED9">
      <w:pPr>
        <w:rPr>
          <w:sz w:val="32"/>
          <w:szCs w:val="32"/>
        </w:rPr>
      </w:pPr>
      <w:r>
        <w:rPr>
          <w:sz w:val="32"/>
          <w:szCs w:val="32"/>
        </w:rPr>
        <w:pict w14:anchorId="52BE6D00">
          <v:rect id="_x0000_i1387" style="width:0;height:1.5pt" o:hralign="center" o:hrstd="t" o:hr="t" fillcolor="#a0a0a0" stroked="f"/>
        </w:pict>
      </w:r>
    </w:p>
    <w:p w14:paraId="62866C61" w14:textId="77777777" w:rsidR="00DB6ED9" w:rsidRPr="00DB6ED9" w:rsidRDefault="00DB6ED9" w:rsidP="00DB6ED9">
      <w:pPr>
        <w:rPr>
          <w:b/>
          <w:bCs/>
          <w:sz w:val="32"/>
          <w:szCs w:val="32"/>
        </w:rPr>
      </w:pPr>
      <w:r w:rsidRPr="00DB6ED9">
        <w:rPr>
          <w:b/>
          <w:bCs/>
          <w:sz w:val="32"/>
          <w:szCs w:val="32"/>
        </w:rPr>
        <w:t>363. Question 4</w:t>
      </w:r>
    </w:p>
    <w:p w14:paraId="59F8BCD3" w14:textId="77777777" w:rsidR="00DB6ED9" w:rsidRPr="00DB6ED9" w:rsidRDefault="00DB6ED9" w:rsidP="00DB6ED9">
      <w:pPr>
        <w:rPr>
          <w:sz w:val="32"/>
          <w:szCs w:val="32"/>
        </w:rPr>
      </w:pPr>
      <w:r w:rsidRPr="00DB6ED9">
        <w:rPr>
          <w:sz w:val="32"/>
          <w:szCs w:val="32"/>
        </w:rPr>
        <w:t>What should Executive Overview emphasize?</w:t>
      </w:r>
    </w:p>
    <w:p w14:paraId="3670C099" w14:textId="77777777" w:rsidR="00DB6ED9" w:rsidRPr="00DB6ED9" w:rsidRDefault="00DB6ED9" w:rsidP="00DB6ED9">
      <w:pPr>
        <w:rPr>
          <w:b/>
          <w:bCs/>
          <w:sz w:val="32"/>
          <w:szCs w:val="32"/>
        </w:rPr>
      </w:pPr>
      <w:r w:rsidRPr="00DB6ED9">
        <w:rPr>
          <w:b/>
          <w:bCs/>
          <w:sz w:val="32"/>
          <w:szCs w:val="32"/>
        </w:rPr>
        <w:t>Answer</w:t>
      </w:r>
    </w:p>
    <w:p w14:paraId="1E996E2C" w14:textId="77777777" w:rsidR="00DB6ED9" w:rsidRPr="00DB6ED9" w:rsidRDefault="00DB6ED9" w:rsidP="00DB6ED9">
      <w:pPr>
        <w:rPr>
          <w:b/>
          <w:bCs/>
          <w:sz w:val="32"/>
          <w:szCs w:val="32"/>
        </w:rPr>
      </w:pPr>
      <w:r w:rsidRPr="00DB6ED9">
        <w:rPr>
          <w:b/>
          <w:bCs/>
          <w:sz w:val="32"/>
          <w:szCs w:val="32"/>
        </w:rPr>
        <w:t>High-level decision-critical KPIs and trends.</w:t>
      </w:r>
    </w:p>
    <w:p w14:paraId="7F24577C" w14:textId="77777777" w:rsidR="00DB6ED9" w:rsidRPr="00DB6ED9" w:rsidRDefault="00000000" w:rsidP="00DB6ED9">
      <w:pPr>
        <w:rPr>
          <w:sz w:val="32"/>
          <w:szCs w:val="32"/>
        </w:rPr>
      </w:pPr>
      <w:r>
        <w:rPr>
          <w:sz w:val="32"/>
          <w:szCs w:val="32"/>
        </w:rPr>
        <w:pict w14:anchorId="6E688A37">
          <v:rect id="_x0000_i1388" style="width:0;height:1.5pt" o:hralign="center" o:hrstd="t" o:hr="t" fillcolor="#a0a0a0" stroked="f"/>
        </w:pict>
      </w:r>
    </w:p>
    <w:p w14:paraId="303D3785" w14:textId="77777777" w:rsidR="00DB6ED9" w:rsidRPr="00DB6ED9" w:rsidRDefault="00DB6ED9" w:rsidP="00DB6ED9">
      <w:pPr>
        <w:rPr>
          <w:b/>
          <w:bCs/>
          <w:sz w:val="32"/>
          <w:szCs w:val="32"/>
        </w:rPr>
      </w:pPr>
      <w:r w:rsidRPr="00DB6ED9">
        <w:rPr>
          <w:b/>
          <w:bCs/>
          <w:sz w:val="32"/>
          <w:szCs w:val="32"/>
        </w:rPr>
        <w:t>364. Question 5</w:t>
      </w:r>
    </w:p>
    <w:p w14:paraId="3787AC61" w14:textId="77777777" w:rsidR="00DB6ED9" w:rsidRPr="00DB6ED9" w:rsidRDefault="00DB6ED9" w:rsidP="00DB6ED9">
      <w:pPr>
        <w:rPr>
          <w:sz w:val="32"/>
          <w:szCs w:val="32"/>
        </w:rPr>
      </w:pPr>
      <w:r w:rsidRPr="00DB6ED9">
        <w:rPr>
          <w:sz w:val="32"/>
          <w:szCs w:val="32"/>
        </w:rPr>
        <w:t>Should Executive Overview contain every available metric?</w:t>
      </w:r>
    </w:p>
    <w:p w14:paraId="6AECCE84" w14:textId="77777777" w:rsidR="00DB6ED9" w:rsidRPr="00DB6ED9" w:rsidRDefault="00DB6ED9" w:rsidP="00DB6ED9">
      <w:pPr>
        <w:rPr>
          <w:b/>
          <w:bCs/>
          <w:sz w:val="32"/>
          <w:szCs w:val="32"/>
        </w:rPr>
      </w:pPr>
      <w:r w:rsidRPr="00DB6ED9">
        <w:rPr>
          <w:b/>
          <w:bCs/>
          <w:sz w:val="32"/>
          <w:szCs w:val="32"/>
        </w:rPr>
        <w:t>Answer</w:t>
      </w:r>
    </w:p>
    <w:p w14:paraId="19BB9085" w14:textId="77777777" w:rsidR="00DB6ED9" w:rsidRPr="00DB6ED9" w:rsidRDefault="00DB6ED9" w:rsidP="00DB6ED9">
      <w:pPr>
        <w:rPr>
          <w:b/>
          <w:bCs/>
          <w:sz w:val="32"/>
          <w:szCs w:val="32"/>
        </w:rPr>
      </w:pPr>
      <w:r w:rsidRPr="00DB6ED9">
        <w:rPr>
          <w:b/>
          <w:bCs/>
          <w:sz w:val="32"/>
          <w:szCs w:val="32"/>
        </w:rPr>
        <w:t>No.</w:t>
      </w:r>
    </w:p>
    <w:p w14:paraId="4BA40DD1" w14:textId="77777777" w:rsidR="00DB6ED9" w:rsidRPr="00DB6ED9" w:rsidRDefault="00000000" w:rsidP="00DB6ED9">
      <w:pPr>
        <w:rPr>
          <w:sz w:val="32"/>
          <w:szCs w:val="32"/>
        </w:rPr>
      </w:pPr>
      <w:r>
        <w:rPr>
          <w:sz w:val="32"/>
          <w:szCs w:val="32"/>
        </w:rPr>
        <w:pict w14:anchorId="3B8B4B6E">
          <v:rect id="_x0000_i1389" style="width:0;height:1.5pt" o:hralign="center" o:hrstd="t" o:hr="t" fillcolor="#a0a0a0" stroked="f"/>
        </w:pict>
      </w:r>
    </w:p>
    <w:p w14:paraId="6FB2DA0C" w14:textId="77777777" w:rsidR="00DB6ED9" w:rsidRPr="00DB6ED9" w:rsidRDefault="00DB6ED9" w:rsidP="00DB6ED9">
      <w:pPr>
        <w:rPr>
          <w:b/>
          <w:bCs/>
          <w:sz w:val="32"/>
          <w:szCs w:val="32"/>
        </w:rPr>
      </w:pPr>
      <w:r w:rsidRPr="00DB6ED9">
        <w:rPr>
          <w:b/>
          <w:bCs/>
          <w:sz w:val="32"/>
          <w:szCs w:val="32"/>
        </w:rPr>
        <w:t>365. Question 6</w:t>
      </w:r>
    </w:p>
    <w:p w14:paraId="3B63F75F" w14:textId="77777777" w:rsidR="00DB6ED9" w:rsidRPr="00DB6ED9" w:rsidRDefault="00DB6ED9" w:rsidP="00DB6ED9">
      <w:pPr>
        <w:rPr>
          <w:sz w:val="32"/>
          <w:szCs w:val="32"/>
        </w:rPr>
      </w:pPr>
      <w:r w:rsidRPr="00DB6ED9">
        <w:rPr>
          <w:sz w:val="32"/>
          <w:szCs w:val="32"/>
        </w:rPr>
        <w:t>What does Drillthrough do?</w:t>
      </w:r>
    </w:p>
    <w:p w14:paraId="0515B87A" w14:textId="77777777" w:rsidR="00DB6ED9" w:rsidRPr="00DB6ED9" w:rsidRDefault="00DB6ED9" w:rsidP="00DB6ED9">
      <w:pPr>
        <w:rPr>
          <w:b/>
          <w:bCs/>
          <w:sz w:val="32"/>
          <w:szCs w:val="32"/>
        </w:rPr>
      </w:pPr>
      <w:r w:rsidRPr="00DB6ED9">
        <w:rPr>
          <w:b/>
          <w:bCs/>
          <w:sz w:val="32"/>
          <w:szCs w:val="32"/>
        </w:rPr>
        <w:t>Answer</w:t>
      </w:r>
    </w:p>
    <w:p w14:paraId="2D52E64E" w14:textId="77777777" w:rsidR="00DB6ED9" w:rsidRPr="00DB6ED9" w:rsidRDefault="00DB6ED9" w:rsidP="00DB6ED9">
      <w:pPr>
        <w:rPr>
          <w:sz w:val="32"/>
          <w:szCs w:val="32"/>
        </w:rPr>
      </w:pPr>
      <w:r w:rsidRPr="00DB6ED9">
        <w:rPr>
          <w:sz w:val="32"/>
          <w:szCs w:val="32"/>
        </w:rPr>
        <w:t>Navigates to another report page filtered by:</w:t>
      </w:r>
    </w:p>
    <w:p w14:paraId="605A0AD6" w14:textId="77777777" w:rsidR="00DB6ED9" w:rsidRPr="00DB6ED9" w:rsidRDefault="00DB6ED9" w:rsidP="00DB6ED9">
      <w:pPr>
        <w:rPr>
          <w:b/>
          <w:bCs/>
          <w:sz w:val="32"/>
          <w:szCs w:val="32"/>
        </w:rPr>
      </w:pPr>
      <w:r w:rsidRPr="00DB6ED9">
        <w:rPr>
          <w:b/>
          <w:bCs/>
          <w:sz w:val="32"/>
          <w:szCs w:val="32"/>
        </w:rPr>
        <w:t>The selected analytical context.</w:t>
      </w:r>
    </w:p>
    <w:p w14:paraId="795E9F09" w14:textId="77777777" w:rsidR="00DB6ED9" w:rsidRPr="00DB6ED9" w:rsidRDefault="00000000" w:rsidP="00DB6ED9">
      <w:pPr>
        <w:rPr>
          <w:sz w:val="32"/>
          <w:szCs w:val="32"/>
        </w:rPr>
      </w:pPr>
      <w:r>
        <w:rPr>
          <w:sz w:val="32"/>
          <w:szCs w:val="32"/>
        </w:rPr>
        <w:pict w14:anchorId="69D980B8">
          <v:rect id="_x0000_i1390" style="width:0;height:1.5pt" o:hralign="center" o:hrstd="t" o:hr="t" fillcolor="#a0a0a0" stroked="f"/>
        </w:pict>
      </w:r>
    </w:p>
    <w:p w14:paraId="3E0820AB" w14:textId="77777777" w:rsidR="00DB6ED9" w:rsidRPr="00DB6ED9" w:rsidRDefault="00DB6ED9" w:rsidP="00DB6ED9">
      <w:pPr>
        <w:rPr>
          <w:b/>
          <w:bCs/>
          <w:sz w:val="32"/>
          <w:szCs w:val="32"/>
        </w:rPr>
      </w:pPr>
      <w:r w:rsidRPr="00DB6ED9">
        <w:rPr>
          <w:b/>
          <w:bCs/>
          <w:sz w:val="32"/>
          <w:szCs w:val="32"/>
        </w:rPr>
        <w:t>366. Question 7</w:t>
      </w:r>
    </w:p>
    <w:p w14:paraId="58DA1876" w14:textId="77777777" w:rsidR="00DB6ED9" w:rsidRPr="00DB6ED9" w:rsidRDefault="00DB6ED9" w:rsidP="00DB6ED9">
      <w:pPr>
        <w:rPr>
          <w:sz w:val="32"/>
          <w:szCs w:val="32"/>
        </w:rPr>
      </w:pPr>
      <w:r w:rsidRPr="00DB6ED9">
        <w:rPr>
          <w:sz w:val="32"/>
          <w:szCs w:val="32"/>
        </w:rPr>
        <w:t>What is Drill-down?</w:t>
      </w:r>
    </w:p>
    <w:p w14:paraId="41E946A0" w14:textId="77777777" w:rsidR="00DB6ED9" w:rsidRPr="00DB6ED9" w:rsidRDefault="00DB6ED9" w:rsidP="00DB6ED9">
      <w:pPr>
        <w:rPr>
          <w:b/>
          <w:bCs/>
          <w:sz w:val="32"/>
          <w:szCs w:val="32"/>
        </w:rPr>
      </w:pPr>
      <w:r w:rsidRPr="00DB6ED9">
        <w:rPr>
          <w:b/>
          <w:bCs/>
          <w:sz w:val="32"/>
          <w:szCs w:val="32"/>
        </w:rPr>
        <w:t>Answer</w:t>
      </w:r>
    </w:p>
    <w:p w14:paraId="2D474736" w14:textId="77777777" w:rsidR="00DB6ED9" w:rsidRPr="00DB6ED9" w:rsidRDefault="00DB6ED9" w:rsidP="00DB6ED9">
      <w:pPr>
        <w:rPr>
          <w:sz w:val="32"/>
          <w:szCs w:val="32"/>
        </w:rPr>
      </w:pPr>
      <w:r w:rsidRPr="00DB6ED9">
        <w:rPr>
          <w:sz w:val="32"/>
          <w:szCs w:val="32"/>
        </w:rPr>
        <w:t>Navigating deeper through levels of:</w:t>
      </w:r>
    </w:p>
    <w:p w14:paraId="2283A95A" w14:textId="77777777" w:rsidR="00DB6ED9" w:rsidRPr="00DB6ED9" w:rsidRDefault="00DB6ED9" w:rsidP="00DB6ED9">
      <w:pPr>
        <w:rPr>
          <w:b/>
          <w:bCs/>
          <w:sz w:val="32"/>
          <w:szCs w:val="32"/>
        </w:rPr>
      </w:pPr>
      <w:r w:rsidRPr="00DB6ED9">
        <w:rPr>
          <w:b/>
          <w:bCs/>
          <w:sz w:val="32"/>
          <w:szCs w:val="32"/>
        </w:rPr>
        <w:t>A hierarchy inside a visual.</w:t>
      </w:r>
    </w:p>
    <w:p w14:paraId="3004A728" w14:textId="77777777" w:rsidR="00DB6ED9" w:rsidRPr="00DB6ED9" w:rsidRDefault="00000000" w:rsidP="00DB6ED9">
      <w:pPr>
        <w:rPr>
          <w:sz w:val="32"/>
          <w:szCs w:val="32"/>
        </w:rPr>
      </w:pPr>
      <w:r>
        <w:rPr>
          <w:sz w:val="32"/>
          <w:szCs w:val="32"/>
        </w:rPr>
        <w:pict w14:anchorId="582BF0CD">
          <v:rect id="_x0000_i1391" style="width:0;height:1.5pt" o:hralign="center" o:hrstd="t" o:hr="t" fillcolor="#a0a0a0" stroked="f"/>
        </w:pict>
      </w:r>
    </w:p>
    <w:p w14:paraId="3D8D6B9E" w14:textId="77777777" w:rsidR="00DB6ED9" w:rsidRPr="00DB6ED9" w:rsidRDefault="00DB6ED9" w:rsidP="00DB6ED9">
      <w:pPr>
        <w:rPr>
          <w:b/>
          <w:bCs/>
          <w:sz w:val="32"/>
          <w:szCs w:val="32"/>
        </w:rPr>
      </w:pPr>
      <w:r w:rsidRPr="00DB6ED9">
        <w:rPr>
          <w:b/>
          <w:bCs/>
          <w:sz w:val="32"/>
          <w:szCs w:val="32"/>
        </w:rPr>
        <w:t>367. Question 8</w:t>
      </w:r>
    </w:p>
    <w:p w14:paraId="75666E2D" w14:textId="77777777" w:rsidR="00DB6ED9" w:rsidRPr="00DB6ED9" w:rsidRDefault="00DB6ED9" w:rsidP="00DB6ED9">
      <w:pPr>
        <w:rPr>
          <w:sz w:val="32"/>
          <w:szCs w:val="32"/>
        </w:rPr>
      </w:pPr>
      <w:r w:rsidRPr="00DB6ED9">
        <w:rPr>
          <w:sz w:val="32"/>
          <w:szCs w:val="32"/>
        </w:rPr>
        <w:t>What is a Tooltip?</w:t>
      </w:r>
    </w:p>
    <w:p w14:paraId="759DB61F" w14:textId="77777777" w:rsidR="00DB6ED9" w:rsidRPr="00DB6ED9" w:rsidRDefault="00DB6ED9" w:rsidP="00DB6ED9">
      <w:pPr>
        <w:rPr>
          <w:b/>
          <w:bCs/>
          <w:sz w:val="32"/>
          <w:szCs w:val="32"/>
        </w:rPr>
      </w:pPr>
      <w:r w:rsidRPr="00DB6ED9">
        <w:rPr>
          <w:b/>
          <w:bCs/>
          <w:sz w:val="32"/>
          <w:szCs w:val="32"/>
        </w:rPr>
        <w:t>Answer</w:t>
      </w:r>
    </w:p>
    <w:p w14:paraId="3E60B42E" w14:textId="77777777" w:rsidR="00DB6ED9" w:rsidRPr="00DB6ED9" w:rsidRDefault="00DB6ED9" w:rsidP="00DB6ED9">
      <w:pPr>
        <w:rPr>
          <w:sz w:val="32"/>
          <w:szCs w:val="32"/>
        </w:rPr>
      </w:pPr>
      <w:r w:rsidRPr="00DB6ED9">
        <w:rPr>
          <w:sz w:val="32"/>
          <w:szCs w:val="32"/>
        </w:rPr>
        <w:t>Supporting contextual information displayed when interacting/hovering with:</w:t>
      </w:r>
    </w:p>
    <w:p w14:paraId="1EED185D" w14:textId="77777777" w:rsidR="00DB6ED9" w:rsidRPr="00DB6ED9" w:rsidRDefault="00DB6ED9" w:rsidP="00DB6ED9">
      <w:pPr>
        <w:rPr>
          <w:b/>
          <w:bCs/>
          <w:sz w:val="32"/>
          <w:szCs w:val="32"/>
        </w:rPr>
      </w:pPr>
      <w:r w:rsidRPr="00DB6ED9">
        <w:rPr>
          <w:b/>
          <w:bCs/>
          <w:sz w:val="32"/>
          <w:szCs w:val="32"/>
        </w:rPr>
        <w:t>A data point.</w:t>
      </w:r>
    </w:p>
    <w:p w14:paraId="08CC5E7D" w14:textId="77777777" w:rsidR="00DB6ED9" w:rsidRPr="00DB6ED9" w:rsidRDefault="00000000" w:rsidP="00DB6ED9">
      <w:pPr>
        <w:rPr>
          <w:sz w:val="32"/>
          <w:szCs w:val="32"/>
        </w:rPr>
      </w:pPr>
      <w:r>
        <w:rPr>
          <w:sz w:val="32"/>
          <w:szCs w:val="32"/>
        </w:rPr>
        <w:pict w14:anchorId="28C1E023">
          <v:rect id="_x0000_i1392" style="width:0;height:1.5pt" o:hralign="center" o:hrstd="t" o:hr="t" fillcolor="#a0a0a0" stroked="f"/>
        </w:pict>
      </w:r>
    </w:p>
    <w:p w14:paraId="23518574" w14:textId="77777777" w:rsidR="00DB6ED9" w:rsidRPr="00DB6ED9" w:rsidRDefault="00DB6ED9" w:rsidP="00DB6ED9">
      <w:pPr>
        <w:rPr>
          <w:b/>
          <w:bCs/>
          <w:sz w:val="32"/>
          <w:szCs w:val="32"/>
        </w:rPr>
      </w:pPr>
      <w:r w:rsidRPr="00DB6ED9">
        <w:rPr>
          <w:b/>
          <w:bCs/>
          <w:sz w:val="32"/>
          <w:szCs w:val="32"/>
        </w:rPr>
        <w:t>368. Question 9</w:t>
      </w:r>
    </w:p>
    <w:p w14:paraId="097974C8" w14:textId="77777777" w:rsidR="00DB6ED9" w:rsidRPr="00DB6ED9" w:rsidRDefault="00DB6ED9" w:rsidP="00DB6ED9">
      <w:pPr>
        <w:rPr>
          <w:sz w:val="32"/>
          <w:szCs w:val="32"/>
        </w:rPr>
      </w:pPr>
      <w:r w:rsidRPr="00DB6ED9">
        <w:rPr>
          <w:sz w:val="32"/>
          <w:szCs w:val="32"/>
        </w:rPr>
        <w:t>Should essential information exist only in a Tooltip?</w:t>
      </w:r>
    </w:p>
    <w:p w14:paraId="1381D4A1" w14:textId="77777777" w:rsidR="00DB6ED9" w:rsidRPr="00DB6ED9" w:rsidRDefault="00DB6ED9" w:rsidP="00DB6ED9">
      <w:pPr>
        <w:rPr>
          <w:b/>
          <w:bCs/>
          <w:sz w:val="32"/>
          <w:szCs w:val="32"/>
        </w:rPr>
      </w:pPr>
      <w:r w:rsidRPr="00DB6ED9">
        <w:rPr>
          <w:b/>
          <w:bCs/>
          <w:sz w:val="32"/>
          <w:szCs w:val="32"/>
        </w:rPr>
        <w:t>Answer</w:t>
      </w:r>
    </w:p>
    <w:p w14:paraId="76C6F243" w14:textId="77777777" w:rsidR="00DB6ED9" w:rsidRPr="00DB6ED9" w:rsidRDefault="00DB6ED9" w:rsidP="00DB6ED9">
      <w:pPr>
        <w:rPr>
          <w:b/>
          <w:bCs/>
          <w:sz w:val="32"/>
          <w:szCs w:val="32"/>
        </w:rPr>
      </w:pPr>
      <w:r w:rsidRPr="00DB6ED9">
        <w:rPr>
          <w:b/>
          <w:bCs/>
          <w:sz w:val="32"/>
          <w:szCs w:val="32"/>
        </w:rPr>
        <w:t>No.</w:t>
      </w:r>
    </w:p>
    <w:p w14:paraId="4948E302" w14:textId="77777777" w:rsidR="00DB6ED9" w:rsidRPr="00DB6ED9" w:rsidRDefault="00000000" w:rsidP="00DB6ED9">
      <w:pPr>
        <w:rPr>
          <w:sz w:val="32"/>
          <w:szCs w:val="32"/>
        </w:rPr>
      </w:pPr>
      <w:r>
        <w:rPr>
          <w:sz w:val="32"/>
          <w:szCs w:val="32"/>
        </w:rPr>
        <w:pict w14:anchorId="30C05544">
          <v:rect id="_x0000_i1393" style="width:0;height:1.5pt" o:hralign="center" o:hrstd="t" o:hr="t" fillcolor="#a0a0a0" stroked="f"/>
        </w:pict>
      </w:r>
    </w:p>
    <w:p w14:paraId="0C39A882" w14:textId="77777777" w:rsidR="00DB6ED9" w:rsidRPr="00DB6ED9" w:rsidRDefault="00DB6ED9" w:rsidP="00DB6ED9">
      <w:pPr>
        <w:rPr>
          <w:b/>
          <w:bCs/>
          <w:sz w:val="32"/>
          <w:szCs w:val="32"/>
        </w:rPr>
      </w:pPr>
      <w:r w:rsidRPr="00DB6ED9">
        <w:rPr>
          <w:b/>
          <w:bCs/>
          <w:sz w:val="32"/>
          <w:szCs w:val="32"/>
        </w:rPr>
        <w:t>369. Question 10</w:t>
      </w:r>
    </w:p>
    <w:p w14:paraId="1B024278" w14:textId="77777777" w:rsidR="00DB6ED9" w:rsidRPr="00DB6ED9" w:rsidRDefault="00DB6ED9" w:rsidP="00DB6ED9">
      <w:pPr>
        <w:rPr>
          <w:sz w:val="32"/>
          <w:szCs w:val="32"/>
        </w:rPr>
      </w:pPr>
      <w:r w:rsidRPr="00DB6ED9">
        <w:rPr>
          <w:sz w:val="32"/>
          <w:szCs w:val="32"/>
        </w:rPr>
        <w:t>What does a Page Navigator do?</w:t>
      </w:r>
    </w:p>
    <w:p w14:paraId="40BCB4C2" w14:textId="77777777" w:rsidR="00DB6ED9" w:rsidRPr="00DB6ED9" w:rsidRDefault="00DB6ED9" w:rsidP="00DB6ED9">
      <w:pPr>
        <w:rPr>
          <w:b/>
          <w:bCs/>
          <w:sz w:val="32"/>
          <w:szCs w:val="32"/>
        </w:rPr>
      </w:pPr>
      <w:r w:rsidRPr="00DB6ED9">
        <w:rPr>
          <w:b/>
          <w:bCs/>
          <w:sz w:val="32"/>
          <w:szCs w:val="32"/>
        </w:rPr>
        <w:t>Answer</w:t>
      </w:r>
    </w:p>
    <w:p w14:paraId="226F550A" w14:textId="77777777" w:rsidR="00DB6ED9" w:rsidRPr="00DB6ED9" w:rsidRDefault="00DB6ED9" w:rsidP="00DB6ED9">
      <w:pPr>
        <w:rPr>
          <w:sz w:val="32"/>
          <w:szCs w:val="32"/>
        </w:rPr>
      </w:pPr>
      <w:r w:rsidRPr="00DB6ED9">
        <w:rPr>
          <w:sz w:val="32"/>
          <w:szCs w:val="32"/>
        </w:rPr>
        <w:t>Provides report-page navigation and automatically reflects configured report pages and their names/order.</w:t>
      </w:r>
    </w:p>
    <w:p w14:paraId="241E1CF4" w14:textId="77777777" w:rsidR="00DB6ED9" w:rsidRPr="00DB6ED9" w:rsidRDefault="00000000" w:rsidP="00DB6ED9">
      <w:pPr>
        <w:rPr>
          <w:sz w:val="32"/>
          <w:szCs w:val="32"/>
        </w:rPr>
      </w:pPr>
      <w:r>
        <w:rPr>
          <w:sz w:val="32"/>
          <w:szCs w:val="32"/>
        </w:rPr>
        <w:pict w14:anchorId="5D93CE2B">
          <v:rect id="_x0000_i1394" style="width:0;height:1.5pt" o:hralign="center" o:hrstd="t" o:hr="t" fillcolor="#a0a0a0" stroked="f"/>
        </w:pict>
      </w:r>
    </w:p>
    <w:p w14:paraId="32497896" w14:textId="77777777" w:rsidR="00DB6ED9" w:rsidRPr="00DB6ED9" w:rsidRDefault="00DB6ED9" w:rsidP="00DB6ED9">
      <w:pPr>
        <w:rPr>
          <w:b/>
          <w:bCs/>
          <w:sz w:val="32"/>
          <w:szCs w:val="32"/>
        </w:rPr>
      </w:pPr>
      <w:r w:rsidRPr="00DB6ED9">
        <w:rPr>
          <w:b/>
          <w:bCs/>
          <w:sz w:val="32"/>
          <w:szCs w:val="32"/>
        </w:rPr>
        <w:t>370. Question 11</w:t>
      </w:r>
    </w:p>
    <w:p w14:paraId="47A3D1F5" w14:textId="77777777" w:rsidR="00DB6ED9" w:rsidRPr="00DB6ED9" w:rsidRDefault="00DB6ED9" w:rsidP="00DB6ED9">
      <w:pPr>
        <w:rPr>
          <w:sz w:val="32"/>
          <w:szCs w:val="32"/>
        </w:rPr>
      </w:pPr>
      <w:r w:rsidRPr="00DB6ED9">
        <w:rPr>
          <w:sz w:val="32"/>
          <w:szCs w:val="32"/>
        </w:rPr>
        <w:t>What is a Bookmark?</w:t>
      </w:r>
    </w:p>
    <w:p w14:paraId="72BA7812" w14:textId="77777777" w:rsidR="00DB6ED9" w:rsidRPr="00DB6ED9" w:rsidRDefault="00DB6ED9" w:rsidP="00DB6ED9">
      <w:pPr>
        <w:rPr>
          <w:b/>
          <w:bCs/>
          <w:sz w:val="32"/>
          <w:szCs w:val="32"/>
        </w:rPr>
      </w:pPr>
      <w:r w:rsidRPr="00DB6ED9">
        <w:rPr>
          <w:b/>
          <w:bCs/>
          <w:sz w:val="32"/>
          <w:szCs w:val="32"/>
        </w:rPr>
        <w:t>Answer</w:t>
      </w:r>
    </w:p>
    <w:p w14:paraId="769D4318" w14:textId="77777777" w:rsidR="00DB6ED9" w:rsidRPr="00DB6ED9" w:rsidRDefault="00DB6ED9" w:rsidP="00DB6ED9">
      <w:pPr>
        <w:rPr>
          <w:sz w:val="32"/>
          <w:szCs w:val="32"/>
        </w:rPr>
      </w:pPr>
      <w:r w:rsidRPr="00DB6ED9">
        <w:rPr>
          <w:sz w:val="32"/>
          <w:szCs w:val="32"/>
        </w:rPr>
        <w:t>A saved:</w:t>
      </w:r>
    </w:p>
    <w:p w14:paraId="0A23F9F7" w14:textId="77777777" w:rsidR="00DB6ED9" w:rsidRPr="00DB6ED9" w:rsidRDefault="00DB6ED9" w:rsidP="00DB6ED9">
      <w:pPr>
        <w:rPr>
          <w:b/>
          <w:bCs/>
          <w:sz w:val="32"/>
          <w:szCs w:val="32"/>
        </w:rPr>
      </w:pPr>
      <w:r w:rsidRPr="00DB6ED9">
        <w:rPr>
          <w:b/>
          <w:bCs/>
          <w:sz w:val="32"/>
          <w:szCs w:val="32"/>
        </w:rPr>
        <w:t>Report state</w:t>
      </w:r>
    </w:p>
    <w:p w14:paraId="21393127" w14:textId="77777777" w:rsidR="00DB6ED9" w:rsidRPr="00DB6ED9" w:rsidRDefault="00DB6ED9" w:rsidP="00DB6ED9">
      <w:pPr>
        <w:rPr>
          <w:sz w:val="32"/>
          <w:szCs w:val="32"/>
        </w:rPr>
      </w:pPr>
      <w:r w:rsidRPr="00DB6ED9">
        <w:rPr>
          <w:sz w:val="32"/>
          <w:szCs w:val="32"/>
        </w:rPr>
        <w:t>used for navigation, filtering, visual-state experiences, and similar interactions.</w:t>
      </w:r>
    </w:p>
    <w:p w14:paraId="2A1F7664" w14:textId="77777777" w:rsidR="00DB6ED9" w:rsidRPr="00DB6ED9" w:rsidRDefault="00000000" w:rsidP="00DB6ED9">
      <w:pPr>
        <w:rPr>
          <w:sz w:val="32"/>
          <w:szCs w:val="32"/>
        </w:rPr>
      </w:pPr>
      <w:r>
        <w:rPr>
          <w:sz w:val="32"/>
          <w:szCs w:val="32"/>
        </w:rPr>
        <w:pict w14:anchorId="0A5937DE">
          <v:rect id="_x0000_i1395" style="width:0;height:1.5pt" o:hralign="center" o:hrstd="t" o:hr="t" fillcolor="#a0a0a0" stroked="f"/>
        </w:pict>
      </w:r>
    </w:p>
    <w:p w14:paraId="140DB046" w14:textId="77777777" w:rsidR="00DB6ED9" w:rsidRPr="00DB6ED9" w:rsidRDefault="00DB6ED9" w:rsidP="00DB6ED9">
      <w:pPr>
        <w:rPr>
          <w:b/>
          <w:bCs/>
          <w:sz w:val="32"/>
          <w:szCs w:val="32"/>
        </w:rPr>
      </w:pPr>
      <w:r w:rsidRPr="00DB6ED9">
        <w:rPr>
          <w:b/>
          <w:bCs/>
          <w:sz w:val="32"/>
          <w:szCs w:val="32"/>
        </w:rPr>
        <w:t>371. Question 12</w:t>
      </w:r>
    </w:p>
    <w:p w14:paraId="6C302E04" w14:textId="77777777" w:rsidR="00DB6ED9" w:rsidRPr="00DB6ED9" w:rsidRDefault="00DB6ED9" w:rsidP="00DB6ED9">
      <w:pPr>
        <w:rPr>
          <w:sz w:val="32"/>
          <w:szCs w:val="32"/>
        </w:rPr>
      </w:pPr>
      <w:r w:rsidRPr="00DB6ED9">
        <w:rPr>
          <w:sz w:val="32"/>
          <w:szCs w:val="32"/>
        </w:rPr>
        <w:t>What can a Reset Filter Bookmark do?</w:t>
      </w:r>
    </w:p>
    <w:p w14:paraId="0F623F53" w14:textId="77777777" w:rsidR="00DB6ED9" w:rsidRPr="00DB6ED9" w:rsidRDefault="00DB6ED9" w:rsidP="00DB6ED9">
      <w:pPr>
        <w:rPr>
          <w:b/>
          <w:bCs/>
          <w:sz w:val="32"/>
          <w:szCs w:val="32"/>
        </w:rPr>
      </w:pPr>
      <w:r w:rsidRPr="00DB6ED9">
        <w:rPr>
          <w:b/>
          <w:bCs/>
          <w:sz w:val="32"/>
          <w:szCs w:val="32"/>
        </w:rPr>
        <w:t>Answer</w:t>
      </w:r>
    </w:p>
    <w:p w14:paraId="47240DF9" w14:textId="77777777" w:rsidR="00DB6ED9" w:rsidRPr="00DB6ED9" w:rsidRDefault="00DB6ED9" w:rsidP="00DB6ED9">
      <w:pPr>
        <w:rPr>
          <w:sz w:val="32"/>
          <w:szCs w:val="32"/>
        </w:rPr>
      </w:pPr>
      <w:r w:rsidRPr="00DB6ED9">
        <w:rPr>
          <w:sz w:val="32"/>
          <w:szCs w:val="32"/>
        </w:rPr>
        <w:t>Restore:</w:t>
      </w:r>
    </w:p>
    <w:p w14:paraId="4D38D37C" w14:textId="77777777" w:rsidR="00DB6ED9" w:rsidRPr="00DB6ED9" w:rsidRDefault="00DB6ED9" w:rsidP="00DB6ED9">
      <w:pPr>
        <w:rPr>
          <w:b/>
          <w:bCs/>
          <w:sz w:val="32"/>
          <w:szCs w:val="32"/>
        </w:rPr>
      </w:pPr>
      <w:r w:rsidRPr="00DB6ED9">
        <w:rPr>
          <w:b/>
          <w:bCs/>
          <w:sz w:val="32"/>
          <w:szCs w:val="32"/>
        </w:rPr>
        <w:t>A predefined default report state.</w:t>
      </w:r>
    </w:p>
    <w:p w14:paraId="18162792" w14:textId="77777777" w:rsidR="00DB6ED9" w:rsidRPr="00DB6ED9" w:rsidRDefault="00000000" w:rsidP="00DB6ED9">
      <w:pPr>
        <w:rPr>
          <w:sz w:val="32"/>
          <w:szCs w:val="32"/>
        </w:rPr>
      </w:pPr>
      <w:r>
        <w:rPr>
          <w:sz w:val="32"/>
          <w:szCs w:val="32"/>
        </w:rPr>
        <w:pict w14:anchorId="1BC0F6E0">
          <v:rect id="_x0000_i1396" style="width:0;height:1.5pt" o:hralign="center" o:hrstd="t" o:hr="t" fillcolor="#a0a0a0" stroked="f"/>
        </w:pict>
      </w:r>
    </w:p>
    <w:p w14:paraId="24F8D89E" w14:textId="77777777" w:rsidR="00DB6ED9" w:rsidRPr="00DB6ED9" w:rsidRDefault="00DB6ED9" w:rsidP="00DB6ED9">
      <w:pPr>
        <w:rPr>
          <w:b/>
          <w:bCs/>
          <w:sz w:val="32"/>
          <w:szCs w:val="32"/>
        </w:rPr>
      </w:pPr>
      <w:r w:rsidRPr="00DB6ED9">
        <w:rPr>
          <w:b/>
          <w:bCs/>
          <w:sz w:val="32"/>
          <w:szCs w:val="32"/>
        </w:rPr>
        <w:t>372. Question 13</w:t>
      </w:r>
    </w:p>
    <w:p w14:paraId="799AF14C" w14:textId="77777777" w:rsidR="00DB6ED9" w:rsidRPr="00DB6ED9" w:rsidRDefault="00DB6ED9" w:rsidP="00DB6ED9">
      <w:pPr>
        <w:rPr>
          <w:sz w:val="32"/>
          <w:szCs w:val="32"/>
        </w:rPr>
      </w:pPr>
      <w:r w:rsidRPr="00DB6ED9">
        <w:rPr>
          <w:sz w:val="32"/>
          <w:szCs w:val="32"/>
        </w:rPr>
        <w:t>What does Sync Slicers do?</w:t>
      </w:r>
    </w:p>
    <w:p w14:paraId="4827F0E3" w14:textId="77777777" w:rsidR="00DB6ED9" w:rsidRPr="00DB6ED9" w:rsidRDefault="00DB6ED9" w:rsidP="00DB6ED9">
      <w:pPr>
        <w:rPr>
          <w:b/>
          <w:bCs/>
          <w:sz w:val="32"/>
          <w:szCs w:val="32"/>
        </w:rPr>
      </w:pPr>
      <w:r w:rsidRPr="00DB6ED9">
        <w:rPr>
          <w:b/>
          <w:bCs/>
          <w:sz w:val="32"/>
          <w:szCs w:val="32"/>
        </w:rPr>
        <w:t>Answer</w:t>
      </w:r>
    </w:p>
    <w:p w14:paraId="3F510D1B" w14:textId="77777777" w:rsidR="00DB6ED9" w:rsidRPr="00DB6ED9" w:rsidRDefault="00DB6ED9" w:rsidP="00DB6ED9">
      <w:pPr>
        <w:rPr>
          <w:sz w:val="32"/>
          <w:szCs w:val="32"/>
        </w:rPr>
      </w:pPr>
      <w:r w:rsidRPr="00DB6ED9">
        <w:rPr>
          <w:sz w:val="32"/>
          <w:szCs w:val="32"/>
        </w:rPr>
        <w:t>Allows Slicer selections to affect:</w:t>
      </w:r>
    </w:p>
    <w:p w14:paraId="23709A14" w14:textId="77777777" w:rsidR="00DB6ED9" w:rsidRPr="00DB6ED9" w:rsidRDefault="00DB6ED9" w:rsidP="00DB6ED9">
      <w:pPr>
        <w:rPr>
          <w:b/>
          <w:bCs/>
          <w:sz w:val="32"/>
          <w:szCs w:val="32"/>
        </w:rPr>
      </w:pPr>
      <w:r w:rsidRPr="00DB6ED9">
        <w:rPr>
          <w:b/>
          <w:bCs/>
          <w:sz w:val="32"/>
          <w:szCs w:val="32"/>
        </w:rPr>
        <w:t>Multiple selected pages.</w:t>
      </w:r>
    </w:p>
    <w:p w14:paraId="31D3BFDE" w14:textId="77777777" w:rsidR="00DB6ED9" w:rsidRPr="00DB6ED9" w:rsidRDefault="00000000" w:rsidP="00DB6ED9">
      <w:pPr>
        <w:rPr>
          <w:sz w:val="32"/>
          <w:szCs w:val="32"/>
        </w:rPr>
      </w:pPr>
      <w:r>
        <w:rPr>
          <w:sz w:val="32"/>
          <w:szCs w:val="32"/>
        </w:rPr>
        <w:pict w14:anchorId="54CB9DD4">
          <v:rect id="_x0000_i1397" style="width:0;height:1.5pt" o:hralign="center" o:hrstd="t" o:hr="t" fillcolor="#a0a0a0" stroked="f"/>
        </w:pict>
      </w:r>
    </w:p>
    <w:p w14:paraId="23746FE2" w14:textId="77777777" w:rsidR="00DB6ED9" w:rsidRPr="00DB6ED9" w:rsidRDefault="00DB6ED9" w:rsidP="00DB6ED9">
      <w:pPr>
        <w:rPr>
          <w:b/>
          <w:bCs/>
          <w:sz w:val="32"/>
          <w:szCs w:val="32"/>
        </w:rPr>
      </w:pPr>
      <w:r w:rsidRPr="00DB6ED9">
        <w:rPr>
          <w:b/>
          <w:bCs/>
          <w:sz w:val="32"/>
          <w:szCs w:val="32"/>
        </w:rPr>
        <w:t>373. Question 14</w:t>
      </w:r>
    </w:p>
    <w:p w14:paraId="44F4E879" w14:textId="77777777" w:rsidR="00DB6ED9" w:rsidRPr="00DB6ED9" w:rsidRDefault="00DB6ED9" w:rsidP="00DB6ED9">
      <w:pPr>
        <w:rPr>
          <w:sz w:val="32"/>
          <w:szCs w:val="32"/>
        </w:rPr>
      </w:pPr>
      <w:r w:rsidRPr="00DB6ED9">
        <w:rPr>
          <w:sz w:val="32"/>
          <w:szCs w:val="32"/>
        </w:rPr>
        <w:t>Can a synced Slicer filter a page while being hidden there?</w:t>
      </w:r>
    </w:p>
    <w:p w14:paraId="02874CB7" w14:textId="77777777" w:rsidR="00DB6ED9" w:rsidRPr="00DB6ED9" w:rsidRDefault="00DB6ED9" w:rsidP="00DB6ED9">
      <w:pPr>
        <w:rPr>
          <w:b/>
          <w:bCs/>
          <w:sz w:val="32"/>
          <w:szCs w:val="32"/>
        </w:rPr>
      </w:pPr>
      <w:r w:rsidRPr="00DB6ED9">
        <w:rPr>
          <w:b/>
          <w:bCs/>
          <w:sz w:val="32"/>
          <w:szCs w:val="32"/>
        </w:rPr>
        <w:t>Answer</w:t>
      </w:r>
    </w:p>
    <w:p w14:paraId="1B96CB65" w14:textId="77777777" w:rsidR="00DB6ED9" w:rsidRPr="00DB6ED9" w:rsidRDefault="00DB6ED9" w:rsidP="00DB6ED9">
      <w:pPr>
        <w:rPr>
          <w:b/>
          <w:bCs/>
          <w:sz w:val="32"/>
          <w:szCs w:val="32"/>
        </w:rPr>
      </w:pPr>
      <w:r w:rsidRPr="00DB6ED9">
        <w:rPr>
          <w:b/>
          <w:bCs/>
          <w:sz w:val="32"/>
          <w:szCs w:val="32"/>
        </w:rPr>
        <w:t>Yes.</w:t>
      </w:r>
    </w:p>
    <w:p w14:paraId="03059D0A" w14:textId="77777777" w:rsidR="00DB6ED9" w:rsidRPr="00DB6ED9" w:rsidRDefault="00000000" w:rsidP="00DB6ED9">
      <w:pPr>
        <w:rPr>
          <w:sz w:val="32"/>
          <w:szCs w:val="32"/>
        </w:rPr>
      </w:pPr>
      <w:r>
        <w:rPr>
          <w:sz w:val="32"/>
          <w:szCs w:val="32"/>
        </w:rPr>
        <w:pict w14:anchorId="2272BF89">
          <v:rect id="_x0000_i1398" style="width:0;height:1.5pt" o:hralign="center" o:hrstd="t" o:hr="t" fillcolor="#a0a0a0" stroked="f"/>
        </w:pict>
      </w:r>
    </w:p>
    <w:p w14:paraId="09664DB8" w14:textId="77777777" w:rsidR="00DB6ED9" w:rsidRPr="00DB6ED9" w:rsidRDefault="00DB6ED9" w:rsidP="00DB6ED9">
      <w:pPr>
        <w:rPr>
          <w:b/>
          <w:bCs/>
          <w:sz w:val="32"/>
          <w:szCs w:val="32"/>
        </w:rPr>
      </w:pPr>
      <w:r w:rsidRPr="00DB6ED9">
        <w:rPr>
          <w:b/>
          <w:bCs/>
          <w:sz w:val="32"/>
          <w:szCs w:val="32"/>
        </w:rPr>
        <w:t>374. Question 15</w:t>
      </w:r>
    </w:p>
    <w:p w14:paraId="34C05175" w14:textId="77777777" w:rsidR="00DB6ED9" w:rsidRPr="00DB6ED9" w:rsidRDefault="00DB6ED9" w:rsidP="00DB6ED9">
      <w:pPr>
        <w:rPr>
          <w:sz w:val="32"/>
          <w:szCs w:val="32"/>
        </w:rPr>
      </w:pPr>
      <w:r w:rsidRPr="00DB6ED9">
        <w:rPr>
          <w:sz w:val="32"/>
          <w:szCs w:val="32"/>
        </w:rPr>
        <w:t>Why can this be confusing?</w:t>
      </w:r>
    </w:p>
    <w:p w14:paraId="5101B628" w14:textId="77777777" w:rsidR="00DB6ED9" w:rsidRPr="00DB6ED9" w:rsidRDefault="00DB6ED9" w:rsidP="00DB6ED9">
      <w:pPr>
        <w:rPr>
          <w:b/>
          <w:bCs/>
          <w:sz w:val="32"/>
          <w:szCs w:val="32"/>
        </w:rPr>
      </w:pPr>
      <w:r w:rsidRPr="00DB6ED9">
        <w:rPr>
          <w:b/>
          <w:bCs/>
          <w:sz w:val="32"/>
          <w:szCs w:val="32"/>
        </w:rPr>
        <w:t>Answer</w:t>
      </w:r>
    </w:p>
    <w:p w14:paraId="49B6041F" w14:textId="77777777" w:rsidR="00DB6ED9" w:rsidRPr="00DB6ED9" w:rsidRDefault="00DB6ED9" w:rsidP="00DB6ED9">
      <w:pPr>
        <w:rPr>
          <w:sz w:val="32"/>
          <w:szCs w:val="32"/>
        </w:rPr>
      </w:pPr>
      <w:r w:rsidRPr="00DB6ED9">
        <w:rPr>
          <w:sz w:val="32"/>
          <w:szCs w:val="32"/>
        </w:rPr>
        <w:t>Users may not see:</w:t>
      </w:r>
    </w:p>
    <w:p w14:paraId="66C8E47D" w14:textId="77777777" w:rsidR="00DB6ED9" w:rsidRPr="00DB6ED9" w:rsidRDefault="00DB6ED9" w:rsidP="00DB6ED9">
      <w:pPr>
        <w:rPr>
          <w:b/>
          <w:bCs/>
          <w:sz w:val="32"/>
          <w:szCs w:val="32"/>
        </w:rPr>
      </w:pPr>
      <w:r w:rsidRPr="00DB6ED9">
        <w:rPr>
          <w:b/>
          <w:bCs/>
          <w:sz w:val="32"/>
          <w:szCs w:val="32"/>
        </w:rPr>
        <w:t>What is filtering their data.</w:t>
      </w:r>
    </w:p>
    <w:p w14:paraId="43F27756" w14:textId="77777777" w:rsidR="00DB6ED9" w:rsidRPr="00DB6ED9" w:rsidRDefault="00000000" w:rsidP="00DB6ED9">
      <w:pPr>
        <w:rPr>
          <w:sz w:val="32"/>
          <w:szCs w:val="32"/>
        </w:rPr>
      </w:pPr>
      <w:r>
        <w:rPr>
          <w:sz w:val="32"/>
          <w:szCs w:val="32"/>
        </w:rPr>
        <w:pict w14:anchorId="272AA55E">
          <v:rect id="_x0000_i1399" style="width:0;height:1.5pt" o:hralign="center" o:hrstd="t" o:hr="t" fillcolor="#a0a0a0" stroked="f"/>
        </w:pict>
      </w:r>
    </w:p>
    <w:p w14:paraId="47D8F59C" w14:textId="77777777" w:rsidR="00DB6ED9" w:rsidRPr="00DB6ED9" w:rsidRDefault="00DB6ED9" w:rsidP="00DB6ED9">
      <w:pPr>
        <w:rPr>
          <w:b/>
          <w:bCs/>
          <w:sz w:val="32"/>
          <w:szCs w:val="32"/>
        </w:rPr>
      </w:pPr>
      <w:r w:rsidRPr="00DB6ED9">
        <w:rPr>
          <w:b/>
          <w:bCs/>
          <w:sz w:val="32"/>
          <w:szCs w:val="32"/>
        </w:rPr>
        <w:t>375. Question 16</w:t>
      </w:r>
    </w:p>
    <w:p w14:paraId="69533391" w14:textId="77777777" w:rsidR="00DB6ED9" w:rsidRPr="00DB6ED9" w:rsidRDefault="00DB6ED9" w:rsidP="00DB6ED9">
      <w:pPr>
        <w:rPr>
          <w:sz w:val="32"/>
          <w:szCs w:val="32"/>
        </w:rPr>
      </w:pPr>
      <w:r w:rsidRPr="00DB6ED9">
        <w:rPr>
          <w:sz w:val="32"/>
          <w:szCs w:val="32"/>
        </w:rPr>
        <w:t>What does Edit Interactions control?</w:t>
      </w:r>
    </w:p>
    <w:p w14:paraId="37EE2FF9" w14:textId="77777777" w:rsidR="00DB6ED9" w:rsidRPr="00DB6ED9" w:rsidRDefault="00DB6ED9" w:rsidP="00DB6ED9">
      <w:pPr>
        <w:rPr>
          <w:b/>
          <w:bCs/>
          <w:sz w:val="32"/>
          <w:szCs w:val="32"/>
        </w:rPr>
      </w:pPr>
      <w:r w:rsidRPr="00DB6ED9">
        <w:rPr>
          <w:b/>
          <w:bCs/>
          <w:sz w:val="32"/>
          <w:szCs w:val="32"/>
        </w:rPr>
        <w:t>Answer</w:t>
      </w:r>
    </w:p>
    <w:p w14:paraId="47B32552" w14:textId="77777777" w:rsidR="00DB6ED9" w:rsidRPr="00DB6ED9" w:rsidRDefault="00DB6ED9" w:rsidP="00DB6ED9">
      <w:pPr>
        <w:rPr>
          <w:sz w:val="32"/>
          <w:szCs w:val="32"/>
        </w:rPr>
      </w:pPr>
      <w:r w:rsidRPr="00DB6ED9">
        <w:rPr>
          <w:sz w:val="32"/>
          <w:szCs w:val="32"/>
        </w:rPr>
        <w:t>How one visual affects:</w:t>
      </w:r>
    </w:p>
    <w:p w14:paraId="3EAB87AA" w14:textId="77777777" w:rsidR="00DB6ED9" w:rsidRPr="00DB6ED9" w:rsidRDefault="00DB6ED9" w:rsidP="00DB6ED9">
      <w:pPr>
        <w:rPr>
          <w:b/>
          <w:bCs/>
          <w:sz w:val="32"/>
          <w:szCs w:val="32"/>
        </w:rPr>
      </w:pPr>
      <w:r w:rsidRPr="00DB6ED9">
        <w:rPr>
          <w:b/>
          <w:bCs/>
          <w:sz w:val="32"/>
          <w:szCs w:val="32"/>
        </w:rPr>
        <w:t>Other visuals on the page.</w:t>
      </w:r>
    </w:p>
    <w:p w14:paraId="55806C88" w14:textId="77777777" w:rsidR="00DB6ED9" w:rsidRPr="00DB6ED9" w:rsidRDefault="00000000" w:rsidP="00DB6ED9">
      <w:pPr>
        <w:rPr>
          <w:sz w:val="32"/>
          <w:szCs w:val="32"/>
        </w:rPr>
      </w:pPr>
      <w:r>
        <w:rPr>
          <w:sz w:val="32"/>
          <w:szCs w:val="32"/>
        </w:rPr>
        <w:pict w14:anchorId="2A16BC46">
          <v:rect id="_x0000_i1400" style="width:0;height:1.5pt" o:hralign="center" o:hrstd="t" o:hr="t" fillcolor="#a0a0a0" stroked="f"/>
        </w:pict>
      </w:r>
    </w:p>
    <w:p w14:paraId="3AD08D33" w14:textId="77777777" w:rsidR="00DB6ED9" w:rsidRPr="00DB6ED9" w:rsidRDefault="00DB6ED9" w:rsidP="00DB6ED9">
      <w:pPr>
        <w:rPr>
          <w:b/>
          <w:bCs/>
          <w:sz w:val="32"/>
          <w:szCs w:val="32"/>
        </w:rPr>
      </w:pPr>
      <w:r w:rsidRPr="00DB6ED9">
        <w:rPr>
          <w:b/>
          <w:bCs/>
          <w:sz w:val="32"/>
          <w:szCs w:val="32"/>
        </w:rPr>
        <w:t>376. Question 17</w:t>
      </w:r>
    </w:p>
    <w:p w14:paraId="6DC5B7AA" w14:textId="77777777" w:rsidR="00DB6ED9" w:rsidRPr="00DB6ED9" w:rsidRDefault="00DB6ED9" w:rsidP="00DB6ED9">
      <w:pPr>
        <w:rPr>
          <w:sz w:val="32"/>
          <w:szCs w:val="32"/>
        </w:rPr>
      </w:pPr>
      <w:r w:rsidRPr="00DB6ED9">
        <w:rPr>
          <w:sz w:val="32"/>
          <w:szCs w:val="32"/>
        </w:rPr>
        <w:t>Name three conditional formatting methods.</w:t>
      </w:r>
    </w:p>
    <w:p w14:paraId="5523E24D" w14:textId="77777777" w:rsidR="00DB6ED9" w:rsidRPr="00DB6ED9" w:rsidRDefault="00DB6ED9" w:rsidP="00DB6ED9">
      <w:pPr>
        <w:rPr>
          <w:b/>
          <w:bCs/>
          <w:sz w:val="32"/>
          <w:szCs w:val="32"/>
        </w:rPr>
      </w:pPr>
      <w:r w:rsidRPr="00DB6ED9">
        <w:rPr>
          <w:b/>
          <w:bCs/>
          <w:sz w:val="32"/>
          <w:szCs w:val="32"/>
        </w:rPr>
        <w:t>Answer</w:t>
      </w:r>
    </w:p>
    <w:p w14:paraId="5CAD9364" w14:textId="77777777" w:rsidR="00DB6ED9" w:rsidRPr="00DB6ED9" w:rsidRDefault="00DB6ED9" w:rsidP="00DB6ED9">
      <w:pPr>
        <w:rPr>
          <w:sz w:val="32"/>
          <w:szCs w:val="32"/>
        </w:rPr>
      </w:pPr>
      <w:r w:rsidRPr="00DB6ED9">
        <w:rPr>
          <w:sz w:val="32"/>
          <w:szCs w:val="32"/>
        </w:rPr>
        <w:t>Examples:</w:t>
      </w:r>
    </w:p>
    <w:p w14:paraId="09FC40FE" w14:textId="77777777" w:rsidR="00DB6ED9" w:rsidRPr="00DB6ED9" w:rsidRDefault="00DB6ED9" w:rsidP="00DB6ED9">
      <w:pPr>
        <w:rPr>
          <w:sz w:val="32"/>
          <w:szCs w:val="32"/>
        </w:rPr>
      </w:pPr>
      <w:r w:rsidRPr="00DB6ED9">
        <w:rPr>
          <w:sz w:val="32"/>
          <w:szCs w:val="32"/>
        </w:rPr>
        <w:t>Background/font formatting</w:t>
      </w:r>
    </w:p>
    <w:p w14:paraId="2D5605B3" w14:textId="77777777" w:rsidR="00DB6ED9" w:rsidRPr="00DB6ED9" w:rsidRDefault="00DB6ED9" w:rsidP="00DB6ED9">
      <w:pPr>
        <w:rPr>
          <w:sz w:val="32"/>
          <w:szCs w:val="32"/>
        </w:rPr>
      </w:pPr>
    </w:p>
    <w:p w14:paraId="58256B0F" w14:textId="77777777" w:rsidR="00DB6ED9" w:rsidRPr="00DB6ED9" w:rsidRDefault="00DB6ED9" w:rsidP="00DB6ED9">
      <w:pPr>
        <w:rPr>
          <w:sz w:val="32"/>
          <w:szCs w:val="32"/>
        </w:rPr>
      </w:pPr>
      <w:r w:rsidRPr="00DB6ED9">
        <w:rPr>
          <w:sz w:val="32"/>
          <w:szCs w:val="32"/>
        </w:rPr>
        <w:t>Data Bars</w:t>
      </w:r>
    </w:p>
    <w:p w14:paraId="2E88FFC8" w14:textId="77777777" w:rsidR="00DB6ED9" w:rsidRPr="00DB6ED9" w:rsidRDefault="00DB6ED9" w:rsidP="00DB6ED9">
      <w:pPr>
        <w:rPr>
          <w:sz w:val="32"/>
          <w:szCs w:val="32"/>
        </w:rPr>
      </w:pPr>
    </w:p>
    <w:p w14:paraId="58C9739F" w14:textId="77777777" w:rsidR="00DB6ED9" w:rsidRPr="00DB6ED9" w:rsidRDefault="00DB6ED9" w:rsidP="00DB6ED9">
      <w:pPr>
        <w:rPr>
          <w:sz w:val="32"/>
          <w:szCs w:val="32"/>
        </w:rPr>
      </w:pPr>
      <w:r w:rsidRPr="00DB6ED9">
        <w:rPr>
          <w:sz w:val="32"/>
          <w:szCs w:val="32"/>
        </w:rPr>
        <w:t>Icons</w:t>
      </w:r>
    </w:p>
    <w:p w14:paraId="43657E0B" w14:textId="77777777" w:rsidR="00DB6ED9" w:rsidRPr="00DB6ED9" w:rsidRDefault="00000000" w:rsidP="00DB6ED9">
      <w:pPr>
        <w:rPr>
          <w:sz w:val="32"/>
          <w:szCs w:val="32"/>
        </w:rPr>
      </w:pPr>
      <w:r>
        <w:rPr>
          <w:sz w:val="32"/>
          <w:szCs w:val="32"/>
        </w:rPr>
        <w:pict w14:anchorId="45419AF4">
          <v:rect id="_x0000_i1401" style="width:0;height:1.5pt" o:hralign="center" o:hrstd="t" o:hr="t" fillcolor="#a0a0a0" stroked="f"/>
        </w:pict>
      </w:r>
    </w:p>
    <w:p w14:paraId="27A13953" w14:textId="77777777" w:rsidR="00DB6ED9" w:rsidRPr="00DB6ED9" w:rsidRDefault="00DB6ED9" w:rsidP="00DB6ED9">
      <w:pPr>
        <w:rPr>
          <w:b/>
          <w:bCs/>
          <w:sz w:val="32"/>
          <w:szCs w:val="32"/>
        </w:rPr>
      </w:pPr>
      <w:r w:rsidRPr="00DB6ED9">
        <w:rPr>
          <w:b/>
          <w:bCs/>
          <w:sz w:val="32"/>
          <w:szCs w:val="32"/>
        </w:rPr>
        <w:t>377. Question 18</w:t>
      </w:r>
    </w:p>
    <w:p w14:paraId="6F20EA02" w14:textId="77777777" w:rsidR="00DB6ED9" w:rsidRPr="00DB6ED9" w:rsidRDefault="00DB6ED9" w:rsidP="00DB6ED9">
      <w:pPr>
        <w:rPr>
          <w:sz w:val="32"/>
          <w:szCs w:val="32"/>
        </w:rPr>
      </w:pPr>
      <w:r w:rsidRPr="00DB6ED9">
        <w:rPr>
          <w:sz w:val="32"/>
          <w:szCs w:val="32"/>
        </w:rPr>
        <w:t>Should conditional formatting decorate every value?</w:t>
      </w:r>
    </w:p>
    <w:p w14:paraId="5CBE4C28" w14:textId="77777777" w:rsidR="00DB6ED9" w:rsidRPr="00DB6ED9" w:rsidRDefault="00DB6ED9" w:rsidP="00DB6ED9">
      <w:pPr>
        <w:rPr>
          <w:b/>
          <w:bCs/>
          <w:sz w:val="32"/>
          <w:szCs w:val="32"/>
        </w:rPr>
      </w:pPr>
      <w:r w:rsidRPr="00DB6ED9">
        <w:rPr>
          <w:b/>
          <w:bCs/>
          <w:sz w:val="32"/>
          <w:szCs w:val="32"/>
        </w:rPr>
        <w:t>Answer</w:t>
      </w:r>
    </w:p>
    <w:p w14:paraId="0B7C7712" w14:textId="77777777" w:rsidR="00DB6ED9" w:rsidRPr="00DB6ED9" w:rsidRDefault="00DB6ED9" w:rsidP="00DB6ED9">
      <w:pPr>
        <w:rPr>
          <w:b/>
          <w:bCs/>
          <w:sz w:val="32"/>
          <w:szCs w:val="32"/>
        </w:rPr>
      </w:pPr>
      <w:r w:rsidRPr="00DB6ED9">
        <w:rPr>
          <w:b/>
          <w:bCs/>
          <w:sz w:val="32"/>
          <w:szCs w:val="32"/>
        </w:rPr>
        <w:t>No.</w:t>
      </w:r>
    </w:p>
    <w:p w14:paraId="40F0AD87" w14:textId="77777777" w:rsidR="00DB6ED9" w:rsidRPr="00DB6ED9" w:rsidRDefault="00DB6ED9" w:rsidP="00DB6ED9">
      <w:pPr>
        <w:rPr>
          <w:sz w:val="32"/>
          <w:szCs w:val="32"/>
        </w:rPr>
      </w:pPr>
      <w:r w:rsidRPr="00DB6ED9">
        <w:rPr>
          <w:sz w:val="32"/>
          <w:szCs w:val="32"/>
        </w:rPr>
        <w:t>It should emphasize useful:</w:t>
      </w:r>
    </w:p>
    <w:p w14:paraId="6C3DF286" w14:textId="77777777" w:rsidR="00DB6ED9" w:rsidRPr="00DB6ED9" w:rsidRDefault="00DB6ED9" w:rsidP="00DB6ED9">
      <w:pPr>
        <w:rPr>
          <w:b/>
          <w:bCs/>
          <w:sz w:val="32"/>
          <w:szCs w:val="32"/>
        </w:rPr>
      </w:pPr>
      <w:r w:rsidRPr="00DB6ED9">
        <w:rPr>
          <w:b/>
          <w:bCs/>
          <w:sz w:val="32"/>
          <w:szCs w:val="32"/>
        </w:rPr>
        <w:t>Signals and exceptions.</w:t>
      </w:r>
    </w:p>
    <w:p w14:paraId="1F8E00C2" w14:textId="77777777" w:rsidR="00DB6ED9" w:rsidRPr="00DB6ED9" w:rsidRDefault="00000000" w:rsidP="00DB6ED9">
      <w:pPr>
        <w:rPr>
          <w:sz w:val="32"/>
          <w:szCs w:val="32"/>
        </w:rPr>
      </w:pPr>
      <w:r>
        <w:rPr>
          <w:sz w:val="32"/>
          <w:szCs w:val="32"/>
        </w:rPr>
        <w:pict w14:anchorId="00E24E19">
          <v:rect id="_x0000_i1402" style="width:0;height:1.5pt" o:hralign="center" o:hrstd="t" o:hr="t" fillcolor="#a0a0a0" stroked="f"/>
        </w:pict>
      </w:r>
    </w:p>
    <w:p w14:paraId="25BFD28B" w14:textId="77777777" w:rsidR="00DB6ED9" w:rsidRPr="00DB6ED9" w:rsidRDefault="00DB6ED9" w:rsidP="00DB6ED9">
      <w:pPr>
        <w:rPr>
          <w:b/>
          <w:bCs/>
          <w:sz w:val="32"/>
          <w:szCs w:val="32"/>
        </w:rPr>
      </w:pPr>
      <w:r w:rsidRPr="00DB6ED9">
        <w:rPr>
          <w:b/>
          <w:bCs/>
          <w:sz w:val="32"/>
          <w:szCs w:val="32"/>
        </w:rPr>
        <w:t>378. Question 19</w:t>
      </w:r>
    </w:p>
    <w:p w14:paraId="4AFCDD96" w14:textId="77777777" w:rsidR="00DB6ED9" w:rsidRPr="00DB6ED9" w:rsidRDefault="00DB6ED9" w:rsidP="00DB6ED9">
      <w:pPr>
        <w:rPr>
          <w:sz w:val="32"/>
          <w:szCs w:val="32"/>
        </w:rPr>
      </w:pPr>
      <w:r w:rsidRPr="00DB6ED9">
        <w:rPr>
          <w:sz w:val="32"/>
          <w:szCs w:val="32"/>
        </w:rPr>
        <w:t>Why do we create Mobile Layout?</w:t>
      </w:r>
    </w:p>
    <w:p w14:paraId="61CD9B15" w14:textId="77777777" w:rsidR="00DB6ED9" w:rsidRPr="00DB6ED9" w:rsidRDefault="00DB6ED9" w:rsidP="00DB6ED9">
      <w:pPr>
        <w:rPr>
          <w:b/>
          <w:bCs/>
          <w:sz w:val="32"/>
          <w:szCs w:val="32"/>
        </w:rPr>
      </w:pPr>
      <w:r w:rsidRPr="00DB6ED9">
        <w:rPr>
          <w:b/>
          <w:bCs/>
          <w:sz w:val="32"/>
          <w:szCs w:val="32"/>
        </w:rPr>
        <w:t>Answer</w:t>
      </w:r>
    </w:p>
    <w:p w14:paraId="27C35B6F" w14:textId="77777777" w:rsidR="00DB6ED9" w:rsidRPr="00DB6ED9" w:rsidRDefault="00DB6ED9" w:rsidP="00DB6ED9">
      <w:pPr>
        <w:rPr>
          <w:sz w:val="32"/>
          <w:szCs w:val="32"/>
        </w:rPr>
      </w:pPr>
      <w:r w:rsidRPr="00DB6ED9">
        <w:rPr>
          <w:sz w:val="32"/>
          <w:szCs w:val="32"/>
        </w:rPr>
        <w:t>To optimize report consumption for:</w:t>
      </w:r>
    </w:p>
    <w:p w14:paraId="0C976CE5" w14:textId="77777777" w:rsidR="00DB6ED9" w:rsidRPr="00DB6ED9" w:rsidRDefault="00DB6ED9" w:rsidP="00DB6ED9">
      <w:pPr>
        <w:rPr>
          <w:b/>
          <w:bCs/>
          <w:sz w:val="32"/>
          <w:szCs w:val="32"/>
        </w:rPr>
      </w:pPr>
      <w:r w:rsidRPr="00DB6ED9">
        <w:rPr>
          <w:b/>
          <w:bCs/>
          <w:sz w:val="32"/>
          <w:szCs w:val="32"/>
        </w:rPr>
        <w:t>Smaller phone screens.</w:t>
      </w:r>
    </w:p>
    <w:p w14:paraId="2839502E" w14:textId="77777777" w:rsidR="00DB6ED9" w:rsidRPr="00DB6ED9" w:rsidRDefault="00000000" w:rsidP="00DB6ED9">
      <w:pPr>
        <w:rPr>
          <w:sz w:val="32"/>
          <w:szCs w:val="32"/>
        </w:rPr>
      </w:pPr>
      <w:r>
        <w:rPr>
          <w:sz w:val="32"/>
          <w:szCs w:val="32"/>
        </w:rPr>
        <w:pict w14:anchorId="04DAC531">
          <v:rect id="_x0000_i1403" style="width:0;height:1.5pt" o:hralign="center" o:hrstd="t" o:hr="t" fillcolor="#a0a0a0" stroked="f"/>
        </w:pict>
      </w:r>
    </w:p>
    <w:p w14:paraId="39C5B706" w14:textId="77777777" w:rsidR="00DB6ED9" w:rsidRPr="00DB6ED9" w:rsidRDefault="00DB6ED9" w:rsidP="00DB6ED9">
      <w:pPr>
        <w:rPr>
          <w:b/>
          <w:bCs/>
          <w:sz w:val="32"/>
          <w:szCs w:val="32"/>
        </w:rPr>
      </w:pPr>
      <w:r w:rsidRPr="00DB6ED9">
        <w:rPr>
          <w:b/>
          <w:bCs/>
          <w:sz w:val="32"/>
          <w:szCs w:val="32"/>
        </w:rPr>
        <w:t>379. Question 20</w:t>
      </w:r>
    </w:p>
    <w:p w14:paraId="710B3180" w14:textId="77777777" w:rsidR="00DB6ED9" w:rsidRPr="00DB6ED9" w:rsidRDefault="00DB6ED9" w:rsidP="00DB6ED9">
      <w:pPr>
        <w:rPr>
          <w:sz w:val="32"/>
          <w:szCs w:val="32"/>
        </w:rPr>
      </w:pPr>
      <w:r w:rsidRPr="00DB6ED9">
        <w:rPr>
          <w:sz w:val="32"/>
          <w:szCs w:val="32"/>
        </w:rPr>
        <w:t>Does mobile layout create another Semantic Model?</w:t>
      </w:r>
    </w:p>
    <w:p w14:paraId="5576F0E9" w14:textId="77777777" w:rsidR="00DB6ED9" w:rsidRPr="00DB6ED9" w:rsidRDefault="00DB6ED9" w:rsidP="00DB6ED9">
      <w:pPr>
        <w:rPr>
          <w:b/>
          <w:bCs/>
          <w:sz w:val="32"/>
          <w:szCs w:val="32"/>
        </w:rPr>
      </w:pPr>
      <w:r w:rsidRPr="00DB6ED9">
        <w:rPr>
          <w:b/>
          <w:bCs/>
          <w:sz w:val="32"/>
          <w:szCs w:val="32"/>
        </w:rPr>
        <w:t>Answer</w:t>
      </w:r>
    </w:p>
    <w:p w14:paraId="4F050CC2" w14:textId="77777777" w:rsidR="00DB6ED9" w:rsidRPr="00DB6ED9" w:rsidRDefault="00DB6ED9" w:rsidP="00DB6ED9">
      <w:pPr>
        <w:rPr>
          <w:b/>
          <w:bCs/>
          <w:sz w:val="32"/>
          <w:szCs w:val="32"/>
        </w:rPr>
      </w:pPr>
      <w:r w:rsidRPr="00DB6ED9">
        <w:rPr>
          <w:b/>
          <w:bCs/>
          <w:sz w:val="32"/>
          <w:szCs w:val="32"/>
        </w:rPr>
        <w:t>No.</w:t>
      </w:r>
    </w:p>
    <w:p w14:paraId="0FC760D2" w14:textId="77777777" w:rsidR="00DB6ED9" w:rsidRPr="00DB6ED9" w:rsidRDefault="00000000" w:rsidP="00DB6ED9">
      <w:pPr>
        <w:rPr>
          <w:sz w:val="32"/>
          <w:szCs w:val="32"/>
        </w:rPr>
      </w:pPr>
      <w:r>
        <w:rPr>
          <w:sz w:val="32"/>
          <w:szCs w:val="32"/>
        </w:rPr>
        <w:pict w14:anchorId="57CB8D71">
          <v:rect id="_x0000_i1404" style="width:0;height:1.5pt" o:hralign="center" o:hrstd="t" o:hr="t" fillcolor="#a0a0a0" stroked="f"/>
        </w:pict>
      </w:r>
    </w:p>
    <w:p w14:paraId="6EDA12CE" w14:textId="77777777" w:rsidR="00DB6ED9" w:rsidRPr="00DB6ED9" w:rsidRDefault="00DB6ED9" w:rsidP="00DB6ED9">
      <w:pPr>
        <w:rPr>
          <w:b/>
          <w:bCs/>
          <w:sz w:val="32"/>
          <w:szCs w:val="32"/>
        </w:rPr>
      </w:pPr>
      <w:r w:rsidRPr="00DB6ED9">
        <w:rPr>
          <w:b/>
          <w:bCs/>
          <w:sz w:val="32"/>
          <w:szCs w:val="32"/>
        </w:rPr>
        <w:t>380. Question 21</w:t>
      </w:r>
    </w:p>
    <w:p w14:paraId="3F1063B8" w14:textId="77777777" w:rsidR="00DB6ED9" w:rsidRPr="00DB6ED9" w:rsidRDefault="00DB6ED9" w:rsidP="00DB6ED9">
      <w:pPr>
        <w:rPr>
          <w:sz w:val="32"/>
          <w:szCs w:val="32"/>
        </w:rPr>
      </w:pPr>
      <w:r w:rsidRPr="00DB6ED9">
        <w:rPr>
          <w:sz w:val="32"/>
          <w:szCs w:val="32"/>
        </w:rPr>
        <w:t>What does Publish from Desktop send to the Service?</w:t>
      </w:r>
    </w:p>
    <w:p w14:paraId="72CE5F7C" w14:textId="77777777" w:rsidR="00DB6ED9" w:rsidRPr="00DB6ED9" w:rsidRDefault="00DB6ED9" w:rsidP="00DB6ED9">
      <w:pPr>
        <w:rPr>
          <w:b/>
          <w:bCs/>
          <w:sz w:val="32"/>
          <w:szCs w:val="32"/>
        </w:rPr>
      </w:pPr>
      <w:r w:rsidRPr="00DB6ED9">
        <w:rPr>
          <w:b/>
          <w:bCs/>
          <w:sz w:val="32"/>
          <w:szCs w:val="32"/>
        </w:rPr>
        <w:t>Answer</w:t>
      </w:r>
    </w:p>
    <w:p w14:paraId="7232097C" w14:textId="77777777" w:rsidR="00DB6ED9" w:rsidRPr="00DB6ED9" w:rsidRDefault="00DB6ED9" w:rsidP="00DB6ED9">
      <w:pPr>
        <w:rPr>
          <w:sz w:val="32"/>
          <w:szCs w:val="32"/>
        </w:rPr>
      </w:pPr>
      <w:r w:rsidRPr="00DB6ED9">
        <w:rPr>
          <w:sz w:val="32"/>
          <w:szCs w:val="32"/>
        </w:rPr>
        <w:t>The report and its associated:</w:t>
      </w:r>
    </w:p>
    <w:p w14:paraId="04A2DA8E" w14:textId="77777777" w:rsidR="00DB6ED9" w:rsidRPr="00DB6ED9" w:rsidRDefault="00DB6ED9" w:rsidP="00DB6ED9">
      <w:pPr>
        <w:rPr>
          <w:b/>
          <w:bCs/>
          <w:sz w:val="32"/>
          <w:szCs w:val="32"/>
        </w:rPr>
      </w:pPr>
      <w:r w:rsidRPr="00DB6ED9">
        <w:rPr>
          <w:b/>
          <w:bCs/>
          <w:sz w:val="32"/>
          <w:szCs w:val="32"/>
        </w:rPr>
        <w:t>Semantic Model.</w:t>
      </w:r>
    </w:p>
    <w:p w14:paraId="76A71A7A" w14:textId="77777777" w:rsidR="00DB6ED9" w:rsidRPr="00DB6ED9" w:rsidRDefault="00000000" w:rsidP="00DB6ED9">
      <w:pPr>
        <w:rPr>
          <w:sz w:val="32"/>
          <w:szCs w:val="32"/>
        </w:rPr>
      </w:pPr>
      <w:r>
        <w:rPr>
          <w:sz w:val="32"/>
          <w:szCs w:val="32"/>
        </w:rPr>
        <w:pict w14:anchorId="36FE0692">
          <v:rect id="_x0000_i1405" style="width:0;height:1.5pt" o:hralign="center" o:hrstd="t" o:hr="t" fillcolor="#a0a0a0" stroked="f"/>
        </w:pict>
      </w:r>
    </w:p>
    <w:p w14:paraId="03AFB090" w14:textId="77777777" w:rsidR="00DB6ED9" w:rsidRPr="00DB6ED9" w:rsidRDefault="00DB6ED9" w:rsidP="00DB6ED9">
      <w:pPr>
        <w:rPr>
          <w:b/>
          <w:bCs/>
          <w:sz w:val="32"/>
          <w:szCs w:val="32"/>
        </w:rPr>
      </w:pPr>
      <w:r w:rsidRPr="00DB6ED9">
        <w:rPr>
          <w:b/>
          <w:bCs/>
          <w:sz w:val="32"/>
          <w:szCs w:val="32"/>
        </w:rPr>
        <w:t>381. Question 22</w:t>
      </w:r>
    </w:p>
    <w:p w14:paraId="061529B5" w14:textId="77777777" w:rsidR="00DB6ED9" w:rsidRPr="00DB6ED9" w:rsidRDefault="00DB6ED9" w:rsidP="00DB6ED9">
      <w:pPr>
        <w:rPr>
          <w:sz w:val="32"/>
          <w:szCs w:val="32"/>
        </w:rPr>
      </w:pPr>
      <w:r w:rsidRPr="00DB6ED9">
        <w:rPr>
          <w:sz w:val="32"/>
          <w:szCs w:val="32"/>
        </w:rPr>
        <w:t>What is a Workspace?</w:t>
      </w:r>
    </w:p>
    <w:p w14:paraId="74EDAA5D" w14:textId="77777777" w:rsidR="00DB6ED9" w:rsidRPr="00DB6ED9" w:rsidRDefault="00DB6ED9" w:rsidP="00DB6ED9">
      <w:pPr>
        <w:rPr>
          <w:b/>
          <w:bCs/>
          <w:sz w:val="32"/>
          <w:szCs w:val="32"/>
        </w:rPr>
      </w:pPr>
      <w:r w:rsidRPr="00DB6ED9">
        <w:rPr>
          <w:b/>
          <w:bCs/>
          <w:sz w:val="32"/>
          <w:szCs w:val="32"/>
        </w:rPr>
        <w:t>Answer</w:t>
      </w:r>
    </w:p>
    <w:p w14:paraId="5CADB908" w14:textId="77777777" w:rsidR="00DB6ED9" w:rsidRPr="00DB6ED9" w:rsidRDefault="00DB6ED9" w:rsidP="00DB6ED9">
      <w:pPr>
        <w:rPr>
          <w:sz w:val="32"/>
          <w:szCs w:val="32"/>
        </w:rPr>
      </w:pPr>
      <w:r w:rsidRPr="00DB6ED9">
        <w:rPr>
          <w:sz w:val="32"/>
          <w:szCs w:val="32"/>
        </w:rPr>
        <w:t>A collaborative area for managing Power BI/Fabric content.</w:t>
      </w:r>
    </w:p>
    <w:p w14:paraId="0FA03C81" w14:textId="77777777" w:rsidR="00DB6ED9" w:rsidRPr="00DB6ED9" w:rsidRDefault="00000000" w:rsidP="00DB6ED9">
      <w:pPr>
        <w:rPr>
          <w:sz w:val="32"/>
          <w:szCs w:val="32"/>
        </w:rPr>
      </w:pPr>
      <w:r>
        <w:rPr>
          <w:sz w:val="32"/>
          <w:szCs w:val="32"/>
        </w:rPr>
        <w:pict w14:anchorId="4A4ED373">
          <v:rect id="_x0000_i1406" style="width:0;height:1.5pt" o:hralign="center" o:hrstd="t" o:hr="t" fillcolor="#a0a0a0" stroked="f"/>
        </w:pict>
      </w:r>
    </w:p>
    <w:p w14:paraId="113DD71D" w14:textId="77777777" w:rsidR="00DB6ED9" w:rsidRPr="00DB6ED9" w:rsidRDefault="00DB6ED9" w:rsidP="00DB6ED9">
      <w:pPr>
        <w:rPr>
          <w:b/>
          <w:bCs/>
          <w:sz w:val="32"/>
          <w:szCs w:val="32"/>
        </w:rPr>
      </w:pPr>
      <w:r w:rsidRPr="00DB6ED9">
        <w:rPr>
          <w:b/>
          <w:bCs/>
          <w:sz w:val="32"/>
          <w:szCs w:val="32"/>
        </w:rPr>
        <w:t>382. Question 23</w:t>
      </w:r>
    </w:p>
    <w:p w14:paraId="0C723A7F" w14:textId="77777777" w:rsidR="00DB6ED9" w:rsidRPr="00DB6ED9" w:rsidRDefault="00DB6ED9" w:rsidP="00DB6ED9">
      <w:pPr>
        <w:rPr>
          <w:sz w:val="32"/>
          <w:szCs w:val="32"/>
        </w:rPr>
      </w:pPr>
      <w:r w:rsidRPr="00DB6ED9">
        <w:rPr>
          <w:sz w:val="32"/>
          <w:szCs w:val="32"/>
        </w:rPr>
        <w:t>Is Workspace membership always the best way to distribute content to every consumer?</w:t>
      </w:r>
    </w:p>
    <w:p w14:paraId="153ACE24" w14:textId="77777777" w:rsidR="00DB6ED9" w:rsidRPr="00DB6ED9" w:rsidRDefault="00DB6ED9" w:rsidP="00DB6ED9">
      <w:pPr>
        <w:rPr>
          <w:b/>
          <w:bCs/>
          <w:sz w:val="32"/>
          <w:szCs w:val="32"/>
        </w:rPr>
      </w:pPr>
      <w:r w:rsidRPr="00DB6ED9">
        <w:rPr>
          <w:b/>
          <w:bCs/>
          <w:sz w:val="32"/>
          <w:szCs w:val="32"/>
        </w:rPr>
        <w:t>Answer</w:t>
      </w:r>
    </w:p>
    <w:p w14:paraId="0C02F0CE" w14:textId="77777777" w:rsidR="00DB6ED9" w:rsidRPr="00DB6ED9" w:rsidRDefault="00DB6ED9" w:rsidP="00DB6ED9">
      <w:pPr>
        <w:rPr>
          <w:b/>
          <w:bCs/>
          <w:sz w:val="32"/>
          <w:szCs w:val="32"/>
        </w:rPr>
      </w:pPr>
      <w:r w:rsidRPr="00DB6ED9">
        <w:rPr>
          <w:b/>
          <w:bCs/>
          <w:sz w:val="32"/>
          <w:szCs w:val="32"/>
        </w:rPr>
        <w:t>No.</w:t>
      </w:r>
    </w:p>
    <w:p w14:paraId="67DCCB60" w14:textId="77777777" w:rsidR="00DB6ED9" w:rsidRPr="00DB6ED9" w:rsidRDefault="00DB6ED9" w:rsidP="00DB6ED9">
      <w:pPr>
        <w:rPr>
          <w:sz w:val="32"/>
          <w:szCs w:val="32"/>
        </w:rPr>
      </w:pPr>
      <w:r w:rsidRPr="00DB6ED9">
        <w:rPr>
          <w:sz w:val="32"/>
          <w:szCs w:val="32"/>
        </w:rPr>
        <w:t>A curated Power BI App or other appropriate sharing method may be better for consumers.</w:t>
      </w:r>
    </w:p>
    <w:p w14:paraId="1C731917" w14:textId="77777777" w:rsidR="00DB6ED9" w:rsidRPr="00DB6ED9" w:rsidRDefault="00000000" w:rsidP="00DB6ED9">
      <w:pPr>
        <w:rPr>
          <w:sz w:val="32"/>
          <w:szCs w:val="32"/>
        </w:rPr>
      </w:pPr>
      <w:r>
        <w:rPr>
          <w:sz w:val="32"/>
          <w:szCs w:val="32"/>
        </w:rPr>
        <w:pict w14:anchorId="4D12B666">
          <v:rect id="_x0000_i1407" style="width:0;height:1.5pt" o:hralign="center" o:hrstd="t" o:hr="t" fillcolor="#a0a0a0" stroked="f"/>
        </w:pict>
      </w:r>
    </w:p>
    <w:p w14:paraId="06963A76" w14:textId="77777777" w:rsidR="00DB6ED9" w:rsidRPr="00DB6ED9" w:rsidRDefault="00DB6ED9" w:rsidP="00DB6ED9">
      <w:pPr>
        <w:rPr>
          <w:b/>
          <w:bCs/>
          <w:sz w:val="32"/>
          <w:szCs w:val="32"/>
        </w:rPr>
      </w:pPr>
      <w:r w:rsidRPr="00DB6ED9">
        <w:rPr>
          <w:b/>
          <w:bCs/>
          <w:sz w:val="32"/>
          <w:szCs w:val="32"/>
        </w:rPr>
        <w:t>383. Question 24</w:t>
      </w:r>
    </w:p>
    <w:p w14:paraId="4C4D6FB2" w14:textId="77777777" w:rsidR="00DB6ED9" w:rsidRPr="00DB6ED9" w:rsidRDefault="00DB6ED9" w:rsidP="00DB6ED9">
      <w:pPr>
        <w:rPr>
          <w:sz w:val="32"/>
          <w:szCs w:val="32"/>
        </w:rPr>
      </w:pPr>
      <w:r w:rsidRPr="00DB6ED9">
        <w:rPr>
          <w:sz w:val="32"/>
          <w:szCs w:val="32"/>
        </w:rPr>
        <w:t>Why must our Semantic Model refresh?</w:t>
      </w:r>
    </w:p>
    <w:p w14:paraId="51C2EDA8" w14:textId="77777777" w:rsidR="00DB6ED9" w:rsidRPr="00DB6ED9" w:rsidRDefault="00DB6ED9" w:rsidP="00DB6ED9">
      <w:pPr>
        <w:rPr>
          <w:b/>
          <w:bCs/>
          <w:sz w:val="32"/>
          <w:szCs w:val="32"/>
        </w:rPr>
      </w:pPr>
      <w:r w:rsidRPr="00DB6ED9">
        <w:rPr>
          <w:b/>
          <w:bCs/>
          <w:sz w:val="32"/>
          <w:szCs w:val="32"/>
        </w:rPr>
        <w:t>Answer</w:t>
      </w:r>
    </w:p>
    <w:p w14:paraId="3E2438BF" w14:textId="77777777" w:rsidR="00DB6ED9" w:rsidRPr="00DB6ED9" w:rsidRDefault="00DB6ED9" w:rsidP="00DB6ED9">
      <w:pPr>
        <w:rPr>
          <w:sz w:val="32"/>
          <w:szCs w:val="32"/>
        </w:rPr>
      </w:pPr>
      <w:r w:rsidRPr="00DB6ED9">
        <w:rPr>
          <w:sz w:val="32"/>
          <w:szCs w:val="32"/>
        </w:rPr>
        <w:t>Because it uses:</w:t>
      </w:r>
    </w:p>
    <w:p w14:paraId="0EA1D4C0" w14:textId="77777777" w:rsidR="00DB6ED9" w:rsidRPr="00DB6ED9" w:rsidRDefault="00DB6ED9" w:rsidP="00DB6ED9">
      <w:pPr>
        <w:rPr>
          <w:b/>
          <w:bCs/>
          <w:sz w:val="32"/>
          <w:szCs w:val="32"/>
        </w:rPr>
      </w:pPr>
      <w:r w:rsidRPr="00DB6ED9">
        <w:rPr>
          <w:b/>
          <w:bCs/>
          <w:sz w:val="32"/>
          <w:szCs w:val="32"/>
        </w:rPr>
        <w:t>Import mode.</w:t>
      </w:r>
    </w:p>
    <w:p w14:paraId="716B89A9" w14:textId="77777777" w:rsidR="00DB6ED9" w:rsidRPr="00DB6ED9" w:rsidRDefault="00000000" w:rsidP="00DB6ED9">
      <w:pPr>
        <w:rPr>
          <w:sz w:val="32"/>
          <w:szCs w:val="32"/>
        </w:rPr>
      </w:pPr>
      <w:r>
        <w:rPr>
          <w:sz w:val="32"/>
          <w:szCs w:val="32"/>
        </w:rPr>
        <w:pict w14:anchorId="61EC35CD">
          <v:rect id="_x0000_i1408" style="width:0;height:1.5pt" o:hralign="center" o:hrstd="t" o:hr="t" fillcolor="#a0a0a0" stroked="f"/>
        </w:pict>
      </w:r>
    </w:p>
    <w:p w14:paraId="458D1646" w14:textId="77777777" w:rsidR="00DB6ED9" w:rsidRPr="00DB6ED9" w:rsidRDefault="00DB6ED9" w:rsidP="00DB6ED9">
      <w:pPr>
        <w:rPr>
          <w:b/>
          <w:bCs/>
          <w:sz w:val="32"/>
          <w:szCs w:val="32"/>
        </w:rPr>
      </w:pPr>
      <w:r w:rsidRPr="00DB6ED9">
        <w:rPr>
          <w:b/>
          <w:bCs/>
          <w:sz w:val="32"/>
          <w:szCs w:val="32"/>
        </w:rPr>
        <w:t>384. Question 25</w:t>
      </w:r>
    </w:p>
    <w:p w14:paraId="509C5B43" w14:textId="77777777" w:rsidR="00DB6ED9" w:rsidRPr="00DB6ED9" w:rsidRDefault="00DB6ED9" w:rsidP="00DB6ED9">
      <w:pPr>
        <w:rPr>
          <w:sz w:val="32"/>
          <w:szCs w:val="32"/>
        </w:rPr>
      </w:pPr>
      <w:r w:rsidRPr="00DB6ED9">
        <w:rPr>
          <w:sz w:val="32"/>
          <w:szCs w:val="32"/>
        </w:rPr>
        <w:t>What does Refresh History help diagnose?</w:t>
      </w:r>
    </w:p>
    <w:p w14:paraId="1965FF65" w14:textId="77777777" w:rsidR="00DB6ED9" w:rsidRPr="00DB6ED9" w:rsidRDefault="00DB6ED9" w:rsidP="00DB6ED9">
      <w:pPr>
        <w:rPr>
          <w:b/>
          <w:bCs/>
          <w:sz w:val="32"/>
          <w:szCs w:val="32"/>
        </w:rPr>
      </w:pPr>
      <w:r w:rsidRPr="00DB6ED9">
        <w:rPr>
          <w:b/>
          <w:bCs/>
          <w:sz w:val="32"/>
          <w:szCs w:val="32"/>
        </w:rPr>
        <w:t>Answer</w:t>
      </w:r>
    </w:p>
    <w:p w14:paraId="7903884D" w14:textId="77777777" w:rsidR="00DB6ED9" w:rsidRPr="00DB6ED9" w:rsidRDefault="00DB6ED9" w:rsidP="00DB6ED9">
      <w:pPr>
        <w:rPr>
          <w:sz w:val="32"/>
          <w:szCs w:val="32"/>
        </w:rPr>
      </w:pPr>
      <w:r w:rsidRPr="00DB6ED9">
        <w:rPr>
          <w:sz w:val="32"/>
          <w:szCs w:val="32"/>
        </w:rPr>
        <w:t>Semantic-model refresh:</w:t>
      </w:r>
    </w:p>
    <w:p w14:paraId="1790DE2C" w14:textId="77777777" w:rsidR="00DB6ED9" w:rsidRPr="00DB6ED9" w:rsidRDefault="00DB6ED9" w:rsidP="00DB6ED9">
      <w:pPr>
        <w:rPr>
          <w:b/>
          <w:bCs/>
          <w:sz w:val="32"/>
          <w:szCs w:val="32"/>
        </w:rPr>
      </w:pPr>
      <w:r w:rsidRPr="00DB6ED9">
        <w:rPr>
          <w:b/>
          <w:bCs/>
          <w:sz w:val="32"/>
          <w:szCs w:val="32"/>
        </w:rPr>
        <w:t>Success, duration, and failure information.</w:t>
      </w:r>
    </w:p>
    <w:p w14:paraId="2BA7FC8D" w14:textId="77777777" w:rsidR="00DB6ED9" w:rsidRPr="00DB6ED9" w:rsidRDefault="00000000" w:rsidP="00DB6ED9">
      <w:pPr>
        <w:rPr>
          <w:sz w:val="32"/>
          <w:szCs w:val="32"/>
        </w:rPr>
      </w:pPr>
      <w:r>
        <w:rPr>
          <w:sz w:val="32"/>
          <w:szCs w:val="32"/>
        </w:rPr>
        <w:pict w14:anchorId="3DD8F601">
          <v:rect id="_x0000_i1409" style="width:0;height:1.5pt" o:hralign="center" o:hrstd="t" o:hr="t" fillcolor="#a0a0a0" stroked="f"/>
        </w:pict>
      </w:r>
    </w:p>
    <w:p w14:paraId="66907A66" w14:textId="77777777" w:rsidR="00DB6ED9" w:rsidRPr="00DB6ED9" w:rsidRDefault="00DB6ED9" w:rsidP="00DB6ED9">
      <w:pPr>
        <w:rPr>
          <w:b/>
          <w:bCs/>
          <w:sz w:val="32"/>
          <w:szCs w:val="32"/>
        </w:rPr>
      </w:pPr>
      <w:r w:rsidRPr="00DB6ED9">
        <w:rPr>
          <w:b/>
          <w:bCs/>
          <w:sz w:val="32"/>
          <w:szCs w:val="32"/>
        </w:rPr>
        <w:t>385. Question 26</w:t>
      </w:r>
    </w:p>
    <w:p w14:paraId="4FB47857" w14:textId="77777777" w:rsidR="00DB6ED9" w:rsidRPr="00DB6ED9" w:rsidRDefault="00DB6ED9" w:rsidP="00DB6ED9">
      <w:pPr>
        <w:rPr>
          <w:sz w:val="32"/>
          <w:szCs w:val="32"/>
        </w:rPr>
      </w:pPr>
      <w:r w:rsidRPr="00DB6ED9">
        <w:rPr>
          <w:sz w:val="32"/>
          <w:szCs w:val="32"/>
        </w:rPr>
        <w:t>Does hiding a Power BI field secure the data?</w:t>
      </w:r>
    </w:p>
    <w:p w14:paraId="597980EA" w14:textId="77777777" w:rsidR="00DB6ED9" w:rsidRPr="00DB6ED9" w:rsidRDefault="00DB6ED9" w:rsidP="00DB6ED9">
      <w:pPr>
        <w:rPr>
          <w:b/>
          <w:bCs/>
          <w:sz w:val="32"/>
          <w:szCs w:val="32"/>
        </w:rPr>
      </w:pPr>
      <w:r w:rsidRPr="00DB6ED9">
        <w:rPr>
          <w:b/>
          <w:bCs/>
          <w:sz w:val="32"/>
          <w:szCs w:val="32"/>
        </w:rPr>
        <w:t>Answer</w:t>
      </w:r>
    </w:p>
    <w:p w14:paraId="25536CA6" w14:textId="77777777" w:rsidR="00DB6ED9" w:rsidRPr="00DB6ED9" w:rsidRDefault="00DB6ED9" w:rsidP="00DB6ED9">
      <w:pPr>
        <w:rPr>
          <w:b/>
          <w:bCs/>
          <w:sz w:val="32"/>
          <w:szCs w:val="32"/>
        </w:rPr>
      </w:pPr>
      <w:r w:rsidRPr="00DB6ED9">
        <w:rPr>
          <w:b/>
          <w:bCs/>
          <w:sz w:val="32"/>
          <w:szCs w:val="32"/>
        </w:rPr>
        <w:t>No.</w:t>
      </w:r>
    </w:p>
    <w:p w14:paraId="0C7BD567" w14:textId="77777777" w:rsidR="00DB6ED9" w:rsidRPr="00DB6ED9" w:rsidRDefault="00000000" w:rsidP="00DB6ED9">
      <w:pPr>
        <w:rPr>
          <w:sz w:val="32"/>
          <w:szCs w:val="32"/>
        </w:rPr>
      </w:pPr>
      <w:r>
        <w:rPr>
          <w:sz w:val="32"/>
          <w:szCs w:val="32"/>
        </w:rPr>
        <w:pict w14:anchorId="476259DB">
          <v:rect id="_x0000_i1410" style="width:0;height:1.5pt" o:hralign="center" o:hrstd="t" o:hr="t" fillcolor="#a0a0a0" stroked="f"/>
        </w:pict>
      </w:r>
    </w:p>
    <w:p w14:paraId="05B693A2" w14:textId="77777777" w:rsidR="00DB6ED9" w:rsidRPr="00DB6ED9" w:rsidRDefault="00DB6ED9" w:rsidP="00DB6ED9">
      <w:pPr>
        <w:rPr>
          <w:b/>
          <w:bCs/>
          <w:sz w:val="32"/>
          <w:szCs w:val="32"/>
        </w:rPr>
      </w:pPr>
      <w:r w:rsidRPr="00DB6ED9">
        <w:rPr>
          <w:b/>
          <w:bCs/>
          <w:sz w:val="32"/>
          <w:szCs w:val="32"/>
        </w:rPr>
        <w:t>386. Question 27</w:t>
      </w:r>
    </w:p>
    <w:p w14:paraId="484A5EB4" w14:textId="77777777" w:rsidR="00DB6ED9" w:rsidRPr="00DB6ED9" w:rsidRDefault="00DB6ED9" w:rsidP="00DB6ED9">
      <w:pPr>
        <w:rPr>
          <w:sz w:val="32"/>
          <w:szCs w:val="32"/>
        </w:rPr>
      </w:pPr>
      <w:r w:rsidRPr="00DB6ED9">
        <w:rPr>
          <w:sz w:val="32"/>
          <w:szCs w:val="32"/>
        </w:rPr>
        <w:t>What can restrict users to appropriate rows?</w:t>
      </w:r>
    </w:p>
    <w:p w14:paraId="682009B6" w14:textId="77777777" w:rsidR="00DB6ED9" w:rsidRPr="00DB6ED9" w:rsidRDefault="00DB6ED9" w:rsidP="00DB6ED9">
      <w:pPr>
        <w:rPr>
          <w:b/>
          <w:bCs/>
          <w:sz w:val="32"/>
          <w:szCs w:val="32"/>
        </w:rPr>
      </w:pPr>
      <w:r w:rsidRPr="00DB6ED9">
        <w:rPr>
          <w:b/>
          <w:bCs/>
          <w:sz w:val="32"/>
          <w:szCs w:val="32"/>
        </w:rPr>
        <w:t>Answer</w:t>
      </w:r>
    </w:p>
    <w:p w14:paraId="302181A8" w14:textId="77777777" w:rsidR="00DB6ED9" w:rsidRPr="00DB6ED9" w:rsidRDefault="00DB6ED9" w:rsidP="00DB6ED9">
      <w:pPr>
        <w:rPr>
          <w:sz w:val="32"/>
          <w:szCs w:val="32"/>
        </w:rPr>
      </w:pPr>
      <w:r w:rsidRPr="00DB6ED9">
        <w:rPr>
          <w:sz w:val="32"/>
          <w:szCs w:val="32"/>
        </w:rPr>
        <w:t>Potentially:</w:t>
      </w:r>
    </w:p>
    <w:p w14:paraId="1077CB26" w14:textId="77777777" w:rsidR="00DB6ED9" w:rsidRPr="00DB6ED9" w:rsidRDefault="00DB6ED9" w:rsidP="00DB6ED9">
      <w:pPr>
        <w:rPr>
          <w:b/>
          <w:bCs/>
          <w:sz w:val="32"/>
          <w:szCs w:val="32"/>
        </w:rPr>
      </w:pPr>
      <w:r w:rsidRPr="00DB6ED9">
        <w:rPr>
          <w:b/>
          <w:bCs/>
          <w:sz w:val="32"/>
          <w:szCs w:val="32"/>
        </w:rPr>
        <w:t>Row-Level Security</w:t>
      </w:r>
    </w:p>
    <w:p w14:paraId="5EB91E5C" w14:textId="77777777" w:rsidR="00DB6ED9" w:rsidRPr="00DB6ED9" w:rsidRDefault="00DB6ED9" w:rsidP="00DB6ED9">
      <w:pPr>
        <w:rPr>
          <w:sz w:val="32"/>
          <w:szCs w:val="32"/>
        </w:rPr>
      </w:pPr>
      <w:r w:rsidRPr="00DB6ED9">
        <w:rPr>
          <w:sz w:val="32"/>
          <w:szCs w:val="32"/>
        </w:rPr>
        <w:t>depending on the security architecture.</w:t>
      </w:r>
    </w:p>
    <w:p w14:paraId="7ECE9A0B" w14:textId="77777777" w:rsidR="00DB6ED9" w:rsidRPr="00DB6ED9" w:rsidRDefault="00000000" w:rsidP="00DB6ED9">
      <w:pPr>
        <w:rPr>
          <w:sz w:val="32"/>
          <w:szCs w:val="32"/>
        </w:rPr>
      </w:pPr>
      <w:r>
        <w:rPr>
          <w:sz w:val="32"/>
          <w:szCs w:val="32"/>
        </w:rPr>
        <w:pict w14:anchorId="231E0A11">
          <v:rect id="_x0000_i1411" style="width:0;height:1.5pt" o:hralign="center" o:hrstd="t" o:hr="t" fillcolor="#a0a0a0" stroked="f"/>
        </w:pict>
      </w:r>
    </w:p>
    <w:p w14:paraId="56F8840B" w14:textId="77777777" w:rsidR="00DB6ED9" w:rsidRPr="00DB6ED9" w:rsidRDefault="00DB6ED9" w:rsidP="00DB6ED9">
      <w:pPr>
        <w:rPr>
          <w:b/>
          <w:bCs/>
          <w:sz w:val="32"/>
          <w:szCs w:val="32"/>
        </w:rPr>
      </w:pPr>
      <w:r w:rsidRPr="00DB6ED9">
        <w:rPr>
          <w:b/>
          <w:bCs/>
          <w:sz w:val="32"/>
          <w:szCs w:val="32"/>
        </w:rPr>
        <w:t>387. Question 28</w:t>
      </w:r>
    </w:p>
    <w:p w14:paraId="16EE7124" w14:textId="77777777" w:rsidR="00DB6ED9" w:rsidRPr="00DB6ED9" w:rsidRDefault="00DB6ED9" w:rsidP="00DB6ED9">
      <w:pPr>
        <w:rPr>
          <w:sz w:val="32"/>
          <w:szCs w:val="32"/>
        </w:rPr>
      </w:pPr>
      <w:r w:rsidRPr="00DB6ED9">
        <w:rPr>
          <w:sz w:val="32"/>
          <w:szCs w:val="32"/>
        </w:rPr>
        <w:t>What is Build permission?</w:t>
      </w:r>
    </w:p>
    <w:p w14:paraId="54772F12" w14:textId="77777777" w:rsidR="00DB6ED9" w:rsidRPr="00DB6ED9" w:rsidRDefault="00DB6ED9" w:rsidP="00DB6ED9">
      <w:pPr>
        <w:rPr>
          <w:b/>
          <w:bCs/>
          <w:sz w:val="32"/>
          <w:szCs w:val="32"/>
        </w:rPr>
      </w:pPr>
      <w:r w:rsidRPr="00DB6ED9">
        <w:rPr>
          <w:b/>
          <w:bCs/>
          <w:sz w:val="32"/>
          <w:szCs w:val="32"/>
        </w:rPr>
        <w:t>Answer</w:t>
      </w:r>
    </w:p>
    <w:p w14:paraId="7B5599D5" w14:textId="77777777" w:rsidR="00DB6ED9" w:rsidRPr="00DB6ED9" w:rsidRDefault="00DB6ED9" w:rsidP="00DB6ED9">
      <w:pPr>
        <w:rPr>
          <w:sz w:val="32"/>
          <w:szCs w:val="32"/>
        </w:rPr>
      </w:pPr>
      <w:r w:rsidRPr="00DB6ED9">
        <w:rPr>
          <w:sz w:val="32"/>
          <w:szCs w:val="32"/>
        </w:rPr>
        <w:t>Permission allowing users to reuse/discover the Semantic Model to build additional analytical content.</w:t>
      </w:r>
    </w:p>
    <w:p w14:paraId="1DFB677C" w14:textId="77777777" w:rsidR="00DB6ED9" w:rsidRPr="00DB6ED9" w:rsidRDefault="00000000" w:rsidP="00DB6ED9">
      <w:pPr>
        <w:rPr>
          <w:sz w:val="32"/>
          <w:szCs w:val="32"/>
        </w:rPr>
      </w:pPr>
      <w:r>
        <w:rPr>
          <w:sz w:val="32"/>
          <w:szCs w:val="32"/>
        </w:rPr>
        <w:pict w14:anchorId="5274EA0B">
          <v:rect id="_x0000_i1412" style="width:0;height:1.5pt" o:hralign="center" o:hrstd="t" o:hr="t" fillcolor="#a0a0a0" stroked="f"/>
        </w:pict>
      </w:r>
    </w:p>
    <w:p w14:paraId="50BDB120" w14:textId="77777777" w:rsidR="00DB6ED9" w:rsidRPr="00DB6ED9" w:rsidRDefault="00DB6ED9" w:rsidP="00DB6ED9">
      <w:pPr>
        <w:rPr>
          <w:b/>
          <w:bCs/>
          <w:sz w:val="32"/>
          <w:szCs w:val="32"/>
        </w:rPr>
      </w:pPr>
      <w:r w:rsidRPr="00DB6ED9">
        <w:rPr>
          <w:b/>
          <w:bCs/>
          <w:sz w:val="32"/>
          <w:szCs w:val="32"/>
        </w:rPr>
        <w:t>388. Question 29</w:t>
      </w:r>
    </w:p>
    <w:p w14:paraId="1840F17E" w14:textId="77777777" w:rsidR="00DB6ED9" w:rsidRPr="00DB6ED9" w:rsidRDefault="00DB6ED9" w:rsidP="00DB6ED9">
      <w:pPr>
        <w:rPr>
          <w:sz w:val="32"/>
          <w:szCs w:val="32"/>
        </w:rPr>
      </w:pPr>
      <w:r w:rsidRPr="00DB6ED9">
        <w:rPr>
          <w:sz w:val="32"/>
          <w:szCs w:val="32"/>
        </w:rPr>
        <w:t>Does every report viewer need Build permission?</w:t>
      </w:r>
    </w:p>
    <w:p w14:paraId="0E7D3296" w14:textId="77777777" w:rsidR="00DB6ED9" w:rsidRPr="00DB6ED9" w:rsidRDefault="00DB6ED9" w:rsidP="00DB6ED9">
      <w:pPr>
        <w:rPr>
          <w:b/>
          <w:bCs/>
          <w:sz w:val="32"/>
          <w:szCs w:val="32"/>
        </w:rPr>
      </w:pPr>
      <w:r w:rsidRPr="00DB6ED9">
        <w:rPr>
          <w:b/>
          <w:bCs/>
          <w:sz w:val="32"/>
          <w:szCs w:val="32"/>
        </w:rPr>
        <w:t>Answer</w:t>
      </w:r>
    </w:p>
    <w:p w14:paraId="740A66BA" w14:textId="77777777" w:rsidR="00DB6ED9" w:rsidRPr="00DB6ED9" w:rsidRDefault="00DB6ED9" w:rsidP="00DB6ED9">
      <w:pPr>
        <w:rPr>
          <w:b/>
          <w:bCs/>
          <w:sz w:val="32"/>
          <w:szCs w:val="32"/>
        </w:rPr>
      </w:pPr>
      <w:r w:rsidRPr="00DB6ED9">
        <w:rPr>
          <w:b/>
          <w:bCs/>
          <w:sz w:val="32"/>
          <w:szCs w:val="32"/>
        </w:rPr>
        <w:t>No.</w:t>
      </w:r>
    </w:p>
    <w:p w14:paraId="4E13DD4A" w14:textId="77777777" w:rsidR="00DB6ED9" w:rsidRPr="00DB6ED9" w:rsidRDefault="00000000" w:rsidP="00DB6ED9">
      <w:pPr>
        <w:rPr>
          <w:sz w:val="32"/>
          <w:szCs w:val="32"/>
        </w:rPr>
      </w:pPr>
      <w:r>
        <w:rPr>
          <w:sz w:val="32"/>
          <w:szCs w:val="32"/>
        </w:rPr>
        <w:pict w14:anchorId="6A4386DA">
          <v:rect id="_x0000_i1413" style="width:0;height:1.5pt" o:hralign="center" o:hrstd="t" o:hr="t" fillcolor="#a0a0a0" stroked="f"/>
        </w:pict>
      </w:r>
    </w:p>
    <w:p w14:paraId="6B1D3320" w14:textId="77777777" w:rsidR="00DB6ED9" w:rsidRPr="00DB6ED9" w:rsidRDefault="00DB6ED9" w:rsidP="00DB6ED9">
      <w:pPr>
        <w:rPr>
          <w:b/>
          <w:bCs/>
          <w:sz w:val="32"/>
          <w:szCs w:val="32"/>
        </w:rPr>
      </w:pPr>
      <w:r w:rsidRPr="00DB6ED9">
        <w:rPr>
          <w:b/>
          <w:bCs/>
          <w:sz w:val="32"/>
          <w:szCs w:val="32"/>
        </w:rPr>
        <w:t>389. Question 30</w:t>
      </w:r>
    </w:p>
    <w:p w14:paraId="5A3F4B42" w14:textId="77777777" w:rsidR="00DB6ED9" w:rsidRPr="00DB6ED9" w:rsidRDefault="00DB6ED9" w:rsidP="00DB6ED9">
      <w:pPr>
        <w:rPr>
          <w:sz w:val="32"/>
          <w:szCs w:val="32"/>
        </w:rPr>
      </w:pPr>
      <w:r w:rsidRPr="00DB6ED9">
        <w:rPr>
          <w:sz w:val="32"/>
          <w:szCs w:val="32"/>
        </w:rPr>
        <w:t>What is the most important final report test?</w:t>
      </w:r>
    </w:p>
    <w:p w14:paraId="49370DE6" w14:textId="77777777" w:rsidR="00DB6ED9" w:rsidRPr="00DB6ED9" w:rsidRDefault="00DB6ED9" w:rsidP="00DB6ED9">
      <w:pPr>
        <w:rPr>
          <w:b/>
          <w:bCs/>
          <w:sz w:val="32"/>
          <w:szCs w:val="32"/>
        </w:rPr>
      </w:pPr>
      <w:r w:rsidRPr="00DB6ED9">
        <w:rPr>
          <w:b/>
          <w:bCs/>
          <w:sz w:val="32"/>
          <w:szCs w:val="32"/>
        </w:rPr>
        <w:t>Answer</w:t>
      </w:r>
    </w:p>
    <w:p w14:paraId="601D121C" w14:textId="77777777" w:rsidR="00DB6ED9" w:rsidRPr="00DB6ED9" w:rsidRDefault="00DB6ED9" w:rsidP="00DB6ED9">
      <w:pPr>
        <w:rPr>
          <w:sz w:val="32"/>
          <w:szCs w:val="32"/>
        </w:rPr>
      </w:pPr>
      <w:r w:rsidRPr="00DB6ED9">
        <w:rPr>
          <w:sz w:val="32"/>
          <w:szCs w:val="32"/>
        </w:rPr>
        <w:t>Verify that:</w:t>
      </w:r>
    </w:p>
    <w:p w14:paraId="564CA90B" w14:textId="77777777" w:rsidR="00DB6ED9" w:rsidRPr="00DB6ED9" w:rsidRDefault="00DB6ED9" w:rsidP="00DB6ED9">
      <w:pPr>
        <w:rPr>
          <w:b/>
          <w:bCs/>
          <w:sz w:val="32"/>
          <w:szCs w:val="32"/>
        </w:rPr>
      </w:pPr>
      <w:r w:rsidRPr="00DB6ED9">
        <w:rPr>
          <w:b/>
          <w:bCs/>
          <w:sz w:val="32"/>
          <w:szCs w:val="32"/>
        </w:rPr>
        <w:t>The analytical numbers correctly answer the business questions.</w:t>
      </w:r>
    </w:p>
    <w:p w14:paraId="55FDE1E9" w14:textId="77777777" w:rsidR="00DB6ED9" w:rsidRPr="00DB6ED9" w:rsidRDefault="00000000" w:rsidP="00DB6ED9">
      <w:pPr>
        <w:rPr>
          <w:sz w:val="32"/>
          <w:szCs w:val="32"/>
        </w:rPr>
      </w:pPr>
      <w:r>
        <w:rPr>
          <w:sz w:val="32"/>
          <w:szCs w:val="32"/>
        </w:rPr>
        <w:pict w14:anchorId="3B9957C0">
          <v:rect id="_x0000_i1414" style="width:0;height:1.5pt" o:hralign="center" o:hrstd="t" o:hr="t" fillcolor="#a0a0a0" stroked="f"/>
        </w:pict>
      </w:r>
    </w:p>
    <w:p w14:paraId="07D09C76" w14:textId="77777777" w:rsidR="00DB6ED9" w:rsidRPr="00DB6ED9" w:rsidRDefault="00DB6ED9" w:rsidP="00DB6ED9">
      <w:pPr>
        <w:rPr>
          <w:b/>
          <w:bCs/>
          <w:sz w:val="32"/>
          <w:szCs w:val="32"/>
        </w:rPr>
      </w:pPr>
      <w:r w:rsidRPr="00DB6ED9">
        <w:rPr>
          <w:b/>
          <w:bCs/>
          <w:sz w:val="32"/>
          <w:szCs w:val="32"/>
        </w:rPr>
        <w:t>PART EK — WEEK 5 PRACTICAL FINAL</w:t>
      </w:r>
    </w:p>
    <w:p w14:paraId="690F1529" w14:textId="77777777" w:rsidR="00DB6ED9" w:rsidRPr="00DB6ED9" w:rsidRDefault="00DB6ED9" w:rsidP="00DB6ED9">
      <w:pPr>
        <w:rPr>
          <w:b/>
          <w:bCs/>
          <w:sz w:val="32"/>
          <w:szCs w:val="32"/>
        </w:rPr>
      </w:pPr>
      <w:r w:rsidRPr="00DB6ED9">
        <w:rPr>
          <w:b/>
          <w:bCs/>
          <w:sz w:val="32"/>
          <w:szCs w:val="32"/>
        </w:rPr>
        <w:t>390. Scenario</w:t>
      </w:r>
    </w:p>
    <w:p w14:paraId="02ABABE0" w14:textId="77777777" w:rsidR="00DB6ED9" w:rsidRPr="00DB6ED9" w:rsidRDefault="00DB6ED9" w:rsidP="00DB6ED9">
      <w:pPr>
        <w:rPr>
          <w:sz w:val="32"/>
          <w:szCs w:val="32"/>
        </w:rPr>
      </w:pPr>
      <w:r w:rsidRPr="00DB6ED9">
        <w:rPr>
          <w:sz w:val="32"/>
          <w:szCs w:val="32"/>
        </w:rPr>
        <w:t>The HR Director asks:</w:t>
      </w:r>
    </w:p>
    <w:p w14:paraId="0EED6C05" w14:textId="77777777" w:rsidR="00DB6ED9" w:rsidRPr="00DB6ED9" w:rsidRDefault="00DB6ED9" w:rsidP="00DB6ED9">
      <w:pPr>
        <w:rPr>
          <w:sz w:val="32"/>
          <w:szCs w:val="32"/>
        </w:rPr>
      </w:pPr>
      <w:r w:rsidRPr="00DB6ED9">
        <w:rPr>
          <w:sz w:val="32"/>
          <w:szCs w:val="32"/>
        </w:rPr>
        <w:t>Give me an overview of our employee Leave activity, show me which Departments have the greatest Leave impact, explain how activity is changing, and let me investigate individual employees when needed.</w:t>
      </w:r>
    </w:p>
    <w:p w14:paraId="4555C5C6" w14:textId="77777777" w:rsidR="00DB6ED9" w:rsidRPr="00DB6ED9" w:rsidRDefault="00DB6ED9" w:rsidP="00DB6ED9">
      <w:pPr>
        <w:rPr>
          <w:sz w:val="32"/>
          <w:szCs w:val="32"/>
        </w:rPr>
      </w:pPr>
      <w:r w:rsidRPr="00DB6ED9">
        <w:rPr>
          <w:sz w:val="32"/>
          <w:szCs w:val="32"/>
        </w:rPr>
        <w:t>Student must use:</w:t>
      </w:r>
    </w:p>
    <w:p w14:paraId="06911221" w14:textId="77777777" w:rsidR="00DB6ED9" w:rsidRPr="00DB6ED9" w:rsidRDefault="00DB6ED9" w:rsidP="00DB6ED9">
      <w:pPr>
        <w:rPr>
          <w:b/>
          <w:bCs/>
          <w:sz w:val="32"/>
          <w:szCs w:val="32"/>
        </w:rPr>
      </w:pPr>
      <w:r w:rsidRPr="00DB6ED9">
        <w:rPr>
          <w:b/>
          <w:bCs/>
          <w:sz w:val="32"/>
          <w:szCs w:val="32"/>
        </w:rPr>
        <w:t>HR Leave Analytics v1.0</w:t>
      </w:r>
    </w:p>
    <w:p w14:paraId="06711D43" w14:textId="77777777" w:rsidR="00DB6ED9" w:rsidRPr="00DB6ED9" w:rsidRDefault="00DB6ED9" w:rsidP="00DB6ED9">
      <w:pPr>
        <w:rPr>
          <w:sz w:val="32"/>
          <w:szCs w:val="32"/>
        </w:rPr>
      </w:pPr>
      <w:r w:rsidRPr="00DB6ED9">
        <w:rPr>
          <w:sz w:val="32"/>
          <w:szCs w:val="32"/>
        </w:rPr>
        <w:t>without editing the model.</w:t>
      </w:r>
    </w:p>
    <w:p w14:paraId="3C7C3954" w14:textId="77777777" w:rsidR="00DB6ED9" w:rsidRPr="00DB6ED9" w:rsidRDefault="00000000" w:rsidP="00DB6ED9">
      <w:pPr>
        <w:rPr>
          <w:sz w:val="32"/>
          <w:szCs w:val="32"/>
        </w:rPr>
      </w:pPr>
      <w:r>
        <w:rPr>
          <w:sz w:val="32"/>
          <w:szCs w:val="32"/>
        </w:rPr>
        <w:pict w14:anchorId="04C83293">
          <v:rect id="_x0000_i1415" style="width:0;height:1.5pt" o:hralign="center" o:hrstd="t" o:hr="t" fillcolor="#a0a0a0" stroked="f"/>
        </w:pict>
      </w:r>
    </w:p>
    <w:p w14:paraId="04B028E1" w14:textId="77777777" w:rsidR="00DB6ED9" w:rsidRPr="00DB6ED9" w:rsidRDefault="00DB6ED9" w:rsidP="00DB6ED9">
      <w:pPr>
        <w:rPr>
          <w:b/>
          <w:bCs/>
          <w:sz w:val="32"/>
          <w:szCs w:val="32"/>
        </w:rPr>
      </w:pPr>
      <w:r w:rsidRPr="00DB6ED9">
        <w:rPr>
          <w:b/>
          <w:bCs/>
          <w:sz w:val="32"/>
          <w:szCs w:val="32"/>
        </w:rPr>
        <w:t>391. Task 1</w:t>
      </w:r>
    </w:p>
    <w:p w14:paraId="751CFFA6" w14:textId="77777777" w:rsidR="00DB6ED9" w:rsidRPr="00DB6ED9" w:rsidRDefault="00DB6ED9" w:rsidP="00DB6ED9">
      <w:pPr>
        <w:rPr>
          <w:sz w:val="32"/>
          <w:szCs w:val="32"/>
        </w:rPr>
      </w:pPr>
      <w:r w:rsidRPr="00DB6ED9">
        <w:rPr>
          <w:sz w:val="32"/>
          <w:szCs w:val="32"/>
        </w:rPr>
        <w:t>Identify:</w:t>
      </w:r>
    </w:p>
    <w:p w14:paraId="7488812E" w14:textId="77777777" w:rsidR="00DB6ED9" w:rsidRPr="00DB6ED9" w:rsidRDefault="00DB6ED9" w:rsidP="00DB6ED9">
      <w:pPr>
        <w:rPr>
          <w:b/>
          <w:bCs/>
          <w:sz w:val="32"/>
          <w:szCs w:val="32"/>
        </w:rPr>
      </w:pPr>
      <w:r w:rsidRPr="00DB6ED9">
        <w:rPr>
          <w:b/>
          <w:bCs/>
          <w:sz w:val="32"/>
          <w:szCs w:val="32"/>
        </w:rPr>
        <w:t>Total Leave Requests.</w:t>
      </w:r>
    </w:p>
    <w:p w14:paraId="33D0C7E9" w14:textId="77777777" w:rsidR="00DB6ED9" w:rsidRPr="00DB6ED9" w:rsidRDefault="00000000" w:rsidP="00DB6ED9">
      <w:pPr>
        <w:rPr>
          <w:sz w:val="32"/>
          <w:szCs w:val="32"/>
        </w:rPr>
      </w:pPr>
      <w:r>
        <w:rPr>
          <w:sz w:val="32"/>
          <w:szCs w:val="32"/>
        </w:rPr>
        <w:pict w14:anchorId="0F48F25E">
          <v:rect id="_x0000_i1416" style="width:0;height:1.5pt" o:hralign="center" o:hrstd="t" o:hr="t" fillcolor="#a0a0a0" stroked="f"/>
        </w:pict>
      </w:r>
    </w:p>
    <w:p w14:paraId="6B91F568" w14:textId="77777777" w:rsidR="00DB6ED9" w:rsidRPr="00DB6ED9" w:rsidRDefault="00DB6ED9" w:rsidP="00DB6ED9">
      <w:pPr>
        <w:rPr>
          <w:b/>
          <w:bCs/>
          <w:sz w:val="32"/>
          <w:szCs w:val="32"/>
        </w:rPr>
      </w:pPr>
      <w:r w:rsidRPr="00DB6ED9">
        <w:rPr>
          <w:b/>
          <w:bCs/>
          <w:sz w:val="32"/>
          <w:szCs w:val="32"/>
        </w:rPr>
        <w:t>392. Task 2</w:t>
      </w:r>
    </w:p>
    <w:p w14:paraId="598086B9" w14:textId="77777777" w:rsidR="00DB6ED9" w:rsidRPr="00DB6ED9" w:rsidRDefault="00DB6ED9" w:rsidP="00DB6ED9">
      <w:pPr>
        <w:rPr>
          <w:sz w:val="32"/>
          <w:szCs w:val="32"/>
        </w:rPr>
      </w:pPr>
      <w:r w:rsidRPr="00DB6ED9">
        <w:rPr>
          <w:sz w:val="32"/>
          <w:szCs w:val="32"/>
        </w:rPr>
        <w:t>Identify:</w:t>
      </w:r>
    </w:p>
    <w:p w14:paraId="32BD4F6F" w14:textId="77777777" w:rsidR="00DB6ED9" w:rsidRPr="00DB6ED9" w:rsidRDefault="00DB6ED9" w:rsidP="00DB6ED9">
      <w:pPr>
        <w:rPr>
          <w:b/>
          <w:bCs/>
          <w:sz w:val="32"/>
          <w:szCs w:val="32"/>
        </w:rPr>
      </w:pPr>
      <w:r w:rsidRPr="00DB6ED9">
        <w:rPr>
          <w:b/>
          <w:bCs/>
          <w:sz w:val="32"/>
          <w:szCs w:val="32"/>
        </w:rPr>
        <w:t>Approval Rate.</w:t>
      </w:r>
    </w:p>
    <w:p w14:paraId="239D2234" w14:textId="77777777" w:rsidR="00DB6ED9" w:rsidRPr="00DB6ED9" w:rsidRDefault="00000000" w:rsidP="00DB6ED9">
      <w:pPr>
        <w:rPr>
          <w:sz w:val="32"/>
          <w:szCs w:val="32"/>
        </w:rPr>
      </w:pPr>
      <w:r>
        <w:rPr>
          <w:sz w:val="32"/>
          <w:szCs w:val="32"/>
        </w:rPr>
        <w:pict w14:anchorId="7C86C621">
          <v:rect id="_x0000_i1417" style="width:0;height:1.5pt" o:hralign="center" o:hrstd="t" o:hr="t" fillcolor="#a0a0a0" stroked="f"/>
        </w:pict>
      </w:r>
    </w:p>
    <w:p w14:paraId="5E35E64D" w14:textId="77777777" w:rsidR="00DB6ED9" w:rsidRPr="00DB6ED9" w:rsidRDefault="00DB6ED9" w:rsidP="00DB6ED9">
      <w:pPr>
        <w:rPr>
          <w:b/>
          <w:bCs/>
          <w:sz w:val="32"/>
          <w:szCs w:val="32"/>
        </w:rPr>
      </w:pPr>
      <w:r w:rsidRPr="00DB6ED9">
        <w:rPr>
          <w:b/>
          <w:bCs/>
          <w:sz w:val="32"/>
          <w:szCs w:val="32"/>
        </w:rPr>
        <w:t>393. Task 3</w:t>
      </w:r>
    </w:p>
    <w:p w14:paraId="54D107C4" w14:textId="77777777" w:rsidR="00DB6ED9" w:rsidRPr="00DB6ED9" w:rsidRDefault="00DB6ED9" w:rsidP="00DB6ED9">
      <w:pPr>
        <w:rPr>
          <w:sz w:val="32"/>
          <w:szCs w:val="32"/>
        </w:rPr>
      </w:pPr>
      <w:r w:rsidRPr="00DB6ED9">
        <w:rPr>
          <w:sz w:val="32"/>
          <w:szCs w:val="32"/>
        </w:rPr>
        <w:t>Identify:</w:t>
      </w:r>
    </w:p>
    <w:p w14:paraId="7223C457" w14:textId="77777777" w:rsidR="00DB6ED9" w:rsidRPr="00DB6ED9" w:rsidRDefault="00DB6ED9" w:rsidP="00DB6ED9">
      <w:pPr>
        <w:rPr>
          <w:b/>
          <w:bCs/>
          <w:sz w:val="32"/>
          <w:szCs w:val="32"/>
        </w:rPr>
      </w:pPr>
      <w:r w:rsidRPr="00DB6ED9">
        <w:rPr>
          <w:b/>
          <w:bCs/>
          <w:sz w:val="32"/>
          <w:szCs w:val="32"/>
        </w:rPr>
        <w:t>Pending Approval Requests.</w:t>
      </w:r>
    </w:p>
    <w:p w14:paraId="61302B26" w14:textId="77777777" w:rsidR="00DB6ED9" w:rsidRPr="00DB6ED9" w:rsidRDefault="00000000" w:rsidP="00DB6ED9">
      <w:pPr>
        <w:rPr>
          <w:sz w:val="32"/>
          <w:szCs w:val="32"/>
        </w:rPr>
      </w:pPr>
      <w:r>
        <w:rPr>
          <w:sz w:val="32"/>
          <w:szCs w:val="32"/>
        </w:rPr>
        <w:pict w14:anchorId="596BD2DA">
          <v:rect id="_x0000_i1418" style="width:0;height:1.5pt" o:hralign="center" o:hrstd="t" o:hr="t" fillcolor="#a0a0a0" stroked="f"/>
        </w:pict>
      </w:r>
    </w:p>
    <w:p w14:paraId="0FF4403A" w14:textId="77777777" w:rsidR="00DB6ED9" w:rsidRPr="00DB6ED9" w:rsidRDefault="00DB6ED9" w:rsidP="00DB6ED9">
      <w:pPr>
        <w:rPr>
          <w:b/>
          <w:bCs/>
          <w:sz w:val="32"/>
          <w:szCs w:val="32"/>
        </w:rPr>
      </w:pPr>
      <w:r w:rsidRPr="00DB6ED9">
        <w:rPr>
          <w:b/>
          <w:bCs/>
          <w:sz w:val="32"/>
          <w:szCs w:val="32"/>
        </w:rPr>
        <w:t>394. Task 4</w:t>
      </w:r>
    </w:p>
    <w:p w14:paraId="2850A85F" w14:textId="77777777" w:rsidR="00DB6ED9" w:rsidRPr="00DB6ED9" w:rsidRDefault="00DB6ED9" w:rsidP="00DB6ED9">
      <w:pPr>
        <w:rPr>
          <w:sz w:val="32"/>
          <w:szCs w:val="32"/>
        </w:rPr>
      </w:pPr>
      <w:r w:rsidRPr="00DB6ED9">
        <w:rPr>
          <w:sz w:val="32"/>
          <w:szCs w:val="32"/>
        </w:rPr>
        <w:t>Find:</w:t>
      </w:r>
    </w:p>
    <w:p w14:paraId="3957F9F0" w14:textId="77777777" w:rsidR="00DB6ED9" w:rsidRPr="00DB6ED9" w:rsidRDefault="00DB6ED9" w:rsidP="00DB6ED9">
      <w:pPr>
        <w:rPr>
          <w:b/>
          <w:bCs/>
          <w:sz w:val="32"/>
          <w:szCs w:val="32"/>
        </w:rPr>
      </w:pPr>
      <w:r w:rsidRPr="00DB6ED9">
        <w:rPr>
          <w:b/>
          <w:bCs/>
          <w:sz w:val="32"/>
          <w:szCs w:val="32"/>
        </w:rPr>
        <w:t>Department with highest Approved Leave Days.</w:t>
      </w:r>
    </w:p>
    <w:p w14:paraId="7F1C3337" w14:textId="77777777" w:rsidR="00DB6ED9" w:rsidRPr="00DB6ED9" w:rsidRDefault="00000000" w:rsidP="00DB6ED9">
      <w:pPr>
        <w:rPr>
          <w:sz w:val="32"/>
          <w:szCs w:val="32"/>
        </w:rPr>
      </w:pPr>
      <w:r>
        <w:rPr>
          <w:sz w:val="32"/>
          <w:szCs w:val="32"/>
        </w:rPr>
        <w:pict w14:anchorId="1884E092">
          <v:rect id="_x0000_i1419" style="width:0;height:1.5pt" o:hralign="center" o:hrstd="t" o:hr="t" fillcolor="#a0a0a0" stroked="f"/>
        </w:pict>
      </w:r>
    </w:p>
    <w:p w14:paraId="77E5CCAC" w14:textId="77777777" w:rsidR="00DB6ED9" w:rsidRPr="00DB6ED9" w:rsidRDefault="00DB6ED9" w:rsidP="00DB6ED9">
      <w:pPr>
        <w:rPr>
          <w:b/>
          <w:bCs/>
          <w:sz w:val="32"/>
          <w:szCs w:val="32"/>
        </w:rPr>
      </w:pPr>
      <w:r w:rsidRPr="00DB6ED9">
        <w:rPr>
          <w:b/>
          <w:bCs/>
          <w:sz w:val="32"/>
          <w:szCs w:val="32"/>
        </w:rPr>
        <w:t>395. Task 5</w:t>
      </w:r>
    </w:p>
    <w:p w14:paraId="45E9E0E3" w14:textId="77777777" w:rsidR="00DB6ED9" w:rsidRPr="00DB6ED9" w:rsidRDefault="00DB6ED9" w:rsidP="00DB6ED9">
      <w:pPr>
        <w:rPr>
          <w:sz w:val="32"/>
          <w:szCs w:val="32"/>
        </w:rPr>
      </w:pPr>
      <w:r w:rsidRPr="00DB6ED9">
        <w:rPr>
          <w:sz w:val="32"/>
          <w:szCs w:val="32"/>
        </w:rPr>
        <w:t>Find:</w:t>
      </w:r>
    </w:p>
    <w:p w14:paraId="38654ECA" w14:textId="77777777" w:rsidR="00DB6ED9" w:rsidRPr="00DB6ED9" w:rsidRDefault="00DB6ED9" w:rsidP="00DB6ED9">
      <w:pPr>
        <w:rPr>
          <w:b/>
          <w:bCs/>
          <w:sz w:val="32"/>
          <w:szCs w:val="32"/>
        </w:rPr>
      </w:pPr>
      <w:r w:rsidRPr="00DB6ED9">
        <w:rPr>
          <w:b/>
          <w:bCs/>
          <w:sz w:val="32"/>
          <w:szCs w:val="32"/>
        </w:rPr>
        <w:t>Most common Leave Type.</w:t>
      </w:r>
    </w:p>
    <w:p w14:paraId="218C6B8F" w14:textId="77777777" w:rsidR="00DB6ED9" w:rsidRPr="00DB6ED9" w:rsidRDefault="00000000" w:rsidP="00DB6ED9">
      <w:pPr>
        <w:rPr>
          <w:sz w:val="32"/>
          <w:szCs w:val="32"/>
        </w:rPr>
      </w:pPr>
      <w:r>
        <w:rPr>
          <w:sz w:val="32"/>
          <w:szCs w:val="32"/>
        </w:rPr>
        <w:pict w14:anchorId="3CA7FFAE">
          <v:rect id="_x0000_i1420" style="width:0;height:1.5pt" o:hralign="center" o:hrstd="t" o:hr="t" fillcolor="#a0a0a0" stroked="f"/>
        </w:pict>
      </w:r>
    </w:p>
    <w:p w14:paraId="23070E10" w14:textId="77777777" w:rsidR="00DB6ED9" w:rsidRPr="00DB6ED9" w:rsidRDefault="00DB6ED9" w:rsidP="00DB6ED9">
      <w:pPr>
        <w:rPr>
          <w:b/>
          <w:bCs/>
          <w:sz w:val="32"/>
          <w:szCs w:val="32"/>
        </w:rPr>
      </w:pPr>
      <w:r w:rsidRPr="00DB6ED9">
        <w:rPr>
          <w:b/>
          <w:bCs/>
          <w:sz w:val="32"/>
          <w:szCs w:val="32"/>
        </w:rPr>
        <w:t>396. Task 6</w:t>
      </w:r>
    </w:p>
    <w:p w14:paraId="60B34FBB" w14:textId="77777777" w:rsidR="00DB6ED9" w:rsidRPr="00DB6ED9" w:rsidRDefault="00DB6ED9" w:rsidP="00DB6ED9">
      <w:pPr>
        <w:rPr>
          <w:sz w:val="32"/>
          <w:szCs w:val="32"/>
        </w:rPr>
      </w:pPr>
      <w:r w:rsidRPr="00DB6ED9">
        <w:rPr>
          <w:sz w:val="32"/>
          <w:szCs w:val="32"/>
        </w:rPr>
        <w:t>Show:</w:t>
      </w:r>
    </w:p>
    <w:p w14:paraId="5A06A38E" w14:textId="77777777" w:rsidR="00DB6ED9" w:rsidRPr="00DB6ED9" w:rsidRDefault="00DB6ED9" w:rsidP="00DB6ED9">
      <w:pPr>
        <w:rPr>
          <w:b/>
          <w:bCs/>
          <w:sz w:val="32"/>
          <w:szCs w:val="32"/>
        </w:rPr>
      </w:pPr>
      <w:r w:rsidRPr="00DB6ED9">
        <w:rPr>
          <w:b/>
          <w:bCs/>
          <w:sz w:val="32"/>
          <w:szCs w:val="32"/>
        </w:rPr>
        <w:t>Monthly trend.</w:t>
      </w:r>
    </w:p>
    <w:p w14:paraId="4BBD6AA2" w14:textId="77777777" w:rsidR="00DB6ED9" w:rsidRPr="00DB6ED9" w:rsidRDefault="00000000" w:rsidP="00DB6ED9">
      <w:pPr>
        <w:rPr>
          <w:sz w:val="32"/>
          <w:szCs w:val="32"/>
        </w:rPr>
      </w:pPr>
      <w:r>
        <w:rPr>
          <w:sz w:val="32"/>
          <w:szCs w:val="32"/>
        </w:rPr>
        <w:pict w14:anchorId="14088A5C">
          <v:rect id="_x0000_i1421" style="width:0;height:1.5pt" o:hralign="center" o:hrstd="t" o:hr="t" fillcolor="#a0a0a0" stroked="f"/>
        </w:pict>
      </w:r>
    </w:p>
    <w:p w14:paraId="3CB09FD8" w14:textId="77777777" w:rsidR="00DB6ED9" w:rsidRPr="00DB6ED9" w:rsidRDefault="00DB6ED9" w:rsidP="00DB6ED9">
      <w:pPr>
        <w:rPr>
          <w:b/>
          <w:bCs/>
          <w:sz w:val="32"/>
          <w:szCs w:val="32"/>
        </w:rPr>
      </w:pPr>
      <w:r w:rsidRPr="00DB6ED9">
        <w:rPr>
          <w:b/>
          <w:bCs/>
          <w:sz w:val="32"/>
          <w:szCs w:val="32"/>
        </w:rPr>
        <w:t>397. Task 7</w:t>
      </w:r>
    </w:p>
    <w:p w14:paraId="5EF0F6E3" w14:textId="77777777" w:rsidR="00DB6ED9" w:rsidRPr="00DB6ED9" w:rsidRDefault="00DB6ED9" w:rsidP="00DB6ED9">
      <w:pPr>
        <w:rPr>
          <w:sz w:val="32"/>
          <w:szCs w:val="32"/>
        </w:rPr>
      </w:pPr>
      <w:r w:rsidRPr="00DB6ED9">
        <w:rPr>
          <w:sz w:val="32"/>
          <w:szCs w:val="32"/>
        </w:rPr>
        <w:t>Explain:</w:t>
      </w:r>
    </w:p>
    <w:p w14:paraId="5D3C3F00" w14:textId="77777777" w:rsidR="00DB6ED9" w:rsidRPr="00DB6ED9" w:rsidRDefault="00DB6ED9" w:rsidP="00DB6ED9">
      <w:pPr>
        <w:rPr>
          <w:b/>
          <w:bCs/>
          <w:sz w:val="32"/>
          <w:szCs w:val="32"/>
        </w:rPr>
      </w:pPr>
      <w:r w:rsidRPr="00DB6ED9">
        <w:rPr>
          <w:b/>
          <w:bCs/>
          <w:sz w:val="32"/>
          <w:szCs w:val="32"/>
        </w:rPr>
        <w:t>YoY Change.</w:t>
      </w:r>
    </w:p>
    <w:p w14:paraId="6B49C95A" w14:textId="77777777" w:rsidR="00DB6ED9" w:rsidRPr="00DB6ED9" w:rsidRDefault="00000000" w:rsidP="00DB6ED9">
      <w:pPr>
        <w:rPr>
          <w:sz w:val="32"/>
          <w:szCs w:val="32"/>
        </w:rPr>
      </w:pPr>
      <w:r>
        <w:rPr>
          <w:sz w:val="32"/>
          <w:szCs w:val="32"/>
        </w:rPr>
        <w:pict w14:anchorId="26B09E3A">
          <v:rect id="_x0000_i1422" style="width:0;height:1.5pt" o:hralign="center" o:hrstd="t" o:hr="t" fillcolor="#a0a0a0" stroked="f"/>
        </w:pict>
      </w:r>
    </w:p>
    <w:p w14:paraId="08BE602F" w14:textId="77777777" w:rsidR="00DB6ED9" w:rsidRPr="00DB6ED9" w:rsidRDefault="00DB6ED9" w:rsidP="00DB6ED9">
      <w:pPr>
        <w:rPr>
          <w:b/>
          <w:bCs/>
          <w:sz w:val="32"/>
          <w:szCs w:val="32"/>
        </w:rPr>
      </w:pPr>
      <w:r w:rsidRPr="00DB6ED9">
        <w:rPr>
          <w:b/>
          <w:bCs/>
          <w:sz w:val="32"/>
          <w:szCs w:val="32"/>
        </w:rPr>
        <w:t>398. Task 8</w:t>
      </w:r>
    </w:p>
    <w:p w14:paraId="0A7CA080" w14:textId="77777777" w:rsidR="00DB6ED9" w:rsidRPr="00DB6ED9" w:rsidRDefault="00DB6ED9" w:rsidP="00DB6ED9">
      <w:pPr>
        <w:rPr>
          <w:sz w:val="32"/>
          <w:szCs w:val="32"/>
        </w:rPr>
      </w:pPr>
      <w:r w:rsidRPr="00DB6ED9">
        <w:rPr>
          <w:sz w:val="32"/>
          <w:szCs w:val="32"/>
        </w:rPr>
        <w:t>Filter to:</w:t>
      </w:r>
    </w:p>
    <w:p w14:paraId="6A261588" w14:textId="77777777" w:rsidR="00DB6ED9" w:rsidRPr="00DB6ED9" w:rsidRDefault="00DB6ED9" w:rsidP="00DB6ED9">
      <w:pPr>
        <w:rPr>
          <w:b/>
          <w:bCs/>
          <w:sz w:val="32"/>
          <w:szCs w:val="32"/>
        </w:rPr>
      </w:pPr>
      <w:r w:rsidRPr="00DB6ED9">
        <w:rPr>
          <w:b/>
          <w:bCs/>
          <w:sz w:val="32"/>
          <w:szCs w:val="32"/>
        </w:rPr>
        <w:t>Finance.</w:t>
      </w:r>
    </w:p>
    <w:p w14:paraId="5214E3BD" w14:textId="77777777" w:rsidR="00DB6ED9" w:rsidRPr="00DB6ED9" w:rsidRDefault="00000000" w:rsidP="00DB6ED9">
      <w:pPr>
        <w:rPr>
          <w:sz w:val="32"/>
          <w:szCs w:val="32"/>
        </w:rPr>
      </w:pPr>
      <w:r>
        <w:rPr>
          <w:sz w:val="32"/>
          <w:szCs w:val="32"/>
        </w:rPr>
        <w:pict w14:anchorId="60B2D064">
          <v:rect id="_x0000_i1423" style="width:0;height:1.5pt" o:hralign="center" o:hrstd="t" o:hr="t" fillcolor="#a0a0a0" stroked="f"/>
        </w:pict>
      </w:r>
    </w:p>
    <w:p w14:paraId="0671A1A1" w14:textId="77777777" w:rsidR="00DB6ED9" w:rsidRPr="00DB6ED9" w:rsidRDefault="00DB6ED9" w:rsidP="00DB6ED9">
      <w:pPr>
        <w:rPr>
          <w:b/>
          <w:bCs/>
          <w:sz w:val="32"/>
          <w:szCs w:val="32"/>
        </w:rPr>
      </w:pPr>
      <w:r w:rsidRPr="00DB6ED9">
        <w:rPr>
          <w:b/>
          <w:bCs/>
          <w:sz w:val="32"/>
          <w:szCs w:val="32"/>
        </w:rPr>
        <w:t>399. Task 9</w:t>
      </w:r>
    </w:p>
    <w:p w14:paraId="50525A68" w14:textId="77777777" w:rsidR="00DB6ED9" w:rsidRPr="00DB6ED9" w:rsidRDefault="00DB6ED9" w:rsidP="00DB6ED9">
      <w:pPr>
        <w:rPr>
          <w:sz w:val="32"/>
          <w:szCs w:val="32"/>
        </w:rPr>
      </w:pPr>
      <w:r w:rsidRPr="00DB6ED9">
        <w:rPr>
          <w:sz w:val="32"/>
          <w:szCs w:val="32"/>
        </w:rPr>
        <w:t>Navigate to:</w:t>
      </w:r>
    </w:p>
    <w:p w14:paraId="0263151D" w14:textId="77777777" w:rsidR="00DB6ED9" w:rsidRPr="00DB6ED9" w:rsidRDefault="00DB6ED9" w:rsidP="00DB6ED9">
      <w:pPr>
        <w:rPr>
          <w:b/>
          <w:bCs/>
          <w:sz w:val="32"/>
          <w:szCs w:val="32"/>
        </w:rPr>
      </w:pPr>
      <w:r w:rsidRPr="00DB6ED9">
        <w:rPr>
          <w:b/>
          <w:bCs/>
          <w:sz w:val="32"/>
          <w:szCs w:val="32"/>
        </w:rPr>
        <w:t>Department Analysis.</w:t>
      </w:r>
    </w:p>
    <w:p w14:paraId="2E2D9808" w14:textId="77777777" w:rsidR="00DB6ED9" w:rsidRPr="00DB6ED9" w:rsidRDefault="00DB6ED9" w:rsidP="00DB6ED9">
      <w:pPr>
        <w:rPr>
          <w:sz w:val="32"/>
          <w:szCs w:val="32"/>
        </w:rPr>
      </w:pPr>
      <w:r w:rsidRPr="00DB6ED9">
        <w:rPr>
          <w:sz w:val="32"/>
          <w:szCs w:val="32"/>
        </w:rPr>
        <w:t>Verify Finance context.</w:t>
      </w:r>
    </w:p>
    <w:p w14:paraId="262E41FA" w14:textId="77777777" w:rsidR="00DB6ED9" w:rsidRPr="00DB6ED9" w:rsidRDefault="00000000" w:rsidP="00DB6ED9">
      <w:pPr>
        <w:rPr>
          <w:sz w:val="32"/>
          <w:szCs w:val="32"/>
        </w:rPr>
      </w:pPr>
      <w:r>
        <w:rPr>
          <w:sz w:val="32"/>
          <w:szCs w:val="32"/>
        </w:rPr>
        <w:pict w14:anchorId="46F16472">
          <v:rect id="_x0000_i1424" style="width:0;height:1.5pt" o:hralign="center" o:hrstd="t" o:hr="t" fillcolor="#a0a0a0" stroked="f"/>
        </w:pict>
      </w:r>
    </w:p>
    <w:p w14:paraId="57A5E0D8" w14:textId="77777777" w:rsidR="00DB6ED9" w:rsidRPr="00DB6ED9" w:rsidRDefault="00DB6ED9" w:rsidP="00DB6ED9">
      <w:pPr>
        <w:rPr>
          <w:b/>
          <w:bCs/>
          <w:sz w:val="32"/>
          <w:szCs w:val="32"/>
        </w:rPr>
      </w:pPr>
      <w:r w:rsidRPr="00DB6ED9">
        <w:rPr>
          <w:b/>
          <w:bCs/>
          <w:sz w:val="32"/>
          <w:szCs w:val="32"/>
        </w:rPr>
        <w:t>400. Task 10</w:t>
      </w:r>
    </w:p>
    <w:p w14:paraId="11AFB42F" w14:textId="77777777" w:rsidR="00DB6ED9" w:rsidRPr="00DB6ED9" w:rsidRDefault="00DB6ED9" w:rsidP="00DB6ED9">
      <w:pPr>
        <w:rPr>
          <w:sz w:val="32"/>
          <w:szCs w:val="32"/>
        </w:rPr>
      </w:pPr>
      <w:r w:rsidRPr="00DB6ED9">
        <w:rPr>
          <w:sz w:val="32"/>
          <w:szCs w:val="32"/>
        </w:rPr>
        <w:t>Select an Employee and:</w:t>
      </w:r>
    </w:p>
    <w:p w14:paraId="1CA03044" w14:textId="77777777" w:rsidR="00DB6ED9" w:rsidRPr="00DB6ED9" w:rsidRDefault="00DB6ED9" w:rsidP="00DB6ED9">
      <w:pPr>
        <w:rPr>
          <w:b/>
          <w:bCs/>
          <w:sz w:val="32"/>
          <w:szCs w:val="32"/>
        </w:rPr>
      </w:pPr>
      <w:r w:rsidRPr="00DB6ED9">
        <w:rPr>
          <w:b/>
          <w:bCs/>
          <w:sz w:val="32"/>
          <w:szCs w:val="32"/>
        </w:rPr>
        <w:t>Drill through.</w:t>
      </w:r>
    </w:p>
    <w:p w14:paraId="4868553A" w14:textId="77777777" w:rsidR="00DB6ED9" w:rsidRPr="00DB6ED9" w:rsidRDefault="00000000" w:rsidP="00DB6ED9">
      <w:pPr>
        <w:rPr>
          <w:sz w:val="32"/>
          <w:szCs w:val="32"/>
        </w:rPr>
      </w:pPr>
      <w:r>
        <w:rPr>
          <w:sz w:val="32"/>
          <w:szCs w:val="32"/>
        </w:rPr>
        <w:pict w14:anchorId="35A73445">
          <v:rect id="_x0000_i1425" style="width:0;height:1.5pt" o:hralign="center" o:hrstd="t" o:hr="t" fillcolor="#a0a0a0" stroked="f"/>
        </w:pict>
      </w:r>
    </w:p>
    <w:p w14:paraId="659A7892" w14:textId="77777777" w:rsidR="00DB6ED9" w:rsidRPr="00DB6ED9" w:rsidRDefault="00DB6ED9" w:rsidP="00DB6ED9">
      <w:pPr>
        <w:rPr>
          <w:b/>
          <w:bCs/>
          <w:sz w:val="32"/>
          <w:szCs w:val="32"/>
        </w:rPr>
      </w:pPr>
      <w:r w:rsidRPr="00DB6ED9">
        <w:rPr>
          <w:b/>
          <w:bCs/>
          <w:sz w:val="32"/>
          <w:szCs w:val="32"/>
        </w:rPr>
        <w:t>401. Task 11</w:t>
      </w:r>
    </w:p>
    <w:p w14:paraId="72106575" w14:textId="77777777" w:rsidR="00DB6ED9" w:rsidRPr="00DB6ED9" w:rsidRDefault="00DB6ED9" w:rsidP="00DB6ED9">
      <w:pPr>
        <w:rPr>
          <w:sz w:val="32"/>
          <w:szCs w:val="32"/>
        </w:rPr>
      </w:pPr>
      <w:r w:rsidRPr="00DB6ED9">
        <w:rPr>
          <w:sz w:val="32"/>
          <w:szCs w:val="32"/>
        </w:rPr>
        <w:t>Return using:</w:t>
      </w:r>
    </w:p>
    <w:p w14:paraId="7A113356" w14:textId="77777777" w:rsidR="00DB6ED9" w:rsidRPr="00DB6ED9" w:rsidRDefault="00DB6ED9" w:rsidP="00DB6ED9">
      <w:pPr>
        <w:rPr>
          <w:b/>
          <w:bCs/>
          <w:sz w:val="32"/>
          <w:szCs w:val="32"/>
        </w:rPr>
      </w:pPr>
      <w:r w:rsidRPr="00DB6ED9">
        <w:rPr>
          <w:b/>
          <w:bCs/>
          <w:sz w:val="32"/>
          <w:szCs w:val="32"/>
        </w:rPr>
        <w:t>Back.</w:t>
      </w:r>
    </w:p>
    <w:p w14:paraId="00EB5193" w14:textId="77777777" w:rsidR="00DB6ED9" w:rsidRPr="00DB6ED9" w:rsidRDefault="00000000" w:rsidP="00DB6ED9">
      <w:pPr>
        <w:rPr>
          <w:sz w:val="32"/>
          <w:szCs w:val="32"/>
        </w:rPr>
      </w:pPr>
      <w:r>
        <w:rPr>
          <w:sz w:val="32"/>
          <w:szCs w:val="32"/>
        </w:rPr>
        <w:pict w14:anchorId="6A8D0026">
          <v:rect id="_x0000_i1426" style="width:0;height:1.5pt" o:hralign="center" o:hrstd="t" o:hr="t" fillcolor="#a0a0a0" stroked="f"/>
        </w:pict>
      </w:r>
    </w:p>
    <w:p w14:paraId="5EA51418" w14:textId="77777777" w:rsidR="00DB6ED9" w:rsidRPr="00DB6ED9" w:rsidRDefault="00DB6ED9" w:rsidP="00DB6ED9">
      <w:pPr>
        <w:rPr>
          <w:b/>
          <w:bCs/>
          <w:sz w:val="32"/>
          <w:szCs w:val="32"/>
        </w:rPr>
      </w:pPr>
      <w:r w:rsidRPr="00DB6ED9">
        <w:rPr>
          <w:b/>
          <w:bCs/>
          <w:sz w:val="32"/>
          <w:szCs w:val="32"/>
        </w:rPr>
        <w:t>402. Task 12</w:t>
      </w:r>
    </w:p>
    <w:p w14:paraId="7E00D68D" w14:textId="77777777" w:rsidR="00DB6ED9" w:rsidRPr="00DB6ED9" w:rsidRDefault="00DB6ED9" w:rsidP="00DB6ED9">
      <w:pPr>
        <w:rPr>
          <w:sz w:val="32"/>
          <w:szCs w:val="32"/>
        </w:rPr>
      </w:pPr>
      <w:r w:rsidRPr="00DB6ED9">
        <w:rPr>
          <w:sz w:val="32"/>
          <w:szCs w:val="32"/>
        </w:rPr>
        <w:t>Demonstrate:</w:t>
      </w:r>
    </w:p>
    <w:p w14:paraId="0133D1DE" w14:textId="77777777" w:rsidR="00DB6ED9" w:rsidRPr="00DB6ED9" w:rsidRDefault="00DB6ED9" w:rsidP="00DB6ED9">
      <w:pPr>
        <w:rPr>
          <w:b/>
          <w:bCs/>
          <w:sz w:val="32"/>
          <w:szCs w:val="32"/>
        </w:rPr>
      </w:pPr>
      <w:r w:rsidRPr="00DB6ED9">
        <w:rPr>
          <w:b/>
          <w:bCs/>
          <w:sz w:val="32"/>
          <w:szCs w:val="32"/>
        </w:rPr>
        <w:t>Mobile Layout.</w:t>
      </w:r>
    </w:p>
    <w:p w14:paraId="3C06E1D4" w14:textId="77777777" w:rsidR="00DB6ED9" w:rsidRPr="00DB6ED9" w:rsidRDefault="00000000" w:rsidP="00DB6ED9">
      <w:pPr>
        <w:rPr>
          <w:sz w:val="32"/>
          <w:szCs w:val="32"/>
        </w:rPr>
      </w:pPr>
      <w:r>
        <w:rPr>
          <w:sz w:val="32"/>
          <w:szCs w:val="32"/>
        </w:rPr>
        <w:pict w14:anchorId="3E4B9DC7">
          <v:rect id="_x0000_i1427" style="width:0;height:1.5pt" o:hralign="center" o:hrstd="t" o:hr="t" fillcolor="#a0a0a0" stroked="f"/>
        </w:pict>
      </w:r>
    </w:p>
    <w:p w14:paraId="6F1253FC" w14:textId="77777777" w:rsidR="00DB6ED9" w:rsidRPr="00DB6ED9" w:rsidRDefault="00DB6ED9" w:rsidP="00DB6ED9">
      <w:pPr>
        <w:rPr>
          <w:b/>
          <w:bCs/>
          <w:sz w:val="32"/>
          <w:szCs w:val="32"/>
        </w:rPr>
      </w:pPr>
      <w:r w:rsidRPr="00DB6ED9">
        <w:rPr>
          <w:b/>
          <w:bCs/>
          <w:sz w:val="32"/>
          <w:szCs w:val="32"/>
        </w:rPr>
        <w:t>403. Task 13</w:t>
      </w:r>
    </w:p>
    <w:p w14:paraId="2D2CEB46" w14:textId="77777777" w:rsidR="00DB6ED9" w:rsidRPr="00DB6ED9" w:rsidRDefault="00DB6ED9" w:rsidP="00DB6ED9">
      <w:pPr>
        <w:rPr>
          <w:sz w:val="32"/>
          <w:szCs w:val="32"/>
        </w:rPr>
      </w:pPr>
      <w:r w:rsidRPr="00DB6ED9">
        <w:rPr>
          <w:sz w:val="32"/>
          <w:szCs w:val="32"/>
        </w:rPr>
        <w:t>Demonstrate:</w:t>
      </w:r>
    </w:p>
    <w:p w14:paraId="2F4AB8AB" w14:textId="77777777" w:rsidR="00DB6ED9" w:rsidRPr="00DB6ED9" w:rsidRDefault="00DB6ED9" w:rsidP="00DB6ED9">
      <w:pPr>
        <w:rPr>
          <w:b/>
          <w:bCs/>
          <w:sz w:val="32"/>
          <w:szCs w:val="32"/>
        </w:rPr>
      </w:pPr>
      <w:r w:rsidRPr="00DB6ED9">
        <w:rPr>
          <w:b/>
          <w:bCs/>
          <w:sz w:val="32"/>
          <w:szCs w:val="32"/>
        </w:rPr>
        <w:t>Published Service Report.</w:t>
      </w:r>
    </w:p>
    <w:p w14:paraId="609B4299" w14:textId="77777777" w:rsidR="00DB6ED9" w:rsidRPr="00DB6ED9" w:rsidRDefault="00000000" w:rsidP="00DB6ED9">
      <w:pPr>
        <w:rPr>
          <w:sz w:val="32"/>
          <w:szCs w:val="32"/>
        </w:rPr>
      </w:pPr>
      <w:r>
        <w:rPr>
          <w:sz w:val="32"/>
          <w:szCs w:val="32"/>
        </w:rPr>
        <w:pict w14:anchorId="75F0AB50">
          <v:rect id="_x0000_i1428" style="width:0;height:1.5pt" o:hralign="center" o:hrstd="t" o:hr="t" fillcolor="#a0a0a0" stroked="f"/>
        </w:pict>
      </w:r>
    </w:p>
    <w:p w14:paraId="3F56D68D" w14:textId="77777777" w:rsidR="00DB6ED9" w:rsidRPr="00DB6ED9" w:rsidRDefault="00DB6ED9" w:rsidP="00DB6ED9">
      <w:pPr>
        <w:rPr>
          <w:b/>
          <w:bCs/>
          <w:sz w:val="32"/>
          <w:szCs w:val="32"/>
        </w:rPr>
      </w:pPr>
      <w:r w:rsidRPr="00DB6ED9">
        <w:rPr>
          <w:b/>
          <w:bCs/>
          <w:sz w:val="32"/>
          <w:szCs w:val="32"/>
        </w:rPr>
        <w:t>404. Task 14</w:t>
      </w:r>
    </w:p>
    <w:p w14:paraId="0171B971" w14:textId="77777777" w:rsidR="00DB6ED9" w:rsidRPr="00DB6ED9" w:rsidRDefault="00DB6ED9" w:rsidP="00DB6ED9">
      <w:pPr>
        <w:rPr>
          <w:sz w:val="32"/>
          <w:szCs w:val="32"/>
        </w:rPr>
      </w:pPr>
      <w:r w:rsidRPr="00DB6ED9">
        <w:rPr>
          <w:sz w:val="32"/>
          <w:szCs w:val="32"/>
        </w:rPr>
        <w:t>Demonstrate:</w:t>
      </w:r>
    </w:p>
    <w:p w14:paraId="02E3CBD7" w14:textId="77777777" w:rsidR="00DB6ED9" w:rsidRPr="00DB6ED9" w:rsidRDefault="00DB6ED9" w:rsidP="00DB6ED9">
      <w:pPr>
        <w:rPr>
          <w:b/>
          <w:bCs/>
          <w:sz w:val="32"/>
          <w:szCs w:val="32"/>
        </w:rPr>
      </w:pPr>
      <w:r w:rsidRPr="00DB6ED9">
        <w:rPr>
          <w:b/>
          <w:bCs/>
          <w:sz w:val="32"/>
          <w:szCs w:val="32"/>
        </w:rPr>
        <w:t>Semantic Model Refresh.</w:t>
      </w:r>
    </w:p>
    <w:p w14:paraId="780FBBE3" w14:textId="77777777" w:rsidR="00DB6ED9" w:rsidRPr="00DB6ED9" w:rsidRDefault="00000000" w:rsidP="00DB6ED9">
      <w:pPr>
        <w:rPr>
          <w:sz w:val="32"/>
          <w:szCs w:val="32"/>
        </w:rPr>
      </w:pPr>
      <w:r>
        <w:rPr>
          <w:sz w:val="32"/>
          <w:szCs w:val="32"/>
        </w:rPr>
        <w:pict w14:anchorId="2CE91BF7">
          <v:rect id="_x0000_i1429" style="width:0;height:1.5pt" o:hralign="center" o:hrstd="t" o:hr="t" fillcolor="#a0a0a0" stroked="f"/>
        </w:pict>
      </w:r>
    </w:p>
    <w:p w14:paraId="0EA7F56E" w14:textId="77777777" w:rsidR="00DB6ED9" w:rsidRPr="00DB6ED9" w:rsidRDefault="00DB6ED9" w:rsidP="00DB6ED9">
      <w:pPr>
        <w:rPr>
          <w:b/>
          <w:bCs/>
          <w:sz w:val="32"/>
          <w:szCs w:val="32"/>
        </w:rPr>
      </w:pPr>
      <w:r w:rsidRPr="00DB6ED9">
        <w:rPr>
          <w:b/>
          <w:bCs/>
          <w:sz w:val="32"/>
          <w:szCs w:val="32"/>
        </w:rPr>
        <w:t>PART EL — WEEK 5 REVIEW</w:t>
      </w:r>
    </w:p>
    <w:p w14:paraId="5C7F2EC9" w14:textId="77777777" w:rsidR="00DB6ED9" w:rsidRPr="00DB6ED9" w:rsidRDefault="00DB6ED9" w:rsidP="00DB6ED9">
      <w:pPr>
        <w:rPr>
          <w:b/>
          <w:bCs/>
          <w:sz w:val="32"/>
          <w:szCs w:val="32"/>
        </w:rPr>
      </w:pPr>
      <w:r w:rsidRPr="00DB6ED9">
        <w:rPr>
          <w:b/>
          <w:bCs/>
          <w:sz w:val="32"/>
          <w:szCs w:val="32"/>
        </w:rPr>
        <w:t>405. Day 17</w:t>
      </w:r>
    </w:p>
    <w:p w14:paraId="1632CD35" w14:textId="77777777" w:rsidR="00DB6ED9" w:rsidRPr="00DB6ED9" w:rsidRDefault="00DB6ED9" w:rsidP="00DB6ED9">
      <w:pPr>
        <w:rPr>
          <w:sz w:val="32"/>
          <w:szCs w:val="32"/>
        </w:rPr>
      </w:pPr>
      <w:r w:rsidRPr="00DB6ED9">
        <w:rPr>
          <w:sz w:val="32"/>
          <w:szCs w:val="32"/>
        </w:rPr>
        <w:t>Students learned:</w:t>
      </w:r>
    </w:p>
    <w:p w14:paraId="35F72B38" w14:textId="77777777" w:rsidR="00DB6ED9" w:rsidRPr="00DB6ED9" w:rsidRDefault="00DB6ED9" w:rsidP="00DB6ED9">
      <w:pPr>
        <w:rPr>
          <w:b/>
          <w:bCs/>
          <w:sz w:val="32"/>
          <w:szCs w:val="32"/>
        </w:rPr>
      </w:pPr>
      <w:r w:rsidRPr="00DB6ED9">
        <w:rPr>
          <w:b/>
          <w:bCs/>
          <w:sz w:val="32"/>
          <w:szCs w:val="32"/>
        </w:rPr>
        <w:t>Power BI Fundamentals.</w:t>
      </w:r>
    </w:p>
    <w:p w14:paraId="6641C953" w14:textId="77777777" w:rsidR="00DB6ED9" w:rsidRPr="00DB6ED9" w:rsidRDefault="00DB6ED9" w:rsidP="00DB6ED9">
      <w:pPr>
        <w:rPr>
          <w:sz w:val="32"/>
          <w:szCs w:val="32"/>
        </w:rPr>
      </w:pPr>
      <w:r w:rsidRPr="00DB6ED9">
        <w:rPr>
          <w:sz w:val="32"/>
          <w:szCs w:val="32"/>
        </w:rPr>
        <w:t>Dataverse Connection</w:t>
      </w:r>
    </w:p>
    <w:p w14:paraId="04D56805" w14:textId="77777777" w:rsidR="00DB6ED9" w:rsidRPr="00DB6ED9" w:rsidRDefault="00DB6ED9" w:rsidP="00DB6ED9">
      <w:pPr>
        <w:rPr>
          <w:sz w:val="32"/>
          <w:szCs w:val="32"/>
        </w:rPr>
      </w:pPr>
    </w:p>
    <w:p w14:paraId="0A044CC1" w14:textId="77777777" w:rsidR="00DB6ED9" w:rsidRPr="00DB6ED9" w:rsidRDefault="00DB6ED9" w:rsidP="00DB6ED9">
      <w:pPr>
        <w:rPr>
          <w:sz w:val="32"/>
          <w:szCs w:val="32"/>
        </w:rPr>
      </w:pPr>
      <w:r w:rsidRPr="00DB6ED9">
        <w:rPr>
          <w:sz w:val="32"/>
          <w:szCs w:val="32"/>
        </w:rPr>
        <w:t>Import</w:t>
      </w:r>
    </w:p>
    <w:p w14:paraId="62013FC9" w14:textId="77777777" w:rsidR="00DB6ED9" w:rsidRPr="00DB6ED9" w:rsidRDefault="00DB6ED9" w:rsidP="00DB6ED9">
      <w:pPr>
        <w:rPr>
          <w:sz w:val="32"/>
          <w:szCs w:val="32"/>
        </w:rPr>
      </w:pPr>
    </w:p>
    <w:p w14:paraId="64F8DA48" w14:textId="77777777" w:rsidR="00DB6ED9" w:rsidRPr="00DB6ED9" w:rsidRDefault="00DB6ED9" w:rsidP="00DB6ED9">
      <w:pPr>
        <w:rPr>
          <w:sz w:val="32"/>
          <w:szCs w:val="32"/>
        </w:rPr>
      </w:pPr>
      <w:r w:rsidRPr="00DB6ED9">
        <w:rPr>
          <w:sz w:val="32"/>
          <w:szCs w:val="32"/>
        </w:rPr>
        <w:t>Reports</w:t>
      </w:r>
    </w:p>
    <w:p w14:paraId="39DAFB4F" w14:textId="77777777" w:rsidR="00DB6ED9" w:rsidRPr="00DB6ED9" w:rsidRDefault="00DB6ED9" w:rsidP="00DB6ED9">
      <w:pPr>
        <w:rPr>
          <w:sz w:val="32"/>
          <w:szCs w:val="32"/>
        </w:rPr>
      </w:pPr>
    </w:p>
    <w:p w14:paraId="20E7E8E8" w14:textId="77777777" w:rsidR="00DB6ED9" w:rsidRPr="00DB6ED9" w:rsidRDefault="00DB6ED9" w:rsidP="00DB6ED9">
      <w:pPr>
        <w:rPr>
          <w:sz w:val="32"/>
          <w:szCs w:val="32"/>
        </w:rPr>
      </w:pPr>
      <w:r w:rsidRPr="00DB6ED9">
        <w:rPr>
          <w:sz w:val="32"/>
          <w:szCs w:val="32"/>
        </w:rPr>
        <w:t>Semantic Models</w:t>
      </w:r>
    </w:p>
    <w:p w14:paraId="7BDED2A3" w14:textId="77777777" w:rsidR="00DB6ED9" w:rsidRPr="00DB6ED9" w:rsidRDefault="00DB6ED9" w:rsidP="00DB6ED9">
      <w:pPr>
        <w:rPr>
          <w:sz w:val="32"/>
          <w:szCs w:val="32"/>
        </w:rPr>
      </w:pPr>
    </w:p>
    <w:p w14:paraId="2E43A68F" w14:textId="77777777" w:rsidR="00DB6ED9" w:rsidRPr="00DB6ED9" w:rsidRDefault="00DB6ED9" w:rsidP="00DB6ED9">
      <w:pPr>
        <w:rPr>
          <w:sz w:val="32"/>
          <w:szCs w:val="32"/>
        </w:rPr>
      </w:pPr>
      <w:r w:rsidRPr="00DB6ED9">
        <w:rPr>
          <w:sz w:val="32"/>
          <w:szCs w:val="32"/>
        </w:rPr>
        <w:t>Cards</w:t>
      </w:r>
    </w:p>
    <w:p w14:paraId="745992CA" w14:textId="77777777" w:rsidR="00DB6ED9" w:rsidRPr="00DB6ED9" w:rsidRDefault="00DB6ED9" w:rsidP="00DB6ED9">
      <w:pPr>
        <w:rPr>
          <w:sz w:val="32"/>
          <w:szCs w:val="32"/>
        </w:rPr>
      </w:pPr>
    </w:p>
    <w:p w14:paraId="2B613D3B" w14:textId="77777777" w:rsidR="00DB6ED9" w:rsidRPr="00DB6ED9" w:rsidRDefault="00DB6ED9" w:rsidP="00DB6ED9">
      <w:pPr>
        <w:rPr>
          <w:sz w:val="32"/>
          <w:szCs w:val="32"/>
        </w:rPr>
      </w:pPr>
      <w:r w:rsidRPr="00DB6ED9">
        <w:rPr>
          <w:sz w:val="32"/>
          <w:szCs w:val="32"/>
        </w:rPr>
        <w:t>Charts</w:t>
      </w:r>
    </w:p>
    <w:p w14:paraId="4C76BF00" w14:textId="77777777" w:rsidR="00DB6ED9" w:rsidRPr="00DB6ED9" w:rsidRDefault="00DB6ED9" w:rsidP="00DB6ED9">
      <w:pPr>
        <w:rPr>
          <w:sz w:val="32"/>
          <w:szCs w:val="32"/>
        </w:rPr>
      </w:pPr>
    </w:p>
    <w:p w14:paraId="028A302E" w14:textId="77777777" w:rsidR="00DB6ED9" w:rsidRPr="00DB6ED9" w:rsidRDefault="00DB6ED9" w:rsidP="00DB6ED9">
      <w:pPr>
        <w:rPr>
          <w:sz w:val="32"/>
          <w:szCs w:val="32"/>
        </w:rPr>
      </w:pPr>
      <w:r w:rsidRPr="00DB6ED9">
        <w:rPr>
          <w:sz w:val="32"/>
          <w:szCs w:val="32"/>
        </w:rPr>
        <w:t>Tables</w:t>
      </w:r>
    </w:p>
    <w:p w14:paraId="0A670BA3" w14:textId="77777777" w:rsidR="00DB6ED9" w:rsidRPr="00DB6ED9" w:rsidRDefault="00DB6ED9" w:rsidP="00DB6ED9">
      <w:pPr>
        <w:rPr>
          <w:sz w:val="32"/>
          <w:szCs w:val="32"/>
        </w:rPr>
      </w:pPr>
    </w:p>
    <w:p w14:paraId="2E36252A" w14:textId="77777777" w:rsidR="00DB6ED9" w:rsidRPr="00DB6ED9" w:rsidRDefault="00DB6ED9" w:rsidP="00DB6ED9">
      <w:pPr>
        <w:rPr>
          <w:sz w:val="32"/>
          <w:szCs w:val="32"/>
        </w:rPr>
      </w:pPr>
      <w:r w:rsidRPr="00DB6ED9">
        <w:rPr>
          <w:sz w:val="32"/>
          <w:szCs w:val="32"/>
        </w:rPr>
        <w:t>Slicers</w:t>
      </w:r>
    </w:p>
    <w:p w14:paraId="6E3C8886" w14:textId="77777777" w:rsidR="00DB6ED9" w:rsidRPr="00DB6ED9" w:rsidRDefault="00000000" w:rsidP="00DB6ED9">
      <w:pPr>
        <w:rPr>
          <w:sz w:val="32"/>
          <w:szCs w:val="32"/>
        </w:rPr>
      </w:pPr>
      <w:r>
        <w:rPr>
          <w:sz w:val="32"/>
          <w:szCs w:val="32"/>
        </w:rPr>
        <w:pict w14:anchorId="05E2AEF9">
          <v:rect id="_x0000_i1430" style="width:0;height:1.5pt" o:hralign="center" o:hrstd="t" o:hr="t" fillcolor="#a0a0a0" stroked="f"/>
        </w:pict>
      </w:r>
    </w:p>
    <w:p w14:paraId="234E6A31" w14:textId="77777777" w:rsidR="00DB6ED9" w:rsidRPr="00DB6ED9" w:rsidRDefault="00DB6ED9" w:rsidP="00DB6ED9">
      <w:pPr>
        <w:rPr>
          <w:b/>
          <w:bCs/>
          <w:sz w:val="32"/>
          <w:szCs w:val="32"/>
        </w:rPr>
      </w:pPr>
      <w:r w:rsidRPr="00DB6ED9">
        <w:rPr>
          <w:b/>
          <w:bCs/>
          <w:sz w:val="32"/>
          <w:szCs w:val="32"/>
        </w:rPr>
        <w:t>406. Day 18</w:t>
      </w:r>
    </w:p>
    <w:p w14:paraId="124C8C15" w14:textId="77777777" w:rsidR="00DB6ED9" w:rsidRPr="00DB6ED9" w:rsidRDefault="00DB6ED9" w:rsidP="00DB6ED9">
      <w:pPr>
        <w:rPr>
          <w:sz w:val="32"/>
          <w:szCs w:val="32"/>
        </w:rPr>
      </w:pPr>
      <w:r w:rsidRPr="00DB6ED9">
        <w:rPr>
          <w:sz w:val="32"/>
          <w:szCs w:val="32"/>
        </w:rPr>
        <w:t>Students learned:</w:t>
      </w:r>
    </w:p>
    <w:p w14:paraId="1DA6B089" w14:textId="77777777" w:rsidR="00DB6ED9" w:rsidRPr="00DB6ED9" w:rsidRDefault="00DB6ED9" w:rsidP="00DB6ED9">
      <w:pPr>
        <w:rPr>
          <w:b/>
          <w:bCs/>
          <w:sz w:val="32"/>
          <w:szCs w:val="32"/>
        </w:rPr>
      </w:pPr>
      <w:r w:rsidRPr="00DB6ED9">
        <w:rPr>
          <w:b/>
          <w:bCs/>
          <w:sz w:val="32"/>
          <w:szCs w:val="32"/>
        </w:rPr>
        <w:t>Data Preparation and Modeling.</w:t>
      </w:r>
    </w:p>
    <w:p w14:paraId="1ECF465F" w14:textId="77777777" w:rsidR="00DB6ED9" w:rsidRPr="00DB6ED9" w:rsidRDefault="00DB6ED9" w:rsidP="00DB6ED9">
      <w:pPr>
        <w:rPr>
          <w:sz w:val="32"/>
          <w:szCs w:val="32"/>
        </w:rPr>
      </w:pPr>
      <w:r w:rsidRPr="00DB6ED9">
        <w:rPr>
          <w:sz w:val="32"/>
          <w:szCs w:val="32"/>
        </w:rPr>
        <w:t>Power Query</w:t>
      </w:r>
    </w:p>
    <w:p w14:paraId="10CB72BF" w14:textId="77777777" w:rsidR="00DB6ED9" w:rsidRPr="00DB6ED9" w:rsidRDefault="00DB6ED9" w:rsidP="00DB6ED9">
      <w:pPr>
        <w:rPr>
          <w:sz w:val="32"/>
          <w:szCs w:val="32"/>
        </w:rPr>
      </w:pPr>
    </w:p>
    <w:p w14:paraId="67FDC0C2" w14:textId="77777777" w:rsidR="00DB6ED9" w:rsidRPr="00DB6ED9" w:rsidRDefault="00DB6ED9" w:rsidP="00DB6ED9">
      <w:pPr>
        <w:rPr>
          <w:sz w:val="32"/>
          <w:szCs w:val="32"/>
        </w:rPr>
      </w:pPr>
      <w:r w:rsidRPr="00DB6ED9">
        <w:rPr>
          <w:sz w:val="32"/>
          <w:szCs w:val="32"/>
        </w:rPr>
        <w:t>Profiling</w:t>
      </w:r>
    </w:p>
    <w:p w14:paraId="0CD8B53C" w14:textId="77777777" w:rsidR="00DB6ED9" w:rsidRPr="00DB6ED9" w:rsidRDefault="00DB6ED9" w:rsidP="00DB6ED9">
      <w:pPr>
        <w:rPr>
          <w:sz w:val="32"/>
          <w:szCs w:val="32"/>
        </w:rPr>
      </w:pPr>
    </w:p>
    <w:p w14:paraId="70AD81B5" w14:textId="77777777" w:rsidR="00DB6ED9" w:rsidRPr="00DB6ED9" w:rsidRDefault="00DB6ED9" w:rsidP="00DB6ED9">
      <w:pPr>
        <w:rPr>
          <w:sz w:val="32"/>
          <w:szCs w:val="32"/>
        </w:rPr>
      </w:pPr>
      <w:r w:rsidRPr="00DB6ED9">
        <w:rPr>
          <w:sz w:val="32"/>
          <w:szCs w:val="32"/>
        </w:rPr>
        <w:t>Merge</w:t>
      </w:r>
    </w:p>
    <w:p w14:paraId="4B55DE76" w14:textId="77777777" w:rsidR="00DB6ED9" w:rsidRPr="00DB6ED9" w:rsidRDefault="00DB6ED9" w:rsidP="00DB6ED9">
      <w:pPr>
        <w:rPr>
          <w:sz w:val="32"/>
          <w:szCs w:val="32"/>
        </w:rPr>
      </w:pPr>
    </w:p>
    <w:p w14:paraId="38442950" w14:textId="77777777" w:rsidR="00DB6ED9" w:rsidRPr="00DB6ED9" w:rsidRDefault="00DB6ED9" w:rsidP="00DB6ED9">
      <w:pPr>
        <w:rPr>
          <w:sz w:val="32"/>
          <w:szCs w:val="32"/>
        </w:rPr>
      </w:pPr>
      <w:r w:rsidRPr="00DB6ED9">
        <w:rPr>
          <w:sz w:val="32"/>
          <w:szCs w:val="32"/>
        </w:rPr>
        <w:t>Append</w:t>
      </w:r>
    </w:p>
    <w:p w14:paraId="29F1B0BD" w14:textId="77777777" w:rsidR="00DB6ED9" w:rsidRPr="00DB6ED9" w:rsidRDefault="00DB6ED9" w:rsidP="00DB6ED9">
      <w:pPr>
        <w:rPr>
          <w:sz w:val="32"/>
          <w:szCs w:val="32"/>
        </w:rPr>
      </w:pPr>
    </w:p>
    <w:p w14:paraId="381611DC" w14:textId="77777777" w:rsidR="00DB6ED9" w:rsidRPr="00DB6ED9" w:rsidRDefault="00DB6ED9" w:rsidP="00DB6ED9">
      <w:pPr>
        <w:rPr>
          <w:sz w:val="32"/>
          <w:szCs w:val="32"/>
        </w:rPr>
      </w:pPr>
      <w:r w:rsidRPr="00DB6ED9">
        <w:rPr>
          <w:sz w:val="32"/>
          <w:szCs w:val="32"/>
        </w:rPr>
        <w:t>Query Folding</w:t>
      </w:r>
    </w:p>
    <w:p w14:paraId="41B7FE89" w14:textId="77777777" w:rsidR="00DB6ED9" w:rsidRPr="00DB6ED9" w:rsidRDefault="00DB6ED9" w:rsidP="00DB6ED9">
      <w:pPr>
        <w:rPr>
          <w:sz w:val="32"/>
          <w:szCs w:val="32"/>
        </w:rPr>
      </w:pPr>
    </w:p>
    <w:p w14:paraId="4AACB0E6" w14:textId="77777777" w:rsidR="00DB6ED9" w:rsidRPr="00DB6ED9" w:rsidRDefault="00DB6ED9" w:rsidP="00DB6ED9">
      <w:pPr>
        <w:rPr>
          <w:sz w:val="32"/>
          <w:szCs w:val="32"/>
        </w:rPr>
      </w:pPr>
      <w:r w:rsidRPr="00DB6ED9">
        <w:rPr>
          <w:sz w:val="32"/>
          <w:szCs w:val="32"/>
        </w:rPr>
        <w:t>Fact Tables</w:t>
      </w:r>
    </w:p>
    <w:p w14:paraId="5E0B4D4E" w14:textId="77777777" w:rsidR="00DB6ED9" w:rsidRPr="00DB6ED9" w:rsidRDefault="00DB6ED9" w:rsidP="00DB6ED9">
      <w:pPr>
        <w:rPr>
          <w:sz w:val="32"/>
          <w:szCs w:val="32"/>
        </w:rPr>
      </w:pPr>
    </w:p>
    <w:p w14:paraId="72A19CCC" w14:textId="77777777" w:rsidR="00DB6ED9" w:rsidRPr="00DB6ED9" w:rsidRDefault="00DB6ED9" w:rsidP="00DB6ED9">
      <w:pPr>
        <w:rPr>
          <w:sz w:val="32"/>
          <w:szCs w:val="32"/>
        </w:rPr>
      </w:pPr>
      <w:r w:rsidRPr="00DB6ED9">
        <w:rPr>
          <w:sz w:val="32"/>
          <w:szCs w:val="32"/>
        </w:rPr>
        <w:t>Dimensions</w:t>
      </w:r>
    </w:p>
    <w:p w14:paraId="3D093ACA" w14:textId="77777777" w:rsidR="00DB6ED9" w:rsidRPr="00DB6ED9" w:rsidRDefault="00DB6ED9" w:rsidP="00DB6ED9">
      <w:pPr>
        <w:rPr>
          <w:sz w:val="32"/>
          <w:szCs w:val="32"/>
        </w:rPr>
      </w:pPr>
    </w:p>
    <w:p w14:paraId="26213AD1" w14:textId="77777777" w:rsidR="00DB6ED9" w:rsidRPr="00DB6ED9" w:rsidRDefault="00DB6ED9" w:rsidP="00DB6ED9">
      <w:pPr>
        <w:rPr>
          <w:sz w:val="32"/>
          <w:szCs w:val="32"/>
        </w:rPr>
      </w:pPr>
      <w:r w:rsidRPr="00DB6ED9">
        <w:rPr>
          <w:sz w:val="32"/>
          <w:szCs w:val="32"/>
        </w:rPr>
        <w:t>Grain</w:t>
      </w:r>
    </w:p>
    <w:p w14:paraId="63DA18D3" w14:textId="77777777" w:rsidR="00DB6ED9" w:rsidRPr="00DB6ED9" w:rsidRDefault="00DB6ED9" w:rsidP="00DB6ED9">
      <w:pPr>
        <w:rPr>
          <w:sz w:val="32"/>
          <w:szCs w:val="32"/>
        </w:rPr>
      </w:pPr>
    </w:p>
    <w:p w14:paraId="40F739A2" w14:textId="77777777" w:rsidR="00DB6ED9" w:rsidRPr="00DB6ED9" w:rsidRDefault="00DB6ED9" w:rsidP="00DB6ED9">
      <w:pPr>
        <w:rPr>
          <w:sz w:val="32"/>
          <w:szCs w:val="32"/>
        </w:rPr>
      </w:pPr>
      <w:r w:rsidRPr="00DB6ED9">
        <w:rPr>
          <w:sz w:val="32"/>
          <w:szCs w:val="32"/>
        </w:rPr>
        <w:t>Star Schema</w:t>
      </w:r>
    </w:p>
    <w:p w14:paraId="676AD3AA" w14:textId="77777777" w:rsidR="00DB6ED9" w:rsidRPr="00DB6ED9" w:rsidRDefault="00DB6ED9" w:rsidP="00DB6ED9">
      <w:pPr>
        <w:rPr>
          <w:sz w:val="32"/>
          <w:szCs w:val="32"/>
        </w:rPr>
      </w:pPr>
    </w:p>
    <w:p w14:paraId="08471C78" w14:textId="77777777" w:rsidR="00DB6ED9" w:rsidRPr="00DB6ED9" w:rsidRDefault="00DB6ED9" w:rsidP="00DB6ED9">
      <w:pPr>
        <w:rPr>
          <w:sz w:val="32"/>
          <w:szCs w:val="32"/>
        </w:rPr>
      </w:pPr>
      <w:r w:rsidRPr="00DB6ED9">
        <w:rPr>
          <w:sz w:val="32"/>
          <w:szCs w:val="32"/>
        </w:rPr>
        <w:t>Date Dimension</w:t>
      </w:r>
    </w:p>
    <w:p w14:paraId="2B1BD6CD" w14:textId="77777777" w:rsidR="00DB6ED9" w:rsidRPr="00DB6ED9" w:rsidRDefault="00000000" w:rsidP="00DB6ED9">
      <w:pPr>
        <w:rPr>
          <w:sz w:val="32"/>
          <w:szCs w:val="32"/>
        </w:rPr>
      </w:pPr>
      <w:r>
        <w:rPr>
          <w:sz w:val="32"/>
          <w:szCs w:val="32"/>
        </w:rPr>
        <w:pict w14:anchorId="645F2A92">
          <v:rect id="_x0000_i1431" style="width:0;height:1.5pt" o:hralign="center" o:hrstd="t" o:hr="t" fillcolor="#a0a0a0" stroked="f"/>
        </w:pict>
      </w:r>
    </w:p>
    <w:p w14:paraId="660C3A95" w14:textId="77777777" w:rsidR="00DB6ED9" w:rsidRPr="00DB6ED9" w:rsidRDefault="00DB6ED9" w:rsidP="00DB6ED9">
      <w:pPr>
        <w:rPr>
          <w:b/>
          <w:bCs/>
          <w:sz w:val="32"/>
          <w:szCs w:val="32"/>
        </w:rPr>
      </w:pPr>
      <w:r w:rsidRPr="00DB6ED9">
        <w:rPr>
          <w:b/>
          <w:bCs/>
          <w:sz w:val="32"/>
          <w:szCs w:val="32"/>
        </w:rPr>
        <w:t>407. Day 19</w:t>
      </w:r>
    </w:p>
    <w:p w14:paraId="7E30443C" w14:textId="77777777" w:rsidR="00DB6ED9" w:rsidRPr="00DB6ED9" w:rsidRDefault="00DB6ED9" w:rsidP="00DB6ED9">
      <w:pPr>
        <w:rPr>
          <w:sz w:val="32"/>
          <w:szCs w:val="32"/>
        </w:rPr>
      </w:pPr>
      <w:r w:rsidRPr="00DB6ED9">
        <w:rPr>
          <w:sz w:val="32"/>
          <w:szCs w:val="32"/>
        </w:rPr>
        <w:t>Students learned:</w:t>
      </w:r>
    </w:p>
    <w:p w14:paraId="1CB6B766" w14:textId="77777777" w:rsidR="00DB6ED9" w:rsidRPr="00DB6ED9" w:rsidRDefault="00DB6ED9" w:rsidP="00DB6ED9">
      <w:pPr>
        <w:rPr>
          <w:b/>
          <w:bCs/>
          <w:sz w:val="32"/>
          <w:szCs w:val="32"/>
        </w:rPr>
      </w:pPr>
      <w:r w:rsidRPr="00DB6ED9">
        <w:rPr>
          <w:b/>
          <w:bCs/>
          <w:sz w:val="32"/>
          <w:szCs w:val="32"/>
        </w:rPr>
        <w:t>DAX.</w:t>
      </w:r>
    </w:p>
    <w:p w14:paraId="28A67270" w14:textId="77777777" w:rsidR="00DB6ED9" w:rsidRPr="00DB6ED9" w:rsidRDefault="00DB6ED9" w:rsidP="00DB6ED9">
      <w:pPr>
        <w:rPr>
          <w:sz w:val="32"/>
          <w:szCs w:val="32"/>
        </w:rPr>
      </w:pPr>
      <w:r w:rsidRPr="00DB6ED9">
        <w:rPr>
          <w:sz w:val="32"/>
          <w:szCs w:val="32"/>
        </w:rPr>
        <w:t>Measures</w:t>
      </w:r>
    </w:p>
    <w:p w14:paraId="1480F6E0" w14:textId="77777777" w:rsidR="00DB6ED9" w:rsidRPr="00DB6ED9" w:rsidRDefault="00DB6ED9" w:rsidP="00DB6ED9">
      <w:pPr>
        <w:rPr>
          <w:sz w:val="32"/>
          <w:szCs w:val="32"/>
        </w:rPr>
      </w:pPr>
    </w:p>
    <w:p w14:paraId="328BAE17" w14:textId="77777777" w:rsidR="00DB6ED9" w:rsidRPr="00DB6ED9" w:rsidRDefault="00DB6ED9" w:rsidP="00DB6ED9">
      <w:pPr>
        <w:rPr>
          <w:sz w:val="32"/>
          <w:szCs w:val="32"/>
        </w:rPr>
      </w:pPr>
      <w:r w:rsidRPr="00DB6ED9">
        <w:rPr>
          <w:sz w:val="32"/>
          <w:szCs w:val="32"/>
        </w:rPr>
        <w:t>Filter Context</w:t>
      </w:r>
    </w:p>
    <w:p w14:paraId="33A28378" w14:textId="77777777" w:rsidR="00DB6ED9" w:rsidRPr="00DB6ED9" w:rsidRDefault="00DB6ED9" w:rsidP="00DB6ED9">
      <w:pPr>
        <w:rPr>
          <w:sz w:val="32"/>
          <w:szCs w:val="32"/>
        </w:rPr>
      </w:pPr>
    </w:p>
    <w:p w14:paraId="7C9A67A2" w14:textId="77777777" w:rsidR="00DB6ED9" w:rsidRPr="00DB6ED9" w:rsidRDefault="00DB6ED9" w:rsidP="00DB6ED9">
      <w:pPr>
        <w:rPr>
          <w:sz w:val="32"/>
          <w:szCs w:val="32"/>
        </w:rPr>
      </w:pPr>
      <w:r w:rsidRPr="00DB6ED9">
        <w:rPr>
          <w:sz w:val="32"/>
          <w:szCs w:val="32"/>
        </w:rPr>
        <w:t>Row Context</w:t>
      </w:r>
    </w:p>
    <w:p w14:paraId="4A86B846" w14:textId="77777777" w:rsidR="00DB6ED9" w:rsidRPr="00DB6ED9" w:rsidRDefault="00DB6ED9" w:rsidP="00DB6ED9">
      <w:pPr>
        <w:rPr>
          <w:sz w:val="32"/>
          <w:szCs w:val="32"/>
        </w:rPr>
      </w:pPr>
    </w:p>
    <w:p w14:paraId="2D582A2D" w14:textId="77777777" w:rsidR="00DB6ED9" w:rsidRPr="00DB6ED9" w:rsidRDefault="00DB6ED9" w:rsidP="00DB6ED9">
      <w:pPr>
        <w:rPr>
          <w:sz w:val="32"/>
          <w:szCs w:val="32"/>
        </w:rPr>
      </w:pPr>
      <w:r w:rsidRPr="00DB6ED9">
        <w:rPr>
          <w:sz w:val="32"/>
          <w:szCs w:val="32"/>
        </w:rPr>
        <w:t>COUNTROWS</w:t>
      </w:r>
    </w:p>
    <w:p w14:paraId="2A56C489" w14:textId="77777777" w:rsidR="00DB6ED9" w:rsidRPr="00DB6ED9" w:rsidRDefault="00DB6ED9" w:rsidP="00DB6ED9">
      <w:pPr>
        <w:rPr>
          <w:sz w:val="32"/>
          <w:szCs w:val="32"/>
        </w:rPr>
      </w:pPr>
    </w:p>
    <w:p w14:paraId="5DBE7A7C" w14:textId="77777777" w:rsidR="00DB6ED9" w:rsidRPr="00DB6ED9" w:rsidRDefault="00DB6ED9" w:rsidP="00DB6ED9">
      <w:pPr>
        <w:rPr>
          <w:sz w:val="32"/>
          <w:szCs w:val="32"/>
        </w:rPr>
      </w:pPr>
      <w:r w:rsidRPr="00DB6ED9">
        <w:rPr>
          <w:sz w:val="32"/>
          <w:szCs w:val="32"/>
        </w:rPr>
        <w:t>CALCULATE</w:t>
      </w:r>
    </w:p>
    <w:p w14:paraId="6F6DC228" w14:textId="77777777" w:rsidR="00DB6ED9" w:rsidRPr="00DB6ED9" w:rsidRDefault="00DB6ED9" w:rsidP="00DB6ED9">
      <w:pPr>
        <w:rPr>
          <w:sz w:val="32"/>
          <w:szCs w:val="32"/>
        </w:rPr>
      </w:pPr>
    </w:p>
    <w:p w14:paraId="60BE73F0" w14:textId="77777777" w:rsidR="00DB6ED9" w:rsidRPr="00DB6ED9" w:rsidRDefault="00DB6ED9" w:rsidP="00DB6ED9">
      <w:pPr>
        <w:rPr>
          <w:sz w:val="32"/>
          <w:szCs w:val="32"/>
        </w:rPr>
      </w:pPr>
      <w:r w:rsidRPr="00DB6ED9">
        <w:rPr>
          <w:sz w:val="32"/>
          <w:szCs w:val="32"/>
        </w:rPr>
        <w:t>SUM</w:t>
      </w:r>
    </w:p>
    <w:p w14:paraId="05729E53" w14:textId="77777777" w:rsidR="00DB6ED9" w:rsidRPr="00DB6ED9" w:rsidRDefault="00DB6ED9" w:rsidP="00DB6ED9">
      <w:pPr>
        <w:rPr>
          <w:sz w:val="32"/>
          <w:szCs w:val="32"/>
        </w:rPr>
      </w:pPr>
    </w:p>
    <w:p w14:paraId="19308B5B" w14:textId="77777777" w:rsidR="00DB6ED9" w:rsidRPr="00DB6ED9" w:rsidRDefault="00DB6ED9" w:rsidP="00DB6ED9">
      <w:pPr>
        <w:rPr>
          <w:sz w:val="32"/>
          <w:szCs w:val="32"/>
        </w:rPr>
      </w:pPr>
      <w:r w:rsidRPr="00DB6ED9">
        <w:rPr>
          <w:sz w:val="32"/>
          <w:szCs w:val="32"/>
        </w:rPr>
        <w:t>AVERAGE</w:t>
      </w:r>
    </w:p>
    <w:p w14:paraId="765ED42F" w14:textId="77777777" w:rsidR="00DB6ED9" w:rsidRPr="00DB6ED9" w:rsidRDefault="00DB6ED9" w:rsidP="00DB6ED9">
      <w:pPr>
        <w:rPr>
          <w:sz w:val="32"/>
          <w:szCs w:val="32"/>
        </w:rPr>
      </w:pPr>
    </w:p>
    <w:p w14:paraId="2EFEFCC5" w14:textId="77777777" w:rsidR="00DB6ED9" w:rsidRPr="00DB6ED9" w:rsidRDefault="00DB6ED9" w:rsidP="00DB6ED9">
      <w:pPr>
        <w:rPr>
          <w:sz w:val="32"/>
          <w:szCs w:val="32"/>
        </w:rPr>
      </w:pPr>
      <w:r w:rsidRPr="00DB6ED9">
        <w:rPr>
          <w:sz w:val="32"/>
          <w:szCs w:val="32"/>
        </w:rPr>
        <w:t>DISTINCTCOUNT</w:t>
      </w:r>
    </w:p>
    <w:p w14:paraId="0733E869" w14:textId="77777777" w:rsidR="00DB6ED9" w:rsidRPr="00DB6ED9" w:rsidRDefault="00DB6ED9" w:rsidP="00DB6ED9">
      <w:pPr>
        <w:rPr>
          <w:sz w:val="32"/>
          <w:szCs w:val="32"/>
        </w:rPr>
      </w:pPr>
    </w:p>
    <w:p w14:paraId="6D67CBA0" w14:textId="77777777" w:rsidR="00DB6ED9" w:rsidRPr="00DB6ED9" w:rsidRDefault="00DB6ED9" w:rsidP="00DB6ED9">
      <w:pPr>
        <w:rPr>
          <w:sz w:val="32"/>
          <w:szCs w:val="32"/>
        </w:rPr>
      </w:pPr>
      <w:r w:rsidRPr="00DB6ED9">
        <w:rPr>
          <w:sz w:val="32"/>
          <w:szCs w:val="32"/>
        </w:rPr>
        <w:t>DIVIDE</w:t>
      </w:r>
    </w:p>
    <w:p w14:paraId="41FB9DE7" w14:textId="77777777" w:rsidR="00DB6ED9" w:rsidRPr="00DB6ED9" w:rsidRDefault="00DB6ED9" w:rsidP="00DB6ED9">
      <w:pPr>
        <w:rPr>
          <w:sz w:val="32"/>
          <w:szCs w:val="32"/>
        </w:rPr>
      </w:pPr>
    </w:p>
    <w:p w14:paraId="6CE58C98" w14:textId="77777777" w:rsidR="00DB6ED9" w:rsidRPr="00DB6ED9" w:rsidRDefault="00DB6ED9" w:rsidP="00DB6ED9">
      <w:pPr>
        <w:rPr>
          <w:sz w:val="32"/>
          <w:szCs w:val="32"/>
        </w:rPr>
      </w:pPr>
      <w:r w:rsidRPr="00DB6ED9">
        <w:rPr>
          <w:sz w:val="32"/>
          <w:szCs w:val="32"/>
        </w:rPr>
        <w:t>VAR</w:t>
      </w:r>
    </w:p>
    <w:p w14:paraId="3D4F8FB7" w14:textId="77777777" w:rsidR="00DB6ED9" w:rsidRPr="00DB6ED9" w:rsidRDefault="00DB6ED9" w:rsidP="00DB6ED9">
      <w:pPr>
        <w:rPr>
          <w:sz w:val="32"/>
          <w:szCs w:val="32"/>
        </w:rPr>
      </w:pPr>
    </w:p>
    <w:p w14:paraId="304939EC" w14:textId="77777777" w:rsidR="00DB6ED9" w:rsidRPr="00DB6ED9" w:rsidRDefault="00DB6ED9" w:rsidP="00DB6ED9">
      <w:pPr>
        <w:rPr>
          <w:sz w:val="32"/>
          <w:szCs w:val="32"/>
        </w:rPr>
      </w:pPr>
      <w:r w:rsidRPr="00DB6ED9">
        <w:rPr>
          <w:sz w:val="32"/>
          <w:szCs w:val="32"/>
        </w:rPr>
        <w:t>SELECTEDVALUE</w:t>
      </w:r>
    </w:p>
    <w:p w14:paraId="043FCF6E" w14:textId="77777777" w:rsidR="00DB6ED9" w:rsidRPr="00DB6ED9" w:rsidRDefault="00DB6ED9" w:rsidP="00DB6ED9">
      <w:pPr>
        <w:rPr>
          <w:sz w:val="32"/>
          <w:szCs w:val="32"/>
        </w:rPr>
      </w:pPr>
    </w:p>
    <w:p w14:paraId="1F056762" w14:textId="77777777" w:rsidR="00DB6ED9" w:rsidRPr="00DB6ED9" w:rsidRDefault="00DB6ED9" w:rsidP="00DB6ED9">
      <w:pPr>
        <w:rPr>
          <w:sz w:val="32"/>
          <w:szCs w:val="32"/>
        </w:rPr>
      </w:pPr>
      <w:r w:rsidRPr="00DB6ED9">
        <w:rPr>
          <w:sz w:val="32"/>
          <w:szCs w:val="32"/>
        </w:rPr>
        <w:t>Time Intelligence</w:t>
      </w:r>
    </w:p>
    <w:p w14:paraId="2D5BEBD3" w14:textId="77777777" w:rsidR="00DB6ED9" w:rsidRPr="00DB6ED9" w:rsidRDefault="00000000" w:rsidP="00DB6ED9">
      <w:pPr>
        <w:rPr>
          <w:sz w:val="32"/>
          <w:szCs w:val="32"/>
        </w:rPr>
      </w:pPr>
      <w:r>
        <w:rPr>
          <w:sz w:val="32"/>
          <w:szCs w:val="32"/>
        </w:rPr>
        <w:pict w14:anchorId="31F11202">
          <v:rect id="_x0000_i1432" style="width:0;height:1.5pt" o:hralign="center" o:hrstd="t" o:hr="t" fillcolor="#a0a0a0" stroked="f"/>
        </w:pict>
      </w:r>
    </w:p>
    <w:p w14:paraId="3A72D399" w14:textId="77777777" w:rsidR="00DB6ED9" w:rsidRPr="00DB6ED9" w:rsidRDefault="00DB6ED9" w:rsidP="00DB6ED9">
      <w:pPr>
        <w:rPr>
          <w:b/>
          <w:bCs/>
          <w:sz w:val="32"/>
          <w:szCs w:val="32"/>
        </w:rPr>
      </w:pPr>
      <w:r w:rsidRPr="00DB6ED9">
        <w:rPr>
          <w:b/>
          <w:bCs/>
          <w:sz w:val="32"/>
          <w:szCs w:val="32"/>
        </w:rPr>
        <w:t>408. Day 20</w:t>
      </w:r>
    </w:p>
    <w:p w14:paraId="622C552B" w14:textId="77777777" w:rsidR="00DB6ED9" w:rsidRPr="00DB6ED9" w:rsidRDefault="00DB6ED9" w:rsidP="00DB6ED9">
      <w:pPr>
        <w:rPr>
          <w:sz w:val="32"/>
          <w:szCs w:val="32"/>
        </w:rPr>
      </w:pPr>
      <w:r w:rsidRPr="00DB6ED9">
        <w:rPr>
          <w:sz w:val="32"/>
          <w:szCs w:val="32"/>
        </w:rPr>
        <w:t>Students learned:</w:t>
      </w:r>
    </w:p>
    <w:p w14:paraId="59CC427D" w14:textId="77777777" w:rsidR="00DB6ED9" w:rsidRPr="00DB6ED9" w:rsidRDefault="00DB6ED9" w:rsidP="00DB6ED9">
      <w:pPr>
        <w:rPr>
          <w:b/>
          <w:bCs/>
          <w:sz w:val="32"/>
          <w:szCs w:val="32"/>
        </w:rPr>
      </w:pPr>
      <w:r w:rsidRPr="00DB6ED9">
        <w:rPr>
          <w:b/>
          <w:bCs/>
          <w:sz w:val="32"/>
          <w:szCs w:val="32"/>
        </w:rPr>
        <w:t>Business Intelligence Delivery.</w:t>
      </w:r>
    </w:p>
    <w:p w14:paraId="0C1F9685" w14:textId="77777777" w:rsidR="00DB6ED9" w:rsidRPr="00DB6ED9" w:rsidRDefault="00DB6ED9" w:rsidP="00DB6ED9">
      <w:pPr>
        <w:rPr>
          <w:sz w:val="32"/>
          <w:szCs w:val="32"/>
        </w:rPr>
      </w:pPr>
      <w:r w:rsidRPr="00DB6ED9">
        <w:rPr>
          <w:sz w:val="32"/>
          <w:szCs w:val="32"/>
        </w:rPr>
        <w:t>Report Design</w:t>
      </w:r>
    </w:p>
    <w:p w14:paraId="32DE2F61" w14:textId="77777777" w:rsidR="00DB6ED9" w:rsidRPr="00DB6ED9" w:rsidRDefault="00DB6ED9" w:rsidP="00DB6ED9">
      <w:pPr>
        <w:rPr>
          <w:sz w:val="32"/>
          <w:szCs w:val="32"/>
        </w:rPr>
      </w:pPr>
    </w:p>
    <w:p w14:paraId="10CC6585" w14:textId="77777777" w:rsidR="00DB6ED9" w:rsidRPr="00DB6ED9" w:rsidRDefault="00DB6ED9" w:rsidP="00DB6ED9">
      <w:pPr>
        <w:rPr>
          <w:sz w:val="32"/>
          <w:szCs w:val="32"/>
        </w:rPr>
      </w:pPr>
      <w:r w:rsidRPr="00DB6ED9">
        <w:rPr>
          <w:sz w:val="32"/>
          <w:szCs w:val="32"/>
        </w:rPr>
        <w:t>Navigation</w:t>
      </w:r>
    </w:p>
    <w:p w14:paraId="0C5F6B86" w14:textId="77777777" w:rsidR="00DB6ED9" w:rsidRPr="00DB6ED9" w:rsidRDefault="00DB6ED9" w:rsidP="00DB6ED9">
      <w:pPr>
        <w:rPr>
          <w:sz w:val="32"/>
          <w:szCs w:val="32"/>
        </w:rPr>
      </w:pPr>
    </w:p>
    <w:p w14:paraId="43AC9CBE" w14:textId="77777777" w:rsidR="00DB6ED9" w:rsidRPr="00DB6ED9" w:rsidRDefault="00DB6ED9" w:rsidP="00DB6ED9">
      <w:pPr>
        <w:rPr>
          <w:sz w:val="32"/>
          <w:szCs w:val="32"/>
        </w:rPr>
      </w:pPr>
      <w:r w:rsidRPr="00DB6ED9">
        <w:rPr>
          <w:sz w:val="32"/>
          <w:szCs w:val="32"/>
        </w:rPr>
        <w:t>Drillthrough</w:t>
      </w:r>
    </w:p>
    <w:p w14:paraId="5005ED2E" w14:textId="77777777" w:rsidR="00DB6ED9" w:rsidRPr="00DB6ED9" w:rsidRDefault="00DB6ED9" w:rsidP="00DB6ED9">
      <w:pPr>
        <w:rPr>
          <w:sz w:val="32"/>
          <w:szCs w:val="32"/>
        </w:rPr>
      </w:pPr>
    </w:p>
    <w:p w14:paraId="0E68D47B" w14:textId="77777777" w:rsidR="00DB6ED9" w:rsidRPr="00DB6ED9" w:rsidRDefault="00DB6ED9" w:rsidP="00DB6ED9">
      <w:pPr>
        <w:rPr>
          <w:sz w:val="32"/>
          <w:szCs w:val="32"/>
        </w:rPr>
      </w:pPr>
      <w:r w:rsidRPr="00DB6ED9">
        <w:rPr>
          <w:sz w:val="32"/>
          <w:szCs w:val="32"/>
        </w:rPr>
        <w:t>Tooltips</w:t>
      </w:r>
    </w:p>
    <w:p w14:paraId="66AC3332" w14:textId="77777777" w:rsidR="00DB6ED9" w:rsidRPr="00DB6ED9" w:rsidRDefault="00DB6ED9" w:rsidP="00DB6ED9">
      <w:pPr>
        <w:rPr>
          <w:sz w:val="32"/>
          <w:szCs w:val="32"/>
        </w:rPr>
      </w:pPr>
    </w:p>
    <w:p w14:paraId="7734EE10" w14:textId="77777777" w:rsidR="00DB6ED9" w:rsidRPr="00DB6ED9" w:rsidRDefault="00DB6ED9" w:rsidP="00DB6ED9">
      <w:pPr>
        <w:rPr>
          <w:sz w:val="32"/>
          <w:szCs w:val="32"/>
        </w:rPr>
      </w:pPr>
      <w:r w:rsidRPr="00DB6ED9">
        <w:rPr>
          <w:sz w:val="32"/>
          <w:szCs w:val="32"/>
        </w:rPr>
        <w:t>Bookmarks</w:t>
      </w:r>
    </w:p>
    <w:p w14:paraId="449DC10A" w14:textId="77777777" w:rsidR="00DB6ED9" w:rsidRPr="00DB6ED9" w:rsidRDefault="00DB6ED9" w:rsidP="00DB6ED9">
      <w:pPr>
        <w:rPr>
          <w:sz w:val="32"/>
          <w:szCs w:val="32"/>
        </w:rPr>
      </w:pPr>
    </w:p>
    <w:p w14:paraId="730385C1" w14:textId="77777777" w:rsidR="00DB6ED9" w:rsidRPr="00DB6ED9" w:rsidRDefault="00DB6ED9" w:rsidP="00DB6ED9">
      <w:pPr>
        <w:rPr>
          <w:sz w:val="32"/>
          <w:szCs w:val="32"/>
        </w:rPr>
      </w:pPr>
      <w:r w:rsidRPr="00DB6ED9">
        <w:rPr>
          <w:sz w:val="32"/>
          <w:szCs w:val="32"/>
        </w:rPr>
        <w:t>Synced Slicers</w:t>
      </w:r>
    </w:p>
    <w:p w14:paraId="692F373F" w14:textId="77777777" w:rsidR="00DB6ED9" w:rsidRPr="00DB6ED9" w:rsidRDefault="00DB6ED9" w:rsidP="00DB6ED9">
      <w:pPr>
        <w:rPr>
          <w:sz w:val="32"/>
          <w:szCs w:val="32"/>
        </w:rPr>
      </w:pPr>
    </w:p>
    <w:p w14:paraId="536748B9" w14:textId="77777777" w:rsidR="00DB6ED9" w:rsidRPr="00DB6ED9" w:rsidRDefault="00DB6ED9" w:rsidP="00DB6ED9">
      <w:pPr>
        <w:rPr>
          <w:sz w:val="32"/>
          <w:szCs w:val="32"/>
        </w:rPr>
      </w:pPr>
      <w:r w:rsidRPr="00DB6ED9">
        <w:rPr>
          <w:sz w:val="32"/>
          <w:szCs w:val="32"/>
        </w:rPr>
        <w:t>Conditional Formatting</w:t>
      </w:r>
    </w:p>
    <w:p w14:paraId="3C5DBD12" w14:textId="77777777" w:rsidR="00DB6ED9" w:rsidRPr="00DB6ED9" w:rsidRDefault="00DB6ED9" w:rsidP="00DB6ED9">
      <w:pPr>
        <w:rPr>
          <w:sz w:val="32"/>
          <w:szCs w:val="32"/>
        </w:rPr>
      </w:pPr>
    </w:p>
    <w:p w14:paraId="732B2989" w14:textId="77777777" w:rsidR="00DB6ED9" w:rsidRPr="00DB6ED9" w:rsidRDefault="00DB6ED9" w:rsidP="00DB6ED9">
      <w:pPr>
        <w:rPr>
          <w:sz w:val="32"/>
          <w:szCs w:val="32"/>
        </w:rPr>
      </w:pPr>
      <w:r w:rsidRPr="00DB6ED9">
        <w:rPr>
          <w:sz w:val="32"/>
          <w:szCs w:val="32"/>
        </w:rPr>
        <w:t>Mobile Layout</w:t>
      </w:r>
    </w:p>
    <w:p w14:paraId="59E57058" w14:textId="77777777" w:rsidR="00DB6ED9" w:rsidRPr="00DB6ED9" w:rsidRDefault="00DB6ED9" w:rsidP="00DB6ED9">
      <w:pPr>
        <w:rPr>
          <w:sz w:val="32"/>
          <w:szCs w:val="32"/>
        </w:rPr>
      </w:pPr>
    </w:p>
    <w:p w14:paraId="5213B84F" w14:textId="77777777" w:rsidR="00DB6ED9" w:rsidRPr="00DB6ED9" w:rsidRDefault="00DB6ED9" w:rsidP="00DB6ED9">
      <w:pPr>
        <w:rPr>
          <w:sz w:val="32"/>
          <w:szCs w:val="32"/>
        </w:rPr>
      </w:pPr>
      <w:r w:rsidRPr="00DB6ED9">
        <w:rPr>
          <w:sz w:val="32"/>
          <w:szCs w:val="32"/>
        </w:rPr>
        <w:t>Accessibility</w:t>
      </w:r>
    </w:p>
    <w:p w14:paraId="59928E75" w14:textId="77777777" w:rsidR="00DB6ED9" w:rsidRPr="00DB6ED9" w:rsidRDefault="00DB6ED9" w:rsidP="00DB6ED9">
      <w:pPr>
        <w:rPr>
          <w:sz w:val="32"/>
          <w:szCs w:val="32"/>
        </w:rPr>
      </w:pPr>
    </w:p>
    <w:p w14:paraId="666FFD96" w14:textId="77777777" w:rsidR="00DB6ED9" w:rsidRPr="00DB6ED9" w:rsidRDefault="00DB6ED9" w:rsidP="00DB6ED9">
      <w:pPr>
        <w:rPr>
          <w:sz w:val="32"/>
          <w:szCs w:val="32"/>
        </w:rPr>
      </w:pPr>
      <w:r w:rsidRPr="00DB6ED9">
        <w:rPr>
          <w:sz w:val="32"/>
          <w:szCs w:val="32"/>
        </w:rPr>
        <w:t>Publishing</w:t>
      </w:r>
    </w:p>
    <w:p w14:paraId="71605096" w14:textId="77777777" w:rsidR="00DB6ED9" w:rsidRPr="00DB6ED9" w:rsidRDefault="00DB6ED9" w:rsidP="00DB6ED9">
      <w:pPr>
        <w:rPr>
          <w:sz w:val="32"/>
          <w:szCs w:val="32"/>
        </w:rPr>
      </w:pPr>
    </w:p>
    <w:p w14:paraId="17007651" w14:textId="77777777" w:rsidR="00DB6ED9" w:rsidRPr="00DB6ED9" w:rsidRDefault="00DB6ED9" w:rsidP="00DB6ED9">
      <w:pPr>
        <w:rPr>
          <w:sz w:val="32"/>
          <w:szCs w:val="32"/>
        </w:rPr>
      </w:pPr>
      <w:r w:rsidRPr="00DB6ED9">
        <w:rPr>
          <w:sz w:val="32"/>
          <w:szCs w:val="32"/>
        </w:rPr>
        <w:t>Refresh</w:t>
      </w:r>
    </w:p>
    <w:p w14:paraId="07C7C397" w14:textId="77777777" w:rsidR="00DB6ED9" w:rsidRPr="00DB6ED9" w:rsidRDefault="00DB6ED9" w:rsidP="00DB6ED9">
      <w:pPr>
        <w:rPr>
          <w:sz w:val="32"/>
          <w:szCs w:val="32"/>
        </w:rPr>
      </w:pPr>
    </w:p>
    <w:p w14:paraId="15A73A3F" w14:textId="77777777" w:rsidR="00DB6ED9" w:rsidRPr="00DB6ED9" w:rsidRDefault="00DB6ED9" w:rsidP="00DB6ED9">
      <w:pPr>
        <w:rPr>
          <w:sz w:val="32"/>
          <w:szCs w:val="32"/>
        </w:rPr>
      </w:pPr>
      <w:r w:rsidRPr="00DB6ED9">
        <w:rPr>
          <w:sz w:val="32"/>
          <w:szCs w:val="32"/>
        </w:rPr>
        <w:t>Sharing</w:t>
      </w:r>
    </w:p>
    <w:p w14:paraId="4B7233D1" w14:textId="77777777" w:rsidR="00DB6ED9" w:rsidRPr="00DB6ED9" w:rsidRDefault="00000000" w:rsidP="00DB6ED9">
      <w:pPr>
        <w:rPr>
          <w:sz w:val="32"/>
          <w:szCs w:val="32"/>
        </w:rPr>
      </w:pPr>
      <w:r>
        <w:rPr>
          <w:sz w:val="32"/>
          <w:szCs w:val="32"/>
        </w:rPr>
        <w:pict w14:anchorId="084CB0F2">
          <v:rect id="_x0000_i1433" style="width:0;height:1.5pt" o:hralign="center" o:hrstd="t" o:hr="t" fillcolor="#a0a0a0" stroked="f"/>
        </w:pict>
      </w:r>
    </w:p>
    <w:p w14:paraId="773AA3DA" w14:textId="77777777" w:rsidR="00DB6ED9" w:rsidRPr="00DB6ED9" w:rsidRDefault="00DB6ED9" w:rsidP="00DB6ED9">
      <w:pPr>
        <w:rPr>
          <w:b/>
          <w:bCs/>
          <w:sz w:val="32"/>
          <w:szCs w:val="32"/>
        </w:rPr>
      </w:pPr>
      <w:r w:rsidRPr="00DB6ED9">
        <w:rPr>
          <w:b/>
          <w:bCs/>
          <w:sz w:val="32"/>
          <w:szCs w:val="32"/>
        </w:rPr>
        <w:t>PART EM — COMPLETE WEEK 5 ARCHITECTURE</w:t>
      </w:r>
    </w:p>
    <w:p w14:paraId="1FACD49D" w14:textId="77777777" w:rsidR="00DB6ED9" w:rsidRPr="00DB6ED9" w:rsidRDefault="00DB6ED9" w:rsidP="00DB6ED9">
      <w:pPr>
        <w:rPr>
          <w:b/>
          <w:bCs/>
          <w:sz w:val="32"/>
          <w:szCs w:val="32"/>
        </w:rPr>
      </w:pPr>
      <w:r w:rsidRPr="00DB6ED9">
        <w:rPr>
          <w:b/>
          <w:bCs/>
          <w:sz w:val="32"/>
          <w:szCs w:val="32"/>
        </w:rPr>
        <w:t>409. Power BI Pipeline</w:t>
      </w:r>
    </w:p>
    <w:p w14:paraId="44654C99" w14:textId="77777777" w:rsidR="00DB6ED9" w:rsidRPr="00DB6ED9" w:rsidRDefault="00DB6ED9" w:rsidP="00DB6ED9">
      <w:pPr>
        <w:rPr>
          <w:sz w:val="32"/>
          <w:szCs w:val="32"/>
        </w:rPr>
      </w:pPr>
      <w:r w:rsidRPr="00DB6ED9">
        <w:rPr>
          <w:sz w:val="32"/>
          <w:szCs w:val="32"/>
        </w:rPr>
        <w:t>DATAVERSE</w:t>
      </w:r>
    </w:p>
    <w:p w14:paraId="7D3860F2" w14:textId="77777777" w:rsidR="00DB6ED9" w:rsidRPr="00DB6ED9" w:rsidRDefault="00DB6ED9" w:rsidP="00DB6ED9">
      <w:pPr>
        <w:rPr>
          <w:sz w:val="32"/>
          <w:szCs w:val="32"/>
        </w:rPr>
      </w:pPr>
      <w:r w:rsidRPr="00DB6ED9">
        <w:rPr>
          <w:sz w:val="32"/>
          <w:szCs w:val="32"/>
        </w:rPr>
        <w:t xml:space="preserve">    |</w:t>
      </w:r>
    </w:p>
    <w:p w14:paraId="76EC1C2C" w14:textId="77777777" w:rsidR="00DB6ED9" w:rsidRPr="00DB6ED9" w:rsidRDefault="00DB6ED9" w:rsidP="00DB6ED9">
      <w:pPr>
        <w:rPr>
          <w:sz w:val="32"/>
          <w:szCs w:val="32"/>
        </w:rPr>
      </w:pPr>
      <w:r w:rsidRPr="00DB6ED9">
        <w:rPr>
          <w:sz w:val="32"/>
          <w:szCs w:val="32"/>
        </w:rPr>
        <w:t xml:space="preserve">    v</w:t>
      </w:r>
    </w:p>
    <w:p w14:paraId="5B01B25A" w14:textId="77777777" w:rsidR="00DB6ED9" w:rsidRPr="00DB6ED9" w:rsidRDefault="00DB6ED9" w:rsidP="00DB6ED9">
      <w:pPr>
        <w:rPr>
          <w:sz w:val="32"/>
          <w:szCs w:val="32"/>
        </w:rPr>
      </w:pPr>
      <w:r w:rsidRPr="00DB6ED9">
        <w:rPr>
          <w:sz w:val="32"/>
          <w:szCs w:val="32"/>
        </w:rPr>
        <w:t>POWER QUERY</w:t>
      </w:r>
    </w:p>
    <w:p w14:paraId="6B2415F6" w14:textId="77777777" w:rsidR="00DB6ED9" w:rsidRPr="00DB6ED9" w:rsidRDefault="00DB6ED9" w:rsidP="00DB6ED9">
      <w:pPr>
        <w:rPr>
          <w:sz w:val="32"/>
          <w:szCs w:val="32"/>
        </w:rPr>
      </w:pPr>
      <w:r w:rsidRPr="00DB6ED9">
        <w:rPr>
          <w:sz w:val="32"/>
          <w:szCs w:val="32"/>
        </w:rPr>
        <w:t xml:space="preserve">    |</w:t>
      </w:r>
    </w:p>
    <w:p w14:paraId="626B7474" w14:textId="77777777" w:rsidR="00DB6ED9" w:rsidRPr="00DB6ED9" w:rsidRDefault="00DB6ED9" w:rsidP="00DB6ED9">
      <w:pPr>
        <w:rPr>
          <w:sz w:val="32"/>
          <w:szCs w:val="32"/>
        </w:rPr>
      </w:pPr>
      <w:r w:rsidRPr="00DB6ED9">
        <w:rPr>
          <w:sz w:val="32"/>
          <w:szCs w:val="32"/>
        </w:rPr>
        <w:t xml:space="preserve">    v</w:t>
      </w:r>
    </w:p>
    <w:p w14:paraId="4F5F6A2B" w14:textId="77777777" w:rsidR="00DB6ED9" w:rsidRPr="00DB6ED9" w:rsidRDefault="00DB6ED9" w:rsidP="00DB6ED9">
      <w:pPr>
        <w:rPr>
          <w:sz w:val="32"/>
          <w:szCs w:val="32"/>
        </w:rPr>
      </w:pPr>
      <w:r w:rsidRPr="00DB6ED9">
        <w:rPr>
          <w:sz w:val="32"/>
          <w:szCs w:val="32"/>
        </w:rPr>
        <w:t>STAR SCHEMA</w:t>
      </w:r>
    </w:p>
    <w:p w14:paraId="1A78E045" w14:textId="77777777" w:rsidR="00DB6ED9" w:rsidRPr="00DB6ED9" w:rsidRDefault="00DB6ED9" w:rsidP="00DB6ED9">
      <w:pPr>
        <w:rPr>
          <w:sz w:val="32"/>
          <w:szCs w:val="32"/>
        </w:rPr>
      </w:pPr>
      <w:r w:rsidRPr="00DB6ED9">
        <w:rPr>
          <w:sz w:val="32"/>
          <w:szCs w:val="32"/>
        </w:rPr>
        <w:t xml:space="preserve">    |</w:t>
      </w:r>
    </w:p>
    <w:p w14:paraId="2A407914" w14:textId="77777777" w:rsidR="00DB6ED9" w:rsidRPr="00DB6ED9" w:rsidRDefault="00DB6ED9" w:rsidP="00DB6ED9">
      <w:pPr>
        <w:rPr>
          <w:sz w:val="32"/>
          <w:szCs w:val="32"/>
        </w:rPr>
      </w:pPr>
      <w:r w:rsidRPr="00DB6ED9">
        <w:rPr>
          <w:sz w:val="32"/>
          <w:szCs w:val="32"/>
        </w:rPr>
        <w:t xml:space="preserve">    v</w:t>
      </w:r>
    </w:p>
    <w:p w14:paraId="0671CF15" w14:textId="77777777" w:rsidR="00DB6ED9" w:rsidRPr="00DB6ED9" w:rsidRDefault="00DB6ED9" w:rsidP="00DB6ED9">
      <w:pPr>
        <w:rPr>
          <w:sz w:val="32"/>
          <w:szCs w:val="32"/>
        </w:rPr>
      </w:pPr>
      <w:r w:rsidRPr="00DB6ED9">
        <w:rPr>
          <w:sz w:val="32"/>
          <w:szCs w:val="32"/>
        </w:rPr>
        <w:t>DAX</w:t>
      </w:r>
    </w:p>
    <w:p w14:paraId="572211CC" w14:textId="77777777" w:rsidR="00DB6ED9" w:rsidRPr="00DB6ED9" w:rsidRDefault="00DB6ED9" w:rsidP="00DB6ED9">
      <w:pPr>
        <w:rPr>
          <w:sz w:val="32"/>
          <w:szCs w:val="32"/>
        </w:rPr>
      </w:pPr>
      <w:r w:rsidRPr="00DB6ED9">
        <w:rPr>
          <w:sz w:val="32"/>
          <w:szCs w:val="32"/>
        </w:rPr>
        <w:t xml:space="preserve">    |</w:t>
      </w:r>
    </w:p>
    <w:p w14:paraId="5111AFA7" w14:textId="77777777" w:rsidR="00DB6ED9" w:rsidRPr="00DB6ED9" w:rsidRDefault="00DB6ED9" w:rsidP="00DB6ED9">
      <w:pPr>
        <w:rPr>
          <w:sz w:val="32"/>
          <w:szCs w:val="32"/>
        </w:rPr>
      </w:pPr>
      <w:r w:rsidRPr="00DB6ED9">
        <w:rPr>
          <w:sz w:val="32"/>
          <w:szCs w:val="32"/>
        </w:rPr>
        <w:t xml:space="preserve">    v</w:t>
      </w:r>
    </w:p>
    <w:p w14:paraId="2E8C6CC4" w14:textId="77777777" w:rsidR="00DB6ED9" w:rsidRPr="00DB6ED9" w:rsidRDefault="00DB6ED9" w:rsidP="00DB6ED9">
      <w:pPr>
        <w:rPr>
          <w:sz w:val="32"/>
          <w:szCs w:val="32"/>
        </w:rPr>
      </w:pPr>
      <w:r w:rsidRPr="00DB6ED9">
        <w:rPr>
          <w:sz w:val="32"/>
          <w:szCs w:val="32"/>
        </w:rPr>
        <w:t>REPORT</w:t>
      </w:r>
    </w:p>
    <w:p w14:paraId="5C355F89" w14:textId="77777777" w:rsidR="00DB6ED9" w:rsidRPr="00DB6ED9" w:rsidRDefault="00DB6ED9" w:rsidP="00DB6ED9">
      <w:pPr>
        <w:rPr>
          <w:sz w:val="32"/>
          <w:szCs w:val="32"/>
        </w:rPr>
      </w:pPr>
      <w:r w:rsidRPr="00DB6ED9">
        <w:rPr>
          <w:sz w:val="32"/>
          <w:szCs w:val="32"/>
        </w:rPr>
        <w:t xml:space="preserve">    |</w:t>
      </w:r>
    </w:p>
    <w:p w14:paraId="069EFDCA" w14:textId="77777777" w:rsidR="00DB6ED9" w:rsidRPr="00DB6ED9" w:rsidRDefault="00DB6ED9" w:rsidP="00DB6ED9">
      <w:pPr>
        <w:rPr>
          <w:sz w:val="32"/>
          <w:szCs w:val="32"/>
        </w:rPr>
      </w:pPr>
      <w:r w:rsidRPr="00DB6ED9">
        <w:rPr>
          <w:sz w:val="32"/>
          <w:szCs w:val="32"/>
        </w:rPr>
        <w:t xml:space="preserve">    v</w:t>
      </w:r>
    </w:p>
    <w:p w14:paraId="1C7ADAE5" w14:textId="77777777" w:rsidR="00DB6ED9" w:rsidRPr="00DB6ED9" w:rsidRDefault="00DB6ED9" w:rsidP="00DB6ED9">
      <w:pPr>
        <w:rPr>
          <w:sz w:val="32"/>
          <w:szCs w:val="32"/>
        </w:rPr>
      </w:pPr>
      <w:r w:rsidRPr="00DB6ED9">
        <w:rPr>
          <w:sz w:val="32"/>
          <w:szCs w:val="32"/>
        </w:rPr>
        <w:t>POWER BI SERVICE</w:t>
      </w:r>
    </w:p>
    <w:p w14:paraId="302C329F" w14:textId="77777777" w:rsidR="00DB6ED9" w:rsidRPr="00DB6ED9" w:rsidRDefault="00DB6ED9" w:rsidP="00DB6ED9">
      <w:pPr>
        <w:rPr>
          <w:sz w:val="32"/>
          <w:szCs w:val="32"/>
        </w:rPr>
      </w:pPr>
      <w:r w:rsidRPr="00DB6ED9">
        <w:rPr>
          <w:sz w:val="32"/>
          <w:szCs w:val="32"/>
        </w:rPr>
        <w:t xml:space="preserve">    |</w:t>
      </w:r>
    </w:p>
    <w:p w14:paraId="2A9ED6C7" w14:textId="77777777" w:rsidR="00DB6ED9" w:rsidRPr="00DB6ED9" w:rsidRDefault="00DB6ED9" w:rsidP="00DB6ED9">
      <w:pPr>
        <w:rPr>
          <w:sz w:val="32"/>
          <w:szCs w:val="32"/>
        </w:rPr>
      </w:pPr>
      <w:r w:rsidRPr="00DB6ED9">
        <w:rPr>
          <w:sz w:val="32"/>
          <w:szCs w:val="32"/>
        </w:rPr>
        <w:t xml:space="preserve">    v</w:t>
      </w:r>
    </w:p>
    <w:p w14:paraId="2AA2620B" w14:textId="77777777" w:rsidR="00DB6ED9" w:rsidRPr="00DB6ED9" w:rsidRDefault="00DB6ED9" w:rsidP="00DB6ED9">
      <w:pPr>
        <w:rPr>
          <w:sz w:val="32"/>
          <w:szCs w:val="32"/>
        </w:rPr>
      </w:pPr>
      <w:r w:rsidRPr="00DB6ED9">
        <w:rPr>
          <w:sz w:val="32"/>
          <w:szCs w:val="32"/>
        </w:rPr>
        <w:t>BUSINESS USERS</w:t>
      </w:r>
    </w:p>
    <w:p w14:paraId="3297F9FE" w14:textId="77777777" w:rsidR="00DB6ED9" w:rsidRPr="00DB6ED9" w:rsidRDefault="00000000" w:rsidP="00DB6ED9">
      <w:pPr>
        <w:rPr>
          <w:sz w:val="32"/>
          <w:szCs w:val="32"/>
        </w:rPr>
      </w:pPr>
      <w:r>
        <w:rPr>
          <w:sz w:val="32"/>
          <w:szCs w:val="32"/>
        </w:rPr>
        <w:pict w14:anchorId="012CDBB5">
          <v:rect id="_x0000_i1434" style="width:0;height:1.5pt" o:hralign="center" o:hrstd="t" o:hr="t" fillcolor="#a0a0a0" stroked="f"/>
        </w:pict>
      </w:r>
    </w:p>
    <w:p w14:paraId="0B5E4F62" w14:textId="77777777" w:rsidR="00DB6ED9" w:rsidRPr="00DB6ED9" w:rsidRDefault="00DB6ED9" w:rsidP="00DB6ED9">
      <w:pPr>
        <w:rPr>
          <w:b/>
          <w:bCs/>
          <w:sz w:val="32"/>
          <w:szCs w:val="32"/>
        </w:rPr>
      </w:pPr>
      <w:r w:rsidRPr="00DB6ED9">
        <w:rPr>
          <w:b/>
          <w:bCs/>
          <w:sz w:val="32"/>
          <w:szCs w:val="32"/>
        </w:rPr>
        <w:t>410. Complete Power Platform Architecture So Far</w:t>
      </w:r>
    </w:p>
    <w:p w14:paraId="3C18085E" w14:textId="77777777" w:rsidR="00DB6ED9" w:rsidRPr="00DB6ED9" w:rsidRDefault="00DB6ED9" w:rsidP="00DB6ED9">
      <w:pPr>
        <w:rPr>
          <w:sz w:val="32"/>
          <w:szCs w:val="32"/>
        </w:rPr>
      </w:pPr>
      <w:r w:rsidRPr="00DB6ED9">
        <w:rPr>
          <w:sz w:val="32"/>
          <w:szCs w:val="32"/>
        </w:rPr>
        <w:t xml:space="preserve">                    USERS</w:t>
      </w:r>
    </w:p>
    <w:p w14:paraId="0105C69C" w14:textId="77777777" w:rsidR="00DB6ED9" w:rsidRPr="00DB6ED9" w:rsidRDefault="00DB6ED9" w:rsidP="00DB6ED9">
      <w:pPr>
        <w:rPr>
          <w:sz w:val="32"/>
          <w:szCs w:val="32"/>
        </w:rPr>
      </w:pPr>
      <w:r w:rsidRPr="00DB6ED9">
        <w:rPr>
          <w:sz w:val="32"/>
          <w:szCs w:val="32"/>
        </w:rPr>
        <w:t xml:space="preserve">                      |</w:t>
      </w:r>
    </w:p>
    <w:p w14:paraId="55A0F496" w14:textId="77777777" w:rsidR="00DB6ED9" w:rsidRPr="00DB6ED9" w:rsidRDefault="00DB6ED9" w:rsidP="00DB6ED9">
      <w:pPr>
        <w:rPr>
          <w:sz w:val="32"/>
          <w:szCs w:val="32"/>
        </w:rPr>
      </w:pPr>
      <w:r w:rsidRPr="00DB6ED9">
        <w:rPr>
          <w:sz w:val="32"/>
          <w:szCs w:val="32"/>
        </w:rPr>
        <w:t xml:space="preserve">             +--------+--------+</w:t>
      </w:r>
    </w:p>
    <w:p w14:paraId="1AD3F4E3" w14:textId="77777777" w:rsidR="00DB6ED9" w:rsidRPr="00DB6ED9" w:rsidRDefault="00DB6ED9" w:rsidP="00DB6ED9">
      <w:pPr>
        <w:rPr>
          <w:sz w:val="32"/>
          <w:szCs w:val="32"/>
        </w:rPr>
      </w:pPr>
      <w:r w:rsidRPr="00DB6ED9">
        <w:rPr>
          <w:sz w:val="32"/>
          <w:szCs w:val="32"/>
        </w:rPr>
        <w:t xml:space="preserve">             |                 |</w:t>
      </w:r>
    </w:p>
    <w:p w14:paraId="506677F7" w14:textId="77777777" w:rsidR="00DB6ED9" w:rsidRPr="00DB6ED9" w:rsidRDefault="00DB6ED9" w:rsidP="00DB6ED9">
      <w:pPr>
        <w:rPr>
          <w:sz w:val="32"/>
          <w:szCs w:val="32"/>
        </w:rPr>
      </w:pPr>
      <w:r w:rsidRPr="00DB6ED9">
        <w:rPr>
          <w:sz w:val="32"/>
          <w:szCs w:val="32"/>
        </w:rPr>
        <w:t xml:space="preserve">             v                 v</w:t>
      </w:r>
    </w:p>
    <w:p w14:paraId="06150DDC" w14:textId="77777777" w:rsidR="00DB6ED9" w:rsidRPr="00DB6ED9" w:rsidRDefault="00DB6ED9" w:rsidP="00DB6ED9">
      <w:pPr>
        <w:rPr>
          <w:sz w:val="32"/>
          <w:szCs w:val="32"/>
        </w:rPr>
      </w:pPr>
      <w:r w:rsidRPr="00DB6ED9">
        <w:rPr>
          <w:sz w:val="32"/>
          <w:szCs w:val="32"/>
        </w:rPr>
        <w:t xml:space="preserve">        CANVAS APPS      MODEL-DRIVEN APPS</w:t>
      </w:r>
    </w:p>
    <w:p w14:paraId="70C15D34" w14:textId="77777777" w:rsidR="00DB6ED9" w:rsidRPr="00DB6ED9" w:rsidRDefault="00DB6ED9" w:rsidP="00DB6ED9">
      <w:pPr>
        <w:rPr>
          <w:sz w:val="32"/>
          <w:szCs w:val="32"/>
        </w:rPr>
      </w:pPr>
      <w:r w:rsidRPr="00DB6ED9">
        <w:rPr>
          <w:sz w:val="32"/>
          <w:szCs w:val="32"/>
        </w:rPr>
        <w:t xml:space="preserve">             |                 |</w:t>
      </w:r>
    </w:p>
    <w:p w14:paraId="45217B24" w14:textId="77777777" w:rsidR="00DB6ED9" w:rsidRPr="00DB6ED9" w:rsidRDefault="00DB6ED9" w:rsidP="00DB6ED9">
      <w:pPr>
        <w:rPr>
          <w:sz w:val="32"/>
          <w:szCs w:val="32"/>
        </w:rPr>
      </w:pPr>
      <w:r w:rsidRPr="00DB6ED9">
        <w:rPr>
          <w:sz w:val="32"/>
          <w:szCs w:val="32"/>
        </w:rPr>
        <w:t xml:space="preserve">             +--------+--------+</w:t>
      </w:r>
    </w:p>
    <w:p w14:paraId="307DF99B" w14:textId="77777777" w:rsidR="00DB6ED9" w:rsidRPr="00DB6ED9" w:rsidRDefault="00DB6ED9" w:rsidP="00DB6ED9">
      <w:pPr>
        <w:rPr>
          <w:sz w:val="32"/>
          <w:szCs w:val="32"/>
        </w:rPr>
      </w:pPr>
      <w:r w:rsidRPr="00DB6ED9">
        <w:rPr>
          <w:sz w:val="32"/>
          <w:szCs w:val="32"/>
        </w:rPr>
        <w:t xml:space="preserve">                      |</w:t>
      </w:r>
    </w:p>
    <w:p w14:paraId="6BDD8DDE" w14:textId="77777777" w:rsidR="00DB6ED9" w:rsidRPr="00DB6ED9" w:rsidRDefault="00DB6ED9" w:rsidP="00DB6ED9">
      <w:pPr>
        <w:rPr>
          <w:sz w:val="32"/>
          <w:szCs w:val="32"/>
        </w:rPr>
      </w:pPr>
      <w:r w:rsidRPr="00DB6ED9">
        <w:rPr>
          <w:sz w:val="32"/>
          <w:szCs w:val="32"/>
        </w:rPr>
        <w:t xml:space="preserve">                      v</w:t>
      </w:r>
    </w:p>
    <w:p w14:paraId="2D986055" w14:textId="77777777" w:rsidR="00DB6ED9" w:rsidRPr="00DB6ED9" w:rsidRDefault="00DB6ED9" w:rsidP="00DB6ED9">
      <w:pPr>
        <w:rPr>
          <w:sz w:val="32"/>
          <w:szCs w:val="32"/>
        </w:rPr>
      </w:pPr>
      <w:r w:rsidRPr="00DB6ED9">
        <w:rPr>
          <w:sz w:val="32"/>
          <w:szCs w:val="32"/>
        </w:rPr>
        <w:t xml:space="preserve">                  DATAVERSE</w:t>
      </w:r>
    </w:p>
    <w:p w14:paraId="49B458E5" w14:textId="77777777" w:rsidR="00DB6ED9" w:rsidRPr="00DB6ED9" w:rsidRDefault="00DB6ED9" w:rsidP="00DB6ED9">
      <w:pPr>
        <w:rPr>
          <w:sz w:val="32"/>
          <w:szCs w:val="32"/>
        </w:rPr>
      </w:pPr>
      <w:r w:rsidRPr="00DB6ED9">
        <w:rPr>
          <w:sz w:val="32"/>
          <w:szCs w:val="32"/>
        </w:rPr>
        <w:t xml:space="preserve">                      |</w:t>
      </w:r>
    </w:p>
    <w:p w14:paraId="26C335FD" w14:textId="77777777" w:rsidR="00DB6ED9" w:rsidRPr="00DB6ED9" w:rsidRDefault="00DB6ED9" w:rsidP="00DB6ED9">
      <w:pPr>
        <w:rPr>
          <w:sz w:val="32"/>
          <w:szCs w:val="32"/>
        </w:rPr>
      </w:pPr>
      <w:r w:rsidRPr="00DB6ED9">
        <w:rPr>
          <w:sz w:val="32"/>
          <w:szCs w:val="32"/>
        </w:rPr>
        <w:t xml:space="preserve">          +-----------+-----------+</w:t>
      </w:r>
    </w:p>
    <w:p w14:paraId="29FAFADC" w14:textId="77777777" w:rsidR="00DB6ED9" w:rsidRPr="00DB6ED9" w:rsidRDefault="00DB6ED9" w:rsidP="00DB6ED9">
      <w:pPr>
        <w:rPr>
          <w:sz w:val="32"/>
          <w:szCs w:val="32"/>
        </w:rPr>
      </w:pPr>
      <w:r w:rsidRPr="00DB6ED9">
        <w:rPr>
          <w:sz w:val="32"/>
          <w:szCs w:val="32"/>
        </w:rPr>
        <w:t xml:space="preserve">          |                       |</w:t>
      </w:r>
    </w:p>
    <w:p w14:paraId="1C769C7F" w14:textId="77777777" w:rsidR="00DB6ED9" w:rsidRPr="00DB6ED9" w:rsidRDefault="00DB6ED9" w:rsidP="00DB6ED9">
      <w:pPr>
        <w:rPr>
          <w:sz w:val="32"/>
          <w:szCs w:val="32"/>
        </w:rPr>
      </w:pPr>
      <w:r w:rsidRPr="00DB6ED9">
        <w:rPr>
          <w:sz w:val="32"/>
          <w:szCs w:val="32"/>
        </w:rPr>
        <w:t xml:space="preserve">          v                       v</w:t>
      </w:r>
    </w:p>
    <w:p w14:paraId="0D5E6E0F" w14:textId="77777777" w:rsidR="00DB6ED9" w:rsidRPr="00DB6ED9" w:rsidRDefault="00DB6ED9" w:rsidP="00DB6ED9">
      <w:pPr>
        <w:rPr>
          <w:sz w:val="32"/>
          <w:szCs w:val="32"/>
        </w:rPr>
      </w:pPr>
      <w:r w:rsidRPr="00DB6ED9">
        <w:rPr>
          <w:sz w:val="32"/>
          <w:szCs w:val="32"/>
        </w:rPr>
        <w:t xml:space="preserve">   POWER AUTOMATE             POWER BI</w:t>
      </w:r>
    </w:p>
    <w:p w14:paraId="7AB0F895" w14:textId="77777777" w:rsidR="00DB6ED9" w:rsidRPr="00DB6ED9" w:rsidRDefault="00DB6ED9" w:rsidP="00DB6ED9">
      <w:pPr>
        <w:rPr>
          <w:sz w:val="32"/>
          <w:szCs w:val="32"/>
        </w:rPr>
      </w:pPr>
      <w:r w:rsidRPr="00DB6ED9">
        <w:rPr>
          <w:sz w:val="32"/>
          <w:szCs w:val="32"/>
        </w:rPr>
        <w:t xml:space="preserve">          |                       |</w:t>
      </w:r>
    </w:p>
    <w:p w14:paraId="723D62BD" w14:textId="77777777" w:rsidR="00DB6ED9" w:rsidRPr="00DB6ED9" w:rsidRDefault="00DB6ED9" w:rsidP="00DB6ED9">
      <w:pPr>
        <w:rPr>
          <w:sz w:val="32"/>
          <w:szCs w:val="32"/>
        </w:rPr>
      </w:pPr>
      <w:r w:rsidRPr="00DB6ED9">
        <w:rPr>
          <w:sz w:val="32"/>
          <w:szCs w:val="32"/>
        </w:rPr>
        <w:t xml:space="preserve">   +------+-------+               |</w:t>
      </w:r>
    </w:p>
    <w:p w14:paraId="3801DB2E" w14:textId="77777777" w:rsidR="00DB6ED9" w:rsidRPr="00DB6ED9" w:rsidRDefault="00DB6ED9" w:rsidP="00DB6ED9">
      <w:pPr>
        <w:rPr>
          <w:sz w:val="32"/>
          <w:szCs w:val="32"/>
        </w:rPr>
      </w:pPr>
      <w:r w:rsidRPr="00DB6ED9">
        <w:rPr>
          <w:sz w:val="32"/>
          <w:szCs w:val="32"/>
        </w:rPr>
        <w:t xml:space="preserve">   |      |       |               v</w:t>
      </w:r>
    </w:p>
    <w:p w14:paraId="3A424A8E" w14:textId="77777777" w:rsidR="00DB6ED9" w:rsidRPr="00DB6ED9" w:rsidRDefault="00DB6ED9" w:rsidP="00DB6ED9">
      <w:pPr>
        <w:rPr>
          <w:sz w:val="32"/>
          <w:szCs w:val="32"/>
        </w:rPr>
      </w:pPr>
      <w:r w:rsidRPr="00DB6ED9">
        <w:rPr>
          <w:sz w:val="32"/>
          <w:szCs w:val="32"/>
        </w:rPr>
        <w:t>Approval Email  Teams       ANALYTICS</w:t>
      </w:r>
    </w:p>
    <w:p w14:paraId="1C32F112" w14:textId="77777777" w:rsidR="00DB6ED9" w:rsidRPr="00DB6ED9" w:rsidRDefault="00000000" w:rsidP="00DB6ED9">
      <w:pPr>
        <w:rPr>
          <w:sz w:val="32"/>
          <w:szCs w:val="32"/>
        </w:rPr>
      </w:pPr>
      <w:r>
        <w:rPr>
          <w:sz w:val="32"/>
          <w:szCs w:val="32"/>
        </w:rPr>
        <w:pict w14:anchorId="30F54D2D">
          <v:rect id="_x0000_i1435" style="width:0;height:1.5pt" o:hralign="center" o:hrstd="t" o:hr="t" fillcolor="#a0a0a0" stroked="f"/>
        </w:pict>
      </w:r>
    </w:p>
    <w:p w14:paraId="6956FDF4" w14:textId="77777777" w:rsidR="00DB6ED9" w:rsidRPr="00DB6ED9" w:rsidRDefault="00DB6ED9" w:rsidP="00DB6ED9">
      <w:pPr>
        <w:rPr>
          <w:b/>
          <w:bCs/>
          <w:sz w:val="32"/>
          <w:szCs w:val="32"/>
        </w:rPr>
      </w:pPr>
      <w:r w:rsidRPr="00DB6ED9">
        <w:rPr>
          <w:b/>
          <w:bCs/>
          <w:sz w:val="32"/>
          <w:szCs w:val="32"/>
        </w:rPr>
        <w:t>411. Power Apps</w:t>
      </w:r>
    </w:p>
    <w:p w14:paraId="49595F3E" w14:textId="77777777" w:rsidR="00DB6ED9" w:rsidRPr="00DB6ED9" w:rsidRDefault="00DB6ED9" w:rsidP="00DB6ED9">
      <w:pPr>
        <w:rPr>
          <w:sz w:val="32"/>
          <w:szCs w:val="32"/>
        </w:rPr>
      </w:pPr>
      <w:r w:rsidRPr="00DB6ED9">
        <w:rPr>
          <w:sz w:val="32"/>
          <w:szCs w:val="32"/>
        </w:rPr>
        <w:t>Answers:</w:t>
      </w:r>
    </w:p>
    <w:p w14:paraId="04A7B30E" w14:textId="77777777" w:rsidR="00DB6ED9" w:rsidRPr="00DB6ED9" w:rsidRDefault="00DB6ED9" w:rsidP="00DB6ED9">
      <w:pPr>
        <w:rPr>
          <w:b/>
          <w:bCs/>
          <w:sz w:val="32"/>
          <w:szCs w:val="32"/>
        </w:rPr>
      </w:pPr>
      <w:r w:rsidRPr="00DB6ED9">
        <w:rPr>
          <w:b/>
          <w:bCs/>
          <w:sz w:val="32"/>
          <w:szCs w:val="32"/>
        </w:rPr>
        <w:t>How does the user interact with the process?</w:t>
      </w:r>
    </w:p>
    <w:p w14:paraId="308CD849" w14:textId="77777777" w:rsidR="00DB6ED9" w:rsidRPr="00DB6ED9" w:rsidRDefault="00000000" w:rsidP="00DB6ED9">
      <w:pPr>
        <w:rPr>
          <w:sz w:val="32"/>
          <w:szCs w:val="32"/>
        </w:rPr>
      </w:pPr>
      <w:r>
        <w:rPr>
          <w:sz w:val="32"/>
          <w:szCs w:val="32"/>
        </w:rPr>
        <w:pict w14:anchorId="4D9E8772">
          <v:rect id="_x0000_i1436" style="width:0;height:1.5pt" o:hralign="center" o:hrstd="t" o:hr="t" fillcolor="#a0a0a0" stroked="f"/>
        </w:pict>
      </w:r>
    </w:p>
    <w:p w14:paraId="265224D7" w14:textId="77777777" w:rsidR="00DB6ED9" w:rsidRPr="00DB6ED9" w:rsidRDefault="00DB6ED9" w:rsidP="00DB6ED9">
      <w:pPr>
        <w:rPr>
          <w:b/>
          <w:bCs/>
          <w:sz w:val="32"/>
          <w:szCs w:val="32"/>
        </w:rPr>
      </w:pPr>
      <w:r w:rsidRPr="00DB6ED9">
        <w:rPr>
          <w:b/>
          <w:bCs/>
          <w:sz w:val="32"/>
          <w:szCs w:val="32"/>
        </w:rPr>
        <w:t>412. Dataverse</w:t>
      </w:r>
    </w:p>
    <w:p w14:paraId="385C080D" w14:textId="77777777" w:rsidR="00DB6ED9" w:rsidRPr="00DB6ED9" w:rsidRDefault="00DB6ED9" w:rsidP="00DB6ED9">
      <w:pPr>
        <w:rPr>
          <w:sz w:val="32"/>
          <w:szCs w:val="32"/>
        </w:rPr>
      </w:pPr>
      <w:r w:rsidRPr="00DB6ED9">
        <w:rPr>
          <w:sz w:val="32"/>
          <w:szCs w:val="32"/>
        </w:rPr>
        <w:t>Answers:</w:t>
      </w:r>
    </w:p>
    <w:p w14:paraId="3DAD9A30" w14:textId="77777777" w:rsidR="00DB6ED9" w:rsidRPr="00DB6ED9" w:rsidRDefault="00DB6ED9" w:rsidP="00DB6ED9">
      <w:pPr>
        <w:rPr>
          <w:b/>
          <w:bCs/>
          <w:sz w:val="32"/>
          <w:szCs w:val="32"/>
        </w:rPr>
      </w:pPr>
      <w:r w:rsidRPr="00DB6ED9">
        <w:rPr>
          <w:b/>
          <w:bCs/>
          <w:sz w:val="32"/>
          <w:szCs w:val="32"/>
        </w:rPr>
        <w:t>Where does trusted business data live?</w:t>
      </w:r>
    </w:p>
    <w:p w14:paraId="4800F782" w14:textId="77777777" w:rsidR="00DB6ED9" w:rsidRPr="00DB6ED9" w:rsidRDefault="00000000" w:rsidP="00DB6ED9">
      <w:pPr>
        <w:rPr>
          <w:sz w:val="32"/>
          <w:szCs w:val="32"/>
        </w:rPr>
      </w:pPr>
      <w:r>
        <w:rPr>
          <w:sz w:val="32"/>
          <w:szCs w:val="32"/>
        </w:rPr>
        <w:pict w14:anchorId="55BF0C6C">
          <v:rect id="_x0000_i1437" style="width:0;height:1.5pt" o:hralign="center" o:hrstd="t" o:hr="t" fillcolor="#a0a0a0" stroked="f"/>
        </w:pict>
      </w:r>
    </w:p>
    <w:p w14:paraId="6824086C" w14:textId="77777777" w:rsidR="00DB6ED9" w:rsidRPr="00DB6ED9" w:rsidRDefault="00DB6ED9" w:rsidP="00DB6ED9">
      <w:pPr>
        <w:rPr>
          <w:b/>
          <w:bCs/>
          <w:sz w:val="32"/>
          <w:szCs w:val="32"/>
        </w:rPr>
      </w:pPr>
      <w:r w:rsidRPr="00DB6ED9">
        <w:rPr>
          <w:b/>
          <w:bCs/>
          <w:sz w:val="32"/>
          <w:szCs w:val="32"/>
        </w:rPr>
        <w:t>413. Power Automate</w:t>
      </w:r>
    </w:p>
    <w:p w14:paraId="4963FB0A" w14:textId="77777777" w:rsidR="00DB6ED9" w:rsidRPr="00DB6ED9" w:rsidRDefault="00DB6ED9" w:rsidP="00DB6ED9">
      <w:pPr>
        <w:rPr>
          <w:sz w:val="32"/>
          <w:szCs w:val="32"/>
        </w:rPr>
      </w:pPr>
      <w:r w:rsidRPr="00DB6ED9">
        <w:rPr>
          <w:sz w:val="32"/>
          <w:szCs w:val="32"/>
        </w:rPr>
        <w:t>Answers:</w:t>
      </w:r>
    </w:p>
    <w:p w14:paraId="1BA28660" w14:textId="77777777" w:rsidR="00DB6ED9" w:rsidRPr="00DB6ED9" w:rsidRDefault="00DB6ED9" w:rsidP="00DB6ED9">
      <w:pPr>
        <w:rPr>
          <w:b/>
          <w:bCs/>
          <w:sz w:val="32"/>
          <w:szCs w:val="32"/>
        </w:rPr>
      </w:pPr>
      <w:r w:rsidRPr="00DB6ED9">
        <w:rPr>
          <w:b/>
          <w:bCs/>
          <w:sz w:val="32"/>
          <w:szCs w:val="32"/>
        </w:rPr>
        <w:t>What should happen automatically?</w:t>
      </w:r>
    </w:p>
    <w:p w14:paraId="4509DF40" w14:textId="77777777" w:rsidR="00DB6ED9" w:rsidRPr="00DB6ED9" w:rsidRDefault="00000000" w:rsidP="00DB6ED9">
      <w:pPr>
        <w:rPr>
          <w:sz w:val="32"/>
          <w:szCs w:val="32"/>
        </w:rPr>
      </w:pPr>
      <w:r>
        <w:rPr>
          <w:sz w:val="32"/>
          <w:szCs w:val="32"/>
        </w:rPr>
        <w:pict w14:anchorId="1D4C71E3">
          <v:rect id="_x0000_i1438" style="width:0;height:1.5pt" o:hralign="center" o:hrstd="t" o:hr="t" fillcolor="#a0a0a0" stroked="f"/>
        </w:pict>
      </w:r>
    </w:p>
    <w:p w14:paraId="26C673F1" w14:textId="77777777" w:rsidR="00DB6ED9" w:rsidRPr="00DB6ED9" w:rsidRDefault="00DB6ED9" w:rsidP="00DB6ED9">
      <w:pPr>
        <w:rPr>
          <w:b/>
          <w:bCs/>
          <w:sz w:val="32"/>
          <w:szCs w:val="32"/>
        </w:rPr>
      </w:pPr>
      <w:r w:rsidRPr="00DB6ED9">
        <w:rPr>
          <w:b/>
          <w:bCs/>
          <w:sz w:val="32"/>
          <w:szCs w:val="32"/>
        </w:rPr>
        <w:t>414. Power BI</w:t>
      </w:r>
    </w:p>
    <w:p w14:paraId="265AA84A" w14:textId="77777777" w:rsidR="00DB6ED9" w:rsidRPr="00DB6ED9" w:rsidRDefault="00DB6ED9" w:rsidP="00DB6ED9">
      <w:pPr>
        <w:rPr>
          <w:sz w:val="32"/>
          <w:szCs w:val="32"/>
        </w:rPr>
      </w:pPr>
      <w:r w:rsidRPr="00DB6ED9">
        <w:rPr>
          <w:sz w:val="32"/>
          <w:szCs w:val="32"/>
        </w:rPr>
        <w:t>Answers:</w:t>
      </w:r>
    </w:p>
    <w:p w14:paraId="7EF6DA26" w14:textId="77777777" w:rsidR="00DB6ED9" w:rsidRPr="00DB6ED9" w:rsidRDefault="00DB6ED9" w:rsidP="00DB6ED9">
      <w:pPr>
        <w:rPr>
          <w:b/>
          <w:bCs/>
          <w:sz w:val="32"/>
          <w:szCs w:val="32"/>
        </w:rPr>
      </w:pPr>
      <w:r w:rsidRPr="00DB6ED9">
        <w:rPr>
          <w:b/>
          <w:bCs/>
          <w:sz w:val="32"/>
          <w:szCs w:val="32"/>
        </w:rPr>
        <w:t>What is the data telling us?</w:t>
      </w:r>
    </w:p>
    <w:p w14:paraId="5F1BD7A4" w14:textId="77777777" w:rsidR="00DB6ED9" w:rsidRPr="00DB6ED9" w:rsidRDefault="00000000" w:rsidP="00DB6ED9">
      <w:pPr>
        <w:rPr>
          <w:sz w:val="32"/>
          <w:szCs w:val="32"/>
        </w:rPr>
      </w:pPr>
      <w:r>
        <w:rPr>
          <w:sz w:val="32"/>
          <w:szCs w:val="32"/>
        </w:rPr>
        <w:pict w14:anchorId="18B9E576">
          <v:rect id="_x0000_i1439" style="width:0;height:1.5pt" o:hralign="center" o:hrstd="t" o:hr="t" fillcolor="#a0a0a0" stroked="f"/>
        </w:pict>
      </w:r>
    </w:p>
    <w:p w14:paraId="4A2CA7E3" w14:textId="77777777" w:rsidR="00DB6ED9" w:rsidRPr="00DB6ED9" w:rsidRDefault="00DB6ED9" w:rsidP="00DB6ED9">
      <w:pPr>
        <w:rPr>
          <w:b/>
          <w:bCs/>
          <w:sz w:val="32"/>
          <w:szCs w:val="32"/>
        </w:rPr>
      </w:pPr>
      <w:r w:rsidRPr="00DB6ED9">
        <w:rPr>
          <w:b/>
          <w:bCs/>
          <w:sz w:val="32"/>
          <w:szCs w:val="32"/>
        </w:rPr>
        <w:t>PART EN — MOST IMPORTANT DAY 20 LESSON</w:t>
      </w:r>
    </w:p>
    <w:p w14:paraId="2E318C3A" w14:textId="77777777" w:rsidR="00DB6ED9" w:rsidRPr="00DB6ED9" w:rsidRDefault="00DB6ED9" w:rsidP="00DB6ED9">
      <w:pPr>
        <w:rPr>
          <w:b/>
          <w:bCs/>
          <w:sz w:val="32"/>
          <w:szCs w:val="32"/>
        </w:rPr>
      </w:pPr>
      <w:r w:rsidRPr="00DB6ED9">
        <w:rPr>
          <w:b/>
          <w:bCs/>
          <w:sz w:val="32"/>
          <w:szCs w:val="32"/>
        </w:rPr>
        <w:t>415. A Power BI Report Is a Product</w:t>
      </w:r>
    </w:p>
    <w:p w14:paraId="3DDD61F7" w14:textId="77777777" w:rsidR="00DB6ED9" w:rsidRPr="00DB6ED9" w:rsidRDefault="00DB6ED9" w:rsidP="00DB6ED9">
      <w:pPr>
        <w:rPr>
          <w:sz w:val="32"/>
          <w:szCs w:val="32"/>
        </w:rPr>
      </w:pPr>
      <w:r w:rsidRPr="00DB6ED9">
        <w:rPr>
          <w:sz w:val="32"/>
          <w:szCs w:val="32"/>
        </w:rPr>
        <w:t>It needs:</w:t>
      </w:r>
    </w:p>
    <w:p w14:paraId="710412D9" w14:textId="77777777" w:rsidR="00DB6ED9" w:rsidRPr="00DB6ED9" w:rsidRDefault="00DB6ED9" w:rsidP="00DB6ED9">
      <w:pPr>
        <w:rPr>
          <w:sz w:val="32"/>
          <w:szCs w:val="32"/>
        </w:rPr>
      </w:pPr>
      <w:r w:rsidRPr="00DB6ED9">
        <w:rPr>
          <w:sz w:val="32"/>
          <w:szCs w:val="32"/>
        </w:rPr>
        <w:t>Users</w:t>
      </w:r>
    </w:p>
    <w:p w14:paraId="44541208" w14:textId="77777777" w:rsidR="00DB6ED9" w:rsidRPr="00DB6ED9" w:rsidRDefault="00DB6ED9" w:rsidP="00DB6ED9">
      <w:pPr>
        <w:rPr>
          <w:sz w:val="32"/>
          <w:szCs w:val="32"/>
        </w:rPr>
      </w:pPr>
    </w:p>
    <w:p w14:paraId="684498D7" w14:textId="77777777" w:rsidR="00DB6ED9" w:rsidRPr="00DB6ED9" w:rsidRDefault="00DB6ED9" w:rsidP="00DB6ED9">
      <w:pPr>
        <w:rPr>
          <w:sz w:val="32"/>
          <w:szCs w:val="32"/>
        </w:rPr>
      </w:pPr>
      <w:r w:rsidRPr="00DB6ED9">
        <w:rPr>
          <w:sz w:val="32"/>
          <w:szCs w:val="32"/>
        </w:rPr>
        <w:t>Requirements</w:t>
      </w:r>
    </w:p>
    <w:p w14:paraId="2AA86B70" w14:textId="77777777" w:rsidR="00DB6ED9" w:rsidRPr="00DB6ED9" w:rsidRDefault="00DB6ED9" w:rsidP="00DB6ED9">
      <w:pPr>
        <w:rPr>
          <w:sz w:val="32"/>
          <w:szCs w:val="32"/>
        </w:rPr>
      </w:pPr>
    </w:p>
    <w:p w14:paraId="1A2E80C8" w14:textId="77777777" w:rsidR="00DB6ED9" w:rsidRPr="00DB6ED9" w:rsidRDefault="00DB6ED9" w:rsidP="00DB6ED9">
      <w:pPr>
        <w:rPr>
          <w:sz w:val="32"/>
          <w:szCs w:val="32"/>
        </w:rPr>
      </w:pPr>
      <w:r w:rsidRPr="00DB6ED9">
        <w:rPr>
          <w:sz w:val="32"/>
          <w:szCs w:val="32"/>
        </w:rPr>
        <w:t>Architecture</w:t>
      </w:r>
    </w:p>
    <w:p w14:paraId="050F2B03" w14:textId="77777777" w:rsidR="00DB6ED9" w:rsidRPr="00DB6ED9" w:rsidRDefault="00DB6ED9" w:rsidP="00DB6ED9">
      <w:pPr>
        <w:rPr>
          <w:sz w:val="32"/>
          <w:szCs w:val="32"/>
        </w:rPr>
      </w:pPr>
    </w:p>
    <w:p w14:paraId="31F1C7F7" w14:textId="77777777" w:rsidR="00DB6ED9" w:rsidRPr="00DB6ED9" w:rsidRDefault="00DB6ED9" w:rsidP="00DB6ED9">
      <w:pPr>
        <w:rPr>
          <w:sz w:val="32"/>
          <w:szCs w:val="32"/>
        </w:rPr>
      </w:pPr>
      <w:r w:rsidRPr="00DB6ED9">
        <w:rPr>
          <w:sz w:val="32"/>
          <w:szCs w:val="32"/>
        </w:rPr>
        <w:t>Design</w:t>
      </w:r>
    </w:p>
    <w:p w14:paraId="23911936" w14:textId="77777777" w:rsidR="00DB6ED9" w:rsidRPr="00DB6ED9" w:rsidRDefault="00DB6ED9" w:rsidP="00DB6ED9">
      <w:pPr>
        <w:rPr>
          <w:sz w:val="32"/>
          <w:szCs w:val="32"/>
        </w:rPr>
      </w:pPr>
    </w:p>
    <w:p w14:paraId="1080F53A" w14:textId="77777777" w:rsidR="00DB6ED9" w:rsidRPr="00DB6ED9" w:rsidRDefault="00DB6ED9" w:rsidP="00DB6ED9">
      <w:pPr>
        <w:rPr>
          <w:sz w:val="32"/>
          <w:szCs w:val="32"/>
        </w:rPr>
      </w:pPr>
      <w:r w:rsidRPr="00DB6ED9">
        <w:rPr>
          <w:sz w:val="32"/>
          <w:szCs w:val="32"/>
        </w:rPr>
        <w:t>Testing</w:t>
      </w:r>
    </w:p>
    <w:p w14:paraId="3E4C65EC" w14:textId="77777777" w:rsidR="00DB6ED9" w:rsidRPr="00DB6ED9" w:rsidRDefault="00DB6ED9" w:rsidP="00DB6ED9">
      <w:pPr>
        <w:rPr>
          <w:sz w:val="32"/>
          <w:szCs w:val="32"/>
        </w:rPr>
      </w:pPr>
    </w:p>
    <w:p w14:paraId="13EEDCE3" w14:textId="77777777" w:rsidR="00DB6ED9" w:rsidRPr="00DB6ED9" w:rsidRDefault="00DB6ED9" w:rsidP="00DB6ED9">
      <w:pPr>
        <w:rPr>
          <w:sz w:val="32"/>
          <w:szCs w:val="32"/>
        </w:rPr>
      </w:pPr>
      <w:r w:rsidRPr="00DB6ED9">
        <w:rPr>
          <w:sz w:val="32"/>
          <w:szCs w:val="32"/>
        </w:rPr>
        <w:t>Security</w:t>
      </w:r>
    </w:p>
    <w:p w14:paraId="4D9CB540" w14:textId="77777777" w:rsidR="00DB6ED9" w:rsidRPr="00DB6ED9" w:rsidRDefault="00DB6ED9" w:rsidP="00DB6ED9">
      <w:pPr>
        <w:rPr>
          <w:sz w:val="32"/>
          <w:szCs w:val="32"/>
        </w:rPr>
      </w:pPr>
    </w:p>
    <w:p w14:paraId="0FE2285A" w14:textId="77777777" w:rsidR="00DB6ED9" w:rsidRPr="00DB6ED9" w:rsidRDefault="00DB6ED9" w:rsidP="00DB6ED9">
      <w:pPr>
        <w:rPr>
          <w:sz w:val="32"/>
          <w:szCs w:val="32"/>
        </w:rPr>
      </w:pPr>
      <w:r w:rsidRPr="00DB6ED9">
        <w:rPr>
          <w:sz w:val="32"/>
          <w:szCs w:val="32"/>
        </w:rPr>
        <w:t>Operations</w:t>
      </w:r>
    </w:p>
    <w:p w14:paraId="7232BED6" w14:textId="77777777" w:rsidR="00DB6ED9" w:rsidRPr="00DB6ED9" w:rsidRDefault="00DB6ED9" w:rsidP="00DB6ED9">
      <w:pPr>
        <w:rPr>
          <w:sz w:val="32"/>
          <w:szCs w:val="32"/>
        </w:rPr>
      </w:pPr>
    </w:p>
    <w:p w14:paraId="1FD01626" w14:textId="77777777" w:rsidR="00DB6ED9" w:rsidRPr="00DB6ED9" w:rsidRDefault="00DB6ED9" w:rsidP="00DB6ED9">
      <w:pPr>
        <w:rPr>
          <w:sz w:val="32"/>
          <w:szCs w:val="32"/>
        </w:rPr>
      </w:pPr>
      <w:r w:rsidRPr="00DB6ED9">
        <w:rPr>
          <w:sz w:val="32"/>
          <w:szCs w:val="32"/>
        </w:rPr>
        <w:t>Maintenance</w:t>
      </w:r>
    </w:p>
    <w:p w14:paraId="0CEE73C5" w14:textId="77777777" w:rsidR="00DB6ED9" w:rsidRPr="00DB6ED9" w:rsidRDefault="00DB6ED9" w:rsidP="00DB6ED9">
      <w:pPr>
        <w:rPr>
          <w:sz w:val="32"/>
          <w:szCs w:val="32"/>
        </w:rPr>
      </w:pPr>
      <w:r w:rsidRPr="00DB6ED9">
        <w:rPr>
          <w:sz w:val="32"/>
          <w:szCs w:val="32"/>
        </w:rPr>
        <w:t>not just:</w:t>
      </w:r>
    </w:p>
    <w:p w14:paraId="32DBF661" w14:textId="77777777" w:rsidR="00DB6ED9" w:rsidRPr="00DB6ED9" w:rsidRDefault="00DB6ED9" w:rsidP="00DB6ED9">
      <w:pPr>
        <w:rPr>
          <w:b/>
          <w:bCs/>
          <w:sz w:val="32"/>
          <w:szCs w:val="32"/>
        </w:rPr>
      </w:pPr>
      <w:r w:rsidRPr="00DB6ED9">
        <w:rPr>
          <w:b/>
          <w:bCs/>
          <w:sz w:val="32"/>
          <w:szCs w:val="32"/>
        </w:rPr>
        <w:t>Charts.</w:t>
      </w:r>
    </w:p>
    <w:p w14:paraId="3B87A85A" w14:textId="77777777" w:rsidR="00DB6ED9" w:rsidRPr="00DB6ED9" w:rsidRDefault="00000000" w:rsidP="00DB6ED9">
      <w:pPr>
        <w:rPr>
          <w:sz w:val="32"/>
          <w:szCs w:val="32"/>
        </w:rPr>
      </w:pPr>
      <w:r>
        <w:rPr>
          <w:sz w:val="32"/>
          <w:szCs w:val="32"/>
        </w:rPr>
        <w:pict w14:anchorId="2EA4AB19">
          <v:rect id="_x0000_i1440" style="width:0;height:1.5pt" o:hralign="center" o:hrstd="t" o:hr="t" fillcolor="#a0a0a0" stroked="f"/>
        </w:pict>
      </w:r>
    </w:p>
    <w:p w14:paraId="5E52589D" w14:textId="77777777" w:rsidR="00DB6ED9" w:rsidRPr="00DB6ED9" w:rsidRDefault="00DB6ED9" w:rsidP="00DB6ED9">
      <w:pPr>
        <w:rPr>
          <w:b/>
          <w:bCs/>
          <w:sz w:val="32"/>
          <w:szCs w:val="32"/>
        </w:rPr>
      </w:pPr>
      <w:r w:rsidRPr="00DB6ED9">
        <w:rPr>
          <w:b/>
          <w:bCs/>
          <w:sz w:val="32"/>
          <w:szCs w:val="32"/>
        </w:rPr>
        <w:t>416. Second Important Lesson</w:t>
      </w:r>
    </w:p>
    <w:p w14:paraId="181E69A9" w14:textId="77777777" w:rsidR="00DB6ED9" w:rsidRPr="00DB6ED9" w:rsidRDefault="00DB6ED9" w:rsidP="00DB6ED9">
      <w:pPr>
        <w:rPr>
          <w:sz w:val="32"/>
          <w:szCs w:val="32"/>
        </w:rPr>
      </w:pPr>
      <w:r w:rsidRPr="00DB6ED9">
        <w:rPr>
          <w:sz w:val="32"/>
          <w:szCs w:val="32"/>
        </w:rPr>
        <w:t>A report should follow:</w:t>
      </w:r>
    </w:p>
    <w:p w14:paraId="61C83E13" w14:textId="77777777" w:rsidR="00DB6ED9" w:rsidRPr="00DB6ED9" w:rsidRDefault="00DB6ED9" w:rsidP="00DB6ED9">
      <w:pPr>
        <w:rPr>
          <w:sz w:val="32"/>
          <w:szCs w:val="32"/>
        </w:rPr>
      </w:pPr>
      <w:r w:rsidRPr="00DB6ED9">
        <w:rPr>
          <w:sz w:val="32"/>
          <w:szCs w:val="32"/>
        </w:rPr>
        <w:t>SUMMARY</w:t>
      </w:r>
    </w:p>
    <w:p w14:paraId="5A025C42"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279A2566" w14:textId="77777777" w:rsidR="00DB6ED9" w:rsidRPr="00DB6ED9" w:rsidRDefault="00DB6ED9" w:rsidP="00DB6ED9">
      <w:pPr>
        <w:rPr>
          <w:sz w:val="32"/>
          <w:szCs w:val="32"/>
        </w:rPr>
      </w:pPr>
      <w:r w:rsidRPr="00DB6ED9">
        <w:rPr>
          <w:sz w:val="32"/>
          <w:szCs w:val="32"/>
        </w:rPr>
        <w:t>COMPARISON</w:t>
      </w:r>
    </w:p>
    <w:p w14:paraId="5F99703A"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1C73476D" w14:textId="77777777" w:rsidR="00DB6ED9" w:rsidRPr="00DB6ED9" w:rsidRDefault="00DB6ED9" w:rsidP="00DB6ED9">
      <w:pPr>
        <w:rPr>
          <w:sz w:val="32"/>
          <w:szCs w:val="32"/>
        </w:rPr>
      </w:pPr>
      <w:r w:rsidRPr="00DB6ED9">
        <w:rPr>
          <w:sz w:val="32"/>
          <w:szCs w:val="32"/>
        </w:rPr>
        <w:t>TREND</w:t>
      </w:r>
    </w:p>
    <w:p w14:paraId="0D87D8B9" w14:textId="77777777" w:rsidR="00DB6ED9" w:rsidRPr="00DB6ED9" w:rsidRDefault="00DB6ED9" w:rsidP="00DB6ED9">
      <w:pPr>
        <w:rPr>
          <w:sz w:val="32"/>
          <w:szCs w:val="32"/>
        </w:rPr>
      </w:pPr>
      <w:r w:rsidRPr="00DB6ED9">
        <w:rPr>
          <w:sz w:val="32"/>
          <w:szCs w:val="32"/>
        </w:rPr>
        <w:t xml:space="preserve">   </w:t>
      </w:r>
      <w:r w:rsidRPr="00DB6ED9">
        <w:rPr>
          <w:rFonts w:ascii="Times New Roman" w:hAnsi="Times New Roman" w:cs="Times New Roman"/>
          <w:sz w:val="32"/>
          <w:szCs w:val="32"/>
        </w:rPr>
        <w:t>↓</w:t>
      </w:r>
    </w:p>
    <w:p w14:paraId="2F91E68F" w14:textId="77777777" w:rsidR="00DB6ED9" w:rsidRPr="00DB6ED9" w:rsidRDefault="00DB6ED9" w:rsidP="00DB6ED9">
      <w:pPr>
        <w:rPr>
          <w:sz w:val="32"/>
          <w:szCs w:val="32"/>
        </w:rPr>
      </w:pPr>
      <w:r w:rsidRPr="00DB6ED9">
        <w:rPr>
          <w:sz w:val="32"/>
          <w:szCs w:val="32"/>
        </w:rPr>
        <w:t>DETAIL</w:t>
      </w:r>
    </w:p>
    <w:p w14:paraId="0B46BC04" w14:textId="77777777" w:rsidR="00DB6ED9" w:rsidRPr="00DB6ED9" w:rsidRDefault="00DB6ED9" w:rsidP="00DB6ED9">
      <w:pPr>
        <w:rPr>
          <w:sz w:val="32"/>
          <w:szCs w:val="32"/>
        </w:rPr>
      </w:pPr>
      <w:r w:rsidRPr="00DB6ED9">
        <w:rPr>
          <w:sz w:val="32"/>
          <w:szCs w:val="32"/>
        </w:rPr>
        <w:t>Users should not begin by staring at:</w:t>
      </w:r>
    </w:p>
    <w:p w14:paraId="33A7A48B" w14:textId="77777777" w:rsidR="00DB6ED9" w:rsidRPr="00DB6ED9" w:rsidRDefault="00DB6ED9" w:rsidP="00DB6ED9">
      <w:pPr>
        <w:rPr>
          <w:b/>
          <w:bCs/>
          <w:sz w:val="32"/>
          <w:szCs w:val="32"/>
        </w:rPr>
      </w:pPr>
      <w:r w:rsidRPr="00DB6ED9">
        <w:rPr>
          <w:b/>
          <w:bCs/>
          <w:sz w:val="32"/>
          <w:szCs w:val="32"/>
        </w:rPr>
        <w:t>10,000 transaction rows.</w:t>
      </w:r>
    </w:p>
    <w:p w14:paraId="41604016" w14:textId="77777777" w:rsidR="00DB6ED9" w:rsidRPr="00DB6ED9" w:rsidRDefault="00000000" w:rsidP="00DB6ED9">
      <w:pPr>
        <w:rPr>
          <w:sz w:val="32"/>
          <w:szCs w:val="32"/>
        </w:rPr>
      </w:pPr>
      <w:r>
        <w:rPr>
          <w:sz w:val="32"/>
          <w:szCs w:val="32"/>
        </w:rPr>
        <w:pict w14:anchorId="7E449FA4">
          <v:rect id="_x0000_i1441" style="width:0;height:1.5pt" o:hralign="center" o:hrstd="t" o:hr="t" fillcolor="#a0a0a0" stroked="f"/>
        </w:pict>
      </w:r>
    </w:p>
    <w:p w14:paraId="248772CC" w14:textId="77777777" w:rsidR="00DB6ED9" w:rsidRPr="00DB6ED9" w:rsidRDefault="00DB6ED9" w:rsidP="00DB6ED9">
      <w:pPr>
        <w:rPr>
          <w:b/>
          <w:bCs/>
          <w:sz w:val="32"/>
          <w:szCs w:val="32"/>
        </w:rPr>
      </w:pPr>
      <w:r w:rsidRPr="00DB6ED9">
        <w:rPr>
          <w:b/>
          <w:bCs/>
          <w:sz w:val="32"/>
          <w:szCs w:val="32"/>
        </w:rPr>
        <w:t>417. Third Important Lesson</w:t>
      </w:r>
    </w:p>
    <w:p w14:paraId="7B4BB7AD" w14:textId="77777777" w:rsidR="00DB6ED9" w:rsidRPr="00DB6ED9" w:rsidRDefault="00DB6ED9" w:rsidP="00DB6ED9">
      <w:pPr>
        <w:rPr>
          <w:sz w:val="32"/>
          <w:szCs w:val="32"/>
        </w:rPr>
      </w:pPr>
      <w:r w:rsidRPr="00DB6ED9">
        <w:rPr>
          <w:sz w:val="32"/>
          <w:szCs w:val="32"/>
        </w:rPr>
        <w:t>Interactivity must have:</w:t>
      </w:r>
    </w:p>
    <w:p w14:paraId="22D25133" w14:textId="77777777" w:rsidR="00DB6ED9" w:rsidRPr="00DB6ED9" w:rsidRDefault="00DB6ED9" w:rsidP="00DB6ED9">
      <w:pPr>
        <w:rPr>
          <w:b/>
          <w:bCs/>
          <w:sz w:val="32"/>
          <w:szCs w:val="32"/>
        </w:rPr>
      </w:pPr>
      <w:r w:rsidRPr="00DB6ED9">
        <w:rPr>
          <w:b/>
          <w:bCs/>
          <w:sz w:val="32"/>
          <w:szCs w:val="32"/>
        </w:rPr>
        <w:t>Purpose.</w:t>
      </w:r>
    </w:p>
    <w:p w14:paraId="7981D3FC" w14:textId="77777777" w:rsidR="00DB6ED9" w:rsidRPr="00DB6ED9" w:rsidRDefault="00DB6ED9" w:rsidP="00DB6ED9">
      <w:pPr>
        <w:rPr>
          <w:sz w:val="32"/>
          <w:szCs w:val="32"/>
        </w:rPr>
      </w:pPr>
      <w:r w:rsidRPr="00DB6ED9">
        <w:rPr>
          <w:sz w:val="32"/>
          <w:szCs w:val="32"/>
        </w:rPr>
        <w:t>Do not add:</w:t>
      </w:r>
    </w:p>
    <w:p w14:paraId="04AE6F2D" w14:textId="77777777" w:rsidR="00DB6ED9" w:rsidRPr="00DB6ED9" w:rsidRDefault="00DB6ED9" w:rsidP="00DB6ED9">
      <w:pPr>
        <w:rPr>
          <w:sz w:val="32"/>
          <w:szCs w:val="32"/>
        </w:rPr>
      </w:pPr>
      <w:r w:rsidRPr="00DB6ED9">
        <w:rPr>
          <w:sz w:val="32"/>
          <w:szCs w:val="32"/>
        </w:rPr>
        <w:t>Bookmarks</w:t>
      </w:r>
    </w:p>
    <w:p w14:paraId="32EBB1F1" w14:textId="77777777" w:rsidR="00DB6ED9" w:rsidRPr="00DB6ED9" w:rsidRDefault="00DB6ED9" w:rsidP="00DB6ED9">
      <w:pPr>
        <w:rPr>
          <w:sz w:val="32"/>
          <w:szCs w:val="32"/>
        </w:rPr>
      </w:pPr>
    </w:p>
    <w:p w14:paraId="171644EB" w14:textId="77777777" w:rsidR="00DB6ED9" w:rsidRPr="00DB6ED9" w:rsidRDefault="00DB6ED9" w:rsidP="00DB6ED9">
      <w:pPr>
        <w:rPr>
          <w:sz w:val="32"/>
          <w:szCs w:val="32"/>
        </w:rPr>
      </w:pPr>
      <w:r w:rsidRPr="00DB6ED9">
        <w:rPr>
          <w:sz w:val="32"/>
          <w:szCs w:val="32"/>
        </w:rPr>
        <w:t>Buttons</w:t>
      </w:r>
    </w:p>
    <w:p w14:paraId="4C5EA118" w14:textId="77777777" w:rsidR="00DB6ED9" w:rsidRPr="00DB6ED9" w:rsidRDefault="00DB6ED9" w:rsidP="00DB6ED9">
      <w:pPr>
        <w:rPr>
          <w:sz w:val="32"/>
          <w:szCs w:val="32"/>
        </w:rPr>
      </w:pPr>
    </w:p>
    <w:p w14:paraId="6556F89F" w14:textId="77777777" w:rsidR="00DB6ED9" w:rsidRPr="00DB6ED9" w:rsidRDefault="00DB6ED9" w:rsidP="00DB6ED9">
      <w:pPr>
        <w:rPr>
          <w:sz w:val="32"/>
          <w:szCs w:val="32"/>
        </w:rPr>
      </w:pPr>
      <w:r w:rsidRPr="00DB6ED9">
        <w:rPr>
          <w:sz w:val="32"/>
          <w:szCs w:val="32"/>
        </w:rPr>
        <w:t>Drillthrough</w:t>
      </w:r>
    </w:p>
    <w:p w14:paraId="548CE2F9" w14:textId="77777777" w:rsidR="00DB6ED9" w:rsidRPr="00DB6ED9" w:rsidRDefault="00DB6ED9" w:rsidP="00DB6ED9">
      <w:pPr>
        <w:rPr>
          <w:sz w:val="32"/>
          <w:szCs w:val="32"/>
        </w:rPr>
      </w:pPr>
    </w:p>
    <w:p w14:paraId="3BEC43EC" w14:textId="77777777" w:rsidR="00DB6ED9" w:rsidRPr="00DB6ED9" w:rsidRDefault="00DB6ED9" w:rsidP="00DB6ED9">
      <w:pPr>
        <w:rPr>
          <w:sz w:val="32"/>
          <w:szCs w:val="32"/>
        </w:rPr>
      </w:pPr>
      <w:r w:rsidRPr="00DB6ED9">
        <w:rPr>
          <w:sz w:val="32"/>
          <w:szCs w:val="32"/>
        </w:rPr>
        <w:t>Tooltips</w:t>
      </w:r>
    </w:p>
    <w:p w14:paraId="71F689ED" w14:textId="77777777" w:rsidR="00DB6ED9" w:rsidRPr="00DB6ED9" w:rsidRDefault="00DB6ED9" w:rsidP="00DB6ED9">
      <w:pPr>
        <w:rPr>
          <w:sz w:val="32"/>
          <w:szCs w:val="32"/>
        </w:rPr>
      </w:pPr>
    </w:p>
    <w:p w14:paraId="1A163718" w14:textId="77777777" w:rsidR="00DB6ED9" w:rsidRPr="00DB6ED9" w:rsidRDefault="00DB6ED9" w:rsidP="00DB6ED9">
      <w:pPr>
        <w:rPr>
          <w:sz w:val="32"/>
          <w:szCs w:val="32"/>
        </w:rPr>
      </w:pPr>
      <w:r w:rsidRPr="00DB6ED9">
        <w:rPr>
          <w:sz w:val="32"/>
          <w:szCs w:val="32"/>
        </w:rPr>
        <w:t>Slicers</w:t>
      </w:r>
    </w:p>
    <w:p w14:paraId="614C6012" w14:textId="77777777" w:rsidR="00DB6ED9" w:rsidRPr="00DB6ED9" w:rsidRDefault="00DB6ED9" w:rsidP="00DB6ED9">
      <w:pPr>
        <w:rPr>
          <w:sz w:val="32"/>
          <w:szCs w:val="32"/>
        </w:rPr>
      </w:pPr>
    </w:p>
    <w:p w14:paraId="4A0E6FE6" w14:textId="77777777" w:rsidR="00DB6ED9" w:rsidRPr="00DB6ED9" w:rsidRDefault="00DB6ED9" w:rsidP="00DB6ED9">
      <w:pPr>
        <w:rPr>
          <w:sz w:val="32"/>
          <w:szCs w:val="32"/>
        </w:rPr>
      </w:pPr>
      <w:r w:rsidRPr="00DB6ED9">
        <w:rPr>
          <w:sz w:val="32"/>
          <w:szCs w:val="32"/>
        </w:rPr>
        <w:t>Interactions</w:t>
      </w:r>
    </w:p>
    <w:p w14:paraId="26E7B0D5" w14:textId="77777777" w:rsidR="00DB6ED9" w:rsidRPr="00DB6ED9" w:rsidRDefault="00DB6ED9" w:rsidP="00DB6ED9">
      <w:pPr>
        <w:rPr>
          <w:sz w:val="32"/>
          <w:szCs w:val="32"/>
        </w:rPr>
      </w:pPr>
      <w:r w:rsidRPr="00DB6ED9">
        <w:rPr>
          <w:sz w:val="32"/>
          <w:szCs w:val="32"/>
        </w:rPr>
        <w:t>simply because Power BI supports them.</w:t>
      </w:r>
    </w:p>
    <w:p w14:paraId="2177B2E6" w14:textId="77777777" w:rsidR="00DB6ED9" w:rsidRPr="00DB6ED9" w:rsidRDefault="00DB6ED9" w:rsidP="00DB6ED9">
      <w:pPr>
        <w:rPr>
          <w:sz w:val="32"/>
          <w:szCs w:val="32"/>
        </w:rPr>
      </w:pPr>
      <w:r w:rsidRPr="00DB6ED9">
        <w:rPr>
          <w:sz w:val="32"/>
          <w:szCs w:val="32"/>
        </w:rPr>
        <w:t>Every interaction should help answer:</w:t>
      </w:r>
    </w:p>
    <w:p w14:paraId="0816DB07" w14:textId="77777777" w:rsidR="00DB6ED9" w:rsidRPr="00DB6ED9" w:rsidRDefault="00DB6ED9" w:rsidP="00DB6ED9">
      <w:pPr>
        <w:rPr>
          <w:b/>
          <w:bCs/>
          <w:sz w:val="32"/>
          <w:szCs w:val="32"/>
        </w:rPr>
      </w:pPr>
      <w:r w:rsidRPr="00DB6ED9">
        <w:rPr>
          <w:b/>
          <w:bCs/>
          <w:sz w:val="32"/>
          <w:szCs w:val="32"/>
        </w:rPr>
        <w:t>A business question.</w:t>
      </w:r>
    </w:p>
    <w:p w14:paraId="6FDD5B3B" w14:textId="77777777" w:rsidR="00DB6ED9" w:rsidRPr="00DB6ED9" w:rsidRDefault="00000000" w:rsidP="00DB6ED9">
      <w:pPr>
        <w:rPr>
          <w:sz w:val="32"/>
          <w:szCs w:val="32"/>
        </w:rPr>
      </w:pPr>
      <w:r>
        <w:rPr>
          <w:sz w:val="32"/>
          <w:szCs w:val="32"/>
        </w:rPr>
        <w:pict w14:anchorId="29AD544F">
          <v:rect id="_x0000_i1442" style="width:0;height:1.5pt" o:hralign="center" o:hrstd="t" o:hr="t" fillcolor="#a0a0a0" stroked="f"/>
        </w:pict>
      </w:r>
    </w:p>
    <w:p w14:paraId="1A01CF69" w14:textId="77777777" w:rsidR="00DB6ED9" w:rsidRPr="00DB6ED9" w:rsidRDefault="00DB6ED9" w:rsidP="00DB6ED9">
      <w:pPr>
        <w:rPr>
          <w:b/>
          <w:bCs/>
          <w:sz w:val="32"/>
          <w:szCs w:val="32"/>
        </w:rPr>
      </w:pPr>
      <w:r w:rsidRPr="00DB6ED9">
        <w:rPr>
          <w:b/>
          <w:bCs/>
          <w:sz w:val="32"/>
          <w:szCs w:val="32"/>
        </w:rPr>
        <w:t>418. Fourth Important Lesson</w:t>
      </w:r>
    </w:p>
    <w:p w14:paraId="527EB50D" w14:textId="77777777" w:rsidR="00DB6ED9" w:rsidRPr="00DB6ED9" w:rsidRDefault="00DB6ED9" w:rsidP="00DB6ED9">
      <w:pPr>
        <w:rPr>
          <w:sz w:val="32"/>
          <w:szCs w:val="32"/>
        </w:rPr>
      </w:pPr>
      <w:r w:rsidRPr="00DB6ED9">
        <w:rPr>
          <w:sz w:val="32"/>
          <w:szCs w:val="32"/>
        </w:rPr>
        <w:t>Visual design cannot repair:</w:t>
      </w:r>
    </w:p>
    <w:p w14:paraId="61F49F9E" w14:textId="77777777" w:rsidR="00DB6ED9" w:rsidRPr="00DB6ED9" w:rsidRDefault="00DB6ED9" w:rsidP="00DB6ED9">
      <w:pPr>
        <w:rPr>
          <w:b/>
          <w:bCs/>
          <w:sz w:val="32"/>
          <w:szCs w:val="32"/>
        </w:rPr>
      </w:pPr>
      <w:r w:rsidRPr="00DB6ED9">
        <w:rPr>
          <w:b/>
          <w:bCs/>
          <w:sz w:val="32"/>
          <w:szCs w:val="32"/>
        </w:rPr>
        <w:t>Bad data.</w:t>
      </w:r>
    </w:p>
    <w:p w14:paraId="009C5FD2" w14:textId="77777777" w:rsidR="00DB6ED9" w:rsidRPr="00DB6ED9" w:rsidRDefault="00DB6ED9" w:rsidP="00DB6ED9">
      <w:pPr>
        <w:rPr>
          <w:sz w:val="32"/>
          <w:szCs w:val="32"/>
        </w:rPr>
      </w:pPr>
      <w:r w:rsidRPr="00DB6ED9">
        <w:rPr>
          <w:sz w:val="32"/>
          <w:szCs w:val="32"/>
        </w:rPr>
        <w:t>The order was deliberately:</w:t>
      </w:r>
    </w:p>
    <w:p w14:paraId="0A14B297" w14:textId="77777777" w:rsidR="00DB6ED9" w:rsidRPr="00DB6ED9" w:rsidRDefault="00DB6ED9" w:rsidP="00DB6ED9">
      <w:pPr>
        <w:rPr>
          <w:sz w:val="32"/>
          <w:szCs w:val="32"/>
        </w:rPr>
      </w:pPr>
      <w:r w:rsidRPr="00DB6ED9">
        <w:rPr>
          <w:sz w:val="32"/>
          <w:szCs w:val="32"/>
        </w:rPr>
        <w:t>DAY 17</w:t>
      </w:r>
    </w:p>
    <w:p w14:paraId="57140048" w14:textId="77777777" w:rsidR="00DB6ED9" w:rsidRPr="00DB6ED9" w:rsidRDefault="00DB6ED9" w:rsidP="00DB6ED9">
      <w:pPr>
        <w:rPr>
          <w:sz w:val="32"/>
          <w:szCs w:val="32"/>
        </w:rPr>
      </w:pPr>
      <w:r w:rsidRPr="00DB6ED9">
        <w:rPr>
          <w:sz w:val="32"/>
          <w:szCs w:val="32"/>
        </w:rPr>
        <w:t>Connect</w:t>
      </w:r>
    </w:p>
    <w:p w14:paraId="355B9CB1" w14:textId="77777777" w:rsidR="00DB6ED9" w:rsidRPr="00DB6ED9" w:rsidRDefault="00DB6ED9" w:rsidP="00DB6ED9">
      <w:pPr>
        <w:rPr>
          <w:sz w:val="32"/>
          <w:szCs w:val="32"/>
        </w:rPr>
      </w:pPr>
    </w:p>
    <w:p w14:paraId="1696FBE2" w14:textId="77777777" w:rsidR="00DB6ED9" w:rsidRPr="00DB6ED9" w:rsidRDefault="00DB6ED9" w:rsidP="00DB6ED9">
      <w:pPr>
        <w:rPr>
          <w:sz w:val="32"/>
          <w:szCs w:val="32"/>
        </w:rPr>
      </w:pPr>
      <w:r w:rsidRPr="00DB6ED9">
        <w:rPr>
          <w:sz w:val="32"/>
          <w:szCs w:val="32"/>
        </w:rPr>
        <w:t>DAY 18</w:t>
      </w:r>
    </w:p>
    <w:p w14:paraId="3949CED0" w14:textId="77777777" w:rsidR="00DB6ED9" w:rsidRPr="00DB6ED9" w:rsidRDefault="00DB6ED9" w:rsidP="00DB6ED9">
      <w:pPr>
        <w:rPr>
          <w:sz w:val="32"/>
          <w:szCs w:val="32"/>
        </w:rPr>
      </w:pPr>
      <w:r w:rsidRPr="00DB6ED9">
        <w:rPr>
          <w:sz w:val="32"/>
          <w:szCs w:val="32"/>
        </w:rPr>
        <w:t>Model</w:t>
      </w:r>
    </w:p>
    <w:p w14:paraId="5F8FE6DD" w14:textId="77777777" w:rsidR="00DB6ED9" w:rsidRPr="00DB6ED9" w:rsidRDefault="00DB6ED9" w:rsidP="00DB6ED9">
      <w:pPr>
        <w:rPr>
          <w:sz w:val="32"/>
          <w:szCs w:val="32"/>
        </w:rPr>
      </w:pPr>
    </w:p>
    <w:p w14:paraId="2E989C4E" w14:textId="77777777" w:rsidR="00DB6ED9" w:rsidRPr="00DB6ED9" w:rsidRDefault="00DB6ED9" w:rsidP="00DB6ED9">
      <w:pPr>
        <w:rPr>
          <w:sz w:val="32"/>
          <w:szCs w:val="32"/>
        </w:rPr>
      </w:pPr>
      <w:r w:rsidRPr="00DB6ED9">
        <w:rPr>
          <w:sz w:val="32"/>
          <w:szCs w:val="32"/>
        </w:rPr>
        <w:t>DAY 19</w:t>
      </w:r>
    </w:p>
    <w:p w14:paraId="2FB12505" w14:textId="77777777" w:rsidR="00DB6ED9" w:rsidRPr="00DB6ED9" w:rsidRDefault="00DB6ED9" w:rsidP="00DB6ED9">
      <w:pPr>
        <w:rPr>
          <w:sz w:val="32"/>
          <w:szCs w:val="32"/>
        </w:rPr>
      </w:pPr>
      <w:r w:rsidRPr="00DB6ED9">
        <w:rPr>
          <w:sz w:val="32"/>
          <w:szCs w:val="32"/>
        </w:rPr>
        <w:t>Calculate</w:t>
      </w:r>
    </w:p>
    <w:p w14:paraId="39E5EBA3" w14:textId="77777777" w:rsidR="00DB6ED9" w:rsidRPr="00DB6ED9" w:rsidRDefault="00DB6ED9" w:rsidP="00DB6ED9">
      <w:pPr>
        <w:rPr>
          <w:sz w:val="32"/>
          <w:szCs w:val="32"/>
        </w:rPr>
      </w:pPr>
    </w:p>
    <w:p w14:paraId="448D963E" w14:textId="77777777" w:rsidR="00DB6ED9" w:rsidRPr="00DB6ED9" w:rsidRDefault="00DB6ED9" w:rsidP="00DB6ED9">
      <w:pPr>
        <w:rPr>
          <w:sz w:val="32"/>
          <w:szCs w:val="32"/>
        </w:rPr>
      </w:pPr>
      <w:r w:rsidRPr="00DB6ED9">
        <w:rPr>
          <w:sz w:val="32"/>
          <w:szCs w:val="32"/>
        </w:rPr>
        <w:t>DAY 20</w:t>
      </w:r>
    </w:p>
    <w:p w14:paraId="06C9B40D" w14:textId="77777777" w:rsidR="00DB6ED9" w:rsidRPr="00DB6ED9" w:rsidRDefault="00DB6ED9" w:rsidP="00DB6ED9">
      <w:pPr>
        <w:rPr>
          <w:sz w:val="32"/>
          <w:szCs w:val="32"/>
        </w:rPr>
      </w:pPr>
      <w:r w:rsidRPr="00DB6ED9">
        <w:rPr>
          <w:sz w:val="32"/>
          <w:szCs w:val="32"/>
        </w:rPr>
        <w:t>Design</w:t>
      </w:r>
    </w:p>
    <w:p w14:paraId="030CFCF1" w14:textId="77777777" w:rsidR="00DB6ED9" w:rsidRPr="00DB6ED9" w:rsidRDefault="00DB6ED9" w:rsidP="00DB6ED9">
      <w:pPr>
        <w:rPr>
          <w:sz w:val="32"/>
          <w:szCs w:val="32"/>
        </w:rPr>
      </w:pPr>
      <w:r w:rsidRPr="00DB6ED9">
        <w:rPr>
          <w:sz w:val="32"/>
          <w:szCs w:val="32"/>
        </w:rPr>
        <w:t>Do not reverse this order in real projects.</w:t>
      </w:r>
    </w:p>
    <w:p w14:paraId="24504F18" w14:textId="77777777" w:rsidR="00DB6ED9" w:rsidRPr="00DB6ED9" w:rsidRDefault="00000000" w:rsidP="00DB6ED9">
      <w:pPr>
        <w:rPr>
          <w:sz w:val="32"/>
          <w:szCs w:val="32"/>
        </w:rPr>
      </w:pPr>
      <w:r>
        <w:rPr>
          <w:sz w:val="32"/>
          <w:szCs w:val="32"/>
        </w:rPr>
        <w:pict w14:anchorId="79882CBE">
          <v:rect id="_x0000_i1443" style="width:0;height:1.5pt" o:hralign="center" o:hrstd="t" o:hr="t" fillcolor="#a0a0a0" stroked="f"/>
        </w:pict>
      </w:r>
    </w:p>
    <w:p w14:paraId="37F6FF46" w14:textId="77777777" w:rsidR="00DB6ED9" w:rsidRPr="00DB6ED9" w:rsidRDefault="00DB6ED9" w:rsidP="00DB6ED9">
      <w:pPr>
        <w:rPr>
          <w:b/>
          <w:bCs/>
          <w:sz w:val="32"/>
          <w:szCs w:val="32"/>
        </w:rPr>
      </w:pPr>
      <w:r w:rsidRPr="00DB6ED9">
        <w:rPr>
          <w:b/>
          <w:bCs/>
          <w:sz w:val="32"/>
          <w:szCs w:val="32"/>
        </w:rPr>
        <w:t>419. Fifth Important Lesson</w:t>
      </w:r>
    </w:p>
    <w:p w14:paraId="19ABE9B6" w14:textId="77777777" w:rsidR="00DB6ED9" w:rsidRPr="00DB6ED9" w:rsidRDefault="00DB6ED9" w:rsidP="00DB6ED9">
      <w:pPr>
        <w:rPr>
          <w:sz w:val="32"/>
          <w:szCs w:val="32"/>
        </w:rPr>
      </w:pPr>
      <w:r w:rsidRPr="00DB6ED9">
        <w:rPr>
          <w:sz w:val="32"/>
          <w:szCs w:val="32"/>
        </w:rPr>
        <w:t>Publishing isn't:</w:t>
      </w:r>
    </w:p>
    <w:p w14:paraId="7331B751" w14:textId="77777777" w:rsidR="00DB6ED9" w:rsidRPr="00DB6ED9" w:rsidRDefault="00DB6ED9" w:rsidP="00DB6ED9">
      <w:pPr>
        <w:rPr>
          <w:b/>
          <w:bCs/>
          <w:sz w:val="32"/>
          <w:szCs w:val="32"/>
        </w:rPr>
      </w:pPr>
      <w:r w:rsidRPr="00DB6ED9">
        <w:rPr>
          <w:b/>
          <w:bCs/>
          <w:sz w:val="32"/>
          <w:szCs w:val="32"/>
        </w:rPr>
        <w:t>The end.</w:t>
      </w:r>
    </w:p>
    <w:p w14:paraId="55529436" w14:textId="77777777" w:rsidR="00DB6ED9" w:rsidRPr="00DB6ED9" w:rsidRDefault="00DB6ED9" w:rsidP="00DB6ED9">
      <w:pPr>
        <w:rPr>
          <w:sz w:val="32"/>
          <w:szCs w:val="32"/>
        </w:rPr>
      </w:pPr>
      <w:r w:rsidRPr="00DB6ED9">
        <w:rPr>
          <w:sz w:val="32"/>
          <w:szCs w:val="32"/>
        </w:rPr>
        <w:t>Production analytics requires:</w:t>
      </w:r>
    </w:p>
    <w:p w14:paraId="5C0CCA23" w14:textId="77777777" w:rsidR="00DB6ED9" w:rsidRPr="00DB6ED9" w:rsidRDefault="00DB6ED9" w:rsidP="00DB6ED9">
      <w:pPr>
        <w:rPr>
          <w:sz w:val="32"/>
          <w:szCs w:val="32"/>
        </w:rPr>
      </w:pPr>
      <w:r w:rsidRPr="00DB6ED9">
        <w:rPr>
          <w:sz w:val="32"/>
          <w:szCs w:val="32"/>
        </w:rPr>
        <w:t>Refresh</w:t>
      </w:r>
    </w:p>
    <w:p w14:paraId="71B3777B" w14:textId="77777777" w:rsidR="00DB6ED9" w:rsidRPr="00DB6ED9" w:rsidRDefault="00DB6ED9" w:rsidP="00DB6ED9">
      <w:pPr>
        <w:rPr>
          <w:sz w:val="32"/>
          <w:szCs w:val="32"/>
        </w:rPr>
      </w:pPr>
    </w:p>
    <w:p w14:paraId="0CFB9090" w14:textId="77777777" w:rsidR="00DB6ED9" w:rsidRPr="00DB6ED9" w:rsidRDefault="00DB6ED9" w:rsidP="00DB6ED9">
      <w:pPr>
        <w:rPr>
          <w:sz w:val="32"/>
          <w:szCs w:val="32"/>
        </w:rPr>
      </w:pPr>
      <w:r w:rsidRPr="00DB6ED9">
        <w:rPr>
          <w:sz w:val="32"/>
          <w:szCs w:val="32"/>
        </w:rPr>
        <w:t>Security</w:t>
      </w:r>
    </w:p>
    <w:p w14:paraId="29E5A6ED" w14:textId="77777777" w:rsidR="00DB6ED9" w:rsidRPr="00DB6ED9" w:rsidRDefault="00DB6ED9" w:rsidP="00DB6ED9">
      <w:pPr>
        <w:rPr>
          <w:sz w:val="32"/>
          <w:szCs w:val="32"/>
        </w:rPr>
      </w:pPr>
    </w:p>
    <w:p w14:paraId="6A4197EE" w14:textId="77777777" w:rsidR="00DB6ED9" w:rsidRPr="00DB6ED9" w:rsidRDefault="00DB6ED9" w:rsidP="00DB6ED9">
      <w:pPr>
        <w:rPr>
          <w:sz w:val="32"/>
          <w:szCs w:val="32"/>
        </w:rPr>
      </w:pPr>
      <w:r w:rsidRPr="00DB6ED9">
        <w:rPr>
          <w:sz w:val="32"/>
          <w:szCs w:val="32"/>
        </w:rPr>
        <w:t>Monitoring</w:t>
      </w:r>
    </w:p>
    <w:p w14:paraId="716E6A63" w14:textId="77777777" w:rsidR="00DB6ED9" w:rsidRPr="00DB6ED9" w:rsidRDefault="00DB6ED9" w:rsidP="00DB6ED9">
      <w:pPr>
        <w:rPr>
          <w:sz w:val="32"/>
          <w:szCs w:val="32"/>
        </w:rPr>
      </w:pPr>
    </w:p>
    <w:p w14:paraId="33F44B81" w14:textId="77777777" w:rsidR="00DB6ED9" w:rsidRPr="00DB6ED9" w:rsidRDefault="00DB6ED9" w:rsidP="00DB6ED9">
      <w:pPr>
        <w:rPr>
          <w:sz w:val="32"/>
          <w:szCs w:val="32"/>
        </w:rPr>
      </w:pPr>
      <w:r w:rsidRPr="00DB6ED9">
        <w:rPr>
          <w:sz w:val="32"/>
          <w:szCs w:val="32"/>
        </w:rPr>
        <w:t>Ownership</w:t>
      </w:r>
    </w:p>
    <w:p w14:paraId="3E01714D" w14:textId="77777777" w:rsidR="00DB6ED9" w:rsidRPr="00DB6ED9" w:rsidRDefault="00DB6ED9" w:rsidP="00DB6ED9">
      <w:pPr>
        <w:rPr>
          <w:sz w:val="32"/>
          <w:szCs w:val="32"/>
        </w:rPr>
      </w:pPr>
    </w:p>
    <w:p w14:paraId="58645DDB" w14:textId="77777777" w:rsidR="00DB6ED9" w:rsidRPr="00DB6ED9" w:rsidRDefault="00DB6ED9" w:rsidP="00DB6ED9">
      <w:pPr>
        <w:rPr>
          <w:sz w:val="32"/>
          <w:szCs w:val="32"/>
        </w:rPr>
      </w:pPr>
      <w:r w:rsidRPr="00DB6ED9">
        <w:rPr>
          <w:sz w:val="32"/>
          <w:szCs w:val="32"/>
        </w:rPr>
        <w:t>User support</w:t>
      </w:r>
    </w:p>
    <w:p w14:paraId="1D716DF5" w14:textId="77777777" w:rsidR="00DB6ED9" w:rsidRPr="00DB6ED9" w:rsidRDefault="00DB6ED9" w:rsidP="00DB6ED9">
      <w:pPr>
        <w:rPr>
          <w:sz w:val="32"/>
          <w:szCs w:val="32"/>
        </w:rPr>
      </w:pPr>
    </w:p>
    <w:p w14:paraId="239409DA" w14:textId="77777777" w:rsidR="00DB6ED9" w:rsidRPr="00DB6ED9" w:rsidRDefault="00DB6ED9" w:rsidP="00DB6ED9">
      <w:pPr>
        <w:rPr>
          <w:sz w:val="32"/>
          <w:szCs w:val="32"/>
        </w:rPr>
      </w:pPr>
      <w:r w:rsidRPr="00DB6ED9">
        <w:rPr>
          <w:sz w:val="32"/>
          <w:szCs w:val="32"/>
        </w:rPr>
        <w:t>Change management</w:t>
      </w:r>
    </w:p>
    <w:p w14:paraId="014AAC5E" w14:textId="77777777" w:rsidR="00DB6ED9" w:rsidRPr="00DB6ED9" w:rsidRDefault="00000000" w:rsidP="00DB6ED9">
      <w:pPr>
        <w:rPr>
          <w:sz w:val="32"/>
          <w:szCs w:val="32"/>
        </w:rPr>
      </w:pPr>
      <w:r>
        <w:rPr>
          <w:sz w:val="32"/>
          <w:szCs w:val="32"/>
        </w:rPr>
        <w:pict w14:anchorId="78297140">
          <v:rect id="_x0000_i1444" style="width:0;height:1.5pt" o:hralign="center" o:hrstd="t" o:hr="t" fillcolor="#a0a0a0" stroked="f"/>
        </w:pict>
      </w:r>
    </w:p>
    <w:p w14:paraId="28C34028" w14:textId="77777777" w:rsidR="00DB6ED9" w:rsidRPr="00DB6ED9" w:rsidRDefault="00DB6ED9" w:rsidP="00DB6ED9">
      <w:pPr>
        <w:rPr>
          <w:b/>
          <w:bCs/>
          <w:sz w:val="32"/>
          <w:szCs w:val="32"/>
        </w:rPr>
      </w:pPr>
      <w:r w:rsidRPr="00DB6ED9">
        <w:rPr>
          <w:b/>
          <w:bCs/>
          <w:sz w:val="32"/>
          <w:szCs w:val="32"/>
        </w:rPr>
        <w:t>END OF DAY 20</w:t>
      </w:r>
    </w:p>
    <w:p w14:paraId="6581063D" w14:textId="77777777" w:rsidR="00DB6ED9" w:rsidRPr="00DB6ED9" w:rsidRDefault="00DB6ED9" w:rsidP="00DB6ED9">
      <w:pPr>
        <w:rPr>
          <w:b/>
          <w:bCs/>
          <w:sz w:val="32"/>
          <w:szCs w:val="32"/>
        </w:rPr>
      </w:pPr>
      <w:r w:rsidRPr="00DB6ED9">
        <w:rPr>
          <w:b/>
          <w:bCs/>
          <w:sz w:val="32"/>
          <w:szCs w:val="32"/>
        </w:rPr>
        <w:t>WEEK 5 COMPLETE</w:t>
      </w:r>
    </w:p>
    <w:p w14:paraId="21D930FC" w14:textId="77777777" w:rsidR="00DB6ED9" w:rsidRPr="00DB6ED9" w:rsidRDefault="00DB6ED9" w:rsidP="00DB6ED9">
      <w:pPr>
        <w:rPr>
          <w:b/>
          <w:bCs/>
          <w:sz w:val="32"/>
          <w:szCs w:val="32"/>
        </w:rPr>
      </w:pPr>
      <w:r w:rsidRPr="00DB6ED9">
        <w:rPr>
          <w:b/>
          <w:bCs/>
          <w:sz w:val="32"/>
          <w:szCs w:val="32"/>
        </w:rPr>
        <w:t>Final Product</w:t>
      </w:r>
    </w:p>
    <w:p w14:paraId="2438F509" w14:textId="77777777" w:rsidR="00DB6ED9" w:rsidRPr="00DB6ED9" w:rsidRDefault="00DB6ED9" w:rsidP="00DB6ED9">
      <w:pPr>
        <w:rPr>
          <w:b/>
          <w:bCs/>
          <w:sz w:val="32"/>
          <w:szCs w:val="32"/>
        </w:rPr>
      </w:pPr>
      <w:r w:rsidRPr="00DB6ED9">
        <w:rPr>
          <w:b/>
          <w:bCs/>
          <w:sz w:val="32"/>
          <w:szCs w:val="32"/>
        </w:rPr>
        <w:t>HR Leave Analytics v1.0</w:t>
      </w:r>
    </w:p>
    <w:p w14:paraId="381D2AAB" w14:textId="77777777" w:rsidR="00DB6ED9" w:rsidRPr="00DB6ED9" w:rsidRDefault="00DB6ED9" w:rsidP="00DB6ED9">
      <w:pPr>
        <w:rPr>
          <w:sz w:val="32"/>
          <w:szCs w:val="32"/>
        </w:rPr>
      </w:pPr>
      <w:r w:rsidRPr="00DB6ED9">
        <w:rPr>
          <w:sz w:val="32"/>
          <w:szCs w:val="32"/>
        </w:rPr>
        <w:t>Students now understand:</w:t>
      </w:r>
    </w:p>
    <w:p w14:paraId="51FAB823"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Power BI Desktop</w:t>
      </w:r>
    </w:p>
    <w:p w14:paraId="1A7704A3"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Dataverse Analytics</w:t>
      </w:r>
    </w:p>
    <w:p w14:paraId="62F9A699"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Power Query</w:t>
      </w:r>
    </w:p>
    <w:p w14:paraId="1E791D11"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Data Profiling</w:t>
      </w:r>
    </w:p>
    <w:p w14:paraId="275CD4B8"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Query Folding</w:t>
      </w:r>
    </w:p>
    <w:p w14:paraId="2F594B8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Star Schema</w:t>
      </w:r>
    </w:p>
    <w:p w14:paraId="0FB2FB6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Fact / Dimensions</w:t>
      </w:r>
    </w:p>
    <w:p w14:paraId="60630F81"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Date Dimensions</w:t>
      </w:r>
    </w:p>
    <w:p w14:paraId="5356C27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DAX Measures</w:t>
      </w:r>
    </w:p>
    <w:p w14:paraId="426E6F8C"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CALCULATE</w:t>
      </w:r>
    </w:p>
    <w:p w14:paraId="21BA296D"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Filter Context</w:t>
      </w:r>
    </w:p>
    <w:p w14:paraId="7DD3ECB9"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Row Context</w:t>
      </w:r>
    </w:p>
    <w:p w14:paraId="462D62E7"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Business Metrics</w:t>
      </w:r>
    </w:p>
    <w:p w14:paraId="56380EC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Time Intelligence</w:t>
      </w:r>
    </w:p>
    <w:p w14:paraId="3F9B165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KPI Design</w:t>
      </w:r>
    </w:p>
    <w:p w14:paraId="3BB42C91"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Multi-page Reports</w:t>
      </w:r>
    </w:p>
    <w:p w14:paraId="0A1E9C48"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Department Analytics</w:t>
      </w:r>
    </w:p>
    <w:p w14:paraId="535E355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Trend Analytics</w:t>
      </w:r>
    </w:p>
    <w:p w14:paraId="60306959"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Employee Detail</w:t>
      </w:r>
    </w:p>
    <w:p w14:paraId="3C465E03"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Drillthrough</w:t>
      </w:r>
    </w:p>
    <w:p w14:paraId="72917B6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Drill-down</w:t>
      </w:r>
    </w:p>
    <w:p w14:paraId="5237B78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Tooltips</w:t>
      </w:r>
    </w:p>
    <w:p w14:paraId="3E883D76"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Synced Slicers</w:t>
      </w:r>
    </w:p>
    <w:p w14:paraId="0BAAB109"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Buttons</w:t>
      </w:r>
    </w:p>
    <w:p w14:paraId="2E565F97"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Bookmarks</w:t>
      </w:r>
    </w:p>
    <w:p w14:paraId="429DFBF9"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Page Navigators</w:t>
      </w:r>
    </w:p>
    <w:p w14:paraId="41D84A50"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Conditional Formatting</w:t>
      </w:r>
    </w:p>
    <w:p w14:paraId="21A7A426"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Visual Interactions</w:t>
      </w:r>
    </w:p>
    <w:p w14:paraId="37510B6A"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Accessibility</w:t>
      </w:r>
    </w:p>
    <w:p w14:paraId="3B2FB188"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Mobile Layout</w:t>
      </w:r>
    </w:p>
    <w:p w14:paraId="2FBA87F2"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Publishing</w:t>
      </w:r>
    </w:p>
    <w:p w14:paraId="21FE2B14"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Workspaces</w:t>
      </w:r>
    </w:p>
    <w:p w14:paraId="2EC761C7"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Semantic Models</w:t>
      </w:r>
    </w:p>
    <w:p w14:paraId="31FEDC0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Refresh</w:t>
      </w:r>
    </w:p>
    <w:p w14:paraId="194B85A8"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Sharing Concepts</w:t>
      </w:r>
    </w:p>
    <w:p w14:paraId="01534FB5" w14:textId="77777777" w:rsidR="00DB6ED9" w:rsidRPr="00DB6ED9" w:rsidRDefault="00DB6ED9" w:rsidP="00DB6ED9">
      <w:pPr>
        <w:rPr>
          <w:sz w:val="32"/>
          <w:szCs w:val="32"/>
        </w:rPr>
      </w:pPr>
      <w:r w:rsidRPr="00DB6ED9">
        <w:rPr>
          <w:rFonts w:ascii="Segoe UI Symbol" w:hAnsi="Segoe UI Symbol" w:cs="Segoe UI Symbol"/>
          <w:sz w:val="32"/>
          <w:szCs w:val="32"/>
        </w:rPr>
        <w:t>✓</w:t>
      </w:r>
      <w:r w:rsidRPr="00DB6ED9">
        <w:rPr>
          <w:sz w:val="32"/>
          <w:szCs w:val="32"/>
        </w:rPr>
        <w:t xml:space="preserve"> Analytical Security Awareness</w:t>
      </w:r>
    </w:p>
    <w:p w14:paraId="742585C7" w14:textId="77777777" w:rsidR="00DB6ED9" w:rsidRPr="00DB6ED9" w:rsidRDefault="00000000" w:rsidP="00DB6ED9">
      <w:pPr>
        <w:rPr>
          <w:sz w:val="32"/>
          <w:szCs w:val="32"/>
        </w:rPr>
      </w:pPr>
      <w:r>
        <w:rPr>
          <w:sz w:val="32"/>
          <w:szCs w:val="32"/>
        </w:rPr>
        <w:pict w14:anchorId="68EAAABE">
          <v:rect id="_x0000_i1445" style="width:0;height:1.5pt" o:hralign="center" o:hrstd="t" o:hr="t" fillcolor="#a0a0a0" stroked="f"/>
        </w:pict>
      </w:r>
    </w:p>
    <w:p w14:paraId="5E8A17E2" w14:textId="77777777" w:rsidR="00DB6ED9" w:rsidRPr="00DB6ED9" w:rsidRDefault="00DB6ED9" w:rsidP="00DB6ED9">
      <w:pPr>
        <w:rPr>
          <w:b/>
          <w:bCs/>
          <w:sz w:val="32"/>
          <w:szCs w:val="32"/>
        </w:rPr>
      </w:pPr>
      <w:r w:rsidRPr="00DB6ED9">
        <w:rPr>
          <w:b/>
          <w:bCs/>
          <w:sz w:val="32"/>
          <w:szCs w:val="32"/>
        </w:rPr>
        <w:t>NEXT LAB</w:t>
      </w:r>
    </w:p>
    <w:p w14:paraId="72C31064" w14:textId="77777777" w:rsidR="00DB6ED9" w:rsidRPr="00DB6ED9" w:rsidRDefault="00DB6ED9" w:rsidP="00DB6ED9">
      <w:pPr>
        <w:rPr>
          <w:b/>
          <w:bCs/>
          <w:sz w:val="32"/>
          <w:szCs w:val="32"/>
        </w:rPr>
      </w:pPr>
      <w:r w:rsidRPr="00DB6ED9">
        <w:rPr>
          <w:b/>
          <w:bCs/>
          <w:sz w:val="32"/>
          <w:szCs w:val="32"/>
        </w:rPr>
        <w:t>Day 21 — Power Pages Fundamentals &amp; Vendor Registration Portal</w:t>
      </w:r>
    </w:p>
    <w:p w14:paraId="4058BD9F" w14:textId="77777777" w:rsidR="00DB6ED9" w:rsidRPr="00DB6ED9" w:rsidRDefault="00DB6ED9" w:rsidP="00DB6ED9">
      <w:pPr>
        <w:rPr>
          <w:sz w:val="32"/>
          <w:szCs w:val="32"/>
        </w:rPr>
      </w:pPr>
      <w:r w:rsidRPr="00DB6ED9">
        <w:rPr>
          <w:sz w:val="32"/>
          <w:szCs w:val="32"/>
        </w:rPr>
        <w:t>Week 6 begins:</w:t>
      </w:r>
    </w:p>
    <w:p w14:paraId="276F48D1" w14:textId="77777777" w:rsidR="00DB6ED9" w:rsidRPr="00DB6ED9" w:rsidRDefault="00DB6ED9" w:rsidP="00DB6ED9">
      <w:pPr>
        <w:rPr>
          <w:b/>
          <w:bCs/>
          <w:sz w:val="32"/>
          <w:szCs w:val="32"/>
        </w:rPr>
      </w:pPr>
      <w:r w:rsidRPr="00DB6ED9">
        <w:rPr>
          <w:b/>
          <w:bCs/>
          <w:sz w:val="32"/>
          <w:szCs w:val="32"/>
        </w:rPr>
        <w:t>External Experiences &amp; Copilot.</w:t>
      </w:r>
    </w:p>
    <w:p w14:paraId="73493B69" w14:textId="77777777" w:rsidR="00DB6ED9" w:rsidRPr="00DB6ED9" w:rsidRDefault="00DB6ED9" w:rsidP="00DB6ED9">
      <w:pPr>
        <w:rPr>
          <w:sz w:val="32"/>
          <w:szCs w:val="32"/>
        </w:rPr>
      </w:pPr>
      <w:r w:rsidRPr="00DB6ED9">
        <w:rPr>
          <w:sz w:val="32"/>
          <w:szCs w:val="32"/>
        </w:rPr>
        <w:t>Students will create their first:</w:t>
      </w:r>
    </w:p>
    <w:p w14:paraId="5B7921E8" w14:textId="77777777" w:rsidR="00DB6ED9" w:rsidRPr="00DB6ED9" w:rsidRDefault="00DB6ED9" w:rsidP="00DB6ED9">
      <w:pPr>
        <w:rPr>
          <w:b/>
          <w:bCs/>
          <w:sz w:val="32"/>
          <w:szCs w:val="32"/>
        </w:rPr>
      </w:pPr>
      <w:r w:rsidRPr="00DB6ED9">
        <w:rPr>
          <w:b/>
          <w:bCs/>
          <w:sz w:val="32"/>
          <w:szCs w:val="32"/>
        </w:rPr>
        <w:t>Power Pages Website</w:t>
      </w:r>
    </w:p>
    <w:p w14:paraId="51169760" w14:textId="77777777" w:rsidR="00DB6ED9" w:rsidRPr="00DB6ED9" w:rsidRDefault="00DB6ED9" w:rsidP="00DB6ED9">
      <w:pPr>
        <w:rPr>
          <w:sz w:val="32"/>
          <w:szCs w:val="32"/>
        </w:rPr>
      </w:pPr>
      <w:r w:rsidRPr="00DB6ED9">
        <w:rPr>
          <w:sz w:val="32"/>
          <w:szCs w:val="32"/>
        </w:rPr>
        <w:t>for external Vendor Registration.</w:t>
      </w:r>
    </w:p>
    <w:p w14:paraId="6ABA0C66" w14:textId="77777777" w:rsidR="00DB6ED9" w:rsidRPr="00DB6ED9" w:rsidRDefault="00DB6ED9" w:rsidP="00DB6ED9">
      <w:pPr>
        <w:rPr>
          <w:sz w:val="32"/>
          <w:szCs w:val="32"/>
        </w:rPr>
      </w:pPr>
      <w:r w:rsidRPr="00DB6ED9">
        <w:rPr>
          <w:sz w:val="32"/>
          <w:szCs w:val="32"/>
        </w:rPr>
        <w:t>They will learn:</w:t>
      </w:r>
    </w:p>
    <w:p w14:paraId="7E7A8CAD" w14:textId="77777777" w:rsidR="00DB6ED9" w:rsidRPr="00DB6ED9" w:rsidRDefault="00DB6ED9" w:rsidP="00DB6ED9">
      <w:pPr>
        <w:rPr>
          <w:sz w:val="32"/>
          <w:szCs w:val="32"/>
        </w:rPr>
      </w:pPr>
      <w:r w:rsidRPr="00DB6ED9">
        <w:rPr>
          <w:sz w:val="32"/>
          <w:szCs w:val="32"/>
        </w:rPr>
        <w:t>What is Power Pages?</w:t>
      </w:r>
    </w:p>
    <w:p w14:paraId="3E73D111" w14:textId="77777777" w:rsidR="00DB6ED9" w:rsidRPr="00DB6ED9" w:rsidRDefault="00DB6ED9" w:rsidP="00DB6ED9">
      <w:pPr>
        <w:rPr>
          <w:sz w:val="32"/>
          <w:szCs w:val="32"/>
        </w:rPr>
      </w:pPr>
    </w:p>
    <w:p w14:paraId="7C285BB4" w14:textId="77777777" w:rsidR="00DB6ED9" w:rsidRPr="00DB6ED9" w:rsidRDefault="00DB6ED9" w:rsidP="00DB6ED9">
      <w:pPr>
        <w:rPr>
          <w:sz w:val="32"/>
          <w:szCs w:val="32"/>
        </w:rPr>
      </w:pPr>
      <w:r w:rsidRPr="00DB6ED9">
        <w:rPr>
          <w:sz w:val="32"/>
          <w:szCs w:val="32"/>
        </w:rPr>
        <w:t>Power Pages Architecture</w:t>
      </w:r>
    </w:p>
    <w:p w14:paraId="33530320" w14:textId="77777777" w:rsidR="00DB6ED9" w:rsidRPr="00DB6ED9" w:rsidRDefault="00DB6ED9" w:rsidP="00DB6ED9">
      <w:pPr>
        <w:rPr>
          <w:sz w:val="32"/>
          <w:szCs w:val="32"/>
        </w:rPr>
      </w:pPr>
    </w:p>
    <w:p w14:paraId="12ABAA7C" w14:textId="77777777" w:rsidR="00DB6ED9" w:rsidRPr="00DB6ED9" w:rsidRDefault="00DB6ED9" w:rsidP="00DB6ED9">
      <w:pPr>
        <w:rPr>
          <w:sz w:val="32"/>
          <w:szCs w:val="32"/>
        </w:rPr>
      </w:pPr>
      <w:r w:rsidRPr="00DB6ED9">
        <w:rPr>
          <w:sz w:val="32"/>
          <w:szCs w:val="32"/>
        </w:rPr>
        <w:t>Sites</w:t>
      </w:r>
    </w:p>
    <w:p w14:paraId="5EB811F0" w14:textId="77777777" w:rsidR="00DB6ED9" w:rsidRPr="00DB6ED9" w:rsidRDefault="00DB6ED9" w:rsidP="00DB6ED9">
      <w:pPr>
        <w:rPr>
          <w:sz w:val="32"/>
          <w:szCs w:val="32"/>
        </w:rPr>
      </w:pPr>
    </w:p>
    <w:p w14:paraId="56951B8C" w14:textId="77777777" w:rsidR="00DB6ED9" w:rsidRPr="00DB6ED9" w:rsidRDefault="00DB6ED9" w:rsidP="00DB6ED9">
      <w:pPr>
        <w:rPr>
          <w:sz w:val="32"/>
          <w:szCs w:val="32"/>
        </w:rPr>
      </w:pPr>
      <w:r w:rsidRPr="00DB6ED9">
        <w:rPr>
          <w:sz w:val="32"/>
          <w:szCs w:val="32"/>
        </w:rPr>
        <w:t>Dataverse Integration</w:t>
      </w:r>
    </w:p>
    <w:p w14:paraId="314EB143" w14:textId="77777777" w:rsidR="00DB6ED9" w:rsidRPr="00DB6ED9" w:rsidRDefault="00DB6ED9" w:rsidP="00DB6ED9">
      <w:pPr>
        <w:rPr>
          <w:sz w:val="32"/>
          <w:szCs w:val="32"/>
        </w:rPr>
      </w:pPr>
    </w:p>
    <w:p w14:paraId="32F3244B" w14:textId="77777777" w:rsidR="00DB6ED9" w:rsidRPr="00DB6ED9" w:rsidRDefault="00DB6ED9" w:rsidP="00DB6ED9">
      <w:pPr>
        <w:rPr>
          <w:sz w:val="32"/>
          <w:szCs w:val="32"/>
        </w:rPr>
      </w:pPr>
      <w:r w:rsidRPr="00DB6ED9">
        <w:rPr>
          <w:sz w:val="32"/>
          <w:szCs w:val="32"/>
        </w:rPr>
        <w:t>Pages</w:t>
      </w:r>
    </w:p>
    <w:p w14:paraId="34C419A1" w14:textId="77777777" w:rsidR="00DB6ED9" w:rsidRPr="00DB6ED9" w:rsidRDefault="00DB6ED9" w:rsidP="00DB6ED9">
      <w:pPr>
        <w:rPr>
          <w:sz w:val="32"/>
          <w:szCs w:val="32"/>
        </w:rPr>
      </w:pPr>
    </w:p>
    <w:p w14:paraId="6217FACC" w14:textId="77777777" w:rsidR="00DB6ED9" w:rsidRPr="00DB6ED9" w:rsidRDefault="00DB6ED9" w:rsidP="00DB6ED9">
      <w:pPr>
        <w:rPr>
          <w:sz w:val="32"/>
          <w:szCs w:val="32"/>
        </w:rPr>
      </w:pPr>
      <w:r w:rsidRPr="00DB6ED9">
        <w:rPr>
          <w:sz w:val="32"/>
          <w:szCs w:val="32"/>
        </w:rPr>
        <w:t>Navigation</w:t>
      </w:r>
    </w:p>
    <w:p w14:paraId="4CFD3E9F" w14:textId="77777777" w:rsidR="00DB6ED9" w:rsidRPr="00DB6ED9" w:rsidRDefault="00DB6ED9" w:rsidP="00DB6ED9">
      <w:pPr>
        <w:rPr>
          <w:sz w:val="32"/>
          <w:szCs w:val="32"/>
        </w:rPr>
      </w:pPr>
    </w:p>
    <w:p w14:paraId="2A5843C9" w14:textId="77777777" w:rsidR="00DB6ED9" w:rsidRPr="00DB6ED9" w:rsidRDefault="00DB6ED9" w:rsidP="00DB6ED9">
      <w:pPr>
        <w:rPr>
          <w:sz w:val="32"/>
          <w:szCs w:val="32"/>
        </w:rPr>
      </w:pPr>
      <w:r w:rsidRPr="00DB6ED9">
        <w:rPr>
          <w:sz w:val="32"/>
          <w:szCs w:val="32"/>
        </w:rPr>
        <w:t>Design Studio</w:t>
      </w:r>
    </w:p>
    <w:p w14:paraId="172D50B0" w14:textId="77777777" w:rsidR="00DB6ED9" w:rsidRPr="00DB6ED9" w:rsidRDefault="00DB6ED9" w:rsidP="00DB6ED9">
      <w:pPr>
        <w:rPr>
          <w:sz w:val="32"/>
          <w:szCs w:val="32"/>
        </w:rPr>
      </w:pPr>
    </w:p>
    <w:p w14:paraId="407D1B2C" w14:textId="77777777" w:rsidR="00DB6ED9" w:rsidRPr="00DB6ED9" w:rsidRDefault="00DB6ED9" w:rsidP="00DB6ED9">
      <w:pPr>
        <w:rPr>
          <w:sz w:val="32"/>
          <w:szCs w:val="32"/>
        </w:rPr>
      </w:pPr>
      <w:r w:rsidRPr="00DB6ED9">
        <w:rPr>
          <w:sz w:val="32"/>
          <w:szCs w:val="32"/>
        </w:rPr>
        <w:t>Styling Workspace</w:t>
      </w:r>
    </w:p>
    <w:p w14:paraId="1A883968" w14:textId="77777777" w:rsidR="00DB6ED9" w:rsidRPr="00DB6ED9" w:rsidRDefault="00DB6ED9" w:rsidP="00DB6ED9">
      <w:pPr>
        <w:rPr>
          <w:sz w:val="32"/>
          <w:szCs w:val="32"/>
        </w:rPr>
      </w:pPr>
    </w:p>
    <w:p w14:paraId="770F1D20" w14:textId="77777777" w:rsidR="00DB6ED9" w:rsidRPr="00DB6ED9" w:rsidRDefault="00DB6ED9" w:rsidP="00DB6ED9">
      <w:pPr>
        <w:rPr>
          <w:sz w:val="32"/>
          <w:szCs w:val="32"/>
        </w:rPr>
      </w:pPr>
      <w:r w:rsidRPr="00DB6ED9">
        <w:rPr>
          <w:sz w:val="32"/>
          <w:szCs w:val="32"/>
        </w:rPr>
        <w:t>Data Workspace</w:t>
      </w:r>
    </w:p>
    <w:p w14:paraId="19DD465E" w14:textId="77777777" w:rsidR="00DB6ED9" w:rsidRPr="00DB6ED9" w:rsidRDefault="00DB6ED9" w:rsidP="00DB6ED9">
      <w:pPr>
        <w:rPr>
          <w:sz w:val="32"/>
          <w:szCs w:val="32"/>
        </w:rPr>
      </w:pPr>
    </w:p>
    <w:p w14:paraId="58E153CC" w14:textId="77777777" w:rsidR="00DB6ED9" w:rsidRPr="00DB6ED9" w:rsidRDefault="00DB6ED9" w:rsidP="00DB6ED9">
      <w:pPr>
        <w:rPr>
          <w:sz w:val="32"/>
          <w:szCs w:val="32"/>
        </w:rPr>
      </w:pPr>
      <w:r w:rsidRPr="00DB6ED9">
        <w:rPr>
          <w:sz w:val="32"/>
          <w:szCs w:val="32"/>
        </w:rPr>
        <w:t>Forms</w:t>
      </w:r>
    </w:p>
    <w:p w14:paraId="5758962B" w14:textId="77777777" w:rsidR="00DB6ED9" w:rsidRPr="00DB6ED9" w:rsidRDefault="00DB6ED9" w:rsidP="00DB6ED9">
      <w:pPr>
        <w:rPr>
          <w:sz w:val="32"/>
          <w:szCs w:val="32"/>
        </w:rPr>
      </w:pPr>
    </w:p>
    <w:p w14:paraId="7C85E063" w14:textId="77777777" w:rsidR="00DB6ED9" w:rsidRPr="00DB6ED9" w:rsidRDefault="00DB6ED9" w:rsidP="00DB6ED9">
      <w:pPr>
        <w:rPr>
          <w:sz w:val="32"/>
          <w:szCs w:val="32"/>
        </w:rPr>
      </w:pPr>
      <w:r w:rsidRPr="00DB6ED9">
        <w:rPr>
          <w:sz w:val="32"/>
          <w:szCs w:val="32"/>
        </w:rPr>
        <w:t>Lists</w:t>
      </w:r>
    </w:p>
    <w:p w14:paraId="36FE1DF7" w14:textId="77777777" w:rsidR="00DB6ED9" w:rsidRPr="00DB6ED9" w:rsidRDefault="00DB6ED9" w:rsidP="00DB6ED9">
      <w:pPr>
        <w:rPr>
          <w:sz w:val="32"/>
          <w:szCs w:val="32"/>
        </w:rPr>
      </w:pPr>
    </w:p>
    <w:p w14:paraId="4DD06B11" w14:textId="77777777" w:rsidR="00DB6ED9" w:rsidRPr="00DB6ED9" w:rsidRDefault="00DB6ED9" w:rsidP="00DB6ED9">
      <w:pPr>
        <w:rPr>
          <w:sz w:val="32"/>
          <w:szCs w:val="32"/>
        </w:rPr>
      </w:pPr>
      <w:r w:rsidRPr="00DB6ED9">
        <w:rPr>
          <w:sz w:val="32"/>
          <w:szCs w:val="32"/>
        </w:rPr>
        <w:t>Dataverse Tables</w:t>
      </w:r>
    </w:p>
    <w:p w14:paraId="4FA838F3" w14:textId="77777777" w:rsidR="00DB6ED9" w:rsidRPr="00DB6ED9" w:rsidRDefault="00DB6ED9" w:rsidP="00DB6ED9">
      <w:pPr>
        <w:rPr>
          <w:sz w:val="32"/>
          <w:szCs w:val="32"/>
        </w:rPr>
      </w:pPr>
    </w:p>
    <w:p w14:paraId="039DB0F3" w14:textId="77777777" w:rsidR="00DB6ED9" w:rsidRPr="00DB6ED9" w:rsidRDefault="00DB6ED9" w:rsidP="00DB6ED9">
      <w:pPr>
        <w:rPr>
          <w:sz w:val="32"/>
          <w:szCs w:val="32"/>
        </w:rPr>
      </w:pPr>
      <w:r w:rsidRPr="00DB6ED9">
        <w:rPr>
          <w:sz w:val="32"/>
          <w:szCs w:val="32"/>
        </w:rPr>
        <w:t>Contacts</w:t>
      </w:r>
    </w:p>
    <w:p w14:paraId="539A189E" w14:textId="77777777" w:rsidR="00DB6ED9" w:rsidRPr="00DB6ED9" w:rsidRDefault="00DB6ED9" w:rsidP="00DB6ED9">
      <w:pPr>
        <w:rPr>
          <w:sz w:val="32"/>
          <w:szCs w:val="32"/>
        </w:rPr>
      </w:pPr>
    </w:p>
    <w:p w14:paraId="59AF4408" w14:textId="77777777" w:rsidR="00DB6ED9" w:rsidRPr="00DB6ED9" w:rsidRDefault="00DB6ED9" w:rsidP="00DB6ED9">
      <w:pPr>
        <w:rPr>
          <w:sz w:val="32"/>
          <w:szCs w:val="32"/>
        </w:rPr>
      </w:pPr>
      <w:r w:rsidRPr="00DB6ED9">
        <w:rPr>
          <w:sz w:val="32"/>
          <w:szCs w:val="32"/>
        </w:rPr>
        <w:t>External Users</w:t>
      </w:r>
    </w:p>
    <w:p w14:paraId="33D1D08E" w14:textId="77777777" w:rsidR="00DB6ED9" w:rsidRPr="00DB6ED9" w:rsidRDefault="00DB6ED9" w:rsidP="00DB6ED9">
      <w:pPr>
        <w:rPr>
          <w:sz w:val="32"/>
          <w:szCs w:val="32"/>
        </w:rPr>
      </w:pPr>
    </w:p>
    <w:p w14:paraId="133AB5C6" w14:textId="77777777" w:rsidR="00DB6ED9" w:rsidRPr="00DB6ED9" w:rsidRDefault="00DB6ED9" w:rsidP="00DB6ED9">
      <w:pPr>
        <w:rPr>
          <w:sz w:val="32"/>
          <w:szCs w:val="32"/>
        </w:rPr>
      </w:pPr>
      <w:r w:rsidRPr="00DB6ED9">
        <w:rPr>
          <w:sz w:val="32"/>
          <w:szCs w:val="32"/>
        </w:rPr>
        <w:t>Authentication Concepts</w:t>
      </w:r>
    </w:p>
    <w:p w14:paraId="4E5C2CC5" w14:textId="77777777" w:rsidR="00DB6ED9" w:rsidRPr="00DB6ED9" w:rsidRDefault="00DB6ED9" w:rsidP="00DB6ED9">
      <w:pPr>
        <w:rPr>
          <w:sz w:val="32"/>
          <w:szCs w:val="32"/>
        </w:rPr>
      </w:pPr>
    </w:p>
    <w:p w14:paraId="412E521D" w14:textId="77777777" w:rsidR="00DB6ED9" w:rsidRPr="00DB6ED9" w:rsidRDefault="00DB6ED9" w:rsidP="00DB6ED9">
      <w:pPr>
        <w:rPr>
          <w:sz w:val="32"/>
          <w:szCs w:val="32"/>
        </w:rPr>
      </w:pPr>
      <w:r w:rsidRPr="00DB6ED9">
        <w:rPr>
          <w:sz w:val="32"/>
          <w:szCs w:val="32"/>
        </w:rPr>
        <w:t>Table Permissions</w:t>
      </w:r>
    </w:p>
    <w:p w14:paraId="2911067E" w14:textId="77777777" w:rsidR="00DB6ED9" w:rsidRPr="00DB6ED9" w:rsidRDefault="00DB6ED9" w:rsidP="00DB6ED9">
      <w:pPr>
        <w:rPr>
          <w:sz w:val="32"/>
          <w:szCs w:val="32"/>
        </w:rPr>
      </w:pPr>
    </w:p>
    <w:p w14:paraId="0D32CF17" w14:textId="77777777" w:rsidR="00DB6ED9" w:rsidRPr="00DB6ED9" w:rsidRDefault="00DB6ED9" w:rsidP="00DB6ED9">
      <w:pPr>
        <w:rPr>
          <w:sz w:val="32"/>
          <w:szCs w:val="32"/>
        </w:rPr>
      </w:pPr>
      <w:r w:rsidRPr="00DB6ED9">
        <w:rPr>
          <w:sz w:val="32"/>
          <w:szCs w:val="32"/>
        </w:rPr>
        <w:t>Web Roles</w:t>
      </w:r>
    </w:p>
    <w:p w14:paraId="713F6B7C" w14:textId="77777777" w:rsidR="00DB6ED9" w:rsidRPr="00DB6ED9" w:rsidRDefault="00DB6ED9" w:rsidP="00DB6ED9">
      <w:pPr>
        <w:rPr>
          <w:sz w:val="32"/>
          <w:szCs w:val="32"/>
        </w:rPr>
      </w:pPr>
    </w:p>
    <w:p w14:paraId="290B74DA" w14:textId="77777777" w:rsidR="00DB6ED9" w:rsidRPr="00DB6ED9" w:rsidRDefault="00DB6ED9" w:rsidP="00DB6ED9">
      <w:pPr>
        <w:rPr>
          <w:sz w:val="32"/>
          <w:szCs w:val="32"/>
        </w:rPr>
      </w:pPr>
      <w:r w:rsidRPr="00DB6ED9">
        <w:rPr>
          <w:sz w:val="32"/>
          <w:szCs w:val="32"/>
        </w:rPr>
        <w:t>Anonymous vs Authenticated Access</w:t>
      </w:r>
    </w:p>
    <w:p w14:paraId="378E8BF7" w14:textId="77777777" w:rsidR="00DB6ED9" w:rsidRPr="00DB6ED9" w:rsidRDefault="00DB6ED9" w:rsidP="00DB6ED9">
      <w:pPr>
        <w:rPr>
          <w:sz w:val="32"/>
          <w:szCs w:val="32"/>
        </w:rPr>
      </w:pPr>
    </w:p>
    <w:p w14:paraId="729C421E" w14:textId="77777777" w:rsidR="00DB6ED9" w:rsidRPr="00DB6ED9" w:rsidRDefault="00DB6ED9" w:rsidP="00DB6ED9">
      <w:pPr>
        <w:rPr>
          <w:sz w:val="32"/>
          <w:szCs w:val="32"/>
        </w:rPr>
      </w:pPr>
      <w:r w:rsidRPr="00DB6ED9">
        <w:rPr>
          <w:sz w:val="32"/>
          <w:szCs w:val="32"/>
        </w:rPr>
        <w:t>Basic Forms</w:t>
      </w:r>
    </w:p>
    <w:p w14:paraId="6FA16C5C" w14:textId="77777777" w:rsidR="00DB6ED9" w:rsidRPr="00DB6ED9" w:rsidRDefault="00DB6ED9" w:rsidP="00DB6ED9">
      <w:pPr>
        <w:rPr>
          <w:sz w:val="32"/>
          <w:szCs w:val="32"/>
        </w:rPr>
      </w:pPr>
    </w:p>
    <w:p w14:paraId="1EC7022E" w14:textId="77777777" w:rsidR="00DB6ED9" w:rsidRPr="00DB6ED9" w:rsidRDefault="00DB6ED9" w:rsidP="00DB6ED9">
      <w:pPr>
        <w:rPr>
          <w:sz w:val="32"/>
          <w:szCs w:val="32"/>
        </w:rPr>
      </w:pPr>
      <w:r w:rsidRPr="00DB6ED9">
        <w:rPr>
          <w:sz w:val="32"/>
          <w:szCs w:val="32"/>
        </w:rPr>
        <w:t>Multistep Forms Concepts</w:t>
      </w:r>
    </w:p>
    <w:p w14:paraId="53AB62D2" w14:textId="77777777" w:rsidR="00DB6ED9" w:rsidRPr="00DB6ED9" w:rsidRDefault="00DB6ED9" w:rsidP="00DB6ED9">
      <w:pPr>
        <w:rPr>
          <w:sz w:val="32"/>
          <w:szCs w:val="32"/>
        </w:rPr>
      </w:pPr>
    </w:p>
    <w:p w14:paraId="70FAF065" w14:textId="77777777" w:rsidR="00DB6ED9" w:rsidRPr="00DB6ED9" w:rsidRDefault="00DB6ED9" w:rsidP="00DB6ED9">
      <w:pPr>
        <w:rPr>
          <w:sz w:val="32"/>
          <w:szCs w:val="32"/>
        </w:rPr>
      </w:pPr>
      <w:r w:rsidRPr="00DB6ED9">
        <w:rPr>
          <w:sz w:val="32"/>
          <w:szCs w:val="32"/>
        </w:rPr>
        <w:t>Vendor Registration</w:t>
      </w:r>
    </w:p>
    <w:p w14:paraId="65E55849" w14:textId="77777777" w:rsidR="00DB6ED9" w:rsidRPr="00DB6ED9" w:rsidRDefault="00DB6ED9" w:rsidP="00DB6ED9">
      <w:pPr>
        <w:rPr>
          <w:sz w:val="32"/>
          <w:szCs w:val="32"/>
        </w:rPr>
      </w:pPr>
      <w:r w:rsidRPr="00DB6ED9">
        <w:rPr>
          <w:sz w:val="32"/>
          <w:szCs w:val="32"/>
        </w:rPr>
        <w:t>The architecture expands to:</w:t>
      </w:r>
    </w:p>
    <w:p w14:paraId="2A78E3A1" w14:textId="77777777" w:rsidR="00DB6ED9" w:rsidRPr="00DB6ED9" w:rsidRDefault="00DB6ED9" w:rsidP="00DB6ED9">
      <w:pPr>
        <w:rPr>
          <w:sz w:val="32"/>
          <w:szCs w:val="32"/>
        </w:rPr>
      </w:pPr>
      <w:r w:rsidRPr="00DB6ED9">
        <w:rPr>
          <w:sz w:val="32"/>
          <w:szCs w:val="32"/>
        </w:rPr>
        <w:t>EXTERNAL VENDOR</w:t>
      </w:r>
    </w:p>
    <w:p w14:paraId="7AC15BAB" w14:textId="77777777" w:rsidR="00DB6ED9" w:rsidRPr="00DB6ED9" w:rsidRDefault="00DB6ED9" w:rsidP="00DB6ED9">
      <w:pPr>
        <w:rPr>
          <w:sz w:val="32"/>
          <w:szCs w:val="32"/>
        </w:rPr>
      </w:pPr>
      <w:r w:rsidRPr="00DB6ED9">
        <w:rPr>
          <w:sz w:val="32"/>
          <w:szCs w:val="32"/>
        </w:rPr>
        <w:t xml:space="preserve">      |</w:t>
      </w:r>
    </w:p>
    <w:p w14:paraId="66E6BA90" w14:textId="77777777" w:rsidR="00DB6ED9" w:rsidRPr="00DB6ED9" w:rsidRDefault="00DB6ED9" w:rsidP="00DB6ED9">
      <w:pPr>
        <w:rPr>
          <w:sz w:val="32"/>
          <w:szCs w:val="32"/>
        </w:rPr>
      </w:pPr>
      <w:r w:rsidRPr="00DB6ED9">
        <w:rPr>
          <w:sz w:val="32"/>
          <w:szCs w:val="32"/>
        </w:rPr>
        <w:t xml:space="preserve">      v</w:t>
      </w:r>
    </w:p>
    <w:p w14:paraId="3C900180" w14:textId="77777777" w:rsidR="00DB6ED9" w:rsidRPr="00DB6ED9" w:rsidRDefault="00DB6ED9" w:rsidP="00DB6ED9">
      <w:pPr>
        <w:rPr>
          <w:sz w:val="32"/>
          <w:szCs w:val="32"/>
        </w:rPr>
      </w:pPr>
      <w:r w:rsidRPr="00DB6ED9">
        <w:rPr>
          <w:sz w:val="32"/>
          <w:szCs w:val="32"/>
        </w:rPr>
        <w:t>POWER PAGES</w:t>
      </w:r>
    </w:p>
    <w:p w14:paraId="7B966782" w14:textId="77777777" w:rsidR="00DB6ED9" w:rsidRPr="00DB6ED9" w:rsidRDefault="00DB6ED9" w:rsidP="00DB6ED9">
      <w:pPr>
        <w:rPr>
          <w:sz w:val="32"/>
          <w:szCs w:val="32"/>
        </w:rPr>
      </w:pPr>
      <w:r w:rsidRPr="00DB6ED9">
        <w:rPr>
          <w:sz w:val="32"/>
          <w:szCs w:val="32"/>
        </w:rPr>
        <w:t xml:space="preserve">      |</w:t>
      </w:r>
    </w:p>
    <w:p w14:paraId="540DE887" w14:textId="77777777" w:rsidR="00DB6ED9" w:rsidRPr="00DB6ED9" w:rsidRDefault="00DB6ED9" w:rsidP="00DB6ED9">
      <w:pPr>
        <w:rPr>
          <w:sz w:val="32"/>
          <w:szCs w:val="32"/>
        </w:rPr>
      </w:pPr>
      <w:r w:rsidRPr="00DB6ED9">
        <w:rPr>
          <w:sz w:val="32"/>
          <w:szCs w:val="32"/>
        </w:rPr>
        <w:t xml:space="preserve">      v</w:t>
      </w:r>
    </w:p>
    <w:p w14:paraId="349E5816" w14:textId="77777777" w:rsidR="00DB6ED9" w:rsidRPr="00DB6ED9" w:rsidRDefault="00DB6ED9" w:rsidP="00DB6ED9">
      <w:pPr>
        <w:rPr>
          <w:sz w:val="32"/>
          <w:szCs w:val="32"/>
        </w:rPr>
      </w:pPr>
      <w:r w:rsidRPr="00DB6ED9">
        <w:rPr>
          <w:sz w:val="32"/>
          <w:szCs w:val="32"/>
        </w:rPr>
        <w:t>DATAVERSE</w:t>
      </w:r>
    </w:p>
    <w:p w14:paraId="39A6240D" w14:textId="77777777" w:rsidR="00DB6ED9" w:rsidRPr="00DB6ED9" w:rsidRDefault="00DB6ED9" w:rsidP="00DB6ED9">
      <w:pPr>
        <w:rPr>
          <w:sz w:val="32"/>
          <w:szCs w:val="32"/>
        </w:rPr>
      </w:pPr>
      <w:r w:rsidRPr="00DB6ED9">
        <w:rPr>
          <w:sz w:val="32"/>
          <w:szCs w:val="32"/>
        </w:rPr>
        <w:t xml:space="preserve">      |</w:t>
      </w:r>
    </w:p>
    <w:p w14:paraId="35C1DB51" w14:textId="77777777" w:rsidR="00DB6ED9" w:rsidRPr="00DB6ED9" w:rsidRDefault="00DB6ED9" w:rsidP="00DB6ED9">
      <w:pPr>
        <w:rPr>
          <w:sz w:val="32"/>
          <w:szCs w:val="32"/>
        </w:rPr>
      </w:pPr>
      <w:r w:rsidRPr="00DB6ED9">
        <w:rPr>
          <w:sz w:val="32"/>
          <w:szCs w:val="32"/>
        </w:rPr>
        <w:t xml:space="preserve">      +---- Vendor</w:t>
      </w:r>
    </w:p>
    <w:p w14:paraId="69078F09" w14:textId="77777777" w:rsidR="00DB6ED9" w:rsidRPr="00DB6ED9" w:rsidRDefault="00DB6ED9" w:rsidP="00DB6ED9">
      <w:pPr>
        <w:rPr>
          <w:sz w:val="32"/>
          <w:szCs w:val="32"/>
        </w:rPr>
      </w:pPr>
      <w:r w:rsidRPr="00DB6ED9">
        <w:rPr>
          <w:sz w:val="32"/>
          <w:szCs w:val="32"/>
        </w:rPr>
        <w:t xml:space="preserve">      +---- Contact</w:t>
      </w:r>
    </w:p>
    <w:p w14:paraId="62073997" w14:textId="77777777" w:rsidR="00DB6ED9" w:rsidRPr="00DB6ED9" w:rsidRDefault="00DB6ED9" w:rsidP="00DB6ED9">
      <w:pPr>
        <w:rPr>
          <w:sz w:val="32"/>
          <w:szCs w:val="32"/>
        </w:rPr>
      </w:pPr>
      <w:r w:rsidRPr="00DB6ED9">
        <w:rPr>
          <w:sz w:val="32"/>
          <w:szCs w:val="32"/>
        </w:rPr>
        <w:t xml:space="preserve">      +---- Registration Data</w:t>
      </w:r>
    </w:p>
    <w:p w14:paraId="4A393038" w14:textId="77777777" w:rsidR="00DB6ED9" w:rsidRPr="00DB6ED9" w:rsidRDefault="00DB6ED9" w:rsidP="00DB6ED9">
      <w:pPr>
        <w:rPr>
          <w:sz w:val="32"/>
          <w:szCs w:val="32"/>
        </w:rPr>
      </w:pPr>
      <w:r w:rsidRPr="00DB6ED9">
        <w:rPr>
          <w:sz w:val="32"/>
          <w:szCs w:val="32"/>
        </w:rPr>
        <w:t xml:space="preserve">      |</w:t>
      </w:r>
    </w:p>
    <w:p w14:paraId="0EFBB06F" w14:textId="77777777" w:rsidR="00DB6ED9" w:rsidRPr="00DB6ED9" w:rsidRDefault="00DB6ED9" w:rsidP="00DB6ED9">
      <w:pPr>
        <w:rPr>
          <w:sz w:val="32"/>
          <w:szCs w:val="32"/>
        </w:rPr>
      </w:pPr>
      <w:r w:rsidRPr="00DB6ED9">
        <w:rPr>
          <w:sz w:val="32"/>
          <w:szCs w:val="32"/>
        </w:rPr>
        <w:t xml:space="preserve">      v</w:t>
      </w:r>
    </w:p>
    <w:p w14:paraId="68AC4EDD" w14:textId="77777777" w:rsidR="00DB6ED9" w:rsidRPr="00DB6ED9" w:rsidRDefault="00DB6ED9" w:rsidP="00DB6ED9">
      <w:pPr>
        <w:rPr>
          <w:sz w:val="32"/>
          <w:szCs w:val="32"/>
        </w:rPr>
      </w:pPr>
      <w:r w:rsidRPr="00DB6ED9">
        <w:rPr>
          <w:sz w:val="32"/>
          <w:szCs w:val="32"/>
        </w:rPr>
        <w:t>INTERNAL POWER PLATFORM</w:t>
      </w:r>
    </w:p>
    <w:p w14:paraId="355A6B7F" w14:textId="77777777" w:rsidR="00DB6ED9" w:rsidRPr="00DB6ED9" w:rsidRDefault="00DB6ED9" w:rsidP="00DB6ED9">
      <w:pPr>
        <w:rPr>
          <w:sz w:val="32"/>
          <w:szCs w:val="32"/>
        </w:rPr>
      </w:pPr>
      <w:r w:rsidRPr="00DB6ED9">
        <w:rPr>
          <w:sz w:val="32"/>
          <w:szCs w:val="32"/>
        </w:rPr>
        <w:t>The next question becomes:</w:t>
      </w:r>
    </w:p>
    <w:p w14:paraId="68DAC099" w14:textId="77777777" w:rsidR="00DB6ED9" w:rsidRPr="00DB6ED9" w:rsidRDefault="00DB6ED9" w:rsidP="00DB6ED9">
      <w:pPr>
        <w:rPr>
          <w:b/>
          <w:bCs/>
          <w:sz w:val="32"/>
          <w:szCs w:val="32"/>
        </w:rPr>
      </w:pPr>
      <w:r w:rsidRPr="00DB6ED9">
        <w:rPr>
          <w:b/>
          <w:bCs/>
          <w:sz w:val="32"/>
          <w:szCs w:val="32"/>
        </w:rPr>
        <w:t>How can people outside our organization securely interact with Dataverse?</w:t>
      </w:r>
    </w:p>
    <w:p w14:paraId="01A61A5D" w14:textId="3B6A93A2" w:rsidR="008642E0" w:rsidRPr="008642E0" w:rsidRDefault="008642E0" w:rsidP="00DB6ED9">
      <w:pPr>
        <w:rPr>
          <w:b/>
          <w:bCs/>
          <w:sz w:val="32"/>
          <w:szCs w:val="32"/>
        </w:rPr>
      </w:pPr>
    </w:p>
    <w:sectPr w:rsidR="008642E0" w:rsidRPr="008642E0" w:rsidSect="00770E71">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C435" w14:textId="77777777" w:rsidR="00DD007C" w:rsidRDefault="00DD007C" w:rsidP="00656987">
      <w:pPr>
        <w:spacing w:after="0" w:line="240" w:lineRule="auto"/>
      </w:pPr>
      <w:r>
        <w:separator/>
      </w:r>
    </w:p>
  </w:endnote>
  <w:endnote w:type="continuationSeparator" w:id="0">
    <w:p w14:paraId="5347F5AB" w14:textId="77777777" w:rsidR="00DD007C" w:rsidRDefault="00DD007C" w:rsidP="00656987">
      <w:pPr>
        <w:spacing w:after="0" w:line="240" w:lineRule="auto"/>
      </w:pPr>
      <w:r>
        <w:continuationSeparator/>
      </w:r>
    </w:p>
  </w:endnote>
  <w:endnote w:type="continuationNotice" w:id="1">
    <w:p w14:paraId="7ED7E623" w14:textId="77777777" w:rsidR="00DD007C" w:rsidRDefault="00DD00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3C85"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594AB20D"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D2D5" w14:textId="77777777" w:rsidR="00DD007C" w:rsidRDefault="00DD007C" w:rsidP="00656987">
      <w:pPr>
        <w:spacing w:after="0" w:line="240" w:lineRule="auto"/>
      </w:pPr>
      <w:r>
        <w:separator/>
      </w:r>
    </w:p>
  </w:footnote>
  <w:footnote w:type="continuationSeparator" w:id="0">
    <w:p w14:paraId="1E818095" w14:textId="77777777" w:rsidR="00DD007C" w:rsidRDefault="00DD007C" w:rsidP="00656987">
      <w:pPr>
        <w:spacing w:after="0" w:line="240" w:lineRule="auto"/>
      </w:pPr>
      <w:r>
        <w:continuationSeparator/>
      </w:r>
    </w:p>
  </w:footnote>
  <w:footnote w:type="continuationNotice" w:id="1">
    <w:p w14:paraId="3B70BBD3" w14:textId="77777777" w:rsidR="00DD007C" w:rsidRDefault="00DD007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D1519"/>
    <w:multiLevelType w:val="multilevel"/>
    <w:tmpl w:val="1F3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111ED"/>
    <w:multiLevelType w:val="multilevel"/>
    <w:tmpl w:val="A5F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96B0C"/>
    <w:multiLevelType w:val="multilevel"/>
    <w:tmpl w:val="D48E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3200F"/>
    <w:multiLevelType w:val="multilevel"/>
    <w:tmpl w:val="316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545AE"/>
    <w:multiLevelType w:val="multilevel"/>
    <w:tmpl w:val="C44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C47F3"/>
    <w:multiLevelType w:val="multilevel"/>
    <w:tmpl w:val="E47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03857"/>
    <w:multiLevelType w:val="multilevel"/>
    <w:tmpl w:val="546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44A60"/>
    <w:multiLevelType w:val="multilevel"/>
    <w:tmpl w:val="0AA6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A40AB"/>
    <w:multiLevelType w:val="multilevel"/>
    <w:tmpl w:val="3518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F6038"/>
    <w:multiLevelType w:val="multilevel"/>
    <w:tmpl w:val="3EA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15483"/>
    <w:multiLevelType w:val="multilevel"/>
    <w:tmpl w:val="CAD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83A1F"/>
    <w:multiLevelType w:val="multilevel"/>
    <w:tmpl w:val="DBB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91C04"/>
    <w:multiLevelType w:val="multilevel"/>
    <w:tmpl w:val="10C4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15B3D"/>
    <w:multiLevelType w:val="multilevel"/>
    <w:tmpl w:val="D5E6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C27EA"/>
    <w:multiLevelType w:val="multilevel"/>
    <w:tmpl w:val="D248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87DED"/>
    <w:multiLevelType w:val="multilevel"/>
    <w:tmpl w:val="8F72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A3E55"/>
    <w:multiLevelType w:val="multilevel"/>
    <w:tmpl w:val="2A8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661F8"/>
    <w:multiLevelType w:val="multilevel"/>
    <w:tmpl w:val="62D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90922"/>
    <w:multiLevelType w:val="multilevel"/>
    <w:tmpl w:val="1AD6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F4633C"/>
    <w:multiLevelType w:val="multilevel"/>
    <w:tmpl w:val="8012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F75B9"/>
    <w:multiLevelType w:val="multilevel"/>
    <w:tmpl w:val="074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13400"/>
    <w:multiLevelType w:val="multilevel"/>
    <w:tmpl w:val="39F4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835E0A"/>
    <w:multiLevelType w:val="multilevel"/>
    <w:tmpl w:val="D8DA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852AF"/>
    <w:multiLevelType w:val="multilevel"/>
    <w:tmpl w:val="7C9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C3CBD"/>
    <w:multiLevelType w:val="multilevel"/>
    <w:tmpl w:val="DFA4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D64E8"/>
    <w:multiLevelType w:val="multilevel"/>
    <w:tmpl w:val="B33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53378"/>
    <w:multiLevelType w:val="multilevel"/>
    <w:tmpl w:val="85B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A0A55"/>
    <w:multiLevelType w:val="multilevel"/>
    <w:tmpl w:val="3618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818FD"/>
    <w:multiLevelType w:val="multilevel"/>
    <w:tmpl w:val="CEAC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E0BAD"/>
    <w:multiLevelType w:val="multilevel"/>
    <w:tmpl w:val="4DC4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050BE"/>
    <w:multiLevelType w:val="multilevel"/>
    <w:tmpl w:val="B1F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40B31"/>
    <w:multiLevelType w:val="multilevel"/>
    <w:tmpl w:val="24E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7E49E4"/>
    <w:multiLevelType w:val="multilevel"/>
    <w:tmpl w:val="DB5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6481C"/>
    <w:multiLevelType w:val="multilevel"/>
    <w:tmpl w:val="5E8C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35245C"/>
    <w:multiLevelType w:val="multilevel"/>
    <w:tmpl w:val="432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0348A5"/>
    <w:multiLevelType w:val="multilevel"/>
    <w:tmpl w:val="5FA0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D21BB"/>
    <w:multiLevelType w:val="multilevel"/>
    <w:tmpl w:val="775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B4472"/>
    <w:multiLevelType w:val="multilevel"/>
    <w:tmpl w:val="0A4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0230C"/>
    <w:multiLevelType w:val="multilevel"/>
    <w:tmpl w:val="900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A7A76"/>
    <w:multiLevelType w:val="multilevel"/>
    <w:tmpl w:val="C03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22BC7"/>
    <w:multiLevelType w:val="multilevel"/>
    <w:tmpl w:val="36C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647A3"/>
    <w:multiLevelType w:val="multilevel"/>
    <w:tmpl w:val="FB4E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322447"/>
    <w:multiLevelType w:val="multilevel"/>
    <w:tmpl w:val="D3F6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97750"/>
    <w:multiLevelType w:val="multilevel"/>
    <w:tmpl w:val="27C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49236">
    <w:abstractNumId w:val="0"/>
  </w:num>
  <w:num w:numId="2" w16cid:durableId="359549714">
    <w:abstractNumId w:val="3"/>
  </w:num>
  <w:num w:numId="3" w16cid:durableId="233711693">
    <w:abstractNumId w:val="22"/>
  </w:num>
  <w:num w:numId="4" w16cid:durableId="778911827">
    <w:abstractNumId w:val="27"/>
  </w:num>
  <w:num w:numId="5" w16cid:durableId="1525747523">
    <w:abstractNumId w:val="37"/>
  </w:num>
  <w:num w:numId="6" w16cid:durableId="384259846">
    <w:abstractNumId w:val="4"/>
  </w:num>
  <w:num w:numId="7" w16cid:durableId="822159960">
    <w:abstractNumId w:val="31"/>
  </w:num>
  <w:num w:numId="8" w16cid:durableId="1015573614">
    <w:abstractNumId w:val="20"/>
  </w:num>
  <w:num w:numId="9" w16cid:durableId="206182635">
    <w:abstractNumId w:val="2"/>
  </w:num>
  <w:num w:numId="10" w16cid:durableId="1606234489">
    <w:abstractNumId w:val="38"/>
  </w:num>
  <w:num w:numId="11" w16cid:durableId="26831847">
    <w:abstractNumId w:val="10"/>
  </w:num>
  <w:num w:numId="12" w16cid:durableId="141124713">
    <w:abstractNumId w:val="32"/>
  </w:num>
  <w:num w:numId="13" w16cid:durableId="112598648">
    <w:abstractNumId w:val="33"/>
  </w:num>
  <w:num w:numId="14" w16cid:durableId="151289765">
    <w:abstractNumId w:val="9"/>
  </w:num>
  <w:num w:numId="15" w16cid:durableId="932476659">
    <w:abstractNumId w:val="18"/>
  </w:num>
  <w:num w:numId="16" w16cid:durableId="1939941639">
    <w:abstractNumId w:val="8"/>
  </w:num>
  <w:num w:numId="17" w16cid:durableId="1498616171">
    <w:abstractNumId w:val="25"/>
  </w:num>
  <w:num w:numId="18" w16cid:durableId="1530606076">
    <w:abstractNumId w:val="34"/>
  </w:num>
  <w:num w:numId="19" w16cid:durableId="258565879">
    <w:abstractNumId w:val="23"/>
  </w:num>
  <w:num w:numId="20" w16cid:durableId="669675691">
    <w:abstractNumId w:val="35"/>
  </w:num>
  <w:num w:numId="21" w16cid:durableId="2010788165">
    <w:abstractNumId w:val="12"/>
  </w:num>
  <w:num w:numId="22" w16cid:durableId="732042256">
    <w:abstractNumId w:val="39"/>
  </w:num>
  <w:num w:numId="23" w16cid:durableId="807161548">
    <w:abstractNumId w:val="5"/>
  </w:num>
  <w:num w:numId="24" w16cid:durableId="857234296">
    <w:abstractNumId w:val="19"/>
  </w:num>
  <w:num w:numId="25" w16cid:durableId="1285192001">
    <w:abstractNumId w:val="42"/>
  </w:num>
  <w:num w:numId="26" w16cid:durableId="74982798">
    <w:abstractNumId w:val="6"/>
  </w:num>
  <w:num w:numId="27" w16cid:durableId="1277255618">
    <w:abstractNumId w:val="44"/>
  </w:num>
  <w:num w:numId="28" w16cid:durableId="336277804">
    <w:abstractNumId w:val="24"/>
  </w:num>
  <w:num w:numId="29" w16cid:durableId="1515993023">
    <w:abstractNumId w:val="17"/>
  </w:num>
  <w:num w:numId="30" w16cid:durableId="1902984227">
    <w:abstractNumId w:val="26"/>
  </w:num>
  <w:num w:numId="31" w16cid:durableId="184489150">
    <w:abstractNumId w:val="36"/>
  </w:num>
  <w:num w:numId="32" w16cid:durableId="1243298997">
    <w:abstractNumId w:val="40"/>
  </w:num>
  <w:num w:numId="33" w16cid:durableId="1246185591">
    <w:abstractNumId w:val="14"/>
  </w:num>
  <w:num w:numId="34" w16cid:durableId="1635792280">
    <w:abstractNumId w:val="11"/>
  </w:num>
  <w:num w:numId="35" w16cid:durableId="563838867">
    <w:abstractNumId w:val="28"/>
  </w:num>
  <w:num w:numId="36" w16cid:durableId="66609429">
    <w:abstractNumId w:val="1"/>
  </w:num>
  <w:num w:numId="37" w16cid:durableId="147014358">
    <w:abstractNumId w:val="16"/>
  </w:num>
  <w:num w:numId="38" w16cid:durableId="1971935511">
    <w:abstractNumId w:val="30"/>
  </w:num>
  <w:num w:numId="39" w16cid:durableId="847333790">
    <w:abstractNumId w:val="15"/>
  </w:num>
  <w:num w:numId="40" w16cid:durableId="1305281434">
    <w:abstractNumId w:val="43"/>
  </w:num>
  <w:num w:numId="41" w16cid:durableId="1600067645">
    <w:abstractNumId w:val="29"/>
  </w:num>
  <w:num w:numId="42" w16cid:durableId="303195939">
    <w:abstractNumId w:val="13"/>
  </w:num>
  <w:num w:numId="43" w16cid:durableId="2035111472">
    <w:abstractNumId w:val="41"/>
  </w:num>
  <w:num w:numId="44" w16cid:durableId="88356871">
    <w:abstractNumId w:val="21"/>
  </w:num>
  <w:num w:numId="45" w16cid:durableId="1042904347">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A5F"/>
    <w:rsid w:val="000254E4"/>
    <w:rsid w:val="000C153E"/>
    <w:rsid w:val="000D2B16"/>
    <w:rsid w:val="000D4899"/>
    <w:rsid w:val="000E14AD"/>
    <w:rsid w:val="000F480F"/>
    <w:rsid w:val="000F74CC"/>
    <w:rsid w:val="001011B4"/>
    <w:rsid w:val="00105A7E"/>
    <w:rsid w:val="001331E8"/>
    <w:rsid w:val="00137F23"/>
    <w:rsid w:val="001925A6"/>
    <w:rsid w:val="001947BC"/>
    <w:rsid w:val="001E4D7A"/>
    <w:rsid w:val="00224D99"/>
    <w:rsid w:val="00227F54"/>
    <w:rsid w:val="00246041"/>
    <w:rsid w:val="002B13CD"/>
    <w:rsid w:val="002B721E"/>
    <w:rsid w:val="002F1CDF"/>
    <w:rsid w:val="0032040F"/>
    <w:rsid w:val="0032378D"/>
    <w:rsid w:val="003731D1"/>
    <w:rsid w:val="00375D9E"/>
    <w:rsid w:val="00395BE5"/>
    <w:rsid w:val="003A628C"/>
    <w:rsid w:val="003B39D3"/>
    <w:rsid w:val="003D76CA"/>
    <w:rsid w:val="004932EF"/>
    <w:rsid w:val="004A222A"/>
    <w:rsid w:val="004A22B3"/>
    <w:rsid w:val="004D310D"/>
    <w:rsid w:val="00527CC7"/>
    <w:rsid w:val="00586F64"/>
    <w:rsid w:val="00596991"/>
    <w:rsid w:val="005A37F1"/>
    <w:rsid w:val="005D55BB"/>
    <w:rsid w:val="005F29AB"/>
    <w:rsid w:val="00646502"/>
    <w:rsid w:val="00656987"/>
    <w:rsid w:val="006C1AF7"/>
    <w:rsid w:val="006C54B7"/>
    <w:rsid w:val="006D2E99"/>
    <w:rsid w:val="00770E71"/>
    <w:rsid w:val="007D6EAF"/>
    <w:rsid w:val="00804B9E"/>
    <w:rsid w:val="00821744"/>
    <w:rsid w:val="008439CB"/>
    <w:rsid w:val="0086137E"/>
    <w:rsid w:val="008642E0"/>
    <w:rsid w:val="00887347"/>
    <w:rsid w:val="00896C99"/>
    <w:rsid w:val="008F16C0"/>
    <w:rsid w:val="0090520B"/>
    <w:rsid w:val="00961F2E"/>
    <w:rsid w:val="00971A25"/>
    <w:rsid w:val="009A53EC"/>
    <w:rsid w:val="00A22A65"/>
    <w:rsid w:val="00A56CB1"/>
    <w:rsid w:val="00A6312F"/>
    <w:rsid w:val="00AA4C06"/>
    <w:rsid w:val="00AB2B54"/>
    <w:rsid w:val="00AC7A39"/>
    <w:rsid w:val="00B035EC"/>
    <w:rsid w:val="00B374FB"/>
    <w:rsid w:val="00B62D04"/>
    <w:rsid w:val="00BA0209"/>
    <w:rsid w:val="00BC0589"/>
    <w:rsid w:val="00BF6D56"/>
    <w:rsid w:val="00C30416"/>
    <w:rsid w:val="00C42D30"/>
    <w:rsid w:val="00C5594F"/>
    <w:rsid w:val="00C5791B"/>
    <w:rsid w:val="00C60F0C"/>
    <w:rsid w:val="00CA2147"/>
    <w:rsid w:val="00CE3983"/>
    <w:rsid w:val="00CF5D43"/>
    <w:rsid w:val="00D06AA5"/>
    <w:rsid w:val="00D122FB"/>
    <w:rsid w:val="00D3386E"/>
    <w:rsid w:val="00D820E8"/>
    <w:rsid w:val="00DB6ED9"/>
    <w:rsid w:val="00DC6819"/>
    <w:rsid w:val="00DD007C"/>
    <w:rsid w:val="00DE11C5"/>
    <w:rsid w:val="00E25A5F"/>
    <w:rsid w:val="00E345CC"/>
    <w:rsid w:val="00E86E46"/>
    <w:rsid w:val="00ED1FAC"/>
    <w:rsid w:val="00EF07D3"/>
    <w:rsid w:val="00F5534D"/>
    <w:rsid w:val="00F85FDE"/>
    <w:rsid w:val="00FA094A"/>
    <w:rsid w:val="00FD2059"/>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30796"/>
  <w15:chartTrackingRefBased/>
  <w15:docId w15:val="{EC459432-BCAA-4C69-887A-E4E9C246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1E8"/>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 w:type="paragraph" w:styleId="ListParagraph">
    <w:name w:val="List Paragraph"/>
    <w:basedOn w:val="Normal"/>
    <w:uiPriority w:val="34"/>
    <w:qFormat/>
    <w:rsid w:val="00C42D30"/>
    <w:pPr>
      <w:ind w:left="720"/>
      <w:contextualSpacing/>
    </w:pPr>
  </w:style>
  <w:style w:type="paragraph" w:customStyle="1" w:styleId="msonormal0">
    <w:name w:val="msonormal"/>
    <w:basedOn w:val="Normal"/>
    <w:rsid w:val="008642E0"/>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NormalWeb">
    <w:name w:val="Normal (Web)"/>
    <w:basedOn w:val="Normal"/>
    <w:uiPriority w:val="99"/>
    <w:semiHidden/>
    <w:unhideWhenUsed/>
    <w:rsid w:val="008642E0"/>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HTMLPreformatted">
    <w:name w:val="HTML Preformatted"/>
    <w:basedOn w:val="Normal"/>
    <w:link w:val="HTMLPreformattedChar"/>
    <w:uiPriority w:val="99"/>
    <w:semiHidden/>
    <w:unhideWhenUsed/>
    <w:rsid w:val="00864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semiHidden/>
    <w:rsid w:val="008642E0"/>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8642E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642E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ft\AppData\Local\Microsoft\Office\16.0\DTS\en-US%7b480618A0-D188-4725-A6AC-5CB3A2B183AD%7d\%7bD4E62B40-8E2F-46B3-B1F9-FC7D22E25DA6%7dd60b6a64-ba45-4865-9b77-da626cecad3f-TFc9ffe974-b6e4-4861-abad-06143f091085_win32.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3.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{D4E62B40-8E2F-46B3-B1F9-FC7D22E25DA6}d60b6a64-ba45-4865-9b77-da626cecad3f-TFc9ffe974-b6e4-4861-abad-06143f091085_win32</Template>
  <TotalTime>250</TotalTime>
  <Pages>48</Pages>
  <Words>8972</Words>
  <Characters>51147</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Craft Knowledge</dc:creator>
  <cp:keywords/>
  <dc:description/>
  <cp:lastModifiedBy>Mintesnot Iwunete</cp:lastModifiedBy>
  <cp:revision>15</cp:revision>
  <cp:lastPrinted>2025-04-23T21:13:00Z</cp:lastPrinted>
  <dcterms:created xsi:type="dcterms:W3CDTF">2026-06-13T18:32:00Z</dcterms:created>
  <dcterms:modified xsi:type="dcterms:W3CDTF">2026-09-18T13:21:00Z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