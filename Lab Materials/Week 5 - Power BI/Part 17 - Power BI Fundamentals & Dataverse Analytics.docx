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788D1053" w:rsidR="006D2E99" w:rsidRPr="000F480F" w:rsidRDefault="00673B82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power bi fundamentals &amp; dataverse analytics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24C1A359" w14:textId="164E7E8B" w:rsidR="00E25A5F" w:rsidRDefault="00E25A5F" w:rsidP="00E25A5F">
      <w:pPr>
        <w:rPr>
          <w:color w:val="000000" w:themeColor="text1"/>
          <w:szCs w:val="20"/>
        </w:rPr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7371A8E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Microsoft Power Platform Bootcamp</w:t>
      </w:r>
    </w:p>
    <w:p w14:paraId="6A68FE5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Day 17 Lab — Power BI Fundamentals &amp; Dataverse Analytics</w:t>
      </w:r>
    </w:p>
    <w:p w14:paraId="58F2C67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b/>
          <w:bCs/>
          <w:sz w:val="32"/>
          <w:szCs w:val="32"/>
        </w:rPr>
        <w:t>Week:</w:t>
      </w:r>
      <w:r w:rsidRPr="00673B82">
        <w:rPr>
          <w:sz w:val="32"/>
          <w:szCs w:val="32"/>
        </w:rPr>
        <w:t xml:space="preserve"> 5 — Power BI &amp; Analytics</w:t>
      </w:r>
      <w:r w:rsidRPr="00673B82">
        <w:rPr>
          <w:sz w:val="32"/>
          <w:szCs w:val="32"/>
        </w:rPr>
        <w:br/>
      </w:r>
      <w:r w:rsidRPr="00673B82">
        <w:rPr>
          <w:b/>
          <w:bCs/>
          <w:sz w:val="32"/>
          <w:szCs w:val="32"/>
        </w:rPr>
        <w:t>Duration:</w:t>
      </w:r>
      <w:r w:rsidRPr="00673B82">
        <w:rPr>
          <w:sz w:val="32"/>
          <w:szCs w:val="32"/>
        </w:rPr>
        <w:t xml:space="preserve"> 2 Hours</w:t>
      </w:r>
      <w:r w:rsidRPr="00673B82">
        <w:rPr>
          <w:sz w:val="32"/>
          <w:szCs w:val="32"/>
        </w:rPr>
        <w:br/>
      </w:r>
      <w:r w:rsidRPr="00673B82">
        <w:rPr>
          <w:b/>
          <w:bCs/>
          <w:sz w:val="32"/>
          <w:szCs w:val="32"/>
        </w:rPr>
        <w:t>Level:</w:t>
      </w:r>
      <w:r w:rsidRPr="00673B82">
        <w:rPr>
          <w:sz w:val="32"/>
          <w:szCs w:val="32"/>
        </w:rPr>
        <w:t xml:space="preserve"> Beginner </w:t>
      </w: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Intermediate</w:t>
      </w:r>
      <w:r w:rsidRPr="00673B82">
        <w:rPr>
          <w:sz w:val="32"/>
          <w:szCs w:val="32"/>
        </w:rPr>
        <w:br/>
      </w:r>
      <w:r w:rsidRPr="00673B82">
        <w:rPr>
          <w:b/>
          <w:bCs/>
          <w:sz w:val="32"/>
          <w:szCs w:val="32"/>
        </w:rPr>
        <w:t>Format:</w:t>
      </w:r>
      <w:r w:rsidRPr="00673B82">
        <w:rPr>
          <w:sz w:val="32"/>
          <w:szCs w:val="32"/>
        </w:rPr>
        <w:t xml:space="preserve"> Power BI Desktop + Dataverse Connection + Data Exploration + Relationships + Visualizations + Interactive Report</w:t>
      </w:r>
      <w:r w:rsidRPr="00673B82">
        <w:rPr>
          <w:sz w:val="32"/>
          <w:szCs w:val="32"/>
        </w:rPr>
        <w:br/>
      </w:r>
      <w:r w:rsidRPr="00673B82">
        <w:rPr>
          <w:b/>
          <w:bCs/>
          <w:sz w:val="32"/>
          <w:szCs w:val="32"/>
        </w:rPr>
        <w:t>Project:</w:t>
      </w:r>
      <w:r w:rsidRPr="00673B82">
        <w:rPr>
          <w:sz w:val="32"/>
          <w:szCs w:val="32"/>
        </w:rPr>
        <w:t xml:space="preserve"> Employee Leave Management</w:t>
      </w:r>
      <w:r w:rsidRPr="00673B82">
        <w:rPr>
          <w:sz w:val="32"/>
          <w:szCs w:val="32"/>
        </w:rPr>
        <w:br/>
      </w:r>
      <w:r w:rsidRPr="00673B82">
        <w:rPr>
          <w:b/>
          <w:bCs/>
          <w:sz w:val="32"/>
          <w:szCs w:val="32"/>
        </w:rPr>
        <w:t>Target Deliverable:</w:t>
      </w:r>
      <w:r w:rsidRPr="00673B82">
        <w:rPr>
          <w:sz w:val="32"/>
          <w:szCs w:val="32"/>
        </w:rPr>
        <w:t xml:space="preserve"> HR Leave Analytics Report v0.1</w:t>
      </w:r>
    </w:p>
    <w:p w14:paraId="74B5BD0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A4FD6AE">
          <v:rect id="_x0000_i3314" style="width:0;height:1.5pt" o:hralign="center" o:hrstd="t" o:hr="t" fillcolor="#a0a0a0" stroked="f"/>
        </w:pict>
      </w:r>
    </w:p>
    <w:p w14:paraId="7B213C3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1. Day 17 Overview</w:t>
      </w:r>
    </w:p>
    <w:p w14:paraId="450FC3E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During the first four weeks, students built systems that:</w:t>
      </w:r>
    </w:p>
    <w:p w14:paraId="08DB382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CREATE DATA</w:t>
      </w:r>
    </w:p>
    <w:p w14:paraId="5D05213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|</w:t>
      </w:r>
    </w:p>
    <w:p w14:paraId="28D7B23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v</w:t>
      </w:r>
    </w:p>
    <w:p w14:paraId="75DCB82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PROCESS DATA</w:t>
      </w:r>
    </w:p>
    <w:p w14:paraId="2F9197A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|</w:t>
      </w:r>
    </w:p>
    <w:p w14:paraId="7F7368E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v</w:t>
      </w:r>
    </w:p>
    <w:p w14:paraId="098D8A6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AUTOMATE BUSINESS ACTIONS</w:t>
      </w:r>
    </w:p>
    <w:p w14:paraId="1603EC7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Examples:</w:t>
      </w:r>
    </w:p>
    <w:p w14:paraId="2F9235B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 submits Leave Request</w:t>
      </w:r>
    </w:p>
    <w:p w14:paraId="17229933" w14:textId="77777777" w:rsidR="00673B82" w:rsidRPr="00673B82" w:rsidRDefault="00673B82" w:rsidP="00673B82">
      <w:pPr>
        <w:rPr>
          <w:sz w:val="32"/>
          <w:szCs w:val="32"/>
        </w:rPr>
      </w:pPr>
    </w:p>
    <w:p w14:paraId="255C017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Manager approves</w:t>
      </w:r>
    </w:p>
    <w:p w14:paraId="55B0CDBA" w14:textId="77777777" w:rsidR="00673B82" w:rsidRPr="00673B82" w:rsidRDefault="00673B82" w:rsidP="00673B82">
      <w:pPr>
        <w:rPr>
          <w:sz w:val="32"/>
          <w:szCs w:val="32"/>
        </w:rPr>
      </w:pPr>
    </w:p>
    <w:p w14:paraId="7AD14BC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Technician resolves Ticket</w:t>
      </w:r>
    </w:p>
    <w:p w14:paraId="4A562BF9" w14:textId="77777777" w:rsidR="00673B82" w:rsidRPr="00673B82" w:rsidRDefault="00673B82" w:rsidP="00673B82">
      <w:pPr>
        <w:rPr>
          <w:sz w:val="32"/>
          <w:szCs w:val="32"/>
        </w:rPr>
      </w:pPr>
    </w:p>
    <w:p w14:paraId="66E1DF5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Automate sends notifications</w:t>
      </w:r>
    </w:p>
    <w:p w14:paraId="0241544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Now management asks:</w:t>
      </w:r>
    </w:p>
    <w:p w14:paraId="1F4A516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 happening across the organization?</w:t>
      </w:r>
    </w:p>
    <w:p w14:paraId="0121A5B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Examples:</w:t>
      </w:r>
    </w:p>
    <w:p w14:paraId="02DEA73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How many Leave Requests do we have?</w:t>
      </w:r>
    </w:p>
    <w:p w14:paraId="32C26F28" w14:textId="77777777" w:rsidR="00673B82" w:rsidRPr="00673B82" w:rsidRDefault="00673B82" w:rsidP="00673B82">
      <w:pPr>
        <w:rPr>
          <w:sz w:val="32"/>
          <w:szCs w:val="32"/>
        </w:rPr>
      </w:pPr>
    </w:p>
    <w:p w14:paraId="682F260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Which Departments request the most Leave?</w:t>
      </w:r>
    </w:p>
    <w:p w14:paraId="73D20F6D" w14:textId="77777777" w:rsidR="00673B82" w:rsidRPr="00673B82" w:rsidRDefault="00673B82" w:rsidP="00673B82">
      <w:pPr>
        <w:rPr>
          <w:sz w:val="32"/>
          <w:szCs w:val="32"/>
        </w:rPr>
      </w:pPr>
    </w:p>
    <w:p w14:paraId="5CA6B1F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Which Leave Types are most common?</w:t>
      </w:r>
    </w:p>
    <w:p w14:paraId="020579BE" w14:textId="77777777" w:rsidR="00673B82" w:rsidRPr="00673B82" w:rsidRDefault="00673B82" w:rsidP="00673B82">
      <w:pPr>
        <w:rPr>
          <w:sz w:val="32"/>
          <w:szCs w:val="32"/>
        </w:rPr>
      </w:pPr>
    </w:p>
    <w:p w14:paraId="271C25E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How many Requests are Approved?</w:t>
      </w:r>
    </w:p>
    <w:p w14:paraId="7DE7958A" w14:textId="77777777" w:rsidR="00673B82" w:rsidRPr="00673B82" w:rsidRDefault="00673B82" w:rsidP="00673B82">
      <w:pPr>
        <w:rPr>
          <w:sz w:val="32"/>
          <w:szCs w:val="32"/>
        </w:rPr>
      </w:pPr>
    </w:p>
    <w:p w14:paraId="3860D8E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How many are Pending?</w:t>
      </w:r>
    </w:p>
    <w:p w14:paraId="766ED76F" w14:textId="77777777" w:rsidR="00673B82" w:rsidRPr="00673B82" w:rsidRDefault="00673B82" w:rsidP="00673B82">
      <w:pPr>
        <w:rPr>
          <w:sz w:val="32"/>
          <w:szCs w:val="32"/>
        </w:rPr>
      </w:pPr>
    </w:p>
    <w:p w14:paraId="154BA74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Are Leave Requests increasing?</w:t>
      </w:r>
    </w:p>
    <w:p w14:paraId="125CFC47" w14:textId="77777777" w:rsidR="00673B82" w:rsidRPr="00673B82" w:rsidRDefault="00673B82" w:rsidP="00673B82">
      <w:pPr>
        <w:rPr>
          <w:sz w:val="32"/>
          <w:szCs w:val="32"/>
        </w:rPr>
      </w:pPr>
    </w:p>
    <w:p w14:paraId="1446ED1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Which Departments have the most employees?</w:t>
      </w:r>
    </w:p>
    <w:p w14:paraId="00022EC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These are:</w:t>
      </w:r>
    </w:p>
    <w:p w14:paraId="6ECA1EB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Analytical Questions.</w:t>
      </w:r>
    </w:p>
    <w:p w14:paraId="5B099E8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3EBB924">
          <v:rect id="_x0000_i3315" style="width:0;height:1.5pt" o:hralign="center" o:hrstd="t" o:hr="t" fillcolor="#a0a0a0" stroked="f"/>
        </w:pict>
      </w:r>
    </w:p>
    <w:p w14:paraId="1B12E03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2. Week 5 Goal</w:t>
      </w:r>
    </w:p>
    <w:p w14:paraId="3E310CB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Week 5 introduces:</w:t>
      </w:r>
    </w:p>
    <w:p w14:paraId="7AC123F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Microsoft Power BI</w:t>
      </w:r>
    </w:p>
    <w:p w14:paraId="5E8E8F8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platform architecture becomes:</w:t>
      </w:r>
    </w:p>
    <w:p w14:paraId="1E24259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APPS</w:t>
      </w:r>
    </w:p>
    <w:p w14:paraId="6BC3415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3CAE698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0A12CEB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DATAVERSE</w:t>
      </w:r>
    </w:p>
    <w:p w14:paraId="0E91DDB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0CF359A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+---------&gt; POWER AUTOMATE</w:t>
      </w:r>
    </w:p>
    <w:p w14:paraId="6EC3EB0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6D1D748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+---------&gt; POWER BI</w:t>
      </w:r>
    </w:p>
    <w:p w14:paraId="1E0CC71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Apps:</w:t>
      </w:r>
    </w:p>
    <w:p w14:paraId="6B3ED26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Capture and interact with business data.</w:t>
      </w:r>
    </w:p>
    <w:p w14:paraId="641A04A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Automate:</w:t>
      </w:r>
    </w:p>
    <w:p w14:paraId="5531F2C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Process business events.</w:t>
      </w:r>
    </w:p>
    <w:p w14:paraId="783ABFC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BI:</w:t>
      </w:r>
    </w:p>
    <w:p w14:paraId="00DB7A0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Analyze and communicate business information.</w:t>
      </w:r>
    </w:p>
    <w:p w14:paraId="7EE51E7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52A4B15">
          <v:rect id="_x0000_i3316" style="width:0;height:1.5pt" o:hralign="center" o:hrstd="t" o:hr="t" fillcolor="#a0a0a0" stroked="f"/>
        </w:pict>
      </w:r>
    </w:p>
    <w:p w14:paraId="36CE460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3. Day 17 Final Result</w:t>
      </w:r>
    </w:p>
    <w:p w14:paraId="2261193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Students will build:</w:t>
      </w:r>
    </w:p>
    <w:p w14:paraId="02102B7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HR Leave Analytics Report v0.1</w:t>
      </w:r>
    </w:p>
    <w:p w14:paraId="415F623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containing:</w:t>
      </w:r>
    </w:p>
    <w:p w14:paraId="0346F15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Total Leave Requests</w:t>
      </w:r>
    </w:p>
    <w:p w14:paraId="53A51A3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Approved Requests</w:t>
      </w:r>
    </w:p>
    <w:p w14:paraId="7FEB0BF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Pending Approval Requests</w:t>
      </w:r>
    </w:p>
    <w:p w14:paraId="7735FF3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Rejected Requests</w:t>
      </w:r>
    </w:p>
    <w:p w14:paraId="6D8D5CD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Requests by Leave Type</w:t>
      </w:r>
    </w:p>
    <w:p w14:paraId="632E846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Requests by Department</w:t>
      </w:r>
    </w:p>
    <w:p w14:paraId="0A9B6D5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Requests by Status</w:t>
      </w:r>
    </w:p>
    <w:p w14:paraId="07BD91D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Leave Request Detail Table</w:t>
      </w:r>
    </w:p>
    <w:p w14:paraId="0E90E80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Department Slicer</w:t>
      </w:r>
    </w:p>
    <w:p w14:paraId="682154B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Status Slicer</w:t>
      </w:r>
    </w:p>
    <w:p w14:paraId="61BBCEF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Leave Type Slicer</w:t>
      </w:r>
    </w:p>
    <w:p w14:paraId="7CFFB57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Interactive cross-filtering</w:t>
      </w:r>
    </w:p>
    <w:p w14:paraId="78E0967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28F3686">
          <v:rect id="_x0000_i3317" style="width:0;height:1.5pt" o:hralign="center" o:hrstd="t" o:hr="t" fillcolor="#a0a0a0" stroked="f"/>
        </w:pict>
      </w:r>
    </w:p>
    <w:p w14:paraId="5AF9ABD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4. Day 17 Learning Objectives</w:t>
      </w:r>
    </w:p>
    <w:p w14:paraId="3742827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By the end of today's lab, students should be able to:</w:t>
      </w:r>
    </w:p>
    <w:p w14:paraId="0D93F8E2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Explain what Power BI is.</w:t>
      </w:r>
    </w:p>
    <w:p w14:paraId="00BFADED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Explain Power BI Desktop.</w:t>
      </w:r>
    </w:p>
    <w:p w14:paraId="54801CF0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Explain Power BI Service.</w:t>
      </w:r>
    </w:p>
    <w:p w14:paraId="51E2F3BC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Explain Reports.</w:t>
      </w:r>
    </w:p>
    <w:p w14:paraId="0AAD62B8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Explain Dashboards.</w:t>
      </w:r>
    </w:p>
    <w:p w14:paraId="38B0E424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Explain Semantic Models.</w:t>
      </w:r>
    </w:p>
    <w:p w14:paraId="752D14DD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Explain Visualizations.</w:t>
      </w:r>
    </w:p>
    <w:p w14:paraId="5D864FAE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Explain Power Query.</w:t>
      </w:r>
    </w:p>
    <w:p w14:paraId="04ABA78C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Explain Report View.</w:t>
      </w:r>
    </w:p>
    <w:p w14:paraId="48475776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Explain Table/Data View.</w:t>
      </w:r>
    </w:p>
    <w:p w14:paraId="73F32D25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Explain Model View.</w:t>
      </w:r>
    </w:p>
    <w:p w14:paraId="5317D821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Connect Power BI Desktop to Dataverse.</w:t>
      </w:r>
    </w:p>
    <w:p w14:paraId="54CB5536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Locate a Dataverse environment.</w:t>
      </w:r>
    </w:p>
    <w:p w14:paraId="1790CFB0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Authenticate using an organizational account.</w:t>
      </w:r>
    </w:p>
    <w:p w14:paraId="297C48F6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Select Dataverse tables.</w:t>
      </w:r>
    </w:p>
    <w:p w14:paraId="2007DDC9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Understand Import mode.</w:t>
      </w:r>
    </w:p>
    <w:p w14:paraId="68D42861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Understand DirectQuery conceptually.</w:t>
      </w:r>
    </w:p>
    <w:p w14:paraId="2E1E1291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Explain why Import is the default choice for many analytical models.</w:t>
      </w:r>
    </w:p>
    <w:p w14:paraId="52BB0BC8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Load Dataverse data.</w:t>
      </w:r>
    </w:p>
    <w:p w14:paraId="6CBFDFF4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Open Power Query.</w:t>
      </w:r>
    </w:p>
    <w:p w14:paraId="17FF8DDA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Review columns and data types.</w:t>
      </w:r>
    </w:p>
    <w:p w14:paraId="41F1A190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Remove unnecessary columns.</w:t>
      </w:r>
    </w:p>
    <w:p w14:paraId="6DCFE215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Rename report-facing queries.</w:t>
      </w:r>
    </w:p>
    <w:p w14:paraId="5B21387D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Apply simple transformations.</w:t>
      </w:r>
    </w:p>
    <w:p w14:paraId="2480ECCD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Understand query steps.</w:t>
      </w:r>
    </w:p>
    <w:p w14:paraId="010942B4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Apply and load transformations.</w:t>
      </w:r>
    </w:p>
    <w:p w14:paraId="5B5098C7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Review model relationships.</w:t>
      </w:r>
    </w:p>
    <w:p w14:paraId="3E01FCA3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Understand one-to-many relationships.</w:t>
      </w:r>
    </w:p>
    <w:p w14:paraId="6D45BF32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Understand filter propagation.</w:t>
      </w:r>
    </w:p>
    <w:p w14:paraId="27C4D408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Understand cardinality.</w:t>
      </w:r>
    </w:p>
    <w:p w14:paraId="4506FBEA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Understand single cross-filter direction.</w:t>
      </w:r>
    </w:p>
    <w:p w14:paraId="37FB2503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Explain fact and dimension concepts.</w:t>
      </w:r>
    </w:p>
    <w:p w14:paraId="38C7B83C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Identify Leave Request as a transaction/fact-like table.</w:t>
      </w:r>
    </w:p>
    <w:p w14:paraId="60F3AEF6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Identify Employee, Department, and Leave Type as descriptive tables.</w:t>
      </w:r>
    </w:p>
    <w:p w14:paraId="7F8BF30C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Create a Power BI Report.</w:t>
      </w:r>
    </w:p>
    <w:p w14:paraId="36F811D7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Add Card visuals.</w:t>
      </w:r>
    </w:p>
    <w:p w14:paraId="65D12FF5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Add Bar/Column Charts.</w:t>
      </w:r>
    </w:p>
    <w:p w14:paraId="2529B574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Add a Table visual.</w:t>
      </w:r>
    </w:p>
    <w:p w14:paraId="4C22E8C0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Add Slicers.</w:t>
      </w:r>
    </w:p>
    <w:p w14:paraId="7247DDC5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Use visual-level filtering.</w:t>
      </w:r>
    </w:p>
    <w:p w14:paraId="4A13CE78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Use page-level filtering.</w:t>
      </w:r>
    </w:p>
    <w:p w14:paraId="74E4ADD4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Understand report-level filtering.</w:t>
      </w:r>
    </w:p>
    <w:p w14:paraId="03ED8EDD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Use cross-filtering.</w:t>
      </w:r>
    </w:p>
    <w:p w14:paraId="4B8E56AD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Explain filters versus slicers.</w:t>
      </w:r>
    </w:p>
    <w:p w14:paraId="2EA01300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Format report titles.</w:t>
      </w:r>
    </w:p>
    <w:p w14:paraId="4E05ACE8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Apply basic report design principles.</w:t>
      </w:r>
    </w:p>
    <w:p w14:paraId="4AC72C2D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Understand Report vs Dashboard.</w:t>
      </w:r>
    </w:p>
    <w:p w14:paraId="55F6A9C4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Understand that Dashboards are created in Power BI Service, not Desktop.</w:t>
      </w:r>
    </w:p>
    <w:p w14:paraId="72DBA1DC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Save a .pbix file.</w:t>
      </w:r>
    </w:p>
    <w:p w14:paraId="6EDD7712" w14:textId="77777777" w:rsidR="00673B82" w:rsidRPr="00673B82" w:rsidRDefault="00673B82" w:rsidP="00673B82">
      <w:pPr>
        <w:numPr>
          <w:ilvl w:val="0"/>
          <w:numId w:val="31"/>
        </w:numPr>
        <w:rPr>
          <w:sz w:val="32"/>
          <w:szCs w:val="32"/>
        </w:rPr>
      </w:pPr>
      <w:r w:rsidRPr="00673B82">
        <w:rPr>
          <w:sz w:val="32"/>
          <w:szCs w:val="32"/>
        </w:rPr>
        <w:t>Prepare for Power Query and Data Modeling on Day 18.</w:t>
      </w:r>
    </w:p>
    <w:p w14:paraId="412DDB0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B2BA0F9">
          <v:rect id="_x0000_i3318" style="width:0;height:1.5pt" o:hralign="center" o:hrstd="t" o:hr="t" fillcolor="#a0a0a0" stroked="f"/>
        </w:pict>
      </w:r>
    </w:p>
    <w:p w14:paraId="1737C41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5. Day 17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4693"/>
      </w:tblGrid>
      <w:tr w:rsidR="00673B82" w:rsidRPr="00673B82" w14:paraId="4274D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AF442" w14:textId="77777777" w:rsidR="00673B82" w:rsidRPr="00673B82" w:rsidRDefault="00673B82" w:rsidP="00673B82">
            <w:pPr>
              <w:rPr>
                <w:b/>
                <w:bCs/>
                <w:sz w:val="32"/>
                <w:szCs w:val="32"/>
              </w:rPr>
            </w:pPr>
            <w:r w:rsidRPr="00673B82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F296783" w14:textId="77777777" w:rsidR="00673B82" w:rsidRPr="00673B82" w:rsidRDefault="00673B82" w:rsidP="00673B82">
            <w:pPr>
              <w:rPr>
                <w:b/>
                <w:bCs/>
                <w:sz w:val="32"/>
                <w:szCs w:val="32"/>
              </w:rPr>
            </w:pPr>
            <w:r w:rsidRPr="00673B82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673B82" w:rsidRPr="00673B82" w14:paraId="59D83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16AA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00:00–00:15</w:t>
            </w:r>
          </w:p>
        </w:tc>
        <w:tc>
          <w:tcPr>
            <w:tcW w:w="0" w:type="auto"/>
            <w:vAlign w:val="center"/>
            <w:hideMark/>
          </w:tcPr>
          <w:p w14:paraId="5C523C17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Power BI Fundamentals</w:t>
            </w:r>
          </w:p>
        </w:tc>
      </w:tr>
      <w:tr w:rsidR="00673B82" w:rsidRPr="00673B82" w14:paraId="07AC0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DC62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00:15–00:30</w:t>
            </w:r>
          </w:p>
        </w:tc>
        <w:tc>
          <w:tcPr>
            <w:tcW w:w="0" w:type="auto"/>
            <w:vAlign w:val="center"/>
            <w:hideMark/>
          </w:tcPr>
          <w:p w14:paraId="2E157165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Connect Power BI to Dataverse</w:t>
            </w:r>
          </w:p>
        </w:tc>
      </w:tr>
      <w:tr w:rsidR="00673B82" w:rsidRPr="00673B82" w14:paraId="7ACC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D980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00:30–00:45</w:t>
            </w:r>
          </w:p>
        </w:tc>
        <w:tc>
          <w:tcPr>
            <w:tcW w:w="0" w:type="auto"/>
            <w:vAlign w:val="center"/>
            <w:hideMark/>
          </w:tcPr>
          <w:p w14:paraId="6662E3DB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Power Query Introduction</w:t>
            </w:r>
          </w:p>
        </w:tc>
      </w:tr>
      <w:tr w:rsidR="00673B82" w:rsidRPr="00673B82" w14:paraId="43C09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4D6A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00:45–01:00</w:t>
            </w:r>
          </w:p>
        </w:tc>
        <w:tc>
          <w:tcPr>
            <w:tcW w:w="0" w:type="auto"/>
            <w:vAlign w:val="center"/>
            <w:hideMark/>
          </w:tcPr>
          <w:p w14:paraId="11389BE0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Model &amp; Relationships</w:t>
            </w:r>
          </w:p>
        </w:tc>
      </w:tr>
      <w:tr w:rsidR="00673B82" w:rsidRPr="00673B82" w14:paraId="62992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01ED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01:00–01:20</w:t>
            </w:r>
          </w:p>
        </w:tc>
        <w:tc>
          <w:tcPr>
            <w:tcW w:w="0" w:type="auto"/>
            <w:vAlign w:val="center"/>
            <w:hideMark/>
          </w:tcPr>
          <w:p w14:paraId="3CF6C966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Cards &amp; Summary Metrics</w:t>
            </w:r>
          </w:p>
        </w:tc>
      </w:tr>
      <w:tr w:rsidR="00673B82" w:rsidRPr="00673B82" w14:paraId="003BD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5836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01:20–01:35</w:t>
            </w:r>
          </w:p>
        </w:tc>
        <w:tc>
          <w:tcPr>
            <w:tcW w:w="0" w:type="auto"/>
            <w:vAlign w:val="center"/>
            <w:hideMark/>
          </w:tcPr>
          <w:p w14:paraId="1962D96D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Charts</w:t>
            </w:r>
          </w:p>
        </w:tc>
      </w:tr>
      <w:tr w:rsidR="00673B82" w:rsidRPr="00673B82" w14:paraId="7CAEF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B623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01:35–01:48</w:t>
            </w:r>
          </w:p>
        </w:tc>
        <w:tc>
          <w:tcPr>
            <w:tcW w:w="0" w:type="auto"/>
            <w:vAlign w:val="center"/>
            <w:hideMark/>
          </w:tcPr>
          <w:p w14:paraId="4123277F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Slicers &amp; Interactions</w:t>
            </w:r>
          </w:p>
        </w:tc>
      </w:tr>
      <w:tr w:rsidR="00673B82" w:rsidRPr="00673B82" w14:paraId="217B6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4390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01:48–01:55</w:t>
            </w:r>
          </w:p>
        </w:tc>
        <w:tc>
          <w:tcPr>
            <w:tcW w:w="0" w:type="auto"/>
            <w:vAlign w:val="center"/>
            <w:hideMark/>
          </w:tcPr>
          <w:p w14:paraId="3FD9CC32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Report Design &amp; Testing</w:t>
            </w:r>
          </w:p>
        </w:tc>
      </w:tr>
      <w:tr w:rsidR="00673B82" w:rsidRPr="00673B82" w14:paraId="2EE00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0538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01:55–02:00</w:t>
            </w:r>
          </w:p>
        </w:tc>
        <w:tc>
          <w:tcPr>
            <w:tcW w:w="0" w:type="auto"/>
            <w:vAlign w:val="center"/>
            <w:hideMark/>
          </w:tcPr>
          <w:p w14:paraId="409F006C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Assessment</w:t>
            </w:r>
          </w:p>
        </w:tc>
      </w:tr>
    </w:tbl>
    <w:p w14:paraId="63CEAF5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3CB58AF">
          <v:rect id="_x0000_i3319" style="width:0;height:1.5pt" o:hralign="center" o:hrstd="t" o:hr="t" fillcolor="#a0a0a0" stroked="f"/>
        </w:pict>
      </w:r>
    </w:p>
    <w:p w14:paraId="0B28879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 — WHY POWER BI?</w:t>
      </w:r>
    </w:p>
    <w:p w14:paraId="2CE5E16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6. Transactional Systems vs Analytical Systems</w:t>
      </w:r>
    </w:p>
    <w:p w14:paraId="0A040AF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Our Leave App answers:</w:t>
      </w:r>
    </w:p>
    <w:p w14:paraId="5824D56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Can Hana submit a Leave Request?</w:t>
      </w:r>
    </w:p>
    <w:p w14:paraId="181BDB6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answers:</w:t>
      </w:r>
    </w:p>
    <w:p w14:paraId="7FBD22C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How many Leave Requests were submitted this year?</w:t>
      </w:r>
    </w:p>
    <w:p w14:paraId="15ED4CF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These are:</w:t>
      </w:r>
    </w:p>
    <w:p w14:paraId="4BAEA3F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Different workloads.</w:t>
      </w:r>
    </w:p>
    <w:p w14:paraId="05D59E8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B15FE74">
          <v:rect id="_x0000_i3320" style="width:0;height:1.5pt" o:hralign="center" o:hrstd="t" o:hr="t" fillcolor="#a0a0a0" stroked="f"/>
        </w:pict>
      </w:r>
    </w:p>
    <w:p w14:paraId="6F2EE89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7. Transactional Question</w:t>
      </w:r>
    </w:p>
    <w:p w14:paraId="759EFE3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 the status of</w:t>
      </w:r>
    </w:p>
    <w:p w14:paraId="6F8B77E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LR-000125?</w:t>
      </w:r>
    </w:p>
    <w:p w14:paraId="5483660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Usually answered by:</w:t>
      </w:r>
    </w:p>
    <w:p w14:paraId="4FEE12A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Apps / Dataverse.</w:t>
      </w:r>
    </w:p>
    <w:p w14:paraId="7B4E710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5CF698E">
          <v:rect id="_x0000_i3321" style="width:0;height:1.5pt" o:hralign="center" o:hrstd="t" o:hr="t" fillcolor="#a0a0a0" stroked="f"/>
        </w:pict>
      </w:r>
    </w:p>
    <w:p w14:paraId="0B52E3A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8. Analytical Question</w:t>
      </w:r>
    </w:p>
    <w:p w14:paraId="05F4238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How many Leave Requests</w:t>
      </w:r>
    </w:p>
    <w:p w14:paraId="020301A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were Approved</w:t>
      </w:r>
    </w:p>
    <w:p w14:paraId="48632BD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by Department</w:t>
      </w:r>
    </w:p>
    <w:p w14:paraId="1F95146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over the last six months?</w:t>
      </w:r>
    </w:p>
    <w:p w14:paraId="353D4AC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Better suited to:</w:t>
      </w:r>
    </w:p>
    <w:p w14:paraId="0B69879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BI.</w:t>
      </w:r>
    </w:p>
    <w:p w14:paraId="6A83452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1113603">
          <v:rect id="_x0000_i3322" style="width:0;height:1.5pt" o:hralign="center" o:hrstd="t" o:hr="t" fillcolor="#a0a0a0" stroked="f"/>
        </w:pict>
      </w:r>
    </w:p>
    <w:p w14:paraId="4901DEA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9. Operational vs Analytical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4822"/>
      </w:tblGrid>
      <w:tr w:rsidR="00673B82" w:rsidRPr="00673B82" w14:paraId="74CAB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8CBC5" w14:textId="77777777" w:rsidR="00673B82" w:rsidRPr="00673B82" w:rsidRDefault="00673B82" w:rsidP="00673B82">
            <w:pPr>
              <w:rPr>
                <w:b/>
                <w:bCs/>
                <w:sz w:val="32"/>
                <w:szCs w:val="32"/>
              </w:rPr>
            </w:pPr>
            <w:r w:rsidRPr="00673B82">
              <w:rPr>
                <w:b/>
                <w:bCs/>
                <w:sz w:val="32"/>
                <w:szCs w:val="32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1D3E297F" w14:textId="77777777" w:rsidR="00673B82" w:rsidRPr="00673B82" w:rsidRDefault="00673B82" w:rsidP="00673B82">
            <w:pPr>
              <w:rPr>
                <w:b/>
                <w:bCs/>
                <w:sz w:val="32"/>
                <w:szCs w:val="32"/>
              </w:rPr>
            </w:pPr>
            <w:r w:rsidRPr="00673B82">
              <w:rPr>
                <w:b/>
                <w:bCs/>
                <w:sz w:val="32"/>
                <w:szCs w:val="32"/>
              </w:rPr>
              <w:t>Analytical</w:t>
            </w:r>
          </w:p>
        </w:tc>
      </w:tr>
      <w:tr w:rsidR="00673B82" w:rsidRPr="00673B82" w14:paraId="14465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6C5A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Create record</w:t>
            </w:r>
          </w:p>
        </w:tc>
        <w:tc>
          <w:tcPr>
            <w:tcW w:w="0" w:type="auto"/>
            <w:vAlign w:val="center"/>
            <w:hideMark/>
          </w:tcPr>
          <w:p w14:paraId="47FB71B7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Count records</w:t>
            </w:r>
          </w:p>
        </w:tc>
      </w:tr>
      <w:tr w:rsidR="00673B82" w:rsidRPr="00673B82" w14:paraId="331B9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9354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Edit Employee</w:t>
            </w:r>
          </w:p>
        </w:tc>
        <w:tc>
          <w:tcPr>
            <w:tcW w:w="0" w:type="auto"/>
            <w:vAlign w:val="center"/>
            <w:hideMark/>
          </w:tcPr>
          <w:p w14:paraId="56EBE777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Compare Departments</w:t>
            </w:r>
          </w:p>
        </w:tc>
      </w:tr>
      <w:tr w:rsidR="00673B82" w:rsidRPr="00673B82" w14:paraId="2C799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C0D1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Submit request</w:t>
            </w:r>
          </w:p>
        </w:tc>
        <w:tc>
          <w:tcPr>
            <w:tcW w:w="0" w:type="auto"/>
            <w:vAlign w:val="center"/>
            <w:hideMark/>
          </w:tcPr>
          <w:p w14:paraId="521FE3F9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Analyze Leave trends</w:t>
            </w:r>
          </w:p>
        </w:tc>
      </w:tr>
      <w:tr w:rsidR="00673B82" w:rsidRPr="00673B82" w14:paraId="0D682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5923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Approve request</w:t>
            </w:r>
          </w:p>
        </w:tc>
        <w:tc>
          <w:tcPr>
            <w:tcW w:w="0" w:type="auto"/>
            <w:vAlign w:val="center"/>
            <w:hideMark/>
          </w:tcPr>
          <w:p w14:paraId="0C896158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Calculate approval rate</w:t>
            </w:r>
          </w:p>
        </w:tc>
      </w:tr>
      <w:tr w:rsidR="00673B82" w:rsidRPr="00673B82" w14:paraId="37F1C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FB2F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Resolve Ticket</w:t>
            </w:r>
          </w:p>
        </w:tc>
        <w:tc>
          <w:tcPr>
            <w:tcW w:w="0" w:type="auto"/>
            <w:vAlign w:val="center"/>
            <w:hideMark/>
          </w:tcPr>
          <w:p w14:paraId="4CE63E52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Analyze resolution performance</w:t>
            </w:r>
          </w:p>
        </w:tc>
      </w:tr>
    </w:tbl>
    <w:p w14:paraId="5074EF9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C521198">
          <v:rect id="_x0000_i3323" style="width:0;height:1.5pt" o:hralign="center" o:hrstd="t" o:hr="t" fillcolor="#a0a0a0" stroked="f"/>
        </w:pict>
      </w:r>
    </w:p>
    <w:p w14:paraId="31182BD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 — WHAT IS POWER BI?</w:t>
      </w:r>
    </w:p>
    <w:p w14:paraId="075631C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10. Power BI</w:t>
      </w:r>
    </w:p>
    <w:p w14:paraId="10C1010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Microsoft Power BI is a platform for:</w:t>
      </w:r>
    </w:p>
    <w:p w14:paraId="5752346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Connecting to data</w:t>
      </w:r>
    </w:p>
    <w:p w14:paraId="07B2183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Transforming data</w:t>
      </w:r>
    </w:p>
    <w:p w14:paraId="5658791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Modeling data</w:t>
      </w:r>
    </w:p>
    <w:p w14:paraId="1B29F8D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Calculating metrics</w:t>
      </w:r>
    </w:p>
    <w:p w14:paraId="343B29C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Visualizing information</w:t>
      </w:r>
    </w:p>
    <w:p w14:paraId="5CBE14C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Sharing analytical insights</w:t>
      </w:r>
    </w:p>
    <w:p w14:paraId="032EEDB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379BB7A">
          <v:rect id="_x0000_i3324" style="width:0;height:1.5pt" o:hralign="center" o:hrstd="t" o:hr="t" fillcolor="#a0a0a0" stroked="f"/>
        </w:pict>
      </w:r>
    </w:p>
    <w:p w14:paraId="3A61F81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11. Basic Power BI Pipeline</w:t>
      </w:r>
    </w:p>
    <w:p w14:paraId="5B7690A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 SOURCES</w:t>
      </w:r>
    </w:p>
    <w:p w14:paraId="6E9907E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7FD1E91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 xml:space="preserve">     v</w:t>
      </w:r>
    </w:p>
    <w:p w14:paraId="32E7D0A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QUERY</w:t>
      </w:r>
    </w:p>
    <w:p w14:paraId="023D550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05F4327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0440737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SEMANTIC MODEL</w:t>
      </w:r>
    </w:p>
    <w:p w14:paraId="379A9F9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41E87E9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0F4CE53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REPORT</w:t>
      </w:r>
    </w:p>
    <w:p w14:paraId="1401FC3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2B36B62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6CF6077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BUSINESS USER</w:t>
      </w:r>
    </w:p>
    <w:p w14:paraId="358A887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01A0731">
          <v:rect id="_x0000_i3325" style="width:0;height:1.5pt" o:hralign="center" o:hrstd="t" o:hr="t" fillcolor="#a0a0a0" stroked="f"/>
        </w:pict>
      </w:r>
    </w:p>
    <w:p w14:paraId="1EA2752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12. Our Data Source</w:t>
      </w:r>
    </w:p>
    <w:p w14:paraId="59763CC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Today:</w:t>
      </w:r>
    </w:p>
    <w:p w14:paraId="28067AA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DATAVERSE</w:t>
      </w:r>
    </w:p>
    <w:p w14:paraId="1B9D3DA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Specifically:</w:t>
      </w:r>
    </w:p>
    <w:p w14:paraId="7A5209D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3850CB29" w14:textId="77777777" w:rsidR="00673B82" w:rsidRPr="00673B82" w:rsidRDefault="00673B82" w:rsidP="00673B82">
      <w:pPr>
        <w:rPr>
          <w:sz w:val="32"/>
          <w:szCs w:val="32"/>
        </w:rPr>
      </w:pPr>
    </w:p>
    <w:p w14:paraId="0E8EAB2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1248C70B" w14:textId="77777777" w:rsidR="00673B82" w:rsidRPr="00673B82" w:rsidRDefault="00673B82" w:rsidP="00673B82">
      <w:pPr>
        <w:rPr>
          <w:sz w:val="32"/>
          <w:szCs w:val="32"/>
        </w:rPr>
      </w:pPr>
    </w:p>
    <w:p w14:paraId="0D08BC9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23381DFD" w14:textId="77777777" w:rsidR="00673B82" w:rsidRPr="00673B82" w:rsidRDefault="00673B82" w:rsidP="00673B82">
      <w:pPr>
        <w:rPr>
          <w:sz w:val="32"/>
          <w:szCs w:val="32"/>
        </w:rPr>
      </w:pPr>
    </w:p>
    <w:p w14:paraId="3AE335A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Leave Request</w:t>
      </w:r>
    </w:p>
    <w:p w14:paraId="398EDB4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192D4C4">
          <v:rect id="_x0000_i3326" style="width:0;height:1.5pt" o:hralign="center" o:hrstd="t" o:hr="t" fillcolor="#a0a0a0" stroked="f"/>
        </w:pict>
      </w:r>
    </w:p>
    <w:p w14:paraId="387E294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 — POWER BI COMPONENTS</w:t>
      </w:r>
    </w:p>
    <w:p w14:paraId="5B033CE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13. Power BI Desktop</w:t>
      </w:r>
    </w:p>
    <w:p w14:paraId="264419C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Desktop is the Windows authoring application used to:</w:t>
      </w:r>
    </w:p>
    <w:p w14:paraId="1D9E8393" w14:textId="77777777" w:rsidR="00673B82" w:rsidRPr="00673B82" w:rsidRDefault="00673B82" w:rsidP="00673B82">
      <w:pPr>
        <w:numPr>
          <w:ilvl w:val="0"/>
          <w:numId w:val="32"/>
        </w:numPr>
        <w:rPr>
          <w:sz w:val="32"/>
          <w:szCs w:val="32"/>
        </w:rPr>
      </w:pPr>
      <w:r w:rsidRPr="00673B82">
        <w:rPr>
          <w:sz w:val="32"/>
          <w:szCs w:val="32"/>
        </w:rPr>
        <w:t>Connect to data</w:t>
      </w:r>
    </w:p>
    <w:p w14:paraId="652A576C" w14:textId="77777777" w:rsidR="00673B82" w:rsidRPr="00673B82" w:rsidRDefault="00673B82" w:rsidP="00673B82">
      <w:pPr>
        <w:numPr>
          <w:ilvl w:val="0"/>
          <w:numId w:val="32"/>
        </w:numPr>
        <w:rPr>
          <w:sz w:val="32"/>
          <w:szCs w:val="32"/>
        </w:rPr>
      </w:pPr>
      <w:r w:rsidRPr="00673B82">
        <w:rPr>
          <w:sz w:val="32"/>
          <w:szCs w:val="32"/>
        </w:rPr>
        <w:t>Transform data</w:t>
      </w:r>
    </w:p>
    <w:p w14:paraId="2468ACD8" w14:textId="77777777" w:rsidR="00673B82" w:rsidRPr="00673B82" w:rsidRDefault="00673B82" w:rsidP="00673B82">
      <w:pPr>
        <w:numPr>
          <w:ilvl w:val="0"/>
          <w:numId w:val="32"/>
        </w:numPr>
        <w:rPr>
          <w:sz w:val="32"/>
          <w:szCs w:val="32"/>
        </w:rPr>
      </w:pPr>
      <w:r w:rsidRPr="00673B82">
        <w:rPr>
          <w:sz w:val="32"/>
          <w:szCs w:val="32"/>
        </w:rPr>
        <w:t>Build semantic models</w:t>
      </w:r>
    </w:p>
    <w:p w14:paraId="5EBB8F71" w14:textId="77777777" w:rsidR="00673B82" w:rsidRPr="00673B82" w:rsidRDefault="00673B82" w:rsidP="00673B82">
      <w:pPr>
        <w:numPr>
          <w:ilvl w:val="0"/>
          <w:numId w:val="32"/>
        </w:numPr>
        <w:rPr>
          <w:sz w:val="32"/>
          <w:szCs w:val="32"/>
        </w:rPr>
      </w:pPr>
      <w:r w:rsidRPr="00673B82">
        <w:rPr>
          <w:sz w:val="32"/>
          <w:szCs w:val="32"/>
        </w:rPr>
        <w:t>Create calculations</w:t>
      </w:r>
    </w:p>
    <w:p w14:paraId="5C7ACBFF" w14:textId="77777777" w:rsidR="00673B82" w:rsidRPr="00673B82" w:rsidRDefault="00673B82" w:rsidP="00673B82">
      <w:pPr>
        <w:numPr>
          <w:ilvl w:val="0"/>
          <w:numId w:val="32"/>
        </w:numPr>
        <w:rPr>
          <w:sz w:val="32"/>
          <w:szCs w:val="32"/>
        </w:rPr>
      </w:pPr>
      <w:r w:rsidRPr="00673B82">
        <w:rPr>
          <w:sz w:val="32"/>
          <w:szCs w:val="32"/>
        </w:rPr>
        <w:t>Design interactive reports</w:t>
      </w:r>
    </w:p>
    <w:p w14:paraId="6DF0EFB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Today most work happens in:</w:t>
      </w:r>
    </w:p>
    <w:p w14:paraId="4F28556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BI Desktop.</w:t>
      </w:r>
    </w:p>
    <w:p w14:paraId="596062A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8F9479B">
          <v:rect id="_x0000_i3327" style="width:0;height:1.5pt" o:hralign="center" o:hrstd="t" o:hr="t" fillcolor="#a0a0a0" stroked="f"/>
        </w:pict>
      </w:r>
    </w:p>
    <w:p w14:paraId="61B5502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14. Power BI Service</w:t>
      </w:r>
    </w:p>
    <w:p w14:paraId="03D187F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Service is the cloud experience used for activities such as:</w:t>
      </w:r>
    </w:p>
    <w:p w14:paraId="185A02B9" w14:textId="77777777" w:rsidR="00673B82" w:rsidRPr="00673B82" w:rsidRDefault="00673B82" w:rsidP="00673B82">
      <w:pPr>
        <w:numPr>
          <w:ilvl w:val="0"/>
          <w:numId w:val="33"/>
        </w:numPr>
        <w:rPr>
          <w:sz w:val="32"/>
          <w:szCs w:val="32"/>
        </w:rPr>
      </w:pPr>
      <w:r w:rsidRPr="00673B82">
        <w:rPr>
          <w:sz w:val="32"/>
          <w:szCs w:val="32"/>
        </w:rPr>
        <w:t>Publishing</w:t>
      </w:r>
    </w:p>
    <w:p w14:paraId="50272D93" w14:textId="77777777" w:rsidR="00673B82" w:rsidRPr="00673B82" w:rsidRDefault="00673B82" w:rsidP="00673B82">
      <w:pPr>
        <w:numPr>
          <w:ilvl w:val="0"/>
          <w:numId w:val="33"/>
        </w:numPr>
        <w:rPr>
          <w:sz w:val="32"/>
          <w:szCs w:val="32"/>
        </w:rPr>
      </w:pPr>
      <w:r w:rsidRPr="00673B82">
        <w:rPr>
          <w:sz w:val="32"/>
          <w:szCs w:val="32"/>
        </w:rPr>
        <w:t>Sharing</w:t>
      </w:r>
    </w:p>
    <w:p w14:paraId="0A0C4D5A" w14:textId="77777777" w:rsidR="00673B82" w:rsidRPr="00673B82" w:rsidRDefault="00673B82" w:rsidP="00673B82">
      <w:pPr>
        <w:numPr>
          <w:ilvl w:val="0"/>
          <w:numId w:val="33"/>
        </w:numPr>
        <w:rPr>
          <w:sz w:val="32"/>
          <w:szCs w:val="32"/>
        </w:rPr>
      </w:pPr>
      <w:r w:rsidRPr="00673B82">
        <w:rPr>
          <w:sz w:val="32"/>
          <w:szCs w:val="32"/>
        </w:rPr>
        <w:t>Workspaces</w:t>
      </w:r>
    </w:p>
    <w:p w14:paraId="15002D38" w14:textId="77777777" w:rsidR="00673B82" w:rsidRPr="00673B82" w:rsidRDefault="00673B82" w:rsidP="00673B82">
      <w:pPr>
        <w:numPr>
          <w:ilvl w:val="0"/>
          <w:numId w:val="33"/>
        </w:numPr>
        <w:rPr>
          <w:sz w:val="32"/>
          <w:szCs w:val="32"/>
        </w:rPr>
      </w:pPr>
      <w:r w:rsidRPr="00673B82">
        <w:rPr>
          <w:sz w:val="32"/>
          <w:szCs w:val="32"/>
        </w:rPr>
        <w:t>Collaboration</w:t>
      </w:r>
    </w:p>
    <w:p w14:paraId="42D387AC" w14:textId="77777777" w:rsidR="00673B82" w:rsidRPr="00673B82" w:rsidRDefault="00673B82" w:rsidP="00673B82">
      <w:pPr>
        <w:numPr>
          <w:ilvl w:val="0"/>
          <w:numId w:val="33"/>
        </w:numPr>
        <w:rPr>
          <w:sz w:val="32"/>
          <w:szCs w:val="32"/>
        </w:rPr>
      </w:pPr>
      <w:r w:rsidRPr="00673B82">
        <w:rPr>
          <w:sz w:val="32"/>
          <w:szCs w:val="32"/>
        </w:rPr>
        <w:t>Dashboards</w:t>
      </w:r>
    </w:p>
    <w:p w14:paraId="4808B284" w14:textId="77777777" w:rsidR="00673B82" w:rsidRPr="00673B82" w:rsidRDefault="00673B82" w:rsidP="00673B82">
      <w:pPr>
        <w:numPr>
          <w:ilvl w:val="0"/>
          <w:numId w:val="33"/>
        </w:num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Refresh configuration</w:t>
      </w:r>
    </w:p>
    <w:p w14:paraId="10B5546A" w14:textId="77777777" w:rsidR="00673B82" w:rsidRPr="00673B82" w:rsidRDefault="00673B82" w:rsidP="00673B82">
      <w:pPr>
        <w:numPr>
          <w:ilvl w:val="0"/>
          <w:numId w:val="33"/>
        </w:numPr>
        <w:rPr>
          <w:sz w:val="32"/>
          <w:szCs w:val="32"/>
        </w:rPr>
      </w:pPr>
      <w:r w:rsidRPr="00673B82">
        <w:rPr>
          <w:sz w:val="32"/>
          <w:szCs w:val="32"/>
        </w:rPr>
        <w:t>Permissions</w:t>
      </w:r>
    </w:p>
    <w:p w14:paraId="17740D8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We will introduce publishing later.</w:t>
      </w:r>
    </w:p>
    <w:p w14:paraId="5A387FA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E3CEE6E">
          <v:rect id="_x0000_i3328" style="width:0;height:1.5pt" o:hralign="center" o:hrstd="t" o:hr="t" fillcolor="#a0a0a0" stroked="f"/>
        </w:pict>
      </w:r>
    </w:p>
    <w:p w14:paraId="448755E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15. Power BI Mobile</w:t>
      </w:r>
    </w:p>
    <w:p w14:paraId="16F69BD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also provides mobile experiences for:</w:t>
      </w:r>
    </w:p>
    <w:p w14:paraId="0DC6422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Consuming Reports and Dashboards.</w:t>
      </w:r>
    </w:p>
    <w:p w14:paraId="09E5B0D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293EC18">
          <v:rect id="_x0000_i3329" style="width:0;height:1.5pt" o:hralign="center" o:hrstd="t" o:hr="t" fillcolor="#a0a0a0" stroked="f"/>
        </w:pict>
      </w:r>
    </w:p>
    <w:p w14:paraId="4BBDB83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D — REPORTS</w:t>
      </w:r>
    </w:p>
    <w:p w14:paraId="4850F1D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16. What Is a Report?</w:t>
      </w:r>
    </w:p>
    <w:p w14:paraId="645AB97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Power BI Report can contain:</w:t>
      </w:r>
    </w:p>
    <w:p w14:paraId="078A0DC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One or more pages.</w:t>
      </w:r>
    </w:p>
    <w:p w14:paraId="5640702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Each page can contain:</w:t>
      </w:r>
    </w:p>
    <w:p w14:paraId="011C4E1C" w14:textId="77777777" w:rsidR="00673B82" w:rsidRPr="00673B82" w:rsidRDefault="00673B82" w:rsidP="00673B82">
      <w:pPr>
        <w:numPr>
          <w:ilvl w:val="0"/>
          <w:numId w:val="34"/>
        </w:numPr>
        <w:rPr>
          <w:sz w:val="32"/>
          <w:szCs w:val="32"/>
        </w:rPr>
      </w:pPr>
      <w:r w:rsidRPr="00673B82">
        <w:rPr>
          <w:sz w:val="32"/>
          <w:szCs w:val="32"/>
        </w:rPr>
        <w:t>Charts</w:t>
      </w:r>
    </w:p>
    <w:p w14:paraId="35ED40E5" w14:textId="77777777" w:rsidR="00673B82" w:rsidRPr="00673B82" w:rsidRDefault="00673B82" w:rsidP="00673B82">
      <w:pPr>
        <w:numPr>
          <w:ilvl w:val="0"/>
          <w:numId w:val="34"/>
        </w:numPr>
        <w:rPr>
          <w:sz w:val="32"/>
          <w:szCs w:val="32"/>
        </w:rPr>
      </w:pPr>
      <w:r w:rsidRPr="00673B82">
        <w:rPr>
          <w:sz w:val="32"/>
          <w:szCs w:val="32"/>
        </w:rPr>
        <w:t>Cards</w:t>
      </w:r>
    </w:p>
    <w:p w14:paraId="69DF57EC" w14:textId="77777777" w:rsidR="00673B82" w:rsidRPr="00673B82" w:rsidRDefault="00673B82" w:rsidP="00673B82">
      <w:pPr>
        <w:numPr>
          <w:ilvl w:val="0"/>
          <w:numId w:val="34"/>
        </w:numPr>
        <w:rPr>
          <w:sz w:val="32"/>
          <w:szCs w:val="32"/>
        </w:rPr>
      </w:pPr>
      <w:r w:rsidRPr="00673B82">
        <w:rPr>
          <w:sz w:val="32"/>
          <w:szCs w:val="32"/>
        </w:rPr>
        <w:t>Tables</w:t>
      </w:r>
    </w:p>
    <w:p w14:paraId="383CF005" w14:textId="77777777" w:rsidR="00673B82" w:rsidRPr="00673B82" w:rsidRDefault="00673B82" w:rsidP="00673B82">
      <w:pPr>
        <w:numPr>
          <w:ilvl w:val="0"/>
          <w:numId w:val="34"/>
        </w:numPr>
        <w:rPr>
          <w:sz w:val="32"/>
          <w:szCs w:val="32"/>
        </w:rPr>
      </w:pPr>
      <w:r w:rsidRPr="00673B82">
        <w:rPr>
          <w:sz w:val="32"/>
          <w:szCs w:val="32"/>
        </w:rPr>
        <w:t>Matrices</w:t>
      </w:r>
    </w:p>
    <w:p w14:paraId="14D0D041" w14:textId="77777777" w:rsidR="00673B82" w:rsidRPr="00673B82" w:rsidRDefault="00673B82" w:rsidP="00673B82">
      <w:pPr>
        <w:numPr>
          <w:ilvl w:val="0"/>
          <w:numId w:val="34"/>
        </w:numPr>
        <w:rPr>
          <w:sz w:val="32"/>
          <w:szCs w:val="32"/>
        </w:rPr>
      </w:pPr>
      <w:r w:rsidRPr="00673B82">
        <w:rPr>
          <w:sz w:val="32"/>
          <w:szCs w:val="32"/>
        </w:rPr>
        <w:t>Slicers</w:t>
      </w:r>
    </w:p>
    <w:p w14:paraId="29D1F853" w14:textId="77777777" w:rsidR="00673B82" w:rsidRPr="00673B82" w:rsidRDefault="00673B82" w:rsidP="00673B82">
      <w:pPr>
        <w:numPr>
          <w:ilvl w:val="0"/>
          <w:numId w:val="34"/>
        </w:numPr>
        <w:rPr>
          <w:sz w:val="32"/>
          <w:szCs w:val="32"/>
        </w:rPr>
      </w:pPr>
      <w:r w:rsidRPr="00673B82">
        <w:rPr>
          <w:sz w:val="32"/>
          <w:szCs w:val="32"/>
        </w:rPr>
        <w:t>Other visuals</w:t>
      </w:r>
    </w:p>
    <w:p w14:paraId="7730502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Reports are:</w:t>
      </w:r>
    </w:p>
    <w:p w14:paraId="137FFDB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Interactive.</w:t>
      </w:r>
    </w:p>
    <w:p w14:paraId="3035915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FD5318D">
          <v:rect id="_x0000_i3330" style="width:0;height:1.5pt" o:hralign="center" o:hrstd="t" o:hr="t" fillcolor="#a0a0a0" stroked="f"/>
        </w:pict>
      </w:r>
    </w:p>
    <w:p w14:paraId="1215054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17. Example</w:t>
      </w:r>
    </w:p>
    <w:p w14:paraId="4B79473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HR LEAVE ANALYTICS REPORT</w:t>
      </w:r>
    </w:p>
    <w:p w14:paraId="06AF016D" w14:textId="77777777" w:rsidR="00673B82" w:rsidRPr="00673B82" w:rsidRDefault="00673B82" w:rsidP="00673B82">
      <w:pPr>
        <w:rPr>
          <w:sz w:val="32"/>
          <w:szCs w:val="32"/>
        </w:rPr>
      </w:pPr>
    </w:p>
    <w:p w14:paraId="02D6554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Page 1:</w:t>
      </w:r>
    </w:p>
    <w:p w14:paraId="7392D58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Executive Overview</w:t>
      </w:r>
    </w:p>
    <w:p w14:paraId="63171149" w14:textId="77777777" w:rsidR="00673B82" w:rsidRPr="00673B82" w:rsidRDefault="00673B82" w:rsidP="00673B82">
      <w:pPr>
        <w:rPr>
          <w:sz w:val="32"/>
          <w:szCs w:val="32"/>
        </w:rPr>
      </w:pPr>
    </w:p>
    <w:p w14:paraId="06FEFB8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Page 2:</w:t>
      </w:r>
    </w:p>
    <w:p w14:paraId="7F054ED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Analysis</w:t>
      </w:r>
    </w:p>
    <w:p w14:paraId="09AED9FD" w14:textId="77777777" w:rsidR="00673B82" w:rsidRPr="00673B82" w:rsidRDefault="00673B82" w:rsidP="00673B82">
      <w:pPr>
        <w:rPr>
          <w:sz w:val="32"/>
          <w:szCs w:val="32"/>
        </w:rPr>
      </w:pPr>
    </w:p>
    <w:p w14:paraId="13ED7BD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Page 3:</w:t>
      </w:r>
    </w:p>
    <w:p w14:paraId="18B4415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 Details</w:t>
      </w:r>
    </w:p>
    <w:p w14:paraId="563B91D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Today we create:</w:t>
      </w:r>
    </w:p>
    <w:p w14:paraId="4656491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Page 1 only.</w:t>
      </w:r>
    </w:p>
    <w:p w14:paraId="773E870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0DAF072">
          <v:rect id="_x0000_i3331" style="width:0;height:1.5pt" o:hralign="center" o:hrstd="t" o:hr="t" fillcolor="#a0a0a0" stroked="f"/>
        </w:pict>
      </w:r>
    </w:p>
    <w:p w14:paraId="34CE7CD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E — DASHBOARDS</w:t>
      </w:r>
    </w:p>
    <w:p w14:paraId="7099375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18. What Is a Power BI Dashboard?</w:t>
      </w:r>
    </w:p>
    <w:p w14:paraId="40EE38D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Dashboard is:</w:t>
      </w:r>
    </w:p>
    <w:p w14:paraId="0E07575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 single-page monitoring canvas</w:t>
      </w:r>
    </w:p>
    <w:p w14:paraId="4AAF5AA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available in:</w:t>
      </w:r>
    </w:p>
    <w:p w14:paraId="4435D0F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BI Service.</w:t>
      </w:r>
    </w:p>
    <w:p w14:paraId="5F9FAB0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Dashboard can contain Tiles pinned from:</w:t>
      </w:r>
    </w:p>
    <w:p w14:paraId="0B7187C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Reports</w:t>
      </w:r>
    </w:p>
    <w:p w14:paraId="1D71F14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and other supported sources.</w:t>
      </w:r>
    </w:p>
    <w:p w14:paraId="3740DA9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A4739ED">
          <v:rect id="_x0000_i3332" style="width:0;height:1.5pt" o:hralign="center" o:hrstd="t" o:hr="t" fillcolor="#a0a0a0" stroked="f"/>
        </w:pict>
      </w:r>
    </w:p>
    <w:p w14:paraId="4E0E075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19. Important Difference</w:t>
      </w:r>
    </w:p>
    <w:p w14:paraId="0B3BF7C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You create:</w:t>
      </w:r>
    </w:p>
    <w:p w14:paraId="169CA9F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Reports</w:t>
      </w:r>
    </w:p>
    <w:p w14:paraId="13303B9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 Power BI Desktop.</w:t>
      </w:r>
    </w:p>
    <w:p w14:paraId="3C6A32A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You do not create traditional Power BI Dashboards in:</w:t>
      </w:r>
    </w:p>
    <w:p w14:paraId="5125BF4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BI Desktop.</w:t>
      </w:r>
    </w:p>
    <w:p w14:paraId="3027F0B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Dashboards are a:</w:t>
      </w:r>
    </w:p>
    <w:p w14:paraId="074B7CB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BI Service feature.</w:t>
      </w:r>
    </w:p>
    <w:p w14:paraId="75FC748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986243F">
          <v:rect id="_x0000_i3333" style="width:0;height:1.5pt" o:hralign="center" o:hrstd="t" o:hr="t" fillcolor="#a0a0a0" stroked="f"/>
        </w:pict>
      </w:r>
    </w:p>
    <w:p w14:paraId="71108A5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20. Report vs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2591"/>
        <w:gridCol w:w="4193"/>
      </w:tblGrid>
      <w:tr w:rsidR="00673B82" w:rsidRPr="00673B82" w14:paraId="5A448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8C15E" w14:textId="77777777" w:rsidR="00673B82" w:rsidRPr="00673B82" w:rsidRDefault="00673B82" w:rsidP="00673B82">
            <w:pPr>
              <w:rPr>
                <w:b/>
                <w:bCs/>
                <w:sz w:val="32"/>
                <w:szCs w:val="32"/>
              </w:rPr>
            </w:pPr>
            <w:r w:rsidRPr="00673B82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3EF3CF" w14:textId="77777777" w:rsidR="00673B82" w:rsidRPr="00673B82" w:rsidRDefault="00673B82" w:rsidP="00673B82">
            <w:pPr>
              <w:rPr>
                <w:b/>
                <w:bCs/>
                <w:sz w:val="32"/>
                <w:szCs w:val="32"/>
              </w:rPr>
            </w:pPr>
            <w:r w:rsidRPr="00673B82">
              <w:rPr>
                <w:b/>
                <w:bCs/>
                <w:sz w:val="32"/>
                <w:szCs w:val="32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5F1C4309" w14:textId="77777777" w:rsidR="00673B82" w:rsidRPr="00673B82" w:rsidRDefault="00673B82" w:rsidP="00673B82">
            <w:pPr>
              <w:rPr>
                <w:b/>
                <w:bCs/>
                <w:sz w:val="32"/>
                <w:szCs w:val="32"/>
              </w:rPr>
            </w:pPr>
            <w:r w:rsidRPr="00673B82">
              <w:rPr>
                <w:b/>
                <w:bCs/>
                <w:sz w:val="32"/>
                <w:szCs w:val="32"/>
              </w:rPr>
              <w:t>Dashboard</w:t>
            </w:r>
          </w:p>
        </w:tc>
      </w:tr>
      <w:tr w:rsidR="00673B82" w:rsidRPr="00673B82" w14:paraId="6DBDA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E06A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14:paraId="7E0D0843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One or many</w:t>
            </w:r>
          </w:p>
        </w:tc>
        <w:tc>
          <w:tcPr>
            <w:tcW w:w="0" w:type="auto"/>
            <w:vAlign w:val="center"/>
            <w:hideMark/>
          </w:tcPr>
          <w:p w14:paraId="5502F6AA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One</w:t>
            </w:r>
          </w:p>
        </w:tc>
      </w:tr>
      <w:tr w:rsidR="00673B82" w:rsidRPr="00673B82" w14:paraId="58757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1ABE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4B3B9F66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5EE49F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No</w:t>
            </w:r>
          </w:p>
        </w:tc>
      </w:tr>
      <w:tr w:rsidR="00673B82" w:rsidRPr="00673B82" w14:paraId="12E68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1689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8504DA0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BED461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Yes</w:t>
            </w:r>
          </w:p>
        </w:tc>
      </w:tr>
      <w:tr w:rsidR="00673B82" w:rsidRPr="00673B82" w14:paraId="453F4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C90F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Slicers</w:t>
            </w:r>
          </w:p>
        </w:tc>
        <w:tc>
          <w:tcPr>
            <w:tcW w:w="0" w:type="auto"/>
            <w:vAlign w:val="center"/>
            <w:hideMark/>
          </w:tcPr>
          <w:p w14:paraId="4B23185E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6AB8C6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Not like report canvas</w:t>
            </w:r>
          </w:p>
        </w:tc>
      </w:tr>
      <w:tr w:rsidR="00673B82" w:rsidRPr="00673B82" w14:paraId="43E7D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E307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Drill/interactions</w:t>
            </w:r>
          </w:p>
        </w:tc>
        <w:tc>
          <w:tcPr>
            <w:tcW w:w="0" w:type="auto"/>
            <w:vAlign w:val="center"/>
            <w:hideMark/>
          </w:tcPr>
          <w:p w14:paraId="6BCD58F5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Rich</w:t>
            </w:r>
          </w:p>
        </w:tc>
        <w:tc>
          <w:tcPr>
            <w:tcW w:w="0" w:type="auto"/>
            <w:vAlign w:val="center"/>
            <w:hideMark/>
          </w:tcPr>
          <w:p w14:paraId="3FDAB1E7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More limited</w:t>
            </w:r>
          </w:p>
        </w:tc>
      </w:tr>
      <w:tr w:rsidR="00673B82" w:rsidRPr="00673B82" w14:paraId="53835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026C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3804C0D4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One semantic model per report</w:t>
            </w:r>
          </w:p>
        </w:tc>
        <w:tc>
          <w:tcPr>
            <w:tcW w:w="0" w:type="auto"/>
            <w:vAlign w:val="center"/>
            <w:hideMark/>
          </w:tcPr>
          <w:p w14:paraId="29664575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Can contain tiles from multiple sources/models</w:t>
            </w:r>
          </w:p>
        </w:tc>
      </w:tr>
    </w:tbl>
    <w:p w14:paraId="70637CE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A2954FD">
          <v:rect id="_x0000_i3334" style="width:0;height:1.5pt" o:hralign="center" o:hrstd="t" o:hr="t" fillcolor="#a0a0a0" stroked="f"/>
        </w:pict>
      </w:r>
    </w:p>
    <w:p w14:paraId="33BAF92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21. Beginner Mistake</w:t>
      </w:r>
    </w:p>
    <w:p w14:paraId="26F4AA7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Students often call every visual report:</w:t>
      </w:r>
    </w:p>
    <w:p w14:paraId="133CE05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Dashboard.</w:t>
      </w:r>
    </w:p>
    <w:p w14:paraId="2177312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 correct terminology.</w:t>
      </w:r>
    </w:p>
    <w:p w14:paraId="74A5DDA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Today we are building:</w:t>
      </w:r>
    </w:p>
    <w:p w14:paraId="1A34BE1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 Report.</w:t>
      </w:r>
    </w:p>
    <w:p w14:paraId="746C2B6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EAE280E">
          <v:rect id="_x0000_i3335" style="width:0;height:1.5pt" o:hralign="center" o:hrstd="t" o:hr="t" fillcolor="#a0a0a0" stroked="f"/>
        </w:pict>
      </w:r>
    </w:p>
    <w:p w14:paraId="74CAD69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F — SEMANTIC MODEL</w:t>
      </w:r>
    </w:p>
    <w:p w14:paraId="2497C24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22. What Is a Semantic Model?</w:t>
      </w:r>
    </w:p>
    <w:p w14:paraId="6D0468F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Semantic Model is the analytical data layer behind a Power BI Report.</w:t>
      </w:r>
    </w:p>
    <w:p w14:paraId="5D3BC9C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It can contain:</w:t>
      </w:r>
    </w:p>
    <w:p w14:paraId="59B8056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Tables</w:t>
      </w:r>
    </w:p>
    <w:p w14:paraId="03B3DF71" w14:textId="77777777" w:rsidR="00673B82" w:rsidRPr="00673B82" w:rsidRDefault="00673B82" w:rsidP="00673B82">
      <w:pPr>
        <w:rPr>
          <w:sz w:val="32"/>
          <w:szCs w:val="32"/>
        </w:rPr>
      </w:pPr>
    </w:p>
    <w:p w14:paraId="268FAD2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Columns</w:t>
      </w:r>
    </w:p>
    <w:p w14:paraId="70F33085" w14:textId="77777777" w:rsidR="00673B82" w:rsidRPr="00673B82" w:rsidRDefault="00673B82" w:rsidP="00673B82">
      <w:pPr>
        <w:rPr>
          <w:sz w:val="32"/>
          <w:szCs w:val="32"/>
        </w:rPr>
      </w:pPr>
    </w:p>
    <w:p w14:paraId="3C995FB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Relationships</w:t>
      </w:r>
    </w:p>
    <w:p w14:paraId="62F9E3FE" w14:textId="77777777" w:rsidR="00673B82" w:rsidRPr="00673B82" w:rsidRDefault="00673B82" w:rsidP="00673B82">
      <w:pPr>
        <w:rPr>
          <w:sz w:val="32"/>
          <w:szCs w:val="32"/>
        </w:rPr>
      </w:pPr>
    </w:p>
    <w:p w14:paraId="27AC726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Measures</w:t>
      </w:r>
    </w:p>
    <w:p w14:paraId="1DAE6956" w14:textId="77777777" w:rsidR="00673B82" w:rsidRPr="00673B82" w:rsidRDefault="00673B82" w:rsidP="00673B82">
      <w:pPr>
        <w:rPr>
          <w:sz w:val="32"/>
          <w:szCs w:val="32"/>
        </w:rPr>
      </w:pPr>
    </w:p>
    <w:p w14:paraId="470BC26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Hierarchies</w:t>
      </w:r>
    </w:p>
    <w:p w14:paraId="292D2802" w14:textId="77777777" w:rsidR="00673B82" w:rsidRPr="00673B82" w:rsidRDefault="00673B82" w:rsidP="00673B82">
      <w:pPr>
        <w:rPr>
          <w:sz w:val="32"/>
          <w:szCs w:val="32"/>
        </w:rPr>
      </w:pPr>
    </w:p>
    <w:p w14:paraId="4464989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Metadata</w:t>
      </w:r>
    </w:p>
    <w:p w14:paraId="623F883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A437921">
          <v:rect id="_x0000_i3336" style="width:0;height:1.5pt" o:hralign="center" o:hrstd="t" o:hr="t" fillcolor="#a0a0a0" stroked="f"/>
        </w:pict>
      </w:r>
    </w:p>
    <w:p w14:paraId="3A5A77C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23. Old Terminology</w:t>
      </w:r>
    </w:p>
    <w:p w14:paraId="3BB1210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You may still hear:</w:t>
      </w:r>
    </w:p>
    <w:p w14:paraId="154CAAF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Dataset.</w:t>
      </w:r>
    </w:p>
    <w:p w14:paraId="394779A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Microsoft now commonly uses:</w:t>
      </w:r>
    </w:p>
    <w:p w14:paraId="0612F72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Semantic Model.</w:t>
      </w:r>
    </w:p>
    <w:p w14:paraId="20A053D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98AAAE0">
          <v:rect id="_x0000_i3337" style="width:0;height:1.5pt" o:hralign="center" o:hrstd="t" o:hr="t" fillcolor="#a0a0a0" stroked="f"/>
        </w:pict>
      </w:r>
    </w:p>
    <w:p w14:paraId="41BCE2D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24. Architecture</w:t>
      </w:r>
    </w:p>
    <w:p w14:paraId="0657A22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DATAVERSE</w:t>
      </w:r>
    </w:p>
    <w:p w14:paraId="6AF5A88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|</w:t>
      </w:r>
    </w:p>
    <w:p w14:paraId="6D4E6F5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v</w:t>
      </w:r>
    </w:p>
    <w:p w14:paraId="7512875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QUERY</w:t>
      </w:r>
    </w:p>
    <w:p w14:paraId="62DFF97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|</w:t>
      </w:r>
    </w:p>
    <w:p w14:paraId="4573103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v</w:t>
      </w:r>
    </w:p>
    <w:p w14:paraId="6A43009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SEMANTIC MODEL</w:t>
      </w:r>
    </w:p>
    <w:p w14:paraId="2779F06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|</w:t>
      </w:r>
    </w:p>
    <w:p w14:paraId="0C077F1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v</w:t>
      </w:r>
    </w:p>
    <w:p w14:paraId="16A2BA7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REPORT</w:t>
      </w:r>
    </w:p>
    <w:p w14:paraId="7BD85AC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7CA1C94">
          <v:rect id="_x0000_i3338" style="width:0;height:1.5pt" o:hralign="center" o:hrstd="t" o:hr="t" fillcolor="#a0a0a0" stroked="f"/>
        </w:pict>
      </w:r>
    </w:p>
    <w:p w14:paraId="361F14D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G — POWER QUERY</w:t>
      </w:r>
    </w:p>
    <w:p w14:paraId="616FCE9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25. What Is Power Query?</w:t>
      </w:r>
    </w:p>
    <w:p w14:paraId="1954E66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Power Query is Power BI's:</w:t>
      </w:r>
    </w:p>
    <w:p w14:paraId="6916A5D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 preparation and transformation engine.</w:t>
      </w:r>
    </w:p>
    <w:p w14:paraId="24E55FC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It helps us:</w:t>
      </w:r>
    </w:p>
    <w:p w14:paraId="0E984F5B" w14:textId="77777777" w:rsidR="00673B82" w:rsidRPr="00673B82" w:rsidRDefault="00673B82" w:rsidP="00673B82">
      <w:pPr>
        <w:numPr>
          <w:ilvl w:val="0"/>
          <w:numId w:val="35"/>
        </w:numPr>
        <w:rPr>
          <w:sz w:val="32"/>
          <w:szCs w:val="32"/>
        </w:rPr>
      </w:pPr>
      <w:r w:rsidRPr="00673B82">
        <w:rPr>
          <w:sz w:val="32"/>
          <w:szCs w:val="32"/>
        </w:rPr>
        <w:t>Connect</w:t>
      </w:r>
    </w:p>
    <w:p w14:paraId="0429056B" w14:textId="77777777" w:rsidR="00673B82" w:rsidRPr="00673B82" w:rsidRDefault="00673B82" w:rsidP="00673B82">
      <w:pPr>
        <w:numPr>
          <w:ilvl w:val="0"/>
          <w:numId w:val="35"/>
        </w:numPr>
        <w:rPr>
          <w:sz w:val="32"/>
          <w:szCs w:val="32"/>
        </w:rPr>
      </w:pPr>
      <w:r w:rsidRPr="00673B82">
        <w:rPr>
          <w:sz w:val="32"/>
          <w:szCs w:val="32"/>
        </w:rPr>
        <w:t>Filter</w:t>
      </w:r>
    </w:p>
    <w:p w14:paraId="34C1858E" w14:textId="77777777" w:rsidR="00673B82" w:rsidRPr="00673B82" w:rsidRDefault="00673B82" w:rsidP="00673B82">
      <w:pPr>
        <w:numPr>
          <w:ilvl w:val="0"/>
          <w:numId w:val="35"/>
        </w:numPr>
        <w:rPr>
          <w:sz w:val="32"/>
          <w:szCs w:val="32"/>
        </w:rPr>
      </w:pPr>
      <w:r w:rsidRPr="00673B82">
        <w:rPr>
          <w:sz w:val="32"/>
          <w:szCs w:val="32"/>
        </w:rPr>
        <w:t>Rename</w:t>
      </w:r>
    </w:p>
    <w:p w14:paraId="7F2D6E73" w14:textId="77777777" w:rsidR="00673B82" w:rsidRPr="00673B82" w:rsidRDefault="00673B82" w:rsidP="00673B82">
      <w:pPr>
        <w:numPr>
          <w:ilvl w:val="0"/>
          <w:numId w:val="35"/>
        </w:numPr>
        <w:rPr>
          <w:sz w:val="32"/>
          <w:szCs w:val="32"/>
        </w:rPr>
      </w:pPr>
      <w:r w:rsidRPr="00673B82">
        <w:rPr>
          <w:sz w:val="32"/>
          <w:szCs w:val="32"/>
        </w:rPr>
        <w:t>Remove</w:t>
      </w:r>
    </w:p>
    <w:p w14:paraId="0CF33821" w14:textId="77777777" w:rsidR="00673B82" w:rsidRPr="00673B82" w:rsidRDefault="00673B82" w:rsidP="00673B82">
      <w:pPr>
        <w:numPr>
          <w:ilvl w:val="0"/>
          <w:numId w:val="35"/>
        </w:numPr>
        <w:rPr>
          <w:sz w:val="32"/>
          <w:szCs w:val="32"/>
        </w:rPr>
      </w:pPr>
      <w:r w:rsidRPr="00673B82">
        <w:rPr>
          <w:sz w:val="32"/>
          <w:szCs w:val="32"/>
        </w:rPr>
        <w:t>Change data types</w:t>
      </w:r>
    </w:p>
    <w:p w14:paraId="69BCF153" w14:textId="77777777" w:rsidR="00673B82" w:rsidRPr="00673B82" w:rsidRDefault="00673B82" w:rsidP="00673B82">
      <w:pPr>
        <w:numPr>
          <w:ilvl w:val="0"/>
          <w:numId w:val="35"/>
        </w:numPr>
        <w:rPr>
          <w:sz w:val="32"/>
          <w:szCs w:val="32"/>
        </w:rPr>
      </w:pPr>
      <w:r w:rsidRPr="00673B82">
        <w:rPr>
          <w:sz w:val="32"/>
          <w:szCs w:val="32"/>
        </w:rPr>
        <w:t>Merge</w:t>
      </w:r>
    </w:p>
    <w:p w14:paraId="1082E4DB" w14:textId="77777777" w:rsidR="00673B82" w:rsidRPr="00673B82" w:rsidRDefault="00673B82" w:rsidP="00673B82">
      <w:pPr>
        <w:numPr>
          <w:ilvl w:val="0"/>
          <w:numId w:val="35"/>
        </w:numPr>
        <w:rPr>
          <w:sz w:val="32"/>
          <w:szCs w:val="32"/>
        </w:rPr>
      </w:pPr>
      <w:r w:rsidRPr="00673B82">
        <w:rPr>
          <w:sz w:val="32"/>
          <w:szCs w:val="32"/>
        </w:rPr>
        <w:t>Append</w:t>
      </w:r>
    </w:p>
    <w:p w14:paraId="08926806" w14:textId="77777777" w:rsidR="00673B82" w:rsidRPr="00673B82" w:rsidRDefault="00673B82" w:rsidP="00673B82">
      <w:pPr>
        <w:numPr>
          <w:ilvl w:val="0"/>
          <w:numId w:val="35"/>
        </w:numPr>
        <w:rPr>
          <w:sz w:val="32"/>
          <w:szCs w:val="32"/>
        </w:rPr>
      </w:pPr>
      <w:r w:rsidRPr="00673B82">
        <w:rPr>
          <w:sz w:val="32"/>
          <w:szCs w:val="32"/>
        </w:rPr>
        <w:t>Clean</w:t>
      </w:r>
    </w:p>
    <w:p w14:paraId="73AD6613" w14:textId="77777777" w:rsidR="00673B82" w:rsidRPr="00673B82" w:rsidRDefault="00673B82" w:rsidP="00673B82">
      <w:pPr>
        <w:numPr>
          <w:ilvl w:val="0"/>
          <w:numId w:val="35"/>
        </w:numPr>
        <w:rPr>
          <w:sz w:val="32"/>
          <w:szCs w:val="32"/>
        </w:rPr>
      </w:pPr>
      <w:r w:rsidRPr="00673B82">
        <w:rPr>
          <w:sz w:val="32"/>
          <w:szCs w:val="32"/>
        </w:rPr>
        <w:t>Transform</w:t>
      </w:r>
    </w:p>
    <w:p w14:paraId="5E31D41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 before it enters the model.</w:t>
      </w:r>
    </w:p>
    <w:p w14:paraId="38A1A96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FB7455D">
          <v:rect id="_x0000_i3339" style="width:0;height:1.5pt" o:hralign="center" o:hrstd="t" o:hr="t" fillcolor="#a0a0a0" stroked="f"/>
        </w:pict>
      </w:r>
    </w:p>
    <w:p w14:paraId="2CECBFB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26. Important Separation</w:t>
      </w:r>
    </w:p>
    <w:p w14:paraId="1183AD8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Query answers:</w:t>
      </w:r>
    </w:p>
    <w:p w14:paraId="03A4793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How should I prepare the data?</w:t>
      </w:r>
    </w:p>
    <w:p w14:paraId="57CB322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DAX later answers:</w:t>
      </w:r>
    </w:p>
    <w:p w14:paraId="294F258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How should I calculate analytical results?</w:t>
      </w:r>
    </w:p>
    <w:p w14:paraId="5C60A54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Do not confuse:</w:t>
      </w:r>
    </w:p>
    <w:p w14:paraId="02B290A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Query</w:t>
      </w:r>
    </w:p>
    <w:p w14:paraId="176539E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with:</w:t>
      </w:r>
    </w:p>
    <w:p w14:paraId="216B32D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DAX.</w:t>
      </w:r>
    </w:p>
    <w:p w14:paraId="2889CCA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4ECD455">
          <v:rect id="_x0000_i3340" style="width:0;height:1.5pt" o:hralign="center" o:hrstd="t" o:hr="t" fillcolor="#a0a0a0" stroked="f"/>
        </w:pict>
      </w:r>
    </w:p>
    <w:p w14:paraId="497DE4A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H — DAX PREVIEW</w:t>
      </w:r>
    </w:p>
    <w:p w14:paraId="7DB9083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27. DAX</w:t>
      </w:r>
    </w:p>
    <w:p w14:paraId="3E7E3A3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DAX stands for:</w:t>
      </w:r>
    </w:p>
    <w:p w14:paraId="0B8C4E6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 Analysis Expressions.</w:t>
      </w:r>
    </w:p>
    <w:p w14:paraId="20A7EFD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Later we will create measures such as:</w:t>
      </w:r>
    </w:p>
    <w:p w14:paraId="65A9476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Total Leave Requests</w:t>
      </w:r>
    </w:p>
    <w:p w14:paraId="2A24FFA7" w14:textId="77777777" w:rsidR="00673B82" w:rsidRPr="00673B82" w:rsidRDefault="00673B82" w:rsidP="00673B82">
      <w:pPr>
        <w:rPr>
          <w:sz w:val="32"/>
          <w:szCs w:val="32"/>
        </w:rPr>
      </w:pPr>
    </w:p>
    <w:p w14:paraId="68707D3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Approved Requests</w:t>
      </w:r>
    </w:p>
    <w:p w14:paraId="3E806EC3" w14:textId="77777777" w:rsidR="00673B82" w:rsidRPr="00673B82" w:rsidRDefault="00673B82" w:rsidP="00673B82">
      <w:pPr>
        <w:rPr>
          <w:sz w:val="32"/>
          <w:szCs w:val="32"/>
        </w:rPr>
      </w:pPr>
    </w:p>
    <w:p w14:paraId="6026092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Approval Rate</w:t>
      </w:r>
    </w:p>
    <w:p w14:paraId="2E390C1C" w14:textId="77777777" w:rsidR="00673B82" w:rsidRPr="00673B82" w:rsidRDefault="00673B82" w:rsidP="00673B82">
      <w:pPr>
        <w:rPr>
          <w:sz w:val="32"/>
          <w:szCs w:val="32"/>
        </w:rPr>
      </w:pPr>
    </w:p>
    <w:p w14:paraId="5D924ED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Average Leave Days</w:t>
      </w:r>
    </w:p>
    <w:p w14:paraId="50E7383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Day 19 focuses heavily on:</w:t>
      </w:r>
    </w:p>
    <w:p w14:paraId="516472F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DAX.</w:t>
      </w:r>
    </w:p>
    <w:p w14:paraId="159B578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Today:</w:t>
      </w:r>
    </w:p>
    <w:p w14:paraId="0379C22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Visual fundamentals first.</w:t>
      </w:r>
    </w:p>
    <w:p w14:paraId="711AA33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C9A88A9">
          <v:rect id="_x0000_i3341" style="width:0;height:1.5pt" o:hralign="center" o:hrstd="t" o:hr="t" fillcolor="#a0a0a0" stroked="f"/>
        </w:pict>
      </w:r>
    </w:p>
    <w:p w14:paraId="25F46CA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I — POWER BI DESKTOP VIEWS</w:t>
      </w:r>
    </w:p>
    <w:p w14:paraId="2CF8AC9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28. Report View</w:t>
      </w:r>
    </w:p>
    <w:p w14:paraId="5B00FA1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Used to create:</w:t>
      </w:r>
    </w:p>
    <w:p w14:paraId="4F87F04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Report pages and visuals.</w:t>
      </w:r>
    </w:p>
    <w:p w14:paraId="2D1A4B3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Think:</w:t>
      </w:r>
    </w:p>
    <w:p w14:paraId="64C4018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Charts</w:t>
      </w:r>
    </w:p>
    <w:p w14:paraId="4E7C5B2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Cards</w:t>
      </w:r>
    </w:p>
    <w:p w14:paraId="13C10A2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Tables</w:t>
      </w:r>
    </w:p>
    <w:p w14:paraId="6FB076F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Slicers</w:t>
      </w:r>
    </w:p>
    <w:p w14:paraId="5FD04C3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F7995AE">
          <v:rect id="_x0000_i3342" style="width:0;height:1.5pt" o:hralign="center" o:hrstd="t" o:hr="t" fillcolor="#a0a0a0" stroked="f"/>
        </w:pict>
      </w:r>
    </w:p>
    <w:p w14:paraId="550921F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29. Table/Data View</w:t>
      </w:r>
    </w:p>
    <w:p w14:paraId="5A68D2D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Used to inspect:</w:t>
      </w:r>
    </w:p>
    <w:p w14:paraId="026DD20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Loaded model data.</w:t>
      </w:r>
    </w:p>
    <w:p w14:paraId="4A1F58C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Students can examine:</w:t>
      </w:r>
    </w:p>
    <w:p w14:paraId="2F9D4B92" w14:textId="77777777" w:rsidR="00673B82" w:rsidRPr="00673B82" w:rsidRDefault="00673B82" w:rsidP="00673B82">
      <w:pPr>
        <w:numPr>
          <w:ilvl w:val="0"/>
          <w:numId w:val="36"/>
        </w:numPr>
        <w:rPr>
          <w:sz w:val="32"/>
          <w:szCs w:val="32"/>
        </w:rPr>
      </w:pPr>
      <w:r w:rsidRPr="00673B82">
        <w:rPr>
          <w:sz w:val="32"/>
          <w:szCs w:val="32"/>
        </w:rPr>
        <w:t>Rows</w:t>
      </w:r>
    </w:p>
    <w:p w14:paraId="4068EDE4" w14:textId="77777777" w:rsidR="00673B82" w:rsidRPr="00673B82" w:rsidRDefault="00673B82" w:rsidP="00673B82">
      <w:pPr>
        <w:numPr>
          <w:ilvl w:val="0"/>
          <w:numId w:val="36"/>
        </w:numPr>
        <w:rPr>
          <w:sz w:val="32"/>
          <w:szCs w:val="32"/>
        </w:rPr>
      </w:pPr>
      <w:r w:rsidRPr="00673B82">
        <w:rPr>
          <w:sz w:val="32"/>
          <w:szCs w:val="32"/>
        </w:rPr>
        <w:t>Columns</w:t>
      </w:r>
    </w:p>
    <w:p w14:paraId="147B131B" w14:textId="77777777" w:rsidR="00673B82" w:rsidRPr="00673B82" w:rsidRDefault="00673B82" w:rsidP="00673B82">
      <w:pPr>
        <w:numPr>
          <w:ilvl w:val="0"/>
          <w:numId w:val="36"/>
        </w:numPr>
        <w:rPr>
          <w:sz w:val="32"/>
          <w:szCs w:val="32"/>
        </w:rPr>
      </w:pPr>
      <w:r w:rsidRPr="00673B82">
        <w:rPr>
          <w:sz w:val="32"/>
          <w:szCs w:val="32"/>
        </w:rPr>
        <w:t>Values</w:t>
      </w:r>
    </w:p>
    <w:p w14:paraId="5098AD0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depending on the model/storage configuration.</w:t>
      </w:r>
    </w:p>
    <w:p w14:paraId="0C32C48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6702FB1">
          <v:rect id="_x0000_i3343" style="width:0;height:1.5pt" o:hralign="center" o:hrstd="t" o:hr="t" fillcolor="#a0a0a0" stroked="f"/>
        </w:pict>
      </w:r>
    </w:p>
    <w:p w14:paraId="12AB3B5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30. Model View</w:t>
      </w:r>
    </w:p>
    <w:p w14:paraId="4E10B54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Used to inspect:</w:t>
      </w:r>
    </w:p>
    <w:p w14:paraId="7207268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Tables and Relationships.</w:t>
      </w:r>
    </w:p>
    <w:p w14:paraId="175D082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Example:</w:t>
      </w:r>
    </w:p>
    <w:p w14:paraId="670F234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4AC9237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2162BA2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 xml:space="preserve">    v</w:t>
      </w:r>
    </w:p>
    <w:p w14:paraId="638BC11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037C145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4A24CD7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00EACD6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4AD6E8B2" w14:textId="77777777" w:rsidR="00673B82" w:rsidRPr="00673B82" w:rsidRDefault="00673B82" w:rsidP="00673B82">
      <w:pPr>
        <w:rPr>
          <w:sz w:val="32"/>
          <w:szCs w:val="32"/>
        </w:rPr>
      </w:pPr>
    </w:p>
    <w:p w14:paraId="31A9CD4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5A360A1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662D1B1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6B76522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353A462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8E28054">
          <v:rect id="_x0000_i3344" style="width:0;height:1.5pt" o:hralign="center" o:hrstd="t" o:hr="t" fillcolor="#a0a0a0" stroked="f"/>
        </w:pict>
      </w:r>
    </w:p>
    <w:p w14:paraId="17A1676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J — PRE-LAB REQUIREMENTS</w:t>
      </w:r>
    </w:p>
    <w:p w14:paraId="2607FD0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31. Required Software</w:t>
      </w:r>
    </w:p>
    <w:p w14:paraId="1B83F5D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Students need:</w:t>
      </w:r>
    </w:p>
    <w:p w14:paraId="307B780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BI Desktop</w:t>
      </w:r>
    </w:p>
    <w:p w14:paraId="0BB8512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installed on Windows.</w:t>
      </w:r>
    </w:p>
    <w:p w14:paraId="390D156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461E6FE">
          <v:rect id="_x0000_i3345" style="width:0;height:1.5pt" o:hralign="center" o:hrstd="t" o:hr="t" fillcolor="#a0a0a0" stroked="f"/>
        </w:pict>
      </w:r>
    </w:p>
    <w:p w14:paraId="45FA4BD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32. Account</w:t>
      </w:r>
    </w:p>
    <w:p w14:paraId="2E3D090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Students need an organizational account with:</w:t>
      </w:r>
    </w:p>
    <w:p w14:paraId="7690C7D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Read permission</w:t>
      </w:r>
    </w:p>
    <w:p w14:paraId="2B4F123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 the required Dataverse data.</w:t>
      </w:r>
    </w:p>
    <w:p w14:paraId="137BA2A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AE754E6">
          <v:rect id="_x0000_i3346" style="width:0;height:1.5pt" o:hralign="center" o:hrstd="t" o:hr="t" fillcolor="#a0a0a0" stroked="f"/>
        </w:pict>
      </w:r>
    </w:p>
    <w:p w14:paraId="091C8BA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33. Dataverse Requirement</w:t>
      </w:r>
    </w:p>
    <w:p w14:paraId="272595F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training environment must contain:</w:t>
      </w:r>
    </w:p>
    <w:p w14:paraId="67F66BC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Departments</w:t>
      </w:r>
    </w:p>
    <w:p w14:paraId="7391D60F" w14:textId="77777777" w:rsidR="00673B82" w:rsidRPr="00673B82" w:rsidRDefault="00673B82" w:rsidP="00673B82">
      <w:pPr>
        <w:rPr>
          <w:sz w:val="32"/>
          <w:szCs w:val="32"/>
        </w:rPr>
      </w:pPr>
    </w:p>
    <w:p w14:paraId="3CCDE7B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Employees</w:t>
      </w:r>
    </w:p>
    <w:p w14:paraId="423E8762" w14:textId="77777777" w:rsidR="00673B82" w:rsidRPr="00673B82" w:rsidRDefault="00673B82" w:rsidP="00673B82">
      <w:pPr>
        <w:rPr>
          <w:sz w:val="32"/>
          <w:szCs w:val="32"/>
        </w:rPr>
      </w:pPr>
    </w:p>
    <w:p w14:paraId="73DC8DC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Types</w:t>
      </w:r>
    </w:p>
    <w:p w14:paraId="6F37B03B" w14:textId="77777777" w:rsidR="00673B82" w:rsidRPr="00673B82" w:rsidRDefault="00673B82" w:rsidP="00673B82">
      <w:pPr>
        <w:rPr>
          <w:sz w:val="32"/>
          <w:szCs w:val="32"/>
        </w:rPr>
      </w:pPr>
    </w:p>
    <w:p w14:paraId="4670B66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Requests</w:t>
      </w:r>
    </w:p>
    <w:p w14:paraId="6D1267B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with enough sample data for visuals.</w:t>
      </w:r>
    </w:p>
    <w:p w14:paraId="76215FD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Recommended:</w:t>
      </w:r>
    </w:p>
    <w:p w14:paraId="7967D50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At least 20 Leave Requests.</w:t>
      </w:r>
    </w:p>
    <w:p w14:paraId="1F64B12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More data provides:</w:t>
      </w:r>
    </w:p>
    <w:p w14:paraId="74EE15B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Better analytical examples.</w:t>
      </w:r>
    </w:p>
    <w:p w14:paraId="6CC4E04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7B0BEFD">
          <v:rect id="_x0000_i3347" style="width:0;height:1.5pt" o:hralign="center" o:hrstd="t" o:hr="t" fillcolor="#a0a0a0" stroked="f"/>
        </w:pict>
      </w:r>
    </w:p>
    <w:p w14:paraId="57DDF8D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34. Suggested Status Distribution</w:t>
      </w:r>
    </w:p>
    <w:p w14:paraId="79A0F8B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Example:</w:t>
      </w:r>
    </w:p>
    <w:p w14:paraId="2F7395A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Approved          10</w:t>
      </w:r>
    </w:p>
    <w:p w14:paraId="0040C844" w14:textId="77777777" w:rsidR="00673B82" w:rsidRPr="00673B82" w:rsidRDefault="00673B82" w:rsidP="00673B82">
      <w:pPr>
        <w:rPr>
          <w:sz w:val="32"/>
          <w:szCs w:val="32"/>
        </w:rPr>
      </w:pPr>
    </w:p>
    <w:p w14:paraId="504F8CB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Pending Approval   4</w:t>
      </w:r>
    </w:p>
    <w:p w14:paraId="16D5B17B" w14:textId="77777777" w:rsidR="00673B82" w:rsidRPr="00673B82" w:rsidRDefault="00673B82" w:rsidP="00673B82">
      <w:pPr>
        <w:rPr>
          <w:sz w:val="32"/>
          <w:szCs w:val="32"/>
        </w:rPr>
      </w:pPr>
    </w:p>
    <w:p w14:paraId="1F06869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Rejected           3</w:t>
      </w:r>
    </w:p>
    <w:p w14:paraId="58670116" w14:textId="77777777" w:rsidR="00673B82" w:rsidRPr="00673B82" w:rsidRDefault="00673B82" w:rsidP="00673B82">
      <w:pPr>
        <w:rPr>
          <w:sz w:val="32"/>
          <w:szCs w:val="32"/>
        </w:rPr>
      </w:pPr>
    </w:p>
    <w:p w14:paraId="02A190D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Draft              2</w:t>
      </w:r>
    </w:p>
    <w:p w14:paraId="0B3E7EDF" w14:textId="77777777" w:rsidR="00673B82" w:rsidRPr="00673B82" w:rsidRDefault="00673B82" w:rsidP="00673B82">
      <w:pPr>
        <w:rPr>
          <w:sz w:val="32"/>
          <w:szCs w:val="32"/>
        </w:rPr>
      </w:pPr>
    </w:p>
    <w:p w14:paraId="7795E0A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Cancelled          1</w:t>
      </w:r>
    </w:p>
    <w:p w14:paraId="4BD8DEA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Training data does not need to match this exactly.</w:t>
      </w:r>
    </w:p>
    <w:p w14:paraId="59E3400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29BDC09">
          <v:rect id="_x0000_i3348" style="width:0;height:1.5pt" o:hralign="center" o:hrstd="t" o:hr="t" fillcolor="#a0a0a0" stroked="f"/>
        </w:pict>
      </w:r>
    </w:p>
    <w:p w14:paraId="7E1C3AA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K — CONNECT TO DATAVERSE</w:t>
      </w:r>
    </w:p>
    <w:p w14:paraId="1C044C3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35. Lab 1</w:t>
      </w:r>
    </w:p>
    <w:p w14:paraId="6BED224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Open:</w:t>
      </w:r>
    </w:p>
    <w:p w14:paraId="0348525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BI Desktop.</w:t>
      </w:r>
    </w:p>
    <w:p w14:paraId="088B799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Select:</w:t>
      </w:r>
    </w:p>
    <w:p w14:paraId="69C4999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Get Data.</w:t>
      </w:r>
    </w:p>
    <w:p w14:paraId="3644C00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Search for:</w:t>
      </w:r>
    </w:p>
    <w:p w14:paraId="0687FEC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Dataverse</w:t>
      </w:r>
    </w:p>
    <w:p w14:paraId="2A46B6A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Choose the:</w:t>
      </w:r>
    </w:p>
    <w:p w14:paraId="75DAA0C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Dataverse connector.</w:t>
      </w:r>
    </w:p>
    <w:p w14:paraId="5F57BAC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054FCDE">
          <v:rect id="_x0000_i3349" style="width:0;height:1.5pt" o:hralign="center" o:hrstd="t" o:hr="t" fillcolor="#a0a0a0" stroked="f"/>
        </w:pict>
      </w:r>
    </w:p>
    <w:p w14:paraId="43A54A1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36. Do Not Choose Legacy Without Reason</w:t>
      </w:r>
    </w:p>
    <w:p w14:paraId="37195B5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If students see:</w:t>
      </w:r>
    </w:p>
    <w:p w14:paraId="62D19E1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Common Data Service (Legacy)</w:t>
      </w:r>
    </w:p>
    <w:p w14:paraId="1EAA22B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do not select it simply because the name sounds familiar.</w:t>
      </w:r>
    </w:p>
    <w:p w14:paraId="0002518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 the current:</w:t>
      </w:r>
    </w:p>
    <w:p w14:paraId="73FD438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Dataverse connector</w:t>
      </w:r>
    </w:p>
    <w:p w14:paraId="5613D24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this lab.</w:t>
      </w:r>
    </w:p>
    <w:p w14:paraId="5176E5C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775A1F3">
          <v:rect id="_x0000_i3350" style="width:0;height:1.5pt" o:hralign="center" o:hrstd="t" o:hr="t" fillcolor="#a0a0a0" stroked="f"/>
        </w:pict>
      </w:r>
    </w:p>
    <w:p w14:paraId="5958EF8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37. Server URL</w:t>
      </w:r>
    </w:p>
    <w:p w14:paraId="43EA2D1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connector may request the Dataverse:</w:t>
      </w:r>
    </w:p>
    <w:p w14:paraId="09D1A34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Environment URL / Server URL.</w:t>
      </w:r>
    </w:p>
    <w:p w14:paraId="4A71AA4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 format conceptually:</w:t>
      </w:r>
    </w:p>
    <w:p w14:paraId="059ECE6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environment.crm.dynamics.com</w:t>
      </w:r>
    </w:p>
    <w:p w14:paraId="385FE52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 the actual:</w:t>
      </w:r>
    </w:p>
    <w:p w14:paraId="51E716C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Training Environment URL.</w:t>
      </w:r>
    </w:p>
    <w:p w14:paraId="2961DC0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6D2B4D5">
          <v:rect id="_x0000_i3351" style="width:0;height:1.5pt" o:hralign="center" o:hrstd="t" o:hr="t" fillcolor="#a0a0a0" stroked="f"/>
        </w:pict>
      </w:r>
    </w:p>
    <w:p w14:paraId="2A4315E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38. Authentication</w:t>
      </w:r>
    </w:p>
    <w:p w14:paraId="6AABB6C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Select:</w:t>
      </w:r>
    </w:p>
    <w:p w14:paraId="588EC54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Organizational Account</w:t>
      </w:r>
    </w:p>
    <w:p w14:paraId="78342E3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where appropriate.</w:t>
      </w:r>
    </w:p>
    <w:p w14:paraId="04DD7E2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Sign in using:</w:t>
      </w:r>
    </w:p>
    <w:p w14:paraId="403E2C6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Training/organizational credentials.</w:t>
      </w:r>
    </w:p>
    <w:p w14:paraId="2C3B7EF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C7002C7">
          <v:rect id="_x0000_i3352" style="width:0;height:1.5pt" o:hralign="center" o:hrstd="t" o:hr="t" fillcolor="#a0a0a0" stroked="f"/>
        </w:pict>
      </w:r>
    </w:p>
    <w:p w14:paraId="0183492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39. Permission Requirement</w:t>
      </w:r>
    </w:p>
    <w:p w14:paraId="249A8BE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Power BI user must have:</w:t>
      </w:r>
    </w:p>
    <w:p w14:paraId="57F5E6D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Read privileges</w:t>
      </w:r>
    </w:p>
    <w:p w14:paraId="0FA6E91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the Dataverse tables being queried.</w:t>
      </w:r>
    </w:p>
    <w:p w14:paraId="1148107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If Power Apps works for a user, that does not automatically mean:</w:t>
      </w:r>
    </w:p>
    <w:p w14:paraId="14AD40B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Every Dataverse table is readable for analytics.</w:t>
      </w:r>
    </w:p>
    <w:p w14:paraId="5597590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Security still matters.</w:t>
      </w:r>
    </w:p>
    <w:p w14:paraId="2A3F717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0277D5C">
          <v:rect id="_x0000_i3353" style="width:0;height:1.5pt" o:hralign="center" o:hrstd="t" o:hr="t" fillcolor="#a0a0a0" stroked="f"/>
        </w:pict>
      </w:r>
    </w:p>
    <w:p w14:paraId="5EF152E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40. TDS Endpoint</w:t>
      </w:r>
    </w:p>
    <w:p w14:paraId="6B062BE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current Dataverse Power Query connector uses the Dataverse analytical/TDS endpoint.</w:t>
      </w:r>
    </w:p>
    <w:p w14:paraId="66CE26E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environment therefore needs the relevant endpoint capability:</w:t>
      </w:r>
    </w:p>
    <w:p w14:paraId="0DB7A04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Enabled.</w:t>
      </w:r>
    </w:p>
    <w:p w14:paraId="588C58E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If the connector cannot reach Dataverse despite correct credentials, this is one configuration area to investigate.</w:t>
      </w:r>
    </w:p>
    <w:p w14:paraId="1B3C381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pict w14:anchorId="16010FEF">
          <v:rect id="_x0000_i3354" style="width:0;height:1.5pt" o:hralign="center" o:hrstd="t" o:hr="t" fillcolor="#a0a0a0" stroked="f"/>
        </w:pict>
      </w:r>
    </w:p>
    <w:p w14:paraId="70419D5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L — IMPORT VS DIRECTQUERY</w:t>
      </w:r>
    </w:p>
    <w:p w14:paraId="203D95D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41. Connection Choice</w:t>
      </w:r>
    </w:p>
    <w:p w14:paraId="75A9B8A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Desktop can offer:</w:t>
      </w:r>
    </w:p>
    <w:p w14:paraId="0B1E12A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Import</w:t>
      </w:r>
    </w:p>
    <w:p w14:paraId="1BBE297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or:</w:t>
      </w:r>
    </w:p>
    <w:p w14:paraId="6949BF2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DirectQuery</w:t>
      </w:r>
    </w:p>
    <w:p w14:paraId="4D371DD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Dataverse semantic models.</w:t>
      </w:r>
    </w:p>
    <w:p w14:paraId="5680F02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today's lab choose:</w:t>
      </w:r>
    </w:p>
    <w:p w14:paraId="2B89548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Import.</w:t>
      </w:r>
    </w:p>
    <w:p w14:paraId="4E7D2C9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1CD11AD">
          <v:rect id="_x0000_i3355" style="width:0;height:1.5pt" o:hralign="center" o:hrstd="t" o:hr="t" fillcolor="#a0a0a0" stroked="f"/>
        </w:pict>
      </w:r>
    </w:p>
    <w:p w14:paraId="332388E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42. What Is Import?</w:t>
      </w:r>
    </w:p>
    <w:p w14:paraId="7546B6D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 Import mode:</w:t>
      </w:r>
    </w:p>
    <w:p w14:paraId="34E047A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DATAVERSE</w:t>
      </w:r>
    </w:p>
    <w:p w14:paraId="1B2A399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3DEF76B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 Refresh</w:t>
      </w:r>
    </w:p>
    <w:p w14:paraId="26A970A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4D53259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SEMANTIC MODEL</w:t>
      </w:r>
    </w:p>
    <w:p w14:paraId="09D5B57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669EBAF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72778CC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REPORT</w:t>
      </w:r>
    </w:p>
    <w:p w14:paraId="6F61134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Selected data is loaded into Power BI's:</w:t>
      </w:r>
    </w:p>
    <w:p w14:paraId="7A2D41D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In-memory analytical engine.</w:t>
      </w:r>
    </w:p>
    <w:p w14:paraId="3544A89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32BE91E">
          <v:rect id="_x0000_i3356" style="width:0;height:1.5pt" o:hralign="center" o:hrstd="t" o:hr="t" fillcolor="#a0a0a0" stroked="f"/>
        </w:pict>
      </w:r>
    </w:p>
    <w:p w14:paraId="26051CC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43. Benefits of Import</w:t>
      </w:r>
    </w:p>
    <w:p w14:paraId="2D2CAE7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Import generally provides:</w:t>
      </w:r>
    </w:p>
    <w:p w14:paraId="262D03D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High interactive performance</w:t>
      </w:r>
    </w:p>
    <w:p w14:paraId="27F8F9F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Rich modeling</w:t>
      </w:r>
    </w:p>
    <w:p w14:paraId="159A4EA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Rich transformation capabilities</w:t>
      </w:r>
    </w:p>
    <w:p w14:paraId="5BC9036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Broad feature support</w:t>
      </w:r>
    </w:p>
    <w:p w14:paraId="4995A93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many analytical solutions:</w:t>
      </w:r>
    </w:p>
    <w:p w14:paraId="0D889DE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Start with Import.</w:t>
      </w:r>
    </w:p>
    <w:p w14:paraId="4D1EB6B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69B2AD7">
          <v:rect id="_x0000_i3357" style="width:0;height:1.5pt" o:hralign="center" o:hrstd="t" o:hr="t" fillcolor="#a0a0a0" stroked="f"/>
        </w:pict>
      </w:r>
    </w:p>
    <w:p w14:paraId="2E54070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44. Import Limitation</w:t>
      </w:r>
    </w:p>
    <w:p w14:paraId="689EB07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If Dataverse changes:</w:t>
      </w:r>
    </w:p>
    <w:p w14:paraId="2AE4E16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10:00 AM</w:t>
      </w:r>
    </w:p>
    <w:p w14:paraId="29A734C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an imported Power BI model does not automatically reflect that change until:</w:t>
      </w:r>
    </w:p>
    <w:p w14:paraId="0E9FCD3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The model refreshes.</w:t>
      </w:r>
    </w:p>
    <w:p w14:paraId="2391AA6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9C77F8E">
          <v:rect id="_x0000_i3358" style="width:0;height:1.5pt" o:hralign="center" o:hrstd="t" o:hr="t" fillcolor="#a0a0a0" stroked="f"/>
        </w:pict>
      </w:r>
    </w:p>
    <w:p w14:paraId="2642F3F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45. What Is DirectQuery?</w:t>
      </w:r>
    </w:p>
    <w:p w14:paraId="7195BCD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With DirectQuery:</w:t>
      </w:r>
    </w:p>
    <w:p w14:paraId="187B79B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REPORT</w:t>
      </w:r>
    </w:p>
    <w:p w14:paraId="53F894F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|</w:t>
      </w:r>
    </w:p>
    <w:p w14:paraId="0278299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 xml:space="preserve">   v</w:t>
      </w:r>
    </w:p>
    <w:p w14:paraId="56DF64F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QUERY</w:t>
      </w:r>
    </w:p>
    <w:p w14:paraId="5331F21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|</w:t>
      </w:r>
    </w:p>
    <w:p w14:paraId="3E202A7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v</w:t>
      </w:r>
    </w:p>
    <w:p w14:paraId="730A5BE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DATAVERSE / SOURCE</w:t>
      </w:r>
    </w:p>
    <w:p w14:paraId="6F7518C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 generally remains at the source and Power BI sends queries during report interaction.</w:t>
      </w:r>
    </w:p>
    <w:p w14:paraId="7A44F61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5753165">
          <v:rect id="_x0000_i3359" style="width:0;height:1.5pt" o:hralign="center" o:hrstd="t" o:hr="t" fillcolor="#a0a0a0" stroked="f"/>
        </w:pict>
      </w:r>
    </w:p>
    <w:p w14:paraId="42A1C22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46. Why Not Always DirectQuery?</w:t>
      </w:r>
    </w:p>
    <w:p w14:paraId="52A2E88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DirectQuery can introduce:</w:t>
      </w:r>
    </w:p>
    <w:p w14:paraId="4EBF5504" w14:textId="77777777" w:rsidR="00673B82" w:rsidRPr="00673B82" w:rsidRDefault="00673B82" w:rsidP="00673B82">
      <w:pPr>
        <w:numPr>
          <w:ilvl w:val="0"/>
          <w:numId w:val="37"/>
        </w:numPr>
        <w:rPr>
          <w:sz w:val="32"/>
          <w:szCs w:val="32"/>
        </w:rPr>
      </w:pPr>
      <w:r w:rsidRPr="00673B82">
        <w:rPr>
          <w:sz w:val="32"/>
          <w:szCs w:val="32"/>
        </w:rPr>
        <w:t>Source latency</w:t>
      </w:r>
    </w:p>
    <w:p w14:paraId="1D2D495B" w14:textId="77777777" w:rsidR="00673B82" w:rsidRPr="00673B82" w:rsidRDefault="00673B82" w:rsidP="00673B82">
      <w:pPr>
        <w:numPr>
          <w:ilvl w:val="0"/>
          <w:numId w:val="37"/>
        </w:numPr>
        <w:rPr>
          <w:sz w:val="32"/>
          <w:szCs w:val="32"/>
        </w:rPr>
      </w:pPr>
      <w:r w:rsidRPr="00673B82">
        <w:rPr>
          <w:sz w:val="32"/>
          <w:szCs w:val="32"/>
        </w:rPr>
        <w:t>Modeling limitations</w:t>
      </w:r>
    </w:p>
    <w:p w14:paraId="6D63E5CC" w14:textId="77777777" w:rsidR="00673B82" w:rsidRPr="00673B82" w:rsidRDefault="00673B82" w:rsidP="00673B82">
      <w:pPr>
        <w:numPr>
          <w:ilvl w:val="0"/>
          <w:numId w:val="37"/>
        </w:numPr>
        <w:rPr>
          <w:sz w:val="32"/>
          <w:szCs w:val="32"/>
        </w:rPr>
      </w:pPr>
      <w:r w:rsidRPr="00673B82">
        <w:rPr>
          <w:sz w:val="32"/>
          <w:szCs w:val="32"/>
        </w:rPr>
        <w:t>Transformation considerations</w:t>
      </w:r>
    </w:p>
    <w:p w14:paraId="2C73B6BA" w14:textId="77777777" w:rsidR="00673B82" w:rsidRPr="00673B82" w:rsidRDefault="00673B82" w:rsidP="00673B82">
      <w:pPr>
        <w:numPr>
          <w:ilvl w:val="0"/>
          <w:numId w:val="37"/>
        </w:numPr>
        <w:rPr>
          <w:sz w:val="32"/>
          <w:szCs w:val="32"/>
        </w:rPr>
      </w:pPr>
      <w:r w:rsidRPr="00673B82">
        <w:rPr>
          <w:sz w:val="32"/>
          <w:szCs w:val="32"/>
        </w:rPr>
        <w:t>Source load</w:t>
      </w:r>
    </w:p>
    <w:p w14:paraId="6E35BB89" w14:textId="77777777" w:rsidR="00673B82" w:rsidRPr="00673B82" w:rsidRDefault="00673B82" w:rsidP="00673B82">
      <w:pPr>
        <w:numPr>
          <w:ilvl w:val="0"/>
          <w:numId w:val="37"/>
        </w:numPr>
        <w:rPr>
          <w:sz w:val="32"/>
          <w:szCs w:val="32"/>
        </w:rPr>
      </w:pPr>
      <w:r w:rsidRPr="00673B82">
        <w:rPr>
          <w:sz w:val="32"/>
          <w:szCs w:val="32"/>
        </w:rPr>
        <w:t>Performance complexity</w:t>
      </w:r>
    </w:p>
    <w:p w14:paraId="1E6858E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Therefore:</w:t>
      </w:r>
    </w:p>
    <w:p w14:paraId="2428542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More real-time does not automatically mean better.</w:t>
      </w:r>
    </w:p>
    <w:p w14:paraId="3A30ACF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BF4BC1E">
          <v:rect id="_x0000_i3360" style="width:0;height:1.5pt" o:hralign="center" o:hrstd="t" o:hr="t" fillcolor="#a0a0a0" stroked="f"/>
        </w:pict>
      </w:r>
    </w:p>
    <w:p w14:paraId="786848E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47. Training Rule</w:t>
      </w:r>
    </w:p>
    <w:p w14:paraId="53C2E46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this HR learning model:</w:t>
      </w:r>
    </w:p>
    <w:p w14:paraId="76C1D6C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Import.</w:t>
      </w:r>
    </w:p>
    <w:p w14:paraId="05597E7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We will focus on:</w:t>
      </w:r>
    </w:p>
    <w:p w14:paraId="5554692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Modeling and analysis.</w:t>
      </w:r>
    </w:p>
    <w:p w14:paraId="2251D3A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6E1AF3B">
          <v:rect id="_x0000_i3361" style="width:0;height:1.5pt" o:hralign="center" o:hrstd="t" o:hr="t" fillcolor="#a0a0a0" stroked="f"/>
        </w:pict>
      </w:r>
    </w:p>
    <w:p w14:paraId="383298F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M — NAVIGATOR</w:t>
      </w:r>
    </w:p>
    <w:p w14:paraId="08243FD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48. Navigator</w:t>
      </w:r>
    </w:p>
    <w:p w14:paraId="71B2B0D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After connecting:</w:t>
      </w:r>
    </w:p>
    <w:p w14:paraId="6F37F53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displays the Dataverse tables available to the account.</w:t>
      </w:r>
    </w:p>
    <w:p w14:paraId="50C7EED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Search/select:</w:t>
      </w:r>
    </w:p>
    <w:p w14:paraId="212190A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1FB84B5D" w14:textId="77777777" w:rsidR="00673B82" w:rsidRPr="00673B82" w:rsidRDefault="00673B82" w:rsidP="00673B82">
      <w:pPr>
        <w:rPr>
          <w:sz w:val="32"/>
          <w:szCs w:val="32"/>
        </w:rPr>
      </w:pPr>
    </w:p>
    <w:p w14:paraId="7C2FF4B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56CB1632" w14:textId="77777777" w:rsidR="00673B82" w:rsidRPr="00673B82" w:rsidRDefault="00673B82" w:rsidP="00673B82">
      <w:pPr>
        <w:rPr>
          <w:sz w:val="32"/>
          <w:szCs w:val="32"/>
        </w:rPr>
      </w:pPr>
    </w:p>
    <w:p w14:paraId="481F6B9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786F10C9" w14:textId="77777777" w:rsidR="00673B82" w:rsidRPr="00673B82" w:rsidRDefault="00673B82" w:rsidP="00673B82">
      <w:pPr>
        <w:rPr>
          <w:sz w:val="32"/>
          <w:szCs w:val="32"/>
        </w:rPr>
      </w:pPr>
    </w:p>
    <w:p w14:paraId="57E3F12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5EA7EC1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exact displayed pluralization may depend on your Dataverse table configuration.</w:t>
      </w:r>
    </w:p>
    <w:p w14:paraId="6B1916A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B0C264D">
          <v:rect id="_x0000_i3362" style="width:0;height:1.5pt" o:hralign="center" o:hrstd="t" o:hr="t" fillcolor="#a0a0a0" stroked="f"/>
        </w:pict>
      </w:r>
    </w:p>
    <w:p w14:paraId="3C86FEE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49. Do Not Select Everything</w:t>
      </w:r>
    </w:p>
    <w:p w14:paraId="21ECBB1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Dataverse environments can contain:</w:t>
      </w:r>
    </w:p>
    <w:p w14:paraId="11D2CB9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Hundreds of system tables.</w:t>
      </w:r>
    </w:p>
    <w:p w14:paraId="5ED8E5A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Do not select:</w:t>
      </w:r>
    </w:p>
    <w:p w14:paraId="41EE047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Account</w:t>
      </w:r>
    </w:p>
    <w:p w14:paraId="632D2A4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Contact</w:t>
      </w:r>
    </w:p>
    <w:p w14:paraId="56BCE89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Audit</w:t>
      </w:r>
    </w:p>
    <w:p w14:paraId="28331B0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Process</w:t>
      </w:r>
    </w:p>
    <w:p w14:paraId="4B9FD9C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System User</w:t>
      </w:r>
    </w:p>
    <w:p w14:paraId="4E721D5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...</w:t>
      </w:r>
    </w:p>
    <w:p w14:paraId="0ADBF34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just because they appear.</w:t>
      </w:r>
    </w:p>
    <w:p w14:paraId="3311143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Only load:</w:t>
      </w:r>
    </w:p>
    <w:p w14:paraId="3141032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Required analytical data.</w:t>
      </w:r>
    </w:p>
    <w:p w14:paraId="2623D1F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C2636D5">
          <v:rect id="_x0000_i3363" style="width:0;height:1.5pt" o:hralign="center" o:hrstd="t" o:hr="t" fillcolor="#a0a0a0" stroked="f"/>
        </w:pict>
      </w:r>
    </w:p>
    <w:p w14:paraId="473A5A1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50. Why?</w:t>
      </w:r>
    </w:p>
    <w:p w14:paraId="249F76D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Every unnecessary table adds:</w:t>
      </w:r>
    </w:p>
    <w:p w14:paraId="149E85A0" w14:textId="77777777" w:rsidR="00673B82" w:rsidRPr="00673B82" w:rsidRDefault="00673B82" w:rsidP="00673B82">
      <w:pPr>
        <w:numPr>
          <w:ilvl w:val="0"/>
          <w:numId w:val="38"/>
        </w:numPr>
        <w:rPr>
          <w:sz w:val="32"/>
          <w:szCs w:val="32"/>
        </w:rPr>
      </w:pPr>
      <w:r w:rsidRPr="00673B82">
        <w:rPr>
          <w:sz w:val="32"/>
          <w:szCs w:val="32"/>
        </w:rPr>
        <w:t>Model complexity</w:t>
      </w:r>
    </w:p>
    <w:p w14:paraId="2079001A" w14:textId="77777777" w:rsidR="00673B82" w:rsidRPr="00673B82" w:rsidRDefault="00673B82" w:rsidP="00673B82">
      <w:pPr>
        <w:numPr>
          <w:ilvl w:val="0"/>
          <w:numId w:val="38"/>
        </w:numPr>
        <w:rPr>
          <w:sz w:val="32"/>
          <w:szCs w:val="32"/>
        </w:rPr>
      </w:pPr>
      <w:r w:rsidRPr="00673B82">
        <w:rPr>
          <w:sz w:val="32"/>
          <w:szCs w:val="32"/>
        </w:rPr>
        <w:t>Data volume</w:t>
      </w:r>
    </w:p>
    <w:p w14:paraId="5D05A907" w14:textId="77777777" w:rsidR="00673B82" w:rsidRPr="00673B82" w:rsidRDefault="00673B82" w:rsidP="00673B82">
      <w:pPr>
        <w:numPr>
          <w:ilvl w:val="0"/>
          <w:numId w:val="38"/>
        </w:numPr>
        <w:rPr>
          <w:sz w:val="32"/>
          <w:szCs w:val="32"/>
        </w:rPr>
      </w:pPr>
      <w:r w:rsidRPr="00673B82">
        <w:rPr>
          <w:sz w:val="32"/>
          <w:szCs w:val="32"/>
        </w:rPr>
        <w:t>Confusion</w:t>
      </w:r>
    </w:p>
    <w:p w14:paraId="3D326B9A" w14:textId="77777777" w:rsidR="00673B82" w:rsidRPr="00673B82" w:rsidRDefault="00673B82" w:rsidP="00673B82">
      <w:pPr>
        <w:numPr>
          <w:ilvl w:val="0"/>
          <w:numId w:val="38"/>
        </w:numPr>
        <w:rPr>
          <w:sz w:val="32"/>
          <w:szCs w:val="32"/>
        </w:rPr>
      </w:pPr>
      <w:r w:rsidRPr="00673B82">
        <w:rPr>
          <w:sz w:val="32"/>
          <w:szCs w:val="32"/>
        </w:rPr>
        <w:t>Maintenance work</w:t>
      </w:r>
    </w:p>
    <w:p w14:paraId="5256C8A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1126192">
          <v:rect id="_x0000_i3364" style="width:0;height:1.5pt" o:hralign="center" o:hrstd="t" o:hr="t" fillcolor="#a0a0a0" stroked="f"/>
        </w:pict>
      </w:r>
    </w:p>
    <w:p w14:paraId="665CF3C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51. Select Four Tables</w:t>
      </w:r>
    </w:p>
    <w:p w14:paraId="1701FBB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Required:</w:t>
      </w:r>
    </w:p>
    <w:p w14:paraId="4222086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2EA81881" w14:textId="77777777" w:rsidR="00673B82" w:rsidRPr="00673B82" w:rsidRDefault="00673B82" w:rsidP="00673B82">
      <w:pPr>
        <w:rPr>
          <w:sz w:val="32"/>
          <w:szCs w:val="32"/>
        </w:rPr>
      </w:pPr>
    </w:p>
    <w:p w14:paraId="01C0C73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5BA80F61" w14:textId="77777777" w:rsidR="00673B82" w:rsidRPr="00673B82" w:rsidRDefault="00673B82" w:rsidP="00673B82">
      <w:pPr>
        <w:rPr>
          <w:sz w:val="32"/>
          <w:szCs w:val="32"/>
        </w:rPr>
      </w:pPr>
    </w:p>
    <w:p w14:paraId="5962DA2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4056DEF5" w14:textId="77777777" w:rsidR="00673B82" w:rsidRPr="00673B82" w:rsidRDefault="00673B82" w:rsidP="00673B82">
      <w:pPr>
        <w:rPr>
          <w:sz w:val="32"/>
          <w:szCs w:val="32"/>
        </w:rPr>
      </w:pPr>
    </w:p>
    <w:p w14:paraId="5FB434F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1F60F16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Then select:</w:t>
      </w:r>
    </w:p>
    <w:p w14:paraId="6518BD3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Transform Data</w:t>
      </w:r>
    </w:p>
    <w:p w14:paraId="011F38C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rather than immediately loading.</w:t>
      </w:r>
    </w:p>
    <w:p w14:paraId="25D0F4D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Why?</w:t>
      </w:r>
    </w:p>
    <w:p w14:paraId="5C4CD25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We want to inspect:</w:t>
      </w:r>
    </w:p>
    <w:p w14:paraId="0A2D2AF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Query.</w:t>
      </w:r>
    </w:p>
    <w:p w14:paraId="01D6AE2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935EFDC">
          <v:rect id="_x0000_i3365" style="width:0;height:1.5pt" o:hralign="center" o:hrstd="t" o:hr="t" fillcolor="#a0a0a0" stroked="f"/>
        </w:pict>
      </w:r>
    </w:p>
    <w:p w14:paraId="23E41F9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N — POWER QUERY EDITOR</w:t>
      </w:r>
    </w:p>
    <w:p w14:paraId="019D467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52. Power Query Editor</w:t>
      </w:r>
    </w:p>
    <w:p w14:paraId="09A4325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Students should identify:</w:t>
      </w:r>
    </w:p>
    <w:p w14:paraId="7B2B426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Queries pane</w:t>
      </w:r>
    </w:p>
    <w:p w14:paraId="459ECA0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 preview</w:t>
      </w:r>
    </w:p>
    <w:p w14:paraId="77BA8DD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Formula bar where enabled</w:t>
      </w:r>
    </w:p>
    <w:p w14:paraId="4AE1777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Query Settings</w:t>
      </w:r>
    </w:p>
    <w:p w14:paraId="46B1910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Applied Steps</w:t>
      </w:r>
    </w:p>
    <w:p w14:paraId="2514E61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53FB240">
          <v:rect id="_x0000_i3366" style="width:0;height:1.5pt" o:hralign="center" o:hrstd="t" o:hr="t" fillcolor="#a0a0a0" stroked="f"/>
        </w:pict>
      </w:r>
    </w:p>
    <w:p w14:paraId="2DCB336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53. Queries</w:t>
      </w:r>
    </w:p>
    <w:p w14:paraId="677FE1B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Left side should contain four queries.</w:t>
      </w:r>
    </w:p>
    <w:p w14:paraId="3003078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Conceptually:</w:t>
      </w:r>
    </w:p>
    <w:p w14:paraId="7F442B3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753ADC22" w14:textId="77777777" w:rsidR="00673B82" w:rsidRPr="00673B82" w:rsidRDefault="00673B82" w:rsidP="00673B82">
      <w:pPr>
        <w:rPr>
          <w:sz w:val="32"/>
          <w:szCs w:val="32"/>
        </w:rPr>
      </w:pPr>
    </w:p>
    <w:p w14:paraId="6E1BE7A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3F91FF41" w14:textId="77777777" w:rsidR="00673B82" w:rsidRPr="00673B82" w:rsidRDefault="00673B82" w:rsidP="00673B82">
      <w:pPr>
        <w:rPr>
          <w:sz w:val="32"/>
          <w:szCs w:val="32"/>
        </w:rPr>
      </w:pPr>
    </w:p>
    <w:p w14:paraId="5EFA2C8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3E8A9DDE" w14:textId="77777777" w:rsidR="00673B82" w:rsidRPr="00673B82" w:rsidRDefault="00673B82" w:rsidP="00673B82">
      <w:pPr>
        <w:rPr>
          <w:sz w:val="32"/>
          <w:szCs w:val="32"/>
        </w:rPr>
      </w:pPr>
    </w:p>
    <w:p w14:paraId="66D7264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66E4BA2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7A60750">
          <v:rect id="_x0000_i3367" style="width:0;height:1.5pt" o:hralign="center" o:hrstd="t" o:hr="t" fillcolor="#a0a0a0" stroked="f"/>
        </w:pict>
      </w:r>
    </w:p>
    <w:p w14:paraId="6FC638C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54. Applied Steps</w:t>
      </w:r>
    </w:p>
    <w:p w14:paraId="227CA5C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query might contain:</w:t>
      </w:r>
    </w:p>
    <w:p w14:paraId="22F160D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Source</w:t>
      </w:r>
    </w:p>
    <w:p w14:paraId="211D213A" w14:textId="77777777" w:rsidR="00673B82" w:rsidRPr="00673B82" w:rsidRDefault="00673B82" w:rsidP="00673B82">
      <w:pPr>
        <w:rPr>
          <w:sz w:val="32"/>
          <w:szCs w:val="32"/>
        </w:rPr>
      </w:pPr>
    </w:p>
    <w:p w14:paraId="759070F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Navigation</w:t>
      </w:r>
    </w:p>
    <w:p w14:paraId="414B2EE4" w14:textId="77777777" w:rsidR="00673B82" w:rsidRPr="00673B82" w:rsidRDefault="00673B82" w:rsidP="00673B82">
      <w:pPr>
        <w:rPr>
          <w:sz w:val="32"/>
          <w:szCs w:val="32"/>
        </w:rPr>
      </w:pPr>
    </w:p>
    <w:p w14:paraId="7C52B54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Changed Type</w:t>
      </w:r>
    </w:p>
    <w:p w14:paraId="0C010D1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Every transformation creates:</w:t>
      </w:r>
    </w:p>
    <w:p w14:paraId="1F60942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 step.</w:t>
      </w:r>
    </w:p>
    <w:p w14:paraId="5720AA1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773352B">
          <v:rect id="_x0000_i3368" style="width:0;height:1.5pt" o:hralign="center" o:hrstd="t" o:hr="t" fillcolor="#a0a0a0" stroked="f"/>
        </w:pict>
      </w:r>
    </w:p>
    <w:p w14:paraId="1B29C28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55. Why Steps Matter</w:t>
      </w:r>
    </w:p>
    <w:p w14:paraId="2C18287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Query transformations are:</w:t>
      </w:r>
    </w:p>
    <w:p w14:paraId="35D4D69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Repeatable.</w:t>
      </w:r>
    </w:p>
    <w:p w14:paraId="413825C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When data refreshes:</w:t>
      </w:r>
    </w:p>
    <w:p w14:paraId="220E50D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Source</w:t>
      </w:r>
    </w:p>
    <w:p w14:paraId="1A3FD9C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</w:t>
      </w:r>
      <w:r w:rsidRPr="00673B82">
        <w:rPr>
          <w:rFonts w:ascii="Times New Roman" w:hAnsi="Times New Roman" w:cs="Times New Roman"/>
          <w:sz w:val="32"/>
          <w:szCs w:val="32"/>
        </w:rPr>
        <w:t>↓</w:t>
      </w:r>
    </w:p>
    <w:p w14:paraId="1E92EF2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Step 1</w:t>
      </w:r>
    </w:p>
    <w:p w14:paraId="05EC892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</w:t>
      </w:r>
      <w:r w:rsidRPr="00673B82">
        <w:rPr>
          <w:rFonts w:ascii="Times New Roman" w:hAnsi="Times New Roman" w:cs="Times New Roman"/>
          <w:sz w:val="32"/>
          <w:szCs w:val="32"/>
        </w:rPr>
        <w:t>↓</w:t>
      </w:r>
    </w:p>
    <w:p w14:paraId="5E57421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Step 2</w:t>
      </w:r>
    </w:p>
    <w:p w14:paraId="548E3AE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</w:t>
      </w:r>
      <w:r w:rsidRPr="00673B82">
        <w:rPr>
          <w:rFonts w:ascii="Times New Roman" w:hAnsi="Times New Roman" w:cs="Times New Roman"/>
          <w:sz w:val="32"/>
          <w:szCs w:val="32"/>
        </w:rPr>
        <w:t>↓</w:t>
      </w:r>
    </w:p>
    <w:p w14:paraId="6F776B2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Step 3</w:t>
      </w:r>
    </w:p>
    <w:p w14:paraId="5356242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is applied again.</w:t>
      </w:r>
    </w:p>
    <w:p w14:paraId="2AB5277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9CB99CB">
          <v:rect id="_x0000_i3369" style="width:0;height:1.5pt" o:hralign="center" o:hrstd="t" o:hr="t" fillcolor="#a0a0a0" stroked="f"/>
        </w:pict>
      </w:r>
    </w:p>
    <w:p w14:paraId="02B79E0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O — DATA TYPES</w:t>
      </w:r>
    </w:p>
    <w:p w14:paraId="59373DC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56. Inspect Leave Request</w:t>
      </w:r>
    </w:p>
    <w:p w14:paraId="374ABC9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Review:</w:t>
      </w:r>
    </w:p>
    <w:p w14:paraId="4931B28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Request Number</w:t>
      </w:r>
    </w:p>
    <w:p w14:paraId="129B2F21" w14:textId="77777777" w:rsidR="00673B82" w:rsidRPr="00673B82" w:rsidRDefault="00673B82" w:rsidP="00673B82">
      <w:pPr>
        <w:rPr>
          <w:sz w:val="32"/>
          <w:szCs w:val="32"/>
        </w:rPr>
      </w:pPr>
    </w:p>
    <w:p w14:paraId="666BB40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Start Date</w:t>
      </w:r>
    </w:p>
    <w:p w14:paraId="4CE6E688" w14:textId="77777777" w:rsidR="00673B82" w:rsidRPr="00673B82" w:rsidRDefault="00673B82" w:rsidP="00673B82">
      <w:pPr>
        <w:rPr>
          <w:sz w:val="32"/>
          <w:szCs w:val="32"/>
        </w:rPr>
      </w:pPr>
    </w:p>
    <w:p w14:paraId="5126D5C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End Date</w:t>
      </w:r>
    </w:p>
    <w:p w14:paraId="59E351F6" w14:textId="77777777" w:rsidR="00673B82" w:rsidRPr="00673B82" w:rsidRDefault="00673B82" w:rsidP="00673B82">
      <w:pPr>
        <w:rPr>
          <w:sz w:val="32"/>
          <w:szCs w:val="32"/>
        </w:rPr>
      </w:pPr>
    </w:p>
    <w:p w14:paraId="00CC261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Number of Days</w:t>
      </w:r>
    </w:p>
    <w:p w14:paraId="32DDB3B2" w14:textId="77777777" w:rsidR="00673B82" w:rsidRPr="00673B82" w:rsidRDefault="00673B82" w:rsidP="00673B82">
      <w:pPr>
        <w:rPr>
          <w:sz w:val="32"/>
          <w:szCs w:val="32"/>
        </w:rPr>
      </w:pPr>
    </w:p>
    <w:p w14:paraId="7E4372C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Status</w:t>
      </w:r>
    </w:p>
    <w:p w14:paraId="7C963934" w14:textId="77777777" w:rsidR="00673B82" w:rsidRPr="00673B82" w:rsidRDefault="00673B82" w:rsidP="00673B82">
      <w:pPr>
        <w:rPr>
          <w:sz w:val="32"/>
          <w:szCs w:val="32"/>
        </w:rPr>
      </w:pPr>
    </w:p>
    <w:p w14:paraId="2A1D757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Submitted Date</w:t>
      </w:r>
    </w:p>
    <w:p w14:paraId="472FBCD4" w14:textId="77777777" w:rsidR="00673B82" w:rsidRPr="00673B82" w:rsidRDefault="00673B82" w:rsidP="00673B82">
      <w:pPr>
        <w:rPr>
          <w:sz w:val="32"/>
          <w:szCs w:val="32"/>
        </w:rPr>
      </w:pPr>
    </w:p>
    <w:p w14:paraId="0D6BFB1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Manager Comment</w:t>
      </w:r>
    </w:p>
    <w:p w14:paraId="028D692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2D80586">
          <v:rect id="_x0000_i3370" style="width:0;height:1.5pt" o:hralign="center" o:hrstd="t" o:hr="t" fillcolor="#a0a0a0" stroked="f"/>
        </w:pict>
      </w:r>
    </w:p>
    <w:p w14:paraId="0608641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57. Correct Types</w:t>
      </w:r>
    </w:p>
    <w:p w14:paraId="0AF4E5E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Examples:</w:t>
      </w:r>
    </w:p>
    <w:p w14:paraId="7023CE8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Request Number</w:t>
      </w:r>
    </w:p>
    <w:p w14:paraId="28B808C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Text</w:t>
      </w:r>
    </w:p>
    <w:p w14:paraId="3734F86F" w14:textId="77777777" w:rsidR="00673B82" w:rsidRPr="00673B82" w:rsidRDefault="00673B82" w:rsidP="00673B82">
      <w:pPr>
        <w:rPr>
          <w:sz w:val="32"/>
          <w:szCs w:val="32"/>
        </w:rPr>
      </w:pPr>
    </w:p>
    <w:p w14:paraId="062B7AC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Start Date</w:t>
      </w:r>
    </w:p>
    <w:p w14:paraId="4D116CC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Date</w:t>
      </w:r>
    </w:p>
    <w:p w14:paraId="3086AAEB" w14:textId="77777777" w:rsidR="00673B82" w:rsidRPr="00673B82" w:rsidRDefault="00673B82" w:rsidP="00673B82">
      <w:pPr>
        <w:rPr>
          <w:sz w:val="32"/>
          <w:szCs w:val="32"/>
        </w:rPr>
      </w:pPr>
    </w:p>
    <w:p w14:paraId="3957BBA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End Date</w:t>
      </w:r>
    </w:p>
    <w:p w14:paraId="75C7F8E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Date</w:t>
      </w:r>
    </w:p>
    <w:p w14:paraId="13A45E9B" w14:textId="77777777" w:rsidR="00673B82" w:rsidRPr="00673B82" w:rsidRDefault="00673B82" w:rsidP="00673B82">
      <w:pPr>
        <w:rPr>
          <w:sz w:val="32"/>
          <w:szCs w:val="32"/>
        </w:rPr>
      </w:pPr>
    </w:p>
    <w:p w14:paraId="23CE2C1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Number of Days</w:t>
      </w:r>
    </w:p>
    <w:p w14:paraId="377D2DC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Whole Number</w:t>
      </w:r>
    </w:p>
    <w:p w14:paraId="58527F44" w14:textId="77777777" w:rsidR="00673B82" w:rsidRPr="00673B82" w:rsidRDefault="00673B82" w:rsidP="00673B82">
      <w:pPr>
        <w:rPr>
          <w:sz w:val="32"/>
          <w:szCs w:val="32"/>
        </w:rPr>
      </w:pPr>
    </w:p>
    <w:p w14:paraId="6FE9283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Submitted Date</w:t>
      </w:r>
    </w:p>
    <w:p w14:paraId="5EB8E85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Date/Time</w:t>
      </w:r>
    </w:p>
    <w:p w14:paraId="76B68FD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4589410">
          <v:rect id="_x0000_i3371" style="width:0;height:1.5pt" o:hralign="center" o:hrstd="t" o:hr="t" fillcolor="#a0a0a0" stroked="f"/>
        </w:pict>
      </w:r>
    </w:p>
    <w:p w14:paraId="54B958C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58. Why Data Types Matter</w:t>
      </w:r>
    </w:p>
    <w:p w14:paraId="6590190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Wrong data type can cause:</w:t>
      </w:r>
    </w:p>
    <w:p w14:paraId="641CB446" w14:textId="77777777" w:rsidR="00673B82" w:rsidRPr="00673B82" w:rsidRDefault="00673B82" w:rsidP="00673B82">
      <w:pPr>
        <w:numPr>
          <w:ilvl w:val="0"/>
          <w:numId w:val="39"/>
        </w:numPr>
        <w:rPr>
          <w:sz w:val="32"/>
          <w:szCs w:val="32"/>
        </w:rPr>
      </w:pPr>
      <w:r w:rsidRPr="00673B82">
        <w:rPr>
          <w:sz w:val="32"/>
          <w:szCs w:val="32"/>
        </w:rPr>
        <w:t>Incorrect sorting</w:t>
      </w:r>
    </w:p>
    <w:p w14:paraId="3C3CCB01" w14:textId="77777777" w:rsidR="00673B82" w:rsidRPr="00673B82" w:rsidRDefault="00673B82" w:rsidP="00673B82">
      <w:pPr>
        <w:numPr>
          <w:ilvl w:val="0"/>
          <w:numId w:val="39"/>
        </w:numPr>
        <w:rPr>
          <w:sz w:val="32"/>
          <w:szCs w:val="32"/>
        </w:rPr>
      </w:pPr>
      <w:r w:rsidRPr="00673B82">
        <w:rPr>
          <w:sz w:val="32"/>
          <w:szCs w:val="32"/>
        </w:rPr>
        <w:t>Calculation errors</w:t>
      </w:r>
    </w:p>
    <w:p w14:paraId="0344BC95" w14:textId="77777777" w:rsidR="00673B82" w:rsidRPr="00673B82" w:rsidRDefault="00673B82" w:rsidP="00673B82">
      <w:pPr>
        <w:numPr>
          <w:ilvl w:val="0"/>
          <w:numId w:val="39"/>
        </w:numPr>
        <w:rPr>
          <w:sz w:val="32"/>
          <w:szCs w:val="32"/>
        </w:rPr>
      </w:pPr>
      <w:r w:rsidRPr="00673B82">
        <w:rPr>
          <w:sz w:val="32"/>
          <w:szCs w:val="32"/>
        </w:rPr>
        <w:t>Poor date behavior</w:t>
      </w:r>
    </w:p>
    <w:p w14:paraId="7F036416" w14:textId="77777777" w:rsidR="00673B82" w:rsidRPr="00673B82" w:rsidRDefault="00673B82" w:rsidP="00673B82">
      <w:pPr>
        <w:numPr>
          <w:ilvl w:val="0"/>
          <w:numId w:val="39"/>
        </w:numPr>
        <w:rPr>
          <w:sz w:val="32"/>
          <w:szCs w:val="32"/>
        </w:rPr>
      </w:pPr>
      <w:r w:rsidRPr="00673B82">
        <w:rPr>
          <w:sz w:val="32"/>
          <w:szCs w:val="32"/>
        </w:rPr>
        <w:t>Aggregation problems</w:t>
      </w:r>
    </w:p>
    <w:p w14:paraId="4023968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Example:</w:t>
      </w:r>
    </w:p>
    <w:p w14:paraId="3052B79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"10"</w:t>
      </w:r>
    </w:p>
    <w:p w14:paraId="705A3A6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stored analytically as Text cannot behave like:</w:t>
      </w:r>
    </w:p>
    <w:p w14:paraId="507F68B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10</w:t>
      </w:r>
    </w:p>
    <w:p w14:paraId="42E22D7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 every numeric calculation.</w:t>
      </w:r>
    </w:p>
    <w:p w14:paraId="79F641E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534EDFF">
          <v:rect id="_x0000_i3372" style="width:0;height:1.5pt" o:hralign="center" o:hrstd="t" o:hr="t" fillcolor="#a0a0a0" stroked="f"/>
        </w:pict>
      </w:r>
    </w:p>
    <w:p w14:paraId="774A624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P — REMOVE UNNECESSARY COLUMNS</w:t>
      </w:r>
    </w:p>
    <w:p w14:paraId="7BA91C4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59. Dataverse Can Expose Many Columns</w:t>
      </w:r>
    </w:p>
    <w:p w14:paraId="21AEAB9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Examples may include:</w:t>
      </w:r>
    </w:p>
    <w:p w14:paraId="44F93A3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Created By</w:t>
      </w:r>
    </w:p>
    <w:p w14:paraId="283BF819" w14:textId="77777777" w:rsidR="00673B82" w:rsidRPr="00673B82" w:rsidRDefault="00673B82" w:rsidP="00673B82">
      <w:pPr>
        <w:rPr>
          <w:sz w:val="32"/>
          <w:szCs w:val="32"/>
        </w:rPr>
      </w:pPr>
    </w:p>
    <w:p w14:paraId="1FA9AAE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Modified By</w:t>
      </w:r>
    </w:p>
    <w:p w14:paraId="4B0F29C0" w14:textId="77777777" w:rsidR="00673B82" w:rsidRPr="00673B82" w:rsidRDefault="00673B82" w:rsidP="00673B82">
      <w:pPr>
        <w:rPr>
          <w:sz w:val="32"/>
          <w:szCs w:val="32"/>
        </w:rPr>
      </w:pPr>
    </w:p>
    <w:p w14:paraId="1FC19AE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Owner</w:t>
      </w:r>
    </w:p>
    <w:p w14:paraId="6160FFFD" w14:textId="77777777" w:rsidR="00673B82" w:rsidRPr="00673B82" w:rsidRDefault="00673B82" w:rsidP="00673B82">
      <w:pPr>
        <w:rPr>
          <w:sz w:val="32"/>
          <w:szCs w:val="32"/>
        </w:rPr>
      </w:pPr>
    </w:p>
    <w:p w14:paraId="614965D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Owning Business Unit</w:t>
      </w:r>
    </w:p>
    <w:p w14:paraId="57D526F9" w14:textId="77777777" w:rsidR="00673B82" w:rsidRPr="00673B82" w:rsidRDefault="00673B82" w:rsidP="00673B82">
      <w:pPr>
        <w:rPr>
          <w:sz w:val="32"/>
          <w:szCs w:val="32"/>
        </w:rPr>
      </w:pPr>
    </w:p>
    <w:p w14:paraId="274502F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State</w:t>
      </w:r>
    </w:p>
    <w:p w14:paraId="1D8E7AEB" w14:textId="77777777" w:rsidR="00673B82" w:rsidRPr="00673B82" w:rsidRDefault="00673B82" w:rsidP="00673B82">
      <w:pPr>
        <w:rPr>
          <w:sz w:val="32"/>
          <w:szCs w:val="32"/>
        </w:rPr>
      </w:pPr>
    </w:p>
    <w:p w14:paraId="7E0E590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Version Number</w:t>
      </w:r>
    </w:p>
    <w:p w14:paraId="0779F1E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Do we need all of them today?</w:t>
      </w:r>
    </w:p>
    <w:p w14:paraId="6C410F4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No.</w:t>
      </w:r>
    </w:p>
    <w:p w14:paraId="16F47FD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A9B34B6">
          <v:rect id="_x0000_i3373" style="width:0;height:1.5pt" o:hralign="center" o:hrstd="t" o:hr="t" fillcolor="#a0a0a0" stroked="f"/>
        </w:pict>
      </w:r>
    </w:p>
    <w:p w14:paraId="3CD8718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60. Keep What Analysis Needs</w:t>
      </w:r>
    </w:p>
    <w:p w14:paraId="56884AD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Leave Request, useful columns may include:</w:t>
      </w:r>
    </w:p>
    <w:p w14:paraId="45AD060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 ID</w:t>
      </w:r>
    </w:p>
    <w:p w14:paraId="19CD4384" w14:textId="77777777" w:rsidR="00673B82" w:rsidRPr="00673B82" w:rsidRDefault="00673B82" w:rsidP="00673B82">
      <w:pPr>
        <w:rPr>
          <w:sz w:val="32"/>
          <w:szCs w:val="32"/>
        </w:rPr>
      </w:pPr>
    </w:p>
    <w:p w14:paraId="72A3D3E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Request Number</w:t>
      </w:r>
    </w:p>
    <w:p w14:paraId="1206150D" w14:textId="77777777" w:rsidR="00673B82" w:rsidRPr="00673B82" w:rsidRDefault="00673B82" w:rsidP="00673B82">
      <w:pPr>
        <w:rPr>
          <w:sz w:val="32"/>
          <w:szCs w:val="32"/>
        </w:rPr>
      </w:pPr>
    </w:p>
    <w:p w14:paraId="0E62413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 relationship key</w:t>
      </w:r>
    </w:p>
    <w:p w14:paraId="6A6C4B8B" w14:textId="77777777" w:rsidR="00673B82" w:rsidRPr="00673B82" w:rsidRDefault="00673B82" w:rsidP="00673B82">
      <w:pPr>
        <w:rPr>
          <w:sz w:val="32"/>
          <w:szCs w:val="32"/>
        </w:rPr>
      </w:pPr>
    </w:p>
    <w:p w14:paraId="579B03A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 relationship key</w:t>
      </w:r>
    </w:p>
    <w:p w14:paraId="70E8675F" w14:textId="77777777" w:rsidR="00673B82" w:rsidRPr="00673B82" w:rsidRDefault="00673B82" w:rsidP="00673B82">
      <w:pPr>
        <w:rPr>
          <w:sz w:val="32"/>
          <w:szCs w:val="32"/>
        </w:rPr>
      </w:pPr>
    </w:p>
    <w:p w14:paraId="1ED2A6D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Start Date</w:t>
      </w:r>
    </w:p>
    <w:p w14:paraId="12566AC8" w14:textId="77777777" w:rsidR="00673B82" w:rsidRPr="00673B82" w:rsidRDefault="00673B82" w:rsidP="00673B82">
      <w:pPr>
        <w:rPr>
          <w:sz w:val="32"/>
          <w:szCs w:val="32"/>
        </w:rPr>
      </w:pPr>
    </w:p>
    <w:p w14:paraId="184B3FB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End Date</w:t>
      </w:r>
    </w:p>
    <w:p w14:paraId="19D921A2" w14:textId="77777777" w:rsidR="00673B82" w:rsidRPr="00673B82" w:rsidRDefault="00673B82" w:rsidP="00673B82">
      <w:pPr>
        <w:rPr>
          <w:sz w:val="32"/>
          <w:szCs w:val="32"/>
        </w:rPr>
      </w:pPr>
    </w:p>
    <w:p w14:paraId="39EC13E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Number of Days</w:t>
      </w:r>
    </w:p>
    <w:p w14:paraId="30C351EA" w14:textId="77777777" w:rsidR="00673B82" w:rsidRPr="00673B82" w:rsidRDefault="00673B82" w:rsidP="00673B82">
      <w:pPr>
        <w:rPr>
          <w:sz w:val="32"/>
          <w:szCs w:val="32"/>
        </w:rPr>
      </w:pPr>
    </w:p>
    <w:p w14:paraId="502A5A2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Status</w:t>
      </w:r>
    </w:p>
    <w:p w14:paraId="03D20D80" w14:textId="77777777" w:rsidR="00673B82" w:rsidRPr="00673B82" w:rsidRDefault="00673B82" w:rsidP="00673B82">
      <w:pPr>
        <w:rPr>
          <w:sz w:val="32"/>
          <w:szCs w:val="32"/>
        </w:rPr>
      </w:pPr>
    </w:p>
    <w:p w14:paraId="2C5C8DD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Submitted Date</w:t>
      </w:r>
    </w:p>
    <w:p w14:paraId="75BB311F" w14:textId="77777777" w:rsidR="00673B82" w:rsidRPr="00673B82" w:rsidRDefault="00673B82" w:rsidP="00673B82">
      <w:pPr>
        <w:rPr>
          <w:sz w:val="32"/>
          <w:szCs w:val="32"/>
        </w:rPr>
      </w:pPr>
    </w:p>
    <w:p w14:paraId="29586A4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Created On</w:t>
      </w:r>
    </w:p>
    <w:p w14:paraId="3FF2BF2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Optional:</w:t>
      </w:r>
    </w:p>
    <w:p w14:paraId="5E9BF0F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Manager Comment</w:t>
      </w:r>
    </w:p>
    <w:p w14:paraId="1F781D9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F422B97">
          <v:rect id="_x0000_i3374" style="width:0;height:1.5pt" o:hralign="center" o:hrstd="t" o:hr="t" fillcolor="#a0a0a0" stroked="f"/>
        </w:pict>
      </w:r>
    </w:p>
    <w:p w14:paraId="5E14900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61. Why Remove Columns?</w:t>
      </w:r>
    </w:p>
    <w:p w14:paraId="55E6831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cleaner model is:</w:t>
      </w:r>
    </w:p>
    <w:p w14:paraId="07409AD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Easier to understand</w:t>
      </w:r>
    </w:p>
    <w:p w14:paraId="548129D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and can reduce:</w:t>
      </w:r>
    </w:p>
    <w:p w14:paraId="7A2FAB2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Unnecessary model size.</w:t>
      </w:r>
    </w:p>
    <w:p w14:paraId="11C59C8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88F3B44">
          <v:rect id="_x0000_i3375" style="width:0;height:1.5pt" o:hralign="center" o:hrstd="t" o:hr="t" fillcolor="#a0a0a0" stroked="f"/>
        </w:pict>
      </w:r>
    </w:p>
    <w:p w14:paraId="6513E60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62. Don't Delete Source Columns</w:t>
      </w:r>
    </w:p>
    <w:p w14:paraId="476B75D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Removing a column in Power Query:</w:t>
      </w:r>
    </w:p>
    <w:p w14:paraId="0094FC9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Does not delete the Dataverse column.</w:t>
      </w:r>
    </w:p>
    <w:p w14:paraId="6EAB293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It only excludes that column from:</w:t>
      </w:r>
    </w:p>
    <w:p w14:paraId="3759D0B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This Power BI query/model.</w:t>
      </w:r>
    </w:p>
    <w:p w14:paraId="0BA8F3D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9E15965">
          <v:rect id="_x0000_i3376" style="width:0;height:1.5pt" o:hralign="center" o:hrstd="t" o:hr="t" fillcolor="#a0a0a0" stroked="f"/>
        </w:pict>
      </w:r>
    </w:p>
    <w:p w14:paraId="6B9F668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Q — CLEAN EMPLOYEE QUERY</w:t>
      </w:r>
    </w:p>
    <w:p w14:paraId="5D2C562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63. Keep Useful Fields</w:t>
      </w:r>
    </w:p>
    <w:p w14:paraId="08F2EB2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Example:</w:t>
      </w:r>
    </w:p>
    <w:p w14:paraId="6A349CE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 ID</w:t>
      </w:r>
    </w:p>
    <w:p w14:paraId="7F73F9F2" w14:textId="77777777" w:rsidR="00673B82" w:rsidRPr="00673B82" w:rsidRDefault="00673B82" w:rsidP="00673B82">
      <w:pPr>
        <w:rPr>
          <w:sz w:val="32"/>
          <w:szCs w:val="32"/>
        </w:rPr>
      </w:pPr>
    </w:p>
    <w:p w14:paraId="1F48A35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Full Name</w:t>
      </w:r>
    </w:p>
    <w:p w14:paraId="40AE0B34" w14:textId="77777777" w:rsidR="00673B82" w:rsidRPr="00673B82" w:rsidRDefault="00673B82" w:rsidP="00673B82">
      <w:pPr>
        <w:rPr>
          <w:sz w:val="32"/>
          <w:szCs w:val="32"/>
        </w:rPr>
      </w:pPr>
    </w:p>
    <w:p w14:paraId="6FF0AD3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 Number</w:t>
      </w:r>
    </w:p>
    <w:p w14:paraId="7F331E2D" w14:textId="77777777" w:rsidR="00673B82" w:rsidRPr="00673B82" w:rsidRDefault="00673B82" w:rsidP="00673B82">
      <w:pPr>
        <w:rPr>
          <w:sz w:val="32"/>
          <w:szCs w:val="32"/>
        </w:rPr>
      </w:pPr>
    </w:p>
    <w:p w14:paraId="6719B1E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relationship key</w:t>
      </w:r>
    </w:p>
    <w:p w14:paraId="5FCA2FF3" w14:textId="77777777" w:rsidR="00673B82" w:rsidRPr="00673B82" w:rsidRDefault="00673B82" w:rsidP="00673B82">
      <w:pPr>
        <w:rPr>
          <w:sz w:val="32"/>
          <w:szCs w:val="32"/>
        </w:rPr>
      </w:pPr>
    </w:p>
    <w:p w14:paraId="6A9E58F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Position</w:t>
      </w:r>
    </w:p>
    <w:p w14:paraId="57C8C856" w14:textId="77777777" w:rsidR="00673B82" w:rsidRPr="00673B82" w:rsidRDefault="00673B82" w:rsidP="00673B82">
      <w:pPr>
        <w:rPr>
          <w:sz w:val="32"/>
          <w:szCs w:val="32"/>
        </w:rPr>
      </w:pPr>
    </w:p>
    <w:p w14:paraId="4CBA70B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Employment Status</w:t>
      </w:r>
    </w:p>
    <w:p w14:paraId="27823442" w14:textId="77777777" w:rsidR="00673B82" w:rsidRPr="00673B82" w:rsidRDefault="00673B82" w:rsidP="00673B82">
      <w:pPr>
        <w:rPr>
          <w:sz w:val="32"/>
          <w:szCs w:val="32"/>
        </w:rPr>
      </w:pPr>
    </w:p>
    <w:p w14:paraId="491B886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Hire Date</w:t>
      </w:r>
    </w:p>
    <w:p w14:paraId="404D2C7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Only keep additional data when:</w:t>
      </w:r>
    </w:p>
    <w:p w14:paraId="6BAEAE0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Analysis requires it.</w:t>
      </w:r>
    </w:p>
    <w:p w14:paraId="275777F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52F72A6">
          <v:rect id="_x0000_i3377" style="width:0;height:1.5pt" o:hralign="center" o:hrstd="t" o:hr="t" fillcolor="#a0a0a0" stroked="f"/>
        </w:pict>
      </w:r>
    </w:p>
    <w:p w14:paraId="61A14F4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64. Privacy Principle</w:t>
      </w:r>
    </w:p>
    <w:p w14:paraId="046C861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Do not load:</w:t>
      </w:r>
    </w:p>
    <w:p w14:paraId="52609B2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Personal phone numbers</w:t>
      </w:r>
    </w:p>
    <w:p w14:paraId="5F2E45D2" w14:textId="77777777" w:rsidR="00673B82" w:rsidRPr="00673B82" w:rsidRDefault="00673B82" w:rsidP="00673B82">
      <w:pPr>
        <w:rPr>
          <w:sz w:val="32"/>
          <w:szCs w:val="32"/>
        </w:rPr>
      </w:pPr>
    </w:p>
    <w:p w14:paraId="0D396AC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Emergency contacts</w:t>
      </w:r>
    </w:p>
    <w:p w14:paraId="6EC1ED77" w14:textId="77777777" w:rsidR="00673B82" w:rsidRPr="00673B82" w:rsidRDefault="00673B82" w:rsidP="00673B82">
      <w:pPr>
        <w:rPr>
          <w:sz w:val="32"/>
          <w:szCs w:val="32"/>
        </w:rPr>
      </w:pPr>
    </w:p>
    <w:p w14:paraId="20BFEFA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Sensitive HR fields</w:t>
      </w:r>
    </w:p>
    <w:p w14:paraId="7E58E80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into the analytical model simply because:</w:t>
      </w:r>
    </w:p>
    <w:p w14:paraId="33C9332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They exist.</w:t>
      </w:r>
    </w:p>
    <w:p w14:paraId="48BC090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Apply:</w:t>
      </w:r>
    </w:p>
    <w:p w14:paraId="70B4262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 minimization.</w:t>
      </w:r>
    </w:p>
    <w:p w14:paraId="4A290F6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84E26FE">
          <v:rect id="_x0000_i3378" style="width:0;height:1.5pt" o:hralign="center" o:hrstd="t" o:hr="t" fillcolor="#a0a0a0" stroked="f"/>
        </w:pict>
      </w:r>
    </w:p>
    <w:p w14:paraId="244166F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R — CLEAN DEPARTMENT QUERY</w:t>
      </w:r>
    </w:p>
    <w:p w14:paraId="7C171B0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65. Keep</w:t>
      </w:r>
    </w:p>
    <w:p w14:paraId="1D7559A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ID</w:t>
      </w:r>
    </w:p>
    <w:p w14:paraId="39FC26DE" w14:textId="77777777" w:rsidR="00673B82" w:rsidRPr="00673B82" w:rsidRDefault="00673B82" w:rsidP="00673B82">
      <w:pPr>
        <w:rPr>
          <w:sz w:val="32"/>
          <w:szCs w:val="32"/>
        </w:rPr>
      </w:pPr>
    </w:p>
    <w:p w14:paraId="196BE10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Name</w:t>
      </w:r>
    </w:p>
    <w:p w14:paraId="5AA47CDE" w14:textId="77777777" w:rsidR="00673B82" w:rsidRPr="00673B82" w:rsidRDefault="00673B82" w:rsidP="00673B82">
      <w:pPr>
        <w:rPr>
          <w:sz w:val="32"/>
          <w:szCs w:val="32"/>
        </w:rPr>
      </w:pPr>
    </w:p>
    <w:p w14:paraId="73573AB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Code</w:t>
      </w:r>
    </w:p>
    <w:p w14:paraId="74759304" w14:textId="77777777" w:rsidR="00673B82" w:rsidRPr="00673B82" w:rsidRDefault="00673B82" w:rsidP="00673B82">
      <w:pPr>
        <w:rPr>
          <w:sz w:val="32"/>
          <w:szCs w:val="32"/>
        </w:rPr>
      </w:pPr>
    </w:p>
    <w:p w14:paraId="5D95F45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Active</w:t>
      </w:r>
    </w:p>
    <w:p w14:paraId="5CCC93F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93AAC34">
          <v:rect id="_x0000_i3379" style="width:0;height:1.5pt" o:hralign="center" o:hrstd="t" o:hr="t" fillcolor="#a0a0a0" stroked="f"/>
        </w:pict>
      </w:r>
    </w:p>
    <w:p w14:paraId="2F56229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66. Clean Leave Type</w:t>
      </w:r>
    </w:p>
    <w:p w14:paraId="1679878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Keep:</w:t>
      </w:r>
    </w:p>
    <w:p w14:paraId="4F50C78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 ID</w:t>
      </w:r>
    </w:p>
    <w:p w14:paraId="6903EB3F" w14:textId="77777777" w:rsidR="00673B82" w:rsidRPr="00673B82" w:rsidRDefault="00673B82" w:rsidP="00673B82">
      <w:pPr>
        <w:rPr>
          <w:sz w:val="32"/>
          <w:szCs w:val="32"/>
        </w:rPr>
      </w:pPr>
    </w:p>
    <w:p w14:paraId="5664C23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Leave Type Name</w:t>
      </w:r>
    </w:p>
    <w:p w14:paraId="727C0BF3" w14:textId="77777777" w:rsidR="00673B82" w:rsidRPr="00673B82" w:rsidRDefault="00673B82" w:rsidP="00673B82">
      <w:pPr>
        <w:rPr>
          <w:sz w:val="32"/>
          <w:szCs w:val="32"/>
        </w:rPr>
      </w:pPr>
    </w:p>
    <w:p w14:paraId="1BE3642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Maximum Days</w:t>
      </w:r>
    </w:p>
    <w:p w14:paraId="7D864E89" w14:textId="77777777" w:rsidR="00673B82" w:rsidRPr="00673B82" w:rsidRDefault="00673B82" w:rsidP="00673B82">
      <w:pPr>
        <w:rPr>
          <w:sz w:val="32"/>
          <w:szCs w:val="32"/>
        </w:rPr>
      </w:pPr>
    </w:p>
    <w:p w14:paraId="247FCF3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Requires Documentation</w:t>
      </w:r>
    </w:p>
    <w:p w14:paraId="563D24C1" w14:textId="77777777" w:rsidR="00673B82" w:rsidRPr="00673B82" w:rsidRDefault="00673B82" w:rsidP="00673B82">
      <w:pPr>
        <w:rPr>
          <w:sz w:val="32"/>
          <w:szCs w:val="32"/>
        </w:rPr>
      </w:pPr>
    </w:p>
    <w:p w14:paraId="02B7EDA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Active</w:t>
      </w:r>
    </w:p>
    <w:p w14:paraId="6525354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AECF6C5">
          <v:rect id="_x0000_i3380" style="width:0;height:1.5pt" o:hralign="center" o:hrstd="t" o:hr="t" fillcolor="#a0a0a0" stroked="f"/>
        </w:pict>
      </w:r>
    </w:p>
    <w:p w14:paraId="5F7A9AB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S — RENAME QUERIES</w:t>
      </w:r>
    </w:p>
    <w:p w14:paraId="7D8D99B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67. Query Names</w:t>
      </w:r>
    </w:p>
    <w:p w14:paraId="3C4E253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 clean names such as:</w:t>
      </w:r>
    </w:p>
    <w:p w14:paraId="1CF7A4C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637A07D0" w14:textId="77777777" w:rsidR="00673B82" w:rsidRPr="00673B82" w:rsidRDefault="00673B82" w:rsidP="00673B82">
      <w:pPr>
        <w:rPr>
          <w:sz w:val="32"/>
          <w:szCs w:val="32"/>
        </w:rPr>
      </w:pPr>
    </w:p>
    <w:p w14:paraId="5B8AB15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72C3582F" w14:textId="77777777" w:rsidR="00673B82" w:rsidRPr="00673B82" w:rsidRDefault="00673B82" w:rsidP="00673B82">
      <w:pPr>
        <w:rPr>
          <w:sz w:val="32"/>
          <w:szCs w:val="32"/>
        </w:rPr>
      </w:pPr>
    </w:p>
    <w:p w14:paraId="4B1AF8A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64C15EE7" w14:textId="77777777" w:rsidR="00673B82" w:rsidRPr="00673B82" w:rsidRDefault="00673B82" w:rsidP="00673B82">
      <w:pPr>
        <w:rPr>
          <w:sz w:val="32"/>
          <w:szCs w:val="32"/>
        </w:rPr>
      </w:pPr>
    </w:p>
    <w:p w14:paraId="6962AE0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09BAB11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not:</w:t>
      </w:r>
    </w:p>
    <w:p w14:paraId="5A28667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new_department</w:t>
      </w:r>
    </w:p>
    <w:p w14:paraId="5AEFDC63" w14:textId="77777777" w:rsidR="00673B82" w:rsidRPr="00673B82" w:rsidRDefault="00673B82" w:rsidP="00673B82">
      <w:pPr>
        <w:rPr>
          <w:sz w:val="32"/>
          <w:szCs w:val="32"/>
        </w:rPr>
      </w:pPr>
    </w:p>
    <w:p w14:paraId="3EE6B72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ppb_leave_request</w:t>
      </w:r>
    </w:p>
    <w:p w14:paraId="340D304E" w14:textId="77777777" w:rsidR="00673B82" w:rsidRPr="00673B82" w:rsidRDefault="00673B82" w:rsidP="00673B82">
      <w:pPr>
        <w:rPr>
          <w:sz w:val="32"/>
          <w:szCs w:val="32"/>
        </w:rPr>
      </w:pPr>
    </w:p>
    <w:p w14:paraId="7902F1B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Table2</w:t>
      </w:r>
    </w:p>
    <w:p w14:paraId="00FF90A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if friendlier semantic names can be used safely in the Power BI model.</w:t>
      </w:r>
    </w:p>
    <w:p w14:paraId="675C75A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FC3C007">
          <v:rect id="_x0000_i3381" style="width:0;height:1.5pt" o:hralign="center" o:hrstd="t" o:hr="t" fillcolor="#a0a0a0" stroked="f"/>
        </w:pict>
      </w:r>
    </w:p>
    <w:p w14:paraId="6119BF7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68. Important</w:t>
      </w:r>
    </w:p>
    <w:p w14:paraId="33D20D1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Renaming a Power Query query:</w:t>
      </w:r>
    </w:p>
    <w:p w14:paraId="1C4D30A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Does not rename Dataverse.</w:t>
      </w:r>
    </w:p>
    <w:p w14:paraId="585055D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It changes the:</w:t>
      </w:r>
    </w:p>
    <w:p w14:paraId="1CF973B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Analytical model name.</w:t>
      </w:r>
    </w:p>
    <w:p w14:paraId="28D91B2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3AAABED">
          <v:rect id="_x0000_i3382" style="width:0;height:1.5pt" o:hralign="center" o:hrstd="t" o:hr="t" fillcolor="#a0a0a0" stroked="f"/>
        </w:pict>
      </w:r>
    </w:p>
    <w:p w14:paraId="2BF49C8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T — CLOSE &amp; APPLY</w:t>
      </w:r>
    </w:p>
    <w:p w14:paraId="6226120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69. After Review</w:t>
      </w:r>
    </w:p>
    <w:p w14:paraId="698E83B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Select:</w:t>
      </w:r>
    </w:p>
    <w:p w14:paraId="1B5FCFE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Close &amp; Apply.</w:t>
      </w:r>
    </w:p>
    <w:p w14:paraId="45B7DB9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executes the queries and loads data into:</w:t>
      </w:r>
    </w:p>
    <w:p w14:paraId="3970D1D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The Semantic Model.</w:t>
      </w:r>
    </w:p>
    <w:p w14:paraId="382E89E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59285B3">
          <v:rect id="_x0000_i3383" style="width:0;height:1.5pt" o:hralign="center" o:hrstd="t" o:hr="t" fillcolor="#a0a0a0" stroked="f"/>
        </w:pict>
      </w:r>
    </w:p>
    <w:p w14:paraId="6C6D659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70. Import Processing</w:t>
      </w:r>
    </w:p>
    <w:p w14:paraId="3BDF49A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Depending on:</w:t>
      </w:r>
    </w:p>
    <w:p w14:paraId="0019E9AF" w14:textId="77777777" w:rsidR="00673B82" w:rsidRPr="00673B82" w:rsidRDefault="00673B82" w:rsidP="00673B82">
      <w:pPr>
        <w:numPr>
          <w:ilvl w:val="0"/>
          <w:numId w:val="40"/>
        </w:numPr>
        <w:rPr>
          <w:sz w:val="32"/>
          <w:szCs w:val="32"/>
        </w:rPr>
      </w:pPr>
      <w:r w:rsidRPr="00673B82">
        <w:rPr>
          <w:sz w:val="32"/>
          <w:szCs w:val="32"/>
        </w:rPr>
        <w:t>Network</w:t>
      </w:r>
    </w:p>
    <w:p w14:paraId="7D2699C4" w14:textId="77777777" w:rsidR="00673B82" w:rsidRPr="00673B82" w:rsidRDefault="00673B82" w:rsidP="00673B82">
      <w:pPr>
        <w:numPr>
          <w:ilvl w:val="0"/>
          <w:numId w:val="40"/>
        </w:numPr>
        <w:rPr>
          <w:sz w:val="32"/>
          <w:szCs w:val="32"/>
        </w:rPr>
      </w:pPr>
      <w:r w:rsidRPr="00673B82">
        <w:rPr>
          <w:sz w:val="32"/>
          <w:szCs w:val="32"/>
        </w:rPr>
        <w:t>Dataverse</w:t>
      </w:r>
    </w:p>
    <w:p w14:paraId="4CE5E113" w14:textId="77777777" w:rsidR="00673B82" w:rsidRPr="00673B82" w:rsidRDefault="00673B82" w:rsidP="00673B82">
      <w:pPr>
        <w:numPr>
          <w:ilvl w:val="0"/>
          <w:numId w:val="40"/>
        </w:num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Row count</w:t>
      </w:r>
    </w:p>
    <w:p w14:paraId="29F87A88" w14:textId="77777777" w:rsidR="00673B82" w:rsidRPr="00673B82" w:rsidRDefault="00673B82" w:rsidP="00673B82">
      <w:pPr>
        <w:numPr>
          <w:ilvl w:val="0"/>
          <w:numId w:val="40"/>
        </w:numPr>
        <w:rPr>
          <w:sz w:val="32"/>
          <w:szCs w:val="32"/>
        </w:rPr>
      </w:pPr>
      <w:r w:rsidRPr="00673B82">
        <w:rPr>
          <w:sz w:val="32"/>
          <w:szCs w:val="32"/>
        </w:rPr>
        <w:t>Number of columns</w:t>
      </w:r>
    </w:p>
    <w:p w14:paraId="3C818B1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loading may vary.</w:t>
      </w:r>
    </w:p>
    <w:p w14:paraId="50C11F4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training:</w:t>
      </w:r>
    </w:p>
    <w:p w14:paraId="1BDAF78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Keep the model intentionally small.</w:t>
      </w:r>
    </w:p>
    <w:p w14:paraId="3A561FF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12025BB">
          <v:rect id="_x0000_i3384" style="width:0;height:1.5pt" o:hralign="center" o:hrstd="t" o:hr="t" fillcolor="#a0a0a0" stroked="f"/>
        </w:pict>
      </w:r>
    </w:p>
    <w:p w14:paraId="1514926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U — MODEL VIEW</w:t>
      </w:r>
    </w:p>
    <w:p w14:paraId="5142680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71. Open Model View</w:t>
      </w:r>
    </w:p>
    <w:p w14:paraId="7B9E3EE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You should see:</w:t>
      </w:r>
    </w:p>
    <w:p w14:paraId="00E09DC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4412B8FC" w14:textId="77777777" w:rsidR="00673B82" w:rsidRPr="00673B82" w:rsidRDefault="00673B82" w:rsidP="00673B82">
      <w:pPr>
        <w:rPr>
          <w:sz w:val="32"/>
          <w:szCs w:val="32"/>
        </w:rPr>
      </w:pPr>
    </w:p>
    <w:p w14:paraId="1D4F6A8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0AB666DB" w14:textId="77777777" w:rsidR="00673B82" w:rsidRPr="00673B82" w:rsidRDefault="00673B82" w:rsidP="00673B82">
      <w:pPr>
        <w:rPr>
          <w:sz w:val="32"/>
          <w:szCs w:val="32"/>
        </w:rPr>
      </w:pPr>
    </w:p>
    <w:p w14:paraId="1294A0A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6AE4BA67" w14:textId="77777777" w:rsidR="00673B82" w:rsidRPr="00673B82" w:rsidRDefault="00673B82" w:rsidP="00673B82">
      <w:pPr>
        <w:rPr>
          <w:sz w:val="32"/>
          <w:szCs w:val="32"/>
        </w:rPr>
      </w:pPr>
    </w:p>
    <w:p w14:paraId="63CFEC0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3A9F27C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9543A99">
          <v:rect id="_x0000_i3385" style="width:0;height:1.5pt" o:hralign="center" o:hrstd="t" o:hr="t" fillcolor="#a0a0a0" stroked="f"/>
        </w:pict>
      </w:r>
    </w:p>
    <w:p w14:paraId="06C4F51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72. Relationship Goal</w:t>
      </w:r>
    </w:p>
    <w:p w14:paraId="4CFAAB3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Conceptually:</w:t>
      </w:r>
    </w:p>
    <w:p w14:paraId="4786A07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12C5CB8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491D773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1:N</w:t>
      </w:r>
    </w:p>
    <w:p w14:paraId="0A7296C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 xml:space="preserve">    |</w:t>
      </w:r>
    </w:p>
    <w:p w14:paraId="690E189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5CD1643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67FD8CC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050DC9F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1:N</w:t>
      </w:r>
    </w:p>
    <w:p w14:paraId="7D09DA4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7E06BB1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634351B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28A2D1E4" w14:textId="77777777" w:rsidR="00673B82" w:rsidRPr="00673B82" w:rsidRDefault="00673B82" w:rsidP="00673B82">
      <w:pPr>
        <w:rPr>
          <w:sz w:val="32"/>
          <w:szCs w:val="32"/>
        </w:rPr>
      </w:pPr>
    </w:p>
    <w:p w14:paraId="095AEDB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005DA5A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23A89EE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1:N</w:t>
      </w:r>
    </w:p>
    <w:p w14:paraId="16E5F13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0E62E02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023D517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056A34C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F58B3E2">
          <v:rect id="_x0000_i3386" style="width:0;height:1.5pt" o:hralign="center" o:hrstd="t" o:hr="t" fillcolor="#a0a0a0" stroked="f"/>
        </w:pict>
      </w:r>
    </w:p>
    <w:p w14:paraId="56771F7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V — RELATIONSHIP FUNDAMENTALS</w:t>
      </w:r>
    </w:p>
    <w:p w14:paraId="32FE138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73. Why Relationships?</w:t>
      </w:r>
    </w:p>
    <w:p w14:paraId="583FD24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Without relationships:</w:t>
      </w:r>
    </w:p>
    <w:p w14:paraId="2373868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does not know how:</w:t>
      </w:r>
    </w:p>
    <w:p w14:paraId="21FD9A0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1909D67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should filter:</w:t>
      </w:r>
    </w:p>
    <w:p w14:paraId="2975F66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Leave Request.</w:t>
      </w:r>
    </w:p>
    <w:p w14:paraId="2D7B102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8F9B6B4">
          <v:rect id="_x0000_i3387" style="width:0;height:1.5pt" o:hralign="center" o:hrstd="t" o:hr="t" fillcolor="#a0a0a0" stroked="f"/>
        </w:pict>
      </w:r>
    </w:p>
    <w:p w14:paraId="6527AB9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74. Relationship Example</w:t>
      </w:r>
    </w:p>
    <w:p w14:paraId="3DEEB09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08FAABC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Finance</w:t>
      </w:r>
    </w:p>
    <w:p w14:paraId="139C362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6AD72A1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5B77D5E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Employees</w:t>
      </w:r>
    </w:p>
    <w:p w14:paraId="1F56F03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Hana</w:t>
      </w:r>
    </w:p>
    <w:p w14:paraId="654B39C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Meron</w:t>
      </w:r>
    </w:p>
    <w:p w14:paraId="11F3D35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52009BB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7C62516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Their Leave Requests</w:t>
      </w:r>
    </w:p>
    <w:p w14:paraId="62DAF1A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EE2C373">
          <v:rect id="_x0000_i3388" style="width:0;height:1.5pt" o:hralign="center" o:hrstd="t" o:hr="t" fillcolor="#a0a0a0" stroked="f"/>
        </w:pict>
      </w:r>
    </w:p>
    <w:p w14:paraId="0474935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75. Filter Propagation</w:t>
      </w:r>
    </w:p>
    <w:p w14:paraId="07445E8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When user selects:</w:t>
      </w:r>
    </w:p>
    <w:p w14:paraId="64EA005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Finance</w:t>
      </w:r>
    </w:p>
    <w:p w14:paraId="001BA0B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can propagate:</w:t>
      </w:r>
    </w:p>
    <w:p w14:paraId="3EF0315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filter</w:t>
      </w:r>
    </w:p>
    <w:p w14:paraId="1FA0BEC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</w:t>
      </w:r>
      <w:r w:rsidRPr="00673B82">
        <w:rPr>
          <w:rFonts w:ascii="Times New Roman" w:hAnsi="Times New Roman" w:cs="Times New Roman"/>
          <w:sz w:val="32"/>
          <w:szCs w:val="32"/>
        </w:rPr>
        <w:t>↓</w:t>
      </w:r>
    </w:p>
    <w:p w14:paraId="74C4A68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37362E2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</w:t>
      </w:r>
      <w:r w:rsidRPr="00673B82">
        <w:rPr>
          <w:rFonts w:ascii="Times New Roman" w:hAnsi="Times New Roman" w:cs="Times New Roman"/>
          <w:sz w:val="32"/>
          <w:szCs w:val="32"/>
        </w:rPr>
        <w:t>↓</w:t>
      </w:r>
    </w:p>
    <w:p w14:paraId="3495CAE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Leave Request</w:t>
      </w:r>
    </w:p>
    <w:p w14:paraId="71963BB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through valid relationships.</w:t>
      </w:r>
    </w:p>
    <w:p w14:paraId="2B7CB01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C70E520">
          <v:rect id="_x0000_i3389" style="width:0;height:1.5pt" o:hralign="center" o:hrstd="t" o:hr="t" fillcolor="#a0a0a0" stroked="f"/>
        </w:pict>
      </w:r>
    </w:p>
    <w:p w14:paraId="697D5F5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76. Cardinality</w:t>
      </w:r>
    </w:p>
    <w:p w14:paraId="09C0654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Relationship cardinality describes how records relate.</w:t>
      </w:r>
    </w:p>
    <w:p w14:paraId="34FA1D4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Common:</w:t>
      </w:r>
    </w:p>
    <w:p w14:paraId="7A40EC8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One-to-Many.</w:t>
      </w:r>
    </w:p>
    <w:p w14:paraId="27BECD7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Example:</w:t>
      </w:r>
    </w:p>
    <w:p w14:paraId="5DDC05C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ONE Department</w:t>
      </w:r>
    </w:p>
    <w:p w14:paraId="5CD7413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48EDE09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68CD626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MANY Employees</w:t>
      </w:r>
    </w:p>
    <w:p w14:paraId="2A461FE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212C801">
          <v:rect id="_x0000_i3390" style="width:0;height:1.5pt" o:hralign="center" o:hrstd="t" o:hr="t" fillcolor="#a0a0a0" stroked="f"/>
        </w:pict>
      </w:r>
    </w:p>
    <w:p w14:paraId="5F42CA1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77. Leave Type Relationship</w:t>
      </w:r>
    </w:p>
    <w:p w14:paraId="2050BBA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ONE Leave Type</w:t>
      </w:r>
    </w:p>
    <w:p w14:paraId="543B34C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7E64AAF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76FF4BB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MANY Leave Requests</w:t>
      </w:r>
    </w:p>
    <w:p w14:paraId="3B08E66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58F9DDD">
          <v:rect id="_x0000_i3391" style="width:0;height:1.5pt" o:hralign="center" o:hrstd="t" o:hr="t" fillcolor="#a0a0a0" stroked="f"/>
        </w:pict>
      </w:r>
    </w:p>
    <w:p w14:paraId="5F7CC4E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78. Employee Relationship</w:t>
      </w:r>
    </w:p>
    <w:p w14:paraId="509BB66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ONE Employee</w:t>
      </w:r>
    </w:p>
    <w:p w14:paraId="00B256E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54BBC31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 xml:space="preserve">     v</w:t>
      </w:r>
    </w:p>
    <w:p w14:paraId="4237280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MANY Leave Requests</w:t>
      </w:r>
    </w:p>
    <w:p w14:paraId="5907C3C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1A7F669">
          <v:rect id="_x0000_i3392" style="width:0;height:1.5pt" o:hralign="center" o:hrstd="t" o:hr="t" fillcolor="#a0a0a0" stroked="f"/>
        </w:pict>
      </w:r>
    </w:p>
    <w:p w14:paraId="19EF63D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W — POWER BI MAY AUTODETECT</w:t>
      </w:r>
    </w:p>
    <w:p w14:paraId="0FD61D2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79. Automatic Detection</w:t>
      </w:r>
    </w:p>
    <w:p w14:paraId="242A1AA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may automatically detect/create relationships when loading multiple tables.</w:t>
      </w:r>
    </w:p>
    <w:p w14:paraId="7E4DEB5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Do not assume:</w:t>
      </w:r>
    </w:p>
    <w:p w14:paraId="0E4B0F1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Autodetect is always correct.</w:t>
      </w:r>
    </w:p>
    <w:p w14:paraId="708E200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Review:</w:t>
      </w:r>
    </w:p>
    <w:p w14:paraId="1770458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Every relationship.</w:t>
      </w:r>
    </w:p>
    <w:p w14:paraId="4928058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3A4ECCA">
          <v:rect id="_x0000_i3393" style="width:0;height:1.5pt" o:hralign="center" o:hrstd="t" o:hr="t" fillcolor="#a0a0a0" stroked="f"/>
        </w:pict>
      </w:r>
    </w:p>
    <w:p w14:paraId="1F6858A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80. Check</w:t>
      </w:r>
    </w:p>
    <w:p w14:paraId="011D748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each relationship verify:</w:t>
      </w:r>
    </w:p>
    <w:p w14:paraId="620D316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Correct tables</w:t>
      </w:r>
    </w:p>
    <w:p w14:paraId="2F2DBAC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Correct columns</w:t>
      </w:r>
    </w:p>
    <w:p w14:paraId="0864231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Cardinality</w:t>
      </w:r>
    </w:p>
    <w:p w14:paraId="04A3E4C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Active status</w:t>
      </w:r>
    </w:p>
    <w:p w14:paraId="1E8D817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Filter direction.</w:t>
      </w:r>
    </w:p>
    <w:p w14:paraId="35AB6DE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91CE8A2">
          <v:rect id="_x0000_i3394" style="width:0;height:1.5pt" o:hralign="center" o:hrstd="t" o:hr="t" fillcolor="#a0a0a0" stroked="f"/>
        </w:pict>
      </w:r>
    </w:p>
    <w:p w14:paraId="0CA4AE1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X — CROSS FILTER DIRECTION</w:t>
      </w:r>
    </w:p>
    <w:p w14:paraId="24B8249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81. Standard Training Pattern</w:t>
      </w:r>
    </w:p>
    <w:p w14:paraId="475F919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Prefer:</w:t>
      </w:r>
    </w:p>
    <w:p w14:paraId="3861093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Single</w:t>
      </w:r>
    </w:p>
    <w:p w14:paraId="7DAABDF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filter direction</w:t>
      </w:r>
    </w:p>
    <w:p w14:paraId="1A46C82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from descriptive/lookup side toward:</w:t>
      </w:r>
    </w:p>
    <w:p w14:paraId="28788FB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Transaction side</w:t>
      </w:r>
    </w:p>
    <w:p w14:paraId="342DAD9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today's simple model.</w:t>
      </w:r>
    </w:p>
    <w:p w14:paraId="5768E1A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515743A">
          <v:rect id="_x0000_i3395" style="width:0;height:1.5pt" o:hralign="center" o:hrstd="t" o:hr="t" fillcolor="#a0a0a0" stroked="f"/>
        </w:pict>
      </w:r>
    </w:p>
    <w:p w14:paraId="6DA5AA2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82. Example</w:t>
      </w:r>
    </w:p>
    <w:p w14:paraId="077E200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0CA0198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7500B14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 Filter</w:t>
      </w:r>
    </w:p>
    <w:p w14:paraId="369DCB1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5E84B9D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24D99B4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318CC0E">
          <v:rect id="_x0000_i3396" style="width:0;height:1.5pt" o:hralign="center" o:hrstd="t" o:hr="t" fillcolor="#a0a0a0" stroked="f"/>
        </w:pict>
      </w:r>
    </w:p>
    <w:p w14:paraId="4B270BD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83. Avoid Both Automatically</w:t>
      </w:r>
    </w:p>
    <w:p w14:paraId="33FF476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Students often think:</w:t>
      </w:r>
    </w:p>
    <w:p w14:paraId="6361EDC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Both means more powerful.</w:t>
      </w:r>
    </w:p>
    <w:p w14:paraId="3EEC35E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Not necessarily.</w:t>
      </w:r>
    </w:p>
    <w:p w14:paraId="06DC986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Bidirectional filtering can create:</w:t>
      </w:r>
    </w:p>
    <w:p w14:paraId="57CEF404" w14:textId="77777777" w:rsidR="00673B82" w:rsidRPr="00673B82" w:rsidRDefault="00673B82" w:rsidP="00673B82">
      <w:pPr>
        <w:numPr>
          <w:ilvl w:val="0"/>
          <w:numId w:val="41"/>
        </w:numPr>
        <w:rPr>
          <w:sz w:val="32"/>
          <w:szCs w:val="32"/>
        </w:rPr>
      </w:pPr>
      <w:r w:rsidRPr="00673B82">
        <w:rPr>
          <w:sz w:val="32"/>
          <w:szCs w:val="32"/>
        </w:rPr>
        <w:t>Ambiguity</w:t>
      </w:r>
    </w:p>
    <w:p w14:paraId="3974266E" w14:textId="77777777" w:rsidR="00673B82" w:rsidRPr="00673B82" w:rsidRDefault="00673B82" w:rsidP="00673B82">
      <w:pPr>
        <w:numPr>
          <w:ilvl w:val="0"/>
          <w:numId w:val="41"/>
        </w:numPr>
        <w:rPr>
          <w:sz w:val="32"/>
          <w:szCs w:val="32"/>
        </w:rPr>
      </w:pPr>
      <w:r w:rsidRPr="00673B82">
        <w:rPr>
          <w:sz w:val="32"/>
          <w:szCs w:val="32"/>
        </w:rPr>
        <w:t>Unexpected results</w:t>
      </w:r>
    </w:p>
    <w:p w14:paraId="37F30FCC" w14:textId="77777777" w:rsidR="00673B82" w:rsidRPr="00673B82" w:rsidRDefault="00673B82" w:rsidP="00673B82">
      <w:pPr>
        <w:numPr>
          <w:ilvl w:val="0"/>
          <w:numId w:val="41"/>
        </w:numPr>
        <w:rPr>
          <w:sz w:val="32"/>
          <w:szCs w:val="32"/>
        </w:rPr>
      </w:pPr>
      <w:r w:rsidRPr="00673B82">
        <w:rPr>
          <w:sz w:val="32"/>
          <w:szCs w:val="32"/>
        </w:rPr>
        <w:t>More difficult models</w:t>
      </w:r>
    </w:p>
    <w:p w14:paraId="02B1C3A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Use it only when:</w:t>
      </w:r>
    </w:p>
    <w:p w14:paraId="78AC910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 real modeling requirement exists.</w:t>
      </w:r>
    </w:p>
    <w:p w14:paraId="0F44707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9592001">
          <v:rect id="_x0000_i3397" style="width:0;height:1.5pt" o:hralign="center" o:hrstd="t" o:hr="t" fillcolor="#a0a0a0" stroked="f"/>
        </w:pict>
      </w:r>
    </w:p>
    <w:p w14:paraId="4F9B7B8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Y — FACT AND DIMENSION PREVIEW</w:t>
      </w:r>
    </w:p>
    <w:p w14:paraId="1ADF561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84. Transaction Table</w:t>
      </w:r>
    </w:p>
    <w:p w14:paraId="04F5AA7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 contains:</w:t>
      </w:r>
    </w:p>
    <w:p w14:paraId="5F99340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Business events.</w:t>
      </w:r>
    </w:p>
    <w:p w14:paraId="136CDA9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Examples:</w:t>
      </w:r>
    </w:p>
    <w:p w14:paraId="520B811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LR-001</w:t>
      </w:r>
    </w:p>
    <w:p w14:paraId="1E652BB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LR-002</w:t>
      </w:r>
    </w:p>
    <w:p w14:paraId="2A4A36A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LR-003</w:t>
      </w:r>
    </w:p>
    <w:p w14:paraId="7C1FD9E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It behaves like:</w:t>
      </w:r>
    </w:p>
    <w:p w14:paraId="6CF7F51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 fact/transaction table.</w:t>
      </w:r>
    </w:p>
    <w:p w14:paraId="7F837DB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B2DCE48">
          <v:rect id="_x0000_i3398" style="width:0;height:1.5pt" o:hralign="center" o:hrstd="t" o:hr="t" fillcolor="#a0a0a0" stroked="f"/>
        </w:pict>
      </w:r>
    </w:p>
    <w:p w14:paraId="727A3B5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85. Descriptive Tables</w:t>
      </w:r>
    </w:p>
    <w:p w14:paraId="5642F6B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Examples:</w:t>
      </w:r>
    </w:p>
    <w:p w14:paraId="62004F7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40F50815" w14:textId="77777777" w:rsidR="00673B82" w:rsidRPr="00673B82" w:rsidRDefault="00673B82" w:rsidP="00673B82">
      <w:pPr>
        <w:rPr>
          <w:sz w:val="32"/>
          <w:szCs w:val="32"/>
        </w:rPr>
      </w:pPr>
    </w:p>
    <w:p w14:paraId="1343D98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2CFD1052" w14:textId="77777777" w:rsidR="00673B82" w:rsidRPr="00673B82" w:rsidRDefault="00673B82" w:rsidP="00673B82">
      <w:pPr>
        <w:rPr>
          <w:sz w:val="32"/>
          <w:szCs w:val="32"/>
        </w:rPr>
      </w:pPr>
    </w:p>
    <w:p w14:paraId="0367F26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45CC3B3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These describe the transactions.</w:t>
      </w:r>
    </w:p>
    <w:p w14:paraId="4709150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They behave more like:</w:t>
      </w:r>
    </w:p>
    <w:p w14:paraId="4278C28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Dimensions.</w:t>
      </w:r>
    </w:p>
    <w:p w14:paraId="2DCA863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74F8D2D">
          <v:rect id="_x0000_i3399" style="width:0;height:1.5pt" o:hralign="center" o:hrstd="t" o:hr="t" fillcolor="#a0a0a0" stroked="f"/>
        </w:pict>
      </w:r>
    </w:p>
    <w:p w14:paraId="4D8C8E8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86. Analytical Model</w:t>
      </w:r>
    </w:p>
    <w:p w14:paraId="2445A08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Conceptually:</w:t>
      </w:r>
    </w:p>
    <w:p w14:paraId="1E2B09D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      DEPARTMENT</w:t>
      </w:r>
    </w:p>
    <w:p w14:paraId="742577E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           |</w:t>
      </w:r>
    </w:p>
    <w:p w14:paraId="5C761AA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           |</w:t>
      </w:r>
    </w:p>
    <w:p w14:paraId="39EA7AE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 ----- LEAVE REQUEST ----- LEAVE TYPE</w:t>
      </w:r>
    </w:p>
    <w:p w14:paraId="737A974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This isn't yet our final optimized model.</w:t>
      </w:r>
    </w:p>
    <w:p w14:paraId="410AA66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Day 18 will teach:</w:t>
      </w:r>
    </w:p>
    <w:p w14:paraId="509ECA5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Star Schema.</w:t>
      </w:r>
    </w:p>
    <w:p w14:paraId="76C5F87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1E7DC47">
          <v:rect id="_x0000_i3400" style="width:0;height:1.5pt" o:hralign="center" o:hrstd="t" o:hr="t" fillcolor="#a0a0a0" stroked="f"/>
        </w:pict>
      </w:r>
    </w:p>
    <w:p w14:paraId="23D9232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Z — REPORT PAGE</w:t>
      </w:r>
    </w:p>
    <w:p w14:paraId="5C256A4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87. Open Report View</w:t>
      </w:r>
    </w:p>
    <w:p w14:paraId="2269FB1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Rename Page 1:</w:t>
      </w:r>
    </w:p>
    <w:p w14:paraId="56D31D3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HR Leave Overview</w:t>
      </w:r>
    </w:p>
    <w:p w14:paraId="7C13A73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6FA5CF8">
          <v:rect id="_x0000_i3401" style="width:0;height:1.5pt" o:hralign="center" o:hrstd="t" o:hr="t" fillcolor="#a0a0a0" stroked="f"/>
        </w:pict>
      </w:r>
    </w:p>
    <w:p w14:paraId="190378C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88. Report Title</w:t>
      </w:r>
    </w:p>
    <w:p w14:paraId="353C0A0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Add Text:</w:t>
      </w:r>
    </w:p>
    <w:p w14:paraId="5B59BC2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HR Leave Analytics</w:t>
      </w:r>
    </w:p>
    <w:p w14:paraId="1C942FE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Subtitle:</w:t>
      </w:r>
    </w:p>
    <w:p w14:paraId="7BFECE4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Employee Leave Management Overview</w:t>
      </w:r>
    </w:p>
    <w:p w14:paraId="793BF19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DCD7361">
          <v:rect id="_x0000_i3402" style="width:0;height:1.5pt" o:hralign="center" o:hrstd="t" o:hr="t" fillcolor="#a0a0a0" stroked="f"/>
        </w:pict>
      </w:r>
    </w:p>
    <w:p w14:paraId="0BB168C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AA — VISUAL HIERARCHY</w:t>
      </w:r>
    </w:p>
    <w:p w14:paraId="300CA80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89. Layout</w:t>
      </w:r>
    </w:p>
    <w:p w14:paraId="7096EE4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Use:</w:t>
      </w:r>
    </w:p>
    <w:p w14:paraId="6941176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TITLE</w:t>
      </w:r>
    </w:p>
    <w:p w14:paraId="012BA802" w14:textId="77777777" w:rsidR="00673B82" w:rsidRPr="00673B82" w:rsidRDefault="00673B82" w:rsidP="00673B82">
      <w:pPr>
        <w:rPr>
          <w:sz w:val="32"/>
          <w:szCs w:val="32"/>
        </w:rPr>
      </w:pPr>
    </w:p>
    <w:p w14:paraId="02D9033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KPI CARDS</w:t>
      </w:r>
    </w:p>
    <w:p w14:paraId="5A5BED3A" w14:textId="77777777" w:rsidR="00673B82" w:rsidRPr="00673B82" w:rsidRDefault="00673B82" w:rsidP="00673B82">
      <w:pPr>
        <w:rPr>
          <w:sz w:val="32"/>
          <w:szCs w:val="32"/>
        </w:rPr>
      </w:pPr>
    </w:p>
    <w:p w14:paraId="13A8B68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CHARTS</w:t>
      </w:r>
    </w:p>
    <w:p w14:paraId="4A6F2C37" w14:textId="77777777" w:rsidR="00673B82" w:rsidRPr="00673B82" w:rsidRDefault="00673B82" w:rsidP="00673B82">
      <w:pPr>
        <w:rPr>
          <w:sz w:val="32"/>
          <w:szCs w:val="32"/>
        </w:rPr>
      </w:pPr>
    </w:p>
    <w:p w14:paraId="2600054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FILTERS</w:t>
      </w:r>
    </w:p>
    <w:p w14:paraId="69D78A0C" w14:textId="77777777" w:rsidR="00673B82" w:rsidRPr="00673B82" w:rsidRDefault="00673B82" w:rsidP="00673B82">
      <w:pPr>
        <w:rPr>
          <w:sz w:val="32"/>
          <w:szCs w:val="32"/>
        </w:rPr>
      </w:pPr>
    </w:p>
    <w:p w14:paraId="0CD7E7F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DETAILS</w:t>
      </w:r>
    </w:p>
    <w:p w14:paraId="51EAE75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DD02F8C">
          <v:rect id="_x0000_i3403" style="width:0;height:1.5pt" o:hralign="center" o:hrstd="t" o:hr="t" fillcolor="#a0a0a0" stroked="f"/>
        </w:pict>
      </w:r>
    </w:p>
    <w:p w14:paraId="3BBAC58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90. Conceptual Layout</w:t>
      </w:r>
    </w:p>
    <w:p w14:paraId="0739D29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+--------------------------------------------------+</w:t>
      </w:r>
    </w:p>
    <w:p w14:paraId="504FF9C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| HR Leave Analytics                               |</w:t>
      </w:r>
    </w:p>
    <w:p w14:paraId="272E908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| Employee Leave Management Overview               |</w:t>
      </w:r>
    </w:p>
    <w:p w14:paraId="406C46B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+--------------------------------------------------+</w:t>
      </w:r>
    </w:p>
    <w:p w14:paraId="14E1BDF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| Total | Approved | Pending | Rejected            |</w:t>
      </w:r>
    </w:p>
    <w:p w14:paraId="33424EC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+--------------------------------------------------+</w:t>
      </w:r>
    </w:p>
    <w:p w14:paraId="11D5072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| Requests by Leave Type | Requests by Department  |</w:t>
      </w:r>
    </w:p>
    <w:p w14:paraId="34803B5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+--------------------------------------------------+</w:t>
      </w:r>
    </w:p>
    <w:p w14:paraId="36720A3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| Status Chart           | Leave Request Details   |</w:t>
      </w:r>
    </w:p>
    <w:p w14:paraId="4FFFD3D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+--------------------------------------------------+</w:t>
      </w:r>
    </w:p>
    <w:p w14:paraId="246F182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| Department | Status | Leave Type                 |</w:t>
      </w:r>
    </w:p>
    <w:p w14:paraId="54FF693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+--------------------------------------------------+</w:t>
      </w:r>
    </w:p>
    <w:p w14:paraId="657427E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6BCE980">
          <v:rect id="_x0000_i3404" style="width:0;height:1.5pt" o:hralign="center" o:hrstd="t" o:hr="t" fillcolor="#a0a0a0" stroked="f"/>
        </w:pict>
      </w:r>
    </w:p>
    <w:p w14:paraId="342C1A0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AB — CARD 1</w:t>
      </w:r>
    </w:p>
    <w:p w14:paraId="1AEFF04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91. Total Leave Requests</w:t>
      </w:r>
    </w:p>
    <w:p w14:paraId="01E1132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Insert:</w:t>
      </w:r>
    </w:p>
    <w:p w14:paraId="32A7BC3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Card</w:t>
      </w:r>
    </w:p>
    <w:p w14:paraId="67EB908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visual.</w:t>
      </w:r>
    </w:p>
    <w:p w14:paraId="531444A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Add:</w:t>
      </w:r>
    </w:p>
    <w:p w14:paraId="4B9AFB6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Request Number</w:t>
      </w:r>
    </w:p>
    <w:p w14:paraId="13AABF5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 the Card.</w:t>
      </w:r>
    </w:p>
    <w:p w14:paraId="187B0CD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Set summarization to:</w:t>
      </w:r>
    </w:p>
    <w:p w14:paraId="43A7D88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Count</w:t>
      </w:r>
    </w:p>
    <w:p w14:paraId="192AF07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or:</w:t>
      </w:r>
    </w:p>
    <w:p w14:paraId="1F57BFE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Distinct Count</w:t>
      </w:r>
    </w:p>
    <w:p w14:paraId="0469BD0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depending on the uniqueness of Request Number.</w:t>
      </w:r>
    </w:p>
    <w:p w14:paraId="6784E97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Because Request Number is unique:</w:t>
      </w:r>
    </w:p>
    <w:p w14:paraId="70FE529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Count</w:t>
      </w:r>
    </w:p>
    <w:p w14:paraId="67B3B0E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should represent total rows where value exists.</w:t>
      </w:r>
    </w:p>
    <w:p w14:paraId="7395F7A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8568C99">
          <v:rect id="_x0000_i3405" style="width:0;height:1.5pt" o:hralign="center" o:hrstd="t" o:hr="t" fillcolor="#a0a0a0" stroked="f"/>
        </w:pict>
      </w:r>
    </w:p>
    <w:p w14:paraId="5B4B109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92. Label</w:t>
      </w:r>
    </w:p>
    <w:p w14:paraId="69C971E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Rename/format title:</w:t>
      </w:r>
    </w:p>
    <w:p w14:paraId="7023E2C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Total Requests</w:t>
      </w:r>
    </w:p>
    <w:p w14:paraId="2BC055D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B5C8CCA">
          <v:rect id="_x0000_i3406" style="width:0;height:1.5pt" o:hralign="center" o:hrstd="t" o:hr="t" fillcolor="#a0a0a0" stroked="f"/>
        </w:pict>
      </w:r>
    </w:p>
    <w:p w14:paraId="0CAA200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93. What Is This?</w:t>
      </w:r>
    </w:p>
    <w:p w14:paraId="759C71B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Today this uses:</w:t>
      </w:r>
    </w:p>
    <w:p w14:paraId="0DC3F91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Implicit aggregation.</w:t>
      </w:r>
    </w:p>
    <w:p w14:paraId="3236A47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automatically counts the column.</w:t>
      </w:r>
    </w:p>
    <w:p w14:paraId="7550584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Later:</w:t>
      </w:r>
    </w:p>
    <w:p w14:paraId="2657569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Day 19</w:t>
      </w:r>
    </w:p>
    <w:p w14:paraId="7FA28F2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we replace important business calculations with:</w:t>
      </w:r>
    </w:p>
    <w:p w14:paraId="1A5A243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Explicit DAX Measures.</w:t>
      </w:r>
    </w:p>
    <w:p w14:paraId="0F2BCDB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8921EF6">
          <v:rect id="_x0000_i3407" style="width:0;height:1.5pt" o:hralign="center" o:hrstd="t" o:hr="t" fillcolor="#a0a0a0" stroked="f"/>
        </w:pict>
      </w:r>
    </w:p>
    <w:p w14:paraId="1E7F8B6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AC — APPROVED CARD</w:t>
      </w:r>
    </w:p>
    <w:p w14:paraId="1E13781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94. Duplicate Card</w:t>
      </w:r>
    </w:p>
    <w:p w14:paraId="6BF2A80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Create another Card.</w:t>
      </w:r>
    </w:p>
    <w:p w14:paraId="5724EBA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Value:</w:t>
      </w:r>
    </w:p>
    <w:p w14:paraId="3E727C0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Count of Request Number.</w:t>
      </w:r>
    </w:p>
    <w:p w14:paraId="490C0DA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8BAADB0">
          <v:rect id="_x0000_i3408" style="width:0;height:1.5pt" o:hralign="center" o:hrstd="t" o:hr="t" fillcolor="#a0a0a0" stroked="f"/>
        </w:pict>
      </w:r>
    </w:p>
    <w:p w14:paraId="6E73961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95. Visual-Level Filter</w:t>
      </w:r>
    </w:p>
    <w:p w14:paraId="6352619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Add:</w:t>
      </w:r>
    </w:p>
    <w:p w14:paraId="6A780C7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Status = Approved</w:t>
      </w:r>
    </w:p>
    <w:p w14:paraId="1A832D2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to:</w:t>
      </w:r>
    </w:p>
    <w:p w14:paraId="3568685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Filters on this visual.</w:t>
      </w:r>
    </w:p>
    <w:p w14:paraId="0178BC4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CA62F7A">
          <v:rect id="_x0000_i3409" style="width:0;height:1.5pt" o:hralign="center" o:hrstd="t" o:hr="t" fillcolor="#a0a0a0" stroked="f"/>
        </w:pict>
      </w:r>
    </w:p>
    <w:p w14:paraId="0FDB0F3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96. Result</w:t>
      </w:r>
    </w:p>
    <w:p w14:paraId="61E35F4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This Card shows:</w:t>
      </w:r>
    </w:p>
    <w:p w14:paraId="6ACB629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Approved Requests only.</w:t>
      </w:r>
    </w:p>
    <w:p w14:paraId="17927F7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Title:</w:t>
      </w:r>
    </w:p>
    <w:p w14:paraId="6A30EA0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Approved</w:t>
      </w:r>
    </w:p>
    <w:p w14:paraId="718FA4D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E781C94">
          <v:rect id="_x0000_i3410" style="width:0;height:1.5pt" o:hralign="center" o:hrstd="t" o:hr="t" fillcolor="#a0a0a0" stroked="f"/>
        </w:pict>
      </w:r>
    </w:p>
    <w:p w14:paraId="2EB3240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AD — PENDING CARD</w:t>
      </w:r>
    </w:p>
    <w:p w14:paraId="2979A6E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97. Add</w:t>
      </w:r>
    </w:p>
    <w:p w14:paraId="3B05235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Another Card.</w:t>
      </w:r>
    </w:p>
    <w:p w14:paraId="4F29B39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Filter:</w:t>
      </w:r>
    </w:p>
    <w:p w14:paraId="0DDCADA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Status = Pending Approval</w:t>
      </w:r>
    </w:p>
    <w:p w14:paraId="65FDF5A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Title:</w:t>
      </w:r>
    </w:p>
    <w:p w14:paraId="5AC593F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Pending Approval</w:t>
      </w:r>
    </w:p>
    <w:p w14:paraId="68C9EFC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0ED61FC">
          <v:rect id="_x0000_i3411" style="width:0;height:1.5pt" o:hralign="center" o:hrstd="t" o:hr="t" fillcolor="#a0a0a0" stroked="f"/>
        </w:pict>
      </w:r>
    </w:p>
    <w:p w14:paraId="25FF791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AE — REJECTED CARD</w:t>
      </w:r>
    </w:p>
    <w:p w14:paraId="54D5F14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98. Add</w:t>
      </w:r>
    </w:p>
    <w:p w14:paraId="2E95FCE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Card.</w:t>
      </w:r>
    </w:p>
    <w:p w14:paraId="4B14B23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Filter:</w:t>
      </w:r>
    </w:p>
    <w:p w14:paraId="7404CE1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Status = Rejected</w:t>
      </w:r>
    </w:p>
    <w:p w14:paraId="7762ABA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Title:</w:t>
      </w:r>
    </w:p>
    <w:p w14:paraId="1F60368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Rejected</w:t>
      </w:r>
    </w:p>
    <w:p w14:paraId="4917D10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DD4E315">
          <v:rect id="_x0000_i3412" style="width:0;height:1.5pt" o:hralign="center" o:hrstd="t" o:hr="t" fillcolor="#a0a0a0" stroked="f"/>
        </w:pict>
      </w:r>
    </w:p>
    <w:p w14:paraId="31BB9F9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99. Expected Example</w:t>
      </w:r>
    </w:p>
    <w:p w14:paraId="05E527D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TOTAL       APPROVED       PENDING       REJECTED</w:t>
      </w:r>
    </w:p>
    <w:p w14:paraId="433706E0" w14:textId="77777777" w:rsidR="00673B82" w:rsidRPr="00673B82" w:rsidRDefault="00673B82" w:rsidP="00673B82">
      <w:pPr>
        <w:rPr>
          <w:sz w:val="32"/>
          <w:szCs w:val="32"/>
        </w:rPr>
      </w:pPr>
    </w:p>
    <w:p w14:paraId="310FA50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20           10             4             3</w:t>
      </w:r>
    </w:p>
    <w:p w14:paraId="403BD03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Numbers depend on:</w:t>
      </w:r>
    </w:p>
    <w:p w14:paraId="51AFCEC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Student data.</w:t>
      </w:r>
    </w:p>
    <w:p w14:paraId="609CB1B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B184AA3">
          <v:rect id="_x0000_i3413" style="width:0;height:1.5pt" o:hralign="center" o:hrstd="t" o:hr="t" fillcolor="#a0a0a0" stroked="f"/>
        </w:pict>
      </w:r>
    </w:p>
    <w:p w14:paraId="765A71E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AF — VISUAL-LEVEL FILTER</w:t>
      </w:r>
    </w:p>
    <w:p w14:paraId="06D07C2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100. What Is a Visual-Level Filter?</w:t>
      </w:r>
    </w:p>
    <w:p w14:paraId="0737470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It affects:</w:t>
      </w:r>
    </w:p>
    <w:p w14:paraId="6EAC71C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One visual.</w:t>
      </w:r>
    </w:p>
    <w:p w14:paraId="68955C1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Example:</w:t>
      </w:r>
    </w:p>
    <w:p w14:paraId="44F9FFB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Approved Card</w:t>
      </w:r>
    </w:p>
    <w:p w14:paraId="45D4263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has:</w:t>
      </w:r>
    </w:p>
    <w:p w14:paraId="76CBB75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Status = Approved.</w:t>
      </w:r>
    </w:p>
    <w:p w14:paraId="0044915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Other visuals remain:</w:t>
      </w:r>
    </w:p>
    <w:p w14:paraId="61898F3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Unaffected</w:t>
      </w:r>
    </w:p>
    <w:p w14:paraId="75477F6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unless other interactions apply.</w:t>
      </w:r>
    </w:p>
    <w:p w14:paraId="52EE8B0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DF416EC">
          <v:rect id="_x0000_i3414" style="width:0;height:1.5pt" o:hralign="center" o:hrstd="t" o:hr="t" fillcolor="#a0a0a0" stroked="f"/>
        </w:pict>
      </w:r>
    </w:p>
    <w:p w14:paraId="2458367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AG — PAGE-LEVEL FILTER</w:t>
      </w:r>
    </w:p>
    <w:p w14:paraId="672EC33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101. Page Filter</w:t>
      </w:r>
    </w:p>
    <w:p w14:paraId="0804914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page-level filter affects:</w:t>
      </w:r>
    </w:p>
    <w:p w14:paraId="3245A79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All applicable visuals on the page.</w:t>
      </w:r>
    </w:p>
    <w:p w14:paraId="353ADCB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Example:</w:t>
      </w:r>
    </w:p>
    <w:p w14:paraId="2E322D4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Year = 2026</w:t>
      </w:r>
    </w:p>
    <w:p w14:paraId="5600AE2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could restrict:</w:t>
      </w:r>
    </w:p>
    <w:p w14:paraId="7324E29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HR Leave Overview</w:t>
      </w:r>
    </w:p>
    <w:p w14:paraId="6915499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 2026.</w:t>
      </w:r>
    </w:p>
    <w:p w14:paraId="70B603F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8202F0F">
          <v:rect id="_x0000_i3415" style="width:0;height:1.5pt" o:hralign="center" o:hrstd="t" o:hr="t" fillcolor="#a0a0a0" stroked="f"/>
        </w:pict>
      </w:r>
    </w:p>
    <w:p w14:paraId="11C4201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AH — REPORT-LEVEL FILTER</w:t>
      </w:r>
    </w:p>
    <w:p w14:paraId="2C0EB1C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102. Report Filter</w:t>
      </w:r>
    </w:p>
    <w:p w14:paraId="4AC7AA7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report-level filter can apply across:</w:t>
      </w:r>
    </w:p>
    <w:p w14:paraId="68E44CE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Multiple report pages.</w:t>
      </w:r>
    </w:p>
    <w:p w14:paraId="196755C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We only have one page today.</w:t>
      </w:r>
    </w:p>
    <w:p w14:paraId="2C52393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But students should understand the distinction.</w:t>
      </w:r>
    </w:p>
    <w:p w14:paraId="6969B3D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5BA0553">
          <v:rect id="_x0000_i3416" style="width:0;height:1.5pt" o:hralign="center" o:hrstd="t" o:hr="t" fillcolor="#a0a0a0" stroked="f"/>
        </w:pict>
      </w:r>
    </w:p>
    <w:p w14:paraId="1726310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AI — CHART 1</w:t>
      </w:r>
    </w:p>
    <w:p w14:paraId="2F33AA2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103. Requests by Leave Type</w:t>
      </w:r>
    </w:p>
    <w:p w14:paraId="6C13F82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Insert:</w:t>
      </w:r>
    </w:p>
    <w:p w14:paraId="5524DE4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Bar Chart</w:t>
      </w:r>
    </w:p>
    <w:p w14:paraId="026FC3B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or:</w:t>
      </w:r>
    </w:p>
    <w:p w14:paraId="14B4751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Column Chart.</w:t>
      </w:r>
    </w:p>
    <w:p w14:paraId="69FBAD0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C6B27CD">
          <v:rect id="_x0000_i3417" style="width:0;height:1.5pt" o:hralign="center" o:hrstd="t" o:hr="t" fillcolor="#a0a0a0" stroked="f"/>
        </w:pict>
      </w:r>
    </w:p>
    <w:p w14:paraId="7729913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104. Configure</w:t>
      </w:r>
    </w:p>
    <w:p w14:paraId="10B533F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Category/Axis:</w:t>
      </w:r>
    </w:p>
    <w:p w14:paraId="12965E5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 Name</w:t>
      </w:r>
    </w:p>
    <w:p w14:paraId="2DAD4B5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Value:</w:t>
      </w:r>
    </w:p>
    <w:p w14:paraId="6C30942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Count of Request Number</w:t>
      </w:r>
    </w:p>
    <w:p w14:paraId="1EB1BCC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5E2DDD5">
          <v:rect id="_x0000_i3418" style="width:0;height:1.5pt" o:hralign="center" o:hrstd="t" o:hr="t" fillcolor="#a0a0a0" stroked="f"/>
        </w:pict>
      </w:r>
    </w:p>
    <w:p w14:paraId="23A3A86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105. Expected</w:t>
      </w:r>
    </w:p>
    <w:p w14:paraId="58808BA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Annual Leave      </w:t>
      </w:r>
      <w:r w:rsidRPr="00673B82">
        <w:rPr>
          <w:rFonts w:ascii="Times New Roman" w:hAnsi="Times New Roman" w:cs="Times New Roman"/>
          <w:sz w:val="32"/>
          <w:szCs w:val="32"/>
        </w:rPr>
        <w:t>███████████</w:t>
      </w:r>
      <w:r w:rsidRPr="00673B82">
        <w:rPr>
          <w:sz w:val="32"/>
          <w:szCs w:val="32"/>
        </w:rPr>
        <w:t xml:space="preserve"> 11</w:t>
      </w:r>
    </w:p>
    <w:p w14:paraId="56795DE7" w14:textId="77777777" w:rsidR="00673B82" w:rsidRPr="00673B82" w:rsidRDefault="00673B82" w:rsidP="00673B82">
      <w:pPr>
        <w:rPr>
          <w:sz w:val="32"/>
          <w:szCs w:val="32"/>
        </w:rPr>
      </w:pPr>
    </w:p>
    <w:p w14:paraId="09144C8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Sick Leave        </w:t>
      </w:r>
      <w:r w:rsidRPr="00673B82">
        <w:rPr>
          <w:rFonts w:ascii="Times New Roman" w:hAnsi="Times New Roman" w:cs="Times New Roman"/>
          <w:sz w:val="32"/>
          <w:szCs w:val="32"/>
        </w:rPr>
        <w:t>██████</w:t>
      </w:r>
      <w:r w:rsidRPr="00673B82">
        <w:rPr>
          <w:sz w:val="32"/>
          <w:szCs w:val="32"/>
        </w:rPr>
        <w:t xml:space="preserve">       6</w:t>
      </w:r>
    </w:p>
    <w:p w14:paraId="6AC86FD8" w14:textId="77777777" w:rsidR="00673B82" w:rsidRPr="00673B82" w:rsidRDefault="00673B82" w:rsidP="00673B82">
      <w:pPr>
        <w:rPr>
          <w:sz w:val="32"/>
          <w:szCs w:val="32"/>
        </w:rPr>
      </w:pPr>
    </w:p>
    <w:p w14:paraId="2677900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Emergency Leave   </w:t>
      </w:r>
      <w:r w:rsidRPr="00673B82">
        <w:rPr>
          <w:rFonts w:ascii="Times New Roman" w:hAnsi="Times New Roman" w:cs="Times New Roman"/>
          <w:sz w:val="32"/>
          <w:szCs w:val="32"/>
        </w:rPr>
        <w:t>██</w:t>
      </w:r>
      <w:r w:rsidRPr="00673B82">
        <w:rPr>
          <w:sz w:val="32"/>
          <w:szCs w:val="32"/>
        </w:rPr>
        <w:t xml:space="preserve">           2</w:t>
      </w:r>
    </w:p>
    <w:p w14:paraId="53DD3F5F" w14:textId="77777777" w:rsidR="00673B82" w:rsidRPr="00673B82" w:rsidRDefault="00673B82" w:rsidP="00673B82">
      <w:pPr>
        <w:rPr>
          <w:sz w:val="32"/>
          <w:szCs w:val="32"/>
        </w:rPr>
      </w:pPr>
    </w:p>
    <w:p w14:paraId="69D50FC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Unpaid Leave      </w:t>
      </w:r>
      <w:r w:rsidRPr="00673B82">
        <w:rPr>
          <w:rFonts w:ascii="Times New Roman" w:hAnsi="Times New Roman" w:cs="Times New Roman"/>
          <w:sz w:val="32"/>
          <w:szCs w:val="32"/>
        </w:rPr>
        <w:t>█</w:t>
      </w:r>
      <w:r w:rsidRPr="00673B82">
        <w:rPr>
          <w:sz w:val="32"/>
          <w:szCs w:val="32"/>
        </w:rPr>
        <w:t xml:space="preserve">            1</w:t>
      </w:r>
    </w:p>
    <w:p w14:paraId="2DCA3CB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B64FF9C">
          <v:rect id="_x0000_i3419" style="width:0;height:1.5pt" o:hralign="center" o:hrstd="t" o:hr="t" fillcolor="#a0a0a0" stroked="f"/>
        </w:pict>
      </w:r>
    </w:p>
    <w:p w14:paraId="428773D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106. Business Question</w:t>
      </w:r>
    </w:p>
    <w:p w14:paraId="617416F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This visual answers:</w:t>
      </w:r>
    </w:p>
    <w:p w14:paraId="3DA2A28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Which Leave Types are most frequently requested?</w:t>
      </w:r>
    </w:p>
    <w:p w14:paraId="23410A5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pict w14:anchorId="2CAEC53C">
          <v:rect id="_x0000_i3420" style="width:0;height:1.5pt" o:hralign="center" o:hrstd="t" o:hr="t" fillcolor="#a0a0a0" stroked="f"/>
        </w:pict>
      </w:r>
    </w:p>
    <w:p w14:paraId="1136F03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AJ — CHART 2</w:t>
      </w:r>
    </w:p>
    <w:p w14:paraId="03AA5FC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107. Requests by Department</w:t>
      </w:r>
    </w:p>
    <w:p w14:paraId="3A29EB9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Insert another:</w:t>
      </w:r>
    </w:p>
    <w:p w14:paraId="753F57C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Bar/Column Chart.</w:t>
      </w:r>
    </w:p>
    <w:p w14:paraId="1A16F39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Axis:</w:t>
      </w:r>
    </w:p>
    <w:p w14:paraId="7D8BA53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Name</w:t>
      </w:r>
    </w:p>
    <w:p w14:paraId="714E4C7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Value:</w:t>
      </w:r>
    </w:p>
    <w:p w14:paraId="63D8DD5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Count of Request Number</w:t>
      </w:r>
    </w:p>
    <w:p w14:paraId="11AFC6D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7D1662A">
          <v:rect id="_x0000_i3421" style="width:0;height:1.5pt" o:hralign="center" o:hrstd="t" o:hr="t" fillcolor="#a0a0a0" stroked="f"/>
        </w:pict>
      </w:r>
    </w:p>
    <w:p w14:paraId="1F6C127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108. Expected</w:t>
      </w:r>
    </w:p>
    <w:p w14:paraId="100CB8A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IT          8</w:t>
      </w:r>
    </w:p>
    <w:p w14:paraId="531456E0" w14:textId="77777777" w:rsidR="00673B82" w:rsidRPr="00673B82" w:rsidRDefault="00673B82" w:rsidP="00673B82">
      <w:pPr>
        <w:rPr>
          <w:sz w:val="32"/>
          <w:szCs w:val="32"/>
        </w:rPr>
      </w:pPr>
    </w:p>
    <w:p w14:paraId="4E55AD6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Finance     5</w:t>
      </w:r>
    </w:p>
    <w:p w14:paraId="47EA6D69" w14:textId="77777777" w:rsidR="00673B82" w:rsidRPr="00673B82" w:rsidRDefault="00673B82" w:rsidP="00673B82">
      <w:pPr>
        <w:rPr>
          <w:sz w:val="32"/>
          <w:szCs w:val="32"/>
        </w:rPr>
      </w:pPr>
    </w:p>
    <w:p w14:paraId="07742DF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HR          3</w:t>
      </w:r>
    </w:p>
    <w:p w14:paraId="0F130D08" w14:textId="77777777" w:rsidR="00673B82" w:rsidRPr="00673B82" w:rsidRDefault="00673B82" w:rsidP="00673B82">
      <w:pPr>
        <w:rPr>
          <w:sz w:val="32"/>
          <w:szCs w:val="32"/>
        </w:rPr>
      </w:pPr>
    </w:p>
    <w:p w14:paraId="68E7B24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Operations  2</w:t>
      </w:r>
    </w:p>
    <w:p w14:paraId="1BAEA3B0" w14:textId="77777777" w:rsidR="00673B82" w:rsidRPr="00673B82" w:rsidRDefault="00673B82" w:rsidP="00673B82">
      <w:pPr>
        <w:rPr>
          <w:sz w:val="32"/>
          <w:szCs w:val="32"/>
        </w:rPr>
      </w:pPr>
    </w:p>
    <w:p w14:paraId="15CA474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Sales       2</w:t>
      </w:r>
    </w:p>
    <w:p w14:paraId="0C1CDB9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7492B28">
          <v:rect id="_x0000_i3422" style="width:0;height:1.5pt" o:hralign="center" o:hrstd="t" o:hr="t" fillcolor="#a0a0a0" stroked="f"/>
        </w:pict>
      </w:r>
    </w:p>
    <w:p w14:paraId="4A21DCB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109. Why Does This Work?</w:t>
      </w:r>
    </w:p>
    <w:p w14:paraId="101C572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Because:</w:t>
      </w:r>
    </w:p>
    <w:p w14:paraId="2A485FB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358DB71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</w:t>
      </w:r>
      <w:r w:rsidRPr="00673B82">
        <w:rPr>
          <w:rFonts w:ascii="Times New Roman" w:hAnsi="Times New Roman" w:cs="Times New Roman"/>
          <w:sz w:val="32"/>
          <w:szCs w:val="32"/>
        </w:rPr>
        <w:t>↓</w:t>
      </w:r>
    </w:p>
    <w:p w14:paraId="18B4E61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6EEC9F5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</w:t>
      </w:r>
      <w:r w:rsidRPr="00673B82">
        <w:rPr>
          <w:rFonts w:ascii="Times New Roman" w:hAnsi="Times New Roman" w:cs="Times New Roman"/>
          <w:sz w:val="32"/>
          <w:szCs w:val="32"/>
        </w:rPr>
        <w:t>↓</w:t>
      </w:r>
    </w:p>
    <w:p w14:paraId="06A94D9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28120E8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relationships propagate:</w:t>
      </w:r>
    </w:p>
    <w:p w14:paraId="57C4B3E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The Department context.</w:t>
      </w:r>
    </w:p>
    <w:p w14:paraId="3037653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D096576">
          <v:rect id="_x0000_i3423" style="width:0;height:1.5pt" o:hralign="center" o:hrstd="t" o:hr="t" fillcolor="#a0a0a0" stroked="f"/>
        </w:pict>
      </w:r>
    </w:p>
    <w:p w14:paraId="58339C5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110. If Every Department Shows Same Number</w:t>
      </w:r>
    </w:p>
    <w:p w14:paraId="4F01A4E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Suspect:</w:t>
      </w:r>
    </w:p>
    <w:p w14:paraId="0D1EF51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Relationship problem.</w:t>
      </w:r>
    </w:p>
    <w:p w14:paraId="77ADA41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Check Model View.</w:t>
      </w:r>
    </w:p>
    <w:p w14:paraId="5B7DB2D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C864818">
          <v:rect id="_x0000_i3424" style="width:0;height:1.5pt" o:hralign="center" o:hrstd="t" o:hr="t" fillcolor="#a0a0a0" stroked="f"/>
        </w:pict>
      </w:r>
    </w:p>
    <w:p w14:paraId="0041E47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AK — CHART 3</w:t>
      </w:r>
    </w:p>
    <w:p w14:paraId="7AE5F88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111. Requests by Status</w:t>
      </w:r>
    </w:p>
    <w:p w14:paraId="637C2A5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Add a chart.</w:t>
      </w:r>
    </w:p>
    <w:p w14:paraId="2D70FEA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Axis:</w:t>
      </w:r>
    </w:p>
    <w:p w14:paraId="62E55B1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Status.</w:t>
      </w:r>
    </w:p>
    <w:p w14:paraId="13E3DA0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Value:</w:t>
      </w:r>
    </w:p>
    <w:p w14:paraId="272FBDC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Count of Request Number.</w:t>
      </w:r>
    </w:p>
    <w:p w14:paraId="6D90F5A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6888D98">
          <v:rect id="_x0000_i3425" style="width:0;height:1.5pt" o:hralign="center" o:hrstd="t" o:hr="t" fillcolor="#a0a0a0" stroked="f"/>
        </w:pict>
      </w:r>
    </w:p>
    <w:p w14:paraId="6D2BF60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112. Example</w:t>
      </w:r>
    </w:p>
    <w:p w14:paraId="4A89805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Approved          10</w:t>
      </w:r>
    </w:p>
    <w:p w14:paraId="180E87AB" w14:textId="77777777" w:rsidR="00673B82" w:rsidRPr="00673B82" w:rsidRDefault="00673B82" w:rsidP="00673B82">
      <w:pPr>
        <w:rPr>
          <w:sz w:val="32"/>
          <w:szCs w:val="32"/>
        </w:rPr>
      </w:pPr>
    </w:p>
    <w:p w14:paraId="007765B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Pending Approval   4</w:t>
      </w:r>
    </w:p>
    <w:p w14:paraId="7F85F8F7" w14:textId="77777777" w:rsidR="00673B82" w:rsidRPr="00673B82" w:rsidRDefault="00673B82" w:rsidP="00673B82">
      <w:pPr>
        <w:rPr>
          <w:sz w:val="32"/>
          <w:szCs w:val="32"/>
        </w:rPr>
      </w:pPr>
    </w:p>
    <w:p w14:paraId="51AD139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Rejected           3</w:t>
      </w:r>
    </w:p>
    <w:p w14:paraId="77D66B63" w14:textId="77777777" w:rsidR="00673B82" w:rsidRPr="00673B82" w:rsidRDefault="00673B82" w:rsidP="00673B82">
      <w:pPr>
        <w:rPr>
          <w:sz w:val="32"/>
          <w:szCs w:val="32"/>
        </w:rPr>
      </w:pPr>
    </w:p>
    <w:p w14:paraId="77E2B0B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Draft              2</w:t>
      </w:r>
    </w:p>
    <w:p w14:paraId="4EA36BEC" w14:textId="77777777" w:rsidR="00673B82" w:rsidRPr="00673B82" w:rsidRDefault="00673B82" w:rsidP="00673B82">
      <w:pPr>
        <w:rPr>
          <w:sz w:val="32"/>
          <w:szCs w:val="32"/>
        </w:rPr>
      </w:pPr>
    </w:p>
    <w:p w14:paraId="6E70232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Cancelled          1</w:t>
      </w:r>
    </w:p>
    <w:p w14:paraId="5F01C15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FACE7FE">
          <v:rect id="_x0000_i3426" style="width:0;height:1.5pt" o:hralign="center" o:hrstd="t" o:hr="t" fillcolor="#a0a0a0" stroked="f"/>
        </w:pict>
      </w:r>
    </w:p>
    <w:p w14:paraId="61634B1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113. Business Question</w:t>
      </w:r>
    </w:p>
    <w:p w14:paraId="3943E64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This answers:</w:t>
      </w:r>
    </w:p>
    <w:p w14:paraId="7CE60B7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Where are Leave Requests in the process?</w:t>
      </w:r>
    </w:p>
    <w:p w14:paraId="205357C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74CEB11">
          <v:rect id="_x0000_i3427" style="width:0;height:1.5pt" o:hralign="center" o:hrstd="t" o:hr="t" fillcolor="#a0a0a0" stroked="f"/>
        </w:pict>
      </w:r>
    </w:p>
    <w:p w14:paraId="385B754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AL — TABLE VISUAL</w:t>
      </w:r>
    </w:p>
    <w:p w14:paraId="27AF655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114. Add Table</w:t>
      </w:r>
    </w:p>
    <w:p w14:paraId="0ED04D3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Create:</w:t>
      </w:r>
    </w:p>
    <w:p w14:paraId="682F2C2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Leave Request Details.</w:t>
      </w:r>
    </w:p>
    <w:p w14:paraId="74BE4AC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CE2C551">
          <v:rect id="_x0000_i3428" style="width:0;height:1.5pt" o:hralign="center" o:hrstd="t" o:hr="t" fillcolor="#a0a0a0" stroked="f"/>
        </w:pict>
      </w:r>
    </w:p>
    <w:p w14:paraId="4346C5D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115. Fields</w:t>
      </w:r>
    </w:p>
    <w:p w14:paraId="0D20F9D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Add:</w:t>
      </w:r>
    </w:p>
    <w:p w14:paraId="451E599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Request Number</w:t>
      </w:r>
    </w:p>
    <w:p w14:paraId="385EF80D" w14:textId="77777777" w:rsidR="00673B82" w:rsidRPr="00673B82" w:rsidRDefault="00673B82" w:rsidP="00673B82">
      <w:pPr>
        <w:rPr>
          <w:sz w:val="32"/>
          <w:szCs w:val="32"/>
        </w:rPr>
      </w:pPr>
    </w:p>
    <w:p w14:paraId="2E5EE58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 Full Name</w:t>
      </w:r>
    </w:p>
    <w:p w14:paraId="0998984F" w14:textId="77777777" w:rsidR="00673B82" w:rsidRPr="00673B82" w:rsidRDefault="00673B82" w:rsidP="00673B82">
      <w:pPr>
        <w:rPr>
          <w:sz w:val="32"/>
          <w:szCs w:val="32"/>
        </w:rPr>
      </w:pPr>
    </w:p>
    <w:p w14:paraId="3E17B28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Name</w:t>
      </w:r>
    </w:p>
    <w:p w14:paraId="2E28450D" w14:textId="77777777" w:rsidR="00673B82" w:rsidRPr="00673B82" w:rsidRDefault="00673B82" w:rsidP="00673B82">
      <w:pPr>
        <w:rPr>
          <w:sz w:val="32"/>
          <w:szCs w:val="32"/>
        </w:rPr>
      </w:pPr>
    </w:p>
    <w:p w14:paraId="59EDC80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 Name</w:t>
      </w:r>
    </w:p>
    <w:p w14:paraId="1220B41B" w14:textId="77777777" w:rsidR="00673B82" w:rsidRPr="00673B82" w:rsidRDefault="00673B82" w:rsidP="00673B82">
      <w:pPr>
        <w:rPr>
          <w:sz w:val="32"/>
          <w:szCs w:val="32"/>
        </w:rPr>
      </w:pPr>
    </w:p>
    <w:p w14:paraId="0BAA1C5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Start Date</w:t>
      </w:r>
    </w:p>
    <w:p w14:paraId="180D2539" w14:textId="77777777" w:rsidR="00673B82" w:rsidRPr="00673B82" w:rsidRDefault="00673B82" w:rsidP="00673B82">
      <w:pPr>
        <w:rPr>
          <w:sz w:val="32"/>
          <w:szCs w:val="32"/>
        </w:rPr>
      </w:pPr>
    </w:p>
    <w:p w14:paraId="4B59AE5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End Date</w:t>
      </w:r>
    </w:p>
    <w:p w14:paraId="4A82D12B" w14:textId="77777777" w:rsidR="00673B82" w:rsidRPr="00673B82" w:rsidRDefault="00673B82" w:rsidP="00673B82">
      <w:pPr>
        <w:rPr>
          <w:sz w:val="32"/>
          <w:szCs w:val="32"/>
        </w:rPr>
      </w:pPr>
    </w:p>
    <w:p w14:paraId="179F3EF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Number of Days</w:t>
      </w:r>
    </w:p>
    <w:p w14:paraId="533FED49" w14:textId="77777777" w:rsidR="00673B82" w:rsidRPr="00673B82" w:rsidRDefault="00673B82" w:rsidP="00673B82">
      <w:pPr>
        <w:rPr>
          <w:sz w:val="32"/>
          <w:szCs w:val="32"/>
        </w:rPr>
      </w:pPr>
    </w:p>
    <w:p w14:paraId="567EFC0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Status</w:t>
      </w:r>
    </w:p>
    <w:p w14:paraId="6096C78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2B87B9C">
          <v:rect id="_x0000_i3429" style="width:0;height:1.5pt" o:hralign="center" o:hrstd="t" o:hr="t" fillcolor="#a0a0a0" stroked="f"/>
        </w:pict>
      </w:r>
    </w:p>
    <w:p w14:paraId="1372122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116. Why Table?</w:t>
      </w:r>
    </w:p>
    <w:p w14:paraId="1A2E9F1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Charts answer:</w:t>
      </w:r>
    </w:p>
    <w:p w14:paraId="099AB93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Patterns.</w:t>
      </w:r>
    </w:p>
    <w:p w14:paraId="0FBFFD6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Tables answer:</w:t>
      </w:r>
    </w:p>
    <w:p w14:paraId="5368EF0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Specific records.</w:t>
      </w:r>
    </w:p>
    <w:p w14:paraId="7BA773A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good report often combines:</w:t>
      </w:r>
    </w:p>
    <w:p w14:paraId="620CB4C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Summary + Detail.</w:t>
      </w:r>
    </w:p>
    <w:p w14:paraId="1C7FC10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A6AD894">
          <v:rect id="_x0000_i3430" style="width:0;height:1.5pt" o:hralign="center" o:hrstd="t" o:hr="t" fillcolor="#a0a0a0" stroked="f"/>
        </w:pict>
      </w:r>
    </w:p>
    <w:p w14:paraId="6C1C429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117. Date Formatting</w:t>
      </w:r>
    </w:p>
    <w:p w14:paraId="1333850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Format:</w:t>
      </w:r>
    </w:p>
    <w:p w14:paraId="3A83463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Start Date</w:t>
      </w:r>
    </w:p>
    <w:p w14:paraId="5929A2A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End Date</w:t>
      </w:r>
    </w:p>
    <w:p w14:paraId="2D52492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appropriately.</w:t>
      </w:r>
    </w:p>
    <w:p w14:paraId="48CDE8A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Avoid unnecessarily displaying:</w:t>
      </w:r>
    </w:p>
    <w:p w14:paraId="1E6386C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12:00:00 AM</w:t>
      </w:r>
    </w:p>
    <w:p w14:paraId="6B35F23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date-only business values.</w:t>
      </w:r>
    </w:p>
    <w:p w14:paraId="0F99AF6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003757E">
          <v:rect id="_x0000_i3431" style="width:0;height:1.5pt" o:hralign="center" o:hrstd="t" o:hr="t" fillcolor="#a0a0a0" stroked="f"/>
        </w:pict>
      </w:r>
    </w:p>
    <w:p w14:paraId="15EAB54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AM — SLICERS</w:t>
      </w:r>
    </w:p>
    <w:p w14:paraId="6839E4E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118. What Is a Slicer?</w:t>
      </w:r>
    </w:p>
    <w:p w14:paraId="100F1F8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Slicer is an interactive visual placed:</w:t>
      </w:r>
    </w:p>
    <w:p w14:paraId="2F3A2F7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On the report canvas</w:t>
      </w:r>
    </w:p>
    <w:p w14:paraId="663B36B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that allows users to filter report data.</w:t>
      </w:r>
    </w:p>
    <w:p w14:paraId="08AE6EC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FBF2071">
          <v:rect id="_x0000_i3432" style="width:0;height:1.5pt" o:hralign="center" o:hrstd="t" o:hr="t" fillcolor="#a0a0a0" stroked="f"/>
        </w:pict>
      </w:r>
    </w:p>
    <w:p w14:paraId="26DBDA6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119. Add Department Slicer</w:t>
      </w:r>
    </w:p>
    <w:p w14:paraId="5B555CC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Insert:</w:t>
      </w:r>
    </w:p>
    <w:p w14:paraId="74D6330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Slicer.</w:t>
      </w:r>
    </w:p>
    <w:p w14:paraId="5871B9B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Field:</w:t>
      </w:r>
    </w:p>
    <w:p w14:paraId="1DED7CD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Name</w:t>
      </w:r>
    </w:p>
    <w:p w14:paraId="3ADC01A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pict w14:anchorId="324C5556">
          <v:rect id="_x0000_i3433" style="width:0;height:1.5pt" o:hralign="center" o:hrstd="t" o:hr="t" fillcolor="#a0a0a0" stroked="f"/>
        </w:pict>
      </w:r>
    </w:p>
    <w:p w14:paraId="2538359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120. Test</w:t>
      </w:r>
    </w:p>
    <w:p w14:paraId="786BC39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Select:</w:t>
      </w:r>
    </w:p>
    <w:p w14:paraId="593BF98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Finance.</w:t>
      </w:r>
    </w:p>
    <w:p w14:paraId="6CE0C9B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Expected:</w:t>
      </w:r>
    </w:p>
    <w:p w14:paraId="06A7869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Cards change</w:t>
      </w:r>
    </w:p>
    <w:p w14:paraId="63E3145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Leave Type Chart changes</w:t>
      </w:r>
    </w:p>
    <w:p w14:paraId="198F298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Status Chart changes</w:t>
      </w:r>
    </w:p>
    <w:p w14:paraId="2438686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Table changes</w:t>
      </w:r>
    </w:p>
    <w:p w14:paraId="2308DFE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according to relationships/interactions.</w:t>
      </w:r>
    </w:p>
    <w:p w14:paraId="268351A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5728641">
          <v:rect id="_x0000_i3434" style="width:0;height:1.5pt" o:hralign="center" o:hrstd="t" o:hr="t" fillcolor="#a0a0a0" stroked="f"/>
        </w:pict>
      </w:r>
    </w:p>
    <w:p w14:paraId="16E0433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121. This Is Interactive Analytics</w:t>
      </w:r>
    </w:p>
    <w:p w14:paraId="3480779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One user selection changes:</w:t>
      </w:r>
    </w:p>
    <w:p w14:paraId="3F79B6E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Multiple visuals.</w:t>
      </w:r>
    </w:p>
    <w:p w14:paraId="3B6B635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595466E">
          <v:rect id="_x0000_i3435" style="width:0;height:1.5pt" o:hralign="center" o:hrstd="t" o:hr="t" fillcolor="#a0a0a0" stroked="f"/>
        </w:pict>
      </w:r>
    </w:p>
    <w:p w14:paraId="21CFA24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AN — STATUS SLICER</w:t>
      </w:r>
    </w:p>
    <w:p w14:paraId="3591602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122. Add Slicer</w:t>
      </w:r>
    </w:p>
    <w:p w14:paraId="252364C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Field:</w:t>
      </w:r>
    </w:p>
    <w:p w14:paraId="59DE1C9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Status.</w:t>
      </w:r>
    </w:p>
    <w:p w14:paraId="38FC38E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Example:</w:t>
      </w:r>
    </w:p>
    <w:p w14:paraId="3F1EF00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All</w:t>
      </w:r>
    </w:p>
    <w:p w14:paraId="20EAD95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Approved</w:t>
      </w:r>
    </w:p>
    <w:p w14:paraId="6C9FC8A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Pending Approval</w:t>
      </w:r>
    </w:p>
    <w:p w14:paraId="48E25CE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Rejected</w:t>
      </w:r>
    </w:p>
    <w:p w14:paraId="2F13E66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Draft</w:t>
      </w:r>
    </w:p>
    <w:p w14:paraId="297B1CB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Cancelled</w:t>
      </w:r>
    </w:p>
    <w:p w14:paraId="730978C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actual slicer provides values from:</w:t>
      </w:r>
    </w:p>
    <w:p w14:paraId="4D6ABA5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The model.</w:t>
      </w:r>
    </w:p>
    <w:p w14:paraId="127B6BD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You do not manually type the list.</w:t>
      </w:r>
    </w:p>
    <w:p w14:paraId="23E578A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ABBA322">
          <v:rect id="_x0000_i3436" style="width:0;height:1.5pt" o:hralign="center" o:hrstd="t" o:hr="t" fillcolor="#a0a0a0" stroked="f"/>
        </w:pict>
      </w:r>
    </w:p>
    <w:p w14:paraId="3551FB6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AO — LEAVE TYPE SLICER</w:t>
      </w:r>
    </w:p>
    <w:p w14:paraId="25257CE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123. Add</w:t>
      </w:r>
    </w:p>
    <w:p w14:paraId="2A345F8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Leave Type Name</w:t>
      </w:r>
    </w:p>
    <w:p w14:paraId="3641F38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Slicer.</w:t>
      </w:r>
    </w:p>
    <w:p w14:paraId="1B280C9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Users can select:</w:t>
      </w:r>
    </w:p>
    <w:p w14:paraId="6A78879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Sick Leave</w:t>
      </w:r>
    </w:p>
    <w:p w14:paraId="2CF6EB0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and immediately analyze only:</w:t>
      </w:r>
    </w:p>
    <w:p w14:paraId="17A2207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Sick Leave Requests.</w:t>
      </w:r>
    </w:p>
    <w:p w14:paraId="41C52BC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B6E1988">
          <v:rect id="_x0000_i3437" style="width:0;height:1.5pt" o:hralign="center" o:hrstd="t" o:hr="t" fillcolor="#a0a0a0" stroked="f"/>
        </w:pict>
      </w:r>
    </w:p>
    <w:p w14:paraId="442E7A3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AP — SLICER VS FILTER PANE</w:t>
      </w:r>
    </w:p>
    <w:p w14:paraId="46137DE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124. Slicer</w:t>
      </w:r>
    </w:p>
    <w:p w14:paraId="74D1CC4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Visible:</w:t>
      </w:r>
    </w:p>
    <w:p w14:paraId="2F97877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On the report canvas.</w:t>
      </w:r>
    </w:p>
    <w:p w14:paraId="6334531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Useful for important interactive filtering.</w:t>
      </w:r>
    </w:p>
    <w:p w14:paraId="696587E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pict w14:anchorId="69D64980">
          <v:rect id="_x0000_i3438" style="width:0;height:1.5pt" o:hralign="center" o:hrstd="t" o:hr="t" fillcolor="#a0a0a0" stroked="f"/>
        </w:pict>
      </w:r>
    </w:p>
    <w:p w14:paraId="771B993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125. Filters Pane</w:t>
      </w:r>
    </w:p>
    <w:p w14:paraId="78D2775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Provides filtering outside the visual canvas at:</w:t>
      </w:r>
    </w:p>
    <w:p w14:paraId="3D39888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Visual</w:t>
      </w:r>
    </w:p>
    <w:p w14:paraId="6338160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Page</w:t>
      </w:r>
    </w:p>
    <w:p w14:paraId="79B2336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Report</w:t>
      </w:r>
    </w:p>
    <w:p w14:paraId="446BECD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levels.</w:t>
      </w:r>
    </w:p>
    <w:p w14:paraId="7B699A8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CCE9E32">
          <v:rect id="_x0000_i3439" style="width:0;height:1.5pt" o:hralign="center" o:hrstd="t" o:hr="t" fillcolor="#a0a0a0" stroked="f"/>
        </w:pict>
      </w:r>
    </w:p>
    <w:p w14:paraId="1D5AA74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126. Which Should We Use?</w:t>
      </w:r>
    </w:p>
    <w:p w14:paraId="39D128E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 a Slicer when:</w:t>
      </w:r>
    </w:p>
    <w:p w14:paraId="281A663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Report readers should frequently interact with the filter.</w:t>
      </w:r>
    </w:p>
    <w:p w14:paraId="17D0B02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 Filters pane for:</w:t>
      </w:r>
    </w:p>
    <w:p w14:paraId="3C020C3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Supporting/background restrictions</w:t>
      </w:r>
    </w:p>
    <w:p w14:paraId="359BDAE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where appropriate.</w:t>
      </w:r>
    </w:p>
    <w:p w14:paraId="372A5F0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D97D72D">
          <v:rect id="_x0000_i3440" style="width:0;height:1.5pt" o:hralign="center" o:hrstd="t" o:hr="t" fillcolor="#a0a0a0" stroked="f"/>
        </w:pict>
      </w:r>
    </w:p>
    <w:p w14:paraId="6F8BB04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AQ — CROSS-FILTERING</w:t>
      </w:r>
    </w:p>
    <w:p w14:paraId="5CF7A5B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127. Select Chart Bar</w:t>
      </w:r>
    </w:p>
    <w:p w14:paraId="239CF6E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Click:</w:t>
      </w:r>
    </w:p>
    <w:p w14:paraId="57B805A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Finance</w:t>
      </w:r>
    </w:p>
    <w:p w14:paraId="49BECC4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inside Department chart.</w:t>
      </w:r>
    </w:p>
    <w:p w14:paraId="37AFF1D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Observe:</w:t>
      </w:r>
    </w:p>
    <w:p w14:paraId="73DCF54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Other visuals respond.</w:t>
      </w:r>
    </w:p>
    <w:p w14:paraId="7EBBA06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pict w14:anchorId="4526D295">
          <v:rect id="_x0000_i3441" style="width:0;height:1.5pt" o:hralign="center" o:hrstd="t" o:hr="t" fillcolor="#a0a0a0" stroked="f"/>
        </w:pict>
      </w:r>
    </w:p>
    <w:p w14:paraId="7F048A9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128. What Happened?</w:t>
      </w:r>
    </w:p>
    <w:p w14:paraId="6C44DB1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visual selection created:</w:t>
      </w:r>
    </w:p>
    <w:p w14:paraId="2895789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Filter context.</w:t>
      </w:r>
    </w:p>
    <w:p w14:paraId="0940091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Other visuals are:</w:t>
      </w:r>
    </w:p>
    <w:p w14:paraId="78AA18E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Cross-filtered / cross-highlighted</w:t>
      </w:r>
    </w:p>
    <w:p w14:paraId="3089B2A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according to interaction settings.</w:t>
      </w:r>
    </w:p>
    <w:p w14:paraId="2D968F3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D697411">
          <v:rect id="_x0000_i3442" style="width:0;height:1.5pt" o:hralign="center" o:hrstd="t" o:hr="t" fillcolor="#a0a0a0" stroked="f"/>
        </w:pict>
      </w:r>
    </w:p>
    <w:p w14:paraId="040060A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129. Example</w:t>
      </w:r>
    </w:p>
    <w:p w14:paraId="1D88F1A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Before:</w:t>
      </w:r>
    </w:p>
    <w:p w14:paraId="29ABB81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Total Requests = 20</w:t>
      </w:r>
    </w:p>
    <w:p w14:paraId="3BC1053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Select:</w:t>
      </w:r>
    </w:p>
    <w:p w14:paraId="76F2132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Finance</w:t>
      </w:r>
    </w:p>
    <w:p w14:paraId="3FD5A8E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Now:</w:t>
      </w:r>
    </w:p>
    <w:p w14:paraId="02BD180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Total Requests = 5</w:t>
      </w:r>
    </w:p>
    <w:p w14:paraId="2B50BA2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depending on data.</w:t>
      </w:r>
    </w:p>
    <w:p w14:paraId="53019D8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196BD7D">
          <v:rect id="_x0000_i3443" style="width:0;height:1.5pt" o:hralign="center" o:hrstd="t" o:hr="t" fillcolor="#a0a0a0" stroked="f"/>
        </w:pict>
      </w:r>
    </w:p>
    <w:p w14:paraId="0004C8C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130. Important</w:t>
      </w:r>
    </w:p>
    <w:p w14:paraId="5296CBB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Report isn't:</w:t>
      </w:r>
    </w:p>
    <w:p w14:paraId="7E10F98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Static PowerPoint.</w:t>
      </w:r>
    </w:p>
    <w:p w14:paraId="6C41888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It is:</w:t>
      </w:r>
    </w:p>
    <w:p w14:paraId="291FB72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Interactive analysis.</w:t>
      </w:r>
    </w:p>
    <w:p w14:paraId="40C3173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pict w14:anchorId="1EF0546E">
          <v:rect id="_x0000_i3444" style="width:0;height:1.5pt" o:hralign="center" o:hrstd="t" o:hr="t" fillcolor="#a0a0a0" stroked="f"/>
        </w:pict>
      </w:r>
    </w:p>
    <w:p w14:paraId="175F232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AR — EDIT INTERACTIONS</w:t>
      </w:r>
    </w:p>
    <w:p w14:paraId="37D363A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131. Sometimes You Don't Want Interaction</w:t>
      </w:r>
    </w:p>
    <w:p w14:paraId="43A3067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Example:</w:t>
      </w:r>
    </w:p>
    <w:p w14:paraId="603CB6C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company-wide benchmark Card should remain:</w:t>
      </w:r>
    </w:p>
    <w:p w14:paraId="143E156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Company total</w:t>
      </w:r>
    </w:p>
    <w:p w14:paraId="2CC7704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even when a Department is selected.</w:t>
      </w:r>
    </w:p>
    <w:p w14:paraId="7A2B0A3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You can configure:</w:t>
      </w:r>
    </w:p>
    <w:p w14:paraId="6032CEB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Edit interactions</w:t>
      </w:r>
    </w:p>
    <w:p w14:paraId="183054D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 change how visuals respond.</w:t>
      </w:r>
    </w:p>
    <w:p w14:paraId="11345FB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4E3C8A5">
          <v:rect id="_x0000_i3445" style="width:0;height:1.5pt" o:hralign="center" o:hrstd="t" o:hr="t" fillcolor="#a0a0a0" stroked="f"/>
        </w:pict>
      </w:r>
    </w:p>
    <w:p w14:paraId="21493A5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132. Today</w:t>
      </w:r>
    </w:p>
    <w:p w14:paraId="114EDD7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Keep standard interactions first.</w:t>
      </w:r>
    </w:p>
    <w:p w14:paraId="1991EB6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Optional challenge:</w:t>
      </w:r>
    </w:p>
    <w:p w14:paraId="0DFFABF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Disable one unnecessary interaction and explain:</w:t>
      </w:r>
    </w:p>
    <w:p w14:paraId="2475511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Why.</w:t>
      </w:r>
    </w:p>
    <w:p w14:paraId="43B4ACD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1951CC3">
          <v:rect id="_x0000_i3446" style="width:0;height:1.5pt" o:hralign="center" o:hrstd="t" o:hr="t" fillcolor="#a0a0a0" stroked="f"/>
        </w:pict>
      </w:r>
    </w:p>
    <w:p w14:paraId="05573A2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AS — REPORT DESIGN</w:t>
      </w:r>
    </w:p>
    <w:p w14:paraId="7E5F9F2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133. First Rule</w:t>
      </w:r>
    </w:p>
    <w:p w14:paraId="356A381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Report should answer:</w:t>
      </w:r>
    </w:p>
    <w:p w14:paraId="46F7CEB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Business questions.</w:t>
      </w:r>
    </w:p>
    <w:p w14:paraId="2BC1E09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Not:</w:t>
      </w:r>
    </w:p>
    <w:p w14:paraId="47D24E8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How many charts can I fit on one screen?</w:t>
      </w:r>
    </w:p>
    <w:p w14:paraId="6A1BA86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07D2EDF">
          <v:rect id="_x0000_i3447" style="width:0;height:1.5pt" o:hralign="center" o:hrstd="t" o:hr="t" fillcolor="#a0a0a0" stroked="f"/>
        </w:pict>
      </w:r>
    </w:p>
    <w:p w14:paraId="4218279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134. Bad Report</w:t>
      </w:r>
    </w:p>
    <w:p w14:paraId="33B3EA8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18 Charts</w:t>
      </w:r>
    </w:p>
    <w:p w14:paraId="183A187D" w14:textId="77777777" w:rsidR="00673B82" w:rsidRPr="00673B82" w:rsidRDefault="00673B82" w:rsidP="00673B82">
      <w:pPr>
        <w:rPr>
          <w:sz w:val="32"/>
          <w:szCs w:val="32"/>
        </w:rPr>
      </w:pPr>
    </w:p>
    <w:p w14:paraId="07CA312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7 Colors</w:t>
      </w:r>
    </w:p>
    <w:p w14:paraId="72CC726B" w14:textId="77777777" w:rsidR="00673B82" w:rsidRPr="00673B82" w:rsidRDefault="00673B82" w:rsidP="00673B82">
      <w:pPr>
        <w:rPr>
          <w:sz w:val="32"/>
          <w:szCs w:val="32"/>
        </w:rPr>
      </w:pPr>
    </w:p>
    <w:p w14:paraId="284E572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3 Pie Charts</w:t>
      </w:r>
    </w:p>
    <w:p w14:paraId="607141F6" w14:textId="77777777" w:rsidR="00673B82" w:rsidRPr="00673B82" w:rsidRDefault="00673B82" w:rsidP="00673B82">
      <w:pPr>
        <w:rPr>
          <w:sz w:val="32"/>
          <w:szCs w:val="32"/>
        </w:rPr>
      </w:pPr>
    </w:p>
    <w:p w14:paraId="73FC645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2 Maps</w:t>
      </w:r>
    </w:p>
    <w:p w14:paraId="34A14B1F" w14:textId="77777777" w:rsidR="00673B82" w:rsidRPr="00673B82" w:rsidRDefault="00673B82" w:rsidP="00673B82">
      <w:pPr>
        <w:rPr>
          <w:sz w:val="32"/>
          <w:szCs w:val="32"/>
        </w:rPr>
      </w:pPr>
    </w:p>
    <w:p w14:paraId="2ACBBA0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5 Slicers</w:t>
      </w:r>
    </w:p>
    <w:p w14:paraId="64AD8419" w14:textId="77777777" w:rsidR="00673B82" w:rsidRPr="00673B82" w:rsidRDefault="00673B82" w:rsidP="00673B82">
      <w:pPr>
        <w:rPr>
          <w:sz w:val="32"/>
          <w:szCs w:val="32"/>
        </w:rPr>
      </w:pPr>
    </w:p>
    <w:p w14:paraId="6FB1AB3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Tiny text</w:t>
      </w:r>
    </w:p>
    <w:p w14:paraId="0E01572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Result:</w:t>
      </w:r>
    </w:p>
    <w:p w14:paraId="64798A2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Visual noise.</w:t>
      </w:r>
    </w:p>
    <w:p w14:paraId="25B5ADD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D7BE62C">
          <v:rect id="_x0000_i3448" style="width:0;height:1.5pt" o:hralign="center" o:hrstd="t" o:hr="t" fillcolor="#a0a0a0" stroked="f"/>
        </w:pict>
      </w:r>
    </w:p>
    <w:p w14:paraId="45DC043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135. Better</w:t>
      </w:r>
    </w:p>
    <w:p w14:paraId="249AF21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4 key metrics</w:t>
      </w:r>
    </w:p>
    <w:p w14:paraId="6746786E" w14:textId="77777777" w:rsidR="00673B82" w:rsidRPr="00673B82" w:rsidRDefault="00673B82" w:rsidP="00673B82">
      <w:pPr>
        <w:rPr>
          <w:sz w:val="32"/>
          <w:szCs w:val="32"/>
        </w:rPr>
      </w:pPr>
    </w:p>
    <w:p w14:paraId="1586FB8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3 analytical charts</w:t>
      </w:r>
    </w:p>
    <w:p w14:paraId="766BAB7A" w14:textId="77777777" w:rsidR="00673B82" w:rsidRPr="00673B82" w:rsidRDefault="00673B82" w:rsidP="00673B82">
      <w:pPr>
        <w:rPr>
          <w:sz w:val="32"/>
          <w:szCs w:val="32"/>
        </w:rPr>
      </w:pPr>
    </w:p>
    <w:p w14:paraId="1B9E4DD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3 useful filters</w:t>
      </w:r>
    </w:p>
    <w:p w14:paraId="231C5DB6" w14:textId="77777777" w:rsidR="00673B82" w:rsidRPr="00673B82" w:rsidRDefault="00673B82" w:rsidP="00673B82">
      <w:pPr>
        <w:rPr>
          <w:sz w:val="32"/>
          <w:szCs w:val="32"/>
        </w:rPr>
      </w:pPr>
    </w:p>
    <w:p w14:paraId="1243E29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1 detail table</w:t>
      </w:r>
    </w:p>
    <w:p w14:paraId="51587BA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539F290">
          <v:rect id="_x0000_i3449" style="width:0;height:1.5pt" o:hralign="center" o:hrstd="t" o:hr="t" fillcolor="#a0a0a0" stroked="f"/>
        </w:pict>
      </w:r>
    </w:p>
    <w:p w14:paraId="4A8D2D8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AT — CARD DESIGN</w:t>
      </w:r>
    </w:p>
    <w:p w14:paraId="25188F2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136. Cards</w:t>
      </w:r>
    </w:p>
    <w:p w14:paraId="3A388F5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Keep metrics:</w:t>
      </w:r>
    </w:p>
    <w:p w14:paraId="26E054C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Easy to scan.</w:t>
      </w:r>
    </w:p>
    <w:p w14:paraId="07210B0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Examples:</w:t>
      </w:r>
    </w:p>
    <w:p w14:paraId="19B17A0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TOTAL REQUESTS</w:t>
      </w:r>
    </w:p>
    <w:p w14:paraId="48A3B1B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20</w:t>
      </w:r>
    </w:p>
    <w:p w14:paraId="4AE4A7E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Avoid:</w:t>
      </w:r>
    </w:p>
    <w:p w14:paraId="4109D8C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Total Number of Employee Leave Request Records Currently Existing in the System</w:t>
      </w:r>
    </w:p>
    <w:p w14:paraId="31CF1DC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20</w:t>
      </w:r>
    </w:p>
    <w:p w14:paraId="71B6CF1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B1B4A38">
          <v:rect id="_x0000_i3450" style="width:0;height:1.5pt" o:hralign="center" o:hrstd="t" o:hr="t" fillcolor="#a0a0a0" stroked="f"/>
        </w:pict>
      </w:r>
    </w:p>
    <w:p w14:paraId="0D34414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AU — VISUAL TITLES</w:t>
      </w:r>
    </w:p>
    <w:p w14:paraId="28B863F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137. Good</w:t>
      </w:r>
    </w:p>
    <w:p w14:paraId="44DF85D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Requests by Department</w:t>
      </w:r>
    </w:p>
    <w:p w14:paraId="4E1D9EA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0FAF9E5">
          <v:rect id="_x0000_i3451" style="width:0;height:1.5pt" o:hralign="center" o:hrstd="t" o:hr="t" fillcolor="#a0a0a0" stroked="f"/>
        </w:pict>
      </w:r>
    </w:p>
    <w:p w14:paraId="615B826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138. Poor</w:t>
      </w:r>
    </w:p>
    <w:p w14:paraId="0EA72D5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Chart 1</w:t>
      </w:r>
    </w:p>
    <w:p w14:paraId="3E83671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Every visual should communicate:</w:t>
      </w:r>
    </w:p>
    <w:p w14:paraId="5216498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What it represents.</w:t>
      </w:r>
    </w:p>
    <w:p w14:paraId="3C0E882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7519ED5">
          <v:rect id="_x0000_i3452" style="width:0;height:1.5pt" o:hralign="center" o:hrstd="t" o:hr="t" fillcolor="#a0a0a0" stroked="f"/>
        </w:pict>
      </w:r>
    </w:p>
    <w:p w14:paraId="148ABD3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AV — CHART SELECTION</w:t>
      </w:r>
    </w:p>
    <w:p w14:paraId="298936B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139. Bar/Column Charts</w:t>
      </w:r>
    </w:p>
    <w:p w14:paraId="1005585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Good for:</w:t>
      </w:r>
    </w:p>
    <w:p w14:paraId="3819A74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Comparing categories.</w:t>
      </w:r>
    </w:p>
    <w:p w14:paraId="4B32AA0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Examples:</w:t>
      </w:r>
    </w:p>
    <w:p w14:paraId="71B0BB1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Requests by Department</w:t>
      </w:r>
    </w:p>
    <w:p w14:paraId="240602DA" w14:textId="77777777" w:rsidR="00673B82" w:rsidRPr="00673B82" w:rsidRDefault="00673B82" w:rsidP="00673B82">
      <w:pPr>
        <w:rPr>
          <w:sz w:val="32"/>
          <w:szCs w:val="32"/>
        </w:rPr>
      </w:pPr>
    </w:p>
    <w:p w14:paraId="15A8202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Requests by Leave Type</w:t>
      </w:r>
    </w:p>
    <w:p w14:paraId="6DE6C33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14726A7">
          <v:rect id="_x0000_i3453" style="width:0;height:1.5pt" o:hralign="center" o:hrstd="t" o:hr="t" fillcolor="#a0a0a0" stroked="f"/>
        </w:pict>
      </w:r>
    </w:p>
    <w:p w14:paraId="48DC44F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140. Line Chart</w:t>
      </w:r>
    </w:p>
    <w:p w14:paraId="454F6B5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Better for:</w:t>
      </w:r>
    </w:p>
    <w:p w14:paraId="12D4A7E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Change over time.</w:t>
      </w:r>
    </w:p>
    <w:p w14:paraId="0339A8C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Example:</w:t>
      </w:r>
    </w:p>
    <w:p w14:paraId="560C90B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Monthly Leave Requests</w:t>
      </w:r>
    </w:p>
    <w:p w14:paraId="3B17AB3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We will build this in later labs.</w:t>
      </w:r>
    </w:p>
    <w:p w14:paraId="160F864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1A27CE8">
          <v:rect id="_x0000_i3454" style="width:0;height:1.5pt" o:hralign="center" o:hrstd="t" o:hr="t" fillcolor="#a0a0a0" stroked="f"/>
        </w:pict>
      </w:r>
    </w:p>
    <w:p w14:paraId="6C9F98A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141. Table</w:t>
      </w:r>
    </w:p>
    <w:p w14:paraId="41B01B5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Best for:</w:t>
      </w:r>
    </w:p>
    <w:p w14:paraId="1C16401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Detailed record-level information.</w:t>
      </w:r>
    </w:p>
    <w:p w14:paraId="1CA45CA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pict w14:anchorId="719E9883">
          <v:rect id="_x0000_i3455" style="width:0;height:1.5pt" o:hralign="center" o:hrstd="t" o:hr="t" fillcolor="#a0a0a0" stroked="f"/>
        </w:pict>
      </w:r>
    </w:p>
    <w:p w14:paraId="688397B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142. Card</w:t>
      </w:r>
    </w:p>
    <w:p w14:paraId="1B60E70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Best for:</w:t>
      </w:r>
    </w:p>
    <w:p w14:paraId="6F8CE32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Single important number.</w:t>
      </w:r>
    </w:p>
    <w:p w14:paraId="0AF3D5B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C4DC2D3">
          <v:rect id="_x0000_i3456" style="width:0;height:1.5pt" o:hralign="center" o:hrstd="t" o:hr="t" fillcolor="#a0a0a0" stroked="f"/>
        </w:pict>
      </w:r>
    </w:p>
    <w:p w14:paraId="475AB94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AW — AVOID PIE CHART ABUSE</w:t>
      </w:r>
    </w:p>
    <w:p w14:paraId="7E83A76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143. Pie/Donut Charts</w:t>
      </w:r>
    </w:p>
    <w:p w14:paraId="1BBABC0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Can be useful for:</w:t>
      </w:r>
    </w:p>
    <w:p w14:paraId="65CBC0F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Simple part-to-whole relationships</w:t>
      </w:r>
    </w:p>
    <w:p w14:paraId="54B5AF1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with few categories.</w:t>
      </w:r>
    </w:p>
    <w:p w14:paraId="590A375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But don't automatically use Pie Charts for:</w:t>
      </w:r>
    </w:p>
    <w:p w14:paraId="77FA748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Every categorical field.</w:t>
      </w:r>
    </w:p>
    <w:p w14:paraId="5E552A0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Bar Charts are often easier for comparing many values.</w:t>
      </w:r>
    </w:p>
    <w:p w14:paraId="043AE17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E380A2A">
          <v:rect id="_x0000_i3457" style="width:0;height:1.5pt" o:hralign="center" o:hrstd="t" o:hr="t" fillcolor="#a0a0a0" stroked="f"/>
        </w:pict>
      </w:r>
    </w:p>
    <w:p w14:paraId="61E809D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AX — REPORT CONSISTENCY</w:t>
      </w:r>
    </w:p>
    <w:p w14:paraId="1DCE49C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144. Use Consistent</w:t>
      </w:r>
    </w:p>
    <w:p w14:paraId="0DF06A5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Spacing</w:t>
      </w:r>
    </w:p>
    <w:p w14:paraId="5B2CAE2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Titles</w:t>
      </w:r>
    </w:p>
    <w:p w14:paraId="5C20DAA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Fonts</w:t>
      </w:r>
    </w:p>
    <w:p w14:paraId="7370975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Card sizes</w:t>
      </w:r>
    </w:p>
    <w:p w14:paraId="416A2B8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Alignment</w:t>
      </w:r>
    </w:p>
    <w:p w14:paraId="21140AD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Date formatting</w:t>
      </w:r>
    </w:p>
    <w:p w14:paraId="18F0DA8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Number formatting</w:t>
      </w:r>
    </w:p>
    <w:p w14:paraId="6AFC79F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6EAF4A7">
          <v:rect id="_x0000_i3458" style="width:0;height:1.5pt" o:hralign="center" o:hrstd="t" o:hr="t" fillcolor="#a0a0a0" stroked="f"/>
        </w:pict>
      </w:r>
    </w:p>
    <w:p w14:paraId="72E0859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145. Theme</w:t>
      </w:r>
    </w:p>
    <w:p w14:paraId="2A7127C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supports:</w:t>
      </w:r>
    </w:p>
    <w:p w14:paraId="520ED86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Report Themes.</w:t>
      </w:r>
    </w:p>
    <w:p w14:paraId="1E8FBCB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Today students can choose:</w:t>
      </w:r>
    </w:p>
    <w:p w14:paraId="0B48345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 clean built-in theme.</w:t>
      </w:r>
    </w:p>
    <w:p w14:paraId="6C0BCDD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Do not spend most of the lab adjusting:</w:t>
      </w:r>
    </w:p>
    <w:p w14:paraId="1BE540D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Colors.</w:t>
      </w:r>
    </w:p>
    <w:p w14:paraId="44F67DA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 and structure come first.</w:t>
      </w:r>
    </w:p>
    <w:p w14:paraId="3F3F7D4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EB88D33">
          <v:rect id="_x0000_i3459" style="width:0;height:1.5pt" o:hralign="center" o:hrstd="t" o:hr="t" fillcolor="#a0a0a0" stroked="f"/>
        </w:pict>
      </w:r>
    </w:p>
    <w:p w14:paraId="01B6188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AY — VISUAL SORTING</w:t>
      </w:r>
    </w:p>
    <w:p w14:paraId="41D8106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146. Requests by Leave Type</w:t>
      </w:r>
    </w:p>
    <w:p w14:paraId="18F9B74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Sort:</w:t>
      </w:r>
    </w:p>
    <w:p w14:paraId="3EF80AC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Count descending.</w:t>
      </w:r>
    </w:p>
    <w:p w14:paraId="4CC38B0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This makes it easier to see:</w:t>
      </w:r>
    </w:p>
    <w:p w14:paraId="04B87D1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Most common Leave Type.</w:t>
      </w:r>
    </w:p>
    <w:p w14:paraId="34A4432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90DB1E5">
          <v:rect id="_x0000_i3460" style="width:0;height:1.5pt" o:hralign="center" o:hrstd="t" o:hr="t" fillcolor="#a0a0a0" stroked="f"/>
        </w:pict>
      </w:r>
    </w:p>
    <w:p w14:paraId="1CB23BC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147. Department Chart</w:t>
      </w:r>
    </w:p>
    <w:p w14:paraId="7CAB91E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Sort:</w:t>
      </w:r>
    </w:p>
    <w:p w14:paraId="5D0A85D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Count descending</w:t>
      </w:r>
    </w:p>
    <w:p w14:paraId="77BC96D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if the business question is:</w:t>
      </w:r>
    </w:p>
    <w:p w14:paraId="18F38FD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Which Department has most Requests?</w:t>
      </w:r>
    </w:p>
    <w:p w14:paraId="52E328D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D6E8C43">
          <v:rect id="_x0000_i3461" style="width:0;height:1.5pt" o:hralign="center" o:hrstd="t" o:hr="t" fillcolor="#a0a0a0" stroked="f"/>
        </w:pict>
      </w:r>
    </w:p>
    <w:p w14:paraId="6FA391B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AZ — LABELS</w:t>
      </w:r>
    </w:p>
    <w:p w14:paraId="711A9EE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148. Data Labels</w:t>
      </w:r>
    </w:p>
    <w:p w14:paraId="254EFA6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Enable where they:</w:t>
      </w:r>
    </w:p>
    <w:p w14:paraId="61E83BD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Improve readability.</w:t>
      </w:r>
    </w:p>
    <w:p w14:paraId="254BC64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Do not overcrowd:</w:t>
      </w:r>
    </w:p>
    <w:p w14:paraId="670337B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Small visuals.</w:t>
      </w:r>
    </w:p>
    <w:p w14:paraId="017E173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507B9AA">
          <v:rect id="_x0000_i3462" style="width:0;height:1.5pt" o:hralign="center" o:hrstd="t" o:hr="t" fillcolor="#a0a0a0" stroked="f"/>
        </w:pict>
      </w:r>
    </w:p>
    <w:p w14:paraId="5D4E673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BA — BASIC TOOLTIP</w:t>
      </w:r>
    </w:p>
    <w:p w14:paraId="23DB4E1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149. Hover</w:t>
      </w:r>
    </w:p>
    <w:p w14:paraId="2F50109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Hover over a chart bar.</w:t>
      </w:r>
    </w:p>
    <w:p w14:paraId="2D984B5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displays:</w:t>
      </w:r>
    </w:p>
    <w:p w14:paraId="468F191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Tooltip information.</w:t>
      </w:r>
    </w:p>
    <w:p w14:paraId="7AC1F14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Example:</w:t>
      </w:r>
    </w:p>
    <w:p w14:paraId="7D510E0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Finance</w:t>
      </w:r>
    </w:p>
    <w:p w14:paraId="2994CE7C" w14:textId="77777777" w:rsidR="00673B82" w:rsidRPr="00673B82" w:rsidRDefault="00673B82" w:rsidP="00673B82">
      <w:pPr>
        <w:rPr>
          <w:sz w:val="32"/>
          <w:szCs w:val="32"/>
        </w:rPr>
      </w:pPr>
    </w:p>
    <w:p w14:paraId="4CC222B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Requests:</w:t>
      </w:r>
    </w:p>
    <w:p w14:paraId="4EBAC51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5</w:t>
      </w:r>
    </w:p>
    <w:p w14:paraId="6E289BF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Later we can create:</w:t>
      </w:r>
    </w:p>
    <w:p w14:paraId="26F40F9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Custom Tooltip pages.</w:t>
      </w:r>
    </w:p>
    <w:p w14:paraId="7C0640C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46A61A3">
          <v:rect id="_x0000_i3463" style="width:0;height:1.5pt" o:hralign="center" o:hrstd="t" o:hr="t" fillcolor="#a0a0a0" stroked="f"/>
        </w:pict>
      </w:r>
    </w:p>
    <w:p w14:paraId="16EF41D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PART BB — REPORT FILTER TEST</w:t>
      </w:r>
    </w:p>
    <w:p w14:paraId="73BCEC2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150. Department</w:t>
      </w:r>
    </w:p>
    <w:p w14:paraId="31BB9BD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Select:</w:t>
      </w:r>
    </w:p>
    <w:p w14:paraId="05561F5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IT.</w:t>
      </w:r>
    </w:p>
    <w:p w14:paraId="53FBE6E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0306A81">
          <v:rect id="_x0000_i3464" style="width:0;height:1.5pt" o:hralign="center" o:hrstd="t" o:hr="t" fillcolor="#a0a0a0" stroked="f"/>
        </w:pict>
      </w:r>
    </w:p>
    <w:p w14:paraId="01D4FCA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151. Status</w:t>
      </w:r>
    </w:p>
    <w:p w14:paraId="62EDBEB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Select:</w:t>
      </w:r>
    </w:p>
    <w:p w14:paraId="55B9DB0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Approved.</w:t>
      </w:r>
    </w:p>
    <w:p w14:paraId="5614920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C72AADB">
          <v:rect id="_x0000_i3465" style="width:0;height:1.5pt" o:hralign="center" o:hrstd="t" o:hr="t" fillcolor="#a0a0a0" stroked="f"/>
        </w:pict>
      </w:r>
    </w:p>
    <w:p w14:paraId="6E3210D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152. Leave Type</w:t>
      </w:r>
    </w:p>
    <w:p w14:paraId="11BE130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Select:</w:t>
      </w:r>
    </w:p>
    <w:p w14:paraId="43EDC40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Annual Leave.</w:t>
      </w:r>
    </w:p>
    <w:p w14:paraId="1386D08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6118527">
          <v:rect id="_x0000_i3466" style="width:0;height:1.5pt" o:hralign="center" o:hrstd="t" o:hr="t" fillcolor="#a0a0a0" stroked="f"/>
        </w:pict>
      </w:r>
    </w:p>
    <w:p w14:paraId="35FAD8E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153. Expected</w:t>
      </w:r>
    </w:p>
    <w:p w14:paraId="735F2A0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Report now answers:</w:t>
      </w:r>
    </w:p>
    <w:p w14:paraId="24DBEC7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How many Approved Annual Leave Requests came from IT?</w:t>
      </w:r>
    </w:p>
    <w:p w14:paraId="240A70D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This is the beginning of:</w:t>
      </w:r>
    </w:p>
    <w:p w14:paraId="3F96932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Self-Service Analytics.</w:t>
      </w:r>
    </w:p>
    <w:p w14:paraId="0E985D3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92DEABA">
          <v:rect id="_x0000_i3467" style="width:0;height:1.5pt" o:hralign="center" o:hrstd="t" o:hr="t" fillcolor="#a0a0a0" stroked="f"/>
        </w:pict>
      </w:r>
    </w:p>
    <w:p w14:paraId="063BFDB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BC — CLEAR FILTERS</w:t>
      </w:r>
    </w:p>
    <w:p w14:paraId="468111F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154. Students Should Know</w:t>
      </w:r>
    </w:p>
    <w:p w14:paraId="609A612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How to:</w:t>
      </w:r>
    </w:p>
    <w:p w14:paraId="1D8E191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Clear one Slicer</w:t>
      </w:r>
    </w:p>
    <w:p w14:paraId="6F6668B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Reset selections</w:t>
      </w:r>
    </w:p>
    <w:p w14:paraId="46CC25F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Return to all data.</w:t>
      </w:r>
    </w:p>
    <w:p w14:paraId="20DA88A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report that users cannot easily reset becomes:</w:t>
      </w:r>
    </w:p>
    <w:p w14:paraId="7AB9EA9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Confusing.</w:t>
      </w:r>
    </w:p>
    <w:p w14:paraId="4968FD2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192DF4D">
          <v:rect id="_x0000_i3468" style="width:0;height:1.5pt" o:hralign="center" o:hrstd="t" o:hr="t" fillcolor="#a0a0a0" stroked="f"/>
        </w:pict>
      </w:r>
    </w:p>
    <w:p w14:paraId="5BC5268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BD — DATA REFRESH CONCEPT</w:t>
      </w:r>
    </w:p>
    <w:p w14:paraId="3563BC9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155. Important Import Behavior</w:t>
      </w:r>
    </w:p>
    <w:p w14:paraId="4E46EBD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Create a new Leave Request in Dataverse.</w:t>
      </w:r>
    </w:p>
    <w:p w14:paraId="11D32C3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Will today's imported Power BI Desktop model instantly show it?</w:t>
      </w:r>
    </w:p>
    <w:p w14:paraId="6D53226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No.</w:t>
      </w:r>
    </w:p>
    <w:p w14:paraId="295B91A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A8D5EDF">
          <v:rect id="_x0000_i3469" style="width:0;height:1.5pt" o:hralign="center" o:hrstd="t" o:hr="t" fillcolor="#a0a0a0" stroked="f"/>
        </w:pict>
      </w:r>
    </w:p>
    <w:p w14:paraId="38EF6B0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156. Refresh</w:t>
      </w:r>
    </w:p>
    <w:p w14:paraId="53EA416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Select:</w:t>
      </w:r>
    </w:p>
    <w:p w14:paraId="5CDB5C3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Refresh.</w:t>
      </w:r>
    </w:p>
    <w:p w14:paraId="666E71D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queries Dataverse again and updates:</w:t>
      </w:r>
    </w:p>
    <w:p w14:paraId="3613261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Imported data.</w:t>
      </w:r>
    </w:p>
    <w:p w14:paraId="17A9356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C7D58F2">
          <v:rect id="_x0000_i3470" style="width:0;height:1.5pt" o:hralign="center" o:hrstd="t" o:hr="t" fillcolor="#a0a0a0" stroked="f"/>
        </w:pict>
      </w:r>
    </w:p>
    <w:p w14:paraId="517232E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157. Why Important?</w:t>
      </w:r>
    </w:p>
    <w:p w14:paraId="25172E7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Operational Apps often show:</w:t>
      </w:r>
    </w:p>
    <w:p w14:paraId="055D882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Current transactional state.</w:t>
      </w:r>
    </w:p>
    <w:p w14:paraId="703E327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Analytical data freshness depends on:</w:t>
      </w:r>
    </w:p>
    <w:p w14:paraId="1D22CC5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Connectivity mode + refresh architecture.</w:t>
      </w:r>
    </w:p>
    <w:p w14:paraId="5B05AF4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FC9FDC7">
          <v:rect id="_x0000_i3471" style="width:0;height:1.5pt" o:hralign="center" o:hrstd="t" o:hr="t" fillcolor="#a0a0a0" stroked="f"/>
        </w:pict>
      </w:r>
    </w:p>
    <w:p w14:paraId="0421D47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BE — POWER BI SERVICE REFRESH PREVIEW</w:t>
      </w:r>
    </w:p>
    <w:p w14:paraId="20E0B06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158. After Publishing</w:t>
      </w:r>
    </w:p>
    <w:p w14:paraId="66DB0FD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Imported semantic models in Power BI Service need:</w:t>
      </w:r>
    </w:p>
    <w:p w14:paraId="7CFC8BF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Refresh</w:t>
      </w:r>
    </w:p>
    <w:p w14:paraId="7F9183A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 retrieve updated source data.</w:t>
      </w:r>
    </w:p>
    <w:p w14:paraId="0C74751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This can be:</w:t>
      </w:r>
    </w:p>
    <w:p w14:paraId="6ABD8C1C" w14:textId="77777777" w:rsidR="00673B82" w:rsidRPr="00673B82" w:rsidRDefault="00673B82" w:rsidP="00673B82">
      <w:pPr>
        <w:numPr>
          <w:ilvl w:val="0"/>
          <w:numId w:val="42"/>
        </w:numPr>
        <w:rPr>
          <w:sz w:val="32"/>
          <w:szCs w:val="32"/>
        </w:rPr>
      </w:pPr>
      <w:r w:rsidRPr="00673B82">
        <w:rPr>
          <w:sz w:val="32"/>
          <w:szCs w:val="32"/>
        </w:rPr>
        <w:t>Manual</w:t>
      </w:r>
    </w:p>
    <w:p w14:paraId="04B4FF51" w14:textId="77777777" w:rsidR="00673B82" w:rsidRPr="00673B82" w:rsidRDefault="00673B82" w:rsidP="00673B82">
      <w:pPr>
        <w:numPr>
          <w:ilvl w:val="0"/>
          <w:numId w:val="42"/>
        </w:numPr>
        <w:rPr>
          <w:sz w:val="32"/>
          <w:szCs w:val="32"/>
        </w:rPr>
      </w:pPr>
      <w:r w:rsidRPr="00673B82">
        <w:rPr>
          <w:sz w:val="32"/>
          <w:szCs w:val="32"/>
        </w:rPr>
        <w:t>Scheduled</w:t>
      </w:r>
    </w:p>
    <w:p w14:paraId="2EB3848B" w14:textId="77777777" w:rsidR="00673B82" w:rsidRPr="00673B82" w:rsidRDefault="00673B82" w:rsidP="00673B82">
      <w:pPr>
        <w:numPr>
          <w:ilvl w:val="0"/>
          <w:numId w:val="42"/>
        </w:numPr>
        <w:rPr>
          <w:sz w:val="32"/>
          <w:szCs w:val="32"/>
        </w:rPr>
      </w:pPr>
      <w:r w:rsidRPr="00673B82">
        <w:rPr>
          <w:sz w:val="32"/>
          <w:szCs w:val="32"/>
        </w:rPr>
        <w:t>Other supported refresh architecture</w:t>
      </w:r>
    </w:p>
    <w:p w14:paraId="37F0923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depending on the model and capacity/licensing.</w:t>
      </w:r>
    </w:p>
    <w:p w14:paraId="23268AB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We will cover deployment later.</w:t>
      </w:r>
    </w:p>
    <w:p w14:paraId="18A491E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319882B">
          <v:rect id="_x0000_i3472" style="width:0;height:1.5pt" o:hralign="center" o:hrstd="t" o:hr="t" fillcolor="#a0a0a0" stroked="f"/>
        </w:pict>
      </w:r>
    </w:p>
    <w:p w14:paraId="7C7E3BA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BF — LARGE DATAVERSE DATA</w:t>
      </w:r>
    </w:p>
    <w:p w14:paraId="11C4909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159. Current Training Model</w:t>
      </w:r>
    </w:p>
    <w:p w14:paraId="3CEB35B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Maybe:</w:t>
      </w:r>
    </w:p>
    <w:p w14:paraId="2679617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20–100 Leave Requests.</w:t>
      </w:r>
    </w:p>
    <w:p w14:paraId="199BCDF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Easy.</w:t>
      </w:r>
    </w:p>
    <w:p w14:paraId="093A6DF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Production environment might contain:</w:t>
      </w:r>
    </w:p>
    <w:p w14:paraId="2199EE7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Millions of records.</w:t>
      </w:r>
    </w:p>
    <w:p w14:paraId="295DC1C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Architecture then matters much more.</w:t>
      </w:r>
    </w:p>
    <w:p w14:paraId="0CE0409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589C166">
          <v:rect id="_x0000_i3473" style="width:0;height:1.5pt" o:hralign="center" o:hrstd="t" o:hr="t" fillcolor="#a0a0a0" stroked="f"/>
        </w:pict>
      </w:r>
    </w:p>
    <w:p w14:paraId="1219E0E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160. Dataverse Connector</w:t>
      </w:r>
    </w:p>
    <w:p w14:paraId="05D4E84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Dataverse connector is appropriate for:</w:t>
      </w:r>
    </w:p>
    <w:p w14:paraId="53E01C7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Analytical workloads</w:t>
      </w:r>
    </w:p>
    <w:p w14:paraId="57B133A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but it isn't intended to be the universal solution for unrestricted bulk extraction of very large Dataverse environments.</w:t>
      </w:r>
    </w:p>
    <w:p w14:paraId="4416BA5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0CD2F90">
          <v:rect id="_x0000_i3474" style="width:0;height:1.5pt" o:hralign="center" o:hrstd="t" o:hr="t" fillcolor="#a0a0a0" stroked="f"/>
        </w:pict>
      </w:r>
    </w:p>
    <w:p w14:paraId="36F7C2C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161. Large-Scale Architecture</w:t>
      </w:r>
    </w:p>
    <w:p w14:paraId="59F7E29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very large analytics workloads, architecture might involve:</w:t>
      </w:r>
    </w:p>
    <w:p w14:paraId="15BDCC8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Azure Synapse Link for Dataverse</w:t>
      </w:r>
    </w:p>
    <w:p w14:paraId="2D5CE81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or other enterprise analytical patterns.</w:t>
      </w:r>
    </w:p>
    <w:p w14:paraId="6040439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Do not assume:</w:t>
      </w:r>
    </w:p>
    <w:p w14:paraId="1C6D1EF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BI Desktop should import every Dataverse table directly forever.</w:t>
      </w:r>
    </w:p>
    <w:p w14:paraId="214ABFC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AA6620E">
          <v:rect id="_x0000_i3475" style="width:0;height:1.5pt" o:hralign="center" o:hrstd="t" o:hr="t" fillcolor="#a0a0a0" stroked="f"/>
        </w:pict>
      </w:r>
    </w:p>
    <w:p w14:paraId="4BAC166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BG — SECURITY</w:t>
      </w:r>
    </w:p>
    <w:p w14:paraId="23E4307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162. Source Security</w:t>
      </w:r>
    </w:p>
    <w:p w14:paraId="0424A7F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account connecting to Dataverse needs:</w:t>
      </w:r>
    </w:p>
    <w:p w14:paraId="0D4C7AF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Read access.</w:t>
      </w:r>
    </w:p>
    <w:p w14:paraId="4A14F23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C0C9C83">
          <v:rect id="_x0000_i3476" style="width:0;height:1.5pt" o:hralign="center" o:hrstd="t" o:hr="t" fillcolor="#a0a0a0" stroked="f"/>
        </w:pict>
      </w:r>
    </w:p>
    <w:p w14:paraId="209E496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163. Power BI Security</w:t>
      </w:r>
    </w:p>
    <w:p w14:paraId="7372F18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Once data is imported into a Power BI semantic model:</w:t>
      </w:r>
    </w:p>
    <w:p w14:paraId="1BA96EB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Analytical security must also be designed appropriately.</w:t>
      </w:r>
    </w:p>
    <w:p w14:paraId="4E0A0B4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Future topic:</w:t>
      </w:r>
    </w:p>
    <w:p w14:paraId="725F424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Row-Level Security.</w:t>
      </w:r>
    </w:p>
    <w:p w14:paraId="4B7DE94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ADD2255">
          <v:rect id="_x0000_i3477" style="width:0;height:1.5pt" o:hralign="center" o:hrstd="t" o:hr="t" fillcolor="#a0a0a0" stroked="f"/>
        </w:pict>
      </w:r>
    </w:p>
    <w:p w14:paraId="386AC95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164. Important</w:t>
      </w:r>
    </w:p>
    <w:p w14:paraId="73BA0CA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Do not assume:</w:t>
      </w:r>
    </w:p>
    <w:p w14:paraId="43854A6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Canvas App Security</w:t>
      </w:r>
    </w:p>
    <w:p w14:paraId="6B84072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automatically becomes:</w:t>
      </w:r>
    </w:p>
    <w:p w14:paraId="4312D2F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Report Security.</w:t>
      </w:r>
    </w:p>
    <w:p w14:paraId="4434DE6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Different execution/storage architectures can require:</w:t>
      </w:r>
    </w:p>
    <w:p w14:paraId="3B44A22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Separate analytical security design.</w:t>
      </w:r>
    </w:p>
    <w:p w14:paraId="530DADB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07B016E">
          <v:rect id="_x0000_i3478" style="width:0;height:1.5pt" o:hralign="center" o:hrstd="t" o:hr="t" fillcolor="#a0a0a0" stroked="f"/>
        </w:pict>
      </w:r>
    </w:p>
    <w:p w14:paraId="4ECE803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BH — DATA MINIMIZATION</w:t>
      </w:r>
    </w:p>
    <w:p w14:paraId="6319173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165. HR Data</w:t>
      </w:r>
    </w:p>
    <w:p w14:paraId="549D82E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 tables may contain:</w:t>
      </w:r>
    </w:p>
    <w:p w14:paraId="39B2FE6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Sensitive business data.</w:t>
      </w:r>
    </w:p>
    <w:p w14:paraId="22D5A6C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Do not import fields into Power BI unless:</w:t>
      </w:r>
    </w:p>
    <w:p w14:paraId="796B19F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They are required for analysis.</w:t>
      </w:r>
    </w:p>
    <w:p w14:paraId="1CCF3EF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9F297AD">
          <v:rect id="_x0000_i3479" style="width:0;height:1.5pt" o:hralign="center" o:hrstd="t" o:hr="t" fillcolor="#a0a0a0" stroked="f"/>
        </w:pict>
      </w:r>
    </w:p>
    <w:p w14:paraId="55AF72D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166. Example</w:t>
      </w:r>
    </w:p>
    <w:p w14:paraId="46D60F5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Report needs:</w:t>
      </w:r>
    </w:p>
    <w:p w14:paraId="1D16E63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Employee Name</w:t>
      </w:r>
    </w:p>
    <w:p w14:paraId="128A26D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58FFF62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Employment Status</w:t>
      </w:r>
    </w:p>
    <w:p w14:paraId="6E93AC1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It probably does not need:</w:t>
      </w:r>
    </w:p>
    <w:p w14:paraId="323D810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Emergency Contact</w:t>
      </w:r>
    </w:p>
    <w:p w14:paraId="7C8B32C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Personal Notes</w:t>
      </w:r>
    </w:p>
    <w:p w14:paraId="032791E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AB1A2F6">
          <v:rect id="_x0000_i3480" style="width:0;height:1.5pt" o:hralign="center" o:hrstd="t" o:hr="t" fillcolor="#a0a0a0" stroked="f"/>
        </w:pict>
      </w:r>
    </w:p>
    <w:p w14:paraId="2013FDD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BI — SAVE REPORT</w:t>
      </w:r>
    </w:p>
    <w:p w14:paraId="39FDF52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167. Save</w:t>
      </w:r>
    </w:p>
    <w:p w14:paraId="5EB3A88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Save file as:</w:t>
      </w:r>
    </w:p>
    <w:p w14:paraId="2D55DD9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HR Leave Analytics v0.1.pbix</w:t>
      </w:r>
    </w:p>
    <w:p w14:paraId="52230F2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BC58C69">
          <v:rect id="_x0000_i3481" style="width:0;height:1.5pt" o:hralign="center" o:hrstd="t" o:hr="t" fillcolor="#a0a0a0" stroked="f"/>
        </w:pict>
      </w:r>
    </w:p>
    <w:p w14:paraId="2608F31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168. Why Version Name?</w:t>
      </w:r>
    </w:p>
    <w:p w14:paraId="4063258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During training:</w:t>
      </w:r>
    </w:p>
    <w:p w14:paraId="36A39A4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v0.1</w:t>
      </w:r>
    </w:p>
    <w:p w14:paraId="3D61DD9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clearly indicates:</w:t>
      </w:r>
    </w:p>
    <w:p w14:paraId="6E7F079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Initial Report.</w:t>
      </w:r>
    </w:p>
    <w:p w14:paraId="1A52A02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Later:</w:t>
      </w:r>
    </w:p>
    <w:p w14:paraId="6ED75E9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v0.2</w:t>
      </w:r>
    </w:p>
    <w:p w14:paraId="5753F5C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v1.0</w:t>
      </w:r>
    </w:p>
    <w:p w14:paraId="4B08E57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can represent model/report milestones.</w:t>
      </w:r>
    </w:p>
    <w:p w14:paraId="2F5861C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4A87835">
          <v:rect id="_x0000_i3482" style="width:0;height:1.5pt" o:hralign="center" o:hrstd="t" o:hr="t" fillcolor="#a0a0a0" stroked="f"/>
        </w:pict>
      </w:r>
    </w:p>
    <w:p w14:paraId="6CABA45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PART BJ — REPORT TEST MATRIX</w:t>
      </w:r>
    </w:p>
    <w:p w14:paraId="0FCCC5B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169. Test 1</w:t>
      </w:r>
    </w:p>
    <w:p w14:paraId="3DCAFAF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Refresh Report.</w:t>
      </w:r>
    </w:p>
    <w:p w14:paraId="2F09BF2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Expected:</w:t>
      </w:r>
    </w:p>
    <w:p w14:paraId="23F604B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 loads.</w:t>
      </w:r>
    </w:p>
    <w:p w14:paraId="301FD55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E1837A3">
          <v:rect id="_x0000_i3483" style="width:0;height:1.5pt" o:hralign="center" o:hrstd="t" o:hr="t" fillcolor="#a0a0a0" stroked="f"/>
        </w:pict>
      </w:r>
    </w:p>
    <w:p w14:paraId="50495EC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170. Test 2</w:t>
      </w:r>
    </w:p>
    <w:p w14:paraId="29C5B3C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Total Requests Card.</w:t>
      </w:r>
    </w:p>
    <w:p w14:paraId="208F086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Compare with:</w:t>
      </w:r>
    </w:p>
    <w:p w14:paraId="2A421DD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Dataverse Leave Request count.</w:t>
      </w:r>
    </w:p>
    <w:p w14:paraId="4580042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Expected:</w:t>
      </w:r>
    </w:p>
    <w:p w14:paraId="5B2BD20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Match appropriate analytical scope.</w:t>
      </w:r>
    </w:p>
    <w:p w14:paraId="3B249D6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21B2C67">
          <v:rect id="_x0000_i3484" style="width:0;height:1.5pt" o:hralign="center" o:hrstd="t" o:hr="t" fillcolor="#a0a0a0" stroked="f"/>
        </w:pict>
      </w:r>
    </w:p>
    <w:p w14:paraId="06B62F0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171. Test 3</w:t>
      </w:r>
    </w:p>
    <w:p w14:paraId="1636565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Approved Card.</w:t>
      </w:r>
    </w:p>
    <w:p w14:paraId="3D9B0FB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Expected:</w:t>
      </w:r>
    </w:p>
    <w:p w14:paraId="00B5A2B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Approved only.</w:t>
      </w:r>
    </w:p>
    <w:p w14:paraId="5330F14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7832A23">
          <v:rect id="_x0000_i3485" style="width:0;height:1.5pt" o:hralign="center" o:hrstd="t" o:hr="t" fillcolor="#a0a0a0" stroked="f"/>
        </w:pict>
      </w:r>
    </w:p>
    <w:p w14:paraId="17A5B2C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172. Test 4</w:t>
      </w:r>
    </w:p>
    <w:p w14:paraId="4AC823C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Pending Card.</w:t>
      </w:r>
    </w:p>
    <w:p w14:paraId="7B117EE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Expected:</w:t>
      </w:r>
    </w:p>
    <w:p w14:paraId="693F510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Pending Approval only.</w:t>
      </w:r>
    </w:p>
    <w:p w14:paraId="3D14F21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pict w14:anchorId="4DF43577">
          <v:rect id="_x0000_i3486" style="width:0;height:1.5pt" o:hralign="center" o:hrstd="t" o:hr="t" fillcolor="#a0a0a0" stroked="f"/>
        </w:pict>
      </w:r>
    </w:p>
    <w:p w14:paraId="6797D65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173. Test 5</w:t>
      </w:r>
    </w:p>
    <w:p w14:paraId="4707733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Chart.</w:t>
      </w:r>
    </w:p>
    <w:p w14:paraId="03DCF9F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Expected:</w:t>
      </w:r>
    </w:p>
    <w:p w14:paraId="4F6EA73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Correct Department breakdown.</w:t>
      </w:r>
    </w:p>
    <w:p w14:paraId="6312AA9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CB3EB47">
          <v:rect id="_x0000_i3487" style="width:0;height:1.5pt" o:hralign="center" o:hrstd="t" o:hr="t" fillcolor="#a0a0a0" stroked="f"/>
        </w:pict>
      </w:r>
    </w:p>
    <w:p w14:paraId="5E2693F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174. Test 6</w:t>
      </w:r>
    </w:p>
    <w:p w14:paraId="0906ED9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 Chart.</w:t>
      </w:r>
    </w:p>
    <w:p w14:paraId="69D51CD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Expected:</w:t>
      </w:r>
    </w:p>
    <w:p w14:paraId="2FC0F27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Correct Leave Type breakdown.</w:t>
      </w:r>
    </w:p>
    <w:p w14:paraId="1821E70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D55BC7E">
          <v:rect id="_x0000_i3488" style="width:0;height:1.5pt" o:hralign="center" o:hrstd="t" o:hr="t" fillcolor="#a0a0a0" stroked="f"/>
        </w:pict>
      </w:r>
    </w:p>
    <w:p w14:paraId="67A94C7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175. Test 7</w:t>
      </w:r>
    </w:p>
    <w:p w14:paraId="64E839C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Status Chart.</w:t>
      </w:r>
    </w:p>
    <w:p w14:paraId="3BFDE72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Expected:</w:t>
      </w:r>
    </w:p>
    <w:p w14:paraId="169A9FA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Correct Status distribution.</w:t>
      </w:r>
    </w:p>
    <w:p w14:paraId="44EBE8F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D2CDC01">
          <v:rect id="_x0000_i3489" style="width:0;height:1.5pt" o:hralign="center" o:hrstd="t" o:hr="t" fillcolor="#a0a0a0" stroked="f"/>
        </w:pict>
      </w:r>
    </w:p>
    <w:p w14:paraId="29552C0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176. Test 8</w:t>
      </w:r>
    </w:p>
    <w:p w14:paraId="4386589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Slicer.</w:t>
      </w:r>
    </w:p>
    <w:p w14:paraId="1401691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 Finance.</w:t>
      </w:r>
    </w:p>
    <w:p w14:paraId="1529F8E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Expected:</w:t>
      </w:r>
    </w:p>
    <w:p w14:paraId="063E12A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Other visuals update.</w:t>
      </w:r>
    </w:p>
    <w:p w14:paraId="165D6F2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D00EEFA">
          <v:rect id="_x0000_i3490" style="width:0;height:1.5pt" o:hralign="center" o:hrstd="t" o:hr="t" fillcolor="#a0a0a0" stroked="f"/>
        </w:pict>
      </w:r>
    </w:p>
    <w:p w14:paraId="197CE0C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177. Test 9</w:t>
      </w:r>
    </w:p>
    <w:p w14:paraId="66C867C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Status Slicer.</w:t>
      </w:r>
    </w:p>
    <w:p w14:paraId="3141C7D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 Approved.</w:t>
      </w:r>
    </w:p>
    <w:p w14:paraId="439D0DD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Expected:</w:t>
      </w:r>
    </w:p>
    <w:p w14:paraId="7B29303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Relevant data only.</w:t>
      </w:r>
    </w:p>
    <w:p w14:paraId="762CC8B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7DCB3C8">
          <v:rect id="_x0000_i3491" style="width:0;height:1.5pt" o:hralign="center" o:hrstd="t" o:hr="t" fillcolor="#a0a0a0" stroked="f"/>
        </w:pict>
      </w:r>
    </w:p>
    <w:p w14:paraId="2F1DCB3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178. Test 10</w:t>
      </w:r>
    </w:p>
    <w:p w14:paraId="2509944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Multiple Slicers.</w:t>
      </w:r>
    </w:p>
    <w:p w14:paraId="7B8A7AC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Select:</w:t>
      </w:r>
    </w:p>
    <w:p w14:paraId="0A95F2D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Finance</w:t>
      </w:r>
    </w:p>
    <w:p w14:paraId="359249B9" w14:textId="77777777" w:rsidR="00673B82" w:rsidRPr="00673B82" w:rsidRDefault="00673B82" w:rsidP="00673B82">
      <w:pPr>
        <w:rPr>
          <w:sz w:val="32"/>
          <w:szCs w:val="32"/>
        </w:rPr>
      </w:pPr>
    </w:p>
    <w:p w14:paraId="4822FE5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Approved</w:t>
      </w:r>
    </w:p>
    <w:p w14:paraId="01846265" w14:textId="77777777" w:rsidR="00673B82" w:rsidRPr="00673B82" w:rsidRDefault="00673B82" w:rsidP="00673B82">
      <w:pPr>
        <w:rPr>
          <w:sz w:val="32"/>
          <w:szCs w:val="32"/>
        </w:rPr>
      </w:pPr>
    </w:p>
    <w:p w14:paraId="4EBF69C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Annual Leave</w:t>
      </w:r>
    </w:p>
    <w:p w14:paraId="204A9E4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Expected:</w:t>
      </w:r>
    </w:p>
    <w:p w14:paraId="69A7406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Combined filter context.</w:t>
      </w:r>
    </w:p>
    <w:p w14:paraId="505E2F6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8E9B3A9">
          <v:rect id="_x0000_i3492" style="width:0;height:1.5pt" o:hralign="center" o:hrstd="t" o:hr="t" fillcolor="#a0a0a0" stroked="f"/>
        </w:pict>
      </w:r>
    </w:p>
    <w:p w14:paraId="484DF5B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BK — COMMON ERROR 1</w:t>
      </w:r>
    </w:p>
    <w:p w14:paraId="71D818C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179. Dataverse Connector Doesn't Connect</w:t>
      </w:r>
    </w:p>
    <w:p w14:paraId="0A3BD6C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Check:</w:t>
      </w:r>
    </w:p>
    <w:p w14:paraId="34AB383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Internet/network access</w:t>
      </w:r>
    </w:p>
    <w:p w14:paraId="2799022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Organizational account</w:t>
      </w:r>
    </w:p>
    <w:p w14:paraId="33F4806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Environment URL</w:t>
      </w:r>
    </w:p>
    <w:p w14:paraId="45EE373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Dataverse permissions</w:t>
      </w:r>
    </w:p>
    <w:p w14:paraId="5EC956B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Environment TDS endpoint</w:t>
      </w:r>
    </w:p>
    <w:p w14:paraId="6D101EC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Required connectivity/port restrictions.</w:t>
      </w:r>
    </w:p>
    <w:p w14:paraId="1E7A1EB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89E101F">
          <v:rect id="_x0000_i3493" style="width:0;height:1.5pt" o:hralign="center" o:hrstd="t" o:hr="t" fillcolor="#a0a0a0" stroked="f"/>
        </w:pict>
      </w:r>
    </w:p>
    <w:p w14:paraId="4DF8817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BL — COMMON ERROR 2</w:t>
      </w:r>
    </w:p>
    <w:p w14:paraId="518C3E5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180. Wrong Environment</w:t>
      </w:r>
    </w:p>
    <w:p w14:paraId="0C3FCC8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Student sees:</w:t>
      </w:r>
    </w:p>
    <w:p w14:paraId="0696DAE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Different tables/data.</w:t>
      </w:r>
    </w:p>
    <w:p w14:paraId="64585A5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Check:</w:t>
      </w:r>
    </w:p>
    <w:p w14:paraId="2C8E523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Environment URL.</w:t>
      </w:r>
    </w:p>
    <w:p w14:paraId="6AF59C1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They may have connected to:</w:t>
      </w:r>
    </w:p>
    <w:p w14:paraId="6B72057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Default Environment</w:t>
      </w:r>
    </w:p>
    <w:p w14:paraId="104830F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instead of:</w:t>
      </w:r>
    </w:p>
    <w:p w14:paraId="3C8A8CD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Training DEV.</w:t>
      </w:r>
    </w:p>
    <w:p w14:paraId="2A4A785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2DD31CE">
          <v:rect id="_x0000_i3494" style="width:0;height:1.5pt" o:hralign="center" o:hrstd="t" o:hr="t" fillcolor="#a0a0a0" stroked="f"/>
        </w:pict>
      </w:r>
    </w:p>
    <w:p w14:paraId="05F75FB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BM — COMMON ERROR 3</w:t>
      </w:r>
    </w:p>
    <w:p w14:paraId="7E2005E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181. Hundreds of Tables</w:t>
      </w:r>
    </w:p>
    <w:p w14:paraId="2D9097D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This isn't necessarily an error.</w:t>
      </w:r>
    </w:p>
    <w:p w14:paraId="1F1DC9E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Dataverse contains:</w:t>
      </w:r>
    </w:p>
    <w:p w14:paraId="54D68E1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Many system tables.</w:t>
      </w:r>
    </w:p>
    <w:p w14:paraId="4616AC0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Search/select only:</w:t>
      </w:r>
    </w:p>
    <w:p w14:paraId="6ED34D6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Required tables.</w:t>
      </w:r>
    </w:p>
    <w:p w14:paraId="3B4E659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ACC7CAE">
          <v:rect id="_x0000_i3495" style="width:0;height:1.5pt" o:hralign="center" o:hrstd="t" o:hr="t" fillcolor="#a0a0a0" stroked="f"/>
        </w:pict>
      </w:r>
    </w:p>
    <w:p w14:paraId="499BB8E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BN — COMMON ERROR 4</w:t>
      </w:r>
    </w:p>
    <w:p w14:paraId="7611637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182. Relationship Missing</w:t>
      </w:r>
    </w:p>
    <w:p w14:paraId="1421952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Symptoms:</w:t>
      </w:r>
    </w:p>
    <w:p w14:paraId="67632F8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slicer changes nothing.</w:t>
      </w:r>
    </w:p>
    <w:p w14:paraId="63229F9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chart gives incorrect result.</w:t>
      </w:r>
    </w:p>
    <w:p w14:paraId="4251260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Fix:</w:t>
      </w:r>
    </w:p>
    <w:p w14:paraId="3E2C503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Review Model View.</w:t>
      </w:r>
    </w:p>
    <w:p w14:paraId="450DB22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1D81F0A">
          <v:rect id="_x0000_i3496" style="width:0;height:1.5pt" o:hralign="center" o:hrstd="t" o:hr="t" fillcolor="#a0a0a0" stroked="f"/>
        </w:pict>
      </w:r>
    </w:p>
    <w:p w14:paraId="3979800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BO — COMMON ERROR 5</w:t>
      </w:r>
    </w:p>
    <w:p w14:paraId="0530726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183. Relationship Wrong Direction</w:t>
      </w:r>
    </w:p>
    <w:p w14:paraId="2EA2345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Unexpected filtering.</w:t>
      </w:r>
    </w:p>
    <w:p w14:paraId="1FBF7DD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Review:</w:t>
      </w:r>
    </w:p>
    <w:p w14:paraId="104AB74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Cardinality</w:t>
      </w:r>
    </w:p>
    <w:p w14:paraId="1D67194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Cross-filter direction.</w:t>
      </w:r>
    </w:p>
    <w:p w14:paraId="1740BE5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today's simple model:</w:t>
      </w:r>
    </w:p>
    <w:p w14:paraId="29D3B0E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Prefer:</w:t>
      </w:r>
    </w:p>
    <w:p w14:paraId="393673D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 xml:space="preserve">Dimension/lookup </w:t>
      </w:r>
      <w:r w:rsidRPr="00673B82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673B82">
        <w:rPr>
          <w:b/>
          <w:bCs/>
          <w:sz w:val="32"/>
          <w:szCs w:val="32"/>
        </w:rPr>
        <w:t xml:space="preserve"> transaction</w:t>
      </w:r>
    </w:p>
    <w:p w14:paraId="79061A5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single-direction patterns where appropriate.</w:t>
      </w:r>
    </w:p>
    <w:p w14:paraId="7A2CD69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B2B97FB">
          <v:rect id="_x0000_i3497" style="width:0;height:1.5pt" o:hralign="center" o:hrstd="t" o:hr="t" fillcolor="#a0a0a0" stroked="f"/>
        </w:pict>
      </w:r>
    </w:p>
    <w:p w14:paraId="2531433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BP — COMMON ERROR 6</w:t>
      </w:r>
    </w:p>
    <w:p w14:paraId="6DEB444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184. Many-to-Many Relationship Appears</w:t>
      </w:r>
    </w:p>
    <w:p w14:paraId="75A8433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Possible cause:</w:t>
      </w:r>
    </w:p>
    <w:p w14:paraId="5326AD8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supposed:</w:t>
      </w:r>
    </w:p>
    <w:p w14:paraId="0DDB0DB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One side</w:t>
      </w:r>
    </w:p>
    <w:p w14:paraId="27A94BB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contains duplicate keys.</w:t>
      </w:r>
    </w:p>
    <w:p w14:paraId="24CA947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Check:</w:t>
      </w:r>
    </w:p>
    <w:p w14:paraId="0AAE125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Key uniqueness.</w:t>
      </w:r>
    </w:p>
    <w:p w14:paraId="5302522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Do not accept Many-to-Many simply because:</w:t>
      </w:r>
    </w:p>
    <w:p w14:paraId="1B172F2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BI allowed it.</w:t>
      </w:r>
    </w:p>
    <w:p w14:paraId="6379152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2722763">
          <v:rect id="_x0000_i3498" style="width:0;height:1.5pt" o:hralign="center" o:hrstd="t" o:hr="t" fillcolor="#a0a0a0" stroked="f"/>
        </w:pict>
      </w:r>
    </w:p>
    <w:p w14:paraId="372E650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BQ — COMMON ERROR 7</w:t>
      </w:r>
    </w:p>
    <w:p w14:paraId="09E64C7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185. Department Chart Shows Same Total Everywhere</w:t>
      </w:r>
    </w:p>
    <w:p w14:paraId="630FDD9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This usually indicates:</w:t>
      </w:r>
    </w:p>
    <w:p w14:paraId="72B5202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Filters cannot propagate correctly.</w:t>
      </w:r>
    </w:p>
    <w:p w14:paraId="299F75C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Investigate relationships.</w:t>
      </w:r>
    </w:p>
    <w:p w14:paraId="65750AB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05DEB71">
          <v:rect id="_x0000_i3499" style="width:0;height:1.5pt" o:hralign="center" o:hrstd="t" o:hr="t" fillcolor="#a0a0a0" stroked="f"/>
        </w:pict>
      </w:r>
    </w:p>
    <w:p w14:paraId="5628B84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BR — COMMON ERROR 8</w:t>
      </w:r>
    </w:p>
    <w:p w14:paraId="7332D65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186. Count Is Too High</w:t>
      </w:r>
    </w:p>
    <w:p w14:paraId="00565B5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Possible:</w:t>
      </w:r>
    </w:p>
    <w:p w14:paraId="0BFB033B" w14:textId="77777777" w:rsidR="00673B82" w:rsidRPr="00673B82" w:rsidRDefault="00673B82" w:rsidP="00673B82">
      <w:pPr>
        <w:numPr>
          <w:ilvl w:val="0"/>
          <w:numId w:val="43"/>
        </w:numPr>
        <w:rPr>
          <w:sz w:val="32"/>
          <w:szCs w:val="32"/>
        </w:rPr>
      </w:pPr>
      <w:r w:rsidRPr="00673B82">
        <w:rPr>
          <w:sz w:val="32"/>
          <w:szCs w:val="32"/>
        </w:rPr>
        <w:t>Duplicate rows</w:t>
      </w:r>
    </w:p>
    <w:p w14:paraId="37B7B41F" w14:textId="77777777" w:rsidR="00673B82" w:rsidRPr="00673B82" w:rsidRDefault="00673B82" w:rsidP="00673B82">
      <w:pPr>
        <w:numPr>
          <w:ilvl w:val="0"/>
          <w:numId w:val="43"/>
        </w:numPr>
        <w:rPr>
          <w:sz w:val="32"/>
          <w:szCs w:val="32"/>
        </w:rPr>
      </w:pPr>
      <w:r w:rsidRPr="00673B82">
        <w:rPr>
          <w:sz w:val="32"/>
          <w:szCs w:val="32"/>
        </w:rPr>
        <w:t>Wrong aggregation</w:t>
      </w:r>
    </w:p>
    <w:p w14:paraId="1D85C845" w14:textId="77777777" w:rsidR="00673B82" w:rsidRPr="00673B82" w:rsidRDefault="00673B82" w:rsidP="00673B82">
      <w:pPr>
        <w:numPr>
          <w:ilvl w:val="0"/>
          <w:numId w:val="43"/>
        </w:numPr>
        <w:rPr>
          <w:sz w:val="32"/>
          <w:szCs w:val="32"/>
        </w:rPr>
      </w:pPr>
      <w:r w:rsidRPr="00673B82">
        <w:rPr>
          <w:sz w:val="32"/>
          <w:szCs w:val="32"/>
        </w:rPr>
        <w:t>Relationship issue</w:t>
      </w:r>
    </w:p>
    <w:p w14:paraId="3060C068" w14:textId="77777777" w:rsidR="00673B82" w:rsidRPr="00673B82" w:rsidRDefault="00673B82" w:rsidP="00673B82">
      <w:pPr>
        <w:numPr>
          <w:ilvl w:val="0"/>
          <w:numId w:val="43"/>
        </w:num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Blank/nonunique Request Number</w:t>
      </w:r>
    </w:p>
    <w:p w14:paraId="0AC2183F" w14:textId="77777777" w:rsidR="00673B82" w:rsidRPr="00673B82" w:rsidRDefault="00673B82" w:rsidP="00673B82">
      <w:pPr>
        <w:numPr>
          <w:ilvl w:val="0"/>
          <w:numId w:val="43"/>
        </w:numPr>
        <w:rPr>
          <w:sz w:val="32"/>
          <w:szCs w:val="32"/>
        </w:rPr>
      </w:pPr>
      <w:r w:rsidRPr="00673B82">
        <w:rPr>
          <w:sz w:val="32"/>
          <w:szCs w:val="32"/>
        </w:rPr>
        <w:t>Unexpected query data</w:t>
      </w:r>
    </w:p>
    <w:p w14:paraId="5328E0C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Use:</w:t>
      </w:r>
    </w:p>
    <w:p w14:paraId="624445D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Table visual</w:t>
      </w:r>
    </w:p>
    <w:p w14:paraId="7037A27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 inspect detail.</w:t>
      </w:r>
    </w:p>
    <w:p w14:paraId="215FAD6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E1E05DF">
          <v:rect id="_x0000_i3500" style="width:0;height:1.5pt" o:hralign="center" o:hrstd="t" o:hr="t" fillcolor="#a0a0a0" stroked="f"/>
        </w:pict>
      </w:r>
    </w:p>
    <w:p w14:paraId="6E8B447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BS — COMMON ERROR 9</w:t>
      </w:r>
    </w:p>
    <w:p w14:paraId="6FCE8E7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187. Dates Sort Incorrectly</w:t>
      </w:r>
    </w:p>
    <w:p w14:paraId="623BD07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Check:</w:t>
      </w:r>
    </w:p>
    <w:p w14:paraId="2BB9DE8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 Type.</w:t>
      </w:r>
    </w:p>
    <w:p w14:paraId="149A540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If dates are Text:</w:t>
      </w:r>
    </w:p>
    <w:p w14:paraId="7F95935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Sorting might look like:</w:t>
      </w:r>
    </w:p>
    <w:p w14:paraId="2842367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1 Jan</w:t>
      </w:r>
    </w:p>
    <w:p w14:paraId="0F2F4B9F" w14:textId="77777777" w:rsidR="00673B82" w:rsidRPr="00673B82" w:rsidRDefault="00673B82" w:rsidP="00673B82">
      <w:pPr>
        <w:rPr>
          <w:sz w:val="32"/>
          <w:szCs w:val="32"/>
        </w:rPr>
      </w:pPr>
    </w:p>
    <w:p w14:paraId="2474B99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10 Jan</w:t>
      </w:r>
    </w:p>
    <w:p w14:paraId="2D0019B1" w14:textId="77777777" w:rsidR="00673B82" w:rsidRPr="00673B82" w:rsidRDefault="00673B82" w:rsidP="00673B82">
      <w:pPr>
        <w:rPr>
          <w:sz w:val="32"/>
          <w:szCs w:val="32"/>
        </w:rPr>
      </w:pPr>
    </w:p>
    <w:p w14:paraId="77E6543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2 Jan</w:t>
      </w:r>
    </w:p>
    <w:p w14:paraId="5A3AD08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rather than chronological.</w:t>
      </w:r>
    </w:p>
    <w:p w14:paraId="1D5E843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Use:</w:t>
      </w:r>
    </w:p>
    <w:p w14:paraId="4E02FC2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Date data type.</w:t>
      </w:r>
    </w:p>
    <w:p w14:paraId="639083F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0D42236">
          <v:rect id="_x0000_i3501" style="width:0;height:1.5pt" o:hralign="center" o:hrstd="t" o:hr="t" fillcolor="#a0a0a0" stroked="f"/>
        </w:pict>
      </w:r>
    </w:p>
    <w:p w14:paraId="3A246B9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BT — COMMON ERROR 10</w:t>
      </w:r>
    </w:p>
    <w:p w14:paraId="22410C5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188. New Dataverse Record Missing</w:t>
      </w:r>
    </w:p>
    <w:p w14:paraId="34829F0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Remember:</w:t>
      </w:r>
    </w:p>
    <w:p w14:paraId="121B7EF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Import model.</w:t>
      </w:r>
    </w:p>
    <w:p w14:paraId="43E2EF7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Run:</w:t>
      </w:r>
    </w:p>
    <w:p w14:paraId="7409C6B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Refresh.</w:t>
      </w:r>
    </w:p>
    <w:p w14:paraId="3618C7C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5316888">
          <v:rect id="_x0000_i3502" style="width:0;height:1.5pt" o:hralign="center" o:hrstd="t" o:hr="t" fillcolor="#a0a0a0" stroked="f"/>
        </w:pict>
      </w:r>
    </w:p>
    <w:p w14:paraId="6FB3DB0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BU — COMMON ERROR 11</w:t>
      </w:r>
    </w:p>
    <w:p w14:paraId="61E58F6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189. Slicer Doesn't Affect Visual</w:t>
      </w:r>
    </w:p>
    <w:p w14:paraId="3EBC2F5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Check:</w:t>
      </w:r>
    </w:p>
    <w:p w14:paraId="54705E1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Relationship</w:t>
      </w:r>
    </w:p>
    <w:p w14:paraId="75D76C0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Edit interactions</w:t>
      </w:r>
    </w:p>
    <w:p w14:paraId="64574AA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Field source</w:t>
      </w:r>
    </w:p>
    <w:p w14:paraId="03D82F9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Visual filter.</w:t>
      </w:r>
    </w:p>
    <w:p w14:paraId="17A70A9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383E713">
          <v:rect id="_x0000_i3503" style="width:0;height:1.5pt" o:hralign="center" o:hrstd="t" o:hr="t" fillcolor="#a0a0a0" stroked="f"/>
        </w:pict>
      </w:r>
    </w:p>
    <w:p w14:paraId="7E4E7FB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BV — COMMON ERROR 12</w:t>
      </w:r>
    </w:p>
    <w:p w14:paraId="2487BF5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190. Approved Card Changes Strangely</w:t>
      </w:r>
    </w:p>
    <w:p w14:paraId="06C5521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Remember Approved Card has:</w:t>
      </w:r>
    </w:p>
    <w:p w14:paraId="5AEB072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Visual filter:</w:t>
      </w:r>
    </w:p>
    <w:p w14:paraId="057D87D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Status = Approved</w:t>
      </w:r>
    </w:p>
    <w:p w14:paraId="3BD0C01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If user also selects:</w:t>
      </w:r>
    </w:p>
    <w:p w14:paraId="5266C1D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Status = Rejected</w:t>
      </w:r>
    </w:p>
    <w:p w14:paraId="4B26725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from the Status Slicer:</w:t>
      </w:r>
    </w:p>
    <w:p w14:paraId="1CFDB11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the combined filter context may produce:</w:t>
      </w:r>
    </w:p>
    <w:p w14:paraId="4B7FF41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Blank / zero.</w:t>
      </w:r>
    </w:p>
    <w:p w14:paraId="06C3A7F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This is logically correct.</w:t>
      </w:r>
    </w:p>
    <w:p w14:paraId="1B0F7C8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6448A30">
          <v:rect id="_x0000_i3504" style="width:0;height:1.5pt" o:hralign="center" o:hrstd="t" o:hr="t" fillcolor="#a0a0a0" stroked="f"/>
        </w:pict>
      </w:r>
    </w:p>
    <w:p w14:paraId="3C284F8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BW — IMPORTANT FILTER LESSON</w:t>
      </w:r>
    </w:p>
    <w:p w14:paraId="717FF91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191. Filters Combine</w:t>
      </w:r>
    </w:p>
    <w:p w14:paraId="558485C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Suppose:</w:t>
      </w:r>
    </w:p>
    <w:p w14:paraId="580E198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Visual Filter:</w:t>
      </w:r>
    </w:p>
    <w:p w14:paraId="2FF7681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Approved</w:t>
      </w:r>
    </w:p>
    <w:p w14:paraId="41618F8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AND:</w:t>
      </w:r>
    </w:p>
    <w:p w14:paraId="56CBFEF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Slicer:</w:t>
      </w:r>
    </w:p>
    <w:p w14:paraId="6B012A2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Finance</w:t>
      </w:r>
    </w:p>
    <w:p w14:paraId="26BB5E5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Result:</w:t>
      </w:r>
    </w:p>
    <w:p w14:paraId="7D1EAB0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Approved Finance Requests.</w:t>
      </w:r>
    </w:p>
    <w:p w14:paraId="1C944F0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Filters normally intersect.</w:t>
      </w:r>
    </w:p>
    <w:p w14:paraId="00A8F34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E761573">
          <v:rect id="_x0000_i3505" style="width:0;height:1.5pt" o:hralign="center" o:hrstd="t" o:hr="t" fillcolor="#a0a0a0" stroked="f"/>
        </w:pict>
      </w:r>
    </w:p>
    <w:p w14:paraId="6C8A7B1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BX — DEBUGGING EXERCISE 1</w:t>
      </w:r>
    </w:p>
    <w:p w14:paraId="17A0B19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192. Student Creates Chart</w:t>
      </w:r>
    </w:p>
    <w:p w14:paraId="0ACAC97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Axis:</w:t>
      </w:r>
    </w:p>
    <w:p w14:paraId="209F0C7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Department.</w:t>
      </w:r>
    </w:p>
    <w:p w14:paraId="10ADA98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Value:</w:t>
      </w:r>
    </w:p>
    <w:p w14:paraId="714CEB9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Employee Count.</w:t>
      </w:r>
    </w:p>
    <w:p w14:paraId="2EF6FA5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But asks:</w:t>
      </w:r>
    </w:p>
    <w:p w14:paraId="53EF9B0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Which Department has most Leave Requests?</w:t>
      </w:r>
    </w:p>
    <w:p w14:paraId="2A1B1BD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Problem?</w:t>
      </w:r>
    </w:p>
    <w:p w14:paraId="6D078E5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55EDC41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Wrong metric.</w:t>
      </w:r>
    </w:p>
    <w:p w14:paraId="1D89016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Count:</w:t>
      </w:r>
    </w:p>
    <w:p w14:paraId="2C0670E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Leave Requests</w:t>
      </w:r>
    </w:p>
    <w:p w14:paraId="0E2539A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not Employees.</w:t>
      </w:r>
    </w:p>
    <w:p w14:paraId="4520EA2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321B796">
          <v:rect id="_x0000_i3506" style="width:0;height:1.5pt" o:hralign="center" o:hrstd="t" o:hr="t" fillcolor="#a0a0a0" stroked="f"/>
        </w:pict>
      </w:r>
    </w:p>
    <w:p w14:paraId="1AC375A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BY — DEBUGGING EXERCISE 2</w:t>
      </w:r>
    </w:p>
    <w:p w14:paraId="5785EDF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193. Report Calls Itself</w:t>
      </w:r>
    </w:p>
    <w:p w14:paraId="4808376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HR Dashboard</w:t>
      </w:r>
    </w:p>
    <w:p w14:paraId="7E42A6E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inside Power BI Desktop.</w:t>
      </w:r>
    </w:p>
    <w:p w14:paraId="5E0B1F5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Technically better name?</w:t>
      </w:r>
    </w:p>
    <w:p w14:paraId="6BBDA0C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64CD9BC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HR Leave Analytics Report.</w:t>
      </w:r>
    </w:p>
    <w:p w14:paraId="3EDEF99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Dashboard has a distinct meaning in Power BI Service.</w:t>
      </w:r>
    </w:p>
    <w:p w14:paraId="0B19E1D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F8CFB63">
          <v:rect id="_x0000_i3507" style="width:0;height:1.5pt" o:hralign="center" o:hrstd="t" o:hr="t" fillcolor="#a0a0a0" stroked="f"/>
        </w:pict>
      </w:r>
    </w:p>
    <w:p w14:paraId="7AF9894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BZ — DEBUGGING EXERCISE 3</w:t>
      </w:r>
    </w:p>
    <w:p w14:paraId="5213A3D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194. Student Loads 250 Dataverse Tables</w:t>
      </w:r>
    </w:p>
    <w:p w14:paraId="5682049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Why is this poor design?</w:t>
      </w:r>
    </w:p>
    <w:p w14:paraId="54F5F9C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7B7B3B1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Most are unnecessary and increase:</w:t>
      </w:r>
    </w:p>
    <w:p w14:paraId="4197340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Complexity and model size.</w:t>
      </w:r>
    </w:p>
    <w:p w14:paraId="60B4CE3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Load:</w:t>
      </w:r>
    </w:p>
    <w:p w14:paraId="1358A2C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What the analytical requirements need.</w:t>
      </w:r>
    </w:p>
    <w:p w14:paraId="4A694AA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E94F596">
          <v:rect id="_x0000_i3508" style="width:0;height:1.5pt" o:hralign="center" o:hrstd="t" o:hr="t" fillcolor="#a0a0a0" stroked="f"/>
        </w:pict>
      </w:r>
    </w:p>
    <w:p w14:paraId="44613EB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CA — DEBUGGING EXERCISE 4</w:t>
      </w:r>
    </w:p>
    <w:p w14:paraId="61AF8A6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195. Student Removes Phone column in Power Query.</w:t>
      </w:r>
    </w:p>
    <w:p w14:paraId="265CA94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They panic:</w:t>
      </w:r>
    </w:p>
    <w:p w14:paraId="4BD6837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 deleted Employee Phone from Dataverse!</w:t>
      </w:r>
    </w:p>
    <w:p w14:paraId="7F7E96C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Correct?</w:t>
      </w:r>
    </w:p>
    <w:p w14:paraId="366AC6E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395E575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No.</w:t>
      </w:r>
    </w:p>
    <w:p w14:paraId="7348F43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Query removal only removes it from:</w:t>
      </w:r>
    </w:p>
    <w:p w14:paraId="50CD3BB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This query output/model.</w:t>
      </w:r>
    </w:p>
    <w:p w14:paraId="6C77D62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39E2F46">
          <v:rect id="_x0000_i3509" style="width:0;height:1.5pt" o:hralign="center" o:hrstd="t" o:hr="t" fillcolor="#a0a0a0" stroked="f"/>
        </w:pict>
      </w:r>
    </w:p>
    <w:p w14:paraId="4C609D9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CB — DEBUGGING EXERCISE 5</w:t>
      </w:r>
    </w:p>
    <w:p w14:paraId="318AA5D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196. User Selects Finance.</w:t>
      </w:r>
    </w:p>
    <w:p w14:paraId="2F09DA5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Total Card changes from:</w:t>
      </w:r>
    </w:p>
    <w:p w14:paraId="280AFBC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20</w:t>
      </w:r>
    </w:p>
    <w:p w14:paraId="4869BA8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to:</w:t>
      </w:r>
    </w:p>
    <w:p w14:paraId="1B26114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5</w:t>
      </w:r>
    </w:p>
    <w:p w14:paraId="1E71C62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Is that a bug?</w:t>
      </w:r>
    </w:p>
    <w:p w14:paraId="0DCACB1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Answer</w:t>
      </w:r>
    </w:p>
    <w:p w14:paraId="37DCEDF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No.</w:t>
      </w:r>
    </w:p>
    <w:p w14:paraId="31A11B2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Department selection filters the analytical context.</w:t>
      </w:r>
    </w:p>
    <w:p w14:paraId="0C9C8B6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688313F">
          <v:rect id="_x0000_i3510" style="width:0;height:1.5pt" o:hralign="center" o:hrstd="t" o:hr="t" fillcolor="#a0a0a0" stroked="f"/>
        </w:pict>
      </w:r>
    </w:p>
    <w:p w14:paraId="6C9BCFA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CC — INDEPENDENT CHALLENGE 1</w:t>
      </w:r>
    </w:p>
    <w:p w14:paraId="3079CAC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197. Employee Count</w:t>
      </w:r>
    </w:p>
    <w:p w14:paraId="4B64117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Create another Card:</w:t>
      </w:r>
    </w:p>
    <w:p w14:paraId="58FF341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Employees</w:t>
      </w:r>
    </w:p>
    <w:p w14:paraId="517EF84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using:</w:t>
      </w:r>
    </w:p>
    <w:p w14:paraId="0F06A68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Employee ID / Employee Number</w:t>
      </w:r>
    </w:p>
    <w:p w14:paraId="0D2FB63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with appropriate Count/Distinct Count.</w:t>
      </w:r>
    </w:p>
    <w:p w14:paraId="7A6DB9F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1D62D29">
          <v:rect id="_x0000_i3511" style="width:0;height:1.5pt" o:hralign="center" o:hrstd="t" o:hr="t" fillcolor="#a0a0a0" stroked="f"/>
        </w:pict>
      </w:r>
    </w:p>
    <w:p w14:paraId="5E8400B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198. Test</w:t>
      </w:r>
    </w:p>
    <w:p w14:paraId="091D1B9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 Department:</w:t>
      </w:r>
    </w:p>
    <w:p w14:paraId="3CB7596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IT.</w:t>
      </w:r>
    </w:p>
    <w:p w14:paraId="60ED821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 Card should show:</w:t>
      </w:r>
    </w:p>
    <w:p w14:paraId="12A44C4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IT Employees.</w:t>
      </w:r>
    </w:p>
    <w:p w14:paraId="440F01C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08F2741">
          <v:rect id="_x0000_i3512" style="width:0;height:1.5pt" o:hralign="center" o:hrstd="t" o:hr="t" fillcolor="#a0a0a0" stroked="f"/>
        </w:pict>
      </w:r>
    </w:p>
    <w:p w14:paraId="0EC516A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CD — INDEPENDENT CHALLENGE 2</w:t>
      </w:r>
    </w:p>
    <w:p w14:paraId="3A02BDD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199. Average Leave Days</w:t>
      </w:r>
    </w:p>
    <w:p w14:paraId="1639AB4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Try adding:</w:t>
      </w:r>
    </w:p>
    <w:p w14:paraId="3D6CE29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Number of Days</w:t>
      </w:r>
    </w:p>
    <w:p w14:paraId="153E8BB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to a Card and changing aggregation to:</w:t>
      </w:r>
    </w:p>
    <w:p w14:paraId="1B8377F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Average.</w:t>
      </w:r>
    </w:p>
    <w:p w14:paraId="1D9D782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Title:</w:t>
      </w:r>
    </w:p>
    <w:p w14:paraId="3D171F9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Average Leave Days</w:t>
      </w:r>
    </w:p>
    <w:p w14:paraId="3B24099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EE1CCA4">
          <v:rect id="_x0000_i3513" style="width:0;height:1.5pt" o:hralign="center" o:hrstd="t" o:hr="t" fillcolor="#a0a0a0" stroked="f"/>
        </w:pict>
      </w:r>
    </w:p>
    <w:p w14:paraId="7091045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200. Important</w:t>
      </w:r>
    </w:p>
    <w:p w14:paraId="065FEAE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This is still:</w:t>
      </w:r>
    </w:p>
    <w:p w14:paraId="28C25DA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Implicit aggregation.</w:t>
      </w:r>
    </w:p>
    <w:p w14:paraId="438EC38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Day 19 will replace it with:</w:t>
      </w:r>
    </w:p>
    <w:p w14:paraId="56F0DEC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 explicit DAX measure.</w:t>
      </w:r>
    </w:p>
    <w:p w14:paraId="71A02B7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7749C39">
          <v:rect id="_x0000_i3514" style="width:0;height:1.5pt" o:hralign="center" o:hrstd="t" o:hr="t" fillcolor="#a0a0a0" stroked="f"/>
        </w:pict>
      </w:r>
    </w:p>
    <w:p w14:paraId="28B19CD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CE — INDEPENDENT CHALLENGE 3</w:t>
      </w:r>
    </w:p>
    <w:p w14:paraId="40DB187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201. Most Recent Requests</w:t>
      </w:r>
    </w:p>
    <w:p w14:paraId="3046225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Sort the Table visual by:</w:t>
      </w:r>
    </w:p>
    <w:p w14:paraId="0DA105C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Submitted Date</w:t>
      </w:r>
    </w:p>
    <w:p w14:paraId="7568764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descending.</w:t>
      </w:r>
    </w:p>
    <w:p w14:paraId="438E050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Question:</w:t>
      </w:r>
    </w:p>
    <w:p w14:paraId="3A633D1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recent requests are currently Pending?</w:t>
      </w:r>
    </w:p>
    <w:p w14:paraId="0C2BCF5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Use:</w:t>
      </w:r>
    </w:p>
    <w:p w14:paraId="07BDD54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Table</w:t>
      </w:r>
    </w:p>
    <w:p w14:paraId="18AB159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plus:</w:t>
      </w:r>
    </w:p>
    <w:p w14:paraId="7668798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Status Slicer.</w:t>
      </w:r>
    </w:p>
    <w:p w14:paraId="210A2B6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pict w14:anchorId="7F9A1F3A">
          <v:rect id="_x0000_i3515" style="width:0;height:1.5pt" o:hralign="center" o:hrstd="t" o:hr="t" fillcolor="#a0a0a0" stroked="f"/>
        </w:pict>
      </w:r>
    </w:p>
    <w:p w14:paraId="1E3094E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CF — INDEPENDENT CHALLENGE 4</w:t>
      </w:r>
    </w:p>
    <w:p w14:paraId="48CCD3A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202. Approved Requests by Department</w:t>
      </w:r>
    </w:p>
    <w:p w14:paraId="74E1A6C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Without creating a new DAX Measure:</w:t>
      </w:r>
    </w:p>
    <w:p w14:paraId="0FC8281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Create a Chart.</w:t>
      </w:r>
    </w:p>
    <w:p w14:paraId="0CB5CCC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Axis:</w:t>
      </w:r>
    </w:p>
    <w:p w14:paraId="357C9A8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Department Name.</w:t>
      </w:r>
    </w:p>
    <w:p w14:paraId="0841BA9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Value:</w:t>
      </w:r>
    </w:p>
    <w:p w14:paraId="5C9EE7A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Count of Request Number.</w:t>
      </w:r>
    </w:p>
    <w:p w14:paraId="5729B42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Visual Filter:</w:t>
      </w:r>
    </w:p>
    <w:p w14:paraId="75F0343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Status = Approved.</w:t>
      </w:r>
    </w:p>
    <w:p w14:paraId="1B11420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6AD032F">
          <v:rect id="_x0000_i3516" style="width:0;height:1.5pt" o:hralign="center" o:hrstd="t" o:hr="t" fillcolor="#a0a0a0" stroked="f"/>
        </w:pict>
      </w:r>
    </w:p>
    <w:p w14:paraId="002005F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203. Business Question</w:t>
      </w:r>
    </w:p>
    <w:p w14:paraId="6791269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This answers:</w:t>
      </w:r>
    </w:p>
    <w:p w14:paraId="4681B37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Which Departments have the most Approved Leave Requests?</w:t>
      </w:r>
    </w:p>
    <w:p w14:paraId="78CDB65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65FF984">
          <v:rect id="_x0000_i3517" style="width:0;height:1.5pt" o:hralign="center" o:hrstd="t" o:hr="t" fillcolor="#a0a0a0" stroked="f"/>
        </w:pict>
      </w:r>
    </w:p>
    <w:p w14:paraId="06D8FB9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CG — KNOWLEDGE CHECK</w:t>
      </w:r>
    </w:p>
    <w:p w14:paraId="4D390E3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204. Question 1</w:t>
      </w:r>
    </w:p>
    <w:p w14:paraId="20E475C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 Power BI primarily used for?</w:t>
      </w:r>
    </w:p>
    <w:p w14:paraId="77874CE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1C9E0C3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 analysis and business intelligence.</w:t>
      </w:r>
    </w:p>
    <w:p w14:paraId="7646785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pict w14:anchorId="6AF415D1">
          <v:rect id="_x0000_i3518" style="width:0;height:1.5pt" o:hralign="center" o:hrstd="t" o:hr="t" fillcolor="#a0a0a0" stroked="f"/>
        </w:pict>
      </w:r>
    </w:p>
    <w:p w14:paraId="088442F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205. Question 2</w:t>
      </w:r>
    </w:p>
    <w:p w14:paraId="550A5DD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does Power BI Desktop allow creators to build?</w:t>
      </w:r>
    </w:p>
    <w:p w14:paraId="09BEE5F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7B88D49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Semantic models and interactive reports.</w:t>
      </w:r>
    </w:p>
    <w:p w14:paraId="4B4FECC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0F5DD1A">
          <v:rect id="_x0000_i3519" style="width:0;height:1.5pt" o:hralign="center" o:hrstd="t" o:hr="t" fillcolor="#a0a0a0" stroked="f"/>
        </w:pict>
      </w:r>
    </w:p>
    <w:p w14:paraId="543CA02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206. Question 3</w:t>
      </w:r>
    </w:p>
    <w:p w14:paraId="34D8178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Where are traditional Power BI Dashboards created?</w:t>
      </w:r>
    </w:p>
    <w:p w14:paraId="610ACA4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75FF609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BI Service.</w:t>
      </w:r>
    </w:p>
    <w:p w14:paraId="61291CF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32FF0C1">
          <v:rect id="_x0000_i3520" style="width:0;height:1.5pt" o:hralign="center" o:hrstd="t" o:hr="t" fillcolor="#a0a0a0" stroked="f"/>
        </w:pict>
      </w:r>
    </w:p>
    <w:p w14:paraId="01489AF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207. Question 4</w:t>
      </w:r>
    </w:p>
    <w:p w14:paraId="596E369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How many pages can a Power BI Dashboard contain?</w:t>
      </w:r>
    </w:p>
    <w:p w14:paraId="743153E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236C1BA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One.</w:t>
      </w:r>
    </w:p>
    <w:p w14:paraId="056CEC8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13412CD">
          <v:rect id="_x0000_i3521" style="width:0;height:1.5pt" o:hralign="center" o:hrstd="t" o:hr="t" fillcolor="#a0a0a0" stroked="f"/>
        </w:pict>
      </w:r>
    </w:p>
    <w:p w14:paraId="3EBB706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208. Question 5</w:t>
      </w:r>
    </w:p>
    <w:p w14:paraId="37D40C7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Can a Power BI Report contain multiple pages?</w:t>
      </w:r>
    </w:p>
    <w:p w14:paraId="5CEE098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32F0DFB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Yes.</w:t>
      </w:r>
    </w:p>
    <w:p w14:paraId="5DC2DDC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5C21187">
          <v:rect id="_x0000_i3522" style="width:0;height:1.5pt" o:hralign="center" o:hrstd="t" o:hr="t" fillcolor="#a0a0a0" stroked="f"/>
        </w:pict>
      </w:r>
    </w:p>
    <w:p w14:paraId="17C3BA0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209. Question 6</w:t>
      </w:r>
    </w:p>
    <w:p w14:paraId="4AC5172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What is a Semantic Model?</w:t>
      </w:r>
    </w:p>
    <w:p w14:paraId="0616273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1AEBEA2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analytical layer containing items such as:</w:t>
      </w:r>
    </w:p>
    <w:p w14:paraId="6782032D" w14:textId="77777777" w:rsidR="00673B82" w:rsidRPr="00673B82" w:rsidRDefault="00673B82" w:rsidP="00673B82">
      <w:pPr>
        <w:numPr>
          <w:ilvl w:val="0"/>
          <w:numId w:val="44"/>
        </w:numPr>
        <w:rPr>
          <w:sz w:val="32"/>
          <w:szCs w:val="32"/>
        </w:rPr>
      </w:pPr>
      <w:r w:rsidRPr="00673B82">
        <w:rPr>
          <w:sz w:val="32"/>
          <w:szCs w:val="32"/>
        </w:rPr>
        <w:t>Tables</w:t>
      </w:r>
    </w:p>
    <w:p w14:paraId="01C0B39D" w14:textId="77777777" w:rsidR="00673B82" w:rsidRPr="00673B82" w:rsidRDefault="00673B82" w:rsidP="00673B82">
      <w:pPr>
        <w:numPr>
          <w:ilvl w:val="0"/>
          <w:numId w:val="44"/>
        </w:numPr>
        <w:rPr>
          <w:sz w:val="32"/>
          <w:szCs w:val="32"/>
        </w:rPr>
      </w:pPr>
      <w:r w:rsidRPr="00673B82">
        <w:rPr>
          <w:sz w:val="32"/>
          <w:szCs w:val="32"/>
        </w:rPr>
        <w:t>Relationships</w:t>
      </w:r>
    </w:p>
    <w:p w14:paraId="58B72E7A" w14:textId="77777777" w:rsidR="00673B82" w:rsidRPr="00673B82" w:rsidRDefault="00673B82" w:rsidP="00673B82">
      <w:pPr>
        <w:numPr>
          <w:ilvl w:val="0"/>
          <w:numId w:val="44"/>
        </w:numPr>
        <w:rPr>
          <w:sz w:val="32"/>
          <w:szCs w:val="32"/>
        </w:rPr>
      </w:pPr>
      <w:r w:rsidRPr="00673B82">
        <w:rPr>
          <w:sz w:val="32"/>
          <w:szCs w:val="32"/>
        </w:rPr>
        <w:t>Columns</w:t>
      </w:r>
    </w:p>
    <w:p w14:paraId="067EF11E" w14:textId="77777777" w:rsidR="00673B82" w:rsidRPr="00673B82" w:rsidRDefault="00673B82" w:rsidP="00673B82">
      <w:pPr>
        <w:numPr>
          <w:ilvl w:val="0"/>
          <w:numId w:val="44"/>
        </w:numPr>
        <w:rPr>
          <w:sz w:val="32"/>
          <w:szCs w:val="32"/>
        </w:rPr>
      </w:pPr>
      <w:r w:rsidRPr="00673B82">
        <w:rPr>
          <w:sz w:val="32"/>
          <w:szCs w:val="32"/>
        </w:rPr>
        <w:t>Measures</w:t>
      </w:r>
    </w:p>
    <w:p w14:paraId="4EF4BA81" w14:textId="77777777" w:rsidR="00673B82" w:rsidRPr="00673B82" w:rsidRDefault="00673B82" w:rsidP="00673B82">
      <w:pPr>
        <w:numPr>
          <w:ilvl w:val="0"/>
          <w:numId w:val="44"/>
        </w:numPr>
        <w:rPr>
          <w:sz w:val="32"/>
          <w:szCs w:val="32"/>
        </w:rPr>
      </w:pPr>
      <w:r w:rsidRPr="00673B82">
        <w:rPr>
          <w:sz w:val="32"/>
          <w:szCs w:val="32"/>
        </w:rPr>
        <w:t>Metadata</w:t>
      </w:r>
    </w:p>
    <w:p w14:paraId="1DA3BFF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used by Reports.</w:t>
      </w:r>
    </w:p>
    <w:p w14:paraId="2E07CC5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1270D5D">
          <v:rect id="_x0000_i3523" style="width:0;height:1.5pt" o:hralign="center" o:hrstd="t" o:hr="t" fillcolor="#a0a0a0" stroked="f"/>
        </w:pict>
      </w:r>
    </w:p>
    <w:p w14:paraId="7C379B4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210. Question 7</w:t>
      </w:r>
    </w:p>
    <w:p w14:paraId="7C4D7D1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 Power Query?</w:t>
      </w:r>
    </w:p>
    <w:p w14:paraId="43C4A41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69D8AE6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BI's:</w:t>
      </w:r>
    </w:p>
    <w:p w14:paraId="38A74BE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 connection and transformation layer.</w:t>
      </w:r>
    </w:p>
    <w:p w14:paraId="0518D13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238476E">
          <v:rect id="_x0000_i3524" style="width:0;height:1.5pt" o:hralign="center" o:hrstd="t" o:hr="t" fillcolor="#a0a0a0" stroked="f"/>
        </w:pict>
      </w:r>
    </w:p>
    <w:p w14:paraId="241FDA9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211. Question 8</w:t>
      </w:r>
    </w:p>
    <w:p w14:paraId="7511ACF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 DAX?</w:t>
      </w:r>
    </w:p>
    <w:p w14:paraId="422679D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591C365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 Analysis Expressions,</w:t>
      </w:r>
    </w:p>
    <w:p w14:paraId="2A5DABA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formula language used for analytical calculations in Power BI semantic models.</w:t>
      </w:r>
    </w:p>
    <w:p w14:paraId="668E1B4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pict w14:anchorId="54192BF7">
          <v:rect id="_x0000_i3525" style="width:0;height:1.5pt" o:hralign="center" o:hrstd="t" o:hr="t" fillcolor="#a0a0a0" stroked="f"/>
        </w:pict>
      </w:r>
    </w:p>
    <w:p w14:paraId="74B939D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212. Question 9</w:t>
      </w:r>
    </w:p>
    <w:p w14:paraId="00EC34F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Which Day focuses on DAX in this bootcamp?</w:t>
      </w:r>
    </w:p>
    <w:p w14:paraId="00B97F9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676087B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Day 19.</w:t>
      </w:r>
    </w:p>
    <w:p w14:paraId="7D4458B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4B88256">
          <v:rect id="_x0000_i3526" style="width:0;height:1.5pt" o:hralign="center" o:hrstd="t" o:hr="t" fillcolor="#a0a0a0" stroked="f"/>
        </w:pict>
      </w:r>
    </w:p>
    <w:p w14:paraId="420CBAD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213. Question 10</w:t>
      </w:r>
    </w:p>
    <w:p w14:paraId="7D690A9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Which connector did we use today?</w:t>
      </w:r>
    </w:p>
    <w:p w14:paraId="41C85B6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3E679E1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Dataverse.</w:t>
      </w:r>
    </w:p>
    <w:p w14:paraId="2828B51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56D14C1">
          <v:rect id="_x0000_i3527" style="width:0;height:1.5pt" o:hralign="center" o:hrstd="t" o:hr="t" fillcolor="#a0a0a0" stroked="f"/>
        </w:pict>
      </w:r>
    </w:p>
    <w:p w14:paraId="3CB914C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214. Question 11</w:t>
      </w:r>
    </w:p>
    <w:p w14:paraId="235F81D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Which four main tables did we load?</w:t>
      </w:r>
    </w:p>
    <w:p w14:paraId="2205FE7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5B00B6E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4575D6A5" w14:textId="77777777" w:rsidR="00673B82" w:rsidRPr="00673B82" w:rsidRDefault="00673B82" w:rsidP="00673B82">
      <w:pPr>
        <w:rPr>
          <w:sz w:val="32"/>
          <w:szCs w:val="32"/>
        </w:rPr>
      </w:pPr>
    </w:p>
    <w:p w14:paraId="54B8552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3EA79182" w14:textId="77777777" w:rsidR="00673B82" w:rsidRPr="00673B82" w:rsidRDefault="00673B82" w:rsidP="00673B82">
      <w:pPr>
        <w:rPr>
          <w:sz w:val="32"/>
          <w:szCs w:val="32"/>
        </w:rPr>
      </w:pPr>
    </w:p>
    <w:p w14:paraId="3D8607F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59ED2DA1" w14:textId="77777777" w:rsidR="00673B82" w:rsidRPr="00673B82" w:rsidRDefault="00673B82" w:rsidP="00673B82">
      <w:pPr>
        <w:rPr>
          <w:sz w:val="32"/>
          <w:szCs w:val="32"/>
        </w:rPr>
      </w:pPr>
    </w:p>
    <w:p w14:paraId="7AFC669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3FF84DF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4C1FF17">
          <v:rect id="_x0000_i3528" style="width:0;height:1.5pt" o:hralign="center" o:hrstd="t" o:hr="t" fillcolor="#a0a0a0" stroked="f"/>
        </w:pict>
      </w:r>
    </w:p>
    <w:p w14:paraId="33D34BC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215. Question 12</w:t>
      </w:r>
    </w:p>
    <w:p w14:paraId="4C0FE03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connectivity mode did we use?</w:t>
      </w:r>
    </w:p>
    <w:p w14:paraId="1819C20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2F3444E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Import.</w:t>
      </w:r>
    </w:p>
    <w:p w14:paraId="03452A8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163DA10">
          <v:rect id="_x0000_i3529" style="width:0;height:1.5pt" o:hralign="center" o:hrstd="t" o:hr="t" fillcolor="#a0a0a0" stroked="f"/>
        </w:pict>
      </w:r>
    </w:p>
    <w:p w14:paraId="0F7CCB7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216. Question 13</w:t>
      </w:r>
    </w:p>
    <w:p w14:paraId="41957E7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 Import mode, does every visual query Dataverse directly during normal interaction?</w:t>
      </w:r>
    </w:p>
    <w:p w14:paraId="1F20EEC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4D75ECF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No.</w:t>
      </w:r>
    </w:p>
    <w:p w14:paraId="401085F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selected data is loaded into the Power BI semantic model.</w:t>
      </w:r>
    </w:p>
    <w:p w14:paraId="54EF299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EB1874F">
          <v:rect id="_x0000_i3530" style="width:0;height:1.5pt" o:hralign="center" o:hrstd="t" o:hr="t" fillcolor="#a0a0a0" stroked="f"/>
        </w:pict>
      </w:r>
    </w:p>
    <w:p w14:paraId="761B8B2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217. Question 14</w:t>
      </w:r>
    </w:p>
    <w:p w14:paraId="19B6365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When does imported data reflect new source changes?</w:t>
      </w:r>
    </w:p>
    <w:p w14:paraId="7E4F025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381A9F6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After:</w:t>
      </w:r>
    </w:p>
    <w:p w14:paraId="7062D2F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Refresh.</w:t>
      </w:r>
    </w:p>
    <w:p w14:paraId="1A443AA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BA09FF8">
          <v:rect id="_x0000_i3531" style="width:0;height:1.5pt" o:hralign="center" o:hrstd="t" o:hr="t" fillcolor="#a0a0a0" stroked="f"/>
        </w:pict>
      </w:r>
    </w:p>
    <w:p w14:paraId="468BDCE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218. Question 15</w:t>
      </w:r>
    </w:p>
    <w:p w14:paraId="7EA5A25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does DirectQuery generally do?</w:t>
      </w:r>
    </w:p>
    <w:p w14:paraId="3352C8F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09F3827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Leaves data in the source and sends supported queries to the source at report interaction/query time.</w:t>
      </w:r>
    </w:p>
    <w:p w14:paraId="5DE102E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C259E65">
          <v:rect id="_x0000_i3532" style="width:0;height:1.5pt" o:hralign="center" o:hrstd="t" o:hr="t" fillcolor="#a0a0a0" stroked="f"/>
        </w:pict>
      </w:r>
    </w:p>
    <w:p w14:paraId="1C39DC9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219. Question 16</w:t>
      </w:r>
    </w:p>
    <w:p w14:paraId="72D08A4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Why use Import first for many analytical solutions?</w:t>
      </w:r>
    </w:p>
    <w:p w14:paraId="4555EEE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0CBB12C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It generally provides:</w:t>
      </w:r>
    </w:p>
    <w:p w14:paraId="7FCBFD4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Strong interactive performance and rich modeling capabilities.</w:t>
      </w:r>
    </w:p>
    <w:p w14:paraId="4FBFCA2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A3A7676">
          <v:rect id="_x0000_i3533" style="width:0;height:1.5pt" o:hralign="center" o:hrstd="t" o:hr="t" fillcolor="#a0a0a0" stroked="f"/>
        </w:pict>
      </w:r>
    </w:p>
    <w:p w14:paraId="0BBC34A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220. Question 17</w:t>
      </w:r>
    </w:p>
    <w:p w14:paraId="4E3BF03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 Model View used for?</w:t>
      </w:r>
    </w:p>
    <w:p w14:paraId="6C7C0F4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6E62FCB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Inspecting and managing:</w:t>
      </w:r>
    </w:p>
    <w:p w14:paraId="668513B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Model tables and relationships.</w:t>
      </w:r>
    </w:p>
    <w:p w14:paraId="1A51AE8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FDF6AC1">
          <v:rect id="_x0000_i3534" style="width:0;height:1.5pt" o:hralign="center" o:hrstd="t" o:hr="t" fillcolor="#a0a0a0" stroked="f"/>
        </w:pict>
      </w:r>
    </w:p>
    <w:p w14:paraId="4AA1CF4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221. Question 18</w:t>
      </w:r>
    </w:p>
    <w:p w14:paraId="3C99CD4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Why do relationships matter?</w:t>
      </w:r>
    </w:p>
    <w:p w14:paraId="7364171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61D7D84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They allow filters to propagate correctly between related analytical tables.</w:t>
      </w:r>
    </w:p>
    <w:p w14:paraId="3091EC4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90F3870">
          <v:rect id="_x0000_i3535" style="width:0;height:1.5pt" o:hralign="center" o:hrstd="t" o:hr="t" fillcolor="#a0a0a0" stroked="f"/>
        </w:pict>
      </w:r>
    </w:p>
    <w:p w14:paraId="6922EFC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222. Question 19</w:t>
      </w:r>
    </w:p>
    <w:p w14:paraId="7C55B32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relationship exists between Department and Employee?</w:t>
      </w:r>
    </w:p>
    <w:p w14:paraId="7EC5F34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0B1288B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Conceptually:</w:t>
      </w:r>
    </w:p>
    <w:p w14:paraId="6112B40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 xml:space="preserve">One Department </w:t>
      </w:r>
      <w:r w:rsidRPr="00673B82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673B82">
        <w:rPr>
          <w:b/>
          <w:bCs/>
          <w:sz w:val="32"/>
          <w:szCs w:val="32"/>
        </w:rPr>
        <w:t xml:space="preserve"> Many Employees.</w:t>
      </w:r>
    </w:p>
    <w:p w14:paraId="2592816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7F52815">
          <v:rect id="_x0000_i3536" style="width:0;height:1.5pt" o:hralign="center" o:hrstd="t" o:hr="t" fillcolor="#a0a0a0" stroked="f"/>
        </w:pict>
      </w:r>
    </w:p>
    <w:p w14:paraId="007B6A7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223. Question 20</w:t>
      </w:r>
    </w:p>
    <w:p w14:paraId="19AF4DF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relationship exists between Employee and Leave Request?</w:t>
      </w:r>
    </w:p>
    <w:p w14:paraId="754EB93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6823AEE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 xml:space="preserve">One Employee </w:t>
      </w:r>
      <w:r w:rsidRPr="00673B82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673B82">
        <w:rPr>
          <w:b/>
          <w:bCs/>
          <w:sz w:val="32"/>
          <w:szCs w:val="32"/>
        </w:rPr>
        <w:t xml:space="preserve"> Many Leave Requests.</w:t>
      </w:r>
    </w:p>
    <w:p w14:paraId="3BF9E68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30F9028">
          <v:rect id="_x0000_i3537" style="width:0;height:1.5pt" o:hralign="center" o:hrstd="t" o:hr="t" fillcolor="#a0a0a0" stroked="f"/>
        </w:pict>
      </w:r>
    </w:p>
    <w:p w14:paraId="7D0E9B1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224. Question 21</w:t>
      </w:r>
    </w:p>
    <w:p w14:paraId="3461BD5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Which table behaves most like the fact/transaction table?</w:t>
      </w:r>
    </w:p>
    <w:p w14:paraId="24A8AA2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7594C9A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Leave Request.</w:t>
      </w:r>
    </w:p>
    <w:p w14:paraId="6808CE9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71A4944">
          <v:rect id="_x0000_i3538" style="width:0;height:1.5pt" o:hralign="center" o:hrstd="t" o:hr="t" fillcolor="#a0a0a0" stroked="f"/>
        </w:pict>
      </w:r>
    </w:p>
    <w:p w14:paraId="34E9E58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225. Question 22</w:t>
      </w:r>
    </w:p>
    <w:p w14:paraId="0C18074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Which tables behave like descriptive/dimension tables?</w:t>
      </w:r>
    </w:p>
    <w:p w14:paraId="10DBD2F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5C39DD1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Examples:</w:t>
      </w:r>
    </w:p>
    <w:p w14:paraId="32E4C45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0D4DA596" w14:textId="77777777" w:rsidR="00673B82" w:rsidRPr="00673B82" w:rsidRDefault="00673B82" w:rsidP="00673B82">
      <w:pPr>
        <w:rPr>
          <w:sz w:val="32"/>
          <w:szCs w:val="32"/>
        </w:rPr>
      </w:pPr>
    </w:p>
    <w:p w14:paraId="76D62CC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117FC9F9" w14:textId="77777777" w:rsidR="00673B82" w:rsidRPr="00673B82" w:rsidRDefault="00673B82" w:rsidP="00673B82">
      <w:pPr>
        <w:rPr>
          <w:sz w:val="32"/>
          <w:szCs w:val="32"/>
        </w:rPr>
      </w:pPr>
    </w:p>
    <w:p w14:paraId="6E74119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75D4FB7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6797D90">
          <v:rect id="_x0000_i3539" style="width:0;height:1.5pt" o:hralign="center" o:hrstd="t" o:hr="t" fillcolor="#a0a0a0" stroked="f"/>
        </w:pict>
      </w:r>
    </w:p>
    <w:p w14:paraId="06C0FEF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226. Question 23</w:t>
      </w:r>
    </w:p>
    <w:p w14:paraId="3503379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visual is useful for one important number?</w:t>
      </w:r>
    </w:p>
    <w:p w14:paraId="57790D4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59FF19B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Card.</w:t>
      </w:r>
    </w:p>
    <w:p w14:paraId="2A8A287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DD2B834">
          <v:rect id="_x0000_i3540" style="width:0;height:1.5pt" o:hralign="center" o:hrstd="t" o:hr="t" fillcolor="#a0a0a0" stroked="f"/>
        </w:pict>
      </w:r>
    </w:p>
    <w:p w14:paraId="113E624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227. Question 24</w:t>
      </w:r>
    </w:p>
    <w:p w14:paraId="214CEE8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visual is useful for category comparison?</w:t>
      </w:r>
    </w:p>
    <w:p w14:paraId="1F665A8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34AB9F1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Bar/Column Chart.</w:t>
      </w:r>
    </w:p>
    <w:p w14:paraId="3703427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7F19A41">
          <v:rect id="_x0000_i3541" style="width:0;height:1.5pt" o:hralign="center" o:hrstd="t" o:hr="t" fillcolor="#a0a0a0" stroked="f"/>
        </w:pict>
      </w:r>
    </w:p>
    <w:p w14:paraId="1318EA6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228. Question 25</w:t>
      </w:r>
    </w:p>
    <w:p w14:paraId="3DE4525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visual is appropriate for detailed rows?</w:t>
      </w:r>
    </w:p>
    <w:p w14:paraId="7B37E24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29F044E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Table.</w:t>
      </w:r>
    </w:p>
    <w:p w14:paraId="0190826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AB770BA">
          <v:rect id="_x0000_i3542" style="width:0;height:1.5pt" o:hralign="center" o:hrstd="t" o:hr="t" fillcolor="#a0a0a0" stroked="f"/>
        </w:pict>
      </w:r>
    </w:p>
    <w:p w14:paraId="1FE66DA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229. Question 26</w:t>
      </w:r>
    </w:p>
    <w:p w14:paraId="66094BC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 a Slicer?</w:t>
      </w:r>
    </w:p>
    <w:p w14:paraId="0DADDC4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Answer</w:t>
      </w:r>
    </w:p>
    <w:p w14:paraId="61E8D8C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An interactive:</w:t>
      </w:r>
    </w:p>
    <w:p w14:paraId="3CD01DB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On-canvas filtering control.</w:t>
      </w:r>
    </w:p>
    <w:p w14:paraId="171182E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A6C637D">
          <v:rect id="_x0000_i3543" style="width:0;height:1.5pt" o:hralign="center" o:hrstd="t" o:hr="t" fillcolor="#a0a0a0" stroked="f"/>
        </w:pict>
      </w:r>
    </w:p>
    <w:p w14:paraId="15D8787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230. Question 27</w:t>
      </w:r>
    </w:p>
    <w:p w14:paraId="2C925A2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 the difference between Slicer and Filters pane?</w:t>
      </w:r>
    </w:p>
    <w:p w14:paraId="059A4E3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0BB81E2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Slicers are visible interactive report visuals, while the Filters pane supports visual-, page-, and report-level filtering outside the main canvas.</w:t>
      </w:r>
    </w:p>
    <w:p w14:paraId="316892A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B319D09">
          <v:rect id="_x0000_i3544" style="width:0;height:1.5pt" o:hralign="center" o:hrstd="t" o:hr="t" fillcolor="#a0a0a0" stroked="f"/>
        </w:pict>
      </w:r>
    </w:p>
    <w:p w14:paraId="13CF197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231. Question 28</w:t>
      </w:r>
    </w:p>
    <w:p w14:paraId="0B119DD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happens when Finance is selected in a correctly related Department Slicer?</w:t>
      </w:r>
    </w:p>
    <w:p w14:paraId="3DE0006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557BCF4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Applicable report visuals are filtered to:</w:t>
      </w:r>
    </w:p>
    <w:p w14:paraId="09CB8D3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Finance-related data.</w:t>
      </w:r>
    </w:p>
    <w:p w14:paraId="60F465B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96227F5">
          <v:rect id="_x0000_i3545" style="width:0;height:1.5pt" o:hralign="center" o:hrstd="t" o:hr="t" fillcolor="#a0a0a0" stroked="f"/>
        </w:pict>
      </w:r>
    </w:p>
    <w:p w14:paraId="1AEE2FC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232. Question 29</w:t>
      </w:r>
    </w:p>
    <w:p w14:paraId="3EAC0ED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Should every Power BI model load every available source column?</w:t>
      </w:r>
    </w:p>
    <w:p w14:paraId="69C2C36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6FCFD43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No.</w:t>
      </w:r>
    </w:p>
    <w:p w14:paraId="130DDF0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Load only:</w:t>
      </w:r>
    </w:p>
    <w:p w14:paraId="1631281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Necessary analytical data.</w:t>
      </w:r>
    </w:p>
    <w:p w14:paraId="76DAF3E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5A392A3">
          <v:rect id="_x0000_i3546" style="width:0;height:1.5pt" o:hralign="center" o:hrstd="t" o:hr="t" fillcolor="#a0a0a0" stroked="f"/>
        </w:pict>
      </w:r>
    </w:p>
    <w:p w14:paraId="48CCF6E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233. Question 30</w:t>
      </w:r>
    </w:p>
    <w:p w14:paraId="7A290F7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 tomorrow's major concept?</w:t>
      </w:r>
    </w:p>
    <w:p w14:paraId="1442A19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5B3D1C0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Query transformation and analytical data modeling / Star Schema.</w:t>
      </w:r>
    </w:p>
    <w:p w14:paraId="5268348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F3D2645">
          <v:rect id="_x0000_i3547" style="width:0;height:1.5pt" o:hralign="center" o:hrstd="t" o:hr="t" fillcolor="#a0a0a0" stroked="f"/>
        </w:pict>
      </w:r>
    </w:p>
    <w:p w14:paraId="02B3AA3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CH — PRACTICAL ASSESSMENT</w:t>
      </w:r>
    </w:p>
    <w:p w14:paraId="41958F9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234. Student Practical Task</w:t>
      </w:r>
    </w:p>
    <w:p w14:paraId="21B17F2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Without direct instructor help:</w:t>
      </w:r>
    </w:p>
    <w:p w14:paraId="3166CA1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1</w:t>
      </w:r>
    </w:p>
    <w:p w14:paraId="4F648C0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Open Power BI Desktop.</w:t>
      </w:r>
    </w:p>
    <w:p w14:paraId="5F5DE6E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2</w:t>
      </w:r>
    </w:p>
    <w:p w14:paraId="3070026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Connect to:</w:t>
      </w:r>
    </w:p>
    <w:p w14:paraId="54185AF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Training Dataverse Environment.</w:t>
      </w:r>
    </w:p>
    <w:p w14:paraId="4566AF1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3</w:t>
      </w:r>
    </w:p>
    <w:p w14:paraId="0F58CF4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Select:</w:t>
      </w:r>
    </w:p>
    <w:p w14:paraId="5D14347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6B2DFED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5E95713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26261EC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Leave Request</w:t>
      </w:r>
    </w:p>
    <w:p w14:paraId="1F77AE8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4</w:t>
      </w:r>
    </w:p>
    <w:p w14:paraId="4D6F630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Choose:</w:t>
      </w:r>
    </w:p>
    <w:p w14:paraId="4536282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Import.</w:t>
      </w:r>
    </w:p>
    <w:p w14:paraId="49AE631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5</w:t>
      </w:r>
    </w:p>
    <w:p w14:paraId="421D234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Open:</w:t>
      </w:r>
    </w:p>
    <w:p w14:paraId="72E0440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Transform Data.</w:t>
      </w:r>
    </w:p>
    <w:p w14:paraId="209E681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6</w:t>
      </w:r>
    </w:p>
    <w:p w14:paraId="780CAA0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Remove at least:</w:t>
      </w:r>
    </w:p>
    <w:p w14:paraId="18E4913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Three unnecessary fields.</w:t>
      </w:r>
    </w:p>
    <w:p w14:paraId="13A2979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7</w:t>
      </w:r>
    </w:p>
    <w:p w14:paraId="5F9F05D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Verify:</w:t>
      </w:r>
    </w:p>
    <w:p w14:paraId="72B04F4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Date and numeric data types.</w:t>
      </w:r>
    </w:p>
    <w:p w14:paraId="70DEB49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8</w:t>
      </w:r>
    </w:p>
    <w:p w14:paraId="2AC284C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Close &amp; Apply.</w:t>
      </w:r>
    </w:p>
    <w:p w14:paraId="036CBF9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9</w:t>
      </w:r>
    </w:p>
    <w:p w14:paraId="7DFF53B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Show:</w:t>
      </w:r>
    </w:p>
    <w:p w14:paraId="473B1BA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Model View.</w:t>
      </w:r>
    </w:p>
    <w:p w14:paraId="41A0818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10</w:t>
      </w:r>
    </w:p>
    <w:p w14:paraId="4594EF4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Explain:</w:t>
      </w:r>
    </w:p>
    <w:p w14:paraId="7DAD5B1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 xml:space="preserve">Department </w:t>
      </w:r>
      <w:r w:rsidRPr="00673B82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673B82">
        <w:rPr>
          <w:b/>
          <w:bCs/>
          <w:sz w:val="32"/>
          <w:szCs w:val="32"/>
        </w:rPr>
        <w:t xml:space="preserve"> Employee </w:t>
      </w:r>
      <w:r w:rsidRPr="00673B82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673B82">
        <w:rPr>
          <w:b/>
          <w:bCs/>
          <w:sz w:val="32"/>
          <w:szCs w:val="32"/>
        </w:rPr>
        <w:t xml:space="preserve"> Leave Request.</w:t>
      </w:r>
    </w:p>
    <w:p w14:paraId="7E8BDCA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11</w:t>
      </w:r>
    </w:p>
    <w:p w14:paraId="569C596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Build:</w:t>
      </w:r>
    </w:p>
    <w:p w14:paraId="471F2F9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Total Request Card.</w:t>
      </w:r>
    </w:p>
    <w:p w14:paraId="1272A0C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12</w:t>
      </w:r>
    </w:p>
    <w:p w14:paraId="528DFC9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Build:</w:t>
      </w:r>
    </w:p>
    <w:p w14:paraId="2C1FAC4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Requests by Leave Type.</w:t>
      </w:r>
    </w:p>
    <w:p w14:paraId="5620286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13</w:t>
      </w:r>
    </w:p>
    <w:p w14:paraId="2ABBF69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Build:</w:t>
      </w:r>
    </w:p>
    <w:p w14:paraId="07F0485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Requests by Department.</w:t>
      </w:r>
    </w:p>
    <w:p w14:paraId="2813F5A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14</w:t>
      </w:r>
    </w:p>
    <w:p w14:paraId="20C36BB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Add:</w:t>
      </w:r>
    </w:p>
    <w:p w14:paraId="0408553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Department Slicer.</w:t>
      </w:r>
    </w:p>
    <w:p w14:paraId="4EB959D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Step 15</w:t>
      </w:r>
    </w:p>
    <w:p w14:paraId="37B7B46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Demonstrate:</w:t>
      </w:r>
    </w:p>
    <w:p w14:paraId="1D9037C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Cross-filtering.</w:t>
      </w:r>
    </w:p>
    <w:p w14:paraId="40B8596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7F2019B">
          <v:rect id="_x0000_i3548" style="width:0;height:1.5pt" o:hralign="center" o:hrstd="t" o:hr="t" fillcolor="#a0a0a0" stroked="f"/>
        </w:pict>
      </w:r>
    </w:p>
    <w:p w14:paraId="7B4BBB2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CI — STUDENT COMPLETION CHECKLIST</w:t>
      </w:r>
    </w:p>
    <w:p w14:paraId="2356EFF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235. Connectivity</w:t>
      </w:r>
    </w:p>
    <w:p w14:paraId="59402CF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Power BI Desktop installed</w:t>
      </w:r>
    </w:p>
    <w:p w14:paraId="0E0B05CF" w14:textId="77777777" w:rsidR="00673B82" w:rsidRPr="00673B82" w:rsidRDefault="00673B82" w:rsidP="00673B82">
      <w:pPr>
        <w:rPr>
          <w:sz w:val="32"/>
          <w:szCs w:val="32"/>
        </w:rPr>
      </w:pPr>
    </w:p>
    <w:p w14:paraId="57EAA18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Dataverse connector found</w:t>
      </w:r>
    </w:p>
    <w:p w14:paraId="5F429A64" w14:textId="77777777" w:rsidR="00673B82" w:rsidRPr="00673B82" w:rsidRDefault="00673B82" w:rsidP="00673B82">
      <w:pPr>
        <w:rPr>
          <w:sz w:val="32"/>
          <w:szCs w:val="32"/>
        </w:rPr>
      </w:pPr>
    </w:p>
    <w:p w14:paraId="1929E7F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673B82">
        <w:rPr>
          <w:sz w:val="32"/>
          <w:szCs w:val="32"/>
        </w:rPr>
        <w:t xml:space="preserve"> Correct environment connected</w:t>
      </w:r>
    </w:p>
    <w:p w14:paraId="77B3B475" w14:textId="77777777" w:rsidR="00673B82" w:rsidRPr="00673B82" w:rsidRDefault="00673B82" w:rsidP="00673B82">
      <w:pPr>
        <w:rPr>
          <w:sz w:val="32"/>
          <w:szCs w:val="32"/>
        </w:rPr>
      </w:pPr>
    </w:p>
    <w:p w14:paraId="441ED74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Organizational account authenticated</w:t>
      </w:r>
    </w:p>
    <w:p w14:paraId="6E35927C" w14:textId="77777777" w:rsidR="00673B82" w:rsidRPr="00673B82" w:rsidRDefault="00673B82" w:rsidP="00673B82">
      <w:pPr>
        <w:rPr>
          <w:sz w:val="32"/>
          <w:szCs w:val="32"/>
        </w:rPr>
      </w:pPr>
    </w:p>
    <w:p w14:paraId="18419B2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Import selected</w:t>
      </w:r>
    </w:p>
    <w:p w14:paraId="27E9130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A34574D">
          <v:rect id="_x0000_i3549" style="width:0;height:1.5pt" o:hralign="center" o:hrstd="t" o:hr="t" fillcolor="#a0a0a0" stroked="f"/>
        </w:pict>
      </w:r>
    </w:p>
    <w:p w14:paraId="338C162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236. Queries</w:t>
      </w:r>
    </w:p>
    <w:p w14:paraId="203A1CB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Department loaded</w:t>
      </w:r>
    </w:p>
    <w:p w14:paraId="706BCCA7" w14:textId="77777777" w:rsidR="00673B82" w:rsidRPr="00673B82" w:rsidRDefault="00673B82" w:rsidP="00673B82">
      <w:pPr>
        <w:rPr>
          <w:sz w:val="32"/>
          <w:szCs w:val="32"/>
        </w:rPr>
      </w:pPr>
    </w:p>
    <w:p w14:paraId="7297036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Employee loaded</w:t>
      </w:r>
    </w:p>
    <w:p w14:paraId="266A4D14" w14:textId="77777777" w:rsidR="00673B82" w:rsidRPr="00673B82" w:rsidRDefault="00673B82" w:rsidP="00673B82">
      <w:pPr>
        <w:rPr>
          <w:sz w:val="32"/>
          <w:szCs w:val="32"/>
        </w:rPr>
      </w:pPr>
    </w:p>
    <w:p w14:paraId="571BB6D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Leave Type loaded</w:t>
      </w:r>
    </w:p>
    <w:p w14:paraId="5D41D68E" w14:textId="77777777" w:rsidR="00673B82" w:rsidRPr="00673B82" w:rsidRDefault="00673B82" w:rsidP="00673B82">
      <w:pPr>
        <w:rPr>
          <w:sz w:val="32"/>
          <w:szCs w:val="32"/>
        </w:rPr>
      </w:pPr>
    </w:p>
    <w:p w14:paraId="41D0E2D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Leave Request loaded</w:t>
      </w:r>
    </w:p>
    <w:p w14:paraId="059C6453" w14:textId="77777777" w:rsidR="00673B82" w:rsidRPr="00673B82" w:rsidRDefault="00673B82" w:rsidP="00673B82">
      <w:pPr>
        <w:rPr>
          <w:sz w:val="32"/>
          <w:szCs w:val="32"/>
        </w:rPr>
      </w:pPr>
    </w:p>
    <w:p w14:paraId="5BC1796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Data types reviewed</w:t>
      </w:r>
    </w:p>
    <w:p w14:paraId="285C2A0F" w14:textId="77777777" w:rsidR="00673B82" w:rsidRPr="00673B82" w:rsidRDefault="00673B82" w:rsidP="00673B82">
      <w:pPr>
        <w:rPr>
          <w:sz w:val="32"/>
          <w:szCs w:val="32"/>
        </w:rPr>
      </w:pPr>
    </w:p>
    <w:p w14:paraId="72C644A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Unnecessary columns removed</w:t>
      </w:r>
    </w:p>
    <w:p w14:paraId="3B44DE9D" w14:textId="77777777" w:rsidR="00673B82" w:rsidRPr="00673B82" w:rsidRDefault="00673B82" w:rsidP="00673B82">
      <w:pPr>
        <w:rPr>
          <w:sz w:val="32"/>
          <w:szCs w:val="32"/>
        </w:rPr>
      </w:pPr>
    </w:p>
    <w:p w14:paraId="5C1CF0F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Queries renamed cleanly</w:t>
      </w:r>
    </w:p>
    <w:p w14:paraId="5D5636CF" w14:textId="77777777" w:rsidR="00673B82" w:rsidRPr="00673B82" w:rsidRDefault="00673B82" w:rsidP="00673B82">
      <w:pPr>
        <w:rPr>
          <w:sz w:val="32"/>
          <w:szCs w:val="32"/>
        </w:rPr>
      </w:pPr>
    </w:p>
    <w:p w14:paraId="4F818AA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673B82">
        <w:rPr>
          <w:sz w:val="32"/>
          <w:szCs w:val="32"/>
        </w:rPr>
        <w:t xml:space="preserve"> Close &amp; Apply completed</w:t>
      </w:r>
    </w:p>
    <w:p w14:paraId="37B1E2C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505DD19">
          <v:rect id="_x0000_i3550" style="width:0;height:1.5pt" o:hralign="center" o:hrstd="t" o:hr="t" fillcolor="#a0a0a0" stroked="f"/>
        </w:pict>
      </w:r>
    </w:p>
    <w:p w14:paraId="3E5563D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237. Model</w:t>
      </w:r>
    </w:p>
    <w:p w14:paraId="6CE381B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Relationships reviewed</w:t>
      </w:r>
    </w:p>
    <w:p w14:paraId="6EF38704" w14:textId="77777777" w:rsidR="00673B82" w:rsidRPr="00673B82" w:rsidRDefault="00673B82" w:rsidP="00673B82">
      <w:pPr>
        <w:rPr>
          <w:sz w:val="32"/>
          <w:szCs w:val="32"/>
        </w:rPr>
      </w:pPr>
    </w:p>
    <w:p w14:paraId="0F8FA05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Department </w:t>
      </w: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Employee</w:t>
      </w:r>
    </w:p>
    <w:p w14:paraId="1405DA48" w14:textId="77777777" w:rsidR="00673B82" w:rsidRPr="00673B82" w:rsidRDefault="00673B82" w:rsidP="00673B82">
      <w:pPr>
        <w:rPr>
          <w:sz w:val="32"/>
          <w:szCs w:val="32"/>
        </w:rPr>
      </w:pPr>
    </w:p>
    <w:p w14:paraId="3F93BEF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Employee </w:t>
      </w: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Leave Request</w:t>
      </w:r>
    </w:p>
    <w:p w14:paraId="2212F104" w14:textId="77777777" w:rsidR="00673B82" w:rsidRPr="00673B82" w:rsidRDefault="00673B82" w:rsidP="00673B82">
      <w:pPr>
        <w:rPr>
          <w:sz w:val="32"/>
          <w:szCs w:val="32"/>
        </w:rPr>
      </w:pPr>
    </w:p>
    <w:p w14:paraId="4BB4D8A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Leave Type </w:t>
      </w: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Leave Request</w:t>
      </w:r>
    </w:p>
    <w:p w14:paraId="73E87354" w14:textId="77777777" w:rsidR="00673B82" w:rsidRPr="00673B82" w:rsidRDefault="00673B82" w:rsidP="00673B82">
      <w:pPr>
        <w:rPr>
          <w:sz w:val="32"/>
          <w:szCs w:val="32"/>
        </w:rPr>
      </w:pPr>
    </w:p>
    <w:p w14:paraId="379D569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Cardinality checked</w:t>
      </w:r>
    </w:p>
    <w:p w14:paraId="2A1019CE" w14:textId="77777777" w:rsidR="00673B82" w:rsidRPr="00673B82" w:rsidRDefault="00673B82" w:rsidP="00673B82">
      <w:pPr>
        <w:rPr>
          <w:sz w:val="32"/>
          <w:szCs w:val="32"/>
        </w:rPr>
      </w:pPr>
    </w:p>
    <w:p w14:paraId="46BAAEB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Filter direction checked</w:t>
      </w:r>
    </w:p>
    <w:p w14:paraId="02CE0CE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CFFBD6F">
          <v:rect id="_x0000_i3551" style="width:0;height:1.5pt" o:hralign="center" o:hrstd="t" o:hr="t" fillcolor="#a0a0a0" stroked="f"/>
        </w:pict>
      </w:r>
    </w:p>
    <w:p w14:paraId="35D2EDD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238. Report</w:t>
      </w:r>
    </w:p>
    <w:p w14:paraId="77FC043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HR Leave Overview page</w:t>
      </w:r>
    </w:p>
    <w:p w14:paraId="1A3B778C" w14:textId="77777777" w:rsidR="00673B82" w:rsidRPr="00673B82" w:rsidRDefault="00673B82" w:rsidP="00673B82">
      <w:pPr>
        <w:rPr>
          <w:sz w:val="32"/>
          <w:szCs w:val="32"/>
        </w:rPr>
      </w:pPr>
    </w:p>
    <w:p w14:paraId="7665F22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Report title</w:t>
      </w:r>
    </w:p>
    <w:p w14:paraId="40088AA7" w14:textId="77777777" w:rsidR="00673B82" w:rsidRPr="00673B82" w:rsidRDefault="00673B82" w:rsidP="00673B82">
      <w:pPr>
        <w:rPr>
          <w:sz w:val="32"/>
          <w:szCs w:val="32"/>
        </w:rPr>
      </w:pPr>
    </w:p>
    <w:p w14:paraId="22BC0E7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Total Requests Card</w:t>
      </w:r>
    </w:p>
    <w:p w14:paraId="2384F235" w14:textId="77777777" w:rsidR="00673B82" w:rsidRPr="00673B82" w:rsidRDefault="00673B82" w:rsidP="00673B82">
      <w:pPr>
        <w:rPr>
          <w:sz w:val="32"/>
          <w:szCs w:val="32"/>
        </w:rPr>
      </w:pPr>
    </w:p>
    <w:p w14:paraId="3E4CAD7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Approved Card</w:t>
      </w:r>
    </w:p>
    <w:p w14:paraId="1EA6F896" w14:textId="77777777" w:rsidR="00673B82" w:rsidRPr="00673B82" w:rsidRDefault="00673B82" w:rsidP="00673B82">
      <w:pPr>
        <w:rPr>
          <w:sz w:val="32"/>
          <w:szCs w:val="32"/>
        </w:rPr>
      </w:pPr>
    </w:p>
    <w:p w14:paraId="069B43E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Pending Card</w:t>
      </w:r>
    </w:p>
    <w:p w14:paraId="0D879064" w14:textId="77777777" w:rsidR="00673B82" w:rsidRPr="00673B82" w:rsidRDefault="00673B82" w:rsidP="00673B82">
      <w:pPr>
        <w:rPr>
          <w:sz w:val="32"/>
          <w:szCs w:val="32"/>
        </w:rPr>
      </w:pPr>
    </w:p>
    <w:p w14:paraId="24BAFFA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Rejected Card</w:t>
      </w:r>
    </w:p>
    <w:p w14:paraId="34EE93C4" w14:textId="77777777" w:rsidR="00673B82" w:rsidRPr="00673B82" w:rsidRDefault="00673B82" w:rsidP="00673B82">
      <w:pPr>
        <w:rPr>
          <w:sz w:val="32"/>
          <w:szCs w:val="32"/>
        </w:rPr>
      </w:pPr>
    </w:p>
    <w:p w14:paraId="3FA7A7D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Requests by Leave Type</w:t>
      </w:r>
    </w:p>
    <w:p w14:paraId="1DDE8A38" w14:textId="77777777" w:rsidR="00673B82" w:rsidRPr="00673B82" w:rsidRDefault="00673B82" w:rsidP="00673B82">
      <w:pPr>
        <w:rPr>
          <w:sz w:val="32"/>
          <w:szCs w:val="32"/>
        </w:rPr>
      </w:pPr>
    </w:p>
    <w:p w14:paraId="7D69592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Requests by Department</w:t>
      </w:r>
    </w:p>
    <w:p w14:paraId="4D8D88E7" w14:textId="77777777" w:rsidR="00673B82" w:rsidRPr="00673B82" w:rsidRDefault="00673B82" w:rsidP="00673B82">
      <w:pPr>
        <w:rPr>
          <w:sz w:val="32"/>
          <w:szCs w:val="32"/>
        </w:rPr>
      </w:pPr>
    </w:p>
    <w:p w14:paraId="49C9E30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Requests by Status</w:t>
      </w:r>
    </w:p>
    <w:p w14:paraId="61186175" w14:textId="77777777" w:rsidR="00673B82" w:rsidRPr="00673B82" w:rsidRDefault="00673B82" w:rsidP="00673B82">
      <w:pPr>
        <w:rPr>
          <w:sz w:val="32"/>
          <w:szCs w:val="32"/>
        </w:rPr>
      </w:pPr>
    </w:p>
    <w:p w14:paraId="7F5FA96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Leave Request Details Table</w:t>
      </w:r>
    </w:p>
    <w:p w14:paraId="13F1F350" w14:textId="77777777" w:rsidR="00673B82" w:rsidRPr="00673B82" w:rsidRDefault="00673B82" w:rsidP="00673B82">
      <w:pPr>
        <w:rPr>
          <w:sz w:val="32"/>
          <w:szCs w:val="32"/>
        </w:rPr>
      </w:pPr>
    </w:p>
    <w:p w14:paraId="44100E5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Department Slicer</w:t>
      </w:r>
    </w:p>
    <w:p w14:paraId="3702137E" w14:textId="77777777" w:rsidR="00673B82" w:rsidRPr="00673B82" w:rsidRDefault="00673B82" w:rsidP="00673B82">
      <w:pPr>
        <w:rPr>
          <w:sz w:val="32"/>
          <w:szCs w:val="32"/>
        </w:rPr>
      </w:pPr>
    </w:p>
    <w:p w14:paraId="65B288F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Status Slicer</w:t>
      </w:r>
    </w:p>
    <w:p w14:paraId="0D3E1EF1" w14:textId="77777777" w:rsidR="00673B82" w:rsidRPr="00673B82" w:rsidRDefault="00673B82" w:rsidP="00673B82">
      <w:pPr>
        <w:rPr>
          <w:sz w:val="32"/>
          <w:szCs w:val="32"/>
        </w:rPr>
      </w:pPr>
    </w:p>
    <w:p w14:paraId="2335AC8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Leave Type Slicer</w:t>
      </w:r>
    </w:p>
    <w:p w14:paraId="5D28EB52" w14:textId="77777777" w:rsidR="00673B82" w:rsidRPr="00673B82" w:rsidRDefault="00673B82" w:rsidP="00673B82">
      <w:pPr>
        <w:rPr>
          <w:sz w:val="32"/>
          <w:szCs w:val="32"/>
        </w:rPr>
      </w:pPr>
    </w:p>
    <w:p w14:paraId="05D883A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673B82">
        <w:rPr>
          <w:sz w:val="32"/>
          <w:szCs w:val="32"/>
        </w:rPr>
        <w:t xml:space="preserve"> Interactions tested</w:t>
      </w:r>
    </w:p>
    <w:p w14:paraId="5E406A5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A130B64">
          <v:rect id="_x0000_i3552" style="width:0;height:1.5pt" o:hralign="center" o:hrstd="t" o:hr="t" fillcolor="#a0a0a0" stroked="f"/>
        </w:pict>
      </w:r>
    </w:p>
    <w:p w14:paraId="683CC4C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239. File</w:t>
      </w:r>
    </w:p>
    <w:p w14:paraId="7E54F39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☐</w:t>
      </w:r>
      <w:r w:rsidRPr="00673B82">
        <w:rPr>
          <w:sz w:val="32"/>
          <w:szCs w:val="32"/>
        </w:rPr>
        <w:t xml:space="preserve"> HR Leave Analytics v0.1.pbix saved</w:t>
      </w:r>
    </w:p>
    <w:p w14:paraId="1C11824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7A8BA6A">
          <v:rect id="_x0000_i3553" style="width:0;height:1.5pt" o:hralign="center" o:hrstd="t" o:hr="t" fillcolor="#a0a0a0" stroked="f"/>
        </w:pict>
      </w:r>
    </w:p>
    <w:p w14:paraId="66C0C8D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CJ — DAY 17 DELIVERABLES</w:t>
      </w:r>
    </w:p>
    <w:p w14:paraId="0CE4FC0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240. Deliverable 1</w:t>
      </w:r>
    </w:p>
    <w:p w14:paraId="47A4726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Screenshot:</w:t>
      </w:r>
    </w:p>
    <w:p w14:paraId="0AC6A50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Query Editor</w:t>
      </w:r>
    </w:p>
    <w:p w14:paraId="01B6BB5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showing the four primary queries.</w:t>
      </w:r>
    </w:p>
    <w:p w14:paraId="5A3CD2D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F047276">
          <v:rect id="_x0000_i3554" style="width:0;height:1.5pt" o:hralign="center" o:hrstd="t" o:hr="t" fillcolor="#a0a0a0" stroked="f"/>
        </w:pict>
      </w:r>
    </w:p>
    <w:p w14:paraId="6A724A3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241. Deliverable 2</w:t>
      </w:r>
    </w:p>
    <w:p w14:paraId="3D96205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Screenshot:</w:t>
      </w:r>
    </w:p>
    <w:p w14:paraId="43633C7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Model View.</w:t>
      </w:r>
    </w:p>
    <w:p w14:paraId="5114588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Relationships must be visible.</w:t>
      </w:r>
    </w:p>
    <w:p w14:paraId="149634E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8A7FFAA">
          <v:rect id="_x0000_i3555" style="width:0;height:1.5pt" o:hralign="center" o:hrstd="t" o:hr="t" fillcolor="#a0a0a0" stroked="f"/>
        </w:pict>
      </w:r>
    </w:p>
    <w:p w14:paraId="61792CC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242. Deliverable 3</w:t>
      </w:r>
    </w:p>
    <w:p w14:paraId="00B8CA5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Screenshot:</w:t>
      </w:r>
    </w:p>
    <w:p w14:paraId="4C36DD2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HR Leave Overview</w:t>
      </w:r>
    </w:p>
    <w:p w14:paraId="6FCEAC1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showing KPI Cards.</w:t>
      </w:r>
    </w:p>
    <w:p w14:paraId="66AD810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008250D">
          <v:rect id="_x0000_i3556" style="width:0;height:1.5pt" o:hralign="center" o:hrstd="t" o:hr="t" fillcolor="#a0a0a0" stroked="f"/>
        </w:pict>
      </w:r>
    </w:p>
    <w:p w14:paraId="293C58F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243. Deliverable 4</w:t>
      </w:r>
    </w:p>
    <w:p w14:paraId="0B2CD62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Screenshot:</w:t>
      </w:r>
    </w:p>
    <w:p w14:paraId="521FEC9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Requests by Leave Type.</w:t>
      </w:r>
    </w:p>
    <w:p w14:paraId="2DC3F13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3824D26">
          <v:rect id="_x0000_i3557" style="width:0;height:1.5pt" o:hralign="center" o:hrstd="t" o:hr="t" fillcolor="#a0a0a0" stroked="f"/>
        </w:pict>
      </w:r>
    </w:p>
    <w:p w14:paraId="510A743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244. Deliverable 5</w:t>
      </w:r>
    </w:p>
    <w:p w14:paraId="191977F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Screenshot:</w:t>
      </w:r>
    </w:p>
    <w:p w14:paraId="011CF11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Requests by Department.</w:t>
      </w:r>
    </w:p>
    <w:p w14:paraId="4E5AB4F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8D67416">
          <v:rect id="_x0000_i3558" style="width:0;height:1.5pt" o:hralign="center" o:hrstd="t" o:hr="t" fillcolor="#a0a0a0" stroked="f"/>
        </w:pict>
      </w:r>
    </w:p>
    <w:p w14:paraId="08DD098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245. Deliverable 6</w:t>
      </w:r>
    </w:p>
    <w:p w14:paraId="22C33BE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Screenshot:</w:t>
      </w:r>
    </w:p>
    <w:p w14:paraId="36DE388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Status Chart.</w:t>
      </w:r>
    </w:p>
    <w:p w14:paraId="062A850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6303C32">
          <v:rect id="_x0000_i3559" style="width:0;height:1.5pt" o:hralign="center" o:hrstd="t" o:hr="t" fillcolor="#a0a0a0" stroked="f"/>
        </w:pict>
      </w:r>
    </w:p>
    <w:p w14:paraId="283F3BE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246. Deliverable 7</w:t>
      </w:r>
    </w:p>
    <w:p w14:paraId="1CEA1A9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Screenshot:</w:t>
      </w:r>
    </w:p>
    <w:p w14:paraId="5C0B98A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Leave Request Detail Table.</w:t>
      </w:r>
    </w:p>
    <w:p w14:paraId="43EC318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3821997">
          <v:rect id="_x0000_i3560" style="width:0;height:1.5pt" o:hralign="center" o:hrstd="t" o:hr="t" fillcolor="#a0a0a0" stroked="f"/>
        </w:pict>
      </w:r>
    </w:p>
    <w:p w14:paraId="573519B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247. Deliverable 8</w:t>
      </w:r>
    </w:p>
    <w:p w14:paraId="2B27EC6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Demonstrate:</w:t>
      </w:r>
    </w:p>
    <w:p w14:paraId="35A5E9D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 Slicer</w:t>
      </w:r>
    </w:p>
    <w:p w14:paraId="39099C1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+</w:t>
      </w:r>
    </w:p>
    <w:p w14:paraId="40B5681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Status Slicer</w:t>
      </w:r>
    </w:p>
    <w:p w14:paraId="0A67C08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+</w:t>
      </w:r>
    </w:p>
    <w:p w14:paraId="4951EA6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Leave Type Slicer</w:t>
      </w:r>
    </w:p>
    <w:p w14:paraId="6699AEA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working together.</w:t>
      </w:r>
    </w:p>
    <w:p w14:paraId="30CE42F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11C7E02">
          <v:rect id="_x0000_i3561" style="width:0;height:1.5pt" o:hralign="center" o:hrstd="t" o:hr="t" fillcolor="#a0a0a0" stroked="f"/>
        </w:pict>
      </w:r>
    </w:p>
    <w:p w14:paraId="73EADE3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248. Deliverable 9</w:t>
      </w:r>
    </w:p>
    <w:p w14:paraId="145B7C1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Write a short explanation:</w:t>
      </w:r>
    </w:p>
    <w:p w14:paraId="14B5048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Report vs Dashboard.</w:t>
      </w:r>
    </w:p>
    <w:p w14:paraId="7F7B9E6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Expected:</w:t>
      </w:r>
    </w:p>
    <w:p w14:paraId="447812A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Power BI Report can contain multiple interactive pages and is created in Power BI Desktop or the Power BI Service. A traditional Power BI Dashboard is a single-page canvas in the Power BI Service built from tiles and is intended for high-level monitoring.</w:t>
      </w:r>
    </w:p>
    <w:p w14:paraId="4D70970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D1B0FDB">
          <v:rect id="_x0000_i3562" style="width:0;height:1.5pt" o:hralign="center" o:hrstd="t" o:hr="t" fillcolor="#a0a0a0" stroked="f"/>
        </w:pict>
      </w:r>
    </w:p>
    <w:p w14:paraId="735E421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249. Deliverable 10</w:t>
      </w:r>
    </w:p>
    <w:p w14:paraId="0219DA0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Submit:</w:t>
      </w:r>
    </w:p>
    <w:p w14:paraId="34CCF8A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HR Leave Analytics v0.1.pbix</w:t>
      </w:r>
    </w:p>
    <w:p w14:paraId="366C29E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23C2B96">
          <v:rect id="_x0000_i3563" style="width:0;height:1.5pt" o:hralign="center" o:hrstd="t" o:hr="t" fillcolor="#a0a0a0" stroked="f"/>
        </w:pict>
      </w:r>
    </w:p>
    <w:p w14:paraId="6E8FC6A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CK — ASSESSMENT RUBRIC</w:t>
      </w:r>
    </w:p>
    <w:p w14:paraId="1CC5B33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250. Day 17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1025"/>
      </w:tblGrid>
      <w:tr w:rsidR="00673B82" w:rsidRPr="00673B82" w14:paraId="34936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81845" w14:textId="77777777" w:rsidR="00673B82" w:rsidRPr="00673B82" w:rsidRDefault="00673B82" w:rsidP="00673B82">
            <w:pPr>
              <w:rPr>
                <w:b/>
                <w:bCs/>
                <w:sz w:val="32"/>
                <w:szCs w:val="32"/>
              </w:rPr>
            </w:pPr>
            <w:r w:rsidRPr="00673B82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547F51F" w14:textId="77777777" w:rsidR="00673B82" w:rsidRPr="00673B82" w:rsidRDefault="00673B82" w:rsidP="00673B82">
            <w:pPr>
              <w:rPr>
                <w:b/>
                <w:bCs/>
                <w:sz w:val="32"/>
                <w:szCs w:val="32"/>
              </w:rPr>
            </w:pPr>
            <w:r w:rsidRPr="00673B82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673B82" w:rsidRPr="00673B82" w14:paraId="6827E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1F36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Power BI Fundamentals</w:t>
            </w:r>
          </w:p>
        </w:tc>
        <w:tc>
          <w:tcPr>
            <w:tcW w:w="0" w:type="auto"/>
            <w:vAlign w:val="center"/>
            <w:hideMark/>
          </w:tcPr>
          <w:p w14:paraId="0F591930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10</w:t>
            </w:r>
          </w:p>
        </w:tc>
      </w:tr>
      <w:tr w:rsidR="00673B82" w:rsidRPr="00673B82" w14:paraId="60B0F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8D89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Dataverse Connection</w:t>
            </w:r>
          </w:p>
        </w:tc>
        <w:tc>
          <w:tcPr>
            <w:tcW w:w="0" w:type="auto"/>
            <w:vAlign w:val="center"/>
            <w:hideMark/>
          </w:tcPr>
          <w:p w14:paraId="5BD3A014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15</w:t>
            </w:r>
          </w:p>
        </w:tc>
      </w:tr>
      <w:tr w:rsidR="00673B82" w:rsidRPr="00673B82" w14:paraId="60A7B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4F61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lastRenderedPageBreak/>
              <w:t>Power Query Preparation</w:t>
            </w:r>
          </w:p>
        </w:tc>
        <w:tc>
          <w:tcPr>
            <w:tcW w:w="0" w:type="auto"/>
            <w:vAlign w:val="center"/>
            <w:hideMark/>
          </w:tcPr>
          <w:p w14:paraId="216FFF73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15</w:t>
            </w:r>
          </w:p>
        </w:tc>
      </w:tr>
      <w:tr w:rsidR="00673B82" w:rsidRPr="00673B82" w14:paraId="7FB43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C71A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ECBE8F1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15</w:t>
            </w:r>
          </w:p>
        </w:tc>
      </w:tr>
      <w:tr w:rsidR="00673B82" w:rsidRPr="00673B82" w14:paraId="4D15B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73D8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KPI Cards</w:t>
            </w:r>
          </w:p>
        </w:tc>
        <w:tc>
          <w:tcPr>
            <w:tcW w:w="0" w:type="auto"/>
            <w:vAlign w:val="center"/>
            <w:hideMark/>
          </w:tcPr>
          <w:p w14:paraId="72B60CCB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10</w:t>
            </w:r>
          </w:p>
        </w:tc>
      </w:tr>
      <w:tr w:rsidR="00673B82" w:rsidRPr="00673B82" w14:paraId="7FA6C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C95F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36FC1462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15</w:t>
            </w:r>
          </w:p>
        </w:tc>
      </w:tr>
      <w:tr w:rsidR="00673B82" w:rsidRPr="00673B82" w14:paraId="12F99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00B5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Slicers &amp; Interactions</w:t>
            </w:r>
          </w:p>
        </w:tc>
        <w:tc>
          <w:tcPr>
            <w:tcW w:w="0" w:type="auto"/>
            <w:vAlign w:val="center"/>
            <w:hideMark/>
          </w:tcPr>
          <w:p w14:paraId="6EECF180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10</w:t>
            </w:r>
          </w:p>
        </w:tc>
      </w:tr>
      <w:tr w:rsidR="00673B82" w:rsidRPr="00673B82" w14:paraId="57EA3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112E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17E8C56A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5</w:t>
            </w:r>
          </w:p>
        </w:tc>
      </w:tr>
      <w:tr w:rsidR="00673B82" w:rsidRPr="00673B82" w14:paraId="1E962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0D3C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83B8625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sz w:val="32"/>
                <w:szCs w:val="32"/>
              </w:rPr>
              <w:t>5</w:t>
            </w:r>
          </w:p>
        </w:tc>
      </w:tr>
      <w:tr w:rsidR="00673B82" w:rsidRPr="00673B82" w14:paraId="2A9E0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8B51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4F94A23" w14:textId="77777777" w:rsidR="00673B82" w:rsidRPr="00673B82" w:rsidRDefault="00673B82" w:rsidP="00673B82">
            <w:pPr>
              <w:rPr>
                <w:sz w:val="32"/>
                <w:szCs w:val="32"/>
              </w:rPr>
            </w:pPr>
            <w:r w:rsidRPr="00673B82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0B2EA4E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960EA0B">
          <v:rect id="_x0000_i3564" style="width:0;height:1.5pt" o:hralign="center" o:hrstd="t" o:hr="t" fillcolor="#a0a0a0" stroked="f"/>
        </w:pict>
      </w:r>
    </w:p>
    <w:p w14:paraId="1777FD7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251. Excellent Submission</w:t>
      </w:r>
    </w:p>
    <w:p w14:paraId="714495A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strong student should:</w:t>
      </w:r>
    </w:p>
    <w:p w14:paraId="6F2D0692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Explain Power BI architecture</w:t>
      </w:r>
    </w:p>
    <w:p w14:paraId="2D61FB29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Use correct Report/Dashboard terminology</w:t>
      </w:r>
    </w:p>
    <w:p w14:paraId="22ED31EE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Connect to correct Dataverse environment</w:t>
      </w:r>
    </w:p>
    <w:p w14:paraId="00A14FBB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Choose Import intentionally</w:t>
      </w:r>
    </w:p>
    <w:p w14:paraId="477C6B5C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Load only required tables</w:t>
      </w:r>
    </w:p>
    <w:p w14:paraId="0B2F8BA2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Remove unnecessary columns</w:t>
      </w:r>
    </w:p>
    <w:p w14:paraId="3A0C7150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Review data types</w:t>
      </w:r>
    </w:p>
    <w:p w14:paraId="0A63CB07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Understand Applied Steps</w:t>
      </w:r>
    </w:p>
    <w:p w14:paraId="31709187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Verify relationships</w:t>
      </w:r>
    </w:p>
    <w:p w14:paraId="468BB48B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Explain filter propagation</w:t>
      </w:r>
    </w:p>
    <w:p w14:paraId="789A23CA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Avoid unnecessary bidirectional relationships</w:t>
      </w:r>
    </w:p>
    <w:p w14:paraId="4C5C00C8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Build useful KPI Cards</w:t>
      </w:r>
    </w:p>
    <w:p w14:paraId="0096D100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Choose appropriate charts</w:t>
      </w:r>
    </w:p>
    <w:p w14:paraId="34DCA665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Use meaningful titles</w:t>
      </w:r>
    </w:p>
    <w:p w14:paraId="0FE84FC8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Build interactive Slicers</w:t>
      </w:r>
    </w:p>
    <w:p w14:paraId="5E495786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Demonstrate combined filtering</w:t>
      </w:r>
    </w:p>
    <w:p w14:paraId="3EAFAA26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Maintain a clean report layout</w:t>
      </w:r>
    </w:p>
    <w:p w14:paraId="741F5CB4" w14:textId="77777777" w:rsidR="00673B82" w:rsidRPr="00673B82" w:rsidRDefault="00673B82" w:rsidP="00673B82">
      <w:pPr>
        <w:numPr>
          <w:ilvl w:val="0"/>
          <w:numId w:val="45"/>
        </w:numPr>
        <w:rPr>
          <w:sz w:val="32"/>
          <w:szCs w:val="32"/>
        </w:rPr>
      </w:pPr>
      <w:r w:rsidRPr="00673B82">
        <w:rPr>
          <w:sz w:val="32"/>
          <w:szCs w:val="32"/>
        </w:rPr>
        <w:t>Understand data freshness</w:t>
      </w:r>
    </w:p>
    <w:p w14:paraId="72344A9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5FF6597">
          <v:rect id="_x0000_i3565" style="width:0;height:1.5pt" o:hralign="center" o:hrstd="t" o:hr="t" fillcolor="#a0a0a0" stroked="f"/>
        </w:pict>
      </w:r>
    </w:p>
    <w:p w14:paraId="5B1F788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CL — HOMEWORK</w:t>
      </w:r>
    </w:p>
    <w:p w14:paraId="615F808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252. Prepare for Day 18</w:t>
      </w:r>
    </w:p>
    <w:p w14:paraId="27D2785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Today's model works.</w:t>
      </w:r>
    </w:p>
    <w:p w14:paraId="505F450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But is it:</w:t>
      </w:r>
    </w:p>
    <w:p w14:paraId="71E8B3F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Well designed for analytics?</w:t>
      </w:r>
    </w:p>
    <w:p w14:paraId="074D56C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Tomorrow we focus on:</w:t>
      </w:r>
    </w:p>
    <w:p w14:paraId="3D0641B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Query + Data Modeling.</w:t>
      </w:r>
    </w:p>
    <w:p w14:paraId="34130EC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21E9112C">
          <v:rect id="_x0000_i3566" style="width:0;height:1.5pt" o:hralign="center" o:hrstd="t" o:hr="t" fillcolor="#a0a0a0" stroked="f"/>
        </w:pict>
      </w:r>
    </w:p>
    <w:p w14:paraId="5A29A15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253. Current Model</w:t>
      </w:r>
    </w:p>
    <w:p w14:paraId="0A20167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0C09ECF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73D428C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2D2E2A5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Employee</w:t>
      </w:r>
    </w:p>
    <w:p w14:paraId="5F1B652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3903AA2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5CA3B47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0F4E532E" w14:textId="77777777" w:rsidR="00673B82" w:rsidRPr="00673B82" w:rsidRDefault="00673B82" w:rsidP="00673B82">
      <w:pPr>
        <w:rPr>
          <w:sz w:val="32"/>
          <w:szCs w:val="32"/>
        </w:rPr>
      </w:pPr>
    </w:p>
    <w:p w14:paraId="4AD9D66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22037E0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7B0653A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3CC4966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Request</w:t>
      </w:r>
    </w:p>
    <w:p w14:paraId="5CCA816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5448B1F">
          <v:rect id="_x0000_i3567" style="width:0;height:1.5pt" o:hralign="center" o:hrstd="t" o:hr="t" fillcolor="#a0a0a0" stroked="f"/>
        </w:pict>
      </w:r>
    </w:p>
    <w:p w14:paraId="5FD3F92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254. Tomorrow's Question</w:t>
      </w:r>
    </w:p>
    <w:p w14:paraId="620B379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Can we create a cleaner:</w:t>
      </w:r>
    </w:p>
    <w:p w14:paraId="6360B2E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Star Schema?</w:t>
      </w:r>
    </w:p>
    <w:p w14:paraId="0FBC75A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Conceptually:</w:t>
      </w:r>
    </w:p>
    <w:p w14:paraId="4BFB504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       Dim Employee</w:t>
      </w:r>
    </w:p>
    <w:p w14:paraId="03448DB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             |</w:t>
      </w:r>
    </w:p>
    <w:p w14:paraId="77FE577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             |</w:t>
      </w:r>
    </w:p>
    <w:p w14:paraId="736F295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Dim Date ------ Fact Leave ------ Dim Leave Type</w:t>
      </w:r>
    </w:p>
    <w:p w14:paraId="0A927BD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             |</w:t>
      </w:r>
    </w:p>
    <w:p w14:paraId="30A5198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             |</w:t>
      </w:r>
    </w:p>
    <w:p w14:paraId="48D2368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      Dim Department</w:t>
      </w:r>
    </w:p>
    <w:p w14:paraId="4381A52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exact final model depends on:</w:t>
      </w:r>
    </w:p>
    <w:p w14:paraId="5FA92B5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Grain and business requirements.</w:t>
      </w:r>
    </w:p>
    <w:p w14:paraId="77F0C3E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199D857">
          <v:rect id="_x0000_i3568" style="width:0;height:1.5pt" o:hralign="center" o:hrstd="t" o:hr="t" fillcolor="#a0a0a0" stroked="f"/>
        </w:pict>
      </w:r>
    </w:p>
    <w:p w14:paraId="6A99700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255. Homework Question 1</w:t>
      </w:r>
    </w:p>
    <w:p w14:paraId="1B6CA6D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 a:</w:t>
      </w:r>
    </w:p>
    <w:p w14:paraId="3248A90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Fact Table?</w:t>
      </w:r>
    </w:p>
    <w:p w14:paraId="2889F44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4F6CDCC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table that represents measurable:</w:t>
      </w:r>
    </w:p>
    <w:p w14:paraId="1E5E6C6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Business events or transactions.</w:t>
      </w:r>
    </w:p>
    <w:p w14:paraId="27706D8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Example:</w:t>
      </w:r>
    </w:p>
    <w:p w14:paraId="1F27896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Leave Request.</w:t>
      </w:r>
    </w:p>
    <w:p w14:paraId="4ACFCDD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60D3E4B">
          <v:rect id="_x0000_i3569" style="width:0;height:1.5pt" o:hralign="center" o:hrstd="t" o:hr="t" fillcolor="#a0a0a0" stroked="f"/>
        </w:pict>
      </w:r>
    </w:p>
    <w:p w14:paraId="2118E0F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256. Homework Question 2</w:t>
      </w:r>
    </w:p>
    <w:p w14:paraId="527B231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 a:</w:t>
      </w:r>
    </w:p>
    <w:p w14:paraId="58FF295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Dimension Table?</w:t>
      </w:r>
    </w:p>
    <w:p w14:paraId="4FE2AB1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45CAE7E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table containing descriptive attributes used to:</w:t>
      </w:r>
    </w:p>
    <w:p w14:paraId="142E57A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Group, filter, and analyze facts.</w:t>
      </w:r>
    </w:p>
    <w:p w14:paraId="50E4EB3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Examples:</w:t>
      </w:r>
    </w:p>
    <w:p w14:paraId="791FB4F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506ED687" w14:textId="77777777" w:rsidR="00673B82" w:rsidRPr="00673B82" w:rsidRDefault="00673B82" w:rsidP="00673B82">
      <w:pPr>
        <w:rPr>
          <w:sz w:val="32"/>
          <w:szCs w:val="32"/>
        </w:rPr>
      </w:pPr>
    </w:p>
    <w:p w14:paraId="4728CEB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038E0105" w14:textId="77777777" w:rsidR="00673B82" w:rsidRPr="00673B82" w:rsidRDefault="00673B82" w:rsidP="00673B82">
      <w:pPr>
        <w:rPr>
          <w:sz w:val="32"/>
          <w:szCs w:val="32"/>
        </w:rPr>
      </w:pPr>
    </w:p>
    <w:p w14:paraId="79C9D07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Leave Type</w:t>
      </w:r>
    </w:p>
    <w:p w14:paraId="4E4E5EA9" w14:textId="77777777" w:rsidR="00673B82" w:rsidRPr="00673B82" w:rsidRDefault="00673B82" w:rsidP="00673B82">
      <w:pPr>
        <w:rPr>
          <w:sz w:val="32"/>
          <w:szCs w:val="32"/>
        </w:rPr>
      </w:pPr>
    </w:p>
    <w:p w14:paraId="2F924A8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Date</w:t>
      </w:r>
    </w:p>
    <w:p w14:paraId="1A42857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51BC864">
          <v:rect id="_x0000_i3570" style="width:0;height:1.5pt" o:hralign="center" o:hrstd="t" o:hr="t" fillcolor="#a0a0a0" stroked="f"/>
        </w:pict>
      </w:r>
    </w:p>
    <w:p w14:paraId="050737A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257. Homework Question 3</w:t>
      </w:r>
    </w:p>
    <w:p w14:paraId="00EF644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is:</w:t>
      </w:r>
    </w:p>
    <w:p w14:paraId="7AE5CFE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Grain?</w:t>
      </w:r>
    </w:p>
    <w:p w14:paraId="5D64C26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7D82E2B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meaning of:</w:t>
      </w:r>
    </w:p>
    <w:p w14:paraId="2140D65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One row</w:t>
      </w:r>
    </w:p>
    <w:p w14:paraId="4F6B4FE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in a fact table.</w:t>
      </w:r>
    </w:p>
    <w:p w14:paraId="62E5F0C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For our current Leave Request model:</w:t>
      </w:r>
    </w:p>
    <w:p w14:paraId="2A53705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One row</w:t>
      </w:r>
    </w:p>
    <w:p w14:paraId="5E09963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=</w:t>
      </w:r>
    </w:p>
    <w:p w14:paraId="30D4A94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One Leave Request</w:t>
      </w:r>
    </w:p>
    <w:p w14:paraId="696FC95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5E39BFD">
          <v:rect id="_x0000_i3571" style="width:0;height:1.5pt" o:hralign="center" o:hrstd="t" o:hr="t" fillcolor="#a0a0a0" stroked="f"/>
        </w:pict>
      </w:r>
    </w:p>
    <w:p w14:paraId="008BC45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258. Homework Question 4</w:t>
      </w:r>
    </w:p>
    <w:p w14:paraId="0CF7AD6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Why might we need:</w:t>
      </w:r>
    </w:p>
    <w:p w14:paraId="14C4D916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 Date Table?</w:t>
      </w:r>
    </w:p>
    <w:p w14:paraId="5EC8DF9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5B36AE0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 support consistent:</w:t>
      </w:r>
    </w:p>
    <w:p w14:paraId="5BC063E4" w14:textId="77777777" w:rsidR="00673B82" w:rsidRPr="00673B82" w:rsidRDefault="00673B82" w:rsidP="00673B82">
      <w:pPr>
        <w:numPr>
          <w:ilvl w:val="0"/>
          <w:numId w:val="46"/>
        </w:numPr>
        <w:rPr>
          <w:sz w:val="32"/>
          <w:szCs w:val="32"/>
        </w:rPr>
      </w:pPr>
      <w:r w:rsidRPr="00673B82">
        <w:rPr>
          <w:sz w:val="32"/>
          <w:szCs w:val="32"/>
        </w:rPr>
        <w:t>Year</w:t>
      </w:r>
    </w:p>
    <w:p w14:paraId="7EC517FD" w14:textId="77777777" w:rsidR="00673B82" w:rsidRPr="00673B82" w:rsidRDefault="00673B82" w:rsidP="00673B82">
      <w:pPr>
        <w:numPr>
          <w:ilvl w:val="0"/>
          <w:numId w:val="46"/>
        </w:num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Quarter</w:t>
      </w:r>
    </w:p>
    <w:p w14:paraId="6A362FE8" w14:textId="77777777" w:rsidR="00673B82" w:rsidRPr="00673B82" w:rsidRDefault="00673B82" w:rsidP="00673B82">
      <w:pPr>
        <w:numPr>
          <w:ilvl w:val="0"/>
          <w:numId w:val="46"/>
        </w:numPr>
        <w:rPr>
          <w:sz w:val="32"/>
          <w:szCs w:val="32"/>
        </w:rPr>
      </w:pPr>
      <w:r w:rsidRPr="00673B82">
        <w:rPr>
          <w:sz w:val="32"/>
          <w:szCs w:val="32"/>
        </w:rPr>
        <w:t>Month</w:t>
      </w:r>
    </w:p>
    <w:p w14:paraId="3BD8BFCF" w14:textId="77777777" w:rsidR="00673B82" w:rsidRPr="00673B82" w:rsidRDefault="00673B82" w:rsidP="00673B82">
      <w:pPr>
        <w:numPr>
          <w:ilvl w:val="0"/>
          <w:numId w:val="46"/>
        </w:numPr>
        <w:rPr>
          <w:sz w:val="32"/>
          <w:szCs w:val="32"/>
        </w:rPr>
      </w:pPr>
      <w:r w:rsidRPr="00673B82">
        <w:rPr>
          <w:sz w:val="32"/>
          <w:szCs w:val="32"/>
        </w:rPr>
        <w:t>Month number</w:t>
      </w:r>
    </w:p>
    <w:p w14:paraId="05432A97" w14:textId="77777777" w:rsidR="00673B82" w:rsidRPr="00673B82" w:rsidRDefault="00673B82" w:rsidP="00673B82">
      <w:pPr>
        <w:numPr>
          <w:ilvl w:val="0"/>
          <w:numId w:val="46"/>
        </w:numPr>
        <w:rPr>
          <w:sz w:val="32"/>
          <w:szCs w:val="32"/>
        </w:rPr>
      </w:pPr>
      <w:r w:rsidRPr="00673B82">
        <w:rPr>
          <w:sz w:val="32"/>
          <w:szCs w:val="32"/>
        </w:rPr>
        <w:t>Week</w:t>
      </w:r>
    </w:p>
    <w:p w14:paraId="7CC593C8" w14:textId="77777777" w:rsidR="00673B82" w:rsidRPr="00673B82" w:rsidRDefault="00673B82" w:rsidP="00673B82">
      <w:pPr>
        <w:numPr>
          <w:ilvl w:val="0"/>
          <w:numId w:val="46"/>
        </w:numPr>
        <w:rPr>
          <w:sz w:val="32"/>
          <w:szCs w:val="32"/>
        </w:rPr>
      </w:pPr>
      <w:r w:rsidRPr="00673B82">
        <w:rPr>
          <w:sz w:val="32"/>
          <w:szCs w:val="32"/>
        </w:rPr>
        <w:t>Date</w:t>
      </w:r>
    </w:p>
    <w:p w14:paraId="42C350F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analysis and time-based calculations.</w:t>
      </w:r>
    </w:p>
    <w:p w14:paraId="5A05465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7E415E5">
          <v:rect id="_x0000_i3572" style="width:0;height:1.5pt" o:hralign="center" o:hrstd="t" o:hr="t" fillcolor="#a0a0a0" stroked="f"/>
        </w:pict>
      </w:r>
    </w:p>
    <w:p w14:paraId="1767EC5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259. Homework Question 5</w:t>
      </w:r>
    </w:p>
    <w:p w14:paraId="08E3A28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 the problem with:</w:t>
      </w:r>
    </w:p>
    <w:p w14:paraId="1FDFAAE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January</w:t>
      </w:r>
    </w:p>
    <w:p w14:paraId="62AB414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February</w:t>
      </w:r>
    </w:p>
    <w:p w14:paraId="5EF4C5F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March</w:t>
      </w:r>
    </w:p>
    <w:p w14:paraId="6F5C82C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stored only as text?</w:t>
      </w:r>
    </w:p>
    <w:p w14:paraId="4B110C0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6806D07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Text months may sort alphabetically instead of:</w:t>
      </w:r>
    </w:p>
    <w:p w14:paraId="68793FD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Calendar order</w:t>
      </w:r>
    </w:p>
    <w:p w14:paraId="0E934C0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unless proper date/month-number modeling is applied.</w:t>
      </w:r>
    </w:p>
    <w:p w14:paraId="43D7E34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1428DBFE">
          <v:rect id="_x0000_i3573" style="width:0;height:1.5pt" o:hralign="center" o:hrstd="t" o:hr="t" fillcolor="#a0a0a0" stroked="f"/>
        </w:pict>
      </w:r>
    </w:p>
    <w:p w14:paraId="4C382DD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260. Homework Question 6</w:t>
      </w:r>
    </w:p>
    <w:p w14:paraId="22431FF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is Power Query used for?</w:t>
      </w:r>
    </w:p>
    <w:p w14:paraId="042D390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Answer</w:t>
      </w:r>
    </w:p>
    <w:p w14:paraId="55F22254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Extracting, cleaning, shaping, and preparing data before it enters the semantic model.</w:t>
      </w:r>
    </w:p>
    <w:p w14:paraId="451BC75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7E8C6507">
          <v:rect id="_x0000_i3574" style="width:0;height:1.5pt" o:hralign="center" o:hrstd="t" o:hr="t" fillcolor="#a0a0a0" stroked="f"/>
        </w:pict>
      </w:r>
    </w:p>
    <w:p w14:paraId="55BBDBE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PART CM — INSTRUCTOR SUMMARY</w:t>
      </w:r>
    </w:p>
    <w:p w14:paraId="22F011B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261. Power BI Architecture</w:t>
      </w:r>
    </w:p>
    <w:p w14:paraId="6EE3BF4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 SOURCE</w:t>
      </w:r>
    </w:p>
    <w:p w14:paraId="322D793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1590AB1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69FF94D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QUERY</w:t>
      </w:r>
    </w:p>
    <w:p w14:paraId="0CFD40D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6AAD37F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12480F7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SEMANTIC MODEL</w:t>
      </w:r>
    </w:p>
    <w:p w14:paraId="718605D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3D9A2EF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5F08A64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REPORT</w:t>
      </w:r>
    </w:p>
    <w:p w14:paraId="69E0B96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6D349D2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167E802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USER</w:t>
      </w:r>
    </w:p>
    <w:p w14:paraId="0E06D94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B0CC1DD">
          <v:rect id="_x0000_i3575" style="width:0;height:1.5pt" o:hralign="center" o:hrstd="t" o:hr="t" fillcolor="#a0a0a0" stroked="f"/>
        </w:pict>
      </w:r>
    </w:p>
    <w:p w14:paraId="37CAE18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262. Power Platform Architecture</w:t>
      </w:r>
    </w:p>
    <w:p w14:paraId="7D3A8BE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APPS</w:t>
      </w:r>
    </w:p>
    <w:p w14:paraId="4A15D59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42AEDB7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 xml:space="preserve">     v</w:t>
      </w:r>
    </w:p>
    <w:p w14:paraId="492547A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DATAVERSE</w:t>
      </w:r>
    </w:p>
    <w:p w14:paraId="3639D39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6376209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+--------&gt; POWER AUTOMATE</w:t>
      </w:r>
    </w:p>
    <w:p w14:paraId="45CE170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0E573CC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+--------&gt; POWER BI</w:t>
      </w:r>
    </w:p>
    <w:p w14:paraId="43C30C6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3763318">
          <v:rect id="_x0000_i3576" style="width:0;height:1.5pt" o:hralign="center" o:hrstd="t" o:hr="t" fillcolor="#a0a0a0" stroked="f"/>
        </w:pict>
      </w:r>
    </w:p>
    <w:p w14:paraId="2CBEFBF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263. Report vs Dashboard</w:t>
      </w:r>
    </w:p>
    <w:p w14:paraId="35D62AC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REPORT</w:t>
      </w:r>
    </w:p>
    <w:p w14:paraId="7434A0A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One or more pages</w:t>
      </w:r>
    </w:p>
    <w:p w14:paraId="22054BD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Rich interactivity</w:t>
      </w:r>
    </w:p>
    <w:p w14:paraId="403B511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Desktop + Service</w:t>
      </w:r>
    </w:p>
    <w:p w14:paraId="3EA2E554" w14:textId="77777777" w:rsidR="00673B82" w:rsidRPr="00673B82" w:rsidRDefault="00673B82" w:rsidP="00673B82">
      <w:pPr>
        <w:rPr>
          <w:sz w:val="32"/>
          <w:szCs w:val="32"/>
        </w:rPr>
      </w:pPr>
    </w:p>
    <w:p w14:paraId="0A4498A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DASHBOARD</w:t>
      </w:r>
    </w:p>
    <w:p w14:paraId="04A180B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Single page</w:t>
      </w:r>
    </w:p>
    <w:p w14:paraId="42D4710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Monitoring tiles</w:t>
      </w:r>
    </w:p>
    <w:p w14:paraId="6B0022D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Power BI Service</w:t>
      </w:r>
    </w:p>
    <w:p w14:paraId="7F46102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8930AA4">
          <v:rect id="_x0000_i3577" style="width:0;height:1.5pt" o:hralign="center" o:hrstd="t" o:hr="t" fillcolor="#a0a0a0" stroked="f"/>
        </w:pict>
      </w:r>
    </w:p>
    <w:p w14:paraId="3DE7D92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264. Import</w:t>
      </w:r>
    </w:p>
    <w:p w14:paraId="0283882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Source</w:t>
      </w:r>
    </w:p>
    <w:p w14:paraId="0B0B6D8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</w:t>
      </w:r>
      <w:r w:rsidRPr="00673B82">
        <w:rPr>
          <w:rFonts w:ascii="Times New Roman" w:hAnsi="Times New Roman" w:cs="Times New Roman"/>
          <w:sz w:val="32"/>
          <w:szCs w:val="32"/>
        </w:rPr>
        <w:t>↓</w:t>
      </w:r>
    </w:p>
    <w:p w14:paraId="5076A03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Refresh</w:t>
      </w:r>
    </w:p>
    <w:p w14:paraId="71ECBD8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 xml:space="preserve">   </w:t>
      </w:r>
      <w:r w:rsidRPr="00673B82">
        <w:rPr>
          <w:rFonts w:ascii="Times New Roman" w:hAnsi="Times New Roman" w:cs="Times New Roman"/>
          <w:sz w:val="32"/>
          <w:szCs w:val="32"/>
        </w:rPr>
        <w:t>↓</w:t>
      </w:r>
    </w:p>
    <w:p w14:paraId="222FBC0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Model</w:t>
      </w:r>
    </w:p>
    <w:p w14:paraId="1C4C7C2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</w:t>
      </w:r>
      <w:r w:rsidRPr="00673B82">
        <w:rPr>
          <w:rFonts w:ascii="Times New Roman" w:hAnsi="Times New Roman" w:cs="Times New Roman"/>
          <w:sz w:val="32"/>
          <w:szCs w:val="32"/>
        </w:rPr>
        <w:t>↓</w:t>
      </w:r>
    </w:p>
    <w:p w14:paraId="3D43E5C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Fast interactive reporting</w:t>
      </w:r>
    </w:p>
    <w:p w14:paraId="70D37FB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C0C1722">
          <v:rect id="_x0000_i3578" style="width:0;height:1.5pt" o:hralign="center" o:hrstd="t" o:hr="t" fillcolor="#a0a0a0" stroked="f"/>
        </w:pict>
      </w:r>
    </w:p>
    <w:p w14:paraId="7CD7DA6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265. DirectQuery</w:t>
      </w:r>
    </w:p>
    <w:p w14:paraId="7FE1DD4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Report</w:t>
      </w:r>
    </w:p>
    <w:p w14:paraId="16F3F55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</w:t>
      </w:r>
      <w:r w:rsidRPr="00673B82">
        <w:rPr>
          <w:rFonts w:ascii="Times New Roman" w:hAnsi="Times New Roman" w:cs="Times New Roman"/>
          <w:sz w:val="32"/>
          <w:szCs w:val="32"/>
        </w:rPr>
        <w:t>↓</w:t>
      </w:r>
    </w:p>
    <w:p w14:paraId="2817FC2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Query</w:t>
      </w:r>
    </w:p>
    <w:p w14:paraId="3B30123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</w:t>
      </w:r>
      <w:r w:rsidRPr="00673B82">
        <w:rPr>
          <w:rFonts w:ascii="Times New Roman" w:hAnsi="Times New Roman" w:cs="Times New Roman"/>
          <w:sz w:val="32"/>
          <w:szCs w:val="32"/>
        </w:rPr>
        <w:t>↓</w:t>
      </w:r>
    </w:p>
    <w:p w14:paraId="3E37C9D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Source</w:t>
      </w:r>
    </w:p>
    <w:p w14:paraId="7D46C1E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Useful when requirements justify it.</w:t>
      </w:r>
    </w:p>
    <w:p w14:paraId="1E89866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Not automatically:</w:t>
      </w:r>
    </w:p>
    <w:p w14:paraId="1CF4C10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Better.</w:t>
      </w:r>
    </w:p>
    <w:p w14:paraId="749F080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6E0603A">
          <v:rect id="_x0000_i3579" style="width:0;height:1.5pt" o:hralign="center" o:hrstd="t" o:hr="t" fillcolor="#a0a0a0" stroked="f"/>
        </w:pict>
      </w:r>
    </w:p>
    <w:p w14:paraId="1404F65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266. Model Relationships</w:t>
      </w:r>
    </w:p>
    <w:p w14:paraId="1D6B988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Department</w:t>
      </w:r>
    </w:p>
    <w:p w14:paraId="43C6ADC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3806BE5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75C09E7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Employee</w:t>
      </w:r>
    </w:p>
    <w:p w14:paraId="798B2D8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6B5EF4E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v</w:t>
      </w:r>
    </w:p>
    <w:p w14:paraId="34E61FC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Leave Request</w:t>
      </w:r>
    </w:p>
    <w:p w14:paraId="7B5EEC3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^</w:t>
      </w:r>
    </w:p>
    <w:p w14:paraId="0399C82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|</w:t>
      </w:r>
    </w:p>
    <w:p w14:paraId="3DA0AB3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Leave Type</w:t>
      </w:r>
    </w:p>
    <w:p w14:paraId="57D5C43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Relationships allow:</w:t>
      </w:r>
    </w:p>
    <w:p w14:paraId="3ED513E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Filter context to propagate.</w:t>
      </w:r>
    </w:p>
    <w:p w14:paraId="0F6A297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8D8419F">
          <v:rect id="_x0000_i3580" style="width:0;height:1.5pt" o:hralign="center" o:hrstd="t" o:hr="t" fillcolor="#a0a0a0" stroked="f"/>
        </w:pict>
      </w:r>
    </w:p>
    <w:p w14:paraId="76C48C5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267. Visual Selection</w:t>
      </w:r>
    </w:p>
    <w:p w14:paraId="6D480F6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CARD</w:t>
      </w:r>
    </w:p>
    <w:p w14:paraId="00851A0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Important number</w:t>
      </w:r>
    </w:p>
    <w:p w14:paraId="0D442609" w14:textId="77777777" w:rsidR="00673B82" w:rsidRPr="00673B82" w:rsidRDefault="00673B82" w:rsidP="00673B82">
      <w:pPr>
        <w:rPr>
          <w:sz w:val="32"/>
          <w:szCs w:val="32"/>
        </w:rPr>
      </w:pPr>
    </w:p>
    <w:p w14:paraId="0A73D02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BAR/COLUMN</w:t>
      </w:r>
    </w:p>
    <w:p w14:paraId="180660C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Category comparison</w:t>
      </w:r>
    </w:p>
    <w:p w14:paraId="47BC3967" w14:textId="77777777" w:rsidR="00673B82" w:rsidRPr="00673B82" w:rsidRDefault="00673B82" w:rsidP="00673B82">
      <w:pPr>
        <w:rPr>
          <w:sz w:val="32"/>
          <w:szCs w:val="32"/>
        </w:rPr>
      </w:pPr>
    </w:p>
    <w:p w14:paraId="1AF30AF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TABLE</w:t>
      </w:r>
    </w:p>
    <w:p w14:paraId="78F835C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Detailed records</w:t>
      </w:r>
    </w:p>
    <w:p w14:paraId="65337518" w14:textId="77777777" w:rsidR="00673B82" w:rsidRPr="00673B82" w:rsidRDefault="00673B82" w:rsidP="00673B82">
      <w:pPr>
        <w:rPr>
          <w:sz w:val="32"/>
          <w:szCs w:val="32"/>
        </w:rPr>
      </w:pPr>
    </w:p>
    <w:p w14:paraId="0220124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SLICER</w:t>
      </w:r>
    </w:p>
    <w:p w14:paraId="236A119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Times New Roman" w:hAnsi="Times New Roman" w:cs="Times New Roman"/>
          <w:sz w:val="32"/>
          <w:szCs w:val="32"/>
        </w:rPr>
        <w:t>→</w:t>
      </w:r>
      <w:r w:rsidRPr="00673B82">
        <w:rPr>
          <w:sz w:val="32"/>
          <w:szCs w:val="32"/>
        </w:rPr>
        <w:t xml:space="preserve"> Interactive filtering</w:t>
      </w:r>
    </w:p>
    <w:p w14:paraId="3731F25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4B5A6593">
          <v:rect id="_x0000_i3581" style="width:0;height:1.5pt" o:hralign="center" o:hrstd="t" o:hr="t" fillcolor="#a0a0a0" stroked="f"/>
        </w:pict>
      </w:r>
    </w:p>
    <w:p w14:paraId="122A3F8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268. Most Important Day 17 Lesson</w:t>
      </w:r>
    </w:p>
    <w:p w14:paraId="79D4150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is not about:</w:t>
      </w:r>
    </w:p>
    <w:p w14:paraId="5837987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Making colorful charts.</w:t>
      </w:r>
    </w:p>
    <w:p w14:paraId="67E0EED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It begins with:</w:t>
      </w:r>
    </w:p>
    <w:p w14:paraId="3B3861C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business question are we answering?</w:t>
      </w:r>
    </w:p>
    <w:p w14:paraId="7D0B48A2" w14:textId="77777777" w:rsidR="00673B82" w:rsidRPr="00673B82" w:rsidRDefault="00673B82" w:rsidP="00673B82">
      <w:pPr>
        <w:rPr>
          <w:sz w:val="32"/>
          <w:szCs w:val="32"/>
        </w:rPr>
      </w:pPr>
    </w:p>
    <w:p w14:paraId="34EE640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What data is required?</w:t>
      </w:r>
    </w:p>
    <w:p w14:paraId="3880B0C5" w14:textId="77777777" w:rsidR="00673B82" w:rsidRPr="00673B82" w:rsidRDefault="00673B82" w:rsidP="00673B82">
      <w:pPr>
        <w:rPr>
          <w:sz w:val="32"/>
          <w:szCs w:val="32"/>
        </w:rPr>
      </w:pPr>
    </w:p>
    <w:p w14:paraId="3C0A46F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Is that data trustworthy?</w:t>
      </w:r>
    </w:p>
    <w:p w14:paraId="71504910" w14:textId="77777777" w:rsidR="00673B82" w:rsidRPr="00673B82" w:rsidRDefault="00673B82" w:rsidP="00673B82">
      <w:pPr>
        <w:rPr>
          <w:sz w:val="32"/>
          <w:szCs w:val="32"/>
        </w:rPr>
      </w:pPr>
    </w:p>
    <w:p w14:paraId="300FEFE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How should it be modeled?</w:t>
      </w:r>
    </w:p>
    <w:p w14:paraId="6E72A1B7" w14:textId="77777777" w:rsidR="00673B82" w:rsidRPr="00673B82" w:rsidRDefault="00673B82" w:rsidP="00673B82">
      <w:pPr>
        <w:rPr>
          <w:sz w:val="32"/>
          <w:szCs w:val="32"/>
        </w:rPr>
      </w:pPr>
    </w:p>
    <w:p w14:paraId="3EB2E9E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Which visual communicates the answer clearly?</w:t>
      </w:r>
    </w:p>
    <w:p w14:paraId="70C4500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5F7990F">
          <v:rect id="_x0000_i3582" style="width:0;height:1.5pt" o:hralign="center" o:hrstd="t" o:hr="t" fillcolor="#a0a0a0" stroked="f"/>
        </w:pict>
      </w:r>
    </w:p>
    <w:p w14:paraId="363E37B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269. Second Important Lesson</w:t>
      </w:r>
    </w:p>
    <w:p w14:paraId="0BEB489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A beautiful report built on:</w:t>
      </w:r>
    </w:p>
    <w:p w14:paraId="5C4B65D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Bad relationships</w:t>
      </w:r>
    </w:p>
    <w:p w14:paraId="538E1B4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can produce:</w:t>
      </w:r>
    </w:p>
    <w:p w14:paraId="0DB8710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Beautifully wrong numbers.</w:t>
      </w:r>
    </w:p>
    <w:p w14:paraId="77D48F9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model comes before:</w:t>
      </w:r>
    </w:p>
    <w:p w14:paraId="3094F48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Decoration.</w:t>
      </w:r>
    </w:p>
    <w:p w14:paraId="5D76089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66B7BA6D">
          <v:rect id="_x0000_i3583" style="width:0;height:1.5pt" o:hralign="center" o:hrstd="t" o:hr="t" fillcolor="#a0a0a0" stroked="f"/>
        </w:pict>
      </w:r>
    </w:p>
    <w:p w14:paraId="1434FE2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270. Third Important Lesson</w:t>
      </w:r>
    </w:p>
    <w:p w14:paraId="5007ABF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Do not load:</w:t>
      </w:r>
    </w:p>
    <w:p w14:paraId="515DBFC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Everything</w:t>
      </w:r>
    </w:p>
    <w:p w14:paraId="14924DD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because you can.</w:t>
      </w:r>
    </w:p>
    <w:p w14:paraId="4BC02AA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Load:</w:t>
      </w:r>
    </w:p>
    <w:p w14:paraId="26325AA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What the analytical requirements need.</w:t>
      </w:r>
    </w:p>
    <w:p w14:paraId="74CCCC2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This improves:</w:t>
      </w:r>
    </w:p>
    <w:p w14:paraId="6FBFD37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Clarity</w:t>
      </w:r>
    </w:p>
    <w:p w14:paraId="2D1FA4F1" w14:textId="77777777" w:rsidR="00673B82" w:rsidRPr="00673B82" w:rsidRDefault="00673B82" w:rsidP="00673B82">
      <w:pPr>
        <w:rPr>
          <w:sz w:val="32"/>
          <w:szCs w:val="32"/>
        </w:rPr>
      </w:pPr>
    </w:p>
    <w:p w14:paraId="3207740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Security</w:t>
      </w:r>
    </w:p>
    <w:p w14:paraId="62FA7559" w14:textId="77777777" w:rsidR="00673B82" w:rsidRPr="00673B82" w:rsidRDefault="00673B82" w:rsidP="00673B82">
      <w:pPr>
        <w:rPr>
          <w:sz w:val="32"/>
          <w:szCs w:val="32"/>
        </w:rPr>
      </w:pPr>
    </w:p>
    <w:p w14:paraId="3D74C48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Performance</w:t>
      </w:r>
    </w:p>
    <w:p w14:paraId="43A3554A" w14:textId="77777777" w:rsidR="00673B82" w:rsidRPr="00673B82" w:rsidRDefault="00673B82" w:rsidP="00673B82">
      <w:pPr>
        <w:rPr>
          <w:sz w:val="32"/>
          <w:szCs w:val="32"/>
        </w:rPr>
      </w:pPr>
    </w:p>
    <w:p w14:paraId="6C0BDC3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Maintainability</w:t>
      </w:r>
    </w:p>
    <w:p w14:paraId="1E0BE5C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3177C99B">
          <v:rect id="_x0000_i3584" style="width:0;height:1.5pt" o:hralign="center" o:hrstd="t" o:hr="t" fillcolor="#a0a0a0" stroked="f"/>
        </w:pict>
      </w:r>
    </w:p>
    <w:p w14:paraId="497AB4F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271. Week 5 Progress</w:t>
      </w:r>
    </w:p>
    <w:p w14:paraId="037D785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DAY 17</w:t>
      </w:r>
    </w:p>
    <w:p w14:paraId="7F7E912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BI Fundamentals</w:t>
      </w:r>
    </w:p>
    <w:p w14:paraId="3594309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|</w:t>
      </w:r>
    </w:p>
    <w:p w14:paraId="111897A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v</w:t>
      </w:r>
    </w:p>
    <w:p w14:paraId="777F8FA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DAY 18</w:t>
      </w:r>
    </w:p>
    <w:p w14:paraId="73B5EDC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Query &amp; Data Modeling</w:t>
      </w:r>
    </w:p>
    <w:p w14:paraId="256FC07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|</w:t>
      </w:r>
    </w:p>
    <w:p w14:paraId="4B38431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v</w:t>
      </w:r>
    </w:p>
    <w:p w14:paraId="4873A93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lastRenderedPageBreak/>
        <w:t>DAY 19</w:t>
      </w:r>
    </w:p>
    <w:p w14:paraId="182FA29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DAX Measures</w:t>
      </w:r>
    </w:p>
    <w:p w14:paraId="767D14C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|</w:t>
      </w:r>
    </w:p>
    <w:p w14:paraId="379310A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  v</w:t>
      </w:r>
    </w:p>
    <w:p w14:paraId="1FF2A1F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DAY 20</w:t>
      </w:r>
    </w:p>
    <w:p w14:paraId="3A3C95F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HR Analytics Dashboard / Report</w:t>
      </w:r>
    </w:p>
    <w:p w14:paraId="4152DE2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5B7E0943">
          <v:rect id="_x0000_i3585" style="width:0;height:1.5pt" o:hralign="center" o:hrstd="t" o:hr="t" fillcolor="#a0a0a0" stroked="f"/>
        </w:pict>
      </w:r>
    </w:p>
    <w:p w14:paraId="232176C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END OF DAY 17</w:t>
      </w:r>
    </w:p>
    <w:p w14:paraId="55D7813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HR Leave Analytics v0.1</w:t>
      </w:r>
    </w:p>
    <w:p w14:paraId="4786218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Students now understand:</w:t>
      </w:r>
    </w:p>
    <w:p w14:paraId="7FC046F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Power BI</w:t>
      </w:r>
    </w:p>
    <w:p w14:paraId="0E6FBAF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Power BI Desktop</w:t>
      </w:r>
    </w:p>
    <w:p w14:paraId="6F65518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Power BI Service</w:t>
      </w:r>
    </w:p>
    <w:p w14:paraId="1CF67FA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Reports</w:t>
      </w:r>
    </w:p>
    <w:p w14:paraId="378C76E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Dashboards</w:t>
      </w:r>
    </w:p>
    <w:p w14:paraId="22BA1CB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Semantic Models</w:t>
      </w:r>
    </w:p>
    <w:p w14:paraId="58ED479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Power Query</w:t>
      </w:r>
    </w:p>
    <w:p w14:paraId="21DF556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Dataverse Connector</w:t>
      </w:r>
    </w:p>
    <w:p w14:paraId="0FDC0E1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Import</w:t>
      </w:r>
    </w:p>
    <w:p w14:paraId="0815284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DirectQuery concept</w:t>
      </w:r>
    </w:p>
    <w:p w14:paraId="2EB6EDCE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Query transformations</w:t>
      </w:r>
    </w:p>
    <w:p w14:paraId="3ACDD2A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673B82">
        <w:rPr>
          <w:sz w:val="32"/>
          <w:szCs w:val="32"/>
        </w:rPr>
        <w:t xml:space="preserve"> Data types</w:t>
      </w:r>
    </w:p>
    <w:p w14:paraId="051709D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Relationships</w:t>
      </w:r>
    </w:p>
    <w:p w14:paraId="5FE1474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Cardinality</w:t>
      </w:r>
    </w:p>
    <w:p w14:paraId="60788E9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Filter propagation</w:t>
      </w:r>
    </w:p>
    <w:p w14:paraId="0C0407B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Fact/Dimension concepts</w:t>
      </w:r>
    </w:p>
    <w:p w14:paraId="11A983F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Cards</w:t>
      </w:r>
    </w:p>
    <w:p w14:paraId="2F37D42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Charts</w:t>
      </w:r>
    </w:p>
    <w:p w14:paraId="0BD28B9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Tables</w:t>
      </w:r>
    </w:p>
    <w:p w14:paraId="2742459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Slicers</w:t>
      </w:r>
    </w:p>
    <w:p w14:paraId="3474D054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Visual filters</w:t>
      </w:r>
    </w:p>
    <w:p w14:paraId="006906E1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Page/report filters</w:t>
      </w:r>
    </w:p>
    <w:p w14:paraId="5839897A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Cross-filtering</w:t>
      </w:r>
    </w:p>
    <w:p w14:paraId="325BFFD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Data refresh</w:t>
      </w:r>
    </w:p>
    <w:p w14:paraId="0E71A568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rFonts w:ascii="Segoe UI Symbol" w:hAnsi="Segoe UI Symbol" w:cs="Segoe UI Symbol"/>
          <w:sz w:val="32"/>
          <w:szCs w:val="32"/>
        </w:rPr>
        <w:t>✓</w:t>
      </w:r>
      <w:r w:rsidRPr="00673B82">
        <w:rPr>
          <w:sz w:val="32"/>
          <w:szCs w:val="32"/>
        </w:rPr>
        <w:t xml:space="preserve"> Basic report design</w:t>
      </w:r>
    </w:p>
    <w:p w14:paraId="38E34E4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pict w14:anchorId="0D3633E6">
          <v:rect id="_x0000_i3586" style="width:0;height:1.5pt" o:hralign="center" o:hrstd="t" o:hr="t" fillcolor="#a0a0a0" stroked="f"/>
        </w:pict>
      </w:r>
    </w:p>
    <w:p w14:paraId="033E451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NEXT LAB</w:t>
      </w:r>
    </w:p>
    <w:p w14:paraId="06EE758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Day 18 — Power Query, Data Modeling &amp; Star Schema</w:t>
      </w:r>
    </w:p>
    <w:p w14:paraId="051E950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Students will upgrade:</w:t>
      </w:r>
    </w:p>
    <w:p w14:paraId="0148231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HR Leave Analytics v0.1</w:t>
      </w:r>
    </w:p>
    <w:p w14:paraId="4777407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to:</w:t>
      </w:r>
    </w:p>
    <w:p w14:paraId="44EFF12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HR Leave Analytics v0.2</w:t>
      </w:r>
    </w:p>
    <w:p w14:paraId="44025D0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They will learn:</w:t>
      </w:r>
    </w:p>
    <w:p w14:paraId="29B7877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ETL vs ELT Review</w:t>
      </w:r>
    </w:p>
    <w:p w14:paraId="00D3F93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Power Query Editor</w:t>
      </w:r>
    </w:p>
    <w:p w14:paraId="5F0C2318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Query Dependencies</w:t>
      </w:r>
    </w:p>
    <w:p w14:paraId="6FAB3C70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Applied Steps</w:t>
      </w:r>
    </w:p>
    <w:p w14:paraId="173A8F7F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Column Profiling</w:t>
      </w:r>
    </w:p>
    <w:p w14:paraId="3C9FC9E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Rename / Remove Columns</w:t>
      </w:r>
    </w:p>
    <w:p w14:paraId="5910DFA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Replace Values</w:t>
      </w:r>
    </w:p>
    <w:p w14:paraId="77601F5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Split Columns</w:t>
      </w:r>
    </w:p>
    <w:p w14:paraId="3D9F5679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Conditional Columns</w:t>
      </w:r>
    </w:p>
    <w:p w14:paraId="24C5423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Custom Columns</w:t>
      </w:r>
    </w:p>
    <w:p w14:paraId="3E890A4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Merge Queries</w:t>
      </w:r>
    </w:p>
    <w:p w14:paraId="2A5CDDCD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Append Queries</w:t>
      </w:r>
    </w:p>
    <w:p w14:paraId="47B5D34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Query Folding</w:t>
      </w:r>
    </w:p>
    <w:p w14:paraId="2577CB9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Reference vs Duplicate Queries</w:t>
      </w:r>
    </w:p>
    <w:p w14:paraId="7FC98C62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Fact Tables</w:t>
      </w:r>
    </w:p>
    <w:p w14:paraId="721B7E77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Dimension Tables</w:t>
      </w:r>
    </w:p>
    <w:p w14:paraId="23CF869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Grain</w:t>
      </w:r>
    </w:p>
    <w:p w14:paraId="6B6BA70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Star Schema</w:t>
      </w:r>
    </w:p>
    <w:p w14:paraId="1BF36C4C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Surrogate/Business Keys</w:t>
      </w:r>
    </w:p>
    <w:p w14:paraId="648E4E4A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One-to-Many Relationships</w:t>
      </w:r>
    </w:p>
    <w:p w14:paraId="425E4CF1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Single Direction Filtering</w:t>
      </w:r>
    </w:p>
    <w:p w14:paraId="36BA8E25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Date Dimension</w:t>
      </w:r>
    </w:p>
    <w:p w14:paraId="2DEBFE0E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Year / Quarter / Month</w:t>
      </w:r>
    </w:p>
    <w:p w14:paraId="517E260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Sort Month Name by Month Number</w:t>
      </w:r>
    </w:p>
    <w:p w14:paraId="6F864E5B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Hide Technical Keys</w:t>
      </w:r>
    </w:p>
    <w:p w14:paraId="0E78FB8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t>Model Cleanup</w:t>
      </w:r>
    </w:p>
    <w:p w14:paraId="52558D3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analytical architecture becomes:</w:t>
      </w:r>
    </w:p>
    <w:p w14:paraId="37170212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SOURCE DATA</w:t>
      </w:r>
    </w:p>
    <w:p w14:paraId="08B741E3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796750AB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0B8E9A99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POWER QUERY</w:t>
      </w:r>
    </w:p>
    <w:p w14:paraId="78CD976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023630A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73F4144F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CLEAN STAR SCHEMA</w:t>
      </w:r>
    </w:p>
    <w:p w14:paraId="75BBFEA7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4825496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597E9EB5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SEMANTIC MODEL</w:t>
      </w:r>
    </w:p>
    <w:p w14:paraId="699B63DD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|</w:t>
      </w:r>
    </w:p>
    <w:p w14:paraId="0952F486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 xml:space="preserve">     v</w:t>
      </w:r>
    </w:p>
    <w:p w14:paraId="4E7B66FC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REPORT</w:t>
      </w:r>
    </w:p>
    <w:p w14:paraId="6F2AB520" w14:textId="77777777" w:rsidR="00673B82" w:rsidRPr="00673B82" w:rsidRDefault="00673B82" w:rsidP="00673B82">
      <w:pPr>
        <w:rPr>
          <w:sz w:val="32"/>
          <w:szCs w:val="32"/>
        </w:rPr>
      </w:pPr>
      <w:r w:rsidRPr="00673B82">
        <w:rPr>
          <w:sz w:val="32"/>
          <w:szCs w:val="32"/>
        </w:rPr>
        <w:t>The next question is:</w:t>
      </w:r>
    </w:p>
    <w:p w14:paraId="547375D3" w14:textId="77777777" w:rsidR="00673B82" w:rsidRPr="00673B82" w:rsidRDefault="00673B82" w:rsidP="00673B82">
      <w:pPr>
        <w:rPr>
          <w:b/>
          <w:bCs/>
          <w:sz w:val="32"/>
          <w:szCs w:val="32"/>
        </w:rPr>
      </w:pPr>
      <w:r w:rsidRPr="00673B82">
        <w:rPr>
          <w:b/>
          <w:bCs/>
          <w:sz w:val="32"/>
          <w:szCs w:val="32"/>
        </w:rPr>
        <w:lastRenderedPageBreak/>
        <w:t>Before we calculate business metrics, is our analytical model designed correctly?</w:t>
      </w:r>
    </w:p>
    <w:p w14:paraId="01A61A5D" w14:textId="3B6A93A2" w:rsidR="008642E0" w:rsidRPr="008642E0" w:rsidRDefault="008642E0" w:rsidP="00673B82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D8D5A" w14:textId="77777777" w:rsidR="002C0238" w:rsidRDefault="002C0238" w:rsidP="00656987">
      <w:pPr>
        <w:spacing w:after="0" w:line="240" w:lineRule="auto"/>
      </w:pPr>
      <w:r>
        <w:separator/>
      </w:r>
    </w:p>
  </w:endnote>
  <w:endnote w:type="continuationSeparator" w:id="0">
    <w:p w14:paraId="3A1DC8C4" w14:textId="77777777" w:rsidR="002C0238" w:rsidRDefault="002C0238" w:rsidP="00656987">
      <w:pPr>
        <w:spacing w:after="0" w:line="240" w:lineRule="auto"/>
      </w:pPr>
      <w:r>
        <w:continuationSeparator/>
      </w:r>
    </w:p>
  </w:endnote>
  <w:endnote w:type="continuationNotice" w:id="1">
    <w:p w14:paraId="111C54BE" w14:textId="77777777" w:rsidR="002C0238" w:rsidRDefault="002C02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71639" w14:textId="77777777" w:rsidR="002C0238" w:rsidRDefault="002C0238" w:rsidP="00656987">
      <w:pPr>
        <w:spacing w:after="0" w:line="240" w:lineRule="auto"/>
      </w:pPr>
      <w:r>
        <w:separator/>
      </w:r>
    </w:p>
  </w:footnote>
  <w:footnote w:type="continuationSeparator" w:id="0">
    <w:p w14:paraId="418B9C93" w14:textId="77777777" w:rsidR="002C0238" w:rsidRDefault="002C0238" w:rsidP="00656987">
      <w:pPr>
        <w:spacing w:after="0" w:line="240" w:lineRule="auto"/>
      </w:pPr>
      <w:r>
        <w:continuationSeparator/>
      </w:r>
    </w:p>
  </w:footnote>
  <w:footnote w:type="continuationNotice" w:id="1">
    <w:p w14:paraId="0E42541C" w14:textId="77777777" w:rsidR="002C0238" w:rsidRDefault="002C023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75CE7"/>
    <w:multiLevelType w:val="multilevel"/>
    <w:tmpl w:val="C03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0FD2"/>
    <w:multiLevelType w:val="multilevel"/>
    <w:tmpl w:val="22B8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727AB"/>
    <w:multiLevelType w:val="multilevel"/>
    <w:tmpl w:val="1268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927B6"/>
    <w:multiLevelType w:val="multilevel"/>
    <w:tmpl w:val="41D8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1106F"/>
    <w:multiLevelType w:val="multilevel"/>
    <w:tmpl w:val="27C2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3708BC"/>
    <w:multiLevelType w:val="multilevel"/>
    <w:tmpl w:val="6482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35818"/>
    <w:multiLevelType w:val="multilevel"/>
    <w:tmpl w:val="D206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95875"/>
    <w:multiLevelType w:val="multilevel"/>
    <w:tmpl w:val="AE94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F0FDA"/>
    <w:multiLevelType w:val="multilevel"/>
    <w:tmpl w:val="AD0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D5F41"/>
    <w:multiLevelType w:val="multilevel"/>
    <w:tmpl w:val="F8AE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1E7095"/>
    <w:multiLevelType w:val="multilevel"/>
    <w:tmpl w:val="8DEA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C06DCE"/>
    <w:multiLevelType w:val="multilevel"/>
    <w:tmpl w:val="836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9E710C"/>
    <w:multiLevelType w:val="multilevel"/>
    <w:tmpl w:val="566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58674C"/>
    <w:multiLevelType w:val="multilevel"/>
    <w:tmpl w:val="45E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5B2B21"/>
    <w:multiLevelType w:val="multilevel"/>
    <w:tmpl w:val="91F0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56CDA"/>
    <w:multiLevelType w:val="multilevel"/>
    <w:tmpl w:val="565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4"/>
  </w:num>
  <w:num w:numId="3" w16cid:durableId="233711693">
    <w:abstractNumId w:val="21"/>
  </w:num>
  <w:num w:numId="4" w16cid:durableId="778911827">
    <w:abstractNumId w:val="27"/>
  </w:num>
  <w:num w:numId="5" w16cid:durableId="1525747523">
    <w:abstractNumId w:val="37"/>
  </w:num>
  <w:num w:numId="6" w16cid:durableId="384259846">
    <w:abstractNumId w:val="6"/>
  </w:num>
  <w:num w:numId="7" w16cid:durableId="822159960">
    <w:abstractNumId w:val="30"/>
  </w:num>
  <w:num w:numId="8" w16cid:durableId="1015573614">
    <w:abstractNumId w:val="17"/>
  </w:num>
  <w:num w:numId="9" w16cid:durableId="206182635">
    <w:abstractNumId w:val="3"/>
  </w:num>
  <w:num w:numId="10" w16cid:durableId="1606234489">
    <w:abstractNumId w:val="39"/>
  </w:num>
  <w:num w:numId="11" w16cid:durableId="26831847">
    <w:abstractNumId w:val="11"/>
  </w:num>
  <w:num w:numId="12" w16cid:durableId="141124713">
    <w:abstractNumId w:val="31"/>
  </w:num>
  <w:num w:numId="13" w16cid:durableId="112598648">
    <w:abstractNumId w:val="33"/>
  </w:num>
  <w:num w:numId="14" w16cid:durableId="151289765">
    <w:abstractNumId w:val="10"/>
  </w:num>
  <w:num w:numId="15" w16cid:durableId="932476659">
    <w:abstractNumId w:val="15"/>
  </w:num>
  <w:num w:numId="16" w16cid:durableId="1939941639">
    <w:abstractNumId w:val="9"/>
  </w:num>
  <w:num w:numId="17" w16cid:durableId="1498616171">
    <w:abstractNumId w:val="24"/>
  </w:num>
  <w:num w:numId="18" w16cid:durableId="1530606076">
    <w:abstractNumId w:val="34"/>
  </w:num>
  <w:num w:numId="19" w16cid:durableId="258565879">
    <w:abstractNumId w:val="22"/>
  </w:num>
  <w:num w:numId="20" w16cid:durableId="669675691">
    <w:abstractNumId w:val="35"/>
  </w:num>
  <w:num w:numId="21" w16cid:durableId="2010788165">
    <w:abstractNumId w:val="12"/>
  </w:num>
  <w:num w:numId="22" w16cid:durableId="732042256">
    <w:abstractNumId w:val="40"/>
  </w:num>
  <w:num w:numId="23" w16cid:durableId="807161548">
    <w:abstractNumId w:val="7"/>
  </w:num>
  <w:num w:numId="24" w16cid:durableId="857234296">
    <w:abstractNumId w:val="16"/>
  </w:num>
  <w:num w:numId="25" w16cid:durableId="1285192001">
    <w:abstractNumId w:val="42"/>
  </w:num>
  <w:num w:numId="26" w16cid:durableId="74982798">
    <w:abstractNumId w:val="8"/>
  </w:num>
  <w:num w:numId="27" w16cid:durableId="1277255618">
    <w:abstractNumId w:val="45"/>
  </w:num>
  <w:num w:numId="28" w16cid:durableId="336277804">
    <w:abstractNumId w:val="23"/>
  </w:num>
  <w:num w:numId="29" w16cid:durableId="1515993023">
    <w:abstractNumId w:val="14"/>
  </w:num>
  <w:num w:numId="30" w16cid:durableId="1902984227">
    <w:abstractNumId w:val="25"/>
  </w:num>
  <w:num w:numId="31" w16cid:durableId="1145001994">
    <w:abstractNumId w:val="18"/>
  </w:num>
  <w:num w:numId="32" w16cid:durableId="1944146626">
    <w:abstractNumId w:val="28"/>
  </w:num>
  <w:num w:numId="33" w16cid:durableId="1340305061">
    <w:abstractNumId w:val="20"/>
  </w:num>
  <w:num w:numId="34" w16cid:durableId="1471749911">
    <w:abstractNumId w:val="5"/>
  </w:num>
  <w:num w:numId="35" w16cid:durableId="1325352897">
    <w:abstractNumId w:val="13"/>
  </w:num>
  <w:num w:numId="36" w16cid:durableId="511798038">
    <w:abstractNumId w:val="2"/>
  </w:num>
  <w:num w:numId="37" w16cid:durableId="1545217248">
    <w:abstractNumId w:val="1"/>
  </w:num>
  <w:num w:numId="38" w16cid:durableId="1784107295">
    <w:abstractNumId w:val="29"/>
  </w:num>
  <w:num w:numId="39" w16cid:durableId="1270970110">
    <w:abstractNumId w:val="32"/>
  </w:num>
  <w:num w:numId="40" w16cid:durableId="1458182148">
    <w:abstractNumId w:val="26"/>
  </w:num>
  <w:num w:numId="41" w16cid:durableId="71127862">
    <w:abstractNumId w:val="43"/>
  </w:num>
  <w:num w:numId="42" w16cid:durableId="87510073">
    <w:abstractNumId w:val="44"/>
  </w:num>
  <w:num w:numId="43" w16cid:durableId="1260987546">
    <w:abstractNumId w:val="41"/>
  </w:num>
  <w:num w:numId="44" w16cid:durableId="962224803">
    <w:abstractNumId w:val="38"/>
  </w:num>
  <w:num w:numId="45" w16cid:durableId="874538495">
    <w:abstractNumId w:val="36"/>
  </w:num>
  <w:num w:numId="46" w16cid:durableId="496962607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C0238"/>
    <w:rsid w:val="002F1CDF"/>
    <w:rsid w:val="0032378D"/>
    <w:rsid w:val="003731D1"/>
    <w:rsid w:val="00375D9E"/>
    <w:rsid w:val="00395BE5"/>
    <w:rsid w:val="003A628C"/>
    <w:rsid w:val="003B39D3"/>
    <w:rsid w:val="003D76CA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73B82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3722"/>
    <w:rsid w:val="00896C99"/>
    <w:rsid w:val="008F16C0"/>
    <w:rsid w:val="0090520B"/>
    <w:rsid w:val="00961F2E"/>
    <w:rsid w:val="009A53EC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247</TotalTime>
  <Pages>126</Pages>
  <Words>6803</Words>
  <Characters>38781</Characters>
  <Application>Microsoft Office Word</Application>
  <DocSecurity>0</DocSecurity>
  <Lines>323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12</cp:revision>
  <cp:lastPrinted>2025-04-23T21:13:00Z</cp:lastPrinted>
  <dcterms:created xsi:type="dcterms:W3CDTF">2026-06-13T18:32:00Z</dcterms:created>
  <dcterms:modified xsi:type="dcterms:W3CDTF">2026-09-10T15:26:00Z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