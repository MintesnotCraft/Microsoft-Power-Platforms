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39238" w14:textId="7C8FAEC5" w:rsidR="00770E71" w:rsidRDefault="00E25A5F" w:rsidP="00770E71">
      <w:pPr>
        <w:pStyle w:val="NoSpacing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1D7D1A5F" wp14:editId="20C11674">
            <wp:simplePos x="0" y="0"/>
            <wp:positionH relativeFrom="margin">
              <wp:align>right</wp:align>
            </wp:positionH>
            <wp:positionV relativeFrom="paragraph">
              <wp:posOffset>-518349</wp:posOffset>
            </wp:positionV>
            <wp:extent cx="5943600" cy="3962400"/>
            <wp:effectExtent l="0" t="0" r="0" b="0"/>
            <wp:wrapNone/>
            <wp:docPr id="94426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62154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0E71" w:rsidRPr="00770E71">
        <w:rPr>
          <w:noProof/>
        </w:rPr>
        <w:drawing>
          <wp:anchor distT="0" distB="0" distL="114300" distR="114300" simplePos="0" relativeHeight="251673600" behindDoc="1" locked="1" layoutInCell="1" allowOverlap="1" wp14:anchorId="17F78E15" wp14:editId="669B9181">
            <wp:simplePos x="0" y="0"/>
            <wp:positionH relativeFrom="column">
              <wp:posOffset>-914400</wp:posOffset>
            </wp:positionH>
            <wp:positionV relativeFrom="paragraph">
              <wp:posOffset>-914400</wp:posOffset>
            </wp:positionV>
            <wp:extent cx="7772400" cy="10058449"/>
            <wp:effectExtent l="0" t="0" r="0" b="0"/>
            <wp:wrapNone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40AB5842-271D-7200-2838-9692C1E238B3}"/>
                </a:ext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40AB5842-271D-7200-2838-9692C1E238B3}"/>
                        </a:ex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1" t="3393" r="3373" b="3393"/>
                    <a:stretch/>
                  </pic:blipFill>
                  <pic:spPr>
                    <a:xfrm>
                      <a:off x="0" y="0"/>
                      <a:ext cx="7772400" cy="10058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24D762" w14:textId="77777777" w:rsidR="00E25A5F" w:rsidRDefault="00E25A5F" w:rsidP="006D2E99">
      <w:pPr>
        <w:pStyle w:val="Subtitle"/>
      </w:pPr>
    </w:p>
    <w:p w14:paraId="0F1EDDBA" w14:textId="77777777" w:rsidR="00E25A5F" w:rsidRDefault="00E25A5F" w:rsidP="00E25A5F">
      <w:pPr>
        <w:pStyle w:val="Subtitle"/>
        <w:jc w:val="right"/>
      </w:pPr>
    </w:p>
    <w:p w14:paraId="1B8231E8" w14:textId="77777777" w:rsidR="00E25A5F" w:rsidRDefault="00E25A5F" w:rsidP="006D2E99">
      <w:pPr>
        <w:pStyle w:val="Subtitle"/>
      </w:pPr>
    </w:p>
    <w:p w14:paraId="0F49EE11" w14:textId="7CBFB0EB" w:rsidR="006D2E99" w:rsidRPr="000F480F" w:rsidRDefault="00B45A29" w:rsidP="00E25A5F">
      <w:pPr>
        <w:pStyle w:val="Title"/>
        <w:rPr>
          <w:sz w:val="72"/>
          <w:szCs w:val="52"/>
        </w:rPr>
      </w:pPr>
      <w:r>
        <w:rPr>
          <w:sz w:val="72"/>
          <w:szCs w:val="52"/>
        </w:rPr>
        <w:t>Galleries, search, filter, forms &amp; navigation</w:t>
      </w:r>
    </w:p>
    <w:p w14:paraId="494AAA86" w14:textId="6220F959" w:rsidR="00E25A5F" w:rsidRPr="00E25A5F" w:rsidRDefault="000F480F" w:rsidP="00E25A5F">
      <w:pPr>
        <w:rPr>
          <w:b/>
          <w:bCs/>
        </w:rPr>
      </w:pPr>
      <w:r>
        <w:rPr>
          <w:b/>
          <w:bCs/>
        </w:rPr>
        <w:t>Lab</w:t>
      </w:r>
      <w:r w:rsidR="001011B4">
        <w:rPr>
          <w:b/>
          <w:bCs/>
        </w:rPr>
        <w:t xml:space="preserve"> Guide</w:t>
      </w:r>
    </w:p>
    <w:p w14:paraId="25C73836" w14:textId="77777777" w:rsidR="00E25A5F" w:rsidRDefault="00E25A5F" w:rsidP="00E25A5F"/>
    <w:p w14:paraId="41F9C71F" w14:textId="648B860D" w:rsidR="006D2E99" w:rsidRPr="00646502" w:rsidRDefault="006D2E99" w:rsidP="00646502">
      <w:pPr>
        <w:pStyle w:val="Preparedby"/>
      </w:pPr>
    </w:p>
    <w:p w14:paraId="6A16AF5C" w14:textId="77777777" w:rsidR="000F480F" w:rsidRPr="00E25A5F" w:rsidRDefault="000F480F" w:rsidP="00E25A5F">
      <w:pPr>
        <w:rPr>
          <w:color w:val="000000" w:themeColor="text1"/>
          <w:szCs w:val="20"/>
        </w:rPr>
      </w:pPr>
    </w:p>
    <w:p w14:paraId="47904A00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lastRenderedPageBreak/>
        <w:t>Microsoft Power Platform Bootcamp</w:t>
      </w:r>
    </w:p>
    <w:p w14:paraId="0573CB21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Day 7 Lab — Power Fx Fundamentals &amp; Application Logic</w:t>
      </w:r>
    </w:p>
    <w:p w14:paraId="46445E6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b/>
          <w:bCs/>
          <w:sz w:val="32"/>
          <w:szCs w:val="32"/>
        </w:rPr>
        <w:t>Week:</w:t>
      </w:r>
      <w:r w:rsidRPr="00807EF3">
        <w:rPr>
          <w:sz w:val="32"/>
          <w:szCs w:val="32"/>
        </w:rPr>
        <w:t xml:space="preserve"> 2 — Canvas App Development</w:t>
      </w:r>
      <w:r w:rsidRPr="00807EF3">
        <w:rPr>
          <w:sz w:val="32"/>
          <w:szCs w:val="32"/>
        </w:rPr>
        <w:br/>
      </w:r>
      <w:r w:rsidRPr="00807EF3">
        <w:rPr>
          <w:b/>
          <w:bCs/>
          <w:sz w:val="32"/>
          <w:szCs w:val="32"/>
        </w:rPr>
        <w:t>Duration:</w:t>
      </w:r>
      <w:r w:rsidRPr="00807EF3">
        <w:rPr>
          <w:sz w:val="32"/>
          <w:szCs w:val="32"/>
        </w:rPr>
        <w:t xml:space="preserve"> 2 Hours</w:t>
      </w:r>
      <w:r w:rsidRPr="00807EF3">
        <w:rPr>
          <w:sz w:val="32"/>
          <w:szCs w:val="32"/>
        </w:rPr>
        <w:br/>
      </w:r>
      <w:r w:rsidRPr="00807EF3">
        <w:rPr>
          <w:b/>
          <w:bCs/>
          <w:sz w:val="32"/>
          <w:szCs w:val="32"/>
        </w:rPr>
        <w:t>Level:</w:t>
      </w:r>
      <w:r w:rsidRPr="00807EF3">
        <w:rPr>
          <w:sz w:val="32"/>
          <w:szCs w:val="32"/>
        </w:rPr>
        <w:t xml:space="preserve"> Intermediate</w:t>
      </w:r>
      <w:r w:rsidRPr="00807EF3">
        <w:rPr>
          <w:sz w:val="32"/>
          <w:szCs w:val="32"/>
        </w:rPr>
        <w:br/>
      </w:r>
      <w:r w:rsidRPr="00807EF3">
        <w:rPr>
          <w:b/>
          <w:bCs/>
          <w:sz w:val="32"/>
          <w:szCs w:val="32"/>
        </w:rPr>
        <w:t>Format:</w:t>
      </w:r>
      <w:r w:rsidRPr="00807EF3">
        <w:rPr>
          <w:sz w:val="32"/>
          <w:szCs w:val="32"/>
        </w:rPr>
        <w:t xml:space="preserve"> Instructor Demo + Guided Coding + Business Logic + Testing + Assessment</w:t>
      </w:r>
      <w:r w:rsidRPr="00807EF3">
        <w:rPr>
          <w:sz w:val="32"/>
          <w:szCs w:val="32"/>
        </w:rPr>
        <w:br/>
      </w:r>
      <w:r w:rsidRPr="00807EF3">
        <w:rPr>
          <w:b/>
          <w:bCs/>
          <w:sz w:val="32"/>
          <w:szCs w:val="32"/>
        </w:rPr>
        <w:t>Project:</w:t>
      </w:r>
      <w:r w:rsidRPr="00807EF3">
        <w:rPr>
          <w:sz w:val="32"/>
          <w:szCs w:val="32"/>
        </w:rPr>
        <w:t xml:space="preserve"> Employee Leave Management System</w:t>
      </w:r>
      <w:r w:rsidRPr="00807EF3">
        <w:rPr>
          <w:sz w:val="32"/>
          <w:szCs w:val="32"/>
        </w:rPr>
        <w:br/>
      </w:r>
      <w:r w:rsidRPr="00807EF3">
        <w:rPr>
          <w:b/>
          <w:bCs/>
          <w:sz w:val="32"/>
          <w:szCs w:val="32"/>
        </w:rPr>
        <w:t>Starting Version:</w:t>
      </w:r>
      <w:r w:rsidRPr="00807EF3">
        <w:rPr>
          <w:sz w:val="32"/>
          <w:szCs w:val="32"/>
        </w:rPr>
        <w:t xml:space="preserve"> v0.2</w:t>
      </w:r>
      <w:r w:rsidRPr="00807EF3">
        <w:rPr>
          <w:sz w:val="32"/>
          <w:szCs w:val="32"/>
        </w:rPr>
        <w:br/>
      </w:r>
      <w:r w:rsidRPr="00807EF3">
        <w:rPr>
          <w:b/>
          <w:bCs/>
          <w:sz w:val="32"/>
          <w:szCs w:val="32"/>
        </w:rPr>
        <w:t>Target Version:</w:t>
      </w:r>
      <w:r w:rsidRPr="00807EF3">
        <w:rPr>
          <w:sz w:val="32"/>
          <w:szCs w:val="32"/>
        </w:rPr>
        <w:t xml:space="preserve"> v0.3</w:t>
      </w:r>
    </w:p>
    <w:p w14:paraId="47E62561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35D2F0BC">
          <v:rect id="_x0000_i1025" style="width:0;height:1.5pt" o:hralign="center" o:hrstd="t" o:hr="t" fillcolor="#a0a0a0" stroked="f"/>
        </w:pict>
      </w:r>
    </w:p>
    <w:p w14:paraId="6334C829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1. Day 7 Overview</w:t>
      </w:r>
    </w:p>
    <w:p w14:paraId="7AEFC97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During Day 6, students upgraded the application with:</w:t>
      </w:r>
    </w:p>
    <w:p w14:paraId="5C120FF6" w14:textId="77777777" w:rsidR="00807EF3" w:rsidRPr="00807EF3" w:rsidRDefault="00807EF3">
      <w:pPr>
        <w:numPr>
          <w:ilvl w:val="0"/>
          <w:numId w:val="2"/>
        </w:numPr>
        <w:rPr>
          <w:sz w:val="32"/>
          <w:szCs w:val="32"/>
        </w:rPr>
      </w:pPr>
      <w:r w:rsidRPr="00807EF3">
        <w:rPr>
          <w:sz w:val="32"/>
          <w:szCs w:val="32"/>
        </w:rPr>
        <w:t>Search</w:t>
      </w:r>
    </w:p>
    <w:p w14:paraId="3BFB2FE7" w14:textId="77777777" w:rsidR="00807EF3" w:rsidRPr="00807EF3" w:rsidRDefault="00807EF3">
      <w:pPr>
        <w:numPr>
          <w:ilvl w:val="0"/>
          <w:numId w:val="2"/>
        </w:numPr>
        <w:rPr>
          <w:sz w:val="32"/>
          <w:szCs w:val="32"/>
        </w:rPr>
      </w:pPr>
      <w:r w:rsidRPr="00807EF3">
        <w:rPr>
          <w:sz w:val="32"/>
          <w:szCs w:val="32"/>
        </w:rPr>
        <w:t>Status filtering</w:t>
      </w:r>
    </w:p>
    <w:p w14:paraId="2E697B19" w14:textId="77777777" w:rsidR="00807EF3" w:rsidRPr="00807EF3" w:rsidRDefault="00807EF3">
      <w:pPr>
        <w:numPr>
          <w:ilvl w:val="0"/>
          <w:numId w:val="2"/>
        </w:numPr>
        <w:rPr>
          <w:sz w:val="32"/>
          <w:szCs w:val="32"/>
        </w:rPr>
      </w:pPr>
      <w:r w:rsidRPr="00807EF3">
        <w:rPr>
          <w:sz w:val="32"/>
          <w:szCs w:val="32"/>
        </w:rPr>
        <w:t>Sorting</w:t>
      </w:r>
    </w:p>
    <w:p w14:paraId="1FA4412E" w14:textId="77777777" w:rsidR="00807EF3" w:rsidRPr="00807EF3" w:rsidRDefault="00807EF3">
      <w:pPr>
        <w:numPr>
          <w:ilvl w:val="0"/>
          <w:numId w:val="2"/>
        </w:numPr>
        <w:rPr>
          <w:sz w:val="32"/>
          <w:szCs w:val="32"/>
        </w:rPr>
      </w:pPr>
      <w:r w:rsidRPr="00807EF3">
        <w:rPr>
          <w:sz w:val="32"/>
          <w:szCs w:val="32"/>
        </w:rPr>
        <w:t>Selected Request state</w:t>
      </w:r>
    </w:p>
    <w:p w14:paraId="7B65460B" w14:textId="77777777" w:rsidR="00807EF3" w:rsidRPr="00807EF3" w:rsidRDefault="00807EF3">
      <w:pPr>
        <w:numPr>
          <w:ilvl w:val="0"/>
          <w:numId w:val="2"/>
        </w:numPr>
        <w:rPr>
          <w:sz w:val="32"/>
          <w:szCs w:val="32"/>
        </w:rPr>
      </w:pPr>
      <w:r w:rsidRPr="00807EF3">
        <w:rPr>
          <w:sz w:val="32"/>
          <w:szCs w:val="32"/>
        </w:rPr>
        <w:t>Request Details</w:t>
      </w:r>
    </w:p>
    <w:p w14:paraId="773D0702" w14:textId="77777777" w:rsidR="00807EF3" w:rsidRPr="00807EF3" w:rsidRDefault="00807EF3">
      <w:pPr>
        <w:numPr>
          <w:ilvl w:val="0"/>
          <w:numId w:val="2"/>
        </w:numPr>
        <w:rPr>
          <w:sz w:val="32"/>
          <w:szCs w:val="32"/>
        </w:rPr>
      </w:pPr>
      <w:r w:rsidRPr="00807EF3">
        <w:rPr>
          <w:sz w:val="32"/>
          <w:szCs w:val="32"/>
        </w:rPr>
        <w:t>Draft editing</w:t>
      </w:r>
    </w:p>
    <w:p w14:paraId="7B42D108" w14:textId="77777777" w:rsidR="00807EF3" w:rsidRPr="00807EF3" w:rsidRDefault="00807EF3">
      <w:pPr>
        <w:numPr>
          <w:ilvl w:val="0"/>
          <w:numId w:val="2"/>
        </w:numPr>
        <w:rPr>
          <w:sz w:val="32"/>
          <w:szCs w:val="32"/>
        </w:rPr>
      </w:pPr>
      <w:r w:rsidRPr="00807EF3">
        <w:rPr>
          <w:sz w:val="32"/>
          <w:szCs w:val="32"/>
        </w:rPr>
        <w:t>Validation</w:t>
      </w:r>
    </w:p>
    <w:p w14:paraId="4D5A231B" w14:textId="77777777" w:rsidR="00807EF3" w:rsidRPr="00807EF3" w:rsidRDefault="00807EF3">
      <w:pPr>
        <w:numPr>
          <w:ilvl w:val="0"/>
          <w:numId w:val="2"/>
        </w:numPr>
        <w:rPr>
          <w:sz w:val="32"/>
          <w:szCs w:val="32"/>
        </w:rPr>
      </w:pPr>
      <w:r w:rsidRPr="00807EF3">
        <w:rPr>
          <w:sz w:val="32"/>
          <w:szCs w:val="32"/>
        </w:rPr>
        <w:t>Empty states</w:t>
      </w:r>
    </w:p>
    <w:p w14:paraId="16019EC0" w14:textId="77777777" w:rsidR="00807EF3" w:rsidRPr="00807EF3" w:rsidRDefault="00807EF3">
      <w:pPr>
        <w:numPr>
          <w:ilvl w:val="0"/>
          <w:numId w:val="2"/>
        </w:numPr>
        <w:rPr>
          <w:sz w:val="32"/>
          <w:szCs w:val="32"/>
        </w:rPr>
      </w:pPr>
      <w:r w:rsidRPr="00807EF3">
        <w:rPr>
          <w:sz w:val="32"/>
          <w:szCs w:val="32"/>
        </w:rPr>
        <w:t>Clear filters</w:t>
      </w:r>
    </w:p>
    <w:p w14:paraId="5733DA5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Today we make the application:</w:t>
      </w:r>
    </w:p>
    <w:p w14:paraId="7B4CAE25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User-Aware</w:t>
      </w:r>
    </w:p>
    <w:p w14:paraId="47C1C085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lastRenderedPageBreak/>
        <w:t>Data-Aware</w:t>
      </w:r>
    </w:p>
    <w:p w14:paraId="6F038A8D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State-Aware</w:t>
      </w:r>
    </w:p>
    <w:p w14:paraId="75E7341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We will use Power Fx to understand:</w:t>
      </w:r>
    </w:p>
    <w:p w14:paraId="41C538E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WHO is using the app?</w:t>
      </w:r>
    </w:p>
    <w:p w14:paraId="4625EAB0" w14:textId="77777777" w:rsidR="00807EF3" w:rsidRPr="00807EF3" w:rsidRDefault="00807EF3" w:rsidP="00807EF3">
      <w:pPr>
        <w:rPr>
          <w:sz w:val="32"/>
          <w:szCs w:val="32"/>
        </w:rPr>
      </w:pPr>
    </w:p>
    <w:p w14:paraId="37A92ED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WHAT data belongs to them?</w:t>
      </w:r>
    </w:p>
    <w:p w14:paraId="7075C956" w14:textId="77777777" w:rsidR="00807EF3" w:rsidRPr="00807EF3" w:rsidRDefault="00807EF3" w:rsidP="00807EF3">
      <w:pPr>
        <w:rPr>
          <w:sz w:val="32"/>
          <w:szCs w:val="32"/>
        </w:rPr>
      </w:pPr>
    </w:p>
    <w:p w14:paraId="71B9D80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WHAT is the current application state?</w:t>
      </w:r>
    </w:p>
    <w:p w14:paraId="01A1AB6A" w14:textId="77777777" w:rsidR="00807EF3" w:rsidRPr="00807EF3" w:rsidRDefault="00807EF3" w:rsidP="00807EF3">
      <w:pPr>
        <w:rPr>
          <w:sz w:val="32"/>
          <w:szCs w:val="32"/>
        </w:rPr>
      </w:pPr>
    </w:p>
    <w:p w14:paraId="3239A26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WHAT actions are allowed?</w:t>
      </w:r>
    </w:p>
    <w:p w14:paraId="6818194A" w14:textId="77777777" w:rsidR="00807EF3" w:rsidRPr="00807EF3" w:rsidRDefault="00807EF3" w:rsidP="00807EF3">
      <w:pPr>
        <w:rPr>
          <w:sz w:val="32"/>
          <w:szCs w:val="32"/>
        </w:rPr>
      </w:pPr>
    </w:p>
    <w:p w14:paraId="7F8F295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WHAT should happen after an action?</w:t>
      </w:r>
    </w:p>
    <w:p w14:paraId="32322E6C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786A3742">
          <v:rect id="_x0000_i1026" style="width:0;height:1.5pt" o:hralign="center" o:hrstd="t" o:hr="t" fillcolor="#a0a0a0" stroked="f"/>
        </w:pict>
      </w:r>
    </w:p>
    <w:p w14:paraId="4A2BBF13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2. Final Day 7 Application</w:t>
      </w:r>
    </w:p>
    <w:p w14:paraId="0B4E0D9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By the end of today's lab:</w:t>
      </w:r>
    </w:p>
    <w:p w14:paraId="4C6B99CB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Employee Leave App v0.3</w:t>
      </w:r>
    </w:p>
    <w:p w14:paraId="56F7CEF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will support:</w:t>
      </w:r>
    </w:p>
    <w:p w14:paraId="7BCBF23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SIGNED-IN USER</w:t>
      </w:r>
    </w:p>
    <w:p w14:paraId="5A17CD9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|</w:t>
      </w:r>
    </w:p>
    <w:p w14:paraId="5E37214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v</w:t>
      </w:r>
    </w:p>
    <w:p w14:paraId="040376B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CURRENT EMPLOYEE</w:t>
      </w:r>
    </w:p>
    <w:p w14:paraId="13EDCB2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|</w:t>
      </w:r>
    </w:p>
    <w:p w14:paraId="2497895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 xml:space="preserve">      +----------------------+</w:t>
      </w:r>
    </w:p>
    <w:p w14:paraId="647D615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|                      |</w:t>
      </w:r>
    </w:p>
    <w:p w14:paraId="390D2FE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v                      v</w:t>
      </w:r>
    </w:p>
    <w:p w14:paraId="49F3D28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DYNAMIC DASHBOARD       MY REQUESTS</w:t>
      </w:r>
    </w:p>
    <w:p w14:paraId="29E0CA4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|                      |</w:t>
      </w:r>
    </w:p>
    <w:p w14:paraId="2FBBFC7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|                      v</w:t>
      </w:r>
    </w:p>
    <w:p w14:paraId="59D0A3A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|               SELECT REQUEST</w:t>
      </w:r>
    </w:p>
    <w:p w14:paraId="3422989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|                      |</w:t>
      </w:r>
    </w:p>
    <w:p w14:paraId="2E4442F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|                      v</w:t>
      </w:r>
    </w:p>
    <w:p w14:paraId="0BCA492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|                 DETAILS</w:t>
      </w:r>
    </w:p>
    <w:p w14:paraId="6A6589A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|                  /     \</w:t>
      </w:r>
    </w:p>
    <w:p w14:paraId="545EAAC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|                 /       \</w:t>
      </w:r>
    </w:p>
    <w:p w14:paraId="4EC974D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|              EDIT       CANCEL</w:t>
      </w:r>
    </w:p>
    <w:p w14:paraId="21946E4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|                         |</w:t>
      </w:r>
    </w:p>
    <w:p w14:paraId="5657F55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|                         v</w:t>
      </w:r>
    </w:p>
    <w:p w14:paraId="076B9FA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|                      PATCH</w:t>
      </w:r>
    </w:p>
    <w:p w14:paraId="46D8F1C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|                         |</w:t>
      </w:r>
    </w:p>
    <w:p w14:paraId="0BC15CC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+-------------------------+</w:t>
      </w:r>
    </w:p>
    <w:p w14:paraId="141027B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         |</w:t>
      </w:r>
    </w:p>
    <w:p w14:paraId="4ACF610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         v</w:t>
      </w:r>
    </w:p>
    <w:p w14:paraId="10CA3E6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     DATAVERSE</w:t>
      </w:r>
    </w:p>
    <w:p w14:paraId="39C9E996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1DD6CC73">
          <v:rect id="_x0000_i1027" style="width:0;height:1.5pt" o:hralign="center" o:hrstd="t" o:hr="t" fillcolor="#a0a0a0" stroked="f"/>
        </w:pict>
      </w:r>
    </w:p>
    <w:p w14:paraId="1213015A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lastRenderedPageBreak/>
        <w:t>3. Day 7 Learning Objectives</w:t>
      </w:r>
    </w:p>
    <w:p w14:paraId="7E2795B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By the end of today's session, students should be able to:</w:t>
      </w:r>
    </w:p>
    <w:p w14:paraId="4FA753EA" w14:textId="77777777" w:rsidR="00807EF3" w:rsidRPr="00807EF3" w:rsidRDefault="00807EF3">
      <w:pPr>
        <w:numPr>
          <w:ilvl w:val="0"/>
          <w:numId w:val="3"/>
        </w:numPr>
        <w:rPr>
          <w:sz w:val="32"/>
          <w:szCs w:val="32"/>
        </w:rPr>
      </w:pPr>
      <w:r w:rsidRPr="00807EF3">
        <w:rPr>
          <w:sz w:val="32"/>
          <w:szCs w:val="32"/>
        </w:rPr>
        <w:t>Explain what Power Fx is.</w:t>
      </w:r>
    </w:p>
    <w:p w14:paraId="614B07F4" w14:textId="77777777" w:rsidR="00807EF3" w:rsidRPr="00807EF3" w:rsidRDefault="00807EF3">
      <w:pPr>
        <w:numPr>
          <w:ilvl w:val="0"/>
          <w:numId w:val="3"/>
        </w:numPr>
        <w:rPr>
          <w:sz w:val="32"/>
          <w:szCs w:val="32"/>
        </w:rPr>
      </w:pPr>
      <w:r w:rsidRPr="00807EF3">
        <w:rPr>
          <w:sz w:val="32"/>
          <w:szCs w:val="32"/>
        </w:rPr>
        <w:t>Understand declarative formulas.</w:t>
      </w:r>
    </w:p>
    <w:p w14:paraId="167D1494" w14:textId="77777777" w:rsidR="00807EF3" w:rsidRPr="00807EF3" w:rsidRDefault="00807EF3">
      <w:pPr>
        <w:numPr>
          <w:ilvl w:val="0"/>
          <w:numId w:val="3"/>
        </w:numPr>
        <w:rPr>
          <w:sz w:val="32"/>
          <w:szCs w:val="32"/>
        </w:rPr>
      </w:pPr>
      <w:r w:rsidRPr="00807EF3">
        <w:rPr>
          <w:sz w:val="32"/>
          <w:szCs w:val="32"/>
        </w:rPr>
        <w:t>Understand behavior formulas.</w:t>
      </w:r>
    </w:p>
    <w:p w14:paraId="578B2BAF" w14:textId="77777777" w:rsidR="00807EF3" w:rsidRPr="00807EF3" w:rsidRDefault="00807EF3">
      <w:pPr>
        <w:numPr>
          <w:ilvl w:val="0"/>
          <w:numId w:val="3"/>
        </w:numPr>
        <w:rPr>
          <w:sz w:val="32"/>
          <w:szCs w:val="32"/>
        </w:rPr>
      </w:pPr>
      <w:r w:rsidRPr="00807EF3">
        <w:rPr>
          <w:sz w:val="32"/>
          <w:szCs w:val="32"/>
        </w:rPr>
        <w:t>Work with common Power Fx data types.</w:t>
      </w:r>
    </w:p>
    <w:p w14:paraId="1117C214" w14:textId="77777777" w:rsidR="00807EF3" w:rsidRPr="00807EF3" w:rsidRDefault="00807EF3">
      <w:pPr>
        <w:numPr>
          <w:ilvl w:val="0"/>
          <w:numId w:val="3"/>
        </w:numPr>
        <w:rPr>
          <w:sz w:val="32"/>
          <w:szCs w:val="32"/>
        </w:rPr>
      </w:pPr>
      <w:r w:rsidRPr="00807EF3">
        <w:rPr>
          <w:sz w:val="32"/>
          <w:szCs w:val="32"/>
        </w:rPr>
        <w:t>Understand Text, Number, Boolean, Record, Table, and Blank.</w:t>
      </w:r>
    </w:p>
    <w:p w14:paraId="577D2326" w14:textId="77777777" w:rsidR="00807EF3" w:rsidRPr="00807EF3" w:rsidRDefault="00807EF3">
      <w:pPr>
        <w:numPr>
          <w:ilvl w:val="0"/>
          <w:numId w:val="3"/>
        </w:numPr>
        <w:rPr>
          <w:sz w:val="32"/>
          <w:szCs w:val="32"/>
        </w:rPr>
      </w:pPr>
      <w:r w:rsidRPr="00807EF3">
        <w:rPr>
          <w:sz w:val="32"/>
          <w:szCs w:val="32"/>
        </w:rPr>
        <w:t>Use comparison operators.</w:t>
      </w:r>
    </w:p>
    <w:p w14:paraId="76BA573F" w14:textId="77777777" w:rsidR="00807EF3" w:rsidRPr="00807EF3" w:rsidRDefault="00807EF3">
      <w:pPr>
        <w:numPr>
          <w:ilvl w:val="0"/>
          <w:numId w:val="3"/>
        </w:numPr>
        <w:rPr>
          <w:sz w:val="32"/>
          <w:szCs w:val="32"/>
        </w:rPr>
      </w:pPr>
      <w:r w:rsidRPr="00807EF3">
        <w:rPr>
          <w:sz w:val="32"/>
          <w:szCs w:val="32"/>
        </w:rPr>
        <w:t>Use logical operators.</w:t>
      </w:r>
    </w:p>
    <w:p w14:paraId="65B2020C" w14:textId="77777777" w:rsidR="00807EF3" w:rsidRPr="00807EF3" w:rsidRDefault="00807EF3">
      <w:pPr>
        <w:numPr>
          <w:ilvl w:val="0"/>
          <w:numId w:val="3"/>
        </w:numPr>
        <w:rPr>
          <w:sz w:val="32"/>
          <w:szCs w:val="32"/>
        </w:rPr>
      </w:pPr>
      <w:r w:rsidRPr="00807EF3">
        <w:rPr>
          <w:sz w:val="32"/>
          <w:szCs w:val="32"/>
        </w:rPr>
        <w:t>Use If().</w:t>
      </w:r>
    </w:p>
    <w:p w14:paraId="7905716E" w14:textId="77777777" w:rsidR="00807EF3" w:rsidRPr="00807EF3" w:rsidRDefault="00807EF3">
      <w:pPr>
        <w:numPr>
          <w:ilvl w:val="0"/>
          <w:numId w:val="3"/>
        </w:numPr>
        <w:rPr>
          <w:sz w:val="32"/>
          <w:szCs w:val="32"/>
        </w:rPr>
      </w:pPr>
      <w:r w:rsidRPr="00807EF3">
        <w:rPr>
          <w:sz w:val="32"/>
          <w:szCs w:val="32"/>
        </w:rPr>
        <w:t>Use Switch().</w:t>
      </w:r>
    </w:p>
    <w:p w14:paraId="60DD7874" w14:textId="77777777" w:rsidR="00807EF3" w:rsidRPr="00807EF3" w:rsidRDefault="00807EF3">
      <w:pPr>
        <w:numPr>
          <w:ilvl w:val="0"/>
          <w:numId w:val="3"/>
        </w:numPr>
        <w:rPr>
          <w:sz w:val="32"/>
          <w:szCs w:val="32"/>
        </w:rPr>
      </w:pPr>
      <w:r w:rsidRPr="00807EF3">
        <w:rPr>
          <w:sz w:val="32"/>
          <w:szCs w:val="32"/>
        </w:rPr>
        <w:t>Use IsBlank().</w:t>
      </w:r>
    </w:p>
    <w:p w14:paraId="2B62DEC5" w14:textId="77777777" w:rsidR="00807EF3" w:rsidRPr="00807EF3" w:rsidRDefault="00807EF3">
      <w:pPr>
        <w:numPr>
          <w:ilvl w:val="0"/>
          <w:numId w:val="3"/>
        </w:numPr>
        <w:rPr>
          <w:sz w:val="32"/>
          <w:szCs w:val="32"/>
        </w:rPr>
      </w:pPr>
      <w:r w:rsidRPr="00807EF3">
        <w:rPr>
          <w:sz w:val="32"/>
          <w:szCs w:val="32"/>
        </w:rPr>
        <w:t>Use Coalesce().</w:t>
      </w:r>
    </w:p>
    <w:p w14:paraId="0B09033C" w14:textId="77777777" w:rsidR="00807EF3" w:rsidRPr="00807EF3" w:rsidRDefault="00807EF3">
      <w:pPr>
        <w:numPr>
          <w:ilvl w:val="0"/>
          <w:numId w:val="3"/>
        </w:numPr>
        <w:rPr>
          <w:sz w:val="32"/>
          <w:szCs w:val="32"/>
        </w:rPr>
      </w:pPr>
      <w:r w:rsidRPr="00807EF3">
        <w:rPr>
          <w:sz w:val="32"/>
          <w:szCs w:val="32"/>
        </w:rPr>
        <w:t>Use LookUp().</w:t>
      </w:r>
    </w:p>
    <w:p w14:paraId="73CDDC33" w14:textId="77777777" w:rsidR="00807EF3" w:rsidRPr="00807EF3" w:rsidRDefault="00807EF3">
      <w:pPr>
        <w:numPr>
          <w:ilvl w:val="0"/>
          <w:numId w:val="3"/>
        </w:numPr>
        <w:rPr>
          <w:sz w:val="32"/>
          <w:szCs w:val="32"/>
        </w:rPr>
      </w:pPr>
      <w:r w:rsidRPr="00807EF3">
        <w:rPr>
          <w:sz w:val="32"/>
          <w:szCs w:val="32"/>
        </w:rPr>
        <w:t>Use Filter().</w:t>
      </w:r>
    </w:p>
    <w:p w14:paraId="3B8594B4" w14:textId="77777777" w:rsidR="00807EF3" w:rsidRPr="00807EF3" w:rsidRDefault="00807EF3">
      <w:pPr>
        <w:numPr>
          <w:ilvl w:val="0"/>
          <w:numId w:val="3"/>
        </w:numPr>
        <w:rPr>
          <w:sz w:val="32"/>
          <w:szCs w:val="32"/>
        </w:rPr>
      </w:pPr>
      <w:r w:rsidRPr="00807EF3">
        <w:rPr>
          <w:sz w:val="32"/>
          <w:szCs w:val="32"/>
        </w:rPr>
        <w:t>Use CountRows().</w:t>
      </w:r>
    </w:p>
    <w:p w14:paraId="0EA680C1" w14:textId="77777777" w:rsidR="00807EF3" w:rsidRPr="00807EF3" w:rsidRDefault="00807EF3">
      <w:pPr>
        <w:numPr>
          <w:ilvl w:val="0"/>
          <w:numId w:val="3"/>
        </w:numPr>
        <w:rPr>
          <w:sz w:val="32"/>
          <w:szCs w:val="32"/>
        </w:rPr>
      </w:pPr>
      <w:r w:rsidRPr="00807EF3">
        <w:rPr>
          <w:sz w:val="32"/>
          <w:szCs w:val="32"/>
        </w:rPr>
        <w:t>Use CountIf() conceptually.</w:t>
      </w:r>
    </w:p>
    <w:p w14:paraId="24A62AE8" w14:textId="77777777" w:rsidR="00807EF3" w:rsidRPr="00807EF3" w:rsidRDefault="00807EF3">
      <w:pPr>
        <w:numPr>
          <w:ilvl w:val="0"/>
          <w:numId w:val="3"/>
        </w:numPr>
        <w:rPr>
          <w:sz w:val="32"/>
          <w:szCs w:val="32"/>
        </w:rPr>
      </w:pPr>
      <w:r w:rsidRPr="00807EF3">
        <w:rPr>
          <w:sz w:val="32"/>
          <w:szCs w:val="32"/>
        </w:rPr>
        <w:t>Use Set().</w:t>
      </w:r>
    </w:p>
    <w:p w14:paraId="15C8C201" w14:textId="77777777" w:rsidR="00807EF3" w:rsidRPr="00807EF3" w:rsidRDefault="00807EF3">
      <w:pPr>
        <w:numPr>
          <w:ilvl w:val="0"/>
          <w:numId w:val="3"/>
        </w:numPr>
        <w:rPr>
          <w:sz w:val="32"/>
          <w:szCs w:val="32"/>
        </w:rPr>
      </w:pPr>
      <w:r w:rsidRPr="00807EF3">
        <w:rPr>
          <w:sz w:val="32"/>
          <w:szCs w:val="32"/>
        </w:rPr>
        <w:t>Understand global variables.</w:t>
      </w:r>
    </w:p>
    <w:p w14:paraId="51C74AEC" w14:textId="77777777" w:rsidR="00807EF3" w:rsidRPr="00807EF3" w:rsidRDefault="00807EF3">
      <w:pPr>
        <w:numPr>
          <w:ilvl w:val="0"/>
          <w:numId w:val="3"/>
        </w:numPr>
        <w:rPr>
          <w:sz w:val="32"/>
          <w:szCs w:val="32"/>
        </w:rPr>
      </w:pPr>
      <w:r w:rsidRPr="00807EF3">
        <w:rPr>
          <w:sz w:val="32"/>
          <w:szCs w:val="32"/>
        </w:rPr>
        <w:t>Use UpdateContext().</w:t>
      </w:r>
    </w:p>
    <w:p w14:paraId="6592202A" w14:textId="77777777" w:rsidR="00807EF3" w:rsidRPr="00807EF3" w:rsidRDefault="00807EF3">
      <w:pPr>
        <w:numPr>
          <w:ilvl w:val="0"/>
          <w:numId w:val="3"/>
        </w:numPr>
        <w:rPr>
          <w:sz w:val="32"/>
          <w:szCs w:val="32"/>
        </w:rPr>
      </w:pPr>
      <w:r w:rsidRPr="00807EF3">
        <w:rPr>
          <w:sz w:val="32"/>
          <w:szCs w:val="32"/>
        </w:rPr>
        <w:t>Understand context variables.</w:t>
      </w:r>
    </w:p>
    <w:p w14:paraId="31E8E2B2" w14:textId="77777777" w:rsidR="00807EF3" w:rsidRPr="00807EF3" w:rsidRDefault="00807EF3">
      <w:pPr>
        <w:numPr>
          <w:ilvl w:val="0"/>
          <w:numId w:val="3"/>
        </w:num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>Use With().</w:t>
      </w:r>
    </w:p>
    <w:p w14:paraId="4E4D8EAB" w14:textId="77777777" w:rsidR="00807EF3" w:rsidRPr="00807EF3" w:rsidRDefault="00807EF3">
      <w:pPr>
        <w:numPr>
          <w:ilvl w:val="0"/>
          <w:numId w:val="3"/>
        </w:numPr>
        <w:rPr>
          <w:sz w:val="32"/>
          <w:szCs w:val="32"/>
        </w:rPr>
      </w:pPr>
      <w:r w:rsidRPr="00807EF3">
        <w:rPr>
          <w:sz w:val="32"/>
          <w:szCs w:val="32"/>
        </w:rPr>
        <w:t>Understand Collections.</w:t>
      </w:r>
    </w:p>
    <w:p w14:paraId="10672551" w14:textId="77777777" w:rsidR="00807EF3" w:rsidRPr="00807EF3" w:rsidRDefault="00807EF3">
      <w:pPr>
        <w:numPr>
          <w:ilvl w:val="0"/>
          <w:numId w:val="3"/>
        </w:numPr>
        <w:rPr>
          <w:sz w:val="32"/>
          <w:szCs w:val="32"/>
        </w:rPr>
      </w:pPr>
      <w:r w:rsidRPr="00807EF3">
        <w:rPr>
          <w:sz w:val="32"/>
          <w:szCs w:val="32"/>
        </w:rPr>
        <w:t>Use Collect().</w:t>
      </w:r>
    </w:p>
    <w:p w14:paraId="600F5D2E" w14:textId="77777777" w:rsidR="00807EF3" w:rsidRPr="00807EF3" w:rsidRDefault="00807EF3">
      <w:pPr>
        <w:numPr>
          <w:ilvl w:val="0"/>
          <w:numId w:val="3"/>
        </w:numPr>
        <w:rPr>
          <w:sz w:val="32"/>
          <w:szCs w:val="32"/>
        </w:rPr>
      </w:pPr>
      <w:r w:rsidRPr="00807EF3">
        <w:rPr>
          <w:sz w:val="32"/>
          <w:szCs w:val="32"/>
        </w:rPr>
        <w:t>Use Clear().</w:t>
      </w:r>
    </w:p>
    <w:p w14:paraId="487695DC" w14:textId="77777777" w:rsidR="00807EF3" w:rsidRPr="00807EF3" w:rsidRDefault="00807EF3">
      <w:pPr>
        <w:numPr>
          <w:ilvl w:val="0"/>
          <w:numId w:val="3"/>
        </w:numPr>
        <w:rPr>
          <w:sz w:val="32"/>
          <w:szCs w:val="32"/>
        </w:rPr>
      </w:pPr>
      <w:r w:rsidRPr="00807EF3">
        <w:rPr>
          <w:sz w:val="32"/>
          <w:szCs w:val="32"/>
        </w:rPr>
        <w:t>Use ClearCollect().</w:t>
      </w:r>
    </w:p>
    <w:p w14:paraId="08600532" w14:textId="77777777" w:rsidR="00807EF3" w:rsidRPr="00807EF3" w:rsidRDefault="00807EF3">
      <w:pPr>
        <w:numPr>
          <w:ilvl w:val="0"/>
          <w:numId w:val="3"/>
        </w:numPr>
        <w:rPr>
          <w:sz w:val="32"/>
          <w:szCs w:val="32"/>
        </w:rPr>
      </w:pPr>
      <w:r w:rsidRPr="00807EF3">
        <w:rPr>
          <w:sz w:val="32"/>
          <w:szCs w:val="32"/>
        </w:rPr>
        <w:t>Understand when not to use Collections.</w:t>
      </w:r>
    </w:p>
    <w:p w14:paraId="66B414B2" w14:textId="77777777" w:rsidR="00807EF3" w:rsidRPr="00807EF3" w:rsidRDefault="00807EF3">
      <w:pPr>
        <w:numPr>
          <w:ilvl w:val="0"/>
          <w:numId w:val="3"/>
        </w:numPr>
        <w:rPr>
          <w:sz w:val="32"/>
          <w:szCs w:val="32"/>
        </w:rPr>
      </w:pPr>
      <w:r w:rsidRPr="00807EF3">
        <w:rPr>
          <w:sz w:val="32"/>
          <w:szCs w:val="32"/>
        </w:rPr>
        <w:t>Identify the currently signed-in Employee.</w:t>
      </w:r>
    </w:p>
    <w:p w14:paraId="258AE016" w14:textId="77777777" w:rsidR="00807EF3" w:rsidRPr="00807EF3" w:rsidRDefault="00807EF3">
      <w:pPr>
        <w:numPr>
          <w:ilvl w:val="0"/>
          <w:numId w:val="3"/>
        </w:numPr>
        <w:rPr>
          <w:sz w:val="32"/>
          <w:szCs w:val="32"/>
        </w:rPr>
      </w:pPr>
      <w:r w:rsidRPr="00807EF3">
        <w:rPr>
          <w:sz w:val="32"/>
          <w:szCs w:val="32"/>
        </w:rPr>
        <w:t>Build dynamic Dashboard metrics.</w:t>
      </w:r>
    </w:p>
    <w:p w14:paraId="5BC3634A" w14:textId="77777777" w:rsidR="00807EF3" w:rsidRPr="00807EF3" w:rsidRDefault="00807EF3">
      <w:pPr>
        <w:numPr>
          <w:ilvl w:val="0"/>
          <w:numId w:val="3"/>
        </w:numPr>
        <w:rPr>
          <w:sz w:val="32"/>
          <w:szCs w:val="32"/>
        </w:rPr>
      </w:pPr>
      <w:r w:rsidRPr="00807EF3">
        <w:rPr>
          <w:sz w:val="32"/>
          <w:szCs w:val="32"/>
        </w:rPr>
        <w:t>Build conditional UI.</w:t>
      </w:r>
    </w:p>
    <w:p w14:paraId="71C4E9AB" w14:textId="77777777" w:rsidR="00807EF3" w:rsidRPr="00807EF3" w:rsidRDefault="00807EF3">
      <w:pPr>
        <w:numPr>
          <w:ilvl w:val="0"/>
          <w:numId w:val="3"/>
        </w:numPr>
        <w:rPr>
          <w:sz w:val="32"/>
          <w:szCs w:val="32"/>
        </w:rPr>
      </w:pPr>
      <w:r w:rsidRPr="00807EF3">
        <w:rPr>
          <w:sz w:val="32"/>
          <w:szCs w:val="32"/>
        </w:rPr>
        <w:t>Use Patch().</w:t>
      </w:r>
    </w:p>
    <w:p w14:paraId="2A453285" w14:textId="77777777" w:rsidR="00807EF3" w:rsidRPr="00807EF3" w:rsidRDefault="00807EF3">
      <w:pPr>
        <w:numPr>
          <w:ilvl w:val="0"/>
          <w:numId w:val="3"/>
        </w:numPr>
        <w:rPr>
          <w:sz w:val="32"/>
          <w:szCs w:val="32"/>
        </w:rPr>
      </w:pPr>
      <w:r w:rsidRPr="00807EF3">
        <w:rPr>
          <w:sz w:val="32"/>
          <w:szCs w:val="32"/>
        </w:rPr>
        <w:t>Capture the record returned by Patch().</w:t>
      </w:r>
    </w:p>
    <w:p w14:paraId="3BAFD349" w14:textId="77777777" w:rsidR="00807EF3" w:rsidRPr="00807EF3" w:rsidRDefault="00807EF3">
      <w:pPr>
        <w:numPr>
          <w:ilvl w:val="0"/>
          <w:numId w:val="3"/>
        </w:numPr>
        <w:rPr>
          <w:sz w:val="32"/>
          <w:szCs w:val="32"/>
        </w:rPr>
      </w:pPr>
      <w:r w:rsidRPr="00807EF3">
        <w:rPr>
          <w:sz w:val="32"/>
          <w:szCs w:val="32"/>
        </w:rPr>
        <w:t>Use Confirm().</w:t>
      </w:r>
    </w:p>
    <w:p w14:paraId="63496F7C" w14:textId="77777777" w:rsidR="00807EF3" w:rsidRPr="00807EF3" w:rsidRDefault="00807EF3">
      <w:pPr>
        <w:numPr>
          <w:ilvl w:val="0"/>
          <w:numId w:val="3"/>
        </w:numPr>
        <w:rPr>
          <w:sz w:val="32"/>
          <w:szCs w:val="32"/>
        </w:rPr>
      </w:pPr>
      <w:r w:rsidRPr="00807EF3">
        <w:rPr>
          <w:sz w:val="32"/>
          <w:szCs w:val="32"/>
        </w:rPr>
        <w:t>Use IfError().</w:t>
      </w:r>
    </w:p>
    <w:p w14:paraId="1346CB54" w14:textId="77777777" w:rsidR="00807EF3" w:rsidRPr="00807EF3" w:rsidRDefault="00807EF3">
      <w:pPr>
        <w:numPr>
          <w:ilvl w:val="0"/>
          <w:numId w:val="3"/>
        </w:numPr>
        <w:rPr>
          <w:sz w:val="32"/>
          <w:szCs w:val="32"/>
        </w:rPr>
      </w:pPr>
      <w:r w:rsidRPr="00807EF3">
        <w:rPr>
          <w:sz w:val="32"/>
          <w:szCs w:val="32"/>
        </w:rPr>
        <w:t>Build request-cancellation logic.</w:t>
      </w:r>
    </w:p>
    <w:p w14:paraId="1DF322D8" w14:textId="77777777" w:rsidR="00807EF3" w:rsidRPr="00807EF3" w:rsidRDefault="00807EF3">
      <w:pPr>
        <w:numPr>
          <w:ilvl w:val="0"/>
          <w:numId w:val="3"/>
        </w:numPr>
        <w:rPr>
          <w:sz w:val="32"/>
          <w:szCs w:val="32"/>
        </w:rPr>
      </w:pPr>
      <w:r w:rsidRPr="00807EF3">
        <w:rPr>
          <w:sz w:val="32"/>
          <w:szCs w:val="32"/>
        </w:rPr>
        <w:t>Improve application error handling.</w:t>
      </w:r>
    </w:p>
    <w:p w14:paraId="138C7D55" w14:textId="77777777" w:rsidR="00807EF3" w:rsidRPr="00807EF3" w:rsidRDefault="00807EF3">
      <w:pPr>
        <w:numPr>
          <w:ilvl w:val="0"/>
          <w:numId w:val="3"/>
        </w:numPr>
        <w:rPr>
          <w:sz w:val="32"/>
          <w:szCs w:val="32"/>
        </w:rPr>
      </w:pPr>
      <w:r w:rsidRPr="00807EF3">
        <w:rPr>
          <w:sz w:val="32"/>
          <w:szCs w:val="32"/>
        </w:rPr>
        <w:t>Test variables in Power Apps Studio.</w:t>
      </w:r>
    </w:p>
    <w:p w14:paraId="0FB0D696" w14:textId="77777777" w:rsidR="00807EF3" w:rsidRPr="00807EF3" w:rsidRDefault="00807EF3">
      <w:pPr>
        <w:numPr>
          <w:ilvl w:val="0"/>
          <w:numId w:val="3"/>
        </w:numPr>
        <w:rPr>
          <w:sz w:val="32"/>
          <w:szCs w:val="32"/>
        </w:rPr>
      </w:pPr>
      <w:r w:rsidRPr="00807EF3">
        <w:rPr>
          <w:sz w:val="32"/>
          <w:szCs w:val="32"/>
        </w:rPr>
        <w:t>Understand why formulas are often preferable to unnecessary variables.</w:t>
      </w:r>
    </w:p>
    <w:p w14:paraId="0E24EE8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Power Fx is Microsoft's spreadsheet-like formula language used throughout Canvas Apps and other Power Platform experiences. It uses declarative formulas that automatically recalculate when their dependencies change, while behavior </w:t>
      </w:r>
      <w:r w:rsidRPr="00807EF3">
        <w:rPr>
          <w:sz w:val="32"/>
          <w:szCs w:val="32"/>
        </w:rPr>
        <w:lastRenderedPageBreak/>
        <w:t>formulas execute actions in response to events such as a button selection.</w:t>
      </w:r>
    </w:p>
    <w:p w14:paraId="39DF165F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546E19CA">
          <v:rect id="_x0000_i1028" style="width:0;height:1.5pt" o:hralign="center" o:hrstd="t" o:hr="t" fillcolor="#a0a0a0" stroked="f"/>
        </w:pict>
      </w:r>
    </w:p>
    <w:p w14:paraId="3E69FAE0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4. Day 7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5902"/>
      </w:tblGrid>
      <w:tr w:rsidR="00807EF3" w:rsidRPr="00807EF3" w14:paraId="0AF96C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CA3E58" w14:textId="77777777" w:rsidR="00807EF3" w:rsidRPr="00807EF3" w:rsidRDefault="00807EF3" w:rsidP="00807EF3">
            <w:pPr>
              <w:rPr>
                <w:b/>
                <w:bCs/>
                <w:sz w:val="32"/>
                <w:szCs w:val="32"/>
              </w:rPr>
            </w:pPr>
            <w:r w:rsidRPr="00807EF3">
              <w:rPr>
                <w:b/>
                <w:bCs/>
                <w:sz w:val="32"/>
                <w:szCs w:val="32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3C656B7" w14:textId="77777777" w:rsidR="00807EF3" w:rsidRPr="00807EF3" w:rsidRDefault="00807EF3" w:rsidP="00807EF3">
            <w:pPr>
              <w:rPr>
                <w:b/>
                <w:bCs/>
                <w:sz w:val="32"/>
                <w:szCs w:val="32"/>
              </w:rPr>
            </w:pPr>
            <w:r w:rsidRPr="00807EF3">
              <w:rPr>
                <w:b/>
                <w:bCs/>
                <w:sz w:val="32"/>
                <w:szCs w:val="32"/>
              </w:rPr>
              <w:t>Activity</w:t>
            </w:r>
          </w:p>
        </w:tc>
      </w:tr>
      <w:tr w:rsidR="00807EF3" w:rsidRPr="00807EF3" w14:paraId="065BE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12FB9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00:00–00:10</w:t>
            </w:r>
          </w:p>
        </w:tc>
        <w:tc>
          <w:tcPr>
            <w:tcW w:w="0" w:type="auto"/>
            <w:vAlign w:val="center"/>
            <w:hideMark/>
          </w:tcPr>
          <w:p w14:paraId="1750806F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Day 6 Review + Power Fx Mental Model</w:t>
            </w:r>
          </w:p>
        </w:tc>
      </w:tr>
      <w:tr w:rsidR="00807EF3" w:rsidRPr="00807EF3" w14:paraId="04145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E2330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00:10–00:25</w:t>
            </w:r>
          </w:p>
        </w:tc>
        <w:tc>
          <w:tcPr>
            <w:tcW w:w="0" w:type="auto"/>
            <w:vAlign w:val="center"/>
            <w:hideMark/>
          </w:tcPr>
          <w:p w14:paraId="40B8940C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Values, Operators, If &amp; Switch</w:t>
            </w:r>
          </w:p>
        </w:tc>
      </w:tr>
      <w:tr w:rsidR="00807EF3" w:rsidRPr="00807EF3" w14:paraId="680E6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74B15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00:25–00:40</w:t>
            </w:r>
          </w:p>
        </w:tc>
        <w:tc>
          <w:tcPr>
            <w:tcW w:w="0" w:type="auto"/>
            <w:vAlign w:val="center"/>
            <w:hideMark/>
          </w:tcPr>
          <w:p w14:paraId="732831E1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Current Employee with LookUp</w:t>
            </w:r>
          </w:p>
        </w:tc>
      </w:tr>
      <w:tr w:rsidR="00807EF3" w:rsidRPr="00807EF3" w14:paraId="23511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EB39D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00:40–00:55</w:t>
            </w:r>
          </w:p>
        </w:tc>
        <w:tc>
          <w:tcPr>
            <w:tcW w:w="0" w:type="auto"/>
            <w:vAlign w:val="center"/>
            <w:hideMark/>
          </w:tcPr>
          <w:p w14:paraId="799D519E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Global &amp; Context Variables</w:t>
            </w:r>
          </w:p>
        </w:tc>
      </w:tr>
      <w:tr w:rsidR="00807EF3" w:rsidRPr="00807EF3" w14:paraId="684DC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AA24B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00:55–01:10</w:t>
            </w:r>
          </w:p>
        </w:tc>
        <w:tc>
          <w:tcPr>
            <w:tcW w:w="0" w:type="auto"/>
            <w:vAlign w:val="center"/>
            <w:hideMark/>
          </w:tcPr>
          <w:p w14:paraId="7981169F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Dynamic Dashboard</w:t>
            </w:r>
          </w:p>
        </w:tc>
      </w:tr>
      <w:tr w:rsidR="00807EF3" w:rsidRPr="00807EF3" w14:paraId="5864E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65073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01:10–01:20</w:t>
            </w:r>
          </w:p>
        </w:tc>
        <w:tc>
          <w:tcPr>
            <w:tcW w:w="0" w:type="auto"/>
            <w:vAlign w:val="center"/>
            <w:hideMark/>
          </w:tcPr>
          <w:p w14:paraId="2388F67D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With, Blank &amp; Coalesce</w:t>
            </w:r>
          </w:p>
        </w:tc>
      </w:tr>
      <w:tr w:rsidR="00807EF3" w:rsidRPr="00807EF3" w14:paraId="5AFD6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88EB4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01:20–01:30</w:t>
            </w:r>
          </w:p>
        </w:tc>
        <w:tc>
          <w:tcPr>
            <w:tcW w:w="0" w:type="auto"/>
            <w:vAlign w:val="center"/>
            <w:hideMark/>
          </w:tcPr>
          <w:p w14:paraId="7BF75825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Collections</w:t>
            </w:r>
          </w:p>
        </w:tc>
      </w:tr>
      <w:tr w:rsidR="00807EF3" w:rsidRPr="00807EF3" w14:paraId="22D4F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56C47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01:30–01:45</w:t>
            </w:r>
          </w:p>
        </w:tc>
        <w:tc>
          <w:tcPr>
            <w:tcW w:w="0" w:type="auto"/>
            <w:vAlign w:val="center"/>
            <w:hideMark/>
          </w:tcPr>
          <w:p w14:paraId="1BE7B344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Patch + Cancel Request</w:t>
            </w:r>
          </w:p>
        </w:tc>
      </w:tr>
      <w:tr w:rsidR="00807EF3" w:rsidRPr="00807EF3" w14:paraId="260B8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EBE5C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01:45–01:53</w:t>
            </w:r>
          </w:p>
        </w:tc>
        <w:tc>
          <w:tcPr>
            <w:tcW w:w="0" w:type="auto"/>
            <w:vAlign w:val="center"/>
            <w:hideMark/>
          </w:tcPr>
          <w:p w14:paraId="6AE9CA87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Error Handling</w:t>
            </w:r>
          </w:p>
        </w:tc>
      </w:tr>
      <w:tr w:rsidR="00807EF3" w:rsidRPr="00807EF3" w14:paraId="5993C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D9116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01:53–01:58</w:t>
            </w:r>
          </w:p>
        </w:tc>
        <w:tc>
          <w:tcPr>
            <w:tcW w:w="0" w:type="auto"/>
            <w:vAlign w:val="center"/>
            <w:hideMark/>
          </w:tcPr>
          <w:p w14:paraId="5793BBAD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Testing / Challenge</w:t>
            </w:r>
          </w:p>
        </w:tc>
      </w:tr>
      <w:tr w:rsidR="00807EF3" w:rsidRPr="00807EF3" w14:paraId="56D32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986E6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01:58–02:00</w:t>
            </w:r>
          </w:p>
        </w:tc>
        <w:tc>
          <w:tcPr>
            <w:tcW w:w="0" w:type="auto"/>
            <w:vAlign w:val="center"/>
            <w:hideMark/>
          </w:tcPr>
          <w:p w14:paraId="4F38F31B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Knowledge Check</w:t>
            </w:r>
          </w:p>
        </w:tc>
      </w:tr>
    </w:tbl>
    <w:p w14:paraId="7E61CE1A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1EE03533">
          <v:rect id="_x0000_i1029" style="width:0;height:1.5pt" o:hralign="center" o:hrstd="t" o:hr="t" fillcolor="#a0a0a0" stroked="f"/>
        </w:pict>
      </w:r>
    </w:p>
    <w:p w14:paraId="092CBF53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PART A — DAY 6 REVIEW</w:t>
      </w:r>
    </w:p>
    <w:p w14:paraId="14B47AA4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5. Review Question 1</w:t>
      </w:r>
    </w:p>
    <w:p w14:paraId="6AD1B4D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What function returns multiple records matching a condition?</w:t>
      </w:r>
    </w:p>
    <w:p w14:paraId="0A13EFC8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Answer</w:t>
      </w:r>
    </w:p>
    <w:p w14:paraId="39E2846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>Filter()</w:t>
      </w:r>
    </w:p>
    <w:p w14:paraId="41FD43F9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1A659EB3">
          <v:rect id="_x0000_i1030" style="width:0;height:1.5pt" o:hralign="center" o:hrstd="t" o:hr="t" fillcolor="#a0a0a0" stroked="f"/>
        </w:pict>
      </w:r>
    </w:p>
    <w:p w14:paraId="2C256CEB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6. Review Question 2</w:t>
      </w:r>
    </w:p>
    <w:p w14:paraId="32D0357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What function finds text inside specified columns?</w:t>
      </w:r>
    </w:p>
    <w:p w14:paraId="789FAB48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Answer</w:t>
      </w:r>
    </w:p>
    <w:p w14:paraId="207AEAE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Search()</w:t>
      </w:r>
    </w:p>
    <w:p w14:paraId="26939D61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47860335">
          <v:rect id="_x0000_i1031" style="width:0;height:1.5pt" o:hralign="center" o:hrstd="t" o:hr="t" fillcolor="#a0a0a0" stroked="f"/>
        </w:pict>
      </w:r>
    </w:p>
    <w:p w14:paraId="080961D1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7. Review Question 3</w:t>
      </w:r>
    </w:p>
    <w:p w14:paraId="6AFA3EA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What variable currently stores the selected Leave Request?</w:t>
      </w:r>
    </w:p>
    <w:p w14:paraId="1D42818F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Answer</w:t>
      </w:r>
    </w:p>
    <w:p w14:paraId="1B710C3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varSelectedRequest</w:t>
      </w:r>
    </w:p>
    <w:p w14:paraId="5AEE5579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7B35DB59">
          <v:rect id="_x0000_i1032" style="width:0;height:1.5pt" o:hralign="center" o:hrstd="t" o:hr="t" fillcolor="#a0a0a0" stroked="f"/>
        </w:pict>
      </w:r>
    </w:p>
    <w:p w14:paraId="0451E558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8. Review Question 4</w:t>
      </w:r>
    </w:p>
    <w:p w14:paraId="54D8010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How was it created?</w:t>
      </w:r>
    </w:p>
    <w:p w14:paraId="7DACAC94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Answer</w:t>
      </w:r>
    </w:p>
    <w:p w14:paraId="6465A2B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Set(</w:t>
      </w:r>
    </w:p>
    <w:p w14:paraId="2A1F8D7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varSelectedRequest,</w:t>
      </w:r>
    </w:p>
    <w:p w14:paraId="1782B8F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ThisItem</w:t>
      </w:r>
    </w:p>
    <w:p w14:paraId="0CFDBD8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7D5DDFC7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5C2CD007">
          <v:rect id="_x0000_i1033" style="width:0;height:1.5pt" o:hralign="center" o:hrstd="t" o:hr="t" fillcolor="#a0a0a0" stroked="f"/>
        </w:pict>
      </w:r>
    </w:p>
    <w:p w14:paraId="155EC46A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9. Review Question 5</w:t>
      </w:r>
    </w:p>
    <w:p w14:paraId="6FA1D85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What function switches an Edit Form to Edit mode?</w:t>
      </w:r>
    </w:p>
    <w:p w14:paraId="2EF68164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lastRenderedPageBreak/>
        <w:t>Answer</w:t>
      </w:r>
    </w:p>
    <w:p w14:paraId="41CE9AE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EditForm(frmLeaveRequest)</w:t>
      </w:r>
    </w:p>
    <w:p w14:paraId="2E18F432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3E358F8F">
          <v:rect id="_x0000_i1034" style="width:0;height:1.5pt" o:hralign="center" o:hrstd="t" o:hr="t" fillcolor="#a0a0a0" stroked="f"/>
        </w:pict>
      </w:r>
    </w:p>
    <w:p w14:paraId="0E5CF410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10. Today's Question</w:t>
      </w:r>
    </w:p>
    <w:p w14:paraId="1F0BD1B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Yesterday we used Power Fx.</w:t>
      </w:r>
    </w:p>
    <w:p w14:paraId="237A4E4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Today we ask:</w:t>
      </w:r>
    </w:p>
    <w:p w14:paraId="2618BA21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What exactly is Power Fx doing?</w:t>
      </w:r>
    </w:p>
    <w:p w14:paraId="1DA94567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27D133D2">
          <v:rect id="_x0000_i1035" style="width:0;height:1.5pt" o:hralign="center" o:hrstd="t" o:hr="t" fillcolor="#a0a0a0" stroked="f"/>
        </w:pict>
      </w:r>
    </w:p>
    <w:p w14:paraId="01D849DA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PART B — WHAT IS POWER FX?</w:t>
      </w:r>
    </w:p>
    <w:p w14:paraId="6195E3F8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11. Power Fx</w:t>
      </w:r>
    </w:p>
    <w:p w14:paraId="4E578EA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Power Fx is the formula language behind Canvas Apps.</w:t>
      </w:r>
    </w:p>
    <w:p w14:paraId="1008097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It looks familiar to anyone who has used:</w:t>
      </w:r>
    </w:p>
    <w:p w14:paraId="1F60C712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Excel.</w:t>
      </w:r>
    </w:p>
    <w:p w14:paraId="5EC1BC0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Example:</w:t>
      </w:r>
    </w:p>
    <w:p w14:paraId="4957451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"Welcome, " &amp; User().FullName</w:t>
      </w:r>
    </w:p>
    <w:p w14:paraId="34034AF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or:</w:t>
      </w:r>
    </w:p>
    <w:p w14:paraId="7D5EDE7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If(</w:t>
      </w:r>
    </w:p>
    <w:p w14:paraId="3B8A1A3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CountRows('Leave Requests') = 0,</w:t>
      </w:r>
    </w:p>
    <w:p w14:paraId="3C1C311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"No requests",</w:t>
      </w:r>
    </w:p>
    <w:p w14:paraId="2094A81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"Requests available"</w:t>
      </w:r>
    </w:p>
    <w:p w14:paraId="02010E3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7D8B0C9F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1FBDD516">
          <v:rect id="_x0000_i1036" style="width:0;height:1.5pt" o:hralign="center" o:hrstd="t" o:hr="t" fillcolor="#a0a0a0" stroked="f"/>
        </w:pict>
      </w:r>
    </w:p>
    <w:p w14:paraId="5A703C41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lastRenderedPageBreak/>
        <w:t>12. Excel Mental Model</w:t>
      </w:r>
    </w:p>
    <w:p w14:paraId="1EC46A3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Excel:</w:t>
      </w:r>
    </w:p>
    <w:p w14:paraId="702ADF2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A1 = 10</w:t>
      </w:r>
    </w:p>
    <w:p w14:paraId="37C0811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B1 = 5</w:t>
      </w:r>
    </w:p>
    <w:p w14:paraId="6F25FF3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C1 = A1 + B1</w:t>
      </w:r>
    </w:p>
    <w:p w14:paraId="1FBBC37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If A1 becomes:</w:t>
      </w:r>
    </w:p>
    <w:p w14:paraId="0147270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20</w:t>
      </w:r>
    </w:p>
    <w:p w14:paraId="21B09C6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C1 automatically becomes:</w:t>
      </w:r>
    </w:p>
    <w:p w14:paraId="0F6D982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25</w:t>
      </w:r>
    </w:p>
    <w:p w14:paraId="7A72E8F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Canvas Apps follow a similar declarative principle.</w:t>
      </w:r>
    </w:p>
    <w:p w14:paraId="25615225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50A45FA5">
          <v:rect id="_x0000_i1037" style="width:0;height:1.5pt" o:hralign="center" o:hrstd="t" o:hr="t" fillcolor="#a0a0a0" stroked="f"/>
        </w:pict>
      </w:r>
    </w:p>
    <w:p w14:paraId="21992D09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13. Declarative Formula</w:t>
      </w:r>
    </w:p>
    <w:p w14:paraId="0C6172B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Example:</w:t>
      </w:r>
    </w:p>
    <w:p w14:paraId="117A6BB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lblWelcome.Text =</w:t>
      </w:r>
    </w:p>
    <w:p w14:paraId="208201E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"Welcome, " &amp; User().FullName</w:t>
      </w:r>
    </w:p>
    <w:p w14:paraId="3690A36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We do not tell Power Apps:</w:t>
      </w:r>
    </w:p>
    <w:p w14:paraId="65D9C37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1. Read user</w:t>
      </w:r>
    </w:p>
    <w:p w14:paraId="6E2CA1A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2. Read name</w:t>
      </w:r>
    </w:p>
    <w:p w14:paraId="4142029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3. Update label</w:t>
      </w:r>
    </w:p>
    <w:p w14:paraId="1C6B52E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4. Repeat whenever user changes</w:t>
      </w:r>
    </w:p>
    <w:p w14:paraId="5C58F44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We simply define:</w:t>
      </w:r>
    </w:p>
    <w:p w14:paraId="5BA16CF7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What the property should equal.</w:t>
      </w:r>
    </w:p>
    <w:p w14:paraId="5ADE19A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>Power Fx handles recalculation.</w:t>
      </w:r>
    </w:p>
    <w:p w14:paraId="158AA796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4CF60EB0">
          <v:rect id="_x0000_i1038" style="width:0;height:1.5pt" o:hralign="center" o:hrstd="t" o:hr="t" fillcolor="#a0a0a0" stroked="f"/>
        </w:pict>
      </w:r>
    </w:p>
    <w:p w14:paraId="034BD467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14. Behavior Formula</w:t>
      </w:r>
    </w:p>
    <w:p w14:paraId="0F201BA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Other formulas perform:</w:t>
      </w:r>
    </w:p>
    <w:p w14:paraId="5DD1C443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Actions.</w:t>
      </w:r>
    </w:p>
    <w:p w14:paraId="5363331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Example:</w:t>
      </w:r>
    </w:p>
    <w:p w14:paraId="1FAB5FF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Navigate(scrMyRequests)</w:t>
      </w:r>
    </w:p>
    <w:p w14:paraId="0C8CFDB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or:</w:t>
      </w:r>
    </w:p>
    <w:p w14:paraId="17EF1D4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Set(</w:t>
      </w:r>
    </w:p>
    <w:p w14:paraId="4B4393B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varSelectedRequest,</w:t>
      </w:r>
    </w:p>
    <w:p w14:paraId="7A86F30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ThisItem</w:t>
      </w:r>
    </w:p>
    <w:p w14:paraId="26253C3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7D82DA9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These usually run because something happened.</w:t>
      </w:r>
    </w:p>
    <w:p w14:paraId="20080AC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Example:</w:t>
      </w:r>
    </w:p>
    <w:p w14:paraId="6F9231F5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Button.OnSelect.</w:t>
      </w:r>
    </w:p>
    <w:p w14:paraId="569370A6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169E564C">
          <v:rect id="_x0000_i1039" style="width:0;height:1.5pt" o:hralign="center" o:hrstd="t" o:hr="t" fillcolor="#a0a0a0" stroked="f"/>
        </w:pict>
      </w:r>
    </w:p>
    <w:p w14:paraId="715578D4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15. Declarative vs Behavior</w:t>
      </w:r>
    </w:p>
    <w:p w14:paraId="770945C3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Declarative</w:t>
      </w:r>
    </w:p>
    <w:p w14:paraId="39C647A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Answers:</w:t>
      </w:r>
    </w:p>
    <w:p w14:paraId="06B75DE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What should this property be?</w:t>
      </w:r>
    </w:p>
    <w:p w14:paraId="439971E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Example:</w:t>
      </w:r>
    </w:p>
    <w:p w14:paraId="70B2A93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Visible =</w:t>
      </w:r>
    </w:p>
    <w:p w14:paraId="1112931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 xml:space="preserve">    varSelectedRequest.Status = DraftStatus</w:t>
      </w:r>
    </w:p>
    <w:p w14:paraId="10A10F8E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53616BB6">
          <v:rect id="_x0000_i1040" style="width:0;height:1.5pt" o:hralign="center" o:hrstd="t" o:hr="t" fillcolor="#a0a0a0" stroked="f"/>
        </w:pict>
      </w:r>
    </w:p>
    <w:p w14:paraId="0DDE7149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Behavior</w:t>
      </w:r>
    </w:p>
    <w:p w14:paraId="29ACC7E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Answers:</w:t>
      </w:r>
    </w:p>
    <w:p w14:paraId="647E90B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What should happen now?</w:t>
      </w:r>
    </w:p>
    <w:p w14:paraId="66835AA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Example:</w:t>
      </w:r>
    </w:p>
    <w:p w14:paraId="5838C6A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Set(</w:t>
      </w:r>
    </w:p>
    <w:p w14:paraId="1528D6C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varSelectedRequest,</w:t>
      </w:r>
    </w:p>
    <w:p w14:paraId="5AC50E7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ThisItem</w:t>
      </w:r>
    </w:p>
    <w:p w14:paraId="54C8306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);</w:t>
      </w:r>
    </w:p>
    <w:p w14:paraId="1EF615C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Navigate(scrRequestDetails)</w:t>
      </w:r>
    </w:p>
    <w:p w14:paraId="61AEEAEE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5B6E179B">
          <v:rect id="_x0000_i1041" style="width:0;height:1.5pt" o:hralign="center" o:hrstd="t" o:hr="t" fillcolor="#a0a0a0" stroked="f"/>
        </w:pict>
      </w:r>
    </w:p>
    <w:p w14:paraId="0E7792AB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PART C — POWER FX VALUES</w:t>
      </w:r>
    </w:p>
    <w:p w14:paraId="1C42544F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16. Common Value Types</w:t>
      </w:r>
    </w:p>
    <w:p w14:paraId="37A9184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Students will frequently work with:</w:t>
      </w:r>
    </w:p>
    <w:p w14:paraId="6D15B48F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Text</w:t>
      </w:r>
    </w:p>
    <w:p w14:paraId="74BCBE7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"Hana"</w:t>
      </w:r>
    </w:p>
    <w:p w14:paraId="07E2F5DB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Number</w:t>
      </w:r>
    </w:p>
    <w:p w14:paraId="28FE8F5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20</w:t>
      </w:r>
    </w:p>
    <w:p w14:paraId="48CD48E8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Boolean</w:t>
      </w:r>
    </w:p>
    <w:p w14:paraId="0672B96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true</w:t>
      </w:r>
    </w:p>
    <w:p w14:paraId="7A3EBAEA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Date/Time</w:t>
      </w:r>
    </w:p>
    <w:p w14:paraId="5395ACC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>Today()</w:t>
      </w:r>
    </w:p>
    <w:p w14:paraId="30130FD0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Record</w:t>
      </w:r>
    </w:p>
    <w:p w14:paraId="6652622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galLeaveRequests.Selected</w:t>
      </w:r>
    </w:p>
    <w:p w14:paraId="018C1F81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Table</w:t>
      </w:r>
    </w:p>
    <w:p w14:paraId="77A1473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Filter(</w:t>
      </w:r>
    </w:p>
    <w:p w14:paraId="0136016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'Leave Requests',</w:t>
      </w:r>
    </w:p>
    <w:p w14:paraId="0FE03AD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'Start Date' &gt;= Today()</w:t>
      </w:r>
    </w:p>
    <w:p w14:paraId="283CFD1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46C6B4FC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Blank</w:t>
      </w:r>
    </w:p>
    <w:p w14:paraId="501A044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Blank()</w:t>
      </w:r>
    </w:p>
    <w:p w14:paraId="1122AFA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Power Fx tables consist of records and fields, and formulas can return either scalar values, records, or whole tables.</w:t>
      </w:r>
    </w:p>
    <w:p w14:paraId="7AB83775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298C8421">
          <v:rect id="_x0000_i1042" style="width:0;height:1.5pt" o:hralign="center" o:hrstd="t" o:hr="t" fillcolor="#a0a0a0" stroked="f"/>
        </w:pict>
      </w:r>
    </w:p>
    <w:p w14:paraId="08347566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17. Record Example</w:t>
      </w:r>
    </w:p>
    <w:p w14:paraId="5F88812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galLeaveRequests.Selected</w:t>
      </w:r>
    </w:p>
    <w:p w14:paraId="12CE95E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might represent:</w:t>
      </w:r>
    </w:p>
    <w:p w14:paraId="1A585F6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Request Number: LR-00025</w:t>
      </w:r>
    </w:p>
    <w:p w14:paraId="4B50F8F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Employee: Hana</w:t>
      </w:r>
    </w:p>
    <w:p w14:paraId="7C6CE47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Leave Type: Annual Leave</w:t>
      </w:r>
    </w:p>
    <w:p w14:paraId="7884976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Status: Draft</w:t>
      </w:r>
    </w:p>
    <w:p w14:paraId="11B1D21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This is:</w:t>
      </w:r>
    </w:p>
    <w:p w14:paraId="6DD59DAF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One Record.</w:t>
      </w:r>
    </w:p>
    <w:p w14:paraId="370F40E7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0EB5B245">
          <v:rect id="_x0000_i1043" style="width:0;height:1.5pt" o:hralign="center" o:hrstd="t" o:hr="t" fillcolor="#a0a0a0" stroked="f"/>
        </w:pict>
      </w:r>
    </w:p>
    <w:p w14:paraId="5F39C159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18. Table Example</w:t>
      </w:r>
    </w:p>
    <w:p w14:paraId="45BB4E9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Filter(</w:t>
      </w:r>
    </w:p>
    <w:p w14:paraId="3DC3003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'Leave Requests',</w:t>
      </w:r>
    </w:p>
    <w:p w14:paraId="7CEB7C5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Employee = varCurrentEmployee</w:t>
      </w:r>
    </w:p>
    <w:p w14:paraId="710E114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43BAFFB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may return:</w:t>
      </w:r>
    </w:p>
    <w:p w14:paraId="77F08DE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LR-001</w:t>
      </w:r>
    </w:p>
    <w:p w14:paraId="6280DE3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LR-005</w:t>
      </w:r>
    </w:p>
    <w:p w14:paraId="04DAA5C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LR-010</w:t>
      </w:r>
    </w:p>
    <w:p w14:paraId="5317629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LR-021</w:t>
      </w:r>
    </w:p>
    <w:p w14:paraId="432D3E4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This is:</w:t>
      </w:r>
    </w:p>
    <w:p w14:paraId="39B9F478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A Table of Records.</w:t>
      </w:r>
    </w:p>
    <w:p w14:paraId="2DE4638E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6B84B118">
          <v:rect id="_x0000_i1044" style="width:0;height:1.5pt" o:hralign="center" o:hrstd="t" o:hr="t" fillcolor="#a0a0a0" stroked="f"/>
        </w:pict>
      </w:r>
    </w:p>
    <w:p w14:paraId="2DCC0EC3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PART D — OPERATORS</w:t>
      </w:r>
    </w:p>
    <w:p w14:paraId="085F0FF5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19. Comparison Operators</w:t>
      </w:r>
    </w:p>
    <w:p w14:paraId="41F3D78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Common:</w:t>
      </w:r>
    </w:p>
    <w:p w14:paraId="42A1739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=    Equal</w:t>
      </w:r>
    </w:p>
    <w:p w14:paraId="46DB9416" w14:textId="77777777" w:rsidR="00807EF3" w:rsidRPr="00807EF3" w:rsidRDefault="00807EF3" w:rsidP="00807EF3">
      <w:pPr>
        <w:rPr>
          <w:sz w:val="32"/>
          <w:szCs w:val="32"/>
        </w:rPr>
      </w:pPr>
    </w:p>
    <w:p w14:paraId="70CCE6F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&lt;&gt;   Not Equal</w:t>
      </w:r>
    </w:p>
    <w:p w14:paraId="7FC626F6" w14:textId="77777777" w:rsidR="00807EF3" w:rsidRPr="00807EF3" w:rsidRDefault="00807EF3" w:rsidP="00807EF3">
      <w:pPr>
        <w:rPr>
          <w:sz w:val="32"/>
          <w:szCs w:val="32"/>
        </w:rPr>
      </w:pPr>
    </w:p>
    <w:p w14:paraId="6FD1AE4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&gt;    Greater Than</w:t>
      </w:r>
    </w:p>
    <w:p w14:paraId="5A174D21" w14:textId="77777777" w:rsidR="00807EF3" w:rsidRPr="00807EF3" w:rsidRDefault="00807EF3" w:rsidP="00807EF3">
      <w:pPr>
        <w:rPr>
          <w:sz w:val="32"/>
          <w:szCs w:val="32"/>
        </w:rPr>
      </w:pPr>
    </w:p>
    <w:p w14:paraId="4AF6D08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&lt;    Less Than</w:t>
      </w:r>
    </w:p>
    <w:p w14:paraId="79AA3682" w14:textId="77777777" w:rsidR="00807EF3" w:rsidRPr="00807EF3" w:rsidRDefault="00807EF3" w:rsidP="00807EF3">
      <w:pPr>
        <w:rPr>
          <w:sz w:val="32"/>
          <w:szCs w:val="32"/>
        </w:rPr>
      </w:pPr>
    </w:p>
    <w:p w14:paraId="11FA224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&gt;=   Greater Than or Equal</w:t>
      </w:r>
    </w:p>
    <w:p w14:paraId="44019373" w14:textId="77777777" w:rsidR="00807EF3" w:rsidRPr="00807EF3" w:rsidRDefault="00807EF3" w:rsidP="00807EF3">
      <w:pPr>
        <w:rPr>
          <w:sz w:val="32"/>
          <w:szCs w:val="32"/>
        </w:rPr>
      </w:pPr>
    </w:p>
    <w:p w14:paraId="0B82693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&lt;=   Less Than or Equal</w:t>
      </w:r>
    </w:p>
    <w:p w14:paraId="250B0C9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Example:</w:t>
      </w:r>
    </w:p>
    <w:p w14:paraId="33EDE93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'End Date' &gt;= 'Start Date'</w:t>
      </w:r>
    </w:p>
    <w:p w14:paraId="4919F62B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5C8AD01E">
          <v:rect id="_x0000_i1045" style="width:0;height:1.5pt" o:hralign="center" o:hrstd="t" o:hr="t" fillcolor="#a0a0a0" stroked="f"/>
        </w:pict>
      </w:r>
    </w:p>
    <w:p w14:paraId="0405B920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20. Logical Operators</w:t>
      </w:r>
    </w:p>
    <w:p w14:paraId="6A9BAA8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Power Fx supports logical operators including:</w:t>
      </w:r>
    </w:p>
    <w:p w14:paraId="70E92BA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&amp;&amp;</w:t>
      </w:r>
    </w:p>
    <w:p w14:paraId="3C3D354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meaning:</w:t>
      </w:r>
    </w:p>
    <w:p w14:paraId="1331F63B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AND</w:t>
      </w:r>
    </w:p>
    <w:p w14:paraId="7EBFFE8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and:</w:t>
      </w:r>
    </w:p>
    <w:p w14:paraId="2695BEF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||</w:t>
      </w:r>
    </w:p>
    <w:p w14:paraId="59CAFB4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meaning:</w:t>
      </w:r>
    </w:p>
    <w:p w14:paraId="5B173A9F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OR</w:t>
      </w:r>
    </w:p>
    <w:p w14:paraId="2530BF74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545EE60A">
          <v:rect id="_x0000_i1046" style="width:0;height:1.5pt" o:hralign="center" o:hrstd="t" o:hr="t" fillcolor="#a0a0a0" stroked="f"/>
        </w:pict>
      </w:r>
    </w:p>
    <w:p w14:paraId="5A2D88E0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21. AND Example</w:t>
      </w:r>
    </w:p>
    <w:p w14:paraId="1FE8DB0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frmLeaveRequest.Valid &amp;&amp;</w:t>
      </w:r>
    </w:p>
    <w:p w14:paraId="4326A93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dpEndDate.SelectedDate &gt;=</w:t>
      </w:r>
    </w:p>
    <w:p w14:paraId="3D3602B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 xml:space="preserve">    dpStartDate.SelectedDate</w:t>
      </w:r>
    </w:p>
    <w:p w14:paraId="5C11E8C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Both conditions must be:</w:t>
      </w:r>
    </w:p>
    <w:p w14:paraId="361B5DFA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true.</w:t>
      </w:r>
    </w:p>
    <w:p w14:paraId="52F11131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57ABF0FD">
          <v:rect id="_x0000_i1047" style="width:0;height:1.5pt" o:hralign="center" o:hrstd="t" o:hr="t" fillcolor="#a0a0a0" stroked="f"/>
        </w:pict>
      </w:r>
    </w:p>
    <w:p w14:paraId="052D68AF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22. OR Example</w:t>
      </w:r>
    </w:p>
    <w:p w14:paraId="3A15B9E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Conceptually:</w:t>
      </w:r>
    </w:p>
    <w:p w14:paraId="6E8A5CF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Status = DraftStatus ||</w:t>
      </w:r>
    </w:p>
    <w:p w14:paraId="4D1E2FF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Status = SubmittedStatus</w:t>
      </w:r>
    </w:p>
    <w:p w14:paraId="1A234A3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Either condition can be true.</w:t>
      </w:r>
    </w:p>
    <w:p w14:paraId="56E1C809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7A48EE34">
          <v:rect id="_x0000_i1048" style="width:0;height:1.5pt" o:hralign="center" o:hrstd="t" o:hr="t" fillcolor="#a0a0a0" stroked="f"/>
        </w:pict>
      </w:r>
    </w:p>
    <w:p w14:paraId="2EC3EEBE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PART E — IF()</w:t>
      </w:r>
    </w:p>
    <w:p w14:paraId="2DAAB0F6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23. What is If()?</w:t>
      </w:r>
    </w:p>
    <w:p w14:paraId="0853A13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If() evaluates conditions and returns a result or executes an action for the first condition that evaluates to true. Power Fx supports testing multiple conditions without requiring deeply nested If() formulas.</w:t>
      </w:r>
    </w:p>
    <w:p w14:paraId="0B5C784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Basic:</w:t>
      </w:r>
    </w:p>
    <w:p w14:paraId="757EDF3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If(</w:t>
      </w:r>
    </w:p>
    <w:p w14:paraId="1F46D76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Condition,</w:t>
      </w:r>
    </w:p>
    <w:p w14:paraId="7BC2D67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ResultIfTrue,</w:t>
      </w:r>
    </w:p>
    <w:p w14:paraId="7CA9C48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ResultIfFalse</w:t>
      </w:r>
    </w:p>
    <w:p w14:paraId="17E6603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7C05F5B8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5AE727FE">
          <v:rect id="_x0000_i1049" style="width:0;height:1.5pt" o:hralign="center" o:hrstd="t" o:hr="t" fillcolor="#a0a0a0" stroked="f"/>
        </w:pict>
      </w:r>
    </w:p>
    <w:p w14:paraId="0BB08896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24. Simple Example</w:t>
      </w:r>
    </w:p>
    <w:p w14:paraId="0E7495F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If(</w:t>
      </w:r>
    </w:p>
    <w:p w14:paraId="29AA1CC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10 &gt; 5,</w:t>
      </w:r>
    </w:p>
    <w:p w14:paraId="7E1E649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"Yes",</w:t>
      </w:r>
    </w:p>
    <w:p w14:paraId="6F05E97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"No"</w:t>
      </w:r>
    </w:p>
    <w:p w14:paraId="50D9862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43FCEBA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Result:</w:t>
      </w:r>
    </w:p>
    <w:p w14:paraId="58EA0D5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Yes</w:t>
      </w:r>
    </w:p>
    <w:p w14:paraId="260E6CA4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70F612B6">
          <v:rect id="_x0000_i1050" style="width:0;height:1.5pt" o:hralign="center" o:hrstd="t" o:hr="t" fillcolor="#a0a0a0" stroked="f"/>
        </w:pict>
      </w:r>
    </w:p>
    <w:p w14:paraId="126AA599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25. App Example</w:t>
      </w:r>
    </w:p>
    <w:p w14:paraId="205FA62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If(</w:t>
      </w:r>
    </w:p>
    <w:p w14:paraId="1075787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frmLeaveRequest.Valid,</w:t>
      </w:r>
    </w:p>
    <w:p w14:paraId="059B285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"Ready to submit",</w:t>
      </w:r>
    </w:p>
    <w:p w14:paraId="2C67C43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"Complete required fields"</w:t>
      </w:r>
    </w:p>
    <w:p w14:paraId="23E00CD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65593BD1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2B38CF59">
          <v:rect id="_x0000_i1051" style="width:0;height:1.5pt" o:hralign="center" o:hrstd="t" o:hr="t" fillcolor="#a0a0a0" stroked="f"/>
        </w:pict>
      </w:r>
    </w:p>
    <w:p w14:paraId="2B58A51B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26. Multiple Conditions</w:t>
      </w:r>
    </w:p>
    <w:p w14:paraId="02C2D10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Power Fx allows:</w:t>
      </w:r>
    </w:p>
    <w:p w14:paraId="06D9D9A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If(</w:t>
      </w:r>
    </w:p>
    <w:p w14:paraId="6E809D6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Score &gt;= 90,</w:t>
      </w:r>
    </w:p>
    <w:p w14:paraId="5723B4A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"Excellent",</w:t>
      </w:r>
    </w:p>
    <w:p w14:paraId="0FD559FC" w14:textId="77777777" w:rsidR="00807EF3" w:rsidRPr="00807EF3" w:rsidRDefault="00807EF3" w:rsidP="00807EF3">
      <w:pPr>
        <w:rPr>
          <w:sz w:val="32"/>
          <w:szCs w:val="32"/>
        </w:rPr>
      </w:pPr>
    </w:p>
    <w:p w14:paraId="06E9D5B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Score &gt;= 75,</w:t>
      </w:r>
    </w:p>
    <w:p w14:paraId="53B7A32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"Good",</w:t>
      </w:r>
    </w:p>
    <w:p w14:paraId="46FB877B" w14:textId="77777777" w:rsidR="00807EF3" w:rsidRPr="00807EF3" w:rsidRDefault="00807EF3" w:rsidP="00807EF3">
      <w:pPr>
        <w:rPr>
          <w:sz w:val="32"/>
          <w:szCs w:val="32"/>
        </w:rPr>
      </w:pPr>
    </w:p>
    <w:p w14:paraId="3A8951E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Score &gt;= 60,</w:t>
      </w:r>
    </w:p>
    <w:p w14:paraId="4116D03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"Pass",</w:t>
      </w:r>
    </w:p>
    <w:p w14:paraId="233DF57E" w14:textId="77777777" w:rsidR="00807EF3" w:rsidRPr="00807EF3" w:rsidRDefault="00807EF3" w:rsidP="00807EF3">
      <w:pPr>
        <w:rPr>
          <w:sz w:val="32"/>
          <w:szCs w:val="32"/>
        </w:rPr>
      </w:pPr>
    </w:p>
    <w:p w14:paraId="1AFFA8C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"Needs Improvement"</w:t>
      </w:r>
    </w:p>
    <w:p w14:paraId="5CF9E6F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7A1EF01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No deeply nested If() required.</w:t>
      </w:r>
    </w:p>
    <w:p w14:paraId="0FEE8CF0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3D774D4B">
          <v:rect id="_x0000_i1052" style="width:0;height:1.5pt" o:hralign="center" o:hrstd="t" o:hr="t" fillcolor="#a0a0a0" stroked="f"/>
        </w:pict>
      </w:r>
    </w:p>
    <w:p w14:paraId="4DA1852A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PART F — SWITCH()</w:t>
      </w:r>
    </w:p>
    <w:p w14:paraId="487E7C04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27. What is Switch()?</w:t>
      </w:r>
    </w:p>
    <w:p w14:paraId="3768848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Use Switch() when:</w:t>
      </w:r>
    </w:p>
    <w:p w14:paraId="3FB168DE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One expression</w:t>
      </w:r>
    </w:p>
    <w:p w14:paraId="1410D21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needs to be compared against:</w:t>
      </w:r>
    </w:p>
    <w:p w14:paraId="64593E42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Several possible values.</w:t>
      </w:r>
    </w:p>
    <w:p w14:paraId="4EB64BC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Microsoft recommends Switch() when evaluating one formula against multiple possible matches.</w:t>
      </w:r>
    </w:p>
    <w:p w14:paraId="42852CE4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24DD066C">
          <v:rect id="_x0000_i1053" style="width:0;height:1.5pt" o:hralign="center" o:hrstd="t" o:hr="t" fillcolor="#a0a0a0" stroked="f"/>
        </w:pict>
      </w:r>
    </w:p>
    <w:p w14:paraId="0A17F163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28. Example</w:t>
      </w:r>
    </w:p>
    <w:p w14:paraId="53940C2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Conceptually:</w:t>
      </w:r>
    </w:p>
    <w:p w14:paraId="71A3F07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>Switch(</w:t>
      </w:r>
    </w:p>
    <w:p w14:paraId="394BED9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varSelectedRequest.Status,</w:t>
      </w:r>
    </w:p>
    <w:p w14:paraId="30E60808" w14:textId="77777777" w:rsidR="00807EF3" w:rsidRPr="00807EF3" w:rsidRDefault="00807EF3" w:rsidP="00807EF3">
      <w:pPr>
        <w:rPr>
          <w:sz w:val="32"/>
          <w:szCs w:val="32"/>
        </w:rPr>
      </w:pPr>
    </w:p>
    <w:p w14:paraId="03CED66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DraftStatus,</w:t>
      </w:r>
    </w:p>
    <w:p w14:paraId="3103E97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"You can still edit this request.",</w:t>
      </w:r>
    </w:p>
    <w:p w14:paraId="7E1F341E" w14:textId="77777777" w:rsidR="00807EF3" w:rsidRPr="00807EF3" w:rsidRDefault="00807EF3" w:rsidP="00807EF3">
      <w:pPr>
        <w:rPr>
          <w:sz w:val="32"/>
          <w:szCs w:val="32"/>
        </w:rPr>
      </w:pPr>
    </w:p>
    <w:p w14:paraId="0E1F593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ApprovedStatus,</w:t>
      </w:r>
    </w:p>
    <w:p w14:paraId="63AE3F4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"Your request was approved.",</w:t>
      </w:r>
    </w:p>
    <w:p w14:paraId="2EBDD498" w14:textId="77777777" w:rsidR="00807EF3" w:rsidRPr="00807EF3" w:rsidRDefault="00807EF3" w:rsidP="00807EF3">
      <w:pPr>
        <w:rPr>
          <w:sz w:val="32"/>
          <w:szCs w:val="32"/>
        </w:rPr>
      </w:pPr>
    </w:p>
    <w:p w14:paraId="43918A3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RejectedStatus,</w:t>
      </w:r>
    </w:p>
    <w:p w14:paraId="4170F06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"Your request was rejected.",</w:t>
      </w:r>
    </w:p>
    <w:p w14:paraId="24C423CC" w14:textId="77777777" w:rsidR="00807EF3" w:rsidRPr="00807EF3" w:rsidRDefault="00807EF3" w:rsidP="00807EF3">
      <w:pPr>
        <w:rPr>
          <w:sz w:val="32"/>
          <w:szCs w:val="32"/>
        </w:rPr>
      </w:pPr>
    </w:p>
    <w:p w14:paraId="139E044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"Request is being processed."</w:t>
      </w:r>
    </w:p>
    <w:p w14:paraId="3017EAD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20993763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4E4C1E59">
          <v:rect id="_x0000_i1054" style="width:0;height:1.5pt" o:hralign="center" o:hrstd="t" o:hr="t" fillcolor="#a0a0a0" stroked="f"/>
        </w:pict>
      </w:r>
    </w:p>
    <w:p w14:paraId="30EE9F6A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29. If vs Switch</w:t>
      </w:r>
    </w:p>
    <w:p w14:paraId="4D66862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Use:</w:t>
      </w:r>
    </w:p>
    <w:p w14:paraId="7135DF3C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If</w:t>
      </w:r>
    </w:p>
    <w:p w14:paraId="3AC1E2C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when testing:</w:t>
      </w:r>
    </w:p>
    <w:p w14:paraId="3B26C2C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Different logical conditions.</w:t>
      </w:r>
    </w:p>
    <w:p w14:paraId="590BA3E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Use:</w:t>
      </w:r>
    </w:p>
    <w:p w14:paraId="2E9CFEE3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Switch</w:t>
      </w:r>
    </w:p>
    <w:p w14:paraId="57EB15F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>when testing:</w:t>
      </w:r>
    </w:p>
    <w:p w14:paraId="70B78EB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One value against several matches.</w:t>
      </w:r>
    </w:p>
    <w:p w14:paraId="4CEAA300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59351040">
          <v:rect id="_x0000_i1055" style="width:0;height:1.5pt" o:hralign="center" o:hrstd="t" o:hr="t" fillcolor="#a0a0a0" stroked="f"/>
        </w:pict>
      </w:r>
    </w:p>
    <w:p w14:paraId="607C0A8B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PART G — ISBLANK &amp; COALESCE</w:t>
      </w:r>
    </w:p>
    <w:p w14:paraId="11AD64A5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30. IsBlank()</w:t>
      </w:r>
    </w:p>
    <w:p w14:paraId="43FAC1D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IsBlank() checks whether a value is blank or an empty string.</w:t>
      </w:r>
    </w:p>
    <w:p w14:paraId="05EC36C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Example:</w:t>
      </w:r>
    </w:p>
    <w:p w14:paraId="51FDE43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IsBlank(</w:t>
      </w:r>
    </w:p>
    <w:p w14:paraId="14297BE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varSelectedRequest.'Manager Comment'</w:t>
      </w:r>
    </w:p>
    <w:p w14:paraId="1683504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46AB2A80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63BD51DF">
          <v:rect id="_x0000_i1056" style="width:0;height:1.5pt" o:hralign="center" o:hrstd="t" o:hr="t" fillcolor="#a0a0a0" stroked="f"/>
        </w:pict>
      </w:r>
    </w:p>
    <w:p w14:paraId="2F8A5C9F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31. Example</w:t>
      </w:r>
    </w:p>
    <w:p w14:paraId="6A101DB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If(</w:t>
      </w:r>
    </w:p>
    <w:p w14:paraId="0751138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IsBlank(</w:t>
      </w:r>
    </w:p>
    <w:p w14:paraId="4C6618C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varSelectedRequest.'Manager Comment'</w:t>
      </w:r>
    </w:p>
    <w:p w14:paraId="03D146C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),</w:t>
      </w:r>
    </w:p>
    <w:p w14:paraId="0E9470B9" w14:textId="77777777" w:rsidR="00807EF3" w:rsidRPr="00807EF3" w:rsidRDefault="00807EF3" w:rsidP="00807EF3">
      <w:pPr>
        <w:rPr>
          <w:sz w:val="32"/>
          <w:szCs w:val="32"/>
        </w:rPr>
      </w:pPr>
    </w:p>
    <w:p w14:paraId="6FB5206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"No manager comment yet.",</w:t>
      </w:r>
    </w:p>
    <w:p w14:paraId="12A9F0C8" w14:textId="77777777" w:rsidR="00807EF3" w:rsidRPr="00807EF3" w:rsidRDefault="00807EF3" w:rsidP="00807EF3">
      <w:pPr>
        <w:rPr>
          <w:sz w:val="32"/>
          <w:szCs w:val="32"/>
        </w:rPr>
      </w:pPr>
    </w:p>
    <w:p w14:paraId="1C86F3D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varSelectedRequest.'Manager Comment'</w:t>
      </w:r>
    </w:p>
    <w:p w14:paraId="00442D2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52853305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70FAC40E">
          <v:rect id="_x0000_i1057" style="width:0;height:1.5pt" o:hralign="center" o:hrstd="t" o:hr="t" fillcolor="#a0a0a0" stroked="f"/>
        </w:pict>
      </w:r>
    </w:p>
    <w:p w14:paraId="5B031857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lastRenderedPageBreak/>
        <w:t>32. Coalesce()</w:t>
      </w:r>
    </w:p>
    <w:p w14:paraId="20C99B7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Coalesce() returns the first argument that isn't blank or an empty string.</w:t>
      </w:r>
    </w:p>
    <w:p w14:paraId="715D361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Instead of:</w:t>
      </w:r>
    </w:p>
    <w:p w14:paraId="1FF0C36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If(</w:t>
      </w:r>
    </w:p>
    <w:p w14:paraId="728454E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IsBlank(</w:t>
      </w:r>
    </w:p>
    <w:p w14:paraId="59B9F4A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varSelectedRequest.'Manager Comment'</w:t>
      </w:r>
    </w:p>
    <w:p w14:paraId="4DEAFF6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),</w:t>
      </w:r>
    </w:p>
    <w:p w14:paraId="4B56269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"No manager comment yet.",</w:t>
      </w:r>
    </w:p>
    <w:p w14:paraId="4312F32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varSelectedRequest.'Manager Comment'</w:t>
      </w:r>
    </w:p>
    <w:p w14:paraId="4905FA0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0555AB8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we can use:</w:t>
      </w:r>
    </w:p>
    <w:p w14:paraId="42A0EF8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Coalesce(</w:t>
      </w:r>
    </w:p>
    <w:p w14:paraId="331186A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varSelectedRequest.'Manager Comment',</w:t>
      </w:r>
    </w:p>
    <w:p w14:paraId="426682A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"No manager comment yet."</w:t>
      </w:r>
    </w:p>
    <w:p w14:paraId="71AE913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5106ABD3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5F404A70">
          <v:rect id="_x0000_i1058" style="width:0;height:1.5pt" o:hralign="center" o:hrstd="t" o:hr="t" fillcolor="#a0a0a0" stroked="f"/>
        </w:pict>
      </w:r>
    </w:p>
    <w:p w14:paraId="07FA8F67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33. Why Coalesce?</w:t>
      </w:r>
    </w:p>
    <w:p w14:paraId="325C1C6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It can make blank-value handling:</w:t>
      </w:r>
    </w:p>
    <w:p w14:paraId="12BAD89D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Shorter</w:t>
      </w:r>
    </w:p>
    <w:p w14:paraId="2514CB2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and:</w:t>
      </w:r>
    </w:p>
    <w:p w14:paraId="29C2D2B7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Easier to read.</w:t>
      </w:r>
    </w:p>
    <w:p w14:paraId="321A82C2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4074A68B">
          <v:rect id="_x0000_i1059" style="width:0;height:1.5pt" o:hralign="center" o:hrstd="t" o:hr="t" fillcolor="#a0a0a0" stroked="f"/>
        </w:pict>
      </w:r>
    </w:p>
    <w:p w14:paraId="3E1722DF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PART H — LOOKUP()</w:t>
      </w:r>
    </w:p>
    <w:p w14:paraId="18A1890D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34. What is LookUp()?</w:t>
      </w:r>
    </w:p>
    <w:p w14:paraId="0813688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LookUp() searches a table and returns:</w:t>
      </w:r>
    </w:p>
    <w:p w14:paraId="6B9CD9DA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The first matching Record.</w:t>
      </w:r>
    </w:p>
    <w:p w14:paraId="7B5E7AD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If no record matches:</w:t>
      </w:r>
    </w:p>
    <w:p w14:paraId="729BE45E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Blank</w:t>
      </w:r>
    </w:p>
    <w:p w14:paraId="6194EEF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is returned.</w:t>
      </w:r>
    </w:p>
    <w:p w14:paraId="29A1886D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56260600">
          <v:rect id="_x0000_i1060" style="width:0;height:1.5pt" o:hralign="center" o:hrstd="t" o:hr="t" fillcolor="#a0a0a0" stroked="f"/>
        </w:pict>
      </w:r>
    </w:p>
    <w:p w14:paraId="34FB84A1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35. Business Requirement</w:t>
      </w:r>
    </w:p>
    <w:p w14:paraId="301BF5D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Power Apps currently knows:</w:t>
      </w:r>
    </w:p>
    <w:p w14:paraId="3BB2514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User().Email</w:t>
      </w:r>
    </w:p>
    <w:p w14:paraId="42E40DE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But our Leave Requests use:</w:t>
      </w:r>
    </w:p>
    <w:p w14:paraId="41F5D785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Employee records.</w:t>
      </w:r>
    </w:p>
    <w:p w14:paraId="0F59CE2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We need to connect:</w:t>
      </w:r>
    </w:p>
    <w:p w14:paraId="03476B6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SIGNED-IN MICROSOFT USER</w:t>
      </w:r>
    </w:p>
    <w:p w14:paraId="65F09DE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to:</w:t>
      </w:r>
    </w:p>
    <w:p w14:paraId="5AE6329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EMPLOYEE DATAVERSE RECORD</w:t>
      </w:r>
    </w:p>
    <w:p w14:paraId="4C30620A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0BC1103C">
          <v:rect id="_x0000_i1061" style="width:0;height:1.5pt" o:hralign="center" o:hrstd="t" o:hr="t" fillcolor="#a0a0a0" stroked="f"/>
        </w:pict>
      </w:r>
    </w:p>
    <w:p w14:paraId="772DEB87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36. User()</w:t>
      </w:r>
    </w:p>
    <w:p w14:paraId="37B1885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The User() function returns information about the current app user, including:</w:t>
      </w:r>
    </w:p>
    <w:p w14:paraId="30C83378" w14:textId="77777777" w:rsidR="00807EF3" w:rsidRPr="00807EF3" w:rsidRDefault="00807EF3">
      <w:pPr>
        <w:numPr>
          <w:ilvl w:val="0"/>
          <w:numId w:val="4"/>
        </w:num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>FullName</w:t>
      </w:r>
    </w:p>
    <w:p w14:paraId="0B6B4F79" w14:textId="77777777" w:rsidR="00807EF3" w:rsidRPr="00807EF3" w:rsidRDefault="00807EF3">
      <w:pPr>
        <w:numPr>
          <w:ilvl w:val="0"/>
          <w:numId w:val="4"/>
        </w:numPr>
        <w:rPr>
          <w:sz w:val="32"/>
          <w:szCs w:val="32"/>
        </w:rPr>
      </w:pPr>
      <w:r w:rsidRPr="00807EF3">
        <w:rPr>
          <w:sz w:val="32"/>
          <w:szCs w:val="32"/>
        </w:rPr>
        <w:t>Email</w:t>
      </w:r>
    </w:p>
    <w:p w14:paraId="2ED4965F" w14:textId="77777777" w:rsidR="00807EF3" w:rsidRPr="00807EF3" w:rsidRDefault="00807EF3">
      <w:pPr>
        <w:numPr>
          <w:ilvl w:val="0"/>
          <w:numId w:val="4"/>
        </w:numPr>
        <w:rPr>
          <w:sz w:val="32"/>
          <w:szCs w:val="32"/>
        </w:rPr>
      </w:pPr>
      <w:r w:rsidRPr="00807EF3">
        <w:rPr>
          <w:sz w:val="32"/>
          <w:szCs w:val="32"/>
        </w:rPr>
        <w:t>EntraObjectId</w:t>
      </w:r>
    </w:p>
    <w:p w14:paraId="2C9983F1" w14:textId="77777777" w:rsidR="00807EF3" w:rsidRPr="00807EF3" w:rsidRDefault="00807EF3">
      <w:pPr>
        <w:numPr>
          <w:ilvl w:val="0"/>
          <w:numId w:val="4"/>
        </w:numPr>
        <w:rPr>
          <w:sz w:val="32"/>
          <w:szCs w:val="32"/>
        </w:rPr>
      </w:pPr>
      <w:r w:rsidRPr="00807EF3">
        <w:rPr>
          <w:sz w:val="32"/>
          <w:szCs w:val="32"/>
        </w:rPr>
        <w:t>Image.</w:t>
      </w:r>
    </w:p>
    <w:p w14:paraId="18678EB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Example:</w:t>
      </w:r>
    </w:p>
    <w:p w14:paraId="57D9E37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User().Email</w:t>
      </w:r>
    </w:p>
    <w:p w14:paraId="5CF8D4F3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0898864C">
          <v:rect id="_x0000_i1062" style="width:0;height:1.5pt" o:hralign="center" o:hrstd="t" o:hr="t" fillcolor="#a0a0a0" stroked="f"/>
        </w:pict>
      </w:r>
    </w:p>
    <w:p w14:paraId="510E645D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37. Training Identity Strategy</w:t>
      </w:r>
    </w:p>
    <w:p w14:paraId="302D27D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Our Employee table currently contains:</w:t>
      </w:r>
    </w:p>
    <w:p w14:paraId="4F5D4335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Email.</w:t>
      </w:r>
    </w:p>
    <w:p w14:paraId="47E830A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Therefore today's training lookup is:</w:t>
      </w:r>
    </w:p>
    <w:p w14:paraId="319E6B4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LookUp(</w:t>
      </w:r>
    </w:p>
    <w:p w14:paraId="2587488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Employees,</w:t>
      </w:r>
    </w:p>
    <w:p w14:paraId="51F56D6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Email = User().Email</w:t>
      </w:r>
    </w:p>
    <w:p w14:paraId="4F7301E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0A1BD91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Meaning:</w:t>
      </w:r>
    </w:p>
    <w:p w14:paraId="69637A8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Find the Employee whose Email matches the signed-in user's email.</w:t>
      </w:r>
    </w:p>
    <w:p w14:paraId="28616C75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5E64C36F">
          <v:rect id="_x0000_i1063" style="width:0;height:1.5pt" o:hralign="center" o:hrstd="t" o:hr="t" fillcolor="#a0a0a0" stroked="f"/>
        </w:pict>
      </w:r>
    </w:p>
    <w:p w14:paraId="3C8A9A4C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38. Production Design Note</w:t>
      </w:r>
    </w:p>
    <w:p w14:paraId="2C4E2EA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For a training application:</w:t>
      </w:r>
    </w:p>
    <w:p w14:paraId="4E5F81DF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Email matching is simple.</w:t>
      </w:r>
    </w:p>
    <w:p w14:paraId="4106285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>For enterprise identity scenarios, consider storing a stable Microsoft Entra identifier and using:</w:t>
      </w:r>
    </w:p>
    <w:p w14:paraId="24478E9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User().EntraObjectId</w:t>
      </w:r>
    </w:p>
    <w:p w14:paraId="68370F8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where appropriate.</w:t>
      </w:r>
    </w:p>
    <w:p w14:paraId="235B768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Email addresses can be business data.</w:t>
      </w:r>
    </w:p>
    <w:p w14:paraId="06DDD8C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An identity GUID is often a stronger long-term identity key.</w:t>
      </w:r>
    </w:p>
    <w:p w14:paraId="07D220B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Today:</w:t>
      </w:r>
    </w:p>
    <w:p w14:paraId="233CC3F9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Continue with Email.</w:t>
      </w:r>
    </w:p>
    <w:p w14:paraId="6D36FE99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5AAA7182">
          <v:rect id="_x0000_i1064" style="width:0;height:1.5pt" o:hralign="center" o:hrstd="t" o:hr="t" fillcolor="#a0a0a0" stroked="f"/>
        </w:pict>
      </w:r>
    </w:p>
    <w:p w14:paraId="71D216EF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PART I — GLOBAL VARIABLES</w:t>
      </w:r>
    </w:p>
    <w:p w14:paraId="23C6C9A2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39. What is a Global Variable?</w:t>
      </w:r>
    </w:p>
    <w:p w14:paraId="1C321A9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A global variable is an app-wide temporary value created using:</w:t>
      </w:r>
    </w:p>
    <w:p w14:paraId="49335C1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Set()</w:t>
      </w:r>
    </w:p>
    <w:p w14:paraId="52619A0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Global variables are available across all screens and persist until the app closes. Power Fx does not require an explicit variable declaration.</w:t>
      </w:r>
    </w:p>
    <w:p w14:paraId="055EE20D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57D16F8D">
          <v:rect id="_x0000_i1065" style="width:0;height:1.5pt" o:hralign="center" o:hrstd="t" o:hr="t" fillcolor="#a0a0a0" stroked="f"/>
        </w:pict>
      </w:r>
    </w:p>
    <w:p w14:paraId="2412C898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40. Set Syntax</w:t>
      </w:r>
    </w:p>
    <w:p w14:paraId="7FA627B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Set(</w:t>
      </w:r>
    </w:p>
    <w:p w14:paraId="244E6FA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VariableName,</w:t>
      </w:r>
    </w:p>
    <w:p w14:paraId="701EEB6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Value</w:t>
      </w:r>
    </w:p>
    <w:p w14:paraId="6D38D68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388B07A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>Example:</w:t>
      </w:r>
    </w:p>
    <w:p w14:paraId="48B09EC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Set(</w:t>
      </w:r>
    </w:p>
    <w:p w14:paraId="3AC90D3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varUserName,</w:t>
      </w:r>
    </w:p>
    <w:p w14:paraId="4E0CE2A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User().FullName</w:t>
      </w:r>
    </w:p>
    <w:p w14:paraId="5F5FFB2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0033FDBD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18B16092">
          <v:rect id="_x0000_i1066" style="width:0;height:1.5pt" o:hralign="center" o:hrstd="t" o:hr="t" fillcolor="#a0a0a0" stroked="f"/>
        </w:pict>
      </w:r>
    </w:p>
    <w:p w14:paraId="6599EFF5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41. Naming Convention</w:t>
      </w:r>
    </w:p>
    <w:p w14:paraId="5D9781F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Recommended:</w:t>
      </w:r>
    </w:p>
    <w:p w14:paraId="1861C18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var</w:t>
      </w:r>
    </w:p>
    <w:p w14:paraId="794A98A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prefix for global variables.</w:t>
      </w:r>
    </w:p>
    <w:p w14:paraId="3DD04B5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Examples:</w:t>
      </w:r>
    </w:p>
    <w:p w14:paraId="7AE7137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varCurrentEmployee</w:t>
      </w:r>
    </w:p>
    <w:p w14:paraId="0DE25AF4" w14:textId="77777777" w:rsidR="00807EF3" w:rsidRPr="00807EF3" w:rsidRDefault="00807EF3" w:rsidP="00807EF3">
      <w:pPr>
        <w:rPr>
          <w:sz w:val="32"/>
          <w:szCs w:val="32"/>
        </w:rPr>
      </w:pPr>
    </w:p>
    <w:p w14:paraId="3FC8086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varSelectedRequest</w:t>
      </w:r>
    </w:p>
    <w:p w14:paraId="77F70F03" w14:textId="77777777" w:rsidR="00807EF3" w:rsidRPr="00807EF3" w:rsidRDefault="00807EF3" w:rsidP="00807EF3">
      <w:pPr>
        <w:rPr>
          <w:sz w:val="32"/>
          <w:szCs w:val="32"/>
        </w:rPr>
      </w:pPr>
    </w:p>
    <w:p w14:paraId="5C07DDC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varLoading</w:t>
      </w:r>
    </w:p>
    <w:p w14:paraId="34D2EBBD" w14:textId="77777777" w:rsidR="00807EF3" w:rsidRPr="00807EF3" w:rsidRDefault="00807EF3" w:rsidP="00807EF3">
      <w:pPr>
        <w:rPr>
          <w:sz w:val="32"/>
          <w:szCs w:val="32"/>
        </w:rPr>
      </w:pPr>
    </w:p>
    <w:p w14:paraId="1AAA751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varIsManager</w:t>
      </w:r>
    </w:p>
    <w:p w14:paraId="185B05D8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67D28D8A">
          <v:rect id="_x0000_i1067" style="width:0;height:1.5pt" o:hralign="center" o:hrstd="t" o:hr="t" fillcolor="#a0a0a0" stroked="f"/>
        </w:pict>
      </w:r>
    </w:p>
    <w:p w14:paraId="76FBE710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42. Lab 1 — Current Employee</w:t>
      </w:r>
    </w:p>
    <w:p w14:paraId="38DC487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For today's training app, add initialization logic so:</w:t>
      </w:r>
    </w:p>
    <w:p w14:paraId="75D526F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varCurrentEmployee</w:t>
      </w:r>
    </w:p>
    <w:p w14:paraId="0D43D55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>contains the signed-in Employee record.</w:t>
      </w:r>
    </w:p>
    <w:p w14:paraId="7E5CA37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Use:</w:t>
      </w:r>
    </w:p>
    <w:p w14:paraId="42F7771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Set(</w:t>
      </w:r>
    </w:p>
    <w:p w14:paraId="2AA0F1E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varCurrentEmployee,</w:t>
      </w:r>
    </w:p>
    <w:p w14:paraId="7B6CA2A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LookUp(</w:t>
      </w:r>
    </w:p>
    <w:p w14:paraId="11A9A17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Employees,</w:t>
      </w:r>
    </w:p>
    <w:p w14:paraId="33A3106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Email = User().Email</w:t>
      </w:r>
    </w:p>
    <w:p w14:paraId="11B8A9D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)</w:t>
      </w:r>
    </w:p>
    <w:p w14:paraId="74586AF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7F0C0846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138CD26F">
          <v:rect id="_x0000_i1068" style="width:0;height:1.5pt" o:hralign="center" o:hrstd="t" o:hr="t" fillcolor="#a0a0a0" stroked="f"/>
        </w:pict>
      </w:r>
    </w:p>
    <w:p w14:paraId="0BA66C87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43. Where Should We Run It?</w:t>
      </w:r>
    </w:p>
    <w:p w14:paraId="0A9E3DB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For this training exercise, place the initialization in:</w:t>
      </w:r>
    </w:p>
    <w:p w14:paraId="73B1E0E1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App.OnStart</w:t>
      </w:r>
    </w:p>
    <w:p w14:paraId="0A0D045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or another intentional initialization point agreed by the instructor.</w:t>
      </w:r>
    </w:p>
    <w:p w14:paraId="306B2C2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After editing App.OnStart:</w:t>
      </w:r>
    </w:p>
    <w:p w14:paraId="1A8AC69E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Run OnStart</w:t>
      </w:r>
    </w:p>
    <w:p w14:paraId="58F2501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inside Studio before testing.</w:t>
      </w:r>
    </w:p>
    <w:p w14:paraId="62F6B6FA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Instructor Note</w:t>
      </w:r>
    </w:p>
    <w:p w14:paraId="2DD6790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Later, when we study advanced architecture, we will revisit whether values such as this should be:</w:t>
      </w:r>
    </w:p>
    <w:p w14:paraId="17ECC939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Named Formulas</w:t>
      </w:r>
    </w:p>
    <w:p w14:paraId="71F0497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>instead of variables.</w:t>
      </w:r>
    </w:p>
    <w:p w14:paraId="2A3FA8E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Microsoft currently recommends avoiding unnecessary mutable variables because formulas automatically recalculate and can be easier to maintain.</w:t>
      </w:r>
    </w:p>
    <w:p w14:paraId="673EBEBD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1C71A400">
          <v:rect id="_x0000_i1069" style="width:0;height:1.5pt" o:hralign="center" o:hrstd="t" o:hr="t" fillcolor="#a0a0a0" stroked="f"/>
        </w:pict>
      </w:r>
    </w:p>
    <w:p w14:paraId="6D28544A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44. Test the Variable</w:t>
      </w:r>
    </w:p>
    <w:p w14:paraId="3F368FD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Add a temporary Text control:</w:t>
      </w:r>
    </w:p>
    <w:p w14:paraId="2B39402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lblCurrentEmployeeTest</w:t>
      </w:r>
    </w:p>
    <w:p w14:paraId="4E5E636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Text:</w:t>
      </w:r>
    </w:p>
    <w:p w14:paraId="1618DE8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varCurrentEmployee.'Full Name'</w:t>
      </w:r>
    </w:p>
    <w:p w14:paraId="531CE48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Expected:</w:t>
      </w:r>
    </w:p>
    <w:p w14:paraId="167753C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The matching Employee name appears.</w:t>
      </w:r>
    </w:p>
    <w:p w14:paraId="7AD5B921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4EAD45E7">
          <v:rect id="_x0000_i1070" style="width:0;height:1.5pt" o:hralign="center" o:hrstd="t" o:hr="t" fillcolor="#a0a0a0" stroked="f"/>
        </w:pict>
      </w:r>
    </w:p>
    <w:p w14:paraId="742C1DE6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45. Test Department</w:t>
      </w:r>
    </w:p>
    <w:p w14:paraId="5B83E49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Add temporary Text:</w:t>
      </w:r>
    </w:p>
    <w:p w14:paraId="6DE514D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varCurrentEmployee.Department.'Department Name'</w:t>
      </w:r>
    </w:p>
    <w:p w14:paraId="085DB82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Expected:</w:t>
      </w:r>
    </w:p>
    <w:p w14:paraId="0E6F6D3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Example:</w:t>
      </w:r>
    </w:p>
    <w:p w14:paraId="63BCB84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Finance</w:t>
      </w:r>
    </w:p>
    <w:p w14:paraId="59F686EF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685F87B5">
          <v:rect id="_x0000_i1071" style="width:0;height:1.5pt" o:hralign="center" o:hrstd="t" o:hr="t" fillcolor="#a0a0a0" stroked="f"/>
        </w:pict>
      </w:r>
    </w:p>
    <w:p w14:paraId="61A3646D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46. Test Position</w:t>
      </w:r>
    </w:p>
    <w:p w14:paraId="54508F2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Conceptually:</w:t>
      </w:r>
    </w:p>
    <w:p w14:paraId="318F9D3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>varCurrentEmployee.Position.'Position Name'</w:t>
      </w:r>
    </w:p>
    <w:p w14:paraId="6D8DF6C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Expected:</w:t>
      </w:r>
    </w:p>
    <w:p w14:paraId="7A402C6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Accountant</w:t>
      </w:r>
    </w:p>
    <w:p w14:paraId="0AF4EAB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Use actual relationship names from IntelliSense.</w:t>
      </w:r>
    </w:p>
    <w:p w14:paraId="70DCA92B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33E60DF6">
          <v:rect id="_x0000_i1072" style="width:0;height:1.5pt" o:hralign="center" o:hrstd="t" o:hr="t" fillcolor="#a0a0a0" stroked="f"/>
        </w:pict>
      </w:r>
    </w:p>
    <w:p w14:paraId="5C52D626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47. Handle Missing Employee</w:t>
      </w:r>
    </w:p>
    <w:p w14:paraId="70EE4FA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What happens if:</w:t>
      </w:r>
    </w:p>
    <w:p w14:paraId="0172064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LookUp(</w:t>
      </w:r>
    </w:p>
    <w:p w14:paraId="0E6747D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Employees,</w:t>
      </w:r>
    </w:p>
    <w:p w14:paraId="2B3B63C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Email = User().Email</w:t>
      </w:r>
    </w:p>
    <w:p w14:paraId="206FFE3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037813D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finds nothing?</w:t>
      </w:r>
    </w:p>
    <w:p w14:paraId="309D82A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Then:</w:t>
      </w:r>
    </w:p>
    <w:p w14:paraId="25AAC9B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varCurrentEmployee</w:t>
      </w:r>
    </w:p>
    <w:p w14:paraId="2409C07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is:</w:t>
      </w:r>
    </w:p>
    <w:p w14:paraId="2529A043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Blank.</w:t>
      </w:r>
    </w:p>
    <w:p w14:paraId="48F5F24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Do not let the rest of the app pretend everything is normal.</w:t>
      </w:r>
    </w:p>
    <w:p w14:paraId="1E5D993B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1BB25CBA">
          <v:rect id="_x0000_i1073" style="width:0;height:1.5pt" o:hralign="center" o:hrstd="t" o:hr="t" fillcolor="#a0a0a0" stroked="f"/>
        </w:pict>
      </w:r>
    </w:p>
    <w:p w14:paraId="07CC2409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48. Missing User Message</w:t>
      </w:r>
    </w:p>
    <w:p w14:paraId="3D8F183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Add a test error message:</w:t>
      </w:r>
    </w:p>
    <w:p w14:paraId="35A05FC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If(</w:t>
      </w:r>
    </w:p>
    <w:p w14:paraId="64881E4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IsBlank(varCurrentEmployee),</w:t>
      </w:r>
    </w:p>
    <w:p w14:paraId="54FF6037" w14:textId="77777777" w:rsidR="00807EF3" w:rsidRPr="00807EF3" w:rsidRDefault="00807EF3" w:rsidP="00807EF3">
      <w:pPr>
        <w:rPr>
          <w:sz w:val="32"/>
          <w:szCs w:val="32"/>
        </w:rPr>
      </w:pPr>
    </w:p>
    <w:p w14:paraId="641AFB9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"Your employee profile could not be found.",</w:t>
      </w:r>
    </w:p>
    <w:p w14:paraId="7A31BE7E" w14:textId="77777777" w:rsidR="00807EF3" w:rsidRPr="00807EF3" w:rsidRDefault="00807EF3" w:rsidP="00807EF3">
      <w:pPr>
        <w:rPr>
          <w:sz w:val="32"/>
          <w:szCs w:val="32"/>
        </w:rPr>
      </w:pPr>
    </w:p>
    <w:p w14:paraId="6165D94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"Welcome, "</w:t>
      </w:r>
    </w:p>
    <w:p w14:paraId="1B4DCCE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&amp; varCurrentEmployee.'Full Name'</w:t>
      </w:r>
    </w:p>
    <w:p w14:paraId="12BB0F7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2D4D15A2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249C148D">
          <v:rect id="_x0000_i1074" style="width:0;height:1.5pt" o:hralign="center" o:hrstd="t" o:hr="t" fillcolor="#a0a0a0" stroked="f"/>
        </w:pict>
      </w:r>
    </w:p>
    <w:p w14:paraId="0143B3AF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PART J — UPDATE HOME SCREEN</w:t>
      </w:r>
    </w:p>
    <w:p w14:paraId="1D50ED29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49. Replace User().FullName</w:t>
      </w:r>
    </w:p>
    <w:p w14:paraId="44A6F44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Yesterday:</w:t>
      </w:r>
    </w:p>
    <w:p w14:paraId="53F6C1A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"Welcome, " &amp; User().FullName</w:t>
      </w:r>
    </w:p>
    <w:p w14:paraId="3C6F916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Today:</w:t>
      </w:r>
    </w:p>
    <w:p w14:paraId="1F29508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"Welcome, "</w:t>
      </w:r>
    </w:p>
    <w:p w14:paraId="0F02B1B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&amp;</w:t>
      </w:r>
    </w:p>
    <w:p w14:paraId="7568AA8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Coalesce(</w:t>
      </w:r>
    </w:p>
    <w:p w14:paraId="4B639A5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varCurrentEmployee.'Full Name',</w:t>
      </w:r>
    </w:p>
    <w:p w14:paraId="4725FC5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User().FullName</w:t>
      </w:r>
    </w:p>
    <w:p w14:paraId="174F4B1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57FF5F0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Why?</w:t>
      </w:r>
    </w:p>
    <w:p w14:paraId="7AED94E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We now prefer business-profile information from:</w:t>
      </w:r>
    </w:p>
    <w:p w14:paraId="0776BB24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Employee.</w:t>
      </w:r>
    </w:p>
    <w:p w14:paraId="70F5F75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But still provide a useful fallback.</w:t>
      </w:r>
    </w:p>
    <w:p w14:paraId="271FC032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12CD3BEB">
          <v:rect id="_x0000_i1075" style="width:0;height:1.5pt" o:hralign="center" o:hrstd="t" o:hr="t" fillcolor="#a0a0a0" stroked="f"/>
        </w:pict>
      </w:r>
    </w:p>
    <w:p w14:paraId="081CF923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50. Add Department</w:t>
      </w:r>
    </w:p>
    <w:p w14:paraId="5A8E655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Add Text:</w:t>
      </w:r>
    </w:p>
    <w:p w14:paraId="23D1B7B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lblDepartment</w:t>
      </w:r>
    </w:p>
    <w:p w14:paraId="3F81681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Formula:</w:t>
      </w:r>
    </w:p>
    <w:p w14:paraId="6282B27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Coalesce(</w:t>
      </w:r>
    </w:p>
    <w:p w14:paraId="4B063C7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varCurrentEmployee.Department.'Department Name',</w:t>
      </w:r>
    </w:p>
    <w:p w14:paraId="494AF0B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"Department not assigned"</w:t>
      </w:r>
    </w:p>
    <w:p w14:paraId="5B01282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566EE059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66805FEA">
          <v:rect id="_x0000_i1076" style="width:0;height:1.5pt" o:hralign="center" o:hrstd="t" o:hr="t" fillcolor="#a0a0a0" stroked="f"/>
        </w:pict>
      </w:r>
    </w:p>
    <w:p w14:paraId="76A1914B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51. Add Position</w:t>
      </w:r>
    </w:p>
    <w:p w14:paraId="2F4FD7B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Add:</w:t>
      </w:r>
    </w:p>
    <w:p w14:paraId="25136FD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lblPosition</w:t>
      </w:r>
    </w:p>
    <w:p w14:paraId="75B6FF5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Conceptually:</w:t>
      </w:r>
    </w:p>
    <w:p w14:paraId="086FBF0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Coalesce(</w:t>
      </w:r>
    </w:p>
    <w:p w14:paraId="4200F99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varCurrentEmployee.Position.'Position Name',</w:t>
      </w:r>
    </w:p>
    <w:p w14:paraId="3A74D61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"Position not assigned"</w:t>
      </w:r>
    </w:p>
    <w:p w14:paraId="2F4663A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3A6A176C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65EC8107">
          <v:rect id="_x0000_i1077" style="width:0;height:1.5pt" o:hralign="center" o:hrstd="t" o:hr="t" fillcolor="#a0a0a0" stroked="f"/>
        </w:pict>
      </w:r>
    </w:p>
    <w:p w14:paraId="13115996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52. Add Manager</w:t>
      </w:r>
    </w:p>
    <w:p w14:paraId="1BA690A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Add:</w:t>
      </w:r>
    </w:p>
    <w:p w14:paraId="60093E1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lblManager</w:t>
      </w:r>
    </w:p>
    <w:p w14:paraId="5DA02B9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>Concept:</w:t>
      </w:r>
    </w:p>
    <w:p w14:paraId="64B4DF8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"Manager: "</w:t>
      </w:r>
    </w:p>
    <w:p w14:paraId="09F0F7B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&amp;</w:t>
      </w:r>
    </w:p>
    <w:p w14:paraId="7C5B287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Coalesce(</w:t>
      </w:r>
    </w:p>
    <w:p w14:paraId="502CAEB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varCurrentEmployee.Manager.'Full Name',</w:t>
      </w:r>
    </w:p>
    <w:p w14:paraId="5D3810A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"Not assigned"</w:t>
      </w:r>
    </w:p>
    <w:p w14:paraId="4AE4A76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40F6B2C5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3D1ECE66">
          <v:rect id="_x0000_i1078" style="width:0;height:1.5pt" o:hralign="center" o:hrstd="t" o:hr="t" fillcolor="#a0a0a0" stroked="f"/>
        </w:pict>
      </w:r>
    </w:p>
    <w:p w14:paraId="53350AAE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PART K — FILTER MY REQUESTS BY CURRENT EMPLOYEE</w:t>
      </w:r>
    </w:p>
    <w:p w14:paraId="34E78A41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53. Current Problem</w:t>
      </w:r>
    </w:p>
    <w:p w14:paraId="31AFBFA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Our Gallery may currently show:</w:t>
      </w:r>
    </w:p>
    <w:p w14:paraId="3E58FE14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All Leave Requests</w:t>
      </w:r>
    </w:p>
    <w:p w14:paraId="771821E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then filter in the UI.</w:t>
      </w:r>
    </w:p>
    <w:p w14:paraId="73D87BB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Now we have:</w:t>
      </w:r>
    </w:p>
    <w:p w14:paraId="530E361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varCurrentEmployee</w:t>
      </w:r>
    </w:p>
    <w:p w14:paraId="633E669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We should make:</w:t>
      </w:r>
    </w:p>
    <w:p w14:paraId="6BF1FB27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My Requests</w:t>
      </w:r>
    </w:p>
    <w:p w14:paraId="3D3CFAA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actually mean:</w:t>
      </w:r>
    </w:p>
    <w:p w14:paraId="6767EF3E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My Requests.</w:t>
      </w:r>
    </w:p>
    <w:p w14:paraId="195207ED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61E0E543">
          <v:rect id="_x0000_i1079" style="width:0;height:1.5pt" o:hralign="center" o:hrstd="t" o:hr="t" fillcolor="#a0a0a0" stroked="f"/>
        </w:pict>
      </w:r>
    </w:p>
    <w:p w14:paraId="7B06BFDF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54. Base Filter</w:t>
      </w:r>
    </w:p>
    <w:p w14:paraId="4CFBD7B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Conceptually:</w:t>
      </w:r>
    </w:p>
    <w:p w14:paraId="748FF56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>Filter(</w:t>
      </w:r>
    </w:p>
    <w:p w14:paraId="51C558E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'Leave Requests',</w:t>
      </w:r>
    </w:p>
    <w:p w14:paraId="1AF0D85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Employee = varCurrentEmployee</w:t>
      </w:r>
    </w:p>
    <w:p w14:paraId="24A9029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02D5F59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This returns:</w:t>
      </w:r>
    </w:p>
    <w:p w14:paraId="653A5573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Current Employee's Requests.</w:t>
      </w:r>
    </w:p>
    <w:p w14:paraId="09ED0934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0BC81CC0">
          <v:rect id="_x0000_i1080" style="width:0;height:1.5pt" o:hralign="center" o:hrstd="t" o:hr="t" fillcolor="#a0a0a0" stroked="f"/>
        </w:pict>
      </w:r>
    </w:p>
    <w:p w14:paraId="6586D400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55. Update Gallery Pipeline</w:t>
      </w:r>
    </w:p>
    <w:p w14:paraId="007FE21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Our Day 6 pipeline was:</w:t>
      </w:r>
    </w:p>
    <w:p w14:paraId="45122B6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Leave Requests</w:t>
      </w:r>
    </w:p>
    <w:p w14:paraId="6518097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</w:t>
      </w:r>
      <w:r w:rsidRPr="00807EF3">
        <w:rPr>
          <w:rFonts w:ascii="Times New Roman" w:hAnsi="Times New Roman" w:cs="Times New Roman"/>
          <w:sz w:val="32"/>
          <w:szCs w:val="32"/>
        </w:rPr>
        <w:t>↓</w:t>
      </w:r>
    </w:p>
    <w:p w14:paraId="662F6FD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Status Filter</w:t>
      </w:r>
    </w:p>
    <w:p w14:paraId="44E1AC7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</w:t>
      </w:r>
      <w:r w:rsidRPr="00807EF3">
        <w:rPr>
          <w:rFonts w:ascii="Times New Roman" w:hAnsi="Times New Roman" w:cs="Times New Roman"/>
          <w:sz w:val="32"/>
          <w:szCs w:val="32"/>
        </w:rPr>
        <w:t>↓</w:t>
      </w:r>
    </w:p>
    <w:p w14:paraId="20A267F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Search</w:t>
      </w:r>
    </w:p>
    <w:p w14:paraId="117C1A1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</w:t>
      </w:r>
      <w:r w:rsidRPr="00807EF3">
        <w:rPr>
          <w:rFonts w:ascii="Times New Roman" w:hAnsi="Times New Roman" w:cs="Times New Roman"/>
          <w:sz w:val="32"/>
          <w:szCs w:val="32"/>
        </w:rPr>
        <w:t>↓</w:t>
      </w:r>
    </w:p>
    <w:p w14:paraId="6100F11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Sort</w:t>
      </w:r>
    </w:p>
    <w:p w14:paraId="7C2ED7C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</w:t>
      </w:r>
      <w:r w:rsidRPr="00807EF3">
        <w:rPr>
          <w:rFonts w:ascii="Times New Roman" w:hAnsi="Times New Roman" w:cs="Times New Roman"/>
          <w:sz w:val="32"/>
          <w:szCs w:val="32"/>
        </w:rPr>
        <w:t>↓</w:t>
      </w:r>
    </w:p>
    <w:p w14:paraId="2C19AD6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Gallery</w:t>
      </w:r>
    </w:p>
    <w:p w14:paraId="701D879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Now:</w:t>
      </w:r>
    </w:p>
    <w:p w14:paraId="37E81A9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Leave Requests</w:t>
      </w:r>
    </w:p>
    <w:p w14:paraId="5E506E8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</w:t>
      </w:r>
      <w:r w:rsidRPr="00807EF3">
        <w:rPr>
          <w:rFonts w:ascii="Times New Roman" w:hAnsi="Times New Roman" w:cs="Times New Roman"/>
          <w:sz w:val="32"/>
          <w:szCs w:val="32"/>
        </w:rPr>
        <w:t>↓</w:t>
      </w:r>
    </w:p>
    <w:p w14:paraId="4EAC941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CURRENT EMPLOYEE</w:t>
      </w:r>
    </w:p>
    <w:p w14:paraId="4DBB3EC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 xml:space="preserve"> </w:t>
      </w:r>
      <w:r w:rsidRPr="00807EF3">
        <w:rPr>
          <w:rFonts w:ascii="Times New Roman" w:hAnsi="Times New Roman" w:cs="Times New Roman"/>
          <w:sz w:val="32"/>
          <w:szCs w:val="32"/>
        </w:rPr>
        <w:t>↓</w:t>
      </w:r>
    </w:p>
    <w:p w14:paraId="2363559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STATUS</w:t>
      </w:r>
    </w:p>
    <w:p w14:paraId="34D870A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</w:t>
      </w:r>
      <w:r w:rsidRPr="00807EF3">
        <w:rPr>
          <w:rFonts w:ascii="Times New Roman" w:hAnsi="Times New Roman" w:cs="Times New Roman"/>
          <w:sz w:val="32"/>
          <w:szCs w:val="32"/>
        </w:rPr>
        <w:t>↓</w:t>
      </w:r>
    </w:p>
    <w:p w14:paraId="6E65AF5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SEARCH</w:t>
      </w:r>
    </w:p>
    <w:p w14:paraId="4E04C18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</w:t>
      </w:r>
      <w:r w:rsidRPr="00807EF3">
        <w:rPr>
          <w:rFonts w:ascii="Times New Roman" w:hAnsi="Times New Roman" w:cs="Times New Roman"/>
          <w:sz w:val="32"/>
          <w:szCs w:val="32"/>
        </w:rPr>
        <w:t>↓</w:t>
      </w:r>
    </w:p>
    <w:p w14:paraId="2781039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SORT</w:t>
      </w:r>
    </w:p>
    <w:p w14:paraId="1B730CB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</w:t>
      </w:r>
      <w:r w:rsidRPr="00807EF3">
        <w:rPr>
          <w:rFonts w:ascii="Times New Roman" w:hAnsi="Times New Roman" w:cs="Times New Roman"/>
          <w:sz w:val="32"/>
          <w:szCs w:val="32"/>
        </w:rPr>
        <w:t>↓</w:t>
      </w:r>
    </w:p>
    <w:p w14:paraId="27BAF0E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Gallery</w:t>
      </w:r>
    </w:p>
    <w:p w14:paraId="49B827B4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1703AA53">
          <v:rect id="_x0000_i1081" style="width:0;height:1.5pt" o:hralign="center" o:hrstd="t" o:hr="t" fillcolor="#a0a0a0" stroked="f"/>
        </w:pict>
      </w:r>
    </w:p>
    <w:p w14:paraId="38D80C2B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56. Important Security Reminder</w:t>
      </w:r>
    </w:p>
    <w:p w14:paraId="5357970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This improves the:</w:t>
      </w:r>
    </w:p>
    <w:p w14:paraId="624AA7DC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User experience.</w:t>
      </w:r>
    </w:p>
    <w:p w14:paraId="6516907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It does not replace:</w:t>
      </w:r>
    </w:p>
    <w:p w14:paraId="2DB11480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Dataverse security.</w:t>
      </w:r>
    </w:p>
    <w:p w14:paraId="7D6C423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A malicious or alternative client must still be prevented from retrieving unauthorized records at the data layer.</w:t>
      </w:r>
    </w:p>
    <w:p w14:paraId="3D3568BD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02A9EAF4">
          <v:rect id="_x0000_i1082" style="width:0;height:1.5pt" o:hralign="center" o:hrstd="t" o:hr="t" fillcolor="#a0a0a0" stroked="f"/>
        </w:pict>
      </w:r>
    </w:p>
    <w:p w14:paraId="44FFE105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PART L — DYNAMIC DASHBOARD</w:t>
      </w:r>
    </w:p>
    <w:p w14:paraId="276845CC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57. Business Requirement</w:t>
      </w:r>
    </w:p>
    <w:p w14:paraId="664A79C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Home should show:</w:t>
      </w:r>
    </w:p>
    <w:p w14:paraId="522F8D61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Pending</w:t>
      </w:r>
    </w:p>
    <w:p w14:paraId="054FAF43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Approved</w:t>
      </w:r>
    </w:p>
    <w:p w14:paraId="5D035BD4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lastRenderedPageBreak/>
        <w:t>Rejected</w:t>
      </w:r>
    </w:p>
    <w:p w14:paraId="64E6C096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Total</w:t>
      </w:r>
    </w:p>
    <w:p w14:paraId="03771BE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Example:</w:t>
      </w:r>
    </w:p>
    <w:p w14:paraId="0B76257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Pending     2</w:t>
      </w:r>
    </w:p>
    <w:p w14:paraId="4E890B92" w14:textId="77777777" w:rsidR="00807EF3" w:rsidRPr="00807EF3" w:rsidRDefault="00807EF3" w:rsidP="00807EF3">
      <w:pPr>
        <w:rPr>
          <w:sz w:val="32"/>
          <w:szCs w:val="32"/>
        </w:rPr>
      </w:pPr>
    </w:p>
    <w:p w14:paraId="7A8DADB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Approved    5</w:t>
      </w:r>
    </w:p>
    <w:p w14:paraId="284F135D" w14:textId="77777777" w:rsidR="00807EF3" w:rsidRPr="00807EF3" w:rsidRDefault="00807EF3" w:rsidP="00807EF3">
      <w:pPr>
        <w:rPr>
          <w:sz w:val="32"/>
          <w:szCs w:val="32"/>
        </w:rPr>
      </w:pPr>
    </w:p>
    <w:p w14:paraId="7CA6993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Rejected    1</w:t>
      </w:r>
    </w:p>
    <w:p w14:paraId="1E51E426" w14:textId="77777777" w:rsidR="00807EF3" w:rsidRPr="00807EF3" w:rsidRDefault="00807EF3" w:rsidP="00807EF3">
      <w:pPr>
        <w:rPr>
          <w:sz w:val="32"/>
          <w:szCs w:val="32"/>
        </w:rPr>
      </w:pPr>
    </w:p>
    <w:p w14:paraId="46AA4CC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Total       8</w:t>
      </w:r>
    </w:p>
    <w:p w14:paraId="0E4FAF3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These values must come from:</w:t>
      </w:r>
    </w:p>
    <w:p w14:paraId="220139FB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Dataverse.</w:t>
      </w:r>
    </w:p>
    <w:p w14:paraId="241A0EBA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4BA739FA">
          <v:rect id="_x0000_i1083" style="width:0;height:1.5pt" o:hralign="center" o:hrstd="t" o:hr="t" fillcolor="#a0a0a0" stroked="f"/>
        </w:pict>
      </w:r>
    </w:p>
    <w:p w14:paraId="16B3C66C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58. CountRows()</w:t>
      </w:r>
    </w:p>
    <w:p w14:paraId="09CFD05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CountRows() returns the number of rows in a table.</w:t>
      </w:r>
    </w:p>
    <w:p w14:paraId="0478487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Therefore:</w:t>
      </w:r>
    </w:p>
    <w:p w14:paraId="157FB85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CountRows(</w:t>
      </w:r>
    </w:p>
    <w:p w14:paraId="5FCEEE2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Filter(</w:t>
      </w:r>
    </w:p>
    <w:p w14:paraId="2092B87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'Leave Requests',</w:t>
      </w:r>
    </w:p>
    <w:p w14:paraId="37BA86F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Employee = varCurrentEmployee</w:t>
      </w:r>
    </w:p>
    <w:p w14:paraId="09D8894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)</w:t>
      </w:r>
    </w:p>
    <w:p w14:paraId="531615B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114C19E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>returns:</w:t>
      </w:r>
    </w:p>
    <w:p w14:paraId="2F8A4F2B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Total requests.</w:t>
      </w:r>
    </w:p>
    <w:p w14:paraId="680BEA74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69681385">
          <v:rect id="_x0000_i1084" style="width:0;height:1.5pt" o:hralign="center" o:hrstd="t" o:hr="t" fillcolor="#a0a0a0" stroked="f"/>
        </w:pict>
      </w:r>
    </w:p>
    <w:p w14:paraId="2C2E4912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59. Lab 2 — Total Requests</w:t>
      </w:r>
    </w:p>
    <w:p w14:paraId="06B604B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Add a summary card/text.</w:t>
      </w:r>
    </w:p>
    <w:p w14:paraId="0FDFBDC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Name:</w:t>
      </w:r>
    </w:p>
    <w:p w14:paraId="157FE78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lblTotalRequestCount</w:t>
      </w:r>
    </w:p>
    <w:p w14:paraId="66E1683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Formula:</w:t>
      </w:r>
    </w:p>
    <w:p w14:paraId="7068588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CountRows(</w:t>
      </w:r>
    </w:p>
    <w:p w14:paraId="6E191C9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Filter(</w:t>
      </w:r>
    </w:p>
    <w:p w14:paraId="546BB0B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'Leave Requests',</w:t>
      </w:r>
    </w:p>
    <w:p w14:paraId="4266414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Employee = varCurrentEmployee</w:t>
      </w:r>
    </w:p>
    <w:p w14:paraId="67E4205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)</w:t>
      </w:r>
    </w:p>
    <w:p w14:paraId="35BA26C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416EE428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58C1D525">
          <v:rect id="_x0000_i1085" style="width:0;height:1.5pt" o:hralign="center" o:hrstd="t" o:hr="t" fillcolor="#a0a0a0" stroked="f"/>
        </w:pict>
      </w:r>
    </w:p>
    <w:p w14:paraId="5633A507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60. Pending Count</w:t>
      </w:r>
    </w:p>
    <w:p w14:paraId="164ED6D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Decide what:</w:t>
      </w:r>
    </w:p>
    <w:p w14:paraId="69957D2D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Pending</w:t>
      </w:r>
    </w:p>
    <w:p w14:paraId="26F01D9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means.</w:t>
      </w:r>
    </w:p>
    <w:p w14:paraId="64ABCF1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For our training dashboard:</w:t>
      </w:r>
    </w:p>
    <w:p w14:paraId="2E34B02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Pending includes:</w:t>
      </w:r>
    </w:p>
    <w:p w14:paraId="36557E6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Submitted</w:t>
      </w:r>
    </w:p>
    <w:p w14:paraId="08DE6FBD" w14:textId="77777777" w:rsidR="00807EF3" w:rsidRPr="00807EF3" w:rsidRDefault="00807EF3" w:rsidP="00807EF3">
      <w:pPr>
        <w:rPr>
          <w:sz w:val="32"/>
          <w:szCs w:val="32"/>
        </w:rPr>
      </w:pPr>
    </w:p>
    <w:p w14:paraId="58715BF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Pending Approval</w:t>
      </w:r>
    </w:p>
    <w:p w14:paraId="0FE2A07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We could count only one status or combine both.</w:t>
      </w:r>
    </w:p>
    <w:p w14:paraId="04331834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1F1AC1A3">
          <v:rect id="_x0000_i1086" style="width:0;height:1.5pt" o:hralign="center" o:hrstd="t" o:hr="t" fillcolor="#a0a0a0" stroked="f"/>
        </w:pict>
      </w:r>
    </w:p>
    <w:p w14:paraId="373438FD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61. Simple Pending Approval Count</w:t>
      </w:r>
    </w:p>
    <w:p w14:paraId="697B214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Conceptually:</w:t>
      </w:r>
    </w:p>
    <w:p w14:paraId="33B91CD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CountRows(</w:t>
      </w:r>
    </w:p>
    <w:p w14:paraId="5F94B28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Filter(</w:t>
      </w:r>
    </w:p>
    <w:p w14:paraId="6691F55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'Leave Requests',</w:t>
      </w:r>
    </w:p>
    <w:p w14:paraId="087E77C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Employee = varCurrentEmployee &amp;&amp;</w:t>
      </w:r>
    </w:p>
    <w:p w14:paraId="76C4FCD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Status =</w:t>
      </w:r>
    </w:p>
    <w:p w14:paraId="7E24496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    'Leave Request Status'.'Pending Approval'</w:t>
      </w:r>
    </w:p>
    <w:p w14:paraId="5121B08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)</w:t>
      </w:r>
    </w:p>
    <w:p w14:paraId="147E852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54C7465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Use your actual Choice name from IntelliSense.</w:t>
      </w:r>
    </w:p>
    <w:p w14:paraId="7BE36122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608351D8">
          <v:rect id="_x0000_i1087" style="width:0;height:1.5pt" o:hralign="center" o:hrstd="t" o:hr="t" fillcolor="#a0a0a0" stroked="f"/>
        </w:pict>
      </w:r>
    </w:p>
    <w:p w14:paraId="5D123F26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62. Approved Count</w:t>
      </w:r>
    </w:p>
    <w:p w14:paraId="200D80E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CountRows(</w:t>
      </w:r>
    </w:p>
    <w:p w14:paraId="4117E20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Filter(</w:t>
      </w:r>
    </w:p>
    <w:p w14:paraId="4C482AB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'Leave Requests',</w:t>
      </w:r>
    </w:p>
    <w:p w14:paraId="079CBE4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Employee = varCurrentEmployee &amp;&amp;</w:t>
      </w:r>
    </w:p>
    <w:p w14:paraId="233D4C7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Status =</w:t>
      </w:r>
    </w:p>
    <w:p w14:paraId="01AA54E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 xml:space="preserve">            'Leave Request Status'.Approved</w:t>
      </w:r>
    </w:p>
    <w:p w14:paraId="7E890C0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)</w:t>
      </w:r>
    </w:p>
    <w:p w14:paraId="6A9FFD2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16C0A468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28E7BE30">
          <v:rect id="_x0000_i1088" style="width:0;height:1.5pt" o:hralign="center" o:hrstd="t" o:hr="t" fillcolor="#a0a0a0" stroked="f"/>
        </w:pict>
      </w:r>
    </w:p>
    <w:p w14:paraId="776FE353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63. Rejected Count</w:t>
      </w:r>
    </w:p>
    <w:p w14:paraId="1A70D42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CountRows(</w:t>
      </w:r>
    </w:p>
    <w:p w14:paraId="758880E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Filter(</w:t>
      </w:r>
    </w:p>
    <w:p w14:paraId="10C65E3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'Leave Requests',</w:t>
      </w:r>
    </w:p>
    <w:p w14:paraId="25180E8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Employee = varCurrentEmployee &amp;&amp;</w:t>
      </w:r>
    </w:p>
    <w:p w14:paraId="26F17E7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Status =</w:t>
      </w:r>
    </w:p>
    <w:p w14:paraId="198DBB5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    'Leave Request Status'.Rejected</w:t>
      </w:r>
    </w:p>
    <w:p w14:paraId="6D594BE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)</w:t>
      </w:r>
    </w:p>
    <w:p w14:paraId="15C1BF7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44DA7339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5D77EE6F">
          <v:rect id="_x0000_i1089" style="width:0;height:1.5pt" o:hralign="center" o:hrstd="t" o:hr="t" fillcolor="#a0a0a0" stroked="f"/>
        </w:pict>
      </w:r>
    </w:p>
    <w:p w14:paraId="0B832063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64. Dashboard Expected Result</w:t>
      </w:r>
    </w:p>
    <w:p w14:paraId="407E1EC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Example:</w:t>
      </w:r>
    </w:p>
    <w:p w14:paraId="4170781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+----------------------------------+</w:t>
      </w:r>
    </w:p>
    <w:p w14:paraId="12BBC72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| Welcome, Hana                    |</w:t>
      </w:r>
    </w:p>
    <w:p w14:paraId="48D2D60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| Finance • Accountant             |</w:t>
      </w:r>
    </w:p>
    <w:p w14:paraId="5B69248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|                                  |</w:t>
      </w:r>
    </w:p>
    <w:p w14:paraId="6BAC31E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| Pending   Approved   Rejected    |</w:t>
      </w:r>
    </w:p>
    <w:p w14:paraId="48034E5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|    2         5          1        |</w:t>
      </w:r>
    </w:p>
    <w:p w14:paraId="41E187A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>|                                  |</w:t>
      </w:r>
    </w:p>
    <w:p w14:paraId="041E951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| Total Requests: 8                |</w:t>
      </w:r>
    </w:p>
    <w:p w14:paraId="2449A73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|                                  |</w:t>
      </w:r>
    </w:p>
    <w:p w14:paraId="38A17E8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| [ + Request Leave ]              |</w:t>
      </w:r>
    </w:p>
    <w:p w14:paraId="267F600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| [ My Requests ]                  |</w:t>
      </w:r>
    </w:p>
    <w:p w14:paraId="7F92B5D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+----------------------------------+</w:t>
      </w:r>
    </w:p>
    <w:p w14:paraId="3A57E5A2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5D02FE9A">
          <v:rect id="_x0000_i1090" style="width:0;height:1.5pt" o:hralign="center" o:hrstd="t" o:hr="t" fillcolor="#a0a0a0" stroked="f"/>
        </w:pict>
      </w:r>
    </w:p>
    <w:p w14:paraId="5911458D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65. Count Message</w:t>
      </w:r>
    </w:p>
    <w:p w14:paraId="06A619E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Add:</w:t>
      </w:r>
    </w:p>
    <w:p w14:paraId="2D3D5B8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lblRequestSummary</w:t>
      </w:r>
    </w:p>
    <w:p w14:paraId="25EE5B3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Formula:</w:t>
      </w:r>
    </w:p>
    <w:p w14:paraId="442DED6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If(</w:t>
      </w:r>
    </w:p>
    <w:p w14:paraId="30FA3B0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CountRows(</w:t>
      </w:r>
    </w:p>
    <w:p w14:paraId="0AB7398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Filter(</w:t>
      </w:r>
    </w:p>
    <w:p w14:paraId="3226126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    'Leave Requests',</w:t>
      </w:r>
    </w:p>
    <w:p w14:paraId="799C117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    Employee = varCurrentEmployee</w:t>
      </w:r>
    </w:p>
    <w:p w14:paraId="7357EB1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)</w:t>
      </w:r>
    </w:p>
    <w:p w14:paraId="0EE27C7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) = 1,</w:t>
      </w:r>
    </w:p>
    <w:p w14:paraId="21CCBF9D" w14:textId="77777777" w:rsidR="00807EF3" w:rsidRPr="00807EF3" w:rsidRDefault="00807EF3" w:rsidP="00807EF3">
      <w:pPr>
        <w:rPr>
          <w:sz w:val="32"/>
          <w:szCs w:val="32"/>
        </w:rPr>
      </w:pPr>
    </w:p>
    <w:p w14:paraId="46DFA53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"You have 1 leave request.",</w:t>
      </w:r>
    </w:p>
    <w:p w14:paraId="0CD28EF2" w14:textId="77777777" w:rsidR="00807EF3" w:rsidRPr="00807EF3" w:rsidRDefault="00807EF3" w:rsidP="00807EF3">
      <w:pPr>
        <w:rPr>
          <w:sz w:val="32"/>
          <w:szCs w:val="32"/>
        </w:rPr>
      </w:pPr>
    </w:p>
    <w:p w14:paraId="04C28A7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"You have "</w:t>
      </w:r>
    </w:p>
    <w:p w14:paraId="3646EC0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 xml:space="preserve">        &amp;</w:t>
      </w:r>
    </w:p>
    <w:p w14:paraId="59DA42A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CountRows(</w:t>
      </w:r>
    </w:p>
    <w:p w14:paraId="253BE6A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    Filter(</w:t>
      </w:r>
    </w:p>
    <w:p w14:paraId="060C29F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        'Leave Requests',</w:t>
      </w:r>
    </w:p>
    <w:p w14:paraId="1BB2193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        Employee = varCurrentEmployee</w:t>
      </w:r>
    </w:p>
    <w:p w14:paraId="1A7ED0F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    )</w:t>
      </w:r>
    </w:p>
    <w:p w14:paraId="0E244A9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)</w:t>
      </w:r>
    </w:p>
    <w:p w14:paraId="214F0E3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&amp;</w:t>
      </w:r>
    </w:p>
    <w:p w14:paraId="70E097F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" leave requests."</w:t>
      </w:r>
    </w:p>
    <w:p w14:paraId="7332A59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79084B94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56EE3176">
          <v:rect id="_x0000_i1091" style="width:0;height:1.5pt" o:hralign="center" o:hrstd="t" o:hr="t" fillcolor="#a0a0a0" stroked="f"/>
        </w:pict>
      </w:r>
    </w:p>
    <w:p w14:paraId="4E485AFC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66. Problem With Repetition</w:t>
      </w:r>
    </w:p>
    <w:p w14:paraId="48D756E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We calculated the same total:</w:t>
      </w:r>
    </w:p>
    <w:p w14:paraId="082CCDB5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Twice.</w:t>
      </w:r>
    </w:p>
    <w:p w14:paraId="39DC55A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The formula works.</w:t>
      </w:r>
    </w:p>
    <w:p w14:paraId="54CF74C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But it is harder to maintain.</w:t>
      </w:r>
    </w:p>
    <w:p w14:paraId="35C1146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This is where:</w:t>
      </w:r>
    </w:p>
    <w:p w14:paraId="4B394A4D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With()</w:t>
      </w:r>
    </w:p>
    <w:p w14:paraId="6FE4485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helps.</w:t>
      </w:r>
    </w:p>
    <w:p w14:paraId="23B8C9D7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0AEC5BB4">
          <v:rect id="_x0000_i1092" style="width:0;height:1.5pt" o:hralign="center" o:hrstd="t" o:hr="t" fillcolor="#a0a0a0" stroked="f"/>
        </w:pict>
      </w:r>
    </w:p>
    <w:p w14:paraId="0323FD79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PART M — WITH()</w:t>
      </w:r>
    </w:p>
    <w:p w14:paraId="16BFBF8F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67. What is With()?</w:t>
      </w:r>
    </w:p>
    <w:p w14:paraId="5524980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>With() creates temporary named values that exist only inside one formula.</w:t>
      </w:r>
    </w:p>
    <w:p w14:paraId="77EA506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Microsoft recommends With() for improving complex-formula readability and avoiding unnecessary global/context state when values are only needed locally.</w:t>
      </w:r>
    </w:p>
    <w:p w14:paraId="731AD71B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2886C815">
          <v:rect id="_x0000_i1093" style="width:0;height:1.5pt" o:hralign="center" o:hrstd="t" o:hr="t" fillcolor="#a0a0a0" stroked="f"/>
        </w:pict>
      </w:r>
    </w:p>
    <w:p w14:paraId="67BB0B6F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68. Rewrite Summary with With()</w:t>
      </w:r>
    </w:p>
    <w:p w14:paraId="0DB29F6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With(</w:t>
      </w:r>
    </w:p>
    <w:p w14:paraId="189B0D5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{</w:t>
      </w:r>
    </w:p>
    <w:p w14:paraId="0F5B75E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RequestCount:</w:t>
      </w:r>
    </w:p>
    <w:p w14:paraId="42C8158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    CountRows(</w:t>
      </w:r>
    </w:p>
    <w:p w14:paraId="10EFF09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        Filter(</w:t>
      </w:r>
    </w:p>
    <w:p w14:paraId="5FED519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            'Leave Requests',</w:t>
      </w:r>
    </w:p>
    <w:p w14:paraId="2E607A1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            Employee =</w:t>
      </w:r>
    </w:p>
    <w:p w14:paraId="46392CA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                varCurrentEmployee</w:t>
      </w:r>
    </w:p>
    <w:p w14:paraId="1A721FF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        )</w:t>
      </w:r>
    </w:p>
    <w:p w14:paraId="2741FE4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    )</w:t>
      </w:r>
    </w:p>
    <w:p w14:paraId="29C4F40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},</w:t>
      </w:r>
    </w:p>
    <w:p w14:paraId="03D2DBFC" w14:textId="77777777" w:rsidR="00807EF3" w:rsidRPr="00807EF3" w:rsidRDefault="00807EF3" w:rsidP="00807EF3">
      <w:pPr>
        <w:rPr>
          <w:sz w:val="32"/>
          <w:szCs w:val="32"/>
        </w:rPr>
      </w:pPr>
    </w:p>
    <w:p w14:paraId="4B4DF67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If(</w:t>
      </w:r>
    </w:p>
    <w:p w14:paraId="08F400C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RequestCount = 1,</w:t>
      </w:r>
    </w:p>
    <w:p w14:paraId="13CDAC54" w14:textId="77777777" w:rsidR="00807EF3" w:rsidRPr="00807EF3" w:rsidRDefault="00807EF3" w:rsidP="00807EF3">
      <w:pPr>
        <w:rPr>
          <w:sz w:val="32"/>
          <w:szCs w:val="32"/>
        </w:rPr>
      </w:pPr>
    </w:p>
    <w:p w14:paraId="5458DF8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 xml:space="preserve">        "You have 1 leave request.",</w:t>
      </w:r>
    </w:p>
    <w:p w14:paraId="7084A6D8" w14:textId="77777777" w:rsidR="00807EF3" w:rsidRPr="00807EF3" w:rsidRDefault="00807EF3" w:rsidP="00807EF3">
      <w:pPr>
        <w:rPr>
          <w:sz w:val="32"/>
          <w:szCs w:val="32"/>
        </w:rPr>
      </w:pPr>
    </w:p>
    <w:p w14:paraId="2C01940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"You have "</w:t>
      </w:r>
    </w:p>
    <w:p w14:paraId="53985ED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    &amp; RequestCount</w:t>
      </w:r>
    </w:p>
    <w:p w14:paraId="177BC5A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    &amp; " leave requests."</w:t>
      </w:r>
    </w:p>
    <w:p w14:paraId="0259BC0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)</w:t>
      </w:r>
    </w:p>
    <w:p w14:paraId="478F532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6074D2C2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55B6903D">
          <v:rect id="_x0000_i1094" style="width:0;height:1.5pt" o:hralign="center" o:hrstd="t" o:hr="t" fillcolor="#a0a0a0" stroked="f"/>
        </w:pict>
      </w:r>
    </w:p>
    <w:p w14:paraId="7CC64F0A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69. Why With?</w:t>
      </w:r>
    </w:p>
    <w:p w14:paraId="5ED3286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Instead of repeating:</w:t>
      </w:r>
    </w:p>
    <w:p w14:paraId="65C27F6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CountRows(Filter(...))</w:t>
      </w:r>
    </w:p>
    <w:p w14:paraId="719DF61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several times:</w:t>
      </w:r>
    </w:p>
    <w:p w14:paraId="53F6DD9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Define:</w:t>
      </w:r>
    </w:p>
    <w:p w14:paraId="409FF93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RequestCount</w:t>
      </w:r>
    </w:p>
    <w:p w14:paraId="5427B8F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once within the formula.</w:t>
      </w:r>
    </w:p>
    <w:p w14:paraId="12F0F391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57C8605B">
          <v:rect id="_x0000_i1095" style="width:0;height:1.5pt" o:hralign="center" o:hrstd="t" o:hr="t" fillcolor="#a0a0a0" stroked="f"/>
        </w:pict>
      </w:r>
    </w:p>
    <w:p w14:paraId="40BCCEDA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70. With vs Set</w:t>
      </w:r>
    </w:p>
    <w:p w14:paraId="26585E7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Use:</w:t>
      </w:r>
    </w:p>
    <w:p w14:paraId="272D73FF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With</w:t>
      </w:r>
    </w:p>
    <w:p w14:paraId="15C7B2E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when:</w:t>
      </w:r>
    </w:p>
    <w:p w14:paraId="2927741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Value is only needed inside one formula.</w:t>
      </w:r>
    </w:p>
    <w:p w14:paraId="699DF30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Use:</w:t>
      </w:r>
    </w:p>
    <w:p w14:paraId="6B80DE08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lastRenderedPageBreak/>
        <w:t>Set</w:t>
      </w:r>
    </w:p>
    <w:p w14:paraId="49D2C33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when:</w:t>
      </w:r>
    </w:p>
    <w:p w14:paraId="35987EA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Mutable state genuinely needs to be shared across screens/actions.</w:t>
      </w:r>
    </w:p>
    <w:p w14:paraId="3640C7A8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3D2567FD">
          <v:rect id="_x0000_i1096" style="width:0;height:1.5pt" o:hralign="center" o:hrstd="t" o:hr="t" fillcolor="#a0a0a0" stroked="f"/>
        </w:pict>
      </w:r>
    </w:p>
    <w:p w14:paraId="6E3847D4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PART N — CONTEXT VARIABLES</w:t>
      </w:r>
    </w:p>
    <w:p w14:paraId="00287B04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71. What is a Context Variable?</w:t>
      </w:r>
    </w:p>
    <w:p w14:paraId="2C040A9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A context variable is temporary state scoped to:</w:t>
      </w:r>
    </w:p>
    <w:p w14:paraId="321811CA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One Screen.</w:t>
      </w:r>
    </w:p>
    <w:p w14:paraId="606F31B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It is created with:</w:t>
      </w:r>
    </w:p>
    <w:p w14:paraId="24D2662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UpdateContext()</w:t>
      </w:r>
    </w:p>
    <w:p w14:paraId="36A60D5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Microsoft currently defines context variables as screen-scoped values, unlike global variables created by Set().</w:t>
      </w:r>
    </w:p>
    <w:p w14:paraId="1B5A58F0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5F132216">
          <v:rect id="_x0000_i1097" style="width:0;height:1.5pt" o:hralign="center" o:hrstd="t" o:hr="t" fillcolor="#a0a0a0" stroked="f"/>
        </w:pict>
      </w:r>
    </w:p>
    <w:p w14:paraId="7412A79B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72. Syntax</w:t>
      </w:r>
    </w:p>
    <w:p w14:paraId="0AB4DCE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UpdateContext(</w:t>
      </w:r>
    </w:p>
    <w:p w14:paraId="578B132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{</w:t>
      </w:r>
    </w:p>
    <w:p w14:paraId="0D69E64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locFilterOpen: true</w:t>
      </w:r>
    </w:p>
    <w:p w14:paraId="32B507D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}</w:t>
      </w:r>
    </w:p>
    <w:p w14:paraId="65FAA43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5B7A950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Recommended prefix:</w:t>
      </w:r>
    </w:p>
    <w:p w14:paraId="08B4904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loc</w:t>
      </w:r>
    </w:p>
    <w:p w14:paraId="120FC00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>for local/context state.</w:t>
      </w:r>
    </w:p>
    <w:p w14:paraId="01456911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7C0F8346">
          <v:rect id="_x0000_i1098" style="width:0;height:1.5pt" o:hralign="center" o:hrstd="t" o:hr="t" fillcolor="#a0a0a0" stroked="f"/>
        </w:pict>
      </w:r>
    </w:p>
    <w:p w14:paraId="5EDC52F8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73. Global vs Context</w:t>
      </w:r>
    </w:p>
    <w:p w14:paraId="4567CADD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Global</w:t>
      </w:r>
    </w:p>
    <w:p w14:paraId="39DE4C4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varSelectedRequest</w:t>
      </w:r>
    </w:p>
    <w:p w14:paraId="2020873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Available across:</w:t>
      </w:r>
    </w:p>
    <w:p w14:paraId="1AF06A3B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All screens.</w:t>
      </w:r>
    </w:p>
    <w:p w14:paraId="142808B7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Context</w:t>
      </w:r>
    </w:p>
    <w:p w14:paraId="5EE31F8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locFilterOpen</w:t>
      </w:r>
    </w:p>
    <w:p w14:paraId="4A3E8AF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Available on:</w:t>
      </w:r>
    </w:p>
    <w:p w14:paraId="5C64F8CB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One screen.</w:t>
      </w:r>
    </w:p>
    <w:p w14:paraId="28A97B42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7A2C1A19">
          <v:rect id="_x0000_i1099" style="width:0;height:1.5pt" o:hralign="center" o:hrstd="t" o:hr="t" fillcolor="#a0a0a0" stroked="f"/>
        </w:pict>
      </w:r>
    </w:p>
    <w:p w14:paraId="08EA61F4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74. Practical Example</w:t>
      </w:r>
    </w:p>
    <w:p w14:paraId="22BC925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Suppose My Requests has a mobile Filters panel.</w:t>
      </w:r>
    </w:p>
    <w:p w14:paraId="37474FD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Filter button:</w:t>
      </w:r>
    </w:p>
    <w:p w14:paraId="45CE364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UpdateContext(</w:t>
      </w:r>
    </w:p>
    <w:p w14:paraId="13053FD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{</w:t>
      </w:r>
    </w:p>
    <w:p w14:paraId="4B6E490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locFilterOpen: true</w:t>
      </w:r>
    </w:p>
    <w:p w14:paraId="60F5A24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}</w:t>
      </w:r>
    </w:p>
    <w:p w14:paraId="4A5EA7B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2C54632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Close button:</w:t>
      </w:r>
    </w:p>
    <w:p w14:paraId="3C6DBDC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UpdateContext(</w:t>
      </w:r>
    </w:p>
    <w:p w14:paraId="5916E5A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 xml:space="preserve">    {</w:t>
      </w:r>
    </w:p>
    <w:p w14:paraId="5E75B18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locFilterOpen: false</w:t>
      </w:r>
    </w:p>
    <w:p w14:paraId="642965A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}</w:t>
      </w:r>
    </w:p>
    <w:p w14:paraId="232DCC6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2F07544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Panel Visible:</w:t>
      </w:r>
    </w:p>
    <w:p w14:paraId="4737E40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locFilterOpen</w:t>
      </w:r>
    </w:p>
    <w:p w14:paraId="4632E283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08F23316">
          <v:rect id="_x0000_i1100" style="width:0;height:1.5pt" o:hralign="center" o:hrstd="t" o:hr="t" fillcolor="#a0a0a0" stroked="f"/>
        </w:pict>
      </w:r>
    </w:p>
    <w:p w14:paraId="2928A7DD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75. Why Context Variable?</w:t>
      </w:r>
    </w:p>
    <w:p w14:paraId="17BC8ED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Does another screen need to know:</w:t>
      </w:r>
    </w:p>
    <w:p w14:paraId="37BFD75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Is My Requests filter panel open?</w:t>
      </w:r>
    </w:p>
    <w:p w14:paraId="55B528A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Probably:</w:t>
      </w:r>
    </w:p>
    <w:p w14:paraId="21E48447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No.</w:t>
      </w:r>
    </w:p>
    <w:p w14:paraId="56B35ED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Therefore screen-local state is appropriate.</w:t>
      </w:r>
    </w:p>
    <w:p w14:paraId="3A49A5FC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4E9E8C29">
          <v:rect id="_x0000_i1101" style="width:0;height:1.5pt" o:hralign="center" o:hrstd="t" o:hr="t" fillcolor="#a0a0a0" stroked="f"/>
        </w:pict>
      </w:r>
    </w:p>
    <w:p w14:paraId="36718C83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PART O — COLLECTIONS</w:t>
      </w:r>
    </w:p>
    <w:p w14:paraId="3D2860DF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76. What is a Collection?</w:t>
      </w:r>
    </w:p>
    <w:p w14:paraId="5119185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A Collection is an in-memory table stored within the running Canvas App.</w:t>
      </w:r>
    </w:p>
    <w:p w14:paraId="4AC7867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Power Fx provides:</w:t>
      </w:r>
    </w:p>
    <w:p w14:paraId="637E5A4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Collect()</w:t>
      </w:r>
    </w:p>
    <w:p w14:paraId="015AF20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Clear()</w:t>
      </w:r>
    </w:p>
    <w:p w14:paraId="19029C0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and:</w:t>
      </w:r>
    </w:p>
    <w:p w14:paraId="1429857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>ClearCollect()</w:t>
      </w:r>
    </w:p>
    <w:p w14:paraId="17F1733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for manipulating collections.</w:t>
      </w:r>
    </w:p>
    <w:p w14:paraId="24DEE748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3373F170">
          <v:rect id="_x0000_i1102" style="width:0;height:1.5pt" o:hralign="center" o:hrstd="t" o:hr="t" fillcolor="#a0a0a0" stroked="f"/>
        </w:pict>
      </w:r>
    </w:p>
    <w:p w14:paraId="165B7782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77. Collection Example</w:t>
      </w:r>
    </w:p>
    <w:p w14:paraId="4E0476D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Create:</w:t>
      </w:r>
    </w:p>
    <w:p w14:paraId="1C50695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colStatusOptions</w:t>
      </w:r>
    </w:p>
    <w:p w14:paraId="53E706F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containing:</w:t>
      </w:r>
    </w:p>
    <w:p w14:paraId="610377C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All</w:t>
      </w:r>
    </w:p>
    <w:p w14:paraId="5D1676F7" w14:textId="77777777" w:rsidR="00807EF3" w:rsidRPr="00807EF3" w:rsidRDefault="00807EF3" w:rsidP="00807EF3">
      <w:pPr>
        <w:rPr>
          <w:sz w:val="32"/>
          <w:szCs w:val="32"/>
        </w:rPr>
      </w:pPr>
    </w:p>
    <w:p w14:paraId="41DEB6A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Draft</w:t>
      </w:r>
    </w:p>
    <w:p w14:paraId="1810EA40" w14:textId="77777777" w:rsidR="00807EF3" w:rsidRPr="00807EF3" w:rsidRDefault="00807EF3" w:rsidP="00807EF3">
      <w:pPr>
        <w:rPr>
          <w:sz w:val="32"/>
          <w:szCs w:val="32"/>
        </w:rPr>
      </w:pPr>
    </w:p>
    <w:p w14:paraId="5BF74FB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Submitted</w:t>
      </w:r>
    </w:p>
    <w:p w14:paraId="39BA4812" w14:textId="77777777" w:rsidR="00807EF3" w:rsidRPr="00807EF3" w:rsidRDefault="00807EF3" w:rsidP="00807EF3">
      <w:pPr>
        <w:rPr>
          <w:sz w:val="32"/>
          <w:szCs w:val="32"/>
        </w:rPr>
      </w:pPr>
    </w:p>
    <w:p w14:paraId="3A6BA88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Pending Approval</w:t>
      </w:r>
    </w:p>
    <w:p w14:paraId="4F2D9358" w14:textId="77777777" w:rsidR="00807EF3" w:rsidRPr="00807EF3" w:rsidRDefault="00807EF3" w:rsidP="00807EF3">
      <w:pPr>
        <w:rPr>
          <w:sz w:val="32"/>
          <w:szCs w:val="32"/>
        </w:rPr>
      </w:pPr>
    </w:p>
    <w:p w14:paraId="227A6F5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Approved</w:t>
      </w:r>
    </w:p>
    <w:p w14:paraId="4E0D0975" w14:textId="77777777" w:rsidR="00807EF3" w:rsidRPr="00807EF3" w:rsidRDefault="00807EF3" w:rsidP="00807EF3">
      <w:pPr>
        <w:rPr>
          <w:sz w:val="32"/>
          <w:szCs w:val="32"/>
        </w:rPr>
      </w:pPr>
    </w:p>
    <w:p w14:paraId="6530AC9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Rejected</w:t>
      </w:r>
    </w:p>
    <w:p w14:paraId="1759E397" w14:textId="77777777" w:rsidR="00807EF3" w:rsidRPr="00807EF3" w:rsidRDefault="00807EF3" w:rsidP="00807EF3">
      <w:pPr>
        <w:rPr>
          <w:sz w:val="32"/>
          <w:szCs w:val="32"/>
        </w:rPr>
      </w:pPr>
    </w:p>
    <w:p w14:paraId="6E7CDD5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Cancelled</w:t>
      </w:r>
    </w:p>
    <w:p w14:paraId="47432E83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020228C9">
          <v:rect id="_x0000_i1103" style="width:0;height:1.5pt" o:hralign="center" o:hrstd="t" o:hr="t" fillcolor="#a0a0a0" stroked="f"/>
        </w:pict>
      </w:r>
    </w:p>
    <w:p w14:paraId="775C3985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78. ClearCollect()</w:t>
      </w:r>
    </w:p>
    <w:p w14:paraId="28178CA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>Example:</w:t>
      </w:r>
    </w:p>
    <w:p w14:paraId="2A7C3E9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ClearCollect(</w:t>
      </w:r>
    </w:p>
    <w:p w14:paraId="7B79B86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colStatusOptions,</w:t>
      </w:r>
    </w:p>
    <w:p w14:paraId="07A39B24" w14:textId="77777777" w:rsidR="00807EF3" w:rsidRPr="00807EF3" w:rsidRDefault="00807EF3" w:rsidP="00807EF3">
      <w:pPr>
        <w:rPr>
          <w:sz w:val="32"/>
          <w:szCs w:val="32"/>
        </w:rPr>
      </w:pPr>
    </w:p>
    <w:p w14:paraId="2A835A3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{ Label: "All" },</w:t>
      </w:r>
    </w:p>
    <w:p w14:paraId="0C28DB48" w14:textId="77777777" w:rsidR="00807EF3" w:rsidRPr="00807EF3" w:rsidRDefault="00807EF3" w:rsidP="00807EF3">
      <w:pPr>
        <w:rPr>
          <w:sz w:val="32"/>
          <w:szCs w:val="32"/>
        </w:rPr>
      </w:pPr>
    </w:p>
    <w:p w14:paraId="167110D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{ Label: "Draft" },</w:t>
      </w:r>
    </w:p>
    <w:p w14:paraId="0A9F6D49" w14:textId="77777777" w:rsidR="00807EF3" w:rsidRPr="00807EF3" w:rsidRDefault="00807EF3" w:rsidP="00807EF3">
      <w:pPr>
        <w:rPr>
          <w:sz w:val="32"/>
          <w:szCs w:val="32"/>
        </w:rPr>
      </w:pPr>
    </w:p>
    <w:p w14:paraId="21303BF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{ Label: "Submitted" },</w:t>
      </w:r>
    </w:p>
    <w:p w14:paraId="5278961E" w14:textId="77777777" w:rsidR="00807EF3" w:rsidRPr="00807EF3" w:rsidRDefault="00807EF3" w:rsidP="00807EF3">
      <w:pPr>
        <w:rPr>
          <w:sz w:val="32"/>
          <w:szCs w:val="32"/>
        </w:rPr>
      </w:pPr>
    </w:p>
    <w:p w14:paraId="7723E99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{ Label: "Pending Approval" },</w:t>
      </w:r>
    </w:p>
    <w:p w14:paraId="37C641BE" w14:textId="77777777" w:rsidR="00807EF3" w:rsidRPr="00807EF3" w:rsidRDefault="00807EF3" w:rsidP="00807EF3">
      <w:pPr>
        <w:rPr>
          <w:sz w:val="32"/>
          <w:szCs w:val="32"/>
        </w:rPr>
      </w:pPr>
    </w:p>
    <w:p w14:paraId="4BD4ECD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{ Label: "Approved" },</w:t>
      </w:r>
    </w:p>
    <w:p w14:paraId="428FC821" w14:textId="77777777" w:rsidR="00807EF3" w:rsidRPr="00807EF3" w:rsidRDefault="00807EF3" w:rsidP="00807EF3">
      <w:pPr>
        <w:rPr>
          <w:sz w:val="32"/>
          <w:szCs w:val="32"/>
        </w:rPr>
      </w:pPr>
    </w:p>
    <w:p w14:paraId="20FD7EC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{ Label: "Rejected" },</w:t>
      </w:r>
    </w:p>
    <w:p w14:paraId="37F50ACF" w14:textId="77777777" w:rsidR="00807EF3" w:rsidRPr="00807EF3" w:rsidRDefault="00807EF3" w:rsidP="00807EF3">
      <w:pPr>
        <w:rPr>
          <w:sz w:val="32"/>
          <w:szCs w:val="32"/>
        </w:rPr>
      </w:pPr>
    </w:p>
    <w:p w14:paraId="4EAC665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{ Label: "Cancelled" }</w:t>
      </w:r>
    </w:p>
    <w:p w14:paraId="46DFDC5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1514FEA7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27E36B5B">
          <v:rect id="_x0000_i1104" style="width:0;height:1.5pt" o:hralign="center" o:hrstd="t" o:hr="t" fillcolor="#a0a0a0" stroked="f"/>
        </w:pict>
      </w:r>
    </w:p>
    <w:p w14:paraId="617A089C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79. Use Collection in Dropdown</w:t>
      </w:r>
    </w:p>
    <w:p w14:paraId="21A92E8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Set:</w:t>
      </w:r>
    </w:p>
    <w:p w14:paraId="7269B89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drpStatusFilter.Items</w:t>
      </w:r>
    </w:p>
    <w:p w14:paraId="5CDA8B3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>to:</w:t>
      </w:r>
    </w:p>
    <w:p w14:paraId="471C60A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colStatusOptions</w:t>
      </w:r>
    </w:p>
    <w:p w14:paraId="26B5AB8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Then display:</w:t>
      </w:r>
    </w:p>
    <w:p w14:paraId="2283573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Label</w:t>
      </w:r>
    </w:p>
    <w:p w14:paraId="23B53FF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depending on the control configuration.</w:t>
      </w:r>
    </w:p>
    <w:p w14:paraId="7B635A37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5A9A4EB6">
          <v:rect id="_x0000_i1105" style="width:0;height:1.5pt" o:hralign="center" o:hrstd="t" o:hr="t" fillcolor="#a0a0a0" stroked="f"/>
        </w:pict>
      </w:r>
    </w:p>
    <w:p w14:paraId="2D88E35F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80. Why Use a Collection Here?</w:t>
      </w:r>
    </w:p>
    <w:p w14:paraId="778782D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This is primarily a:</w:t>
      </w:r>
    </w:p>
    <w:p w14:paraId="24B4197A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Learning Exercise.</w:t>
      </w:r>
    </w:p>
    <w:p w14:paraId="2C4211F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A simple inline array would also work.</w:t>
      </w:r>
    </w:p>
    <w:p w14:paraId="7DB931B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We use the collection so students understand:</w:t>
      </w:r>
    </w:p>
    <w:p w14:paraId="44B4F74C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In-memory tables.</w:t>
      </w:r>
    </w:p>
    <w:p w14:paraId="6D7FF2E7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6CCA85FD">
          <v:rect id="_x0000_i1106" style="width:0;height:1.5pt" o:hralign="center" o:hrstd="t" o:hr="t" fillcolor="#a0a0a0" stroked="f"/>
        </w:pict>
      </w:r>
    </w:p>
    <w:p w14:paraId="60966F05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81. Collect()</w:t>
      </w:r>
    </w:p>
    <w:p w14:paraId="062DEA4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To add a row:</w:t>
      </w:r>
    </w:p>
    <w:p w14:paraId="2A80BED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Collect(</w:t>
      </w:r>
    </w:p>
    <w:p w14:paraId="2826284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colStatusOptions,</w:t>
      </w:r>
    </w:p>
    <w:p w14:paraId="5AE4146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{</w:t>
      </w:r>
    </w:p>
    <w:p w14:paraId="7AEF300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Label: "Archived"</w:t>
      </w:r>
    </w:p>
    <w:p w14:paraId="45130F8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}</w:t>
      </w:r>
    </w:p>
    <w:p w14:paraId="07479FD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61CC9163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30832E00">
          <v:rect id="_x0000_i1107" style="width:0;height:1.5pt" o:hralign="center" o:hrstd="t" o:hr="t" fillcolor="#a0a0a0" stroked="f"/>
        </w:pict>
      </w:r>
    </w:p>
    <w:p w14:paraId="7FF27454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lastRenderedPageBreak/>
        <w:t>82. Clear()</w:t>
      </w:r>
    </w:p>
    <w:p w14:paraId="1365B3E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To remove every row:</w:t>
      </w:r>
    </w:p>
    <w:p w14:paraId="3FB3624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Clear(</w:t>
      </w:r>
    </w:p>
    <w:p w14:paraId="5FCE5B4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colStatusOptions</w:t>
      </w:r>
    </w:p>
    <w:p w14:paraId="0A911EB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7C553856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33888FD7">
          <v:rect id="_x0000_i1108" style="width:0;height:1.5pt" o:hralign="center" o:hrstd="t" o:hr="t" fillcolor="#a0a0a0" stroked="f"/>
        </w:pict>
      </w:r>
    </w:p>
    <w:p w14:paraId="6C5F28DC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83. Important Collection Warning</w:t>
      </w:r>
    </w:p>
    <w:p w14:paraId="19AF763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Do not automatically do:</w:t>
      </w:r>
    </w:p>
    <w:p w14:paraId="7B57AE7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ClearCollect(</w:t>
      </w:r>
    </w:p>
    <w:p w14:paraId="6DCC0C4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colAllLeaveRequests,</w:t>
      </w:r>
    </w:p>
    <w:p w14:paraId="4800CB8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'Leave Requests'</w:t>
      </w:r>
    </w:p>
    <w:p w14:paraId="618BCC2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4B231E0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for huge Dataverse tables.</w:t>
      </w:r>
    </w:p>
    <w:p w14:paraId="1D42C43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When Collect/ClearCollect operate against a remote source, the operation isn't delegable and may only retrieve the initial portion of the source.</w:t>
      </w:r>
    </w:p>
    <w:p w14:paraId="256D2547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1902FCC8">
          <v:rect id="_x0000_i1109" style="width:0;height:1.5pt" o:hralign="center" o:hrstd="t" o:hr="t" fillcolor="#a0a0a0" stroked="f"/>
        </w:pict>
      </w:r>
    </w:p>
    <w:p w14:paraId="673BE557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84. Good Collection Use Cases</w:t>
      </w:r>
    </w:p>
    <w:p w14:paraId="7FDA1E8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Collections can be useful for:</w:t>
      </w:r>
    </w:p>
    <w:p w14:paraId="6DD339A0" w14:textId="77777777" w:rsidR="00807EF3" w:rsidRPr="00807EF3" w:rsidRDefault="00807EF3">
      <w:pPr>
        <w:numPr>
          <w:ilvl w:val="0"/>
          <w:numId w:val="5"/>
        </w:numPr>
        <w:rPr>
          <w:sz w:val="32"/>
          <w:szCs w:val="32"/>
        </w:rPr>
      </w:pPr>
      <w:r w:rsidRPr="00807EF3">
        <w:rPr>
          <w:sz w:val="32"/>
          <w:szCs w:val="32"/>
        </w:rPr>
        <w:t>Temporary selections</w:t>
      </w:r>
    </w:p>
    <w:p w14:paraId="5B569BB2" w14:textId="77777777" w:rsidR="00807EF3" w:rsidRPr="00807EF3" w:rsidRDefault="00807EF3">
      <w:pPr>
        <w:numPr>
          <w:ilvl w:val="0"/>
          <w:numId w:val="5"/>
        </w:numPr>
        <w:rPr>
          <w:sz w:val="32"/>
          <w:szCs w:val="32"/>
        </w:rPr>
      </w:pPr>
      <w:r w:rsidRPr="00807EF3">
        <w:rPr>
          <w:sz w:val="32"/>
          <w:szCs w:val="32"/>
        </w:rPr>
        <w:t>Draft multi-item data</w:t>
      </w:r>
    </w:p>
    <w:p w14:paraId="249FDD26" w14:textId="77777777" w:rsidR="00807EF3" w:rsidRPr="00807EF3" w:rsidRDefault="00807EF3">
      <w:pPr>
        <w:numPr>
          <w:ilvl w:val="0"/>
          <w:numId w:val="5"/>
        </w:numPr>
        <w:rPr>
          <w:sz w:val="32"/>
          <w:szCs w:val="32"/>
        </w:rPr>
      </w:pPr>
      <w:r w:rsidRPr="00807EF3">
        <w:rPr>
          <w:sz w:val="32"/>
          <w:szCs w:val="32"/>
        </w:rPr>
        <w:t>Small configuration lists</w:t>
      </w:r>
    </w:p>
    <w:p w14:paraId="23F3BA59" w14:textId="77777777" w:rsidR="00807EF3" w:rsidRPr="00807EF3" w:rsidRDefault="00807EF3">
      <w:pPr>
        <w:numPr>
          <w:ilvl w:val="0"/>
          <w:numId w:val="5"/>
        </w:num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>Temporary UI state tables</w:t>
      </w:r>
    </w:p>
    <w:p w14:paraId="58409D01" w14:textId="77777777" w:rsidR="00807EF3" w:rsidRPr="00807EF3" w:rsidRDefault="00807EF3">
      <w:pPr>
        <w:numPr>
          <w:ilvl w:val="0"/>
          <w:numId w:val="5"/>
        </w:numPr>
        <w:rPr>
          <w:sz w:val="32"/>
          <w:szCs w:val="32"/>
        </w:rPr>
      </w:pPr>
      <w:r w:rsidRPr="00807EF3">
        <w:rPr>
          <w:sz w:val="32"/>
          <w:szCs w:val="32"/>
        </w:rPr>
        <w:t>Offline scenarios where appropriately designed</w:t>
      </w:r>
    </w:p>
    <w:p w14:paraId="41D423C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Collections should not automatically become:</w:t>
      </w:r>
    </w:p>
    <w:p w14:paraId="026E53A8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Local copies of your database.</w:t>
      </w:r>
    </w:p>
    <w:p w14:paraId="5D8C01E3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22A837AF">
          <v:rect id="_x0000_i1110" style="width:0;height:1.5pt" o:hralign="center" o:hrstd="t" o:hr="t" fillcolor="#a0a0a0" stroked="f"/>
        </w:pict>
      </w:r>
    </w:p>
    <w:p w14:paraId="5F314199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PART P — DYNAMIC UI</w:t>
      </w:r>
    </w:p>
    <w:p w14:paraId="7FAE7D25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85. Application State Should Affect UI</w:t>
      </w:r>
    </w:p>
    <w:p w14:paraId="6403EA3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Example:</w:t>
      </w:r>
    </w:p>
    <w:p w14:paraId="053DA19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If Employee has no profile:</w:t>
      </w:r>
    </w:p>
    <w:p w14:paraId="286CF4A0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Disable Request Leave.</w:t>
      </w:r>
    </w:p>
    <w:p w14:paraId="76F15EA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If selected Request is Approved:</w:t>
      </w:r>
    </w:p>
    <w:p w14:paraId="24C87C1E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Disable Edit.</w:t>
      </w:r>
    </w:p>
    <w:p w14:paraId="3A4E49C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If there are zero Pending requests:</w:t>
      </w:r>
    </w:p>
    <w:p w14:paraId="6870A6E3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Change message.</w:t>
      </w:r>
    </w:p>
    <w:p w14:paraId="44BF45A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Power Fx makes the UI:</w:t>
      </w:r>
    </w:p>
    <w:p w14:paraId="78DF124B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Reactive.</w:t>
      </w:r>
    </w:p>
    <w:p w14:paraId="20CDBB2A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2A6D02CD">
          <v:rect id="_x0000_i1111" style="width:0;height:1.5pt" o:hralign="center" o:hrstd="t" o:hr="t" fillcolor="#a0a0a0" stroked="f"/>
        </w:pict>
      </w:r>
    </w:p>
    <w:p w14:paraId="0F91EDBD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86. Disable Request Leave When Employee Missing</w:t>
      </w:r>
    </w:p>
    <w:p w14:paraId="6C5A16F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Set:</w:t>
      </w:r>
    </w:p>
    <w:p w14:paraId="5730017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btnNewRequest.DisplayMode</w:t>
      </w:r>
    </w:p>
    <w:p w14:paraId="67B5C05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to:</w:t>
      </w:r>
    </w:p>
    <w:p w14:paraId="42A0E90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If(</w:t>
      </w:r>
    </w:p>
    <w:p w14:paraId="321985F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 xml:space="preserve">    IsBlank(varCurrentEmployee),</w:t>
      </w:r>
    </w:p>
    <w:p w14:paraId="18344FCF" w14:textId="77777777" w:rsidR="00807EF3" w:rsidRPr="00807EF3" w:rsidRDefault="00807EF3" w:rsidP="00807EF3">
      <w:pPr>
        <w:rPr>
          <w:sz w:val="32"/>
          <w:szCs w:val="32"/>
        </w:rPr>
      </w:pPr>
    </w:p>
    <w:p w14:paraId="29E6893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DisplayMode.Disabled,</w:t>
      </w:r>
    </w:p>
    <w:p w14:paraId="0C2A2A92" w14:textId="77777777" w:rsidR="00807EF3" w:rsidRPr="00807EF3" w:rsidRDefault="00807EF3" w:rsidP="00807EF3">
      <w:pPr>
        <w:rPr>
          <w:sz w:val="32"/>
          <w:szCs w:val="32"/>
        </w:rPr>
      </w:pPr>
    </w:p>
    <w:p w14:paraId="48AFC9A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DisplayMode.Edit</w:t>
      </w:r>
    </w:p>
    <w:p w14:paraId="1AD6EDD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42704952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33113E3A">
          <v:rect id="_x0000_i1112" style="width:0;height:1.5pt" o:hralign="center" o:hrstd="t" o:hr="t" fillcolor="#a0a0a0" stroked="f"/>
        </w:pict>
      </w:r>
    </w:p>
    <w:p w14:paraId="68B9A94D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87. Add Help Message</w:t>
      </w:r>
    </w:p>
    <w:p w14:paraId="35A0D8F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Visible:</w:t>
      </w:r>
    </w:p>
    <w:p w14:paraId="76B1894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IsBlank(varCurrentEmployee)</w:t>
      </w:r>
    </w:p>
    <w:p w14:paraId="13ED209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Text:</w:t>
      </w:r>
    </w:p>
    <w:p w14:paraId="0B07538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Your employee profile could not be found. Contact HR before submitting a leave request.</w:t>
      </w:r>
    </w:p>
    <w:p w14:paraId="331C8816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378D030C">
          <v:rect id="_x0000_i1113" style="width:0;height:1.5pt" o:hralign="center" o:hrstd="t" o:hr="t" fillcolor="#a0a0a0" stroked="f"/>
        </w:pict>
      </w:r>
    </w:p>
    <w:p w14:paraId="689D7B3F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88. Edit Request Dynamic Behavior</w:t>
      </w:r>
    </w:p>
    <w:p w14:paraId="7C8E161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Set Edit Button:</w:t>
      </w:r>
    </w:p>
    <w:p w14:paraId="71F3953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If(</w:t>
      </w:r>
    </w:p>
    <w:p w14:paraId="28B0B68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varSelectedRequest.Status =</w:t>
      </w:r>
    </w:p>
    <w:p w14:paraId="1E58090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'Leave Request Status'.Draft,</w:t>
      </w:r>
    </w:p>
    <w:p w14:paraId="325F2829" w14:textId="77777777" w:rsidR="00807EF3" w:rsidRPr="00807EF3" w:rsidRDefault="00807EF3" w:rsidP="00807EF3">
      <w:pPr>
        <w:rPr>
          <w:sz w:val="32"/>
          <w:szCs w:val="32"/>
        </w:rPr>
      </w:pPr>
    </w:p>
    <w:p w14:paraId="079485D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DisplayMode.Edit,</w:t>
      </w:r>
    </w:p>
    <w:p w14:paraId="67DF2D85" w14:textId="77777777" w:rsidR="00807EF3" w:rsidRPr="00807EF3" w:rsidRDefault="00807EF3" w:rsidP="00807EF3">
      <w:pPr>
        <w:rPr>
          <w:sz w:val="32"/>
          <w:szCs w:val="32"/>
        </w:rPr>
      </w:pPr>
    </w:p>
    <w:p w14:paraId="77E22BC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 xml:space="preserve">    DisplayMode.Disabled</w:t>
      </w:r>
    </w:p>
    <w:p w14:paraId="3AB6FAD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18C1D9C2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37BAC43E">
          <v:rect id="_x0000_i1114" style="width:0;height:1.5pt" o:hralign="center" o:hrstd="t" o:hr="t" fillcolor="#a0a0a0" stroked="f"/>
        </w:pict>
      </w:r>
    </w:p>
    <w:p w14:paraId="5FCB9E2C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PART Q — PATCH()</w:t>
      </w:r>
    </w:p>
    <w:p w14:paraId="217FEEC1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89. What is Patch()?</w:t>
      </w:r>
    </w:p>
    <w:p w14:paraId="43F723C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Patch() creates or modifies records in a data source without requiring an Edit Form.</w:t>
      </w:r>
    </w:p>
    <w:p w14:paraId="7B235B1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It can update specific fields while leaving other fields unchanged. When used with Defaults(), it can also create records.</w:t>
      </w:r>
    </w:p>
    <w:p w14:paraId="166A28C5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1307530C">
          <v:rect id="_x0000_i1115" style="width:0;height:1.5pt" o:hralign="center" o:hrstd="t" o:hr="t" fillcolor="#a0a0a0" stroked="f"/>
        </w:pict>
      </w:r>
    </w:p>
    <w:p w14:paraId="01AAD607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90. SubmitForm vs Patch</w:t>
      </w:r>
    </w:p>
    <w:p w14:paraId="11E1707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Use:</w:t>
      </w:r>
    </w:p>
    <w:p w14:paraId="10A40EE7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SubmitForm()</w:t>
      </w:r>
    </w:p>
    <w:p w14:paraId="00DC689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when:</w:t>
      </w:r>
    </w:p>
    <w:p w14:paraId="22A55D4C" w14:textId="77777777" w:rsidR="00807EF3" w:rsidRPr="00807EF3" w:rsidRDefault="00807EF3">
      <w:pPr>
        <w:numPr>
          <w:ilvl w:val="0"/>
          <w:numId w:val="6"/>
        </w:numPr>
        <w:rPr>
          <w:sz w:val="32"/>
          <w:szCs w:val="32"/>
        </w:rPr>
      </w:pPr>
      <w:r w:rsidRPr="00807EF3">
        <w:rPr>
          <w:sz w:val="32"/>
          <w:szCs w:val="32"/>
        </w:rPr>
        <w:t>User is completing a Form</w:t>
      </w:r>
    </w:p>
    <w:p w14:paraId="3CF8EA6D" w14:textId="77777777" w:rsidR="00807EF3" w:rsidRPr="00807EF3" w:rsidRDefault="00807EF3">
      <w:pPr>
        <w:numPr>
          <w:ilvl w:val="0"/>
          <w:numId w:val="6"/>
        </w:numPr>
        <w:rPr>
          <w:sz w:val="32"/>
          <w:szCs w:val="32"/>
        </w:rPr>
      </w:pPr>
      <w:r w:rsidRPr="00807EF3">
        <w:rPr>
          <w:sz w:val="32"/>
          <w:szCs w:val="32"/>
        </w:rPr>
        <w:t>Standard validation is useful</w:t>
      </w:r>
    </w:p>
    <w:p w14:paraId="34463752" w14:textId="77777777" w:rsidR="00807EF3" w:rsidRPr="00807EF3" w:rsidRDefault="00807EF3">
      <w:pPr>
        <w:numPr>
          <w:ilvl w:val="0"/>
          <w:numId w:val="6"/>
        </w:numPr>
        <w:rPr>
          <w:sz w:val="32"/>
          <w:szCs w:val="32"/>
        </w:rPr>
      </w:pPr>
      <w:r w:rsidRPr="00807EF3">
        <w:rPr>
          <w:sz w:val="32"/>
          <w:szCs w:val="32"/>
        </w:rPr>
        <w:t>Data Cards are appropriate</w:t>
      </w:r>
    </w:p>
    <w:p w14:paraId="04C50D2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Use:</w:t>
      </w:r>
    </w:p>
    <w:p w14:paraId="1697164C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Patch()</w:t>
      </w:r>
    </w:p>
    <w:p w14:paraId="3D3F15C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when:</w:t>
      </w:r>
    </w:p>
    <w:p w14:paraId="38329D80" w14:textId="77777777" w:rsidR="00807EF3" w:rsidRPr="00807EF3" w:rsidRDefault="00807EF3">
      <w:pPr>
        <w:numPr>
          <w:ilvl w:val="0"/>
          <w:numId w:val="7"/>
        </w:numPr>
        <w:rPr>
          <w:sz w:val="32"/>
          <w:szCs w:val="32"/>
        </w:rPr>
      </w:pPr>
      <w:r w:rsidRPr="00807EF3">
        <w:rPr>
          <w:sz w:val="32"/>
          <w:szCs w:val="32"/>
        </w:rPr>
        <w:t>Updating a few fields</w:t>
      </w:r>
    </w:p>
    <w:p w14:paraId="08D1122B" w14:textId="77777777" w:rsidR="00807EF3" w:rsidRPr="00807EF3" w:rsidRDefault="00807EF3">
      <w:pPr>
        <w:numPr>
          <w:ilvl w:val="0"/>
          <w:numId w:val="7"/>
        </w:num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>Performing a custom data operation</w:t>
      </w:r>
    </w:p>
    <w:p w14:paraId="57B2A6DB" w14:textId="77777777" w:rsidR="00807EF3" w:rsidRPr="00807EF3" w:rsidRDefault="00807EF3">
      <w:pPr>
        <w:numPr>
          <w:ilvl w:val="0"/>
          <w:numId w:val="7"/>
        </w:numPr>
        <w:rPr>
          <w:sz w:val="32"/>
          <w:szCs w:val="32"/>
        </w:rPr>
      </w:pPr>
      <w:r w:rsidRPr="00807EF3">
        <w:rPr>
          <w:sz w:val="32"/>
          <w:szCs w:val="32"/>
        </w:rPr>
        <w:t>No full Form is necessary</w:t>
      </w:r>
    </w:p>
    <w:p w14:paraId="7BB7F1F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Microsoft explicitly recommends Forms for simpler user-entered record editing and Patch() for more customized scenarios.</w:t>
      </w:r>
    </w:p>
    <w:p w14:paraId="5ACAFC87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1B09A2A4">
          <v:rect id="_x0000_i1116" style="width:0;height:1.5pt" o:hralign="center" o:hrstd="t" o:hr="t" fillcolor="#a0a0a0" stroked="f"/>
        </w:pict>
      </w:r>
    </w:p>
    <w:p w14:paraId="3846B8DC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91. Example Update</w:t>
      </w:r>
    </w:p>
    <w:p w14:paraId="0C2EA66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Suppose we want to update only:</w:t>
      </w:r>
    </w:p>
    <w:p w14:paraId="74B21554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Manager Comment.</w:t>
      </w:r>
    </w:p>
    <w:p w14:paraId="6EE930E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Conceptually:</w:t>
      </w:r>
    </w:p>
    <w:p w14:paraId="0305CB4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Patch(</w:t>
      </w:r>
    </w:p>
    <w:p w14:paraId="1054805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'Leave Requests',</w:t>
      </w:r>
    </w:p>
    <w:p w14:paraId="14CD6F9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varSelectedRequest,</w:t>
      </w:r>
    </w:p>
    <w:p w14:paraId="283FC63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{</w:t>
      </w:r>
    </w:p>
    <w:p w14:paraId="31A4AA5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'Manager Comment':</w:t>
      </w:r>
    </w:p>
    <w:p w14:paraId="15287EF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    "Reviewed."</w:t>
      </w:r>
    </w:p>
    <w:p w14:paraId="4D9B80A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}</w:t>
      </w:r>
    </w:p>
    <w:p w14:paraId="61A365F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548C037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Other record fields stay unchanged.</w:t>
      </w:r>
    </w:p>
    <w:p w14:paraId="1A6D7EF7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5BB138A8">
          <v:rect id="_x0000_i1117" style="width:0;height:1.5pt" o:hralign="center" o:hrstd="t" o:hr="t" fillcolor="#a0a0a0" stroked="f"/>
        </w:pict>
      </w:r>
    </w:p>
    <w:p w14:paraId="75AC8CF0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92. Dataverse Choice with Patch</w:t>
      </w:r>
    </w:p>
    <w:p w14:paraId="77A7D0C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>When setting a Dataverse Choice using Patch(), use the generated Choice enum value.</w:t>
      </w:r>
    </w:p>
    <w:p w14:paraId="7C00D98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Example concept:</w:t>
      </w:r>
    </w:p>
    <w:p w14:paraId="47A5E04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Patch(</w:t>
      </w:r>
    </w:p>
    <w:p w14:paraId="419A656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'Leave Requests',</w:t>
      </w:r>
    </w:p>
    <w:p w14:paraId="5B30F72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varSelectedRequest,</w:t>
      </w:r>
    </w:p>
    <w:p w14:paraId="0087ACF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{</w:t>
      </w:r>
    </w:p>
    <w:p w14:paraId="7002CF2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Status:</w:t>
      </w:r>
    </w:p>
    <w:p w14:paraId="36D2D69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    'Leave Request Status'.Cancelled</w:t>
      </w:r>
    </w:p>
    <w:p w14:paraId="517EBA1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}</w:t>
      </w:r>
    </w:p>
    <w:p w14:paraId="05B4F0E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098A6F6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Current Microsoft guidance confirms that Dataverse Choice values are set using the Choice enum rather than an arbitrary text string.</w:t>
      </w:r>
    </w:p>
    <w:p w14:paraId="1EE0F067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38D75F05">
          <v:rect id="_x0000_i1118" style="width:0;height:1.5pt" o:hralign="center" o:hrstd="t" o:hr="t" fillcolor="#a0a0a0" stroked="f"/>
        </w:pict>
      </w:r>
    </w:p>
    <w:p w14:paraId="3673706B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PART R — CANCEL REQUEST FEATURE</w:t>
      </w:r>
    </w:p>
    <w:p w14:paraId="05AC79EA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93. Business Requirement</w:t>
      </w:r>
    </w:p>
    <w:p w14:paraId="44CDAC9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Employee should be able to:</w:t>
      </w:r>
    </w:p>
    <w:p w14:paraId="216331F7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Cancel</w:t>
      </w:r>
    </w:p>
    <w:p w14:paraId="7580960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an eligible request.</w:t>
      </w:r>
    </w:p>
    <w:p w14:paraId="6108D82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Training rule:</w:t>
      </w:r>
    </w:p>
    <w:p w14:paraId="2B58ED77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Draft</w:t>
      </w:r>
    </w:p>
    <w:p w14:paraId="0D9AC8E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>Can cancel.</w:t>
      </w:r>
    </w:p>
    <w:p w14:paraId="0619CACB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Submitted</w:t>
      </w:r>
    </w:p>
    <w:p w14:paraId="268579C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Can cancel.</w:t>
      </w:r>
    </w:p>
    <w:p w14:paraId="699EA62E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Pending Approval</w:t>
      </w:r>
    </w:p>
    <w:p w14:paraId="065A247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Can cancel.</w:t>
      </w:r>
    </w:p>
    <w:p w14:paraId="4B3545A4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Approved</w:t>
      </w:r>
    </w:p>
    <w:p w14:paraId="55BD73B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Cannot cancel directly.</w:t>
      </w:r>
    </w:p>
    <w:p w14:paraId="600C9309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Rejected</w:t>
      </w:r>
    </w:p>
    <w:p w14:paraId="5D71A78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No need.</w:t>
      </w:r>
    </w:p>
    <w:p w14:paraId="6C347EB1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Cancelled</w:t>
      </w:r>
    </w:p>
    <w:p w14:paraId="34ED434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Already cancelled.</w:t>
      </w:r>
    </w:p>
    <w:p w14:paraId="0D3B3272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3965226D">
          <v:rect id="_x0000_i1119" style="width:0;height:1.5pt" o:hralign="center" o:hrstd="t" o:hr="t" fillcolor="#a0a0a0" stroked="f"/>
        </w:pict>
      </w:r>
    </w:p>
    <w:p w14:paraId="330AFA9C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94. Add Cancel Button</w:t>
      </w:r>
    </w:p>
    <w:p w14:paraId="473CF92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On:</w:t>
      </w:r>
    </w:p>
    <w:p w14:paraId="093030A2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scrRequestDetails</w:t>
      </w:r>
    </w:p>
    <w:p w14:paraId="18C65EF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insert:</w:t>
      </w:r>
    </w:p>
    <w:p w14:paraId="0D34FDD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btnCancelRequest</w:t>
      </w:r>
    </w:p>
    <w:p w14:paraId="44FB2D7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Text:</w:t>
      </w:r>
    </w:p>
    <w:p w14:paraId="730B506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Cancel Request</w:t>
      </w:r>
    </w:p>
    <w:p w14:paraId="14190931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77E680BE">
          <v:rect id="_x0000_i1120" style="width:0;height:1.5pt" o:hralign="center" o:hrstd="t" o:hr="t" fillcolor="#a0a0a0" stroked="f"/>
        </w:pict>
      </w:r>
    </w:p>
    <w:p w14:paraId="1F825B12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95. Cancel Button Availability</w:t>
      </w:r>
    </w:p>
    <w:p w14:paraId="66EC72D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Conceptually:</w:t>
      </w:r>
    </w:p>
    <w:p w14:paraId="17FE8FE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>If(</w:t>
      </w:r>
    </w:p>
    <w:p w14:paraId="1BE2623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varSelectedRequest.Status =</w:t>
      </w:r>
    </w:p>
    <w:p w14:paraId="56DD8EC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'Leave Request Status'.Draft</w:t>
      </w:r>
    </w:p>
    <w:p w14:paraId="0CBC0D4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||</w:t>
      </w:r>
    </w:p>
    <w:p w14:paraId="2555A56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varSelectedRequest.Status =</w:t>
      </w:r>
    </w:p>
    <w:p w14:paraId="61B7F12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'Leave Request Status'.Submitted</w:t>
      </w:r>
    </w:p>
    <w:p w14:paraId="68AB6BF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||</w:t>
      </w:r>
    </w:p>
    <w:p w14:paraId="1359B3C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varSelectedRequest.Status =</w:t>
      </w:r>
    </w:p>
    <w:p w14:paraId="7353ADD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'Leave Request Status'.'Pending Approval',</w:t>
      </w:r>
    </w:p>
    <w:p w14:paraId="6C41004C" w14:textId="77777777" w:rsidR="00807EF3" w:rsidRPr="00807EF3" w:rsidRDefault="00807EF3" w:rsidP="00807EF3">
      <w:pPr>
        <w:rPr>
          <w:sz w:val="32"/>
          <w:szCs w:val="32"/>
        </w:rPr>
      </w:pPr>
    </w:p>
    <w:p w14:paraId="14B552B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DisplayMode.Edit,</w:t>
      </w:r>
    </w:p>
    <w:p w14:paraId="0B3391CD" w14:textId="77777777" w:rsidR="00807EF3" w:rsidRPr="00807EF3" w:rsidRDefault="00807EF3" w:rsidP="00807EF3">
      <w:pPr>
        <w:rPr>
          <w:sz w:val="32"/>
          <w:szCs w:val="32"/>
        </w:rPr>
      </w:pPr>
    </w:p>
    <w:p w14:paraId="546D0BF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DisplayMode.Disabled</w:t>
      </w:r>
    </w:p>
    <w:p w14:paraId="7671AA5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019FFB96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60E5EE5C">
          <v:rect id="_x0000_i1121" style="width:0;height:1.5pt" o:hralign="center" o:hrstd="t" o:hr="t" fillcolor="#a0a0a0" stroked="f"/>
        </w:pict>
      </w:r>
    </w:p>
    <w:p w14:paraId="71835D44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96. Confirmation</w:t>
      </w:r>
    </w:p>
    <w:p w14:paraId="579DE74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Cancellation is significant.</w:t>
      </w:r>
    </w:p>
    <w:p w14:paraId="5FBD56B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Ask:</w:t>
      </w:r>
    </w:p>
    <w:p w14:paraId="7DB3B95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Are you sure?</w:t>
      </w:r>
    </w:p>
    <w:p w14:paraId="72DA0DC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Use:</w:t>
      </w:r>
    </w:p>
    <w:p w14:paraId="3250718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Confirm(</w:t>
      </w:r>
    </w:p>
    <w:p w14:paraId="53200BD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"Are you sure you want to cancel this leave request?"</w:t>
      </w:r>
    </w:p>
    <w:p w14:paraId="0F7392C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>)</w:t>
      </w:r>
    </w:p>
    <w:p w14:paraId="5FD3657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If user confirms:</w:t>
      </w:r>
    </w:p>
    <w:p w14:paraId="4BE85967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Continue.</w:t>
      </w:r>
    </w:p>
    <w:p w14:paraId="2BBA8FB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If not:</w:t>
      </w:r>
    </w:p>
    <w:p w14:paraId="2F2874BD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Do nothing.</w:t>
      </w:r>
    </w:p>
    <w:p w14:paraId="3E1349E8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6FF62AA4">
          <v:rect id="_x0000_i1122" style="width:0;height:1.5pt" o:hralign="center" o:hrstd="t" o:hr="t" fillcolor="#a0a0a0" stroked="f"/>
        </w:pict>
      </w:r>
    </w:p>
    <w:p w14:paraId="05071B8E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97. First Cancel Formula</w:t>
      </w:r>
    </w:p>
    <w:p w14:paraId="7CB8DAF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Conceptually:</w:t>
      </w:r>
    </w:p>
    <w:p w14:paraId="5AB63C4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If(</w:t>
      </w:r>
    </w:p>
    <w:p w14:paraId="1C327EB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Confirm(</w:t>
      </w:r>
    </w:p>
    <w:p w14:paraId="58347BB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"Are you sure you want to cancel this leave request?"</w:t>
      </w:r>
    </w:p>
    <w:p w14:paraId="707BD72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),</w:t>
      </w:r>
    </w:p>
    <w:p w14:paraId="59F9D6AC" w14:textId="77777777" w:rsidR="00807EF3" w:rsidRPr="00807EF3" w:rsidRDefault="00807EF3" w:rsidP="00807EF3">
      <w:pPr>
        <w:rPr>
          <w:sz w:val="32"/>
          <w:szCs w:val="32"/>
        </w:rPr>
      </w:pPr>
    </w:p>
    <w:p w14:paraId="60AD66B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Patch(</w:t>
      </w:r>
    </w:p>
    <w:p w14:paraId="774A595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'Leave Requests',</w:t>
      </w:r>
    </w:p>
    <w:p w14:paraId="7A5236C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varSelectedRequest,</w:t>
      </w:r>
    </w:p>
    <w:p w14:paraId="3F0D020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{</w:t>
      </w:r>
    </w:p>
    <w:p w14:paraId="7112CEB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    Status:</w:t>
      </w:r>
    </w:p>
    <w:p w14:paraId="7991CB2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        'Leave Request Status'.Cancelled</w:t>
      </w:r>
    </w:p>
    <w:p w14:paraId="692A79B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}</w:t>
      </w:r>
    </w:p>
    <w:p w14:paraId="1D8D564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)</w:t>
      </w:r>
    </w:p>
    <w:p w14:paraId="5232A22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7B828D66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51CED302">
          <v:rect id="_x0000_i1123" style="width:0;height:1.5pt" o:hralign="center" o:hrstd="t" o:hr="t" fillcolor="#a0a0a0" stroked="f"/>
        </w:pict>
      </w:r>
    </w:p>
    <w:p w14:paraId="5A7771D9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98. Problem</w:t>
      </w:r>
    </w:p>
    <w:p w14:paraId="33576BF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What happens if Dataverse update fails?</w:t>
      </w:r>
    </w:p>
    <w:p w14:paraId="3BD5F6A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If we immediately say:</w:t>
      </w:r>
    </w:p>
    <w:p w14:paraId="1A63BA7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Request cancelled successfully.</w:t>
      </w:r>
    </w:p>
    <w:p w14:paraId="7EF5F6C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we may lie to the user.</w:t>
      </w:r>
    </w:p>
    <w:p w14:paraId="3D08C79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We need:</w:t>
      </w:r>
    </w:p>
    <w:p w14:paraId="14DDFEF1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Error Handling.</w:t>
      </w:r>
    </w:p>
    <w:p w14:paraId="238A2C88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0681D044">
          <v:rect id="_x0000_i1124" style="width:0;height:1.5pt" o:hralign="center" o:hrstd="t" o:hr="t" fillcolor="#a0a0a0" stroked="f"/>
        </w:pict>
      </w:r>
    </w:p>
    <w:p w14:paraId="06DB341A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PART S — IFERROR()</w:t>
      </w:r>
    </w:p>
    <w:p w14:paraId="226A82FE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99. What is IfError()?</w:t>
      </w:r>
    </w:p>
    <w:p w14:paraId="6B3010E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IfError() evaluates an operation and lets us execute alternative logic when that operation returns an error.</w:t>
      </w:r>
    </w:p>
    <w:p w14:paraId="2E065F5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Microsoft recommends formula-level error handling for data operations such as Patch() and notes that chained behavior formulas don't automatically stop merely because a prior data operation failed.</w:t>
      </w:r>
    </w:p>
    <w:p w14:paraId="45836CC9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3D1F80B1">
          <v:rect id="_x0000_i1125" style="width:0;height:1.5pt" o:hralign="center" o:hrstd="t" o:hr="t" fillcolor="#a0a0a0" stroked="f"/>
        </w:pict>
      </w:r>
    </w:p>
    <w:p w14:paraId="5DF12400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100. Basic Pattern</w:t>
      </w:r>
    </w:p>
    <w:p w14:paraId="06FEEAB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IfError(</w:t>
      </w:r>
    </w:p>
    <w:p w14:paraId="7C7E683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Operation,</w:t>
      </w:r>
    </w:p>
    <w:p w14:paraId="1870A647" w14:textId="77777777" w:rsidR="00807EF3" w:rsidRPr="00807EF3" w:rsidRDefault="00807EF3" w:rsidP="00807EF3">
      <w:pPr>
        <w:rPr>
          <w:sz w:val="32"/>
          <w:szCs w:val="32"/>
        </w:rPr>
      </w:pPr>
    </w:p>
    <w:p w14:paraId="34A7B05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ErrorAction,</w:t>
      </w:r>
    </w:p>
    <w:p w14:paraId="2025869A" w14:textId="77777777" w:rsidR="00807EF3" w:rsidRPr="00807EF3" w:rsidRDefault="00807EF3" w:rsidP="00807EF3">
      <w:pPr>
        <w:rPr>
          <w:sz w:val="32"/>
          <w:szCs w:val="32"/>
        </w:rPr>
      </w:pPr>
    </w:p>
    <w:p w14:paraId="5AA978D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SuccessAction</w:t>
      </w:r>
    </w:p>
    <w:p w14:paraId="328EBBF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28CD81A5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7C98E4C8">
          <v:rect id="_x0000_i1126" style="width:0;height:1.5pt" o:hralign="center" o:hrstd="t" o:hr="t" fillcolor="#a0a0a0" stroked="f"/>
        </w:pict>
      </w:r>
    </w:p>
    <w:p w14:paraId="6EF35009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101. Patch Error Pattern</w:t>
      </w:r>
    </w:p>
    <w:p w14:paraId="075252D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IfError(</w:t>
      </w:r>
    </w:p>
    <w:p w14:paraId="7C40FFC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Patch(</w:t>
      </w:r>
    </w:p>
    <w:p w14:paraId="64A0A6C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'Leave Requests',</w:t>
      </w:r>
    </w:p>
    <w:p w14:paraId="022A9F9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varSelectedRequest,</w:t>
      </w:r>
    </w:p>
    <w:p w14:paraId="383A584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{</w:t>
      </w:r>
    </w:p>
    <w:p w14:paraId="31585FA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    Status:</w:t>
      </w:r>
    </w:p>
    <w:p w14:paraId="265A505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        'Leave Request Status'.Cancelled</w:t>
      </w:r>
    </w:p>
    <w:p w14:paraId="71C8650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}</w:t>
      </w:r>
    </w:p>
    <w:p w14:paraId="2FD7C3F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),</w:t>
      </w:r>
    </w:p>
    <w:p w14:paraId="0384894F" w14:textId="77777777" w:rsidR="00807EF3" w:rsidRPr="00807EF3" w:rsidRDefault="00807EF3" w:rsidP="00807EF3">
      <w:pPr>
        <w:rPr>
          <w:sz w:val="32"/>
          <w:szCs w:val="32"/>
        </w:rPr>
      </w:pPr>
    </w:p>
    <w:p w14:paraId="0E945B3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Notify(</w:t>
      </w:r>
    </w:p>
    <w:p w14:paraId="6C7D0E3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"Unable to cancel the request.",</w:t>
      </w:r>
    </w:p>
    <w:p w14:paraId="1496889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NotificationType.Error</w:t>
      </w:r>
    </w:p>
    <w:p w14:paraId="6E03604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),</w:t>
      </w:r>
    </w:p>
    <w:p w14:paraId="12913F97" w14:textId="77777777" w:rsidR="00807EF3" w:rsidRPr="00807EF3" w:rsidRDefault="00807EF3" w:rsidP="00807EF3">
      <w:pPr>
        <w:rPr>
          <w:sz w:val="32"/>
          <w:szCs w:val="32"/>
        </w:rPr>
      </w:pPr>
    </w:p>
    <w:p w14:paraId="6941358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Notify(</w:t>
      </w:r>
    </w:p>
    <w:p w14:paraId="05AF8CA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"Request cancelled successfully.",</w:t>
      </w:r>
    </w:p>
    <w:p w14:paraId="3AB3D23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 xml:space="preserve">        NotificationType.Success</w:t>
      </w:r>
    </w:p>
    <w:p w14:paraId="1F95336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)</w:t>
      </w:r>
    </w:p>
    <w:p w14:paraId="39E17D3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1A8E54F2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108DCEBC">
          <v:rect id="_x0000_i1127" style="width:0;height:1.5pt" o:hralign="center" o:hrstd="t" o:hr="t" fillcolor="#a0a0a0" stroked="f"/>
        </w:pict>
      </w:r>
    </w:p>
    <w:p w14:paraId="615D7BD6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102. Better Pattern — Capture Updated Record</w:t>
      </w:r>
    </w:p>
    <w:p w14:paraId="5A64BC3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Patch() returns the record that was created or modified.</w:t>
      </w:r>
    </w:p>
    <w:p w14:paraId="6595BDB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Therefore:</w:t>
      </w:r>
    </w:p>
    <w:p w14:paraId="3C9CA5C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Set(</w:t>
      </w:r>
    </w:p>
    <w:p w14:paraId="6090538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varSelectedRequest,</w:t>
      </w:r>
    </w:p>
    <w:p w14:paraId="1BE23206" w14:textId="77777777" w:rsidR="00807EF3" w:rsidRPr="00807EF3" w:rsidRDefault="00807EF3" w:rsidP="00807EF3">
      <w:pPr>
        <w:rPr>
          <w:sz w:val="32"/>
          <w:szCs w:val="32"/>
        </w:rPr>
      </w:pPr>
    </w:p>
    <w:p w14:paraId="4FA5D5F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Patch(</w:t>
      </w:r>
    </w:p>
    <w:p w14:paraId="280D362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'Leave Requests',</w:t>
      </w:r>
    </w:p>
    <w:p w14:paraId="1DE3211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varSelectedRequest,</w:t>
      </w:r>
    </w:p>
    <w:p w14:paraId="2D79BF5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{</w:t>
      </w:r>
    </w:p>
    <w:p w14:paraId="32AEE8E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    Status:</w:t>
      </w:r>
    </w:p>
    <w:p w14:paraId="7B293CB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        'Leave Request Status'.Cancelled</w:t>
      </w:r>
    </w:p>
    <w:p w14:paraId="780AC95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}</w:t>
      </w:r>
    </w:p>
    <w:p w14:paraId="50DAE38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)</w:t>
      </w:r>
    </w:p>
    <w:p w14:paraId="785677B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283ACB7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Now the variable contains:</w:t>
      </w:r>
    </w:p>
    <w:p w14:paraId="729C9255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Updated Record.</w:t>
      </w:r>
    </w:p>
    <w:p w14:paraId="7BA6BB9D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2B40C25D">
          <v:rect id="_x0000_i1128" style="width:0;height:1.5pt" o:hralign="center" o:hrstd="t" o:hr="t" fillcolor="#a0a0a0" stroked="f"/>
        </w:pict>
      </w:r>
    </w:p>
    <w:p w14:paraId="4678763D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lastRenderedPageBreak/>
        <w:t>103. Final Cancel Logic</w:t>
      </w:r>
    </w:p>
    <w:p w14:paraId="165CD3E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Conceptually:</w:t>
      </w:r>
    </w:p>
    <w:p w14:paraId="023A4BA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If(</w:t>
      </w:r>
    </w:p>
    <w:p w14:paraId="11749CA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Confirm(</w:t>
      </w:r>
    </w:p>
    <w:p w14:paraId="41ABB1B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"Are you sure you want to cancel this leave request?"</w:t>
      </w:r>
    </w:p>
    <w:p w14:paraId="72CD25D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),</w:t>
      </w:r>
    </w:p>
    <w:p w14:paraId="4331DF68" w14:textId="77777777" w:rsidR="00807EF3" w:rsidRPr="00807EF3" w:rsidRDefault="00807EF3" w:rsidP="00807EF3">
      <w:pPr>
        <w:rPr>
          <w:sz w:val="32"/>
          <w:szCs w:val="32"/>
        </w:rPr>
      </w:pPr>
    </w:p>
    <w:p w14:paraId="6B54701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IfError(</w:t>
      </w:r>
    </w:p>
    <w:p w14:paraId="215C53D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Set(</w:t>
      </w:r>
    </w:p>
    <w:p w14:paraId="6E08DE6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    varSelectedRequest,</w:t>
      </w:r>
    </w:p>
    <w:p w14:paraId="654A09CF" w14:textId="77777777" w:rsidR="00807EF3" w:rsidRPr="00807EF3" w:rsidRDefault="00807EF3" w:rsidP="00807EF3">
      <w:pPr>
        <w:rPr>
          <w:sz w:val="32"/>
          <w:szCs w:val="32"/>
        </w:rPr>
      </w:pPr>
    </w:p>
    <w:p w14:paraId="6467411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    Patch(</w:t>
      </w:r>
    </w:p>
    <w:p w14:paraId="6839B32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        'Leave Requests',</w:t>
      </w:r>
    </w:p>
    <w:p w14:paraId="0899B84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        varSelectedRequest,</w:t>
      </w:r>
    </w:p>
    <w:p w14:paraId="0C404E7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        {</w:t>
      </w:r>
    </w:p>
    <w:p w14:paraId="1A0F2C0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            Status:</w:t>
      </w:r>
    </w:p>
    <w:p w14:paraId="531911F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                'Leave Request Status'.Cancelled</w:t>
      </w:r>
    </w:p>
    <w:p w14:paraId="03D2E92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        }</w:t>
      </w:r>
    </w:p>
    <w:p w14:paraId="4D474E6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    )</w:t>
      </w:r>
    </w:p>
    <w:p w14:paraId="4397284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),</w:t>
      </w:r>
    </w:p>
    <w:p w14:paraId="18F0C605" w14:textId="77777777" w:rsidR="00807EF3" w:rsidRPr="00807EF3" w:rsidRDefault="00807EF3" w:rsidP="00807EF3">
      <w:pPr>
        <w:rPr>
          <w:sz w:val="32"/>
          <w:szCs w:val="32"/>
        </w:rPr>
      </w:pPr>
    </w:p>
    <w:p w14:paraId="67E9775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Notify(</w:t>
      </w:r>
    </w:p>
    <w:p w14:paraId="029365E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 xml:space="preserve">            "We couldn't cancel the request. Please try again.",</w:t>
      </w:r>
    </w:p>
    <w:p w14:paraId="6BB8EB9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    NotificationType.Error</w:t>
      </w:r>
    </w:p>
    <w:p w14:paraId="3033D5A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),</w:t>
      </w:r>
    </w:p>
    <w:p w14:paraId="4F99577E" w14:textId="77777777" w:rsidR="00807EF3" w:rsidRPr="00807EF3" w:rsidRDefault="00807EF3" w:rsidP="00807EF3">
      <w:pPr>
        <w:rPr>
          <w:sz w:val="32"/>
          <w:szCs w:val="32"/>
        </w:rPr>
      </w:pPr>
    </w:p>
    <w:p w14:paraId="48BE4A1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Notify(</w:t>
      </w:r>
    </w:p>
    <w:p w14:paraId="472D8C4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    "Leave request cancelled.",</w:t>
      </w:r>
    </w:p>
    <w:p w14:paraId="396C636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    NotificationType.Success</w:t>
      </w:r>
    </w:p>
    <w:p w14:paraId="0E2E42C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)</w:t>
      </w:r>
    </w:p>
    <w:p w14:paraId="1FC5B14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)</w:t>
      </w:r>
    </w:p>
    <w:p w14:paraId="7E2DCAF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3DD0B3C9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6E6D28DF">
          <v:rect id="_x0000_i1129" style="width:0;height:1.5pt" o:hralign="center" o:hrstd="t" o:hr="t" fillcolor="#a0a0a0" stroked="f"/>
        </w:pict>
      </w:r>
    </w:p>
    <w:p w14:paraId="0A8DED48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104. Why Store Patch Result?</w:t>
      </w:r>
    </w:p>
    <w:p w14:paraId="01D48CA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Before:</w:t>
      </w:r>
    </w:p>
    <w:p w14:paraId="522547B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varSelectedRequest.Status</w:t>
      </w:r>
    </w:p>
    <w:p w14:paraId="7B3D689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=</w:t>
      </w:r>
    </w:p>
    <w:p w14:paraId="7DE328C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Submitted</w:t>
      </w:r>
    </w:p>
    <w:p w14:paraId="0EA10B5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Dataverse becomes:</w:t>
      </w:r>
    </w:p>
    <w:p w14:paraId="533C5AA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Cancelled</w:t>
      </w:r>
    </w:p>
    <w:p w14:paraId="4D6F6B6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If we don't update local state:</w:t>
      </w:r>
    </w:p>
    <w:p w14:paraId="4679008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The screen may temporarily continue showing:</w:t>
      </w:r>
    </w:p>
    <w:p w14:paraId="2B15086A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Submitted.</w:t>
      </w:r>
    </w:p>
    <w:p w14:paraId="60F0A32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Capturing the returned Patch record keeps:</w:t>
      </w:r>
    </w:p>
    <w:p w14:paraId="0AAFBE14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lastRenderedPageBreak/>
        <w:t>Selected state current.</w:t>
      </w:r>
    </w:p>
    <w:p w14:paraId="131BAD81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6CC5F0F7">
          <v:rect id="_x0000_i1130" style="width:0;height:1.5pt" o:hralign="center" o:hrstd="t" o:hr="t" fillcolor="#a0a0a0" stroked="f"/>
        </w:pict>
      </w:r>
    </w:p>
    <w:p w14:paraId="27DBF619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105. Optional Navigation</w:t>
      </w:r>
    </w:p>
    <w:p w14:paraId="3C7CD47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After successful cancellation, we may:</w:t>
      </w:r>
    </w:p>
    <w:p w14:paraId="1BEF48E6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Stay on Details</w:t>
      </w:r>
    </w:p>
    <w:p w14:paraId="45CC627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and show:</w:t>
      </w:r>
    </w:p>
    <w:p w14:paraId="4CEA50F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Cancelled</w:t>
      </w:r>
    </w:p>
    <w:p w14:paraId="542FDBA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or:</w:t>
      </w:r>
    </w:p>
    <w:p w14:paraId="4B09A487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Return to My Requests</w:t>
      </w:r>
    </w:p>
    <w:p w14:paraId="4BF99E3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For today's lab:</w:t>
      </w:r>
    </w:p>
    <w:p w14:paraId="42388A23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Stay on Details.</w:t>
      </w:r>
    </w:p>
    <w:p w14:paraId="0E1843D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This allows students to verify:</w:t>
      </w:r>
    </w:p>
    <w:p w14:paraId="53EF9B38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Status changed immediately.</w:t>
      </w:r>
    </w:p>
    <w:p w14:paraId="2A22A6CF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00BA1A9C">
          <v:rect id="_x0000_i1131" style="width:0;height:1.5pt" o:hralign="center" o:hrstd="t" o:hr="t" fillcolor="#a0a0a0" stroked="f"/>
        </w:pict>
      </w:r>
    </w:p>
    <w:p w14:paraId="0E662985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PART T — ERROR DETAILS</w:t>
      </w:r>
    </w:p>
    <w:p w14:paraId="00539063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106. FirstError</w:t>
      </w:r>
    </w:p>
    <w:p w14:paraId="20D6DAD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Inside IfError() we can access:</w:t>
      </w:r>
    </w:p>
    <w:p w14:paraId="6D97334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FirstError.Message</w:t>
      </w:r>
    </w:p>
    <w:p w14:paraId="5C969DE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for diagnostic information.</w:t>
      </w:r>
    </w:p>
    <w:p w14:paraId="19349DD5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7E9B9548">
          <v:rect id="_x0000_i1132" style="width:0;height:1.5pt" o:hralign="center" o:hrstd="t" o:hr="t" fillcolor="#a0a0a0" stroked="f"/>
        </w:pict>
      </w:r>
    </w:p>
    <w:p w14:paraId="1297B1F9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107. Development Error Message</w:t>
      </w:r>
    </w:p>
    <w:p w14:paraId="60935CC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During development:</w:t>
      </w:r>
    </w:p>
    <w:p w14:paraId="105ADE1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>Notify(</w:t>
      </w:r>
    </w:p>
    <w:p w14:paraId="0905E64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FirstError.Message,</w:t>
      </w:r>
    </w:p>
    <w:p w14:paraId="425F084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NotificationType.Error</w:t>
      </w:r>
    </w:p>
    <w:p w14:paraId="52CE771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55BCB17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can help troubleshoot.</w:t>
      </w:r>
    </w:p>
    <w:p w14:paraId="42F1B7FD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31BAD75B">
          <v:rect id="_x0000_i1133" style="width:0;height:1.5pt" o:hralign="center" o:hrstd="t" o:hr="t" fillcolor="#a0a0a0" stroked="f"/>
        </w:pict>
      </w:r>
    </w:p>
    <w:p w14:paraId="4E2C4BDC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108. Production UX</w:t>
      </w:r>
    </w:p>
    <w:p w14:paraId="146726C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Should end users always see:</w:t>
      </w:r>
    </w:p>
    <w:p w14:paraId="5447F47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SQL constraint violation 0x80040216...</w:t>
      </w:r>
    </w:p>
    <w:p w14:paraId="677B48D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?</w:t>
      </w:r>
    </w:p>
    <w:p w14:paraId="7FA60305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No.</w:t>
      </w:r>
    </w:p>
    <w:p w14:paraId="1ECEC96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Use a clear user message.</w:t>
      </w:r>
    </w:p>
    <w:p w14:paraId="7E10841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Technical details can be:</w:t>
      </w:r>
    </w:p>
    <w:p w14:paraId="5AA8A891" w14:textId="77777777" w:rsidR="00807EF3" w:rsidRPr="00807EF3" w:rsidRDefault="00807EF3">
      <w:pPr>
        <w:numPr>
          <w:ilvl w:val="0"/>
          <w:numId w:val="8"/>
        </w:numPr>
        <w:rPr>
          <w:sz w:val="32"/>
          <w:szCs w:val="32"/>
        </w:rPr>
      </w:pPr>
      <w:r w:rsidRPr="00807EF3">
        <w:rPr>
          <w:sz w:val="32"/>
          <w:szCs w:val="32"/>
        </w:rPr>
        <w:t>Logged</w:t>
      </w:r>
    </w:p>
    <w:p w14:paraId="1357BBB0" w14:textId="77777777" w:rsidR="00807EF3" w:rsidRPr="00807EF3" w:rsidRDefault="00807EF3">
      <w:pPr>
        <w:numPr>
          <w:ilvl w:val="0"/>
          <w:numId w:val="8"/>
        </w:numPr>
        <w:rPr>
          <w:sz w:val="32"/>
          <w:szCs w:val="32"/>
        </w:rPr>
      </w:pPr>
      <w:r w:rsidRPr="00807EF3">
        <w:rPr>
          <w:sz w:val="32"/>
          <w:szCs w:val="32"/>
        </w:rPr>
        <w:t>Reviewed by support</w:t>
      </w:r>
    </w:p>
    <w:p w14:paraId="27C80FD4" w14:textId="77777777" w:rsidR="00807EF3" w:rsidRPr="00807EF3" w:rsidRDefault="00807EF3">
      <w:pPr>
        <w:numPr>
          <w:ilvl w:val="0"/>
          <w:numId w:val="8"/>
        </w:numPr>
        <w:rPr>
          <w:sz w:val="32"/>
          <w:szCs w:val="32"/>
        </w:rPr>
      </w:pPr>
      <w:r w:rsidRPr="00807EF3">
        <w:rPr>
          <w:sz w:val="32"/>
          <w:szCs w:val="32"/>
        </w:rPr>
        <w:t>Shown only in controlled diagnostic situations</w:t>
      </w:r>
    </w:p>
    <w:p w14:paraId="4113F708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67E48829">
          <v:rect id="_x0000_i1134" style="width:0;height:1.5pt" o:hralign="center" o:hrstd="t" o:hr="t" fillcolor="#a0a0a0" stroked="f"/>
        </w:pict>
      </w:r>
    </w:p>
    <w:p w14:paraId="35F8BE88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109. Friendly Error</w:t>
      </w:r>
    </w:p>
    <w:p w14:paraId="22B22BF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Better:</w:t>
      </w:r>
    </w:p>
    <w:p w14:paraId="284D844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We couldn't cancel your request. Please try again. If the problem continues, contact support.</w:t>
      </w:r>
    </w:p>
    <w:p w14:paraId="40D8D164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45487F63">
          <v:rect id="_x0000_i1135" style="width:0;height:1.5pt" o:hralign="center" o:hrstd="t" o:hr="t" fillcolor="#a0a0a0" stroked="f"/>
        </w:pict>
      </w:r>
    </w:p>
    <w:p w14:paraId="58E5C03E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lastRenderedPageBreak/>
        <w:t>110. Errors()</w:t>
      </w:r>
    </w:p>
    <w:p w14:paraId="010CFF5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Power Fx also provides:</w:t>
      </w:r>
    </w:p>
    <w:p w14:paraId="6AAC66E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Errors()</w:t>
      </w:r>
    </w:p>
    <w:p w14:paraId="72F46B8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to inspect errors from previous data-source modifications such as Patch(), Collect(), UpdateIf(), and SubmitForm().</w:t>
      </w:r>
    </w:p>
    <w:p w14:paraId="25CE2DE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For today's class:</w:t>
      </w:r>
    </w:p>
    <w:p w14:paraId="71C2D2BF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IfError is the primary technique.</w:t>
      </w:r>
    </w:p>
    <w:p w14:paraId="5A1BEA90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094BC16D">
          <v:rect id="_x0000_i1136" style="width:0;height:1.5pt" o:hralign="center" o:hrstd="t" o:hr="t" fillcolor="#a0a0a0" stroked="f"/>
        </w:pict>
      </w:r>
    </w:p>
    <w:p w14:paraId="7C0275D8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PART U — CANCEL TEST</w:t>
      </w:r>
    </w:p>
    <w:p w14:paraId="056FD004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111. Test 1 — Draft</w:t>
      </w:r>
    </w:p>
    <w:p w14:paraId="2D8BD65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Open Draft request.</w:t>
      </w:r>
    </w:p>
    <w:p w14:paraId="68AA738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Expected:</w:t>
      </w:r>
    </w:p>
    <w:p w14:paraId="6E1E535C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Cancel enabled.</w:t>
      </w:r>
    </w:p>
    <w:p w14:paraId="1C70EA6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Click Cancel.</w:t>
      </w:r>
    </w:p>
    <w:p w14:paraId="32DD668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Choose:</w:t>
      </w:r>
    </w:p>
    <w:p w14:paraId="72B34592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No.</w:t>
      </w:r>
    </w:p>
    <w:p w14:paraId="6280EDE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Expected:</w:t>
      </w:r>
    </w:p>
    <w:p w14:paraId="07334DC6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Nothing changes.</w:t>
      </w:r>
    </w:p>
    <w:p w14:paraId="563B67C4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3A481883">
          <v:rect id="_x0000_i1137" style="width:0;height:1.5pt" o:hralign="center" o:hrstd="t" o:hr="t" fillcolor="#a0a0a0" stroked="f"/>
        </w:pict>
      </w:r>
    </w:p>
    <w:p w14:paraId="4008A4F1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112. Test 2 — Confirm Cancel</w:t>
      </w:r>
    </w:p>
    <w:p w14:paraId="26AC8A1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Click again.</w:t>
      </w:r>
    </w:p>
    <w:p w14:paraId="443B6F3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Choose:</w:t>
      </w:r>
    </w:p>
    <w:p w14:paraId="3725CA40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lastRenderedPageBreak/>
        <w:t>Yes.</w:t>
      </w:r>
    </w:p>
    <w:p w14:paraId="3FCCC11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Expected:</w:t>
      </w:r>
    </w:p>
    <w:p w14:paraId="2D190A11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Dataverse updates</w:t>
      </w:r>
    </w:p>
    <w:p w14:paraId="34A3FF2D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Status becomes Cancelled</w:t>
      </w:r>
    </w:p>
    <w:p w14:paraId="12812263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Success notification appears</w:t>
      </w:r>
    </w:p>
    <w:p w14:paraId="7F10FCEA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Cancel button becomes disabled</w:t>
      </w:r>
    </w:p>
    <w:p w14:paraId="49C38BC0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7AE12FFB">
          <v:rect id="_x0000_i1138" style="width:0;height:1.5pt" o:hralign="center" o:hrstd="t" o:hr="t" fillcolor="#a0a0a0" stroked="f"/>
        </w:pict>
      </w:r>
    </w:p>
    <w:p w14:paraId="6DD53092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113. Test 3 — Approved Request</w:t>
      </w:r>
    </w:p>
    <w:p w14:paraId="26B5397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Open Approved request.</w:t>
      </w:r>
    </w:p>
    <w:p w14:paraId="116B525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Expected:</w:t>
      </w:r>
    </w:p>
    <w:p w14:paraId="5D42BCF4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Cancel disabled.</w:t>
      </w:r>
    </w:p>
    <w:p w14:paraId="6457C550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2BFA9A95">
          <v:rect id="_x0000_i1139" style="width:0;height:1.5pt" o:hralign="center" o:hrstd="t" o:hr="t" fillcolor="#a0a0a0" stroked="f"/>
        </w:pict>
      </w:r>
    </w:p>
    <w:p w14:paraId="163984C0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114. Test 4 — Already Cancelled</w:t>
      </w:r>
    </w:p>
    <w:p w14:paraId="37A688C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Open Cancelled request.</w:t>
      </w:r>
    </w:p>
    <w:p w14:paraId="0ADAEC2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Expected:</w:t>
      </w:r>
    </w:p>
    <w:p w14:paraId="0BA2592E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Cancel disabled.</w:t>
      </w:r>
    </w:p>
    <w:p w14:paraId="6E43F859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48091D45">
          <v:rect id="_x0000_i1140" style="width:0;height:1.5pt" o:hralign="center" o:hrstd="t" o:hr="t" fillcolor="#a0a0a0" stroked="f"/>
        </w:pict>
      </w:r>
    </w:p>
    <w:p w14:paraId="409B68D7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PART V — COUNTIF()</w:t>
      </w:r>
    </w:p>
    <w:p w14:paraId="2511D959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115. CountIf()</w:t>
      </w:r>
    </w:p>
    <w:p w14:paraId="38CBEB9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Power Fx also supports:</w:t>
      </w:r>
    </w:p>
    <w:p w14:paraId="021B06C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CountIf()</w:t>
      </w:r>
    </w:p>
    <w:p w14:paraId="61DF0BB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for counting records that meet a condition.</w:t>
      </w:r>
    </w:p>
    <w:p w14:paraId="44D0E05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>Conceptually:</w:t>
      </w:r>
    </w:p>
    <w:p w14:paraId="1C3A71C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CountIf(</w:t>
      </w:r>
    </w:p>
    <w:p w14:paraId="092C67F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'Leave Requests',</w:t>
      </w:r>
    </w:p>
    <w:p w14:paraId="079C514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Employee = varCurrentEmployee</w:t>
      </w:r>
    </w:p>
    <w:p w14:paraId="12E8057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6A27525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could count matching records.</w:t>
      </w:r>
    </w:p>
    <w:p w14:paraId="018DD954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20B4C36C">
          <v:rect id="_x0000_i1141" style="width:0;height:1.5pt" o:hralign="center" o:hrstd="t" o:hr="t" fillcolor="#a0a0a0" stroked="f"/>
        </w:pict>
      </w:r>
    </w:p>
    <w:p w14:paraId="39D70E35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116. Why We Used Filter + CountRows</w:t>
      </w:r>
    </w:p>
    <w:p w14:paraId="0A48E4E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Students already know:</w:t>
      </w:r>
    </w:p>
    <w:p w14:paraId="2982CC4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Filter</w:t>
      </w:r>
    </w:p>
    <w:p w14:paraId="19E2E55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and:</w:t>
      </w:r>
    </w:p>
    <w:p w14:paraId="3085A4A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CountRows</w:t>
      </w:r>
    </w:p>
    <w:p w14:paraId="120B922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So:</w:t>
      </w:r>
    </w:p>
    <w:p w14:paraId="60F203E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CountRows(</w:t>
      </w:r>
    </w:p>
    <w:p w14:paraId="3F8CC82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Filter(...)</w:t>
      </w:r>
    </w:p>
    <w:p w14:paraId="16E7571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4404B57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makes the logic obvious.</w:t>
      </w:r>
    </w:p>
    <w:p w14:paraId="03B190B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Tomorrow and in later performance discussions we can compare alternative counting approaches and delegation characteristics.</w:t>
      </w:r>
    </w:p>
    <w:p w14:paraId="4E0955BB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51B9DA87">
          <v:rect id="_x0000_i1142" style="width:0;height:1.5pt" o:hralign="center" o:hrstd="t" o:hr="t" fillcolor="#a0a0a0" stroked="f"/>
        </w:pict>
      </w:r>
    </w:p>
    <w:p w14:paraId="572AC8F0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PART W — APPLICATION STATE</w:t>
      </w:r>
    </w:p>
    <w:p w14:paraId="1F6B8F82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lastRenderedPageBreak/>
        <w:t>117. What Is State?</w:t>
      </w:r>
    </w:p>
    <w:p w14:paraId="7C6D2C6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State means:</w:t>
      </w:r>
    </w:p>
    <w:p w14:paraId="034DD593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What the application currently remembers.</w:t>
      </w:r>
    </w:p>
    <w:p w14:paraId="5C070DA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Examples:</w:t>
      </w:r>
    </w:p>
    <w:p w14:paraId="15A330F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Which request is selected?</w:t>
      </w:r>
    </w:p>
    <w:p w14:paraId="309B0D50" w14:textId="77777777" w:rsidR="00807EF3" w:rsidRPr="00807EF3" w:rsidRDefault="00807EF3" w:rsidP="00807EF3">
      <w:pPr>
        <w:rPr>
          <w:sz w:val="32"/>
          <w:szCs w:val="32"/>
        </w:rPr>
      </w:pPr>
    </w:p>
    <w:p w14:paraId="475A80C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Is the filter panel open?</w:t>
      </w:r>
    </w:p>
    <w:p w14:paraId="760ABCB6" w14:textId="77777777" w:rsidR="00807EF3" w:rsidRPr="00807EF3" w:rsidRDefault="00807EF3" w:rsidP="00807EF3">
      <w:pPr>
        <w:rPr>
          <w:sz w:val="32"/>
          <w:szCs w:val="32"/>
        </w:rPr>
      </w:pPr>
    </w:p>
    <w:p w14:paraId="14F6865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Who is the current Employee?</w:t>
      </w:r>
    </w:p>
    <w:p w14:paraId="508C3A3A" w14:textId="77777777" w:rsidR="00807EF3" w:rsidRPr="00807EF3" w:rsidRDefault="00807EF3" w:rsidP="00807EF3">
      <w:pPr>
        <w:rPr>
          <w:sz w:val="32"/>
          <w:szCs w:val="32"/>
        </w:rPr>
      </w:pPr>
    </w:p>
    <w:p w14:paraId="2EA2AA9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Is something loading?</w:t>
      </w:r>
    </w:p>
    <w:p w14:paraId="317870A7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62015424">
          <v:rect id="_x0000_i1143" style="width:0;height:1.5pt" o:hralign="center" o:hrstd="t" o:hr="t" fillcolor="#a0a0a0" stroked="f"/>
        </w:pict>
      </w:r>
    </w:p>
    <w:p w14:paraId="748676CE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118. State Examples</w:t>
      </w:r>
    </w:p>
    <w:p w14:paraId="6588A94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Global:</w:t>
      </w:r>
    </w:p>
    <w:p w14:paraId="46D21C8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varSelectedRequest</w:t>
      </w:r>
    </w:p>
    <w:p w14:paraId="059D087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Context:</w:t>
      </w:r>
    </w:p>
    <w:p w14:paraId="745A712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locFilterOpen</w:t>
      </w:r>
    </w:p>
    <w:p w14:paraId="4CB3E0A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Collection:</w:t>
      </w:r>
    </w:p>
    <w:p w14:paraId="2BBE275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colStatusOptions</w:t>
      </w:r>
    </w:p>
    <w:p w14:paraId="38F7B85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Control state:</w:t>
      </w:r>
    </w:p>
    <w:p w14:paraId="126831A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drpStatusFilter.Selected.Value</w:t>
      </w:r>
    </w:p>
    <w:p w14:paraId="4246CA03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6805E6E1">
          <v:rect id="_x0000_i1144" style="width:0;height:1.5pt" o:hralign="center" o:hrstd="t" o:hr="t" fillcolor="#a0a0a0" stroked="f"/>
        </w:pict>
      </w:r>
    </w:p>
    <w:p w14:paraId="30C09AD9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lastRenderedPageBreak/>
        <w:t>119. Do Not Store Everything</w:t>
      </w:r>
    </w:p>
    <w:p w14:paraId="680154C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Poor design:</w:t>
      </w:r>
    </w:p>
    <w:p w14:paraId="161EC10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varEmployeeName</w:t>
      </w:r>
    </w:p>
    <w:p w14:paraId="34E09FE8" w14:textId="77777777" w:rsidR="00807EF3" w:rsidRPr="00807EF3" w:rsidRDefault="00807EF3" w:rsidP="00807EF3">
      <w:pPr>
        <w:rPr>
          <w:sz w:val="32"/>
          <w:szCs w:val="32"/>
        </w:rPr>
      </w:pPr>
    </w:p>
    <w:p w14:paraId="28636A1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varEmployeeEmail</w:t>
      </w:r>
    </w:p>
    <w:p w14:paraId="08EAA46B" w14:textId="77777777" w:rsidR="00807EF3" w:rsidRPr="00807EF3" w:rsidRDefault="00807EF3" w:rsidP="00807EF3">
      <w:pPr>
        <w:rPr>
          <w:sz w:val="32"/>
          <w:szCs w:val="32"/>
        </w:rPr>
      </w:pPr>
    </w:p>
    <w:p w14:paraId="2CB2541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varDepartment</w:t>
      </w:r>
    </w:p>
    <w:p w14:paraId="5050F189" w14:textId="77777777" w:rsidR="00807EF3" w:rsidRPr="00807EF3" w:rsidRDefault="00807EF3" w:rsidP="00807EF3">
      <w:pPr>
        <w:rPr>
          <w:sz w:val="32"/>
          <w:szCs w:val="32"/>
        </w:rPr>
      </w:pPr>
    </w:p>
    <w:p w14:paraId="4C4F064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varPosition</w:t>
      </w:r>
    </w:p>
    <w:p w14:paraId="0EB0FF7B" w14:textId="77777777" w:rsidR="00807EF3" w:rsidRPr="00807EF3" w:rsidRDefault="00807EF3" w:rsidP="00807EF3">
      <w:pPr>
        <w:rPr>
          <w:sz w:val="32"/>
          <w:szCs w:val="32"/>
        </w:rPr>
      </w:pPr>
    </w:p>
    <w:p w14:paraId="3745C6C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varManager</w:t>
      </w:r>
    </w:p>
    <w:p w14:paraId="0AE8C4B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when we already have:</w:t>
      </w:r>
    </w:p>
    <w:p w14:paraId="1ECFB8A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varCurrentEmployee</w:t>
      </w:r>
    </w:p>
    <w:p w14:paraId="21EC01D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which contains the full Employee record.</w:t>
      </w:r>
    </w:p>
    <w:p w14:paraId="76104649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457744F7">
          <v:rect id="_x0000_i1145" style="width:0;height:1.5pt" o:hralign="center" o:hrstd="t" o:hr="t" fillcolor="#a0a0a0" stroked="f"/>
        </w:pict>
      </w:r>
    </w:p>
    <w:p w14:paraId="696557E7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120. Better</w:t>
      </w:r>
    </w:p>
    <w:p w14:paraId="6FEA1CA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Use:</w:t>
      </w:r>
    </w:p>
    <w:p w14:paraId="0359DD1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varCurrentEmployee.'Full Name'</w:t>
      </w:r>
    </w:p>
    <w:p w14:paraId="29831AE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varCurrentEmployee.Email</w:t>
      </w:r>
    </w:p>
    <w:p w14:paraId="25AC43E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varCurrentEmployee.Department</w:t>
      </w:r>
    </w:p>
    <w:p w14:paraId="5CB58D9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instead of duplicating every field into another variable.</w:t>
      </w:r>
    </w:p>
    <w:p w14:paraId="3C04EAAA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0B9DA1E8">
          <v:rect id="_x0000_i1146" style="width:0;height:1.5pt" o:hralign="center" o:hrstd="t" o:hr="t" fillcolor="#a0a0a0" stroked="f"/>
        </w:pict>
      </w:r>
    </w:p>
    <w:p w14:paraId="23AB4052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lastRenderedPageBreak/>
        <w:t>121. Why Duplicate State Is Dangerous</w:t>
      </w:r>
    </w:p>
    <w:p w14:paraId="7BCF44F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Suppose:</w:t>
      </w:r>
    </w:p>
    <w:p w14:paraId="59963E0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varEmployeeDepartment</w:t>
      </w:r>
    </w:p>
    <w:p w14:paraId="73D7761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is set to:</w:t>
      </w:r>
    </w:p>
    <w:p w14:paraId="2BD9B2A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Finance</w:t>
      </w:r>
    </w:p>
    <w:p w14:paraId="59A8C01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Later Employee.Department changes to:</w:t>
      </w:r>
    </w:p>
    <w:p w14:paraId="39DED88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Operations</w:t>
      </w:r>
    </w:p>
    <w:p w14:paraId="35256B2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Does the global variable automatically recalculate?</w:t>
      </w:r>
    </w:p>
    <w:p w14:paraId="778D05F8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No.</w:t>
      </w:r>
    </w:p>
    <w:p w14:paraId="782AE18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Power Fx's current variable guidance explicitly warns that values stored with Set() don't automatically update when the formula originally used to set them changes.</w:t>
      </w:r>
    </w:p>
    <w:p w14:paraId="201A90D9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39590385">
          <v:rect id="_x0000_i1147" style="width:0;height:1.5pt" o:hralign="center" o:hrstd="t" o:hr="t" fillcolor="#a0a0a0" stroked="f"/>
        </w:pict>
      </w:r>
    </w:p>
    <w:p w14:paraId="36338D1B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122. Power Fx Principle</w:t>
      </w:r>
    </w:p>
    <w:p w14:paraId="72B9081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Use:</w:t>
      </w:r>
    </w:p>
    <w:p w14:paraId="3F785EE7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Formulas</w:t>
      </w:r>
    </w:p>
    <w:p w14:paraId="07DDAA3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when possible.</w:t>
      </w:r>
    </w:p>
    <w:p w14:paraId="5DD717A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Use:</w:t>
      </w:r>
    </w:p>
    <w:p w14:paraId="1FB44E0C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State</w:t>
      </w:r>
    </w:p>
    <w:p w14:paraId="6322E20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when necessary.</w:t>
      </w:r>
    </w:p>
    <w:p w14:paraId="4C46CF5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This makes apps:</w:t>
      </w:r>
    </w:p>
    <w:p w14:paraId="538CDC13" w14:textId="77777777" w:rsidR="00807EF3" w:rsidRPr="00807EF3" w:rsidRDefault="00807EF3">
      <w:pPr>
        <w:numPr>
          <w:ilvl w:val="0"/>
          <w:numId w:val="9"/>
        </w:numPr>
        <w:rPr>
          <w:sz w:val="32"/>
          <w:szCs w:val="32"/>
        </w:rPr>
      </w:pPr>
      <w:r w:rsidRPr="00807EF3">
        <w:rPr>
          <w:sz w:val="32"/>
          <w:szCs w:val="32"/>
        </w:rPr>
        <w:t>Easier to understand</w:t>
      </w:r>
    </w:p>
    <w:p w14:paraId="5DE3A9D4" w14:textId="77777777" w:rsidR="00807EF3" w:rsidRPr="00807EF3" w:rsidRDefault="00807EF3">
      <w:pPr>
        <w:numPr>
          <w:ilvl w:val="0"/>
          <w:numId w:val="9"/>
        </w:num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>Easier to maintain</w:t>
      </w:r>
    </w:p>
    <w:p w14:paraId="01F71D8F" w14:textId="77777777" w:rsidR="00807EF3" w:rsidRPr="00807EF3" w:rsidRDefault="00807EF3">
      <w:pPr>
        <w:numPr>
          <w:ilvl w:val="0"/>
          <w:numId w:val="9"/>
        </w:numPr>
        <w:rPr>
          <w:sz w:val="32"/>
          <w:szCs w:val="32"/>
        </w:rPr>
      </w:pPr>
      <w:r w:rsidRPr="00807EF3">
        <w:rPr>
          <w:sz w:val="32"/>
          <w:szCs w:val="32"/>
        </w:rPr>
        <w:t>Less likely to become stale</w:t>
      </w:r>
    </w:p>
    <w:p w14:paraId="0035ADE0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26E8CEAC">
          <v:rect id="_x0000_i1148" style="width:0;height:1.5pt" o:hralign="center" o:hrstd="t" o:hr="t" fillcolor="#a0a0a0" stroked="f"/>
        </w:pict>
      </w:r>
    </w:p>
    <w:p w14:paraId="265C2353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PART X — DEBUG VARIABLES</w:t>
      </w:r>
    </w:p>
    <w:p w14:paraId="37C3F36D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123. Variables View</w:t>
      </w:r>
    </w:p>
    <w:p w14:paraId="735E62B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Power Apps Studio provides a way to inspect variable:</w:t>
      </w:r>
    </w:p>
    <w:p w14:paraId="06FE7A60" w14:textId="77777777" w:rsidR="00807EF3" w:rsidRPr="00807EF3" w:rsidRDefault="00807EF3">
      <w:pPr>
        <w:numPr>
          <w:ilvl w:val="0"/>
          <w:numId w:val="10"/>
        </w:numPr>
        <w:rPr>
          <w:sz w:val="32"/>
          <w:szCs w:val="32"/>
        </w:rPr>
      </w:pPr>
      <w:r w:rsidRPr="00807EF3">
        <w:rPr>
          <w:sz w:val="32"/>
          <w:szCs w:val="32"/>
        </w:rPr>
        <w:t>Values</w:t>
      </w:r>
    </w:p>
    <w:p w14:paraId="6BA971A4" w14:textId="77777777" w:rsidR="00807EF3" w:rsidRPr="00807EF3" w:rsidRDefault="00807EF3">
      <w:pPr>
        <w:numPr>
          <w:ilvl w:val="0"/>
          <w:numId w:val="10"/>
        </w:numPr>
        <w:rPr>
          <w:sz w:val="32"/>
          <w:szCs w:val="32"/>
        </w:rPr>
      </w:pPr>
      <w:r w:rsidRPr="00807EF3">
        <w:rPr>
          <w:sz w:val="32"/>
          <w:szCs w:val="32"/>
        </w:rPr>
        <w:t>Definitions</w:t>
      </w:r>
    </w:p>
    <w:p w14:paraId="5E798654" w14:textId="77777777" w:rsidR="00807EF3" w:rsidRPr="00807EF3" w:rsidRDefault="00807EF3">
      <w:pPr>
        <w:numPr>
          <w:ilvl w:val="0"/>
          <w:numId w:val="10"/>
        </w:numPr>
        <w:rPr>
          <w:sz w:val="32"/>
          <w:szCs w:val="32"/>
        </w:rPr>
      </w:pPr>
      <w:r w:rsidRPr="00807EF3">
        <w:rPr>
          <w:sz w:val="32"/>
          <w:szCs w:val="32"/>
        </w:rPr>
        <w:t>Uses</w:t>
      </w:r>
    </w:p>
    <w:p w14:paraId="7723382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Microsoft documents the Variables view as a debugging aid for global variables.</w:t>
      </w:r>
    </w:p>
    <w:p w14:paraId="1D2D2E3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Instructor should demonstrate how to inspect:</w:t>
      </w:r>
    </w:p>
    <w:p w14:paraId="6953DBD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varCurrentEmployee</w:t>
      </w:r>
    </w:p>
    <w:p w14:paraId="512670D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and:</w:t>
      </w:r>
    </w:p>
    <w:p w14:paraId="4AC4EEB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varSelectedRequest</w:t>
      </w:r>
    </w:p>
    <w:p w14:paraId="00066B7A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4C4D6FA8">
          <v:rect id="_x0000_i1149" style="width:0;height:1.5pt" o:hralign="center" o:hrstd="t" o:hr="t" fillcolor="#a0a0a0" stroked="f"/>
        </w:pict>
      </w:r>
    </w:p>
    <w:p w14:paraId="1155D302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124. Debug Label</w:t>
      </w:r>
    </w:p>
    <w:p w14:paraId="248CA33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Another simple technique:</w:t>
      </w:r>
    </w:p>
    <w:p w14:paraId="425EFC1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Add temporary label:</w:t>
      </w:r>
    </w:p>
    <w:p w14:paraId="50F92CE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varSelectedRequest.Status</w:t>
      </w:r>
    </w:p>
    <w:p w14:paraId="023CAF7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or:</w:t>
      </w:r>
    </w:p>
    <w:p w14:paraId="6D24A41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varCurrentEmployee.'Full Name'</w:t>
      </w:r>
    </w:p>
    <w:p w14:paraId="31B7550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>Use these during development.</w:t>
      </w:r>
    </w:p>
    <w:p w14:paraId="6146D71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Remove unnecessary debug controls before release.</w:t>
      </w:r>
    </w:p>
    <w:p w14:paraId="75B5B756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51C14B55">
          <v:rect id="_x0000_i1150" style="width:0;height:1.5pt" o:hralign="center" o:hrstd="t" o:hr="t" fillcolor="#a0a0a0" stroked="f"/>
        </w:pict>
      </w:r>
    </w:p>
    <w:p w14:paraId="57474A5D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PART Y — HANDS-ON BUILD CHECKLIST</w:t>
      </w:r>
    </w:p>
    <w:p w14:paraId="64FCAFD1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125. Lab 3 — Implement Current Employee</w:t>
      </w:r>
    </w:p>
    <w:p w14:paraId="4CF1E38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Students must:</w:t>
      </w:r>
    </w:p>
    <w:p w14:paraId="76B3975F" w14:textId="77777777" w:rsidR="00807EF3" w:rsidRPr="00807EF3" w:rsidRDefault="00807EF3">
      <w:pPr>
        <w:numPr>
          <w:ilvl w:val="0"/>
          <w:numId w:val="11"/>
        </w:numPr>
        <w:rPr>
          <w:sz w:val="32"/>
          <w:szCs w:val="32"/>
        </w:rPr>
      </w:pPr>
      <w:r w:rsidRPr="00807EF3">
        <w:rPr>
          <w:sz w:val="32"/>
          <w:szCs w:val="32"/>
        </w:rPr>
        <w:t>Create varCurrentEmployee.</w:t>
      </w:r>
    </w:p>
    <w:p w14:paraId="62C32114" w14:textId="77777777" w:rsidR="00807EF3" w:rsidRPr="00807EF3" w:rsidRDefault="00807EF3">
      <w:pPr>
        <w:numPr>
          <w:ilvl w:val="0"/>
          <w:numId w:val="11"/>
        </w:numPr>
        <w:rPr>
          <w:sz w:val="32"/>
          <w:szCs w:val="32"/>
        </w:rPr>
      </w:pPr>
      <w:r w:rsidRPr="00807EF3">
        <w:rPr>
          <w:sz w:val="32"/>
          <w:szCs w:val="32"/>
        </w:rPr>
        <w:t>Use LookUp().</w:t>
      </w:r>
    </w:p>
    <w:p w14:paraId="72D8E8FC" w14:textId="77777777" w:rsidR="00807EF3" w:rsidRPr="00807EF3" w:rsidRDefault="00807EF3">
      <w:pPr>
        <w:numPr>
          <w:ilvl w:val="0"/>
          <w:numId w:val="11"/>
        </w:numPr>
        <w:rPr>
          <w:sz w:val="32"/>
          <w:szCs w:val="32"/>
        </w:rPr>
      </w:pPr>
      <w:r w:rsidRPr="00807EF3">
        <w:rPr>
          <w:sz w:val="32"/>
          <w:szCs w:val="32"/>
        </w:rPr>
        <w:t>Match Employee.Email to User().Email.</w:t>
      </w:r>
    </w:p>
    <w:p w14:paraId="066EFAE5" w14:textId="77777777" w:rsidR="00807EF3" w:rsidRPr="00807EF3" w:rsidRDefault="00807EF3">
      <w:pPr>
        <w:numPr>
          <w:ilvl w:val="0"/>
          <w:numId w:val="11"/>
        </w:numPr>
        <w:rPr>
          <w:sz w:val="32"/>
          <w:szCs w:val="32"/>
        </w:rPr>
      </w:pPr>
      <w:r w:rsidRPr="00807EF3">
        <w:rPr>
          <w:sz w:val="32"/>
          <w:szCs w:val="32"/>
        </w:rPr>
        <w:t>Test Full Name.</w:t>
      </w:r>
    </w:p>
    <w:p w14:paraId="6A9BD3AB" w14:textId="77777777" w:rsidR="00807EF3" w:rsidRPr="00807EF3" w:rsidRDefault="00807EF3">
      <w:pPr>
        <w:numPr>
          <w:ilvl w:val="0"/>
          <w:numId w:val="11"/>
        </w:numPr>
        <w:rPr>
          <w:sz w:val="32"/>
          <w:szCs w:val="32"/>
        </w:rPr>
      </w:pPr>
      <w:r w:rsidRPr="00807EF3">
        <w:rPr>
          <w:sz w:val="32"/>
          <w:szCs w:val="32"/>
        </w:rPr>
        <w:t>Test Department.</w:t>
      </w:r>
    </w:p>
    <w:p w14:paraId="771434F7" w14:textId="77777777" w:rsidR="00807EF3" w:rsidRPr="00807EF3" w:rsidRDefault="00807EF3">
      <w:pPr>
        <w:numPr>
          <w:ilvl w:val="0"/>
          <w:numId w:val="11"/>
        </w:numPr>
        <w:rPr>
          <w:sz w:val="32"/>
          <w:szCs w:val="32"/>
        </w:rPr>
      </w:pPr>
      <w:r w:rsidRPr="00807EF3">
        <w:rPr>
          <w:sz w:val="32"/>
          <w:szCs w:val="32"/>
        </w:rPr>
        <w:t>Test Manager.</w:t>
      </w:r>
    </w:p>
    <w:p w14:paraId="5D40CC82" w14:textId="77777777" w:rsidR="00807EF3" w:rsidRPr="00807EF3" w:rsidRDefault="00807EF3">
      <w:pPr>
        <w:numPr>
          <w:ilvl w:val="0"/>
          <w:numId w:val="11"/>
        </w:numPr>
        <w:rPr>
          <w:sz w:val="32"/>
          <w:szCs w:val="32"/>
        </w:rPr>
      </w:pPr>
      <w:r w:rsidRPr="00807EF3">
        <w:rPr>
          <w:sz w:val="32"/>
          <w:szCs w:val="32"/>
        </w:rPr>
        <w:t>Handle missing Employee.</w:t>
      </w:r>
    </w:p>
    <w:p w14:paraId="19F27CE8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7F73EAC5">
          <v:rect id="_x0000_i1151" style="width:0;height:1.5pt" o:hralign="center" o:hrstd="t" o:hr="t" fillcolor="#a0a0a0" stroked="f"/>
        </w:pict>
      </w:r>
    </w:p>
    <w:p w14:paraId="06AE966B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126. Lab 4 — Update My Requests</w:t>
      </w:r>
    </w:p>
    <w:p w14:paraId="72CD3AF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Update Gallery so:</w:t>
      </w:r>
    </w:p>
    <w:p w14:paraId="465B38F8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Only current Employee records</w:t>
      </w:r>
    </w:p>
    <w:p w14:paraId="34A5610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are included before search/filter/sort.</w:t>
      </w:r>
    </w:p>
    <w:p w14:paraId="478828B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Verify with:</w:t>
      </w:r>
    </w:p>
    <w:p w14:paraId="4D8E4F17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Two different Employee records</w:t>
      </w:r>
    </w:p>
    <w:p w14:paraId="677D0D0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where possible.</w:t>
      </w:r>
    </w:p>
    <w:p w14:paraId="436ABAE9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1D02812D">
          <v:rect id="_x0000_i1152" style="width:0;height:1.5pt" o:hralign="center" o:hrstd="t" o:hr="t" fillcolor="#a0a0a0" stroked="f"/>
        </w:pict>
      </w:r>
    </w:p>
    <w:p w14:paraId="70915AE7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lastRenderedPageBreak/>
        <w:t>127. Lab 5 — Build Dashboard</w:t>
      </w:r>
    </w:p>
    <w:p w14:paraId="13593D1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Create:</w:t>
      </w:r>
    </w:p>
    <w:p w14:paraId="618967DB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Pending Card</w:t>
      </w:r>
    </w:p>
    <w:p w14:paraId="6F6227DA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Approved Card</w:t>
      </w:r>
    </w:p>
    <w:p w14:paraId="239FDA98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Rejected Card</w:t>
      </w:r>
    </w:p>
    <w:p w14:paraId="4691D18F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Total Card</w:t>
      </w:r>
    </w:p>
    <w:p w14:paraId="63213AB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Each must:</w:t>
      </w:r>
    </w:p>
    <w:p w14:paraId="0CD610D7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Calculate from Dataverse.</w:t>
      </w:r>
    </w:p>
    <w:p w14:paraId="0B50CED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No hardcoded numbers.</w:t>
      </w:r>
    </w:p>
    <w:p w14:paraId="361BD391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04226DB3">
          <v:rect id="_x0000_i1153" style="width:0;height:1.5pt" o:hralign="center" o:hrstd="t" o:hr="t" fillcolor="#a0a0a0" stroked="f"/>
        </w:pict>
      </w:r>
    </w:p>
    <w:p w14:paraId="649023C3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128. Lab 6 — Add Request Summary</w:t>
      </w:r>
    </w:p>
    <w:p w14:paraId="08B8D1A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Display:</w:t>
      </w:r>
    </w:p>
    <w:p w14:paraId="354E9C2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You have 4 leave requests.</w:t>
      </w:r>
    </w:p>
    <w:p w14:paraId="23CA34E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Use:</w:t>
      </w:r>
    </w:p>
    <w:p w14:paraId="1F5C517E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With()</w:t>
      </w:r>
    </w:p>
    <w:p w14:paraId="33AF24D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to avoid duplicate calculation.</w:t>
      </w:r>
    </w:p>
    <w:p w14:paraId="6126272C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37D7110B">
          <v:rect id="_x0000_i1154" style="width:0;height:1.5pt" o:hralign="center" o:hrstd="t" o:hr="t" fillcolor="#a0a0a0" stroked="f"/>
        </w:pict>
      </w:r>
    </w:p>
    <w:p w14:paraId="0FB9AA9D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129. Lab 7 — Add Context State</w:t>
      </w:r>
    </w:p>
    <w:p w14:paraId="60D3048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Create:</w:t>
      </w:r>
    </w:p>
    <w:p w14:paraId="1A61916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locFilterOpen</w:t>
      </w:r>
    </w:p>
    <w:p w14:paraId="2C14C90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Use it to:</w:t>
      </w:r>
    </w:p>
    <w:p w14:paraId="347107DB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Show / Hide</w:t>
      </w:r>
    </w:p>
    <w:p w14:paraId="6F472F2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>a test filter panel or another screen-local element.</w:t>
      </w:r>
    </w:p>
    <w:p w14:paraId="18E7E546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50B5A27F">
          <v:rect id="_x0000_i1155" style="width:0;height:1.5pt" o:hralign="center" o:hrstd="t" o:hr="t" fillcolor="#a0a0a0" stroked="f"/>
        </w:pict>
      </w:r>
    </w:p>
    <w:p w14:paraId="135371A5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130. Lab 8 — Collection Exercise</w:t>
      </w:r>
    </w:p>
    <w:p w14:paraId="033B77C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Create:</w:t>
      </w:r>
    </w:p>
    <w:p w14:paraId="1B6F911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colStatusOptions</w:t>
      </w:r>
    </w:p>
    <w:p w14:paraId="221D2FB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Use:</w:t>
      </w:r>
    </w:p>
    <w:p w14:paraId="54BC5798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ClearCollect()</w:t>
      </w:r>
    </w:p>
    <w:p w14:paraId="5879536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Add:</w:t>
      </w:r>
    </w:p>
    <w:p w14:paraId="4182B4C6" w14:textId="77777777" w:rsidR="00807EF3" w:rsidRPr="00807EF3" w:rsidRDefault="00807EF3">
      <w:pPr>
        <w:numPr>
          <w:ilvl w:val="0"/>
          <w:numId w:val="12"/>
        </w:numPr>
        <w:rPr>
          <w:sz w:val="32"/>
          <w:szCs w:val="32"/>
        </w:rPr>
      </w:pPr>
      <w:r w:rsidRPr="00807EF3">
        <w:rPr>
          <w:sz w:val="32"/>
          <w:szCs w:val="32"/>
        </w:rPr>
        <w:t>All</w:t>
      </w:r>
    </w:p>
    <w:p w14:paraId="4E5DD58A" w14:textId="77777777" w:rsidR="00807EF3" w:rsidRPr="00807EF3" w:rsidRDefault="00807EF3">
      <w:pPr>
        <w:numPr>
          <w:ilvl w:val="0"/>
          <w:numId w:val="12"/>
        </w:numPr>
        <w:rPr>
          <w:sz w:val="32"/>
          <w:szCs w:val="32"/>
        </w:rPr>
      </w:pPr>
      <w:r w:rsidRPr="00807EF3">
        <w:rPr>
          <w:sz w:val="32"/>
          <w:szCs w:val="32"/>
        </w:rPr>
        <w:t>Draft</w:t>
      </w:r>
    </w:p>
    <w:p w14:paraId="00D5DF29" w14:textId="77777777" w:rsidR="00807EF3" w:rsidRPr="00807EF3" w:rsidRDefault="00807EF3">
      <w:pPr>
        <w:numPr>
          <w:ilvl w:val="0"/>
          <w:numId w:val="12"/>
        </w:numPr>
        <w:rPr>
          <w:sz w:val="32"/>
          <w:szCs w:val="32"/>
        </w:rPr>
      </w:pPr>
      <w:r w:rsidRPr="00807EF3">
        <w:rPr>
          <w:sz w:val="32"/>
          <w:szCs w:val="32"/>
        </w:rPr>
        <w:t>Submitted</w:t>
      </w:r>
    </w:p>
    <w:p w14:paraId="27DEDB13" w14:textId="77777777" w:rsidR="00807EF3" w:rsidRPr="00807EF3" w:rsidRDefault="00807EF3">
      <w:pPr>
        <w:numPr>
          <w:ilvl w:val="0"/>
          <w:numId w:val="12"/>
        </w:numPr>
        <w:rPr>
          <w:sz w:val="32"/>
          <w:szCs w:val="32"/>
        </w:rPr>
      </w:pPr>
      <w:r w:rsidRPr="00807EF3">
        <w:rPr>
          <w:sz w:val="32"/>
          <w:szCs w:val="32"/>
        </w:rPr>
        <w:t>Pending Approval</w:t>
      </w:r>
    </w:p>
    <w:p w14:paraId="2B871DB4" w14:textId="77777777" w:rsidR="00807EF3" w:rsidRPr="00807EF3" w:rsidRDefault="00807EF3">
      <w:pPr>
        <w:numPr>
          <w:ilvl w:val="0"/>
          <w:numId w:val="12"/>
        </w:numPr>
        <w:rPr>
          <w:sz w:val="32"/>
          <w:szCs w:val="32"/>
        </w:rPr>
      </w:pPr>
      <w:r w:rsidRPr="00807EF3">
        <w:rPr>
          <w:sz w:val="32"/>
          <w:szCs w:val="32"/>
        </w:rPr>
        <w:t>Approved</w:t>
      </w:r>
    </w:p>
    <w:p w14:paraId="798B5166" w14:textId="77777777" w:rsidR="00807EF3" w:rsidRPr="00807EF3" w:rsidRDefault="00807EF3">
      <w:pPr>
        <w:numPr>
          <w:ilvl w:val="0"/>
          <w:numId w:val="12"/>
        </w:numPr>
        <w:rPr>
          <w:sz w:val="32"/>
          <w:szCs w:val="32"/>
        </w:rPr>
      </w:pPr>
      <w:r w:rsidRPr="00807EF3">
        <w:rPr>
          <w:sz w:val="32"/>
          <w:szCs w:val="32"/>
        </w:rPr>
        <w:t>Rejected</w:t>
      </w:r>
    </w:p>
    <w:p w14:paraId="70BEB7CA" w14:textId="77777777" w:rsidR="00807EF3" w:rsidRPr="00807EF3" w:rsidRDefault="00807EF3">
      <w:pPr>
        <w:numPr>
          <w:ilvl w:val="0"/>
          <w:numId w:val="12"/>
        </w:numPr>
        <w:rPr>
          <w:sz w:val="32"/>
          <w:szCs w:val="32"/>
        </w:rPr>
      </w:pPr>
      <w:r w:rsidRPr="00807EF3">
        <w:rPr>
          <w:sz w:val="32"/>
          <w:szCs w:val="32"/>
        </w:rPr>
        <w:t>Cancelled</w:t>
      </w:r>
    </w:p>
    <w:p w14:paraId="5F9DC10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Connect an appropriate control to the collection.</w:t>
      </w:r>
    </w:p>
    <w:p w14:paraId="42034B77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6327B142">
          <v:rect id="_x0000_i1156" style="width:0;height:1.5pt" o:hralign="center" o:hrstd="t" o:hr="t" fillcolor="#a0a0a0" stroked="f"/>
        </w:pict>
      </w:r>
    </w:p>
    <w:p w14:paraId="1372DBDD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131. Lab 9 — Cancel Request</w:t>
      </w:r>
    </w:p>
    <w:p w14:paraId="386979A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Implement:</w:t>
      </w:r>
    </w:p>
    <w:p w14:paraId="416C3F93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Status-based button availability</w:t>
      </w:r>
    </w:p>
    <w:p w14:paraId="70CFD0AD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Confirmation</w:t>
      </w:r>
    </w:p>
    <w:p w14:paraId="6F857AB9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Patch</w:t>
      </w:r>
    </w:p>
    <w:p w14:paraId="6EC21167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lastRenderedPageBreak/>
        <w:t>IfError</w:t>
      </w:r>
    </w:p>
    <w:p w14:paraId="2622828C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Success notification</w:t>
      </w:r>
    </w:p>
    <w:p w14:paraId="14F6FE84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Failure notification</w:t>
      </w:r>
    </w:p>
    <w:p w14:paraId="628ED6A2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Updated selected record</w:t>
      </w:r>
    </w:p>
    <w:p w14:paraId="1CCCE609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04C829FD">
          <v:rect id="_x0000_i1157" style="width:0;height:1.5pt" o:hralign="center" o:hrstd="t" o:hr="t" fillcolor="#a0a0a0" stroked="f"/>
        </w:pict>
      </w:r>
    </w:p>
    <w:p w14:paraId="7BA1B14C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PART Z — OPTIONAL MANAGER LOGIC</w:t>
      </w:r>
    </w:p>
    <w:p w14:paraId="051B9C23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132. Bonus — Is the Current Employee a Manager?</w:t>
      </w:r>
    </w:p>
    <w:p w14:paraId="0F41910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An Employee is a manager if another Employee has:</w:t>
      </w:r>
    </w:p>
    <w:p w14:paraId="6164A63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Manager = Current Employee</w:t>
      </w:r>
    </w:p>
    <w:p w14:paraId="6D4A219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Conceptually:</w:t>
      </w:r>
    </w:p>
    <w:p w14:paraId="4FF776D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CountRows(</w:t>
      </w:r>
    </w:p>
    <w:p w14:paraId="63981AC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Filter(</w:t>
      </w:r>
    </w:p>
    <w:p w14:paraId="5D4764D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Employees,</w:t>
      </w:r>
    </w:p>
    <w:p w14:paraId="16F42FD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Manager = varCurrentEmployee</w:t>
      </w:r>
    </w:p>
    <w:p w14:paraId="30DC63F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)</w:t>
      </w:r>
    </w:p>
    <w:p w14:paraId="11F39CD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 &gt; 0</w:t>
      </w:r>
    </w:p>
    <w:p w14:paraId="49D416E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Result:</w:t>
      </w:r>
    </w:p>
    <w:p w14:paraId="68807EDA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true / false.</w:t>
      </w:r>
    </w:p>
    <w:p w14:paraId="248F5B98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0DFF8FCD">
          <v:rect id="_x0000_i1158" style="width:0;height:1.5pt" o:hralign="center" o:hrstd="t" o:hr="t" fillcolor="#a0a0a0" stroked="f"/>
        </w:pict>
      </w:r>
    </w:p>
    <w:p w14:paraId="2AB9AD5D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133. Store Manager State</w:t>
      </w:r>
    </w:p>
    <w:p w14:paraId="303C85C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For a training exercise:</w:t>
      </w:r>
    </w:p>
    <w:p w14:paraId="1CE4F79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Set(</w:t>
      </w:r>
    </w:p>
    <w:p w14:paraId="16FB1C9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 xml:space="preserve">    varIsManager,</w:t>
      </w:r>
    </w:p>
    <w:p w14:paraId="3A84CAA9" w14:textId="77777777" w:rsidR="00807EF3" w:rsidRPr="00807EF3" w:rsidRDefault="00807EF3" w:rsidP="00807EF3">
      <w:pPr>
        <w:rPr>
          <w:sz w:val="32"/>
          <w:szCs w:val="32"/>
        </w:rPr>
      </w:pPr>
    </w:p>
    <w:p w14:paraId="135F8E4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CountRows(</w:t>
      </w:r>
    </w:p>
    <w:p w14:paraId="53E1642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Filter(</w:t>
      </w:r>
    </w:p>
    <w:p w14:paraId="08CBEE6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    Employees,</w:t>
      </w:r>
    </w:p>
    <w:p w14:paraId="1285D52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    Manager = varCurrentEmployee</w:t>
      </w:r>
    </w:p>
    <w:p w14:paraId="334E72E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)</w:t>
      </w:r>
    </w:p>
    <w:p w14:paraId="639A39C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) &gt; 0</w:t>
      </w:r>
    </w:p>
    <w:p w14:paraId="2EA7031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582EA954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203C6A7D">
          <v:rect id="_x0000_i1159" style="width:0;height:1.5pt" o:hralign="center" o:hrstd="t" o:hr="t" fillcolor="#a0a0a0" stroked="f"/>
        </w:pict>
      </w:r>
    </w:p>
    <w:p w14:paraId="1122CDCA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134. Use varIsManager</w:t>
      </w:r>
    </w:p>
    <w:p w14:paraId="7F3D82C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Add Manager section:</w:t>
      </w:r>
    </w:p>
    <w:p w14:paraId="75CF795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Manager Tools</w:t>
      </w:r>
    </w:p>
    <w:p w14:paraId="336FD9E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Visible:</w:t>
      </w:r>
    </w:p>
    <w:p w14:paraId="650722C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varIsManager</w:t>
      </w:r>
    </w:p>
    <w:p w14:paraId="5DCEC89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Do not build Approval yet.</w:t>
      </w:r>
    </w:p>
    <w:p w14:paraId="60F1686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That will later be handled with:</w:t>
      </w:r>
    </w:p>
    <w:p w14:paraId="283FD9D7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Power Automate.</w:t>
      </w:r>
    </w:p>
    <w:p w14:paraId="3494E872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48CE0E08">
          <v:rect id="_x0000_i1160" style="width:0;height:1.5pt" o:hralign="center" o:hrstd="t" o:hr="t" fillcolor="#a0a0a0" stroked="f"/>
        </w:pict>
      </w:r>
    </w:p>
    <w:p w14:paraId="4FA62100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135. Security Warning</w:t>
      </w:r>
    </w:p>
    <w:p w14:paraId="334CD0B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Does:</w:t>
      </w:r>
    </w:p>
    <w:p w14:paraId="24EF126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Visible = varIsManager</w:t>
      </w:r>
    </w:p>
    <w:p w14:paraId="02A10BA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>grant or secure Manager permissions?</w:t>
      </w:r>
    </w:p>
    <w:p w14:paraId="7748B52B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No.</w:t>
      </w:r>
    </w:p>
    <w:p w14:paraId="3B5B38F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It only controls UI.</w:t>
      </w:r>
    </w:p>
    <w:p w14:paraId="35A566B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Dataverse must still determine:</w:t>
      </w:r>
    </w:p>
    <w:p w14:paraId="25629EE0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Actual access.</w:t>
      </w:r>
    </w:p>
    <w:p w14:paraId="5375BEC8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23FD33D5">
          <v:rect id="_x0000_i1161" style="width:0;height:1.5pt" o:hralign="center" o:hrstd="t" o:hr="t" fillcolor="#a0a0a0" stroked="f"/>
        </w:pict>
      </w:r>
    </w:p>
    <w:p w14:paraId="6724DC77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PART AA — TESTING</w:t>
      </w:r>
    </w:p>
    <w:p w14:paraId="0C2AAAF5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136. Test Matrix</w:t>
      </w:r>
    </w:p>
    <w:p w14:paraId="5BED37C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Students complete: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6"/>
        <w:gridCol w:w="3031"/>
        <w:gridCol w:w="1062"/>
        <w:gridCol w:w="930"/>
      </w:tblGrid>
      <w:tr w:rsidR="00807EF3" w:rsidRPr="00807EF3" w14:paraId="4F83ED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248D4" w14:textId="77777777" w:rsidR="00807EF3" w:rsidRPr="00807EF3" w:rsidRDefault="00807EF3" w:rsidP="00807EF3">
            <w:pPr>
              <w:rPr>
                <w:b/>
                <w:bCs/>
                <w:sz w:val="32"/>
                <w:szCs w:val="32"/>
              </w:rPr>
            </w:pPr>
            <w:r w:rsidRPr="00807EF3">
              <w:rPr>
                <w:b/>
                <w:bCs/>
                <w:sz w:val="32"/>
                <w:szCs w:val="32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3F30BDF0" w14:textId="77777777" w:rsidR="00807EF3" w:rsidRPr="00807EF3" w:rsidRDefault="00807EF3" w:rsidP="00807EF3">
            <w:pPr>
              <w:rPr>
                <w:b/>
                <w:bCs/>
                <w:sz w:val="32"/>
                <w:szCs w:val="32"/>
              </w:rPr>
            </w:pPr>
            <w:r w:rsidRPr="00807EF3">
              <w:rPr>
                <w:b/>
                <w:bCs/>
                <w:sz w:val="32"/>
                <w:szCs w:val="32"/>
              </w:rPr>
              <w:t>Expected</w:t>
            </w:r>
          </w:p>
        </w:tc>
        <w:tc>
          <w:tcPr>
            <w:tcW w:w="0" w:type="auto"/>
            <w:vAlign w:val="center"/>
            <w:hideMark/>
          </w:tcPr>
          <w:p w14:paraId="4BF3809F" w14:textId="77777777" w:rsidR="00807EF3" w:rsidRPr="00807EF3" w:rsidRDefault="00807EF3" w:rsidP="00807EF3">
            <w:pPr>
              <w:rPr>
                <w:b/>
                <w:bCs/>
                <w:sz w:val="32"/>
                <w:szCs w:val="32"/>
              </w:rPr>
            </w:pPr>
            <w:r w:rsidRPr="00807EF3">
              <w:rPr>
                <w:b/>
                <w:bCs/>
                <w:sz w:val="32"/>
                <w:szCs w:val="32"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579A24D5" w14:textId="77777777" w:rsidR="00807EF3" w:rsidRPr="00807EF3" w:rsidRDefault="00807EF3" w:rsidP="00807EF3">
            <w:pPr>
              <w:rPr>
                <w:b/>
                <w:bCs/>
                <w:sz w:val="32"/>
                <w:szCs w:val="32"/>
              </w:rPr>
            </w:pPr>
            <w:r w:rsidRPr="00807EF3">
              <w:rPr>
                <w:b/>
                <w:bCs/>
                <w:sz w:val="32"/>
                <w:szCs w:val="32"/>
              </w:rPr>
              <w:t>Pass?</w:t>
            </w:r>
          </w:p>
        </w:tc>
      </w:tr>
      <w:tr w:rsidR="00807EF3" w:rsidRPr="00807EF3" w14:paraId="2774C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4A795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Current Employee found</w:t>
            </w:r>
          </w:p>
        </w:tc>
        <w:tc>
          <w:tcPr>
            <w:tcW w:w="0" w:type="auto"/>
            <w:vAlign w:val="center"/>
            <w:hideMark/>
          </w:tcPr>
          <w:p w14:paraId="4BDDC7E2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Correct Employee</w:t>
            </w:r>
          </w:p>
        </w:tc>
        <w:tc>
          <w:tcPr>
            <w:tcW w:w="0" w:type="auto"/>
            <w:vAlign w:val="center"/>
            <w:hideMark/>
          </w:tcPr>
          <w:p w14:paraId="164A1141" w14:textId="77777777" w:rsidR="00807EF3" w:rsidRPr="00807EF3" w:rsidRDefault="00807EF3" w:rsidP="00807EF3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284B086" w14:textId="77777777" w:rsidR="00807EF3" w:rsidRPr="00807EF3" w:rsidRDefault="00807EF3" w:rsidP="00807EF3">
            <w:pPr>
              <w:rPr>
                <w:sz w:val="32"/>
                <w:szCs w:val="32"/>
              </w:rPr>
            </w:pPr>
          </w:p>
        </w:tc>
      </w:tr>
      <w:tr w:rsidR="00807EF3" w:rsidRPr="00807EF3" w14:paraId="171FA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E6909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Welcome uses Employee</w:t>
            </w:r>
          </w:p>
        </w:tc>
        <w:tc>
          <w:tcPr>
            <w:tcW w:w="0" w:type="auto"/>
            <w:vAlign w:val="center"/>
            <w:hideMark/>
          </w:tcPr>
          <w:p w14:paraId="7A905BED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Correct name</w:t>
            </w:r>
          </w:p>
        </w:tc>
        <w:tc>
          <w:tcPr>
            <w:tcW w:w="0" w:type="auto"/>
            <w:vAlign w:val="center"/>
            <w:hideMark/>
          </w:tcPr>
          <w:p w14:paraId="0F239540" w14:textId="77777777" w:rsidR="00807EF3" w:rsidRPr="00807EF3" w:rsidRDefault="00807EF3" w:rsidP="00807EF3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3217F5B" w14:textId="77777777" w:rsidR="00807EF3" w:rsidRPr="00807EF3" w:rsidRDefault="00807EF3" w:rsidP="00807EF3">
            <w:pPr>
              <w:rPr>
                <w:sz w:val="32"/>
                <w:szCs w:val="32"/>
              </w:rPr>
            </w:pPr>
          </w:p>
        </w:tc>
      </w:tr>
      <w:tr w:rsidR="00807EF3" w:rsidRPr="00807EF3" w14:paraId="287C5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0D345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Department appears</w:t>
            </w:r>
          </w:p>
        </w:tc>
        <w:tc>
          <w:tcPr>
            <w:tcW w:w="0" w:type="auto"/>
            <w:vAlign w:val="center"/>
            <w:hideMark/>
          </w:tcPr>
          <w:p w14:paraId="4465BB5C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Correct Department</w:t>
            </w:r>
          </w:p>
        </w:tc>
        <w:tc>
          <w:tcPr>
            <w:tcW w:w="0" w:type="auto"/>
            <w:vAlign w:val="center"/>
            <w:hideMark/>
          </w:tcPr>
          <w:p w14:paraId="0DD1823B" w14:textId="77777777" w:rsidR="00807EF3" w:rsidRPr="00807EF3" w:rsidRDefault="00807EF3" w:rsidP="00807EF3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97DC1B0" w14:textId="77777777" w:rsidR="00807EF3" w:rsidRPr="00807EF3" w:rsidRDefault="00807EF3" w:rsidP="00807EF3">
            <w:pPr>
              <w:rPr>
                <w:sz w:val="32"/>
                <w:szCs w:val="32"/>
              </w:rPr>
            </w:pPr>
          </w:p>
        </w:tc>
      </w:tr>
      <w:tr w:rsidR="00807EF3" w:rsidRPr="00807EF3" w14:paraId="45A94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76384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My Requests</w:t>
            </w:r>
          </w:p>
        </w:tc>
        <w:tc>
          <w:tcPr>
            <w:tcW w:w="0" w:type="auto"/>
            <w:vAlign w:val="center"/>
            <w:hideMark/>
          </w:tcPr>
          <w:p w14:paraId="61B1A36E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Own requests only</w:t>
            </w:r>
          </w:p>
        </w:tc>
        <w:tc>
          <w:tcPr>
            <w:tcW w:w="0" w:type="auto"/>
            <w:vAlign w:val="center"/>
            <w:hideMark/>
          </w:tcPr>
          <w:p w14:paraId="76D7A30D" w14:textId="77777777" w:rsidR="00807EF3" w:rsidRPr="00807EF3" w:rsidRDefault="00807EF3" w:rsidP="00807EF3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9971FBC" w14:textId="77777777" w:rsidR="00807EF3" w:rsidRPr="00807EF3" w:rsidRDefault="00807EF3" w:rsidP="00807EF3">
            <w:pPr>
              <w:rPr>
                <w:sz w:val="32"/>
                <w:szCs w:val="32"/>
              </w:rPr>
            </w:pPr>
          </w:p>
        </w:tc>
      </w:tr>
      <w:tr w:rsidR="00807EF3" w:rsidRPr="00807EF3" w14:paraId="3727D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60FB3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Total count</w:t>
            </w:r>
          </w:p>
        </w:tc>
        <w:tc>
          <w:tcPr>
            <w:tcW w:w="0" w:type="auto"/>
            <w:vAlign w:val="center"/>
            <w:hideMark/>
          </w:tcPr>
          <w:p w14:paraId="36F5038B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14:paraId="7095CA34" w14:textId="77777777" w:rsidR="00807EF3" w:rsidRPr="00807EF3" w:rsidRDefault="00807EF3" w:rsidP="00807EF3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D7B1D82" w14:textId="77777777" w:rsidR="00807EF3" w:rsidRPr="00807EF3" w:rsidRDefault="00807EF3" w:rsidP="00807EF3">
            <w:pPr>
              <w:rPr>
                <w:sz w:val="32"/>
                <w:szCs w:val="32"/>
              </w:rPr>
            </w:pPr>
          </w:p>
        </w:tc>
      </w:tr>
      <w:tr w:rsidR="00807EF3" w:rsidRPr="00807EF3" w14:paraId="16801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A8355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Pending count</w:t>
            </w:r>
          </w:p>
        </w:tc>
        <w:tc>
          <w:tcPr>
            <w:tcW w:w="0" w:type="auto"/>
            <w:vAlign w:val="center"/>
            <w:hideMark/>
          </w:tcPr>
          <w:p w14:paraId="4FDD1CC9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14:paraId="70A61ABE" w14:textId="77777777" w:rsidR="00807EF3" w:rsidRPr="00807EF3" w:rsidRDefault="00807EF3" w:rsidP="00807EF3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2F5CCF0E" w14:textId="77777777" w:rsidR="00807EF3" w:rsidRPr="00807EF3" w:rsidRDefault="00807EF3" w:rsidP="00807EF3">
            <w:pPr>
              <w:rPr>
                <w:sz w:val="32"/>
                <w:szCs w:val="32"/>
              </w:rPr>
            </w:pPr>
          </w:p>
        </w:tc>
      </w:tr>
      <w:tr w:rsidR="00807EF3" w:rsidRPr="00807EF3" w14:paraId="3A132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06865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Approved count</w:t>
            </w:r>
          </w:p>
        </w:tc>
        <w:tc>
          <w:tcPr>
            <w:tcW w:w="0" w:type="auto"/>
            <w:vAlign w:val="center"/>
            <w:hideMark/>
          </w:tcPr>
          <w:p w14:paraId="09C1C163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14:paraId="6924AC82" w14:textId="77777777" w:rsidR="00807EF3" w:rsidRPr="00807EF3" w:rsidRDefault="00807EF3" w:rsidP="00807EF3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EFAE43F" w14:textId="77777777" w:rsidR="00807EF3" w:rsidRPr="00807EF3" w:rsidRDefault="00807EF3" w:rsidP="00807EF3">
            <w:pPr>
              <w:rPr>
                <w:sz w:val="32"/>
                <w:szCs w:val="32"/>
              </w:rPr>
            </w:pPr>
          </w:p>
        </w:tc>
      </w:tr>
      <w:tr w:rsidR="00807EF3" w:rsidRPr="00807EF3" w14:paraId="5AC74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5243C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Rejected count</w:t>
            </w:r>
          </w:p>
        </w:tc>
        <w:tc>
          <w:tcPr>
            <w:tcW w:w="0" w:type="auto"/>
            <w:vAlign w:val="center"/>
            <w:hideMark/>
          </w:tcPr>
          <w:p w14:paraId="6DBBCCD7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14:paraId="58AE330A" w14:textId="77777777" w:rsidR="00807EF3" w:rsidRPr="00807EF3" w:rsidRDefault="00807EF3" w:rsidP="00807EF3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2DE8E5DE" w14:textId="77777777" w:rsidR="00807EF3" w:rsidRPr="00807EF3" w:rsidRDefault="00807EF3" w:rsidP="00807EF3">
            <w:pPr>
              <w:rPr>
                <w:sz w:val="32"/>
                <w:szCs w:val="32"/>
              </w:rPr>
            </w:pPr>
          </w:p>
        </w:tc>
      </w:tr>
      <w:tr w:rsidR="00807EF3" w:rsidRPr="00807EF3" w14:paraId="06A64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AE902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Draft cancel</w:t>
            </w:r>
          </w:p>
        </w:tc>
        <w:tc>
          <w:tcPr>
            <w:tcW w:w="0" w:type="auto"/>
            <w:vAlign w:val="center"/>
            <w:hideMark/>
          </w:tcPr>
          <w:p w14:paraId="4849B490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14:paraId="4EA0D30D" w14:textId="77777777" w:rsidR="00807EF3" w:rsidRPr="00807EF3" w:rsidRDefault="00807EF3" w:rsidP="00807EF3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ACD724B" w14:textId="77777777" w:rsidR="00807EF3" w:rsidRPr="00807EF3" w:rsidRDefault="00807EF3" w:rsidP="00807EF3">
            <w:pPr>
              <w:rPr>
                <w:sz w:val="32"/>
                <w:szCs w:val="32"/>
              </w:rPr>
            </w:pPr>
          </w:p>
        </w:tc>
      </w:tr>
      <w:tr w:rsidR="00807EF3" w:rsidRPr="00807EF3" w14:paraId="45378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890CC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Submitted cancel</w:t>
            </w:r>
          </w:p>
        </w:tc>
        <w:tc>
          <w:tcPr>
            <w:tcW w:w="0" w:type="auto"/>
            <w:vAlign w:val="center"/>
            <w:hideMark/>
          </w:tcPr>
          <w:p w14:paraId="5617A9F7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14:paraId="64E049FC" w14:textId="77777777" w:rsidR="00807EF3" w:rsidRPr="00807EF3" w:rsidRDefault="00807EF3" w:rsidP="00807EF3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B833FE9" w14:textId="77777777" w:rsidR="00807EF3" w:rsidRPr="00807EF3" w:rsidRDefault="00807EF3" w:rsidP="00807EF3">
            <w:pPr>
              <w:rPr>
                <w:sz w:val="32"/>
                <w:szCs w:val="32"/>
              </w:rPr>
            </w:pPr>
          </w:p>
        </w:tc>
      </w:tr>
      <w:tr w:rsidR="00807EF3" w:rsidRPr="00807EF3" w14:paraId="637D6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99C86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lastRenderedPageBreak/>
              <w:t>Approved cancel</w:t>
            </w:r>
          </w:p>
        </w:tc>
        <w:tc>
          <w:tcPr>
            <w:tcW w:w="0" w:type="auto"/>
            <w:vAlign w:val="center"/>
            <w:hideMark/>
          </w:tcPr>
          <w:p w14:paraId="11A6AF6D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Blocked</w:t>
            </w:r>
          </w:p>
        </w:tc>
        <w:tc>
          <w:tcPr>
            <w:tcW w:w="0" w:type="auto"/>
            <w:vAlign w:val="center"/>
            <w:hideMark/>
          </w:tcPr>
          <w:p w14:paraId="42A4AE0E" w14:textId="77777777" w:rsidR="00807EF3" w:rsidRPr="00807EF3" w:rsidRDefault="00807EF3" w:rsidP="00807EF3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2B63789" w14:textId="77777777" w:rsidR="00807EF3" w:rsidRPr="00807EF3" w:rsidRDefault="00807EF3" w:rsidP="00807EF3">
            <w:pPr>
              <w:rPr>
                <w:sz w:val="32"/>
                <w:szCs w:val="32"/>
              </w:rPr>
            </w:pPr>
          </w:p>
        </w:tc>
      </w:tr>
      <w:tr w:rsidR="00807EF3" w:rsidRPr="00807EF3" w14:paraId="10CCF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750A2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Cancel confirmation No</w:t>
            </w:r>
          </w:p>
        </w:tc>
        <w:tc>
          <w:tcPr>
            <w:tcW w:w="0" w:type="auto"/>
            <w:vAlign w:val="center"/>
            <w:hideMark/>
          </w:tcPr>
          <w:p w14:paraId="4E2D47C5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No update</w:t>
            </w:r>
          </w:p>
        </w:tc>
        <w:tc>
          <w:tcPr>
            <w:tcW w:w="0" w:type="auto"/>
            <w:vAlign w:val="center"/>
            <w:hideMark/>
          </w:tcPr>
          <w:p w14:paraId="3A272024" w14:textId="77777777" w:rsidR="00807EF3" w:rsidRPr="00807EF3" w:rsidRDefault="00807EF3" w:rsidP="00807EF3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A08DB2D" w14:textId="77777777" w:rsidR="00807EF3" w:rsidRPr="00807EF3" w:rsidRDefault="00807EF3" w:rsidP="00807EF3">
            <w:pPr>
              <w:rPr>
                <w:sz w:val="32"/>
                <w:szCs w:val="32"/>
              </w:rPr>
            </w:pPr>
          </w:p>
        </w:tc>
      </w:tr>
      <w:tr w:rsidR="00807EF3" w:rsidRPr="00807EF3" w14:paraId="65D93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363DB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Cancel confirmation Yes</w:t>
            </w:r>
          </w:p>
        </w:tc>
        <w:tc>
          <w:tcPr>
            <w:tcW w:w="0" w:type="auto"/>
            <w:vAlign w:val="center"/>
            <w:hideMark/>
          </w:tcPr>
          <w:p w14:paraId="114A840E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Cancelled</w:t>
            </w:r>
          </w:p>
        </w:tc>
        <w:tc>
          <w:tcPr>
            <w:tcW w:w="0" w:type="auto"/>
            <w:vAlign w:val="center"/>
            <w:hideMark/>
          </w:tcPr>
          <w:p w14:paraId="72B8C91A" w14:textId="77777777" w:rsidR="00807EF3" w:rsidRPr="00807EF3" w:rsidRDefault="00807EF3" w:rsidP="00807EF3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607D73E" w14:textId="77777777" w:rsidR="00807EF3" w:rsidRPr="00807EF3" w:rsidRDefault="00807EF3" w:rsidP="00807EF3">
            <w:pPr>
              <w:rPr>
                <w:sz w:val="32"/>
                <w:szCs w:val="32"/>
              </w:rPr>
            </w:pPr>
          </w:p>
        </w:tc>
      </w:tr>
      <w:tr w:rsidR="00807EF3" w:rsidRPr="00807EF3" w14:paraId="0B7F6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53587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Patch success</w:t>
            </w:r>
          </w:p>
        </w:tc>
        <w:tc>
          <w:tcPr>
            <w:tcW w:w="0" w:type="auto"/>
            <w:vAlign w:val="center"/>
            <w:hideMark/>
          </w:tcPr>
          <w:p w14:paraId="6C435C53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6F39C5A6" w14:textId="77777777" w:rsidR="00807EF3" w:rsidRPr="00807EF3" w:rsidRDefault="00807EF3" w:rsidP="00807EF3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166067EB" w14:textId="77777777" w:rsidR="00807EF3" w:rsidRPr="00807EF3" w:rsidRDefault="00807EF3" w:rsidP="00807EF3">
            <w:pPr>
              <w:rPr>
                <w:sz w:val="32"/>
                <w:szCs w:val="32"/>
              </w:rPr>
            </w:pPr>
          </w:p>
        </w:tc>
      </w:tr>
      <w:tr w:rsidR="00807EF3" w:rsidRPr="00807EF3" w14:paraId="0607E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693D0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Missing Employee</w:t>
            </w:r>
          </w:p>
        </w:tc>
        <w:tc>
          <w:tcPr>
            <w:tcW w:w="0" w:type="auto"/>
            <w:vAlign w:val="center"/>
            <w:hideMark/>
          </w:tcPr>
          <w:p w14:paraId="0D015314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Error state</w:t>
            </w:r>
          </w:p>
        </w:tc>
        <w:tc>
          <w:tcPr>
            <w:tcW w:w="0" w:type="auto"/>
            <w:vAlign w:val="center"/>
            <w:hideMark/>
          </w:tcPr>
          <w:p w14:paraId="06DCE8CE" w14:textId="77777777" w:rsidR="00807EF3" w:rsidRPr="00807EF3" w:rsidRDefault="00807EF3" w:rsidP="00807EF3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3DBE5B3" w14:textId="77777777" w:rsidR="00807EF3" w:rsidRPr="00807EF3" w:rsidRDefault="00807EF3" w:rsidP="00807EF3">
            <w:pPr>
              <w:rPr>
                <w:sz w:val="32"/>
                <w:szCs w:val="32"/>
              </w:rPr>
            </w:pPr>
          </w:p>
        </w:tc>
      </w:tr>
    </w:tbl>
    <w:p w14:paraId="791EE510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43BA2D93">
          <v:rect id="_x0000_i1162" style="width:0;height:1.5pt" o:hralign="center" o:hrstd="t" o:hr="t" fillcolor="#a0a0a0" stroked="f"/>
        </w:pict>
      </w:r>
    </w:p>
    <w:p w14:paraId="31469DFC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137. Validate Dashboard Manually</w:t>
      </w:r>
    </w:p>
    <w:p w14:paraId="7D279A1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Suppose Hana has:</w:t>
      </w:r>
    </w:p>
    <w:p w14:paraId="734F8AD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2 Draft</w:t>
      </w:r>
    </w:p>
    <w:p w14:paraId="4D8E71AF" w14:textId="77777777" w:rsidR="00807EF3" w:rsidRPr="00807EF3" w:rsidRDefault="00807EF3" w:rsidP="00807EF3">
      <w:pPr>
        <w:rPr>
          <w:sz w:val="32"/>
          <w:szCs w:val="32"/>
        </w:rPr>
      </w:pPr>
    </w:p>
    <w:p w14:paraId="6CAC321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1 Pending Approval</w:t>
      </w:r>
    </w:p>
    <w:p w14:paraId="250AB5A9" w14:textId="77777777" w:rsidR="00807EF3" w:rsidRPr="00807EF3" w:rsidRDefault="00807EF3" w:rsidP="00807EF3">
      <w:pPr>
        <w:rPr>
          <w:sz w:val="32"/>
          <w:szCs w:val="32"/>
        </w:rPr>
      </w:pPr>
    </w:p>
    <w:p w14:paraId="26E7E07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3 Approved</w:t>
      </w:r>
    </w:p>
    <w:p w14:paraId="289A5D44" w14:textId="77777777" w:rsidR="00807EF3" w:rsidRPr="00807EF3" w:rsidRDefault="00807EF3" w:rsidP="00807EF3">
      <w:pPr>
        <w:rPr>
          <w:sz w:val="32"/>
          <w:szCs w:val="32"/>
        </w:rPr>
      </w:pPr>
    </w:p>
    <w:p w14:paraId="44F8CA1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1 Rejected</w:t>
      </w:r>
    </w:p>
    <w:p w14:paraId="176E1D7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Total should equal:</w:t>
      </w:r>
    </w:p>
    <w:p w14:paraId="766D25C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7</w:t>
      </w:r>
    </w:p>
    <w:p w14:paraId="544F7BC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Students should manually compare Dataverse with Dashboard.</w:t>
      </w:r>
    </w:p>
    <w:p w14:paraId="084BEFD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Never assume:</w:t>
      </w:r>
    </w:p>
    <w:p w14:paraId="643CB237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A number is correct because it appears.</w:t>
      </w:r>
    </w:p>
    <w:p w14:paraId="078DE125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587326E9">
          <v:rect id="_x0000_i1163" style="width:0;height:1.5pt" o:hralign="center" o:hrstd="t" o:hr="t" fillcolor="#a0a0a0" stroked="f"/>
        </w:pict>
      </w:r>
    </w:p>
    <w:p w14:paraId="6902F0E7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PART AB — COMMON ERRORS</w:t>
      </w:r>
    </w:p>
    <w:p w14:paraId="30E0AB0E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138. Error — Current Employee Is Blank</w:t>
      </w:r>
    </w:p>
    <w:p w14:paraId="360F097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Check:</w:t>
      </w:r>
    </w:p>
    <w:p w14:paraId="79EAB161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Employee record exists?</w:t>
      </w:r>
    </w:p>
    <w:p w14:paraId="3BA3DB50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Employee.Email matches signed-in email exactly?</w:t>
      </w:r>
    </w:p>
    <w:p w14:paraId="18215652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Correct environment?</w:t>
      </w:r>
    </w:p>
    <w:p w14:paraId="51F93B7D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Employee data source added?</w:t>
      </w:r>
    </w:p>
    <w:p w14:paraId="616C10FC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User().Email result?</w:t>
      </w:r>
    </w:p>
    <w:p w14:paraId="09D486F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Add temporary label:</w:t>
      </w:r>
    </w:p>
    <w:p w14:paraId="3949748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User().Email</w:t>
      </w:r>
    </w:p>
    <w:p w14:paraId="5208935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Compare against Employee record.</w:t>
      </w:r>
    </w:p>
    <w:p w14:paraId="2E088BAE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54A88F8F">
          <v:rect id="_x0000_i1164" style="width:0;height:1.5pt" o:hralign="center" o:hrstd="t" o:hr="t" fillcolor="#a0a0a0" stroked="f"/>
        </w:pict>
      </w:r>
    </w:p>
    <w:p w14:paraId="18E3525A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139. Error — Wrong Employee Loaded</w:t>
      </w:r>
    </w:p>
    <w:p w14:paraId="63DB0CC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Check:</w:t>
      </w:r>
    </w:p>
    <w:p w14:paraId="65851B95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Duplicate Email values.</w:t>
      </w:r>
    </w:p>
    <w:p w14:paraId="3E800A4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A user identity field should be:</w:t>
      </w:r>
    </w:p>
    <w:p w14:paraId="511830BF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Unique.</w:t>
      </w:r>
    </w:p>
    <w:p w14:paraId="2812E42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For production, consider stronger identity modeling.</w:t>
      </w:r>
    </w:p>
    <w:p w14:paraId="77C6B089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619855C3">
          <v:rect id="_x0000_i1165" style="width:0;height:1.5pt" o:hralign="center" o:hrstd="t" o:hr="t" fillcolor="#a0a0a0" stroked="f"/>
        </w:pict>
      </w:r>
    </w:p>
    <w:p w14:paraId="1C6F5CDA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140. Error — Dashboard Shows Everyone</w:t>
      </w:r>
    </w:p>
    <w:p w14:paraId="7749CC0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Check:</w:t>
      </w:r>
    </w:p>
    <w:p w14:paraId="6524B7D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>Did your formula include:</w:t>
      </w:r>
    </w:p>
    <w:p w14:paraId="4CAD1BF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Employee = varCurrentEmployee</w:t>
      </w:r>
    </w:p>
    <w:p w14:paraId="2816349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before the Status filter?</w:t>
      </w:r>
    </w:p>
    <w:p w14:paraId="76ED1DC2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2C1EFA80">
          <v:rect id="_x0000_i1166" style="width:0;height:1.5pt" o:hralign="center" o:hrstd="t" o:hr="t" fillcolor="#a0a0a0" stroked="f"/>
        </w:pict>
      </w:r>
    </w:p>
    <w:p w14:paraId="019B9A8F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141. Error — Dashboard Count Is Zero</w:t>
      </w:r>
    </w:p>
    <w:p w14:paraId="498515D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Test step-by-step.</w:t>
      </w:r>
    </w:p>
    <w:p w14:paraId="11A30A2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First:</w:t>
      </w:r>
    </w:p>
    <w:p w14:paraId="36C88E6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Filter(</w:t>
      </w:r>
    </w:p>
    <w:p w14:paraId="470C976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'Leave Requests',</w:t>
      </w:r>
    </w:p>
    <w:p w14:paraId="491A3AC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Employee = varCurrentEmployee</w:t>
      </w:r>
    </w:p>
    <w:p w14:paraId="0E4D48F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45F43A4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Does it return rows?</w:t>
      </w:r>
    </w:p>
    <w:p w14:paraId="456D029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Then add:</w:t>
      </w:r>
    </w:p>
    <w:p w14:paraId="02088524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Status condition.</w:t>
      </w:r>
    </w:p>
    <w:p w14:paraId="1BE8715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Do not debug a large formula all at once.</w:t>
      </w:r>
    </w:p>
    <w:p w14:paraId="3F5130D0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3B7CC01D">
          <v:rect id="_x0000_i1167" style="width:0;height:1.5pt" o:hralign="center" o:hrstd="t" o:hr="t" fillcolor="#a0a0a0" stroked="f"/>
        </w:pict>
      </w:r>
    </w:p>
    <w:p w14:paraId="28CA5F00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142. Error — Choice Comparison Red Underline</w:t>
      </w:r>
    </w:p>
    <w:p w14:paraId="76AB48C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Incorrect:</w:t>
      </w:r>
    </w:p>
    <w:p w14:paraId="2413187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Status = "Approved"</w:t>
      </w:r>
    </w:p>
    <w:p w14:paraId="0B9D522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if Status is a Dataverse Choice.</w:t>
      </w:r>
    </w:p>
    <w:p w14:paraId="2D64CD3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Use the Choice value provided by:</w:t>
      </w:r>
    </w:p>
    <w:p w14:paraId="0F20F81E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IntelliSense.</w:t>
      </w:r>
    </w:p>
    <w:p w14:paraId="7EDB6186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3BE2FA8B">
          <v:rect id="_x0000_i1168" style="width:0;height:1.5pt" o:hralign="center" o:hrstd="t" o:hr="t" fillcolor="#a0a0a0" stroked="f"/>
        </w:pict>
      </w:r>
    </w:p>
    <w:p w14:paraId="41394E96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143. Error — Manager Comment Displays Blank</w:t>
      </w:r>
    </w:p>
    <w:p w14:paraId="4E88A28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Use:</w:t>
      </w:r>
    </w:p>
    <w:p w14:paraId="6AD05E0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Coalesce(</w:t>
      </w:r>
    </w:p>
    <w:p w14:paraId="56B305F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varSelectedRequest.'Manager Comment',</w:t>
      </w:r>
    </w:p>
    <w:p w14:paraId="2CF9624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"No manager comment yet."</w:t>
      </w:r>
    </w:p>
    <w:p w14:paraId="763AF29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4E794D51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0DB27074">
          <v:rect id="_x0000_i1169" style="width:0;height:1.5pt" o:hralign="center" o:hrstd="t" o:hr="t" fillcolor="#a0a0a0" stroked="f"/>
        </w:pict>
      </w:r>
    </w:p>
    <w:p w14:paraId="1E97FAC3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144. Error — Cancel Says Success but Data Didn't Change</w:t>
      </w:r>
    </w:p>
    <w:p w14:paraId="477BD89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Likely:</w:t>
      </w:r>
    </w:p>
    <w:p w14:paraId="7531EDB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Success message is outside:</w:t>
      </w:r>
    </w:p>
    <w:p w14:paraId="1778F719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IfError()</w:t>
      </w:r>
    </w:p>
    <w:p w14:paraId="16AC325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Correct architecture:</w:t>
      </w:r>
    </w:p>
    <w:p w14:paraId="6714905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PATCH</w:t>
      </w:r>
    </w:p>
    <w:p w14:paraId="1AF25E2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|</w:t>
      </w:r>
    </w:p>
    <w:p w14:paraId="5F12E45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+---- Error </w:t>
      </w:r>
      <w:r w:rsidRPr="00807EF3">
        <w:rPr>
          <w:rFonts w:ascii="Times New Roman" w:hAnsi="Times New Roman" w:cs="Times New Roman"/>
          <w:sz w:val="32"/>
          <w:szCs w:val="32"/>
        </w:rPr>
        <w:t>→</w:t>
      </w:r>
      <w:r w:rsidRPr="00807EF3">
        <w:rPr>
          <w:sz w:val="32"/>
          <w:szCs w:val="32"/>
        </w:rPr>
        <w:t xml:space="preserve"> Error Notification</w:t>
      </w:r>
    </w:p>
    <w:p w14:paraId="72CFE10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|</w:t>
      </w:r>
    </w:p>
    <w:p w14:paraId="2BF9E06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+---- Success </w:t>
      </w:r>
      <w:r w:rsidRPr="00807EF3">
        <w:rPr>
          <w:rFonts w:ascii="Times New Roman" w:hAnsi="Times New Roman" w:cs="Times New Roman"/>
          <w:sz w:val="32"/>
          <w:szCs w:val="32"/>
        </w:rPr>
        <w:t>→</w:t>
      </w:r>
      <w:r w:rsidRPr="00807EF3">
        <w:rPr>
          <w:sz w:val="32"/>
          <w:szCs w:val="32"/>
        </w:rPr>
        <w:t xml:space="preserve"> Success Notification</w:t>
      </w:r>
    </w:p>
    <w:p w14:paraId="2C22B53F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1190D056">
          <v:rect id="_x0000_i1170" style="width:0;height:1.5pt" o:hralign="center" o:hrstd="t" o:hr="t" fillcolor="#a0a0a0" stroked="f"/>
        </w:pict>
      </w:r>
    </w:p>
    <w:p w14:paraId="4A9005F5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145. Error — Screen Still Shows Old Status</w:t>
      </w:r>
    </w:p>
    <w:p w14:paraId="12415A3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Capture:</w:t>
      </w:r>
    </w:p>
    <w:p w14:paraId="702E3A5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Patch()</w:t>
      </w:r>
    </w:p>
    <w:p w14:paraId="3880A69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>result into:</w:t>
      </w:r>
    </w:p>
    <w:p w14:paraId="3A84F03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varSelectedRequest</w:t>
      </w:r>
    </w:p>
    <w:p w14:paraId="1900284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or explicitly refresh/retrieve data when appropriate.</w:t>
      </w:r>
    </w:p>
    <w:p w14:paraId="3615EB68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7B951D93">
          <v:rect id="_x0000_i1171" style="width:0;height:1.5pt" o:hralign="center" o:hrstd="t" o:hr="t" fillcolor="#a0a0a0" stroked="f"/>
        </w:pict>
      </w:r>
    </w:p>
    <w:p w14:paraId="01F4D6CB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146. Error — Collection Missing Records</w:t>
      </w:r>
    </w:p>
    <w:p w14:paraId="28E0CD5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If populated from a large remote data source:</w:t>
      </w:r>
    </w:p>
    <w:p w14:paraId="533240CC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Delegation may be involved.</w:t>
      </w:r>
    </w:p>
    <w:p w14:paraId="49ECB9C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ClearCollect() is not a delegable way to copy an unlimited remote data source into memory.</w:t>
      </w:r>
    </w:p>
    <w:p w14:paraId="19A12307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229C824C">
          <v:rect id="_x0000_i1172" style="width:0;height:1.5pt" o:hralign="center" o:hrstd="t" o:hr="t" fillcolor="#a0a0a0" stroked="f"/>
        </w:pict>
      </w:r>
    </w:p>
    <w:p w14:paraId="55C97B70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147. Error — Context Variable Not Available</w:t>
      </w:r>
    </w:p>
    <w:p w14:paraId="2D9164D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Context variables exist only on their:</w:t>
      </w:r>
    </w:p>
    <w:p w14:paraId="3DD71859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Screen.</w:t>
      </w:r>
    </w:p>
    <w:p w14:paraId="7FCDF2A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If another screen needs the value:</w:t>
      </w:r>
    </w:p>
    <w:p w14:paraId="1AE31F8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Consider:</w:t>
      </w:r>
    </w:p>
    <w:p w14:paraId="163E3C44" w14:textId="77777777" w:rsidR="00807EF3" w:rsidRPr="00807EF3" w:rsidRDefault="00807EF3">
      <w:pPr>
        <w:numPr>
          <w:ilvl w:val="0"/>
          <w:numId w:val="13"/>
        </w:numPr>
        <w:rPr>
          <w:sz w:val="32"/>
          <w:szCs w:val="32"/>
        </w:rPr>
      </w:pPr>
      <w:r w:rsidRPr="00807EF3">
        <w:rPr>
          <w:sz w:val="32"/>
          <w:szCs w:val="32"/>
        </w:rPr>
        <w:t>Global variable</w:t>
      </w:r>
    </w:p>
    <w:p w14:paraId="6C9AC096" w14:textId="77777777" w:rsidR="00807EF3" w:rsidRPr="00807EF3" w:rsidRDefault="00807EF3">
      <w:pPr>
        <w:numPr>
          <w:ilvl w:val="0"/>
          <w:numId w:val="13"/>
        </w:numPr>
        <w:rPr>
          <w:sz w:val="32"/>
          <w:szCs w:val="32"/>
        </w:rPr>
      </w:pPr>
      <w:r w:rsidRPr="00807EF3">
        <w:rPr>
          <w:sz w:val="32"/>
          <w:szCs w:val="32"/>
        </w:rPr>
        <w:t>Navigation context</w:t>
      </w:r>
    </w:p>
    <w:p w14:paraId="07DB2A10" w14:textId="77777777" w:rsidR="00807EF3" w:rsidRPr="00807EF3" w:rsidRDefault="00807EF3">
      <w:pPr>
        <w:numPr>
          <w:ilvl w:val="0"/>
          <w:numId w:val="13"/>
        </w:numPr>
        <w:rPr>
          <w:sz w:val="32"/>
          <w:szCs w:val="32"/>
        </w:rPr>
      </w:pPr>
      <w:r w:rsidRPr="00807EF3">
        <w:rPr>
          <w:sz w:val="32"/>
          <w:szCs w:val="32"/>
        </w:rPr>
        <w:t>Better architecture</w:t>
      </w:r>
    </w:p>
    <w:p w14:paraId="7DE96D1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Do not automatically convert everything to global state.</w:t>
      </w:r>
    </w:p>
    <w:p w14:paraId="7F0C18C6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693F54AE">
          <v:rect id="_x0000_i1173" style="width:0;height:1.5pt" o:hralign="center" o:hrstd="t" o:hr="t" fillcolor="#a0a0a0" stroked="f"/>
        </w:pict>
      </w:r>
    </w:p>
    <w:p w14:paraId="0E1F4DF5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PART AC — DEBUGGING EXERCISE</w:t>
      </w:r>
    </w:p>
    <w:p w14:paraId="61FE6461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148. Broken Formula 1</w:t>
      </w:r>
    </w:p>
    <w:p w14:paraId="775DB5C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>Student writes:</w:t>
      </w:r>
    </w:p>
    <w:p w14:paraId="61146E2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Set(</w:t>
      </w:r>
    </w:p>
    <w:p w14:paraId="67D2078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varCurrentEmployee,</w:t>
      </w:r>
    </w:p>
    <w:p w14:paraId="7F76FB6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Filter(</w:t>
      </w:r>
    </w:p>
    <w:p w14:paraId="1297EEA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Employees,</w:t>
      </w:r>
    </w:p>
    <w:p w14:paraId="69AB016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Email = User().Email</w:t>
      </w:r>
    </w:p>
    <w:p w14:paraId="60611DD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)</w:t>
      </w:r>
    </w:p>
    <w:p w14:paraId="08C18F2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049D95C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What's wrong?</w:t>
      </w:r>
    </w:p>
    <w:p w14:paraId="2C8889A7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Answer</w:t>
      </w:r>
    </w:p>
    <w:p w14:paraId="0D159DA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Filter() returns:</w:t>
      </w:r>
    </w:p>
    <w:p w14:paraId="114D6B7B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A Table.</w:t>
      </w:r>
    </w:p>
    <w:p w14:paraId="62210B6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We want:</w:t>
      </w:r>
    </w:p>
    <w:p w14:paraId="28C021DA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One Employee Record.</w:t>
      </w:r>
    </w:p>
    <w:p w14:paraId="6DDF661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Use:</w:t>
      </w:r>
    </w:p>
    <w:p w14:paraId="2E5C352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LookUp(</w:t>
      </w:r>
    </w:p>
    <w:p w14:paraId="227101C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Employees,</w:t>
      </w:r>
    </w:p>
    <w:p w14:paraId="645ED20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Email = User().Email</w:t>
      </w:r>
    </w:p>
    <w:p w14:paraId="24ABB44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6A30C76F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3DA08475">
          <v:rect id="_x0000_i1174" style="width:0;height:1.5pt" o:hralign="center" o:hrstd="t" o:hr="t" fillcolor="#a0a0a0" stroked="f"/>
        </w:pict>
      </w:r>
    </w:p>
    <w:p w14:paraId="6C5FE8E1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149. Broken Formula 2</w:t>
      </w:r>
    </w:p>
    <w:p w14:paraId="3675EDB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Student writes:</w:t>
      </w:r>
    </w:p>
    <w:p w14:paraId="652E11A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>LookUp(</w:t>
      </w:r>
    </w:p>
    <w:p w14:paraId="3367EAA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Employees,</w:t>
      </w:r>
    </w:p>
    <w:p w14:paraId="34A2620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Email = User().Email</w:t>
      </w:r>
    </w:p>
    <w:p w14:paraId="5497CAC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).FullName</w:t>
      </w:r>
    </w:p>
    <w:p w14:paraId="5E4B60D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but actual Employee primary column is:</w:t>
      </w:r>
    </w:p>
    <w:p w14:paraId="0CCF714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Full Name</w:t>
      </w:r>
    </w:p>
    <w:p w14:paraId="0D3866DD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Fix</w:t>
      </w:r>
    </w:p>
    <w:p w14:paraId="47CEF21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Use IntelliSense:</w:t>
      </w:r>
    </w:p>
    <w:p w14:paraId="692B4DD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LookUp(</w:t>
      </w:r>
    </w:p>
    <w:p w14:paraId="3D558B3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Employees,</w:t>
      </w:r>
    </w:p>
    <w:p w14:paraId="15C9B41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Email = User().Email</w:t>
      </w:r>
    </w:p>
    <w:p w14:paraId="760E8F4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).'Full Name'</w:t>
      </w:r>
    </w:p>
    <w:p w14:paraId="279C589D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52064FE6">
          <v:rect id="_x0000_i1175" style="width:0;height:1.5pt" o:hralign="center" o:hrstd="t" o:hr="t" fillcolor="#a0a0a0" stroked="f"/>
        </w:pict>
      </w:r>
    </w:p>
    <w:p w14:paraId="34003835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150. Broken Formula 3</w:t>
      </w:r>
    </w:p>
    <w:p w14:paraId="0779137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Student sets:</w:t>
      </w:r>
    </w:p>
    <w:p w14:paraId="4AEB5C6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Set(</w:t>
      </w:r>
    </w:p>
    <w:p w14:paraId="42455F9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varTotalRequests,</w:t>
      </w:r>
    </w:p>
    <w:p w14:paraId="7A7030B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CountRows(...)</w:t>
      </w:r>
    </w:p>
    <w:p w14:paraId="3D08C92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151A72E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on app startup.</w:t>
      </w:r>
    </w:p>
    <w:p w14:paraId="32B7D50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Later requests are created.</w:t>
      </w:r>
    </w:p>
    <w:p w14:paraId="51751D3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Dashboard still displays old total.</w:t>
      </w:r>
    </w:p>
    <w:p w14:paraId="14EF1B2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>What's wrong?</w:t>
      </w:r>
    </w:p>
    <w:p w14:paraId="33F276C6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Answer</w:t>
      </w:r>
    </w:p>
    <w:p w14:paraId="77C3533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The count was stored as:</w:t>
      </w:r>
    </w:p>
    <w:p w14:paraId="1B5C0AD2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State.</w:t>
      </w:r>
    </w:p>
    <w:p w14:paraId="3517E9C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It does not automatically recalculate.</w:t>
      </w:r>
    </w:p>
    <w:p w14:paraId="7170B98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Better:</w:t>
      </w:r>
    </w:p>
    <w:p w14:paraId="0C8982E0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Calculate the count directly in the control formula</w:t>
      </w:r>
    </w:p>
    <w:p w14:paraId="126E8C5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or use a declarative named formula later.</w:t>
      </w:r>
    </w:p>
    <w:p w14:paraId="360AAB97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57340AC3">
          <v:rect id="_x0000_i1176" style="width:0;height:1.5pt" o:hralign="center" o:hrstd="t" o:hr="t" fillcolor="#a0a0a0" stroked="f"/>
        </w:pict>
      </w:r>
    </w:p>
    <w:p w14:paraId="52658C5B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151. Broken Formula 4</w:t>
      </w:r>
    </w:p>
    <w:p w14:paraId="1CC66A5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Student writes:</w:t>
      </w:r>
    </w:p>
    <w:p w14:paraId="02EB031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Patch(</w:t>
      </w:r>
    </w:p>
    <w:p w14:paraId="0CE287F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'Leave Requests',</w:t>
      </w:r>
    </w:p>
    <w:p w14:paraId="6987A75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varSelectedRequest,</w:t>
      </w:r>
    </w:p>
    <w:p w14:paraId="142B887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{</w:t>
      </w:r>
    </w:p>
    <w:p w14:paraId="651E2B6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Status: "Cancelled"</w:t>
      </w:r>
    </w:p>
    <w:p w14:paraId="517495F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}</w:t>
      </w:r>
    </w:p>
    <w:p w14:paraId="00A911E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711F714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Problem?</w:t>
      </w:r>
    </w:p>
    <w:p w14:paraId="5E488AE7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Answer</w:t>
      </w:r>
    </w:p>
    <w:p w14:paraId="20059F7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Status is a:</w:t>
      </w:r>
    </w:p>
    <w:p w14:paraId="12C2EF53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Dataverse Choice.</w:t>
      </w:r>
    </w:p>
    <w:p w14:paraId="5B63EFE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>Use the corresponding Choice enum value.</w:t>
      </w:r>
    </w:p>
    <w:p w14:paraId="23F69BCD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028DBD60">
          <v:rect id="_x0000_i1177" style="width:0;height:1.5pt" o:hralign="center" o:hrstd="t" o:hr="t" fillcolor="#a0a0a0" stroked="f"/>
        </w:pict>
      </w:r>
    </w:p>
    <w:p w14:paraId="46C3D420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152. Broken Formula 5</w:t>
      </w:r>
    </w:p>
    <w:p w14:paraId="61ADA27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Student writes:</w:t>
      </w:r>
    </w:p>
    <w:p w14:paraId="5D3FB7E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Patch(...);</w:t>
      </w:r>
    </w:p>
    <w:p w14:paraId="707FFE7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Notify(</w:t>
      </w:r>
    </w:p>
    <w:p w14:paraId="7952601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"Cancelled!",</w:t>
      </w:r>
    </w:p>
    <w:p w14:paraId="683C4C9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NotificationType.Success</w:t>
      </w:r>
    </w:p>
    <w:p w14:paraId="6C53CDD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660BC04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What happens if Patch fails?</w:t>
      </w:r>
    </w:p>
    <w:p w14:paraId="6BDBB58F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Answer</w:t>
      </w:r>
    </w:p>
    <w:p w14:paraId="66D12C6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The success notification can still execute.</w:t>
      </w:r>
    </w:p>
    <w:p w14:paraId="01A061C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Use:</w:t>
      </w:r>
    </w:p>
    <w:p w14:paraId="00D3CF49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IfError()</w:t>
      </w:r>
    </w:p>
    <w:p w14:paraId="58C3DBA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to control failure/success branches.</w:t>
      </w:r>
    </w:p>
    <w:p w14:paraId="6CCE09C9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12A6B9E2">
          <v:rect id="_x0000_i1178" style="width:0;height:1.5pt" o:hralign="center" o:hrstd="t" o:hr="t" fillcolor="#a0a0a0" stroked="f"/>
        </w:pict>
      </w:r>
    </w:p>
    <w:p w14:paraId="375A687E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PART AD — INDEPENDENT CHALLENGE</w:t>
      </w:r>
    </w:p>
    <w:p w14:paraId="22678902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153. Challenge 1 — Dynamic Status Message</w:t>
      </w:r>
    </w:p>
    <w:p w14:paraId="78FFE66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On Request Details, display:</w:t>
      </w:r>
    </w:p>
    <w:p w14:paraId="0C369446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Draft</w:t>
      </w:r>
    </w:p>
    <w:p w14:paraId="24E3045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This request has not been submitted for approval.</w:t>
      </w:r>
    </w:p>
    <w:p w14:paraId="342A5F50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Pending Approval</w:t>
      </w:r>
    </w:p>
    <w:p w14:paraId="5897548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>Your manager is reviewing this request.</w:t>
      </w:r>
    </w:p>
    <w:p w14:paraId="4091CDE7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Approved</w:t>
      </w:r>
    </w:p>
    <w:p w14:paraId="3494E61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Your leave request was approved.</w:t>
      </w:r>
    </w:p>
    <w:p w14:paraId="4F4CE683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Rejected</w:t>
      </w:r>
    </w:p>
    <w:p w14:paraId="543412B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Your leave request was rejected.</w:t>
      </w:r>
    </w:p>
    <w:p w14:paraId="6CBF0298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Cancelled</w:t>
      </w:r>
    </w:p>
    <w:p w14:paraId="76D374A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This request was cancelled.</w:t>
      </w:r>
    </w:p>
    <w:p w14:paraId="293033F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Use:</w:t>
      </w:r>
    </w:p>
    <w:p w14:paraId="39467534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Switch().</w:t>
      </w:r>
    </w:p>
    <w:p w14:paraId="5F0B2A00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2135DAD0">
          <v:rect id="_x0000_i1179" style="width:0;height:1.5pt" o:hralign="center" o:hrstd="t" o:hr="t" fillcolor="#a0a0a0" stroked="f"/>
        </w:pict>
      </w:r>
    </w:p>
    <w:p w14:paraId="4A57213C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154. Suggested Answer</w:t>
      </w:r>
    </w:p>
    <w:p w14:paraId="0BA2CF7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Conceptually:</w:t>
      </w:r>
    </w:p>
    <w:p w14:paraId="7FFDEBC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Switch(</w:t>
      </w:r>
    </w:p>
    <w:p w14:paraId="4B4C4D6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varSelectedRequest.Status,</w:t>
      </w:r>
    </w:p>
    <w:p w14:paraId="49421CCB" w14:textId="77777777" w:rsidR="00807EF3" w:rsidRPr="00807EF3" w:rsidRDefault="00807EF3" w:rsidP="00807EF3">
      <w:pPr>
        <w:rPr>
          <w:sz w:val="32"/>
          <w:szCs w:val="32"/>
        </w:rPr>
      </w:pPr>
    </w:p>
    <w:p w14:paraId="0857705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'Leave Request Status'.Draft,</w:t>
      </w:r>
    </w:p>
    <w:p w14:paraId="1D7C7B5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"This request has not been submitted for approval.",</w:t>
      </w:r>
    </w:p>
    <w:p w14:paraId="4B957181" w14:textId="77777777" w:rsidR="00807EF3" w:rsidRPr="00807EF3" w:rsidRDefault="00807EF3" w:rsidP="00807EF3">
      <w:pPr>
        <w:rPr>
          <w:sz w:val="32"/>
          <w:szCs w:val="32"/>
        </w:rPr>
      </w:pPr>
    </w:p>
    <w:p w14:paraId="3F30501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'Leave Request Status'.'Pending Approval',</w:t>
      </w:r>
    </w:p>
    <w:p w14:paraId="3B7D16E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"Your manager is reviewing this request.",</w:t>
      </w:r>
    </w:p>
    <w:p w14:paraId="48E3D376" w14:textId="77777777" w:rsidR="00807EF3" w:rsidRPr="00807EF3" w:rsidRDefault="00807EF3" w:rsidP="00807EF3">
      <w:pPr>
        <w:rPr>
          <w:sz w:val="32"/>
          <w:szCs w:val="32"/>
        </w:rPr>
      </w:pPr>
    </w:p>
    <w:p w14:paraId="67343D4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'Leave Request Status'.Approved,</w:t>
      </w:r>
    </w:p>
    <w:p w14:paraId="5A1F4D0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 xml:space="preserve">    "Your leave request was approved.",</w:t>
      </w:r>
    </w:p>
    <w:p w14:paraId="7DDA8132" w14:textId="77777777" w:rsidR="00807EF3" w:rsidRPr="00807EF3" w:rsidRDefault="00807EF3" w:rsidP="00807EF3">
      <w:pPr>
        <w:rPr>
          <w:sz w:val="32"/>
          <w:szCs w:val="32"/>
        </w:rPr>
      </w:pPr>
    </w:p>
    <w:p w14:paraId="429B46D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'Leave Request Status'.Rejected,</w:t>
      </w:r>
    </w:p>
    <w:p w14:paraId="59F95A5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"Your leave request was rejected.",</w:t>
      </w:r>
    </w:p>
    <w:p w14:paraId="4E0B3982" w14:textId="77777777" w:rsidR="00807EF3" w:rsidRPr="00807EF3" w:rsidRDefault="00807EF3" w:rsidP="00807EF3">
      <w:pPr>
        <w:rPr>
          <w:sz w:val="32"/>
          <w:szCs w:val="32"/>
        </w:rPr>
      </w:pPr>
    </w:p>
    <w:p w14:paraId="1FAA06C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'Leave Request Status'.Cancelled,</w:t>
      </w:r>
    </w:p>
    <w:p w14:paraId="58D2858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"This request was cancelled.",</w:t>
      </w:r>
    </w:p>
    <w:p w14:paraId="1F59CE09" w14:textId="77777777" w:rsidR="00807EF3" w:rsidRPr="00807EF3" w:rsidRDefault="00807EF3" w:rsidP="00807EF3">
      <w:pPr>
        <w:rPr>
          <w:sz w:val="32"/>
          <w:szCs w:val="32"/>
        </w:rPr>
      </w:pPr>
    </w:p>
    <w:p w14:paraId="5341ED0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"Your request is being processed."</w:t>
      </w:r>
    </w:p>
    <w:p w14:paraId="232E595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442642DC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2A182186">
          <v:rect id="_x0000_i1180" style="width:0;height:1.5pt" o:hralign="center" o:hrstd="t" o:hr="t" fillcolor="#a0a0a0" stroked="f"/>
        </w:pict>
      </w:r>
    </w:p>
    <w:p w14:paraId="0ADFCD1D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155. Challenge 2 — Upcoming Leave</w:t>
      </w:r>
    </w:p>
    <w:p w14:paraId="46CC872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Find the current Employee's next future approved Leave Request.</w:t>
      </w:r>
    </w:p>
    <w:p w14:paraId="2F6AF20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Concept:</w:t>
      </w:r>
    </w:p>
    <w:p w14:paraId="34D3320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My Requests</w:t>
      </w:r>
    </w:p>
    <w:p w14:paraId="2534428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+</w:t>
      </w:r>
    </w:p>
    <w:p w14:paraId="60E980D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Approved</w:t>
      </w:r>
    </w:p>
    <w:p w14:paraId="7900E11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+</w:t>
      </w:r>
    </w:p>
    <w:p w14:paraId="31C73A0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Start Date &gt;= Today</w:t>
      </w:r>
    </w:p>
    <w:p w14:paraId="43099A9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+</w:t>
      </w:r>
    </w:p>
    <w:p w14:paraId="627BBB3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Earliest Start Date</w:t>
      </w:r>
    </w:p>
    <w:p w14:paraId="3FC90CB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>Functions:</w:t>
      </w:r>
    </w:p>
    <w:p w14:paraId="1EF967A7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Filter</w:t>
      </w:r>
    </w:p>
    <w:p w14:paraId="610A3AB9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Sort</w:t>
      </w:r>
    </w:p>
    <w:p w14:paraId="607BA8DE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First</w:t>
      </w:r>
    </w:p>
    <w:p w14:paraId="030A2871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7ACAE1DA">
          <v:rect id="_x0000_i1181" style="width:0;height:1.5pt" o:hralign="center" o:hrstd="t" o:hr="t" fillcolor="#a0a0a0" stroked="f"/>
        </w:pict>
      </w:r>
    </w:p>
    <w:p w14:paraId="37BE17B8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156. Suggested Formula</w:t>
      </w:r>
    </w:p>
    <w:p w14:paraId="12A0CF2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Conceptually:</w:t>
      </w:r>
    </w:p>
    <w:p w14:paraId="3E38E05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First(</w:t>
      </w:r>
    </w:p>
    <w:p w14:paraId="27025DA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Sort(</w:t>
      </w:r>
    </w:p>
    <w:p w14:paraId="20CF2AB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Filter(</w:t>
      </w:r>
    </w:p>
    <w:p w14:paraId="46A70CB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    'Leave Requests',</w:t>
      </w:r>
    </w:p>
    <w:p w14:paraId="119FBEF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    Employee = varCurrentEmployee &amp;&amp;</w:t>
      </w:r>
    </w:p>
    <w:p w14:paraId="386D040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    Status =</w:t>
      </w:r>
    </w:p>
    <w:p w14:paraId="49418B7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        'Leave Request Status'.Approved &amp;&amp;</w:t>
      </w:r>
    </w:p>
    <w:p w14:paraId="729124A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    'Start Date' &gt;= Today()</w:t>
      </w:r>
    </w:p>
    <w:p w14:paraId="4538309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),</w:t>
      </w:r>
    </w:p>
    <w:p w14:paraId="17AD4942" w14:textId="77777777" w:rsidR="00807EF3" w:rsidRPr="00807EF3" w:rsidRDefault="00807EF3" w:rsidP="00807EF3">
      <w:pPr>
        <w:rPr>
          <w:sz w:val="32"/>
          <w:szCs w:val="32"/>
        </w:rPr>
      </w:pPr>
    </w:p>
    <w:p w14:paraId="6DE01D2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'Start Date',</w:t>
      </w:r>
    </w:p>
    <w:p w14:paraId="49CA3EA6" w14:textId="77777777" w:rsidR="00807EF3" w:rsidRPr="00807EF3" w:rsidRDefault="00807EF3" w:rsidP="00807EF3">
      <w:pPr>
        <w:rPr>
          <w:sz w:val="32"/>
          <w:szCs w:val="32"/>
        </w:rPr>
      </w:pPr>
    </w:p>
    <w:p w14:paraId="6ED2410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SortOrder.Ascending</w:t>
      </w:r>
    </w:p>
    <w:p w14:paraId="13161B9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)</w:t>
      </w:r>
    </w:p>
    <w:p w14:paraId="522C31C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047DE68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>Store it only if needed.</w:t>
      </w:r>
    </w:p>
    <w:p w14:paraId="6D007C1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Otherwise:</w:t>
      </w:r>
    </w:p>
    <w:p w14:paraId="46A6468B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Use the formula directly.</w:t>
      </w:r>
    </w:p>
    <w:p w14:paraId="73ED0C73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54474FAC">
          <v:rect id="_x0000_i1182" style="width:0;height:1.5pt" o:hralign="center" o:hrstd="t" o:hr="t" fillcolor="#a0a0a0" stroked="f"/>
        </w:pict>
      </w:r>
    </w:p>
    <w:p w14:paraId="68037C54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157. Challenge 3 — Upcoming Leave Message</w:t>
      </w:r>
    </w:p>
    <w:p w14:paraId="68C599B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Using the result, display:</w:t>
      </w:r>
    </w:p>
    <w:p w14:paraId="7FA74E0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Your next approved leave starts Sep 15.</w:t>
      </w:r>
    </w:p>
    <w:p w14:paraId="5069847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If none:</w:t>
      </w:r>
    </w:p>
    <w:p w14:paraId="7B0B90E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No upcoming approved leave.</w:t>
      </w:r>
    </w:p>
    <w:p w14:paraId="05C41A83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4EC84D7A">
          <v:rect id="_x0000_i1183" style="width:0;height:1.5pt" o:hralign="center" o:hrstd="t" o:hr="t" fillcolor="#a0a0a0" stroked="f"/>
        </w:pict>
      </w:r>
    </w:p>
    <w:p w14:paraId="4F39C677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PART AE — KNOWLEDGE CHECK</w:t>
      </w:r>
    </w:p>
    <w:p w14:paraId="767FA9E1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158. Question 1</w:t>
      </w:r>
    </w:p>
    <w:p w14:paraId="1AA5171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What is Power Fx?</w:t>
      </w:r>
    </w:p>
    <w:p w14:paraId="4A73E562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Answer</w:t>
      </w:r>
    </w:p>
    <w:p w14:paraId="5B33CF7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Microsoft's formula language used to express application logic and declarative formulas across Power Platform experiences.</w:t>
      </w:r>
    </w:p>
    <w:p w14:paraId="6DAC0E61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755132E9">
          <v:rect id="_x0000_i1184" style="width:0;height:1.5pt" o:hralign="center" o:hrstd="t" o:hr="t" fillcolor="#a0a0a0" stroked="f"/>
        </w:pict>
      </w:r>
    </w:p>
    <w:p w14:paraId="7CB097DF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159. Question 2</w:t>
      </w:r>
    </w:p>
    <w:p w14:paraId="1DBF30F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What is the difference between declarative and behavior formulas?</w:t>
      </w:r>
    </w:p>
    <w:p w14:paraId="4AC52275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Answer</w:t>
      </w:r>
    </w:p>
    <w:p w14:paraId="07C7AFF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Declarative formulas define:</w:t>
      </w:r>
    </w:p>
    <w:p w14:paraId="12B702FC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lastRenderedPageBreak/>
        <w:t>What a property should evaluate to.</w:t>
      </w:r>
    </w:p>
    <w:p w14:paraId="11FA260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Behavior formulas perform:</w:t>
      </w:r>
    </w:p>
    <w:p w14:paraId="4490F7DD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Actions in response to events.</w:t>
      </w:r>
    </w:p>
    <w:p w14:paraId="0881AAA9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471AFC92">
          <v:rect id="_x0000_i1185" style="width:0;height:1.5pt" o:hralign="center" o:hrstd="t" o:hr="t" fillcolor="#a0a0a0" stroked="f"/>
        </w:pict>
      </w:r>
    </w:p>
    <w:p w14:paraId="717CD2E8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160. Question 3</w:t>
      </w:r>
    </w:p>
    <w:p w14:paraId="5CB4135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What does LookUp() return?</w:t>
      </w:r>
    </w:p>
    <w:p w14:paraId="03575451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Answer</w:t>
      </w:r>
    </w:p>
    <w:p w14:paraId="484A5B20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The first matching record</w:t>
      </w:r>
    </w:p>
    <w:p w14:paraId="6796C13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or Blank if nothing matches.</w:t>
      </w:r>
    </w:p>
    <w:p w14:paraId="1D7EB4EB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7158447A">
          <v:rect id="_x0000_i1186" style="width:0;height:1.5pt" o:hralign="center" o:hrstd="t" o:hr="t" fillcolor="#a0a0a0" stroked="f"/>
        </w:pict>
      </w:r>
    </w:p>
    <w:p w14:paraId="20EF6AB9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161. Question 4</w:t>
      </w:r>
    </w:p>
    <w:p w14:paraId="1BDDFC6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What does Filter() return?</w:t>
      </w:r>
    </w:p>
    <w:p w14:paraId="2E288995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Answer</w:t>
      </w:r>
    </w:p>
    <w:p w14:paraId="6432D944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A table of matching records.</w:t>
      </w:r>
    </w:p>
    <w:p w14:paraId="0DC5F221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6247FB8C">
          <v:rect id="_x0000_i1187" style="width:0;height:1.5pt" o:hralign="center" o:hrstd="t" o:hr="t" fillcolor="#a0a0a0" stroked="f"/>
        </w:pict>
      </w:r>
    </w:p>
    <w:p w14:paraId="7DE68917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162. Question 5</w:t>
      </w:r>
    </w:p>
    <w:p w14:paraId="102644E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What does Set() create?</w:t>
      </w:r>
    </w:p>
    <w:p w14:paraId="272DE3AE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Answer</w:t>
      </w:r>
    </w:p>
    <w:p w14:paraId="26843F90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A global variable.</w:t>
      </w:r>
    </w:p>
    <w:p w14:paraId="3A873760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7E8A142E">
          <v:rect id="_x0000_i1188" style="width:0;height:1.5pt" o:hralign="center" o:hrstd="t" o:hr="t" fillcolor="#a0a0a0" stroked="f"/>
        </w:pict>
      </w:r>
    </w:p>
    <w:p w14:paraId="70644353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163. Question 6</w:t>
      </w:r>
    </w:p>
    <w:p w14:paraId="5177C51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How long does a global variable normally live?</w:t>
      </w:r>
    </w:p>
    <w:p w14:paraId="7AD183AF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lastRenderedPageBreak/>
        <w:t>Answer</w:t>
      </w:r>
    </w:p>
    <w:p w14:paraId="52B5B97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Until the running app is closed; it must be recreated the next time the app starts.</w:t>
      </w:r>
    </w:p>
    <w:p w14:paraId="20993C30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12351F40">
          <v:rect id="_x0000_i1189" style="width:0;height:1.5pt" o:hralign="center" o:hrstd="t" o:hr="t" fillcolor="#a0a0a0" stroked="f"/>
        </w:pict>
      </w:r>
    </w:p>
    <w:p w14:paraId="31A6C020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164. Question 7</w:t>
      </w:r>
    </w:p>
    <w:p w14:paraId="6525586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What does UpdateContext() create/update?</w:t>
      </w:r>
    </w:p>
    <w:p w14:paraId="64BE2E67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Answer</w:t>
      </w:r>
    </w:p>
    <w:p w14:paraId="6F071954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Context variables</w:t>
      </w:r>
    </w:p>
    <w:p w14:paraId="7E63ABA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for the current screen.</w:t>
      </w:r>
    </w:p>
    <w:p w14:paraId="50BCA3CB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1AFC9B84">
          <v:rect id="_x0000_i1190" style="width:0;height:1.5pt" o:hralign="center" o:hrstd="t" o:hr="t" fillcolor="#a0a0a0" stroked="f"/>
        </w:pict>
      </w:r>
    </w:p>
    <w:p w14:paraId="6FE48E44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165. Question 8</w:t>
      </w:r>
    </w:p>
    <w:p w14:paraId="2E32B9A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What is With() useful for?</w:t>
      </w:r>
    </w:p>
    <w:p w14:paraId="6B08BAFE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Answer</w:t>
      </w:r>
    </w:p>
    <w:p w14:paraId="48FA8A2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Creating temporary named values inside one formula to improve readability and avoid unnecessary state.</w:t>
      </w:r>
    </w:p>
    <w:p w14:paraId="4E91BE2C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67E6D272">
          <v:rect id="_x0000_i1191" style="width:0;height:1.5pt" o:hralign="center" o:hrstd="t" o:hr="t" fillcolor="#a0a0a0" stroked="f"/>
        </w:pict>
      </w:r>
    </w:p>
    <w:p w14:paraId="483981F0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166. Question 9</w:t>
      </w:r>
    </w:p>
    <w:p w14:paraId="613AB9D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What is a Collection?</w:t>
      </w:r>
    </w:p>
    <w:p w14:paraId="24F93FC9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Answer</w:t>
      </w:r>
    </w:p>
    <w:p w14:paraId="0910B61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An in-memory table managed by the running Canvas App.</w:t>
      </w:r>
    </w:p>
    <w:p w14:paraId="612699C6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1D2441CC">
          <v:rect id="_x0000_i1192" style="width:0;height:1.5pt" o:hralign="center" o:hrstd="t" o:hr="t" fillcolor="#a0a0a0" stroked="f"/>
        </w:pict>
      </w:r>
    </w:p>
    <w:p w14:paraId="20E61FB7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167. Question 10</w:t>
      </w:r>
    </w:p>
    <w:p w14:paraId="375B80B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>What does ClearCollect() do?</w:t>
      </w:r>
    </w:p>
    <w:p w14:paraId="4C654F55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Answer</w:t>
      </w:r>
    </w:p>
    <w:p w14:paraId="65A156D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Clears a collection and then adds the supplied records/items.</w:t>
      </w:r>
    </w:p>
    <w:p w14:paraId="798CF2E1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12FCF58C">
          <v:rect id="_x0000_i1193" style="width:0;height:1.5pt" o:hralign="center" o:hrstd="t" o:hr="t" fillcolor="#a0a0a0" stroked="f"/>
        </w:pict>
      </w:r>
    </w:p>
    <w:p w14:paraId="2F4EA936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168. Question 11</w:t>
      </w:r>
    </w:p>
    <w:p w14:paraId="77BE3FA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Should ClearCollect() automatically be used to copy every large Dataverse table locally?</w:t>
      </w:r>
    </w:p>
    <w:p w14:paraId="589DBF7D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Answer</w:t>
      </w:r>
    </w:p>
    <w:p w14:paraId="36C81120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No.</w:t>
      </w:r>
    </w:p>
    <w:p w14:paraId="3445D5F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It isn't delegable for unlimited remote-source retrieval and may produce incomplete local results.</w:t>
      </w:r>
    </w:p>
    <w:p w14:paraId="762F0AD2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0D64A573">
          <v:rect id="_x0000_i1194" style="width:0;height:1.5pt" o:hralign="center" o:hrstd="t" o:hr="t" fillcolor="#a0a0a0" stroked="f"/>
        </w:pict>
      </w:r>
    </w:p>
    <w:p w14:paraId="05BF182C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169. Question 12</w:t>
      </w:r>
    </w:p>
    <w:p w14:paraId="0F0F097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What does Patch() do?</w:t>
      </w:r>
    </w:p>
    <w:p w14:paraId="4EEA8D31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Answer</w:t>
      </w:r>
    </w:p>
    <w:p w14:paraId="173779C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Creates or modifies records without requiring a full Edit Form.</w:t>
      </w:r>
    </w:p>
    <w:p w14:paraId="46478D20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692BD8FC">
          <v:rect id="_x0000_i1195" style="width:0;height:1.5pt" o:hralign="center" o:hrstd="t" o:hr="t" fillcolor="#a0a0a0" stroked="f"/>
        </w:pict>
      </w:r>
    </w:p>
    <w:p w14:paraId="41FDE98E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170. Question 13</w:t>
      </w:r>
    </w:p>
    <w:p w14:paraId="44F5B9C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What does Patch() return?</w:t>
      </w:r>
    </w:p>
    <w:p w14:paraId="21E44B21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Answer</w:t>
      </w:r>
    </w:p>
    <w:p w14:paraId="4E22E9E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The created or modified:</w:t>
      </w:r>
    </w:p>
    <w:p w14:paraId="2C755177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Record</w:t>
      </w:r>
    </w:p>
    <w:p w14:paraId="2BC2FB5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>for a single-record Patch.</w:t>
      </w:r>
    </w:p>
    <w:p w14:paraId="723088B9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52301BD4">
          <v:rect id="_x0000_i1196" style="width:0;height:1.5pt" o:hralign="center" o:hrstd="t" o:hr="t" fillcolor="#a0a0a0" stroked="f"/>
        </w:pict>
      </w:r>
    </w:p>
    <w:p w14:paraId="4AFA1EC9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171. Question 14</w:t>
      </w:r>
    </w:p>
    <w:p w14:paraId="787BEF5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What function should we use to handle a possible Patch failure?</w:t>
      </w:r>
    </w:p>
    <w:p w14:paraId="4599D324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Answer</w:t>
      </w:r>
    </w:p>
    <w:p w14:paraId="3945F3B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IfError()</w:t>
      </w:r>
    </w:p>
    <w:p w14:paraId="4BA3223F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1AA87D84">
          <v:rect id="_x0000_i1197" style="width:0;height:1.5pt" o:hralign="center" o:hrstd="t" o:hr="t" fillcolor="#a0a0a0" stroked="f"/>
        </w:pict>
      </w:r>
    </w:p>
    <w:p w14:paraId="4C65AD44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172. Question 15</w:t>
      </w:r>
    </w:p>
    <w:p w14:paraId="73B4F67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Should success logic always run after Patch even when Patch fails?</w:t>
      </w:r>
    </w:p>
    <w:p w14:paraId="00615C74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Answer</w:t>
      </w:r>
    </w:p>
    <w:p w14:paraId="32247A6D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No.</w:t>
      </w:r>
    </w:p>
    <w:p w14:paraId="3C79687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Structure the behavior with proper error handling.</w:t>
      </w:r>
    </w:p>
    <w:p w14:paraId="18AA50D0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4CE40133">
          <v:rect id="_x0000_i1198" style="width:0;height:1.5pt" o:hralign="center" o:hrstd="t" o:hr="t" fillcolor="#a0a0a0" stroked="f"/>
        </w:pict>
      </w:r>
    </w:p>
    <w:p w14:paraId="58EB0764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173. Question 16</w:t>
      </w:r>
    </w:p>
    <w:p w14:paraId="4B875A4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What does Coalesce() do?</w:t>
      </w:r>
    </w:p>
    <w:p w14:paraId="229F0C31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Answer</w:t>
      </w:r>
    </w:p>
    <w:p w14:paraId="4AA388B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Returns the first supplied value that isn't blank or an empty string.</w:t>
      </w:r>
    </w:p>
    <w:p w14:paraId="7EBFE6C8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620EEFF8">
          <v:rect id="_x0000_i1199" style="width:0;height:1.5pt" o:hralign="center" o:hrstd="t" o:hr="t" fillcolor="#a0a0a0" stroked="f"/>
        </w:pict>
      </w:r>
    </w:p>
    <w:p w14:paraId="230589DC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174. Question 17</w:t>
      </w:r>
    </w:p>
    <w:p w14:paraId="2686727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>What does IsBlank() return?</w:t>
      </w:r>
    </w:p>
    <w:p w14:paraId="0EE3471C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Answer</w:t>
      </w:r>
    </w:p>
    <w:p w14:paraId="402BAFE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A Boolean indicating whether a value is blank/empty.</w:t>
      </w:r>
    </w:p>
    <w:p w14:paraId="6707E345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7218F341">
          <v:rect id="_x0000_i1200" style="width:0;height:1.5pt" o:hralign="center" o:hrstd="t" o:hr="t" fillcolor="#a0a0a0" stroked="f"/>
        </w:pict>
      </w:r>
    </w:p>
    <w:p w14:paraId="34A6AA4E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175. Question 18</w:t>
      </w:r>
    </w:p>
    <w:p w14:paraId="78E03CD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Should Dashboard counts usually be hardcoded?</w:t>
      </w:r>
    </w:p>
    <w:p w14:paraId="4D89E688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Answer</w:t>
      </w:r>
    </w:p>
    <w:p w14:paraId="3E5DC9B2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No.</w:t>
      </w:r>
    </w:p>
    <w:p w14:paraId="2F0F86C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They should be derived from application/business data.</w:t>
      </w:r>
    </w:p>
    <w:p w14:paraId="01B28DB0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4238EF9C">
          <v:rect id="_x0000_i1201" style="width:0;height:1.5pt" o:hralign="center" o:hrstd="t" o:hr="t" fillcolor="#a0a0a0" stroked="f"/>
        </w:pict>
      </w:r>
    </w:p>
    <w:p w14:paraId="39F2430C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176. Question 19</w:t>
      </w:r>
    </w:p>
    <w:p w14:paraId="1E03005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Does Visible = varIsManager secure manager data?</w:t>
      </w:r>
    </w:p>
    <w:p w14:paraId="743130C5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Answer</w:t>
      </w:r>
    </w:p>
    <w:p w14:paraId="1E28D8A0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No.</w:t>
      </w:r>
    </w:p>
    <w:p w14:paraId="200B2AB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It controls UI only.</w:t>
      </w:r>
    </w:p>
    <w:p w14:paraId="6771CDD2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1D4D1C33">
          <v:rect id="_x0000_i1202" style="width:0;height:1.5pt" o:hralign="center" o:hrstd="t" o:hr="t" fillcolor="#a0a0a0" stroked="f"/>
        </w:pict>
      </w:r>
    </w:p>
    <w:p w14:paraId="13F1E55B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177. Question 20</w:t>
      </w:r>
    </w:p>
    <w:p w14:paraId="41F8956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What is our current user mapping pattern?</w:t>
      </w:r>
    </w:p>
    <w:p w14:paraId="78882C83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Answer</w:t>
      </w:r>
    </w:p>
    <w:p w14:paraId="1B20A23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LookUp(</w:t>
      </w:r>
    </w:p>
    <w:p w14:paraId="4DFBDEF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Employees,</w:t>
      </w:r>
    </w:p>
    <w:p w14:paraId="52A4778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Email = User().Email</w:t>
      </w:r>
    </w:p>
    <w:p w14:paraId="0A8B385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>)</w:t>
      </w:r>
    </w:p>
    <w:p w14:paraId="19FC119B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323F92EA">
          <v:rect id="_x0000_i1203" style="width:0;height:1.5pt" o:hralign="center" o:hrstd="t" o:hr="t" fillcolor="#a0a0a0" stroked="f"/>
        </w:pict>
      </w:r>
    </w:p>
    <w:p w14:paraId="763C3827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178. Question 21</w:t>
      </w:r>
    </w:p>
    <w:p w14:paraId="7F432FF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What stronger identity property is also available through User()?</w:t>
      </w:r>
    </w:p>
    <w:p w14:paraId="4F951EFB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Answer</w:t>
      </w:r>
    </w:p>
    <w:p w14:paraId="26D258D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User().EntraObjectId</w:t>
      </w:r>
    </w:p>
    <w:p w14:paraId="6EA68817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4BF3F24D">
          <v:rect id="_x0000_i1204" style="width:0;height:1.5pt" o:hralign="center" o:hrstd="t" o:hr="t" fillcolor="#a0a0a0" stroked="f"/>
        </w:pict>
      </w:r>
    </w:p>
    <w:p w14:paraId="05BFDAB6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179. Question 22</w:t>
      </w:r>
    </w:p>
    <w:p w14:paraId="2C36317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Why should we avoid unnecessary variables?</w:t>
      </w:r>
    </w:p>
    <w:p w14:paraId="36136DCE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Answer</w:t>
      </w:r>
    </w:p>
    <w:p w14:paraId="226842B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Because stored state can become stale and makes applications harder to understand and maintain, whereas declarative formulas automatically recalculate.</w:t>
      </w:r>
    </w:p>
    <w:p w14:paraId="14D34563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68A33EE6">
          <v:rect id="_x0000_i1205" style="width:0;height:1.5pt" o:hralign="center" o:hrstd="t" o:hr="t" fillcolor="#a0a0a0" stroked="f"/>
        </w:pict>
      </w:r>
    </w:p>
    <w:p w14:paraId="0819AC94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180. Quiz Scoring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3394"/>
      </w:tblGrid>
      <w:tr w:rsidR="00807EF3" w:rsidRPr="00807EF3" w14:paraId="349C58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E536D" w14:textId="77777777" w:rsidR="00807EF3" w:rsidRPr="00807EF3" w:rsidRDefault="00807EF3" w:rsidP="00807EF3">
            <w:pPr>
              <w:rPr>
                <w:b/>
                <w:bCs/>
                <w:sz w:val="32"/>
                <w:szCs w:val="32"/>
              </w:rPr>
            </w:pPr>
            <w:r w:rsidRPr="00807EF3">
              <w:rPr>
                <w:b/>
                <w:bCs/>
                <w:sz w:val="32"/>
                <w:szCs w:val="32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46D35623" w14:textId="77777777" w:rsidR="00807EF3" w:rsidRPr="00807EF3" w:rsidRDefault="00807EF3" w:rsidP="00807EF3">
            <w:pPr>
              <w:rPr>
                <w:b/>
                <w:bCs/>
                <w:sz w:val="32"/>
                <w:szCs w:val="32"/>
              </w:rPr>
            </w:pPr>
            <w:r w:rsidRPr="00807EF3">
              <w:rPr>
                <w:b/>
                <w:bCs/>
                <w:sz w:val="32"/>
                <w:szCs w:val="32"/>
              </w:rPr>
              <w:t>Result</w:t>
            </w:r>
          </w:p>
        </w:tc>
      </w:tr>
      <w:tr w:rsidR="00807EF3" w:rsidRPr="00807EF3" w14:paraId="66219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A733F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20–22</w:t>
            </w:r>
          </w:p>
        </w:tc>
        <w:tc>
          <w:tcPr>
            <w:tcW w:w="0" w:type="auto"/>
            <w:vAlign w:val="center"/>
            <w:hideMark/>
          </w:tcPr>
          <w:p w14:paraId="44F42AFA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Excellent</w:t>
            </w:r>
          </w:p>
        </w:tc>
      </w:tr>
      <w:tr w:rsidR="00807EF3" w:rsidRPr="00807EF3" w14:paraId="5CB42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42F11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17–19</w:t>
            </w:r>
          </w:p>
        </w:tc>
        <w:tc>
          <w:tcPr>
            <w:tcW w:w="0" w:type="auto"/>
            <w:vAlign w:val="center"/>
            <w:hideMark/>
          </w:tcPr>
          <w:p w14:paraId="088E7892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Very Good</w:t>
            </w:r>
          </w:p>
        </w:tc>
      </w:tr>
      <w:tr w:rsidR="00807EF3" w:rsidRPr="00807EF3" w14:paraId="4A10A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F09AD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14–16</w:t>
            </w:r>
          </w:p>
        </w:tc>
        <w:tc>
          <w:tcPr>
            <w:tcW w:w="0" w:type="auto"/>
            <w:vAlign w:val="center"/>
            <w:hideMark/>
          </w:tcPr>
          <w:p w14:paraId="2A02D777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Good</w:t>
            </w:r>
          </w:p>
        </w:tc>
      </w:tr>
      <w:tr w:rsidR="00807EF3" w:rsidRPr="00807EF3" w14:paraId="689A4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35C44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11–13</w:t>
            </w:r>
          </w:p>
        </w:tc>
        <w:tc>
          <w:tcPr>
            <w:tcW w:w="0" w:type="auto"/>
            <w:vAlign w:val="center"/>
            <w:hideMark/>
          </w:tcPr>
          <w:p w14:paraId="70A798B5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Needs Practice</w:t>
            </w:r>
          </w:p>
        </w:tc>
      </w:tr>
      <w:tr w:rsidR="00807EF3" w:rsidRPr="00807EF3" w14:paraId="58B05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9BD1A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lastRenderedPageBreak/>
              <w:t>Below 11</w:t>
            </w:r>
          </w:p>
        </w:tc>
        <w:tc>
          <w:tcPr>
            <w:tcW w:w="0" w:type="auto"/>
            <w:vAlign w:val="center"/>
            <w:hideMark/>
          </w:tcPr>
          <w:p w14:paraId="64D84A89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Repeat Core Power Fx</w:t>
            </w:r>
          </w:p>
        </w:tc>
      </w:tr>
    </w:tbl>
    <w:p w14:paraId="0101339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Recommended:</w:t>
      </w:r>
    </w:p>
    <w:p w14:paraId="262564D4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14 / 22+</w:t>
      </w:r>
    </w:p>
    <w:p w14:paraId="0399D03E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59B0EFF8">
          <v:rect id="_x0000_i1206" style="width:0;height:1.5pt" o:hralign="center" o:hrstd="t" o:hr="t" fillcolor="#a0a0a0" stroked="f"/>
        </w:pict>
      </w:r>
    </w:p>
    <w:p w14:paraId="3ED6947B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PART AF — PRACTICAL ASSESSMENT</w:t>
      </w:r>
    </w:p>
    <w:p w14:paraId="490B0C7C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181. Student Practical Test</w:t>
      </w:r>
    </w:p>
    <w:p w14:paraId="47EAD27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Without instructor help:</w:t>
      </w:r>
    </w:p>
    <w:p w14:paraId="16988B14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Step 1</w:t>
      </w:r>
    </w:p>
    <w:p w14:paraId="751C370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Identify current Employee.</w:t>
      </w:r>
    </w:p>
    <w:p w14:paraId="56792E83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Step 2</w:t>
      </w:r>
    </w:p>
    <w:p w14:paraId="01FA3F5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Display Employee's name and Department.</w:t>
      </w:r>
    </w:p>
    <w:p w14:paraId="785DC293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Step 3</w:t>
      </w:r>
    </w:p>
    <w:p w14:paraId="3FFE81E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Show only that Employee's Leave Requests.</w:t>
      </w:r>
    </w:p>
    <w:p w14:paraId="21CA7F78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Step 4</w:t>
      </w:r>
    </w:p>
    <w:p w14:paraId="7088DE6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Display Total Request count.</w:t>
      </w:r>
    </w:p>
    <w:p w14:paraId="4DCA18DF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Step 5</w:t>
      </w:r>
    </w:p>
    <w:p w14:paraId="5D29070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Display Approved count.</w:t>
      </w:r>
    </w:p>
    <w:p w14:paraId="09FFF748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Step 6</w:t>
      </w:r>
    </w:p>
    <w:p w14:paraId="3BBE472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Open a cancellable Request.</w:t>
      </w:r>
    </w:p>
    <w:p w14:paraId="0DBD1770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Step 7</w:t>
      </w:r>
    </w:p>
    <w:p w14:paraId="2A38DCD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>Cancel it.</w:t>
      </w:r>
    </w:p>
    <w:p w14:paraId="627DAE19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Step 8</w:t>
      </w:r>
    </w:p>
    <w:p w14:paraId="0A8CEE8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Verify Dataverse.</w:t>
      </w:r>
    </w:p>
    <w:p w14:paraId="5BA80ED4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73F2E4F1">
          <v:rect id="_x0000_i1207" style="width:0;height:1.5pt" o:hralign="center" o:hrstd="t" o:hr="t" fillcolor="#a0a0a0" stroked="f"/>
        </w:pict>
      </w:r>
    </w:p>
    <w:p w14:paraId="594DCE08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182. Expected Architecture</w:t>
      </w:r>
    </w:p>
    <w:p w14:paraId="18E5DBC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User()</w:t>
      </w:r>
    </w:p>
    <w:p w14:paraId="452D371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|</w:t>
      </w:r>
    </w:p>
    <w:p w14:paraId="72A7200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v</w:t>
      </w:r>
    </w:p>
    <w:p w14:paraId="1083BE7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LookUp Employees</w:t>
      </w:r>
    </w:p>
    <w:p w14:paraId="292F086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|</w:t>
      </w:r>
    </w:p>
    <w:p w14:paraId="0C61B56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v</w:t>
      </w:r>
    </w:p>
    <w:p w14:paraId="1B78F86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varCurrentEmployee</w:t>
      </w:r>
    </w:p>
    <w:p w14:paraId="0ADF366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|</w:t>
      </w:r>
    </w:p>
    <w:p w14:paraId="3037E2B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+----------+</w:t>
      </w:r>
    </w:p>
    <w:p w14:paraId="6B016EA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|          |</w:t>
      </w:r>
    </w:p>
    <w:p w14:paraId="30FE02C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v          v</w:t>
      </w:r>
    </w:p>
    <w:p w14:paraId="1BBCB87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Gallery    Dashboard</w:t>
      </w:r>
    </w:p>
    <w:p w14:paraId="31FCE3C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|</w:t>
      </w:r>
    </w:p>
    <w:p w14:paraId="4DBC090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v</w:t>
      </w:r>
    </w:p>
    <w:p w14:paraId="41B2944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Selected Request</w:t>
      </w:r>
    </w:p>
    <w:p w14:paraId="7AEE451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|</w:t>
      </w:r>
    </w:p>
    <w:p w14:paraId="21DEA95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v</w:t>
      </w:r>
    </w:p>
    <w:p w14:paraId="7613BB8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>Patch Status</w:t>
      </w:r>
    </w:p>
    <w:p w14:paraId="6E0E487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|</w:t>
      </w:r>
    </w:p>
    <w:p w14:paraId="34FDF09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v</w:t>
      </w:r>
    </w:p>
    <w:p w14:paraId="0D03AD1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Dataverse</w:t>
      </w:r>
    </w:p>
    <w:p w14:paraId="61143C32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4845E850">
          <v:rect id="_x0000_i1208" style="width:0;height:1.5pt" o:hralign="center" o:hrstd="t" o:hr="t" fillcolor="#a0a0a0" stroked="f"/>
        </w:pict>
      </w:r>
    </w:p>
    <w:p w14:paraId="60563922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PART AG — STUDENT COMPLETION CHECKLIST</w:t>
      </w:r>
    </w:p>
    <w:p w14:paraId="66DAA790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183. Day 7 Checklist</w:t>
      </w:r>
    </w:p>
    <w:p w14:paraId="6D5B33D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Every student should have:</w:t>
      </w:r>
    </w:p>
    <w:p w14:paraId="5EE010CC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Current Employee logic</w:t>
      </w:r>
    </w:p>
    <w:p w14:paraId="54F158B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rFonts w:ascii="Segoe UI Symbol" w:hAnsi="Segoe UI Symbol" w:cs="Segoe UI Symbol"/>
          <w:sz w:val="32"/>
          <w:szCs w:val="32"/>
        </w:rPr>
        <w:t>☐</w:t>
      </w:r>
    </w:p>
    <w:p w14:paraId="49E5794A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LookUp() used correctly</w:t>
      </w:r>
    </w:p>
    <w:p w14:paraId="036ADBA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rFonts w:ascii="Segoe UI Symbol" w:hAnsi="Segoe UI Symbol" w:cs="Segoe UI Symbol"/>
          <w:sz w:val="32"/>
          <w:szCs w:val="32"/>
        </w:rPr>
        <w:t>☐</w:t>
      </w:r>
    </w:p>
    <w:p w14:paraId="357A8D36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Missing Employee handling</w:t>
      </w:r>
    </w:p>
    <w:p w14:paraId="398812C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rFonts w:ascii="Segoe UI Symbol" w:hAnsi="Segoe UI Symbol" w:cs="Segoe UI Symbol"/>
          <w:sz w:val="32"/>
          <w:szCs w:val="32"/>
        </w:rPr>
        <w:t>☐</w:t>
      </w:r>
    </w:p>
    <w:p w14:paraId="3445450B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Current Employee name displayed</w:t>
      </w:r>
    </w:p>
    <w:p w14:paraId="60768E4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rFonts w:ascii="Segoe UI Symbol" w:hAnsi="Segoe UI Symbol" w:cs="Segoe UI Symbol"/>
          <w:sz w:val="32"/>
          <w:szCs w:val="32"/>
        </w:rPr>
        <w:t>☐</w:t>
      </w:r>
    </w:p>
    <w:p w14:paraId="3F3D77D0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Department displayed</w:t>
      </w:r>
    </w:p>
    <w:p w14:paraId="342A329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rFonts w:ascii="Segoe UI Symbol" w:hAnsi="Segoe UI Symbol" w:cs="Segoe UI Symbol"/>
          <w:sz w:val="32"/>
          <w:szCs w:val="32"/>
        </w:rPr>
        <w:t>☐</w:t>
      </w:r>
    </w:p>
    <w:p w14:paraId="51E498E3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Manager displayed</w:t>
      </w:r>
    </w:p>
    <w:p w14:paraId="49CA0CD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rFonts w:ascii="Segoe UI Symbol" w:hAnsi="Segoe UI Symbol" w:cs="Segoe UI Symbol"/>
          <w:sz w:val="32"/>
          <w:szCs w:val="32"/>
        </w:rPr>
        <w:t>☐</w:t>
      </w:r>
    </w:p>
    <w:p w14:paraId="675C504D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My Requests filtered by Employee</w:t>
      </w:r>
    </w:p>
    <w:p w14:paraId="5B8187E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rFonts w:ascii="Segoe UI Symbol" w:hAnsi="Segoe UI Symbol" w:cs="Segoe UI Symbol"/>
          <w:sz w:val="32"/>
          <w:szCs w:val="32"/>
        </w:rPr>
        <w:lastRenderedPageBreak/>
        <w:t>☐</w:t>
      </w:r>
    </w:p>
    <w:p w14:paraId="13472194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Pending count</w:t>
      </w:r>
    </w:p>
    <w:p w14:paraId="2ADFE5E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rFonts w:ascii="Segoe UI Symbol" w:hAnsi="Segoe UI Symbol" w:cs="Segoe UI Symbol"/>
          <w:sz w:val="32"/>
          <w:szCs w:val="32"/>
        </w:rPr>
        <w:t>☐</w:t>
      </w:r>
    </w:p>
    <w:p w14:paraId="6A82F500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Approved count</w:t>
      </w:r>
    </w:p>
    <w:p w14:paraId="3CFE026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rFonts w:ascii="Segoe UI Symbol" w:hAnsi="Segoe UI Symbol" w:cs="Segoe UI Symbol"/>
          <w:sz w:val="32"/>
          <w:szCs w:val="32"/>
        </w:rPr>
        <w:t>☐</w:t>
      </w:r>
    </w:p>
    <w:p w14:paraId="77AEF77D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Rejected count</w:t>
      </w:r>
    </w:p>
    <w:p w14:paraId="0E5980F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rFonts w:ascii="Segoe UI Symbol" w:hAnsi="Segoe UI Symbol" w:cs="Segoe UI Symbol"/>
          <w:sz w:val="32"/>
          <w:szCs w:val="32"/>
        </w:rPr>
        <w:t>☐</w:t>
      </w:r>
    </w:p>
    <w:p w14:paraId="1AB4E4F0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Total count</w:t>
      </w:r>
    </w:p>
    <w:p w14:paraId="28BF8BE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rFonts w:ascii="Segoe UI Symbol" w:hAnsi="Segoe UI Symbol" w:cs="Segoe UI Symbol"/>
          <w:sz w:val="32"/>
          <w:szCs w:val="32"/>
        </w:rPr>
        <w:t>☐</w:t>
      </w:r>
    </w:p>
    <w:p w14:paraId="5767DA8A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With() example</w:t>
      </w:r>
    </w:p>
    <w:p w14:paraId="4637B8F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rFonts w:ascii="Segoe UI Symbol" w:hAnsi="Segoe UI Symbol" w:cs="Segoe UI Symbol"/>
          <w:sz w:val="32"/>
          <w:szCs w:val="32"/>
        </w:rPr>
        <w:t>☐</w:t>
      </w:r>
    </w:p>
    <w:p w14:paraId="62C0F8CF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Context variable example</w:t>
      </w:r>
    </w:p>
    <w:p w14:paraId="201605C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rFonts w:ascii="Segoe UI Symbol" w:hAnsi="Segoe UI Symbol" w:cs="Segoe UI Symbol"/>
          <w:sz w:val="32"/>
          <w:szCs w:val="32"/>
        </w:rPr>
        <w:t>☐</w:t>
      </w:r>
    </w:p>
    <w:p w14:paraId="07E952D5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Collection example</w:t>
      </w:r>
    </w:p>
    <w:p w14:paraId="1D1B623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rFonts w:ascii="Segoe UI Symbol" w:hAnsi="Segoe UI Symbol" w:cs="Segoe UI Symbol"/>
          <w:sz w:val="32"/>
          <w:szCs w:val="32"/>
        </w:rPr>
        <w:t>☐</w:t>
      </w:r>
    </w:p>
    <w:p w14:paraId="3E9296BE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Dynamic button state</w:t>
      </w:r>
    </w:p>
    <w:p w14:paraId="18ADBF8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rFonts w:ascii="Segoe UI Symbol" w:hAnsi="Segoe UI Symbol" w:cs="Segoe UI Symbol"/>
          <w:sz w:val="32"/>
          <w:szCs w:val="32"/>
        </w:rPr>
        <w:t>☐</w:t>
      </w:r>
    </w:p>
    <w:p w14:paraId="5C9A7DD4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Cancel Request button</w:t>
      </w:r>
    </w:p>
    <w:p w14:paraId="2DDA26A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rFonts w:ascii="Segoe UI Symbol" w:hAnsi="Segoe UI Symbol" w:cs="Segoe UI Symbol"/>
          <w:sz w:val="32"/>
          <w:szCs w:val="32"/>
        </w:rPr>
        <w:t>☐</w:t>
      </w:r>
    </w:p>
    <w:p w14:paraId="25099914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Confirmation</w:t>
      </w:r>
    </w:p>
    <w:p w14:paraId="7C4267E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rFonts w:ascii="Segoe UI Symbol" w:hAnsi="Segoe UI Symbol" w:cs="Segoe UI Symbol"/>
          <w:sz w:val="32"/>
          <w:szCs w:val="32"/>
        </w:rPr>
        <w:t>☐</w:t>
      </w:r>
    </w:p>
    <w:p w14:paraId="1A983E38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lastRenderedPageBreak/>
        <w:t>Patch</w:t>
      </w:r>
    </w:p>
    <w:p w14:paraId="5D979A3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rFonts w:ascii="Segoe UI Symbol" w:hAnsi="Segoe UI Symbol" w:cs="Segoe UI Symbol"/>
          <w:sz w:val="32"/>
          <w:szCs w:val="32"/>
        </w:rPr>
        <w:t>☐</w:t>
      </w:r>
    </w:p>
    <w:p w14:paraId="1C04592C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IfError</w:t>
      </w:r>
    </w:p>
    <w:p w14:paraId="6DDDA60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rFonts w:ascii="Segoe UI Symbol" w:hAnsi="Segoe UI Symbol" w:cs="Segoe UI Symbol"/>
          <w:sz w:val="32"/>
          <w:szCs w:val="32"/>
        </w:rPr>
        <w:t>☐</w:t>
      </w:r>
    </w:p>
    <w:p w14:paraId="6B3656F7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Updated selected record</w:t>
      </w:r>
    </w:p>
    <w:p w14:paraId="1EB3436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rFonts w:ascii="Segoe UI Symbol" w:hAnsi="Segoe UI Symbol" w:cs="Segoe UI Symbol"/>
          <w:sz w:val="32"/>
          <w:szCs w:val="32"/>
        </w:rPr>
        <w:t>☐</w:t>
      </w:r>
    </w:p>
    <w:p w14:paraId="5E2EBCFC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Complete test matrix</w:t>
      </w:r>
    </w:p>
    <w:p w14:paraId="4214EA3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rFonts w:ascii="Segoe UI Symbol" w:hAnsi="Segoe UI Symbol" w:cs="Segoe UI Symbol"/>
          <w:sz w:val="32"/>
          <w:szCs w:val="32"/>
        </w:rPr>
        <w:t>☐</w:t>
      </w:r>
    </w:p>
    <w:p w14:paraId="3769EB37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3CEE1B28">
          <v:rect id="_x0000_i1209" style="width:0;height:1.5pt" o:hralign="center" o:hrstd="t" o:hr="t" fillcolor="#a0a0a0" stroked="f"/>
        </w:pict>
      </w:r>
    </w:p>
    <w:p w14:paraId="75716F66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PART AH — DAY 7 DELIVERABLES</w:t>
      </w:r>
    </w:p>
    <w:p w14:paraId="1BCB94C4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184. Deliverable 1</w:t>
      </w:r>
    </w:p>
    <w:p w14:paraId="6C16EEA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Submit current Employee formula:</w:t>
      </w:r>
    </w:p>
    <w:p w14:paraId="46CE798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Set(</w:t>
      </w:r>
    </w:p>
    <w:p w14:paraId="7A17EEA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varCurrentEmployee,</w:t>
      </w:r>
    </w:p>
    <w:p w14:paraId="032B5DA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LookUp(</w:t>
      </w:r>
    </w:p>
    <w:p w14:paraId="31B39EC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Employees,</w:t>
      </w:r>
    </w:p>
    <w:p w14:paraId="52DE7E4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Email = User().Email</w:t>
      </w:r>
    </w:p>
    <w:p w14:paraId="3CA02A3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)</w:t>
      </w:r>
    </w:p>
    <w:p w14:paraId="677F419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180402A4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15949C0F">
          <v:rect id="_x0000_i1210" style="width:0;height:1.5pt" o:hralign="center" o:hrstd="t" o:hr="t" fillcolor="#a0a0a0" stroked="f"/>
        </w:pict>
      </w:r>
    </w:p>
    <w:p w14:paraId="6CE61DAD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185. Deliverable 2</w:t>
      </w:r>
    </w:p>
    <w:p w14:paraId="530D565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>Screenshot:</w:t>
      </w:r>
    </w:p>
    <w:p w14:paraId="41B6B919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Home Dashboard</w:t>
      </w:r>
    </w:p>
    <w:p w14:paraId="19E7DE5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showing:</w:t>
      </w:r>
    </w:p>
    <w:p w14:paraId="6F492C15" w14:textId="77777777" w:rsidR="00807EF3" w:rsidRPr="00807EF3" w:rsidRDefault="00807EF3">
      <w:pPr>
        <w:numPr>
          <w:ilvl w:val="0"/>
          <w:numId w:val="14"/>
        </w:numPr>
        <w:rPr>
          <w:sz w:val="32"/>
          <w:szCs w:val="32"/>
        </w:rPr>
      </w:pPr>
      <w:r w:rsidRPr="00807EF3">
        <w:rPr>
          <w:sz w:val="32"/>
          <w:szCs w:val="32"/>
        </w:rPr>
        <w:t>Employee name</w:t>
      </w:r>
    </w:p>
    <w:p w14:paraId="652D0D39" w14:textId="77777777" w:rsidR="00807EF3" w:rsidRPr="00807EF3" w:rsidRDefault="00807EF3">
      <w:pPr>
        <w:numPr>
          <w:ilvl w:val="0"/>
          <w:numId w:val="14"/>
        </w:numPr>
        <w:rPr>
          <w:sz w:val="32"/>
          <w:szCs w:val="32"/>
        </w:rPr>
      </w:pPr>
      <w:r w:rsidRPr="00807EF3">
        <w:rPr>
          <w:sz w:val="32"/>
          <w:szCs w:val="32"/>
        </w:rPr>
        <w:t>Department</w:t>
      </w:r>
    </w:p>
    <w:p w14:paraId="0C613D9E" w14:textId="77777777" w:rsidR="00807EF3" w:rsidRPr="00807EF3" w:rsidRDefault="00807EF3">
      <w:pPr>
        <w:numPr>
          <w:ilvl w:val="0"/>
          <w:numId w:val="14"/>
        </w:numPr>
        <w:rPr>
          <w:sz w:val="32"/>
          <w:szCs w:val="32"/>
        </w:rPr>
      </w:pPr>
      <w:r w:rsidRPr="00807EF3">
        <w:rPr>
          <w:sz w:val="32"/>
          <w:szCs w:val="32"/>
        </w:rPr>
        <w:t>Pending</w:t>
      </w:r>
    </w:p>
    <w:p w14:paraId="09859E2F" w14:textId="77777777" w:rsidR="00807EF3" w:rsidRPr="00807EF3" w:rsidRDefault="00807EF3">
      <w:pPr>
        <w:numPr>
          <w:ilvl w:val="0"/>
          <w:numId w:val="14"/>
        </w:numPr>
        <w:rPr>
          <w:sz w:val="32"/>
          <w:szCs w:val="32"/>
        </w:rPr>
      </w:pPr>
      <w:r w:rsidRPr="00807EF3">
        <w:rPr>
          <w:sz w:val="32"/>
          <w:szCs w:val="32"/>
        </w:rPr>
        <w:t>Approved</w:t>
      </w:r>
    </w:p>
    <w:p w14:paraId="661224FF" w14:textId="77777777" w:rsidR="00807EF3" w:rsidRPr="00807EF3" w:rsidRDefault="00807EF3">
      <w:pPr>
        <w:numPr>
          <w:ilvl w:val="0"/>
          <w:numId w:val="14"/>
        </w:numPr>
        <w:rPr>
          <w:sz w:val="32"/>
          <w:szCs w:val="32"/>
        </w:rPr>
      </w:pPr>
      <w:r w:rsidRPr="00807EF3">
        <w:rPr>
          <w:sz w:val="32"/>
          <w:szCs w:val="32"/>
        </w:rPr>
        <w:t>Rejected</w:t>
      </w:r>
    </w:p>
    <w:p w14:paraId="6122461E" w14:textId="77777777" w:rsidR="00807EF3" w:rsidRPr="00807EF3" w:rsidRDefault="00807EF3">
      <w:pPr>
        <w:numPr>
          <w:ilvl w:val="0"/>
          <w:numId w:val="14"/>
        </w:numPr>
        <w:rPr>
          <w:sz w:val="32"/>
          <w:szCs w:val="32"/>
        </w:rPr>
      </w:pPr>
      <w:r w:rsidRPr="00807EF3">
        <w:rPr>
          <w:sz w:val="32"/>
          <w:szCs w:val="32"/>
        </w:rPr>
        <w:t>Total</w:t>
      </w:r>
    </w:p>
    <w:p w14:paraId="7AE8D3EC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0133ACB7">
          <v:rect id="_x0000_i1211" style="width:0;height:1.5pt" o:hralign="center" o:hrstd="t" o:hr="t" fillcolor="#a0a0a0" stroked="f"/>
        </w:pict>
      </w:r>
    </w:p>
    <w:p w14:paraId="5116FB92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186. Deliverable 3</w:t>
      </w:r>
    </w:p>
    <w:p w14:paraId="79BDED2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Submit one:</w:t>
      </w:r>
    </w:p>
    <w:p w14:paraId="0640A8B9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With()</w:t>
      </w:r>
    </w:p>
    <w:p w14:paraId="79957ED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formula.</w:t>
      </w:r>
    </w:p>
    <w:p w14:paraId="77311DA8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3675A3F9">
          <v:rect id="_x0000_i1212" style="width:0;height:1.5pt" o:hralign="center" o:hrstd="t" o:hr="t" fillcolor="#a0a0a0" stroked="f"/>
        </w:pict>
      </w:r>
    </w:p>
    <w:p w14:paraId="324B9E8F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187. Deliverable 4</w:t>
      </w:r>
    </w:p>
    <w:p w14:paraId="1A0E966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Submit one:</w:t>
      </w:r>
    </w:p>
    <w:p w14:paraId="3CAD1868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UpdateContext()</w:t>
      </w:r>
    </w:p>
    <w:p w14:paraId="578E149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example.</w:t>
      </w:r>
    </w:p>
    <w:p w14:paraId="00B8B149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5A2069D6">
          <v:rect id="_x0000_i1213" style="width:0;height:1.5pt" o:hralign="center" o:hrstd="t" o:hr="t" fillcolor="#a0a0a0" stroked="f"/>
        </w:pict>
      </w:r>
    </w:p>
    <w:p w14:paraId="4875FB7C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188. Deliverable 5</w:t>
      </w:r>
    </w:p>
    <w:p w14:paraId="713DA63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Submit:</w:t>
      </w:r>
    </w:p>
    <w:p w14:paraId="651DFC3E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lastRenderedPageBreak/>
        <w:t>Collection example</w:t>
      </w:r>
    </w:p>
    <w:p w14:paraId="4A62D15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using ClearCollect().</w:t>
      </w:r>
    </w:p>
    <w:p w14:paraId="4C05788E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28892F01">
          <v:rect id="_x0000_i1214" style="width:0;height:1.5pt" o:hralign="center" o:hrstd="t" o:hr="t" fillcolor="#a0a0a0" stroked="f"/>
        </w:pict>
      </w:r>
    </w:p>
    <w:p w14:paraId="08EEAECA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189. Deliverable 6</w:t>
      </w:r>
    </w:p>
    <w:p w14:paraId="47B42EA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Submit Cancel Request logic demonstrating:</w:t>
      </w:r>
    </w:p>
    <w:p w14:paraId="666DDFFB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Confirm</w:t>
      </w:r>
    </w:p>
    <w:p w14:paraId="203685F0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Patch</w:t>
      </w:r>
    </w:p>
    <w:p w14:paraId="66BD1549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IfError</w:t>
      </w:r>
    </w:p>
    <w:p w14:paraId="7EE68E32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Notify</w:t>
      </w:r>
    </w:p>
    <w:p w14:paraId="6DEA1DF4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31DD014C">
          <v:rect id="_x0000_i1215" style="width:0;height:1.5pt" o:hralign="center" o:hrstd="t" o:hr="t" fillcolor="#a0a0a0" stroked="f"/>
        </w:pict>
      </w:r>
    </w:p>
    <w:p w14:paraId="498C1B57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190. Deliverable 7</w:t>
      </w:r>
    </w:p>
    <w:p w14:paraId="1F01C2A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Screenshot showing:</w:t>
      </w:r>
    </w:p>
    <w:p w14:paraId="21947527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Cancelled Request</w:t>
      </w:r>
    </w:p>
    <w:p w14:paraId="575F2AC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after the Power Fx operation.</w:t>
      </w:r>
    </w:p>
    <w:p w14:paraId="78F8739F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0687827A">
          <v:rect id="_x0000_i1216" style="width:0;height:1.5pt" o:hralign="center" o:hrstd="t" o:hr="t" fillcolor="#a0a0a0" stroked="f"/>
        </w:pict>
      </w:r>
    </w:p>
    <w:p w14:paraId="6E789378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PART AI — ASSESSMENT RUBRIC</w:t>
      </w:r>
    </w:p>
    <w:p w14:paraId="22BE5469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191. Day 7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9"/>
        <w:gridCol w:w="1025"/>
      </w:tblGrid>
      <w:tr w:rsidR="00807EF3" w:rsidRPr="00807EF3" w14:paraId="3442CC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916AF" w14:textId="77777777" w:rsidR="00807EF3" w:rsidRPr="00807EF3" w:rsidRDefault="00807EF3" w:rsidP="00807EF3">
            <w:pPr>
              <w:rPr>
                <w:b/>
                <w:bCs/>
                <w:sz w:val="32"/>
                <w:szCs w:val="32"/>
              </w:rPr>
            </w:pPr>
            <w:r w:rsidRPr="00807EF3">
              <w:rPr>
                <w:b/>
                <w:bCs/>
                <w:sz w:val="32"/>
                <w:szCs w:val="32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9A82FE9" w14:textId="77777777" w:rsidR="00807EF3" w:rsidRPr="00807EF3" w:rsidRDefault="00807EF3" w:rsidP="00807EF3">
            <w:pPr>
              <w:rPr>
                <w:b/>
                <w:bCs/>
                <w:sz w:val="32"/>
                <w:szCs w:val="32"/>
              </w:rPr>
            </w:pPr>
            <w:r w:rsidRPr="00807EF3">
              <w:rPr>
                <w:b/>
                <w:bCs/>
                <w:sz w:val="32"/>
                <w:szCs w:val="32"/>
              </w:rPr>
              <w:t>Points</w:t>
            </w:r>
          </w:p>
        </w:tc>
      </w:tr>
      <w:tr w:rsidR="00807EF3" w:rsidRPr="00807EF3" w14:paraId="241B3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39459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Current Employee Logic</w:t>
            </w:r>
          </w:p>
        </w:tc>
        <w:tc>
          <w:tcPr>
            <w:tcW w:w="0" w:type="auto"/>
            <w:vAlign w:val="center"/>
            <w:hideMark/>
          </w:tcPr>
          <w:p w14:paraId="614EB8FA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15</w:t>
            </w:r>
          </w:p>
        </w:tc>
      </w:tr>
      <w:tr w:rsidR="00807EF3" w:rsidRPr="00807EF3" w14:paraId="5B9FB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010CD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Current User Filtering</w:t>
            </w:r>
          </w:p>
        </w:tc>
        <w:tc>
          <w:tcPr>
            <w:tcW w:w="0" w:type="auto"/>
            <w:vAlign w:val="center"/>
            <w:hideMark/>
          </w:tcPr>
          <w:p w14:paraId="11B15893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10</w:t>
            </w:r>
          </w:p>
        </w:tc>
      </w:tr>
      <w:tr w:rsidR="00807EF3" w:rsidRPr="00807EF3" w14:paraId="05066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E07E7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Dashboard Metrics</w:t>
            </w:r>
          </w:p>
        </w:tc>
        <w:tc>
          <w:tcPr>
            <w:tcW w:w="0" w:type="auto"/>
            <w:vAlign w:val="center"/>
            <w:hideMark/>
          </w:tcPr>
          <w:p w14:paraId="5EA1ECCD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15</w:t>
            </w:r>
          </w:p>
        </w:tc>
      </w:tr>
      <w:tr w:rsidR="00807EF3" w:rsidRPr="00807EF3" w14:paraId="64DE1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8BF3A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lastRenderedPageBreak/>
              <w:t>If / Switch / Blank Logic</w:t>
            </w:r>
          </w:p>
        </w:tc>
        <w:tc>
          <w:tcPr>
            <w:tcW w:w="0" w:type="auto"/>
            <w:vAlign w:val="center"/>
            <w:hideMark/>
          </w:tcPr>
          <w:p w14:paraId="590D0DFA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10</w:t>
            </w:r>
          </w:p>
        </w:tc>
      </w:tr>
      <w:tr w:rsidR="00807EF3" w:rsidRPr="00807EF3" w14:paraId="26235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06705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Global &amp; Context State</w:t>
            </w:r>
          </w:p>
        </w:tc>
        <w:tc>
          <w:tcPr>
            <w:tcW w:w="0" w:type="auto"/>
            <w:vAlign w:val="center"/>
            <w:hideMark/>
          </w:tcPr>
          <w:p w14:paraId="33ECFFF0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10</w:t>
            </w:r>
          </w:p>
        </w:tc>
      </w:tr>
      <w:tr w:rsidR="00807EF3" w:rsidRPr="00807EF3" w14:paraId="691FB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12DAB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With</w:t>
            </w:r>
          </w:p>
        </w:tc>
        <w:tc>
          <w:tcPr>
            <w:tcW w:w="0" w:type="auto"/>
            <w:vAlign w:val="center"/>
            <w:hideMark/>
          </w:tcPr>
          <w:p w14:paraId="6C21D61B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5</w:t>
            </w:r>
          </w:p>
        </w:tc>
      </w:tr>
      <w:tr w:rsidR="00807EF3" w:rsidRPr="00807EF3" w14:paraId="03F5D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A2D6F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Collections</w:t>
            </w:r>
          </w:p>
        </w:tc>
        <w:tc>
          <w:tcPr>
            <w:tcW w:w="0" w:type="auto"/>
            <w:vAlign w:val="center"/>
            <w:hideMark/>
          </w:tcPr>
          <w:p w14:paraId="52EDB2EC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10</w:t>
            </w:r>
          </w:p>
        </w:tc>
      </w:tr>
      <w:tr w:rsidR="00807EF3" w:rsidRPr="00807EF3" w14:paraId="0F322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3F335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0BE5EFEE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10</w:t>
            </w:r>
          </w:p>
        </w:tc>
      </w:tr>
      <w:tr w:rsidR="00807EF3" w:rsidRPr="00807EF3" w14:paraId="28F11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FDB94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79A7799B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10</w:t>
            </w:r>
          </w:p>
        </w:tc>
      </w:tr>
      <w:tr w:rsidR="00807EF3" w:rsidRPr="00807EF3" w14:paraId="71BF7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D27F6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Testing &amp; Explanation</w:t>
            </w:r>
          </w:p>
        </w:tc>
        <w:tc>
          <w:tcPr>
            <w:tcW w:w="0" w:type="auto"/>
            <w:vAlign w:val="center"/>
            <w:hideMark/>
          </w:tcPr>
          <w:p w14:paraId="0D82E608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sz w:val="32"/>
                <w:szCs w:val="32"/>
              </w:rPr>
              <w:t>5</w:t>
            </w:r>
          </w:p>
        </w:tc>
      </w:tr>
      <w:tr w:rsidR="00807EF3" w:rsidRPr="00807EF3" w14:paraId="7C5D3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B61E9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b/>
                <w:bCs/>
                <w:sz w:val="32"/>
                <w:szCs w:val="32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05808F9" w14:textId="77777777" w:rsidR="00807EF3" w:rsidRPr="00807EF3" w:rsidRDefault="00807EF3" w:rsidP="00807EF3">
            <w:pPr>
              <w:rPr>
                <w:sz w:val="32"/>
                <w:szCs w:val="32"/>
              </w:rPr>
            </w:pPr>
            <w:r w:rsidRPr="00807EF3">
              <w:rPr>
                <w:b/>
                <w:bCs/>
                <w:sz w:val="32"/>
                <w:szCs w:val="32"/>
              </w:rPr>
              <w:t>100</w:t>
            </w:r>
          </w:p>
        </w:tc>
      </w:tr>
    </w:tbl>
    <w:p w14:paraId="1F0BA074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17A528D6">
          <v:rect id="_x0000_i1217" style="width:0;height:1.5pt" o:hralign="center" o:hrstd="t" o:hr="t" fillcolor="#a0a0a0" stroked="f"/>
        </w:pict>
      </w:r>
    </w:p>
    <w:p w14:paraId="1C17371E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192. Excellent Submission</w:t>
      </w:r>
    </w:p>
    <w:p w14:paraId="41AA3D7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A strong student should:</w:t>
      </w:r>
    </w:p>
    <w:p w14:paraId="3B0591BE" w14:textId="77777777" w:rsidR="00807EF3" w:rsidRPr="00807EF3" w:rsidRDefault="00807EF3">
      <w:pPr>
        <w:numPr>
          <w:ilvl w:val="0"/>
          <w:numId w:val="15"/>
        </w:numPr>
        <w:rPr>
          <w:sz w:val="32"/>
          <w:szCs w:val="32"/>
        </w:rPr>
      </w:pPr>
      <w:r w:rsidRPr="00807EF3">
        <w:rPr>
          <w:sz w:val="32"/>
          <w:szCs w:val="32"/>
        </w:rPr>
        <w:t>Distinguish record vs table</w:t>
      </w:r>
    </w:p>
    <w:p w14:paraId="5FB4FBBD" w14:textId="77777777" w:rsidR="00807EF3" w:rsidRPr="00807EF3" w:rsidRDefault="00807EF3">
      <w:pPr>
        <w:numPr>
          <w:ilvl w:val="0"/>
          <w:numId w:val="15"/>
        </w:numPr>
        <w:rPr>
          <w:sz w:val="32"/>
          <w:szCs w:val="32"/>
        </w:rPr>
      </w:pPr>
      <w:r w:rsidRPr="00807EF3">
        <w:rPr>
          <w:sz w:val="32"/>
          <w:szCs w:val="32"/>
        </w:rPr>
        <w:t>Understand declarative logic</w:t>
      </w:r>
    </w:p>
    <w:p w14:paraId="3D2A7A12" w14:textId="77777777" w:rsidR="00807EF3" w:rsidRPr="00807EF3" w:rsidRDefault="00807EF3">
      <w:pPr>
        <w:numPr>
          <w:ilvl w:val="0"/>
          <w:numId w:val="15"/>
        </w:numPr>
        <w:rPr>
          <w:sz w:val="32"/>
          <w:szCs w:val="32"/>
        </w:rPr>
      </w:pPr>
      <w:r w:rsidRPr="00807EF3">
        <w:rPr>
          <w:sz w:val="32"/>
          <w:szCs w:val="32"/>
        </w:rPr>
        <w:t>Use LookUp correctly</w:t>
      </w:r>
    </w:p>
    <w:p w14:paraId="2199DA69" w14:textId="77777777" w:rsidR="00807EF3" w:rsidRPr="00807EF3" w:rsidRDefault="00807EF3">
      <w:pPr>
        <w:numPr>
          <w:ilvl w:val="0"/>
          <w:numId w:val="15"/>
        </w:numPr>
        <w:rPr>
          <w:sz w:val="32"/>
          <w:szCs w:val="32"/>
        </w:rPr>
      </w:pPr>
      <w:r w:rsidRPr="00807EF3">
        <w:rPr>
          <w:sz w:val="32"/>
          <w:szCs w:val="32"/>
        </w:rPr>
        <w:t>Use global variables intentionally</w:t>
      </w:r>
    </w:p>
    <w:p w14:paraId="265CA7C4" w14:textId="77777777" w:rsidR="00807EF3" w:rsidRPr="00807EF3" w:rsidRDefault="00807EF3">
      <w:pPr>
        <w:numPr>
          <w:ilvl w:val="0"/>
          <w:numId w:val="15"/>
        </w:numPr>
        <w:rPr>
          <w:sz w:val="32"/>
          <w:szCs w:val="32"/>
        </w:rPr>
      </w:pPr>
      <w:r w:rsidRPr="00807EF3">
        <w:rPr>
          <w:sz w:val="32"/>
          <w:szCs w:val="32"/>
        </w:rPr>
        <w:t>Understand local/context variables</w:t>
      </w:r>
    </w:p>
    <w:p w14:paraId="4B9CD7D4" w14:textId="77777777" w:rsidR="00807EF3" w:rsidRPr="00807EF3" w:rsidRDefault="00807EF3">
      <w:pPr>
        <w:numPr>
          <w:ilvl w:val="0"/>
          <w:numId w:val="15"/>
        </w:numPr>
        <w:rPr>
          <w:sz w:val="32"/>
          <w:szCs w:val="32"/>
        </w:rPr>
      </w:pPr>
      <w:r w:rsidRPr="00807EF3">
        <w:rPr>
          <w:sz w:val="32"/>
          <w:szCs w:val="32"/>
        </w:rPr>
        <w:t>Use With instead of unnecessary variables</w:t>
      </w:r>
    </w:p>
    <w:p w14:paraId="5B10C0BF" w14:textId="77777777" w:rsidR="00807EF3" w:rsidRPr="00807EF3" w:rsidRDefault="00807EF3">
      <w:pPr>
        <w:numPr>
          <w:ilvl w:val="0"/>
          <w:numId w:val="15"/>
        </w:numPr>
        <w:rPr>
          <w:sz w:val="32"/>
          <w:szCs w:val="32"/>
        </w:rPr>
      </w:pPr>
      <w:r w:rsidRPr="00807EF3">
        <w:rPr>
          <w:sz w:val="32"/>
          <w:szCs w:val="32"/>
        </w:rPr>
        <w:t>Understand collections as tables</w:t>
      </w:r>
    </w:p>
    <w:p w14:paraId="2CBF4C55" w14:textId="77777777" w:rsidR="00807EF3" w:rsidRPr="00807EF3" w:rsidRDefault="00807EF3">
      <w:pPr>
        <w:numPr>
          <w:ilvl w:val="0"/>
          <w:numId w:val="15"/>
        </w:numPr>
        <w:rPr>
          <w:sz w:val="32"/>
          <w:szCs w:val="32"/>
        </w:rPr>
      </w:pPr>
      <w:r w:rsidRPr="00807EF3">
        <w:rPr>
          <w:sz w:val="32"/>
          <w:szCs w:val="32"/>
        </w:rPr>
        <w:t>Avoid copying huge Dataverse tables into collections</w:t>
      </w:r>
    </w:p>
    <w:p w14:paraId="41E036C4" w14:textId="77777777" w:rsidR="00807EF3" w:rsidRPr="00807EF3" w:rsidRDefault="00807EF3">
      <w:pPr>
        <w:numPr>
          <w:ilvl w:val="0"/>
          <w:numId w:val="15"/>
        </w:numPr>
        <w:rPr>
          <w:sz w:val="32"/>
          <w:szCs w:val="32"/>
        </w:rPr>
      </w:pPr>
      <w:r w:rsidRPr="00807EF3">
        <w:rPr>
          <w:sz w:val="32"/>
          <w:szCs w:val="32"/>
        </w:rPr>
        <w:t>Calculate Dashboard values dynamically</w:t>
      </w:r>
    </w:p>
    <w:p w14:paraId="51A1C788" w14:textId="77777777" w:rsidR="00807EF3" w:rsidRPr="00807EF3" w:rsidRDefault="00807EF3">
      <w:pPr>
        <w:numPr>
          <w:ilvl w:val="0"/>
          <w:numId w:val="15"/>
        </w:num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>Use Patch correctly</w:t>
      </w:r>
    </w:p>
    <w:p w14:paraId="46708D70" w14:textId="77777777" w:rsidR="00807EF3" w:rsidRPr="00807EF3" w:rsidRDefault="00807EF3">
      <w:pPr>
        <w:numPr>
          <w:ilvl w:val="0"/>
          <w:numId w:val="15"/>
        </w:numPr>
        <w:rPr>
          <w:sz w:val="32"/>
          <w:szCs w:val="32"/>
        </w:rPr>
      </w:pPr>
      <w:r w:rsidRPr="00807EF3">
        <w:rPr>
          <w:sz w:val="32"/>
          <w:szCs w:val="32"/>
        </w:rPr>
        <w:t>Use Choice enum values</w:t>
      </w:r>
    </w:p>
    <w:p w14:paraId="66EEE424" w14:textId="77777777" w:rsidR="00807EF3" w:rsidRPr="00807EF3" w:rsidRDefault="00807EF3">
      <w:pPr>
        <w:numPr>
          <w:ilvl w:val="0"/>
          <w:numId w:val="15"/>
        </w:numPr>
        <w:rPr>
          <w:sz w:val="32"/>
          <w:szCs w:val="32"/>
        </w:rPr>
      </w:pPr>
      <w:r w:rsidRPr="00807EF3">
        <w:rPr>
          <w:sz w:val="32"/>
          <w:szCs w:val="32"/>
        </w:rPr>
        <w:t>Handle errors</w:t>
      </w:r>
    </w:p>
    <w:p w14:paraId="75B32CD7" w14:textId="77777777" w:rsidR="00807EF3" w:rsidRPr="00807EF3" w:rsidRDefault="00807EF3">
      <w:pPr>
        <w:numPr>
          <w:ilvl w:val="0"/>
          <w:numId w:val="15"/>
        </w:numPr>
        <w:rPr>
          <w:sz w:val="32"/>
          <w:szCs w:val="32"/>
        </w:rPr>
      </w:pPr>
      <w:r w:rsidRPr="00807EF3">
        <w:rPr>
          <w:sz w:val="32"/>
          <w:szCs w:val="32"/>
        </w:rPr>
        <w:t>Test successful and unsuccessful paths</w:t>
      </w:r>
    </w:p>
    <w:p w14:paraId="75CC264B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361C5B28">
          <v:rect id="_x0000_i1218" style="width:0;height:1.5pt" o:hralign="center" o:hrstd="t" o:hr="t" fillcolor="#a0a0a0" stroked="f"/>
        </w:pict>
      </w:r>
    </w:p>
    <w:p w14:paraId="33E6048E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PART AJ — HOMEWORK</w:t>
      </w:r>
    </w:p>
    <w:p w14:paraId="1A49986D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193. Day 7 Homework — Prepare App v1.0</w:t>
      </w:r>
    </w:p>
    <w:p w14:paraId="1469431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Tomorrow we complete:</w:t>
      </w:r>
    </w:p>
    <w:p w14:paraId="253FE416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Employee Leave App v1.0</w:t>
      </w:r>
    </w:p>
    <w:p w14:paraId="1F1DD6D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Students should review the current application and identify:</w:t>
      </w:r>
    </w:p>
    <w:p w14:paraId="56C7CE72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One UI problem</w:t>
      </w:r>
    </w:p>
    <w:p w14:paraId="4A47CB2C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One validation problem</w:t>
      </w:r>
    </w:p>
    <w:p w14:paraId="3F4A3612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One navigation problem</w:t>
      </w:r>
    </w:p>
    <w:p w14:paraId="1D091746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One performance concern</w:t>
      </w:r>
    </w:p>
    <w:p w14:paraId="00CE9DE4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One accessibility concern</w:t>
      </w:r>
    </w:p>
    <w:p w14:paraId="118BF5EB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78E1D6F5">
          <v:rect id="_x0000_i1219" style="width:0;height:1.5pt" o:hralign="center" o:hrstd="t" o:hr="t" fillcolor="#a0a0a0" stroked="f"/>
        </w:pict>
      </w:r>
    </w:p>
    <w:p w14:paraId="4165F3CA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194. Homework — Screen Audit</w:t>
      </w:r>
    </w:p>
    <w:p w14:paraId="7F46734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Review:</w:t>
      </w:r>
    </w:p>
    <w:p w14:paraId="4CC203C6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scrHome</w:t>
      </w:r>
    </w:p>
    <w:p w14:paraId="4A17A2C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Ask:</w:t>
      </w:r>
    </w:p>
    <w:p w14:paraId="07CBF8E5" w14:textId="77777777" w:rsidR="00807EF3" w:rsidRPr="00807EF3" w:rsidRDefault="00807EF3">
      <w:pPr>
        <w:numPr>
          <w:ilvl w:val="0"/>
          <w:numId w:val="16"/>
        </w:numPr>
        <w:rPr>
          <w:sz w:val="32"/>
          <w:szCs w:val="32"/>
        </w:rPr>
      </w:pPr>
      <w:r w:rsidRPr="00807EF3">
        <w:rPr>
          <w:sz w:val="32"/>
          <w:szCs w:val="32"/>
        </w:rPr>
        <w:t>Is primary action obvious?</w:t>
      </w:r>
    </w:p>
    <w:p w14:paraId="37182BCE" w14:textId="77777777" w:rsidR="00807EF3" w:rsidRPr="00807EF3" w:rsidRDefault="00807EF3">
      <w:pPr>
        <w:numPr>
          <w:ilvl w:val="0"/>
          <w:numId w:val="16"/>
        </w:numPr>
        <w:rPr>
          <w:sz w:val="32"/>
          <w:szCs w:val="32"/>
        </w:rPr>
      </w:pPr>
      <w:r w:rsidRPr="00807EF3">
        <w:rPr>
          <w:sz w:val="32"/>
          <w:szCs w:val="32"/>
        </w:rPr>
        <w:t>Are dashboard counts useful?</w:t>
      </w:r>
    </w:p>
    <w:p w14:paraId="355543AC" w14:textId="77777777" w:rsidR="00807EF3" w:rsidRPr="00807EF3" w:rsidRDefault="00807EF3">
      <w:pPr>
        <w:numPr>
          <w:ilvl w:val="0"/>
          <w:numId w:val="16"/>
        </w:num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>Is Employee information clear?</w:t>
      </w:r>
    </w:p>
    <w:p w14:paraId="2311DC0D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0B007582">
          <v:rect id="_x0000_i1220" style="width:0;height:1.5pt" o:hralign="center" o:hrstd="t" o:hr="t" fillcolor="#a0a0a0" stroked="f"/>
        </w:pict>
      </w:r>
    </w:p>
    <w:p w14:paraId="7F33ABE5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195. Review My Requests</w:t>
      </w:r>
    </w:p>
    <w:p w14:paraId="7C5673D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Ask:</w:t>
      </w:r>
    </w:p>
    <w:p w14:paraId="1BA6DE7E" w14:textId="77777777" w:rsidR="00807EF3" w:rsidRPr="00807EF3" w:rsidRDefault="00807EF3">
      <w:pPr>
        <w:numPr>
          <w:ilvl w:val="0"/>
          <w:numId w:val="17"/>
        </w:numPr>
        <w:rPr>
          <w:sz w:val="32"/>
          <w:szCs w:val="32"/>
        </w:rPr>
      </w:pPr>
      <w:r w:rsidRPr="00807EF3">
        <w:rPr>
          <w:sz w:val="32"/>
          <w:szCs w:val="32"/>
        </w:rPr>
        <w:t>Is search obvious?</w:t>
      </w:r>
    </w:p>
    <w:p w14:paraId="6BB24417" w14:textId="77777777" w:rsidR="00807EF3" w:rsidRPr="00807EF3" w:rsidRDefault="00807EF3">
      <w:pPr>
        <w:numPr>
          <w:ilvl w:val="0"/>
          <w:numId w:val="17"/>
        </w:numPr>
        <w:rPr>
          <w:sz w:val="32"/>
          <w:szCs w:val="32"/>
        </w:rPr>
      </w:pPr>
      <w:r w:rsidRPr="00807EF3">
        <w:rPr>
          <w:sz w:val="32"/>
          <w:szCs w:val="32"/>
        </w:rPr>
        <w:t>Are filters understandable?</w:t>
      </w:r>
    </w:p>
    <w:p w14:paraId="30EB08AA" w14:textId="77777777" w:rsidR="00807EF3" w:rsidRPr="00807EF3" w:rsidRDefault="00807EF3">
      <w:pPr>
        <w:numPr>
          <w:ilvl w:val="0"/>
          <w:numId w:val="17"/>
        </w:numPr>
        <w:rPr>
          <w:sz w:val="32"/>
          <w:szCs w:val="32"/>
        </w:rPr>
      </w:pPr>
      <w:r w:rsidRPr="00807EF3">
        <w:rPr>
          <w:sz w:val="32"/>
          <w:szCs w:val="32"/>
        </w:rPr>
        <w:t>Is status clear?</w:t>
      </w:r>
    </w:p>
    <w:p w14:paraId="43B82139" w14:textId="77777777" w:rsidR="00807EF3" w:rsidRPr="00807EF3" w:rsidRDefault="00807EF3">
      <w:pPr>
        <w:numPr>
          <w:ilvl w:val="0"/>
          <w:numId w:val="17"/>
        </w:numPr>
        <w:rPr>
          <w:sz w:val="32"/>
          <w:szCs w:val="32"/>
        </w:rPr>
      </w:pPr>
      <w:r w:rsidRPr="00807EF3">
        <w:rPr>
          <w:sz w:val="32"/>
          <w:szCs w:val="32"/>
        </w:rPr>
        <w:t>Does empty state help?</w:t>
      </w:r>
    </w:p>
    <w:p w14:paraId="09DF5BC8" w14:textId="77777777" w:rsidR="00807EF3" w:rsidRPr="00807EF3" w:rsidRDefault="00807EF3">
      <w:pPr>
        <w:numPr>
          <w:ilvl w:val="0"/>
          <w:numId w:val="17"/>
        </w:numPr>
        <w:rPr>
          <w:sz w:val="32"/>
          <w:szCs w:val="32"/>
        </w:rPr>
      </w:pPr>
      <w:r w:rsidRPr="00807EF3">
        <w:rPr>
          <w:sz w:val="32"/>
          <w:szCs w:val="32"/>
        </w:rPr>
        <w:t>Can user clear filters?</w:t>
      </w:r>
    </w:p>
    <w:p w14:paraId="58D0B37D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2BA8C37C">
          <v:rect id="_x0000_i1221" style="width:0;height:1.5pt" o:hralign="center" o:hrstd="t" o:hr="t" fillcolor="#a0a0a0" stroked="f"/>
        </w:pict>
      </w:r>
    </w:p>
    <w:p w14:paraId="5982A637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196. Review Form</w:t>
      </w:r>
    </w:p>
    <w:p w14:paraId="042F63B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Ask:</w:t>
      </w:r>
    </w:p>
    <w:p w14:paraId="29117E95" w14:textId="77777777" w:rsidR="00807EF3" w:rsidRPr="00807EF3" w:rsidRDefault="00807EF3">
      <w:pPr>
        <w:numPr>
          <w:ilvl w:val="0"/>
          <w:numId w:val="18"/>
        </w:numPr>
        <w:rPr>
          <w:sz w:val="32"/>
          <w:szCs w:val="32"/>
        </w:rPr>
      </w:pPr>
      <w:r w:rsidRPr="00807EF3">
        <w:rPr>
          <w:sz w:val="32"/>
          <w:szCs w:val="32"/>
        </w:rPr>
        <w:t>Are required fields clear?</w:t>
      </w:r>
    </w:p>
    <w:p w14:paraId="1F31F3D2" w14:textId="77777777" w:rsidR="00807EF3" w:rsidRPr="00807EF3" w:rsidRDefault="00807EF3">
      <w:pPr>
        <w:numPr>
          <w:ilvl w:val="0"/>
          <w:numId w:val="18"/>
        </w:numPr>
        <w:rPr>
          <w:sz w:val="32"/>
          <w:szCs w:val="32"/>
        </w:rPr>
      </w:pPr>
      <w:r w:rsidRPr="00807EF3">
        <w:rPr>
          <w:sz w:val="32"/>
          <w:szCs w:val="32"/>
        </w:rPr>
        <w:t>Can user enter invalid dates?</w:t>
      </w:r>
    </w:p>
    <w:p w14:paraId="5A638306" w14:textId="77777777" w:rsidR="00807EF3" w:rsidRPr="00807EF3" w:rsidRDefault="00807EF3">
      <w:pPr>
        <w:numPr>
          <w:ilvl w:val="0"/>
          <w:numId w:val="18"/>
        </w:numPr>
        <w:rPr>
          <w:sz w:val="32"/>
          <w:szCs w:val="32"/>
        </w:rPr>
      </w:pPr>
      <w:r w:rsidRPr="00807EF3">
        <w:rPr>
          <w:sz w:val="32"/>
          <w:szCs w:val="32"/>
        </w:rPr>
        <w:t>Are system fields hidden?</w:t>
      </w:r>
    </w:p>
    <w:p w14:paraId="36A65ED0" w14:textId="77777777" w:rsidR="00807EF3" w:rsidRPr="00807EF3" w:rsidRDefault="00807EF3">
      <w:pPr>
        <w:numPr>
          <w:ilvl w:val="0"/>
          <w:numId w:val="18"/>
        </w:numPr>
        <w:rPr>
          <w:sz w:val="32"/>
          <w:szCs w:val="32"/>
        </w:rPr>
      </w:pPr>
      <w:r w:rsidRPr="00807EF3">
        <w:rPr>
          <w:sz w:val="32"/>
          <w:szCs w:val="32"/>
        </w:rPr>
        <w:t>Is Submit feedback clear?</w:t>
      </w:r>
    </w:p>
    <w:p w14:paraId="27901F0A" w14:textId="77777777" w:rsidR="00807EF3" w:rsidRPr="00807EF3" w:rsidRDefault="00807EF3">
      <w:pPr>
        <w:numPr>
          <w:ilvl w:val="0"/>
          <w:numId w:val="18"/>
        </w:numPr>
        <w:rPr>
          <w:sz w:val="32"/>
          <w:szCs w:val="32"/>
        </w:rPr>
      </w:pPr>
      <w:r w:rsidRPr="00807EF3">
        <w:rPr>
          <w:sz w:val="32"/>
          <w:szCs w:val="32"/>
        </w:rPr>
        <w:t>Does Cancel work?</w:t>
      </w:r>
    </w:p>
    <w:p w14:paraId="5F03956D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04603BED">
          <v:rect id="_x0000_i1222" style="width:0;height:1.5pt" o:hralign="center" o:hrstd="t" o:hr="t" fillcolor="#a0a0a0" stroked="f"/>
        </w:pict>
      </w:r>
    </w:p>
    <w:p w14:paraId="27886BCA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197. Review Details</w:t>
      </w:r>
    </w:p>
    <w:p w14:paraId="379BDB2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Ask:</w:t>
      </w:r>
    </w:p>
    <w:p w14:paraId="71335EE7" w14:textId="77777777" w:rsidR="00807EF3" w:rsidRPr="00807EF3" w:rsidRDefault="00807EF3">
      <w:pPr>
        <w:numPr>
          <w:ilvl w:val="0"/>
          <w:numId w:val="19"/>
        </w:numPr>
        <w:rPr>
          <w:sz w:val="32"/>
          <w:szCs w:val="32"/>
        </w:rPr>
      </w:pPr>
      <w:r w:rsidRPr="00807EF3">
        <w:rPr>
          <w:sz w:val="32"/>
          <w:szCs w:val="32"/>
        </w:rPr>
        <w:t>Is status obvious?</w:t>
      </w:r>
    </w:p>
    <w:p w14:paraId="5ACCA7CC" w14:textId="77777777" w:rsidR="00807EF3" w:rsidRPr="00807EF3" w:rsidRDefault="00807EF3">
      <w:pPr>
        <w:numPr>
          <w:ilvl w:val="0"/>
          <w:numId w:val="19"/>
        </w:numPr>
        <w:rPr>
          <w:sz w:val="32"/>
          <w:szCs w:val="32"/>
        </w:rPr>
      </w:pPr>
      <w:r w:rsidRPr="00807EF3">
        <w:rPr>
          <w:sz w:val="32"/>
          <w:szCs w:val="32"/>
        </w:rPr>
        <w:t>Is Edit allowed only when appropriate?</w:t>
      </w:r>
    </w:p>
    <w:p w14:paraId="784E1BE4" w14:textId="77777777" w:rsidR="00807EF3" w:rsidRPr="00807EF3" w:rsidRDefault="00807EF3">
      <w:pPr>
        <w:numPr>
          <w:ilvl w:val="0"/>
          <w:numId w:val="19"/>
        </w:num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>Is Cancel allowed only when appropriate?</w:t>
      </w:r>
    </w:p>
    <w:p w14:paraId="6790F169" w14:textId="77777777" w:rsidR="00807EF3" w:rsidRPr="00807EF3" w:rsidRDefault="00807EF3">
      <w:pPr>
        <w:numPr>
          <w:ilvl w:val="0"/>
          <w:numId w:val="19"/>
        </w:numPr>
        <w:rPr>
          <w:sz w:val="32"/>
          <w:szCs w:val="32"/>
        </w:rPr>
      </w:pPr>
      <w:r w:rsidRPr="00807EF3">
        <w:rPr>
          <w:sz w:val="32"/>
          <w:szCs w:val="32"/>
        </w:rPr>
        <w:t>Does blank Manager Comment make sense?</w:t>
      </w:r>
    </w:p>
    <w:p w14:paraId="3E8A4573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7AE79855">
          <v:rect id="_x0000_i1223" style="width:0;height:1.5pt" o:hralign="center" o:hrstd="t" o:hr="t" fillcolor="#a0a0a0" stroked="f"/>
        </w:pict>
      </w:r>
    </w:p>
    <w:p w14:paraId="599733BA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198. Homework — Responsive Design</w:t>
      </w:r>
    </w:p>
    <w:p w14:paraId="18A8567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Resize the application if possible.</w:t>
      </w:r>
    </w:p>
    <w:p w14:paraId="0D08E7C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Record:</w:t>
      </w:r>
    </w:p>
    <w:p w14:paraId="29B1402C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What breaks?</w:t>
      </w:r>
    </w:p>
    <w:p w14:paraId="0FF7A14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Examples:</w:t>
      </w:r>
    </w:p>
    <w:p w14:paraId="29F279E8" w14:textId="77777777" w:rsidR="00807EF3" w:rsidRPr="00807EF3" w:rsidRDefault="00807EF3">
      <w:pPr>
        <w:numPr>
          <w:ilvl w:val="0"/>
          <w:numId w:val="20"/>
        </w:numPr>
        <w:rPr>
          <w:sz w:val="32"/>
          <w:szCs w:val="32"/>
        </w:rPr>
      </w:pPr>
      <w:r w:rsidRPr="00807EF3">
        <w:rPr>
          <w:sz w:val="32"/>
          <w:szCs w:val="32"/>
        </w:rPr>
        <w:t>Text cut off</w:t>
      </w:r>
    </w:p>
    <w:p w14:paraId="563B88B4" w14:textId="77777777" w:rsidR="00807EF3" w:rsidRPr="00807EF3" w:rsidRDefault="00807EF3">
      <w:pPr>
        <w:numPr>
          <w:ilvl w:val="0"/>
          <w:numId w:val="20"/>
        </w:numPr>
        <w:rPr>
          <w:sz w:val="32"/>
          <w:szCs w:val="32"/>
        </w:rPr>
      </w:pPr>
      <w:r w:rsidRPr="00807EF3">
        <w:rPr>
          <w:sz w:val="32"/>
          <w:szCs w:val="32"/>
        </w:rPr>
        <w:t>Buttons overlap</w:t>
      </w:r>
    </w:p>
    <w:p w14:paraId="44F84FE9" w14:textId="77777777" w:rsidR="00807EF3" w:rsidRPr="00807EF3" w:rsidRDefault="00807EF3">
      <w:pPr>
        <w:numPr>
          <w:ilvl w:val="0"/>
          <w:numId w:val="20"/>
        </w:numPr>
        <w:rPr>
          <w:sz w:val="32"/>
          <w:szCs w:val="32"/>
        </w:rPr>
      </w:pPr>
      <w:r w:rsidRPr="00807EF3">
        <w:rPr>
          <w:sz w:val="32"/>
          <w:szCs w:val="32"/>
        </w:rPr>
        <w:t>Gallery too narrow</w:t>
      </w:r>
    </w:p>
    <w:p w14:paraId="051E746A" w14:textId="77777777" w:rsidR="00807EF3" w:rsidRPr="00807EF3" w:rsidRDefault="00807EF3">
      <w:pPr>
        <w:numPr>
          <w:ilvl w:val="0"/>
          <w:numId w:val="20"/>
        </w:numPr>
        <w:rPr>
          <w:sz w:val="32"/>
          <w:szCs w:val="32"/>
        </w:rPr>
      </w:pPr>
      <w:r w:rsidRPr="00807EF3">
        <w:rPr>
          <w:sz w:val="32"/>
          <w:szCs w:val="32"/>
        </w:rPr>
        <w:t>Form controls poorly arranged</w:t>
      </w:r>
    </w:p>
    <w:p w14:paraId="7C64C70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Tomorrow we introduce:</w:t>
      </w:r>
    </w:p>
    <w:p w14:paraId="4133F3B7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Responsive Design.</w:t>
      </w:r>
    </w:p>
    <w:p w14:paraId="011998B6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21CBFFA6">
          <v:rect id="_x0000_i1224" style="width:0;height:1.5pt" o:hralign="center" o:hrstd="t" o:hr="t" fillcolor="#a0a0a0" stroked="f"/>
        </w:pict>
      </w:r>
    </w:p>
    <w:p w14:paraId="4E0440CE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199. Homework — Testing Dataset</w:t>
      </w:r>
    </w:p>
    <w:p w14:paraId="1436EBA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Make sure Dataverse contains:</w:t>
      </w:r>
    </w:p>
    <w:p w14:paraId="19FAB87D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At least 1 Draft</w:t>
      </w:r>
    </w:p>
    <w:p w14:paraId="428458F2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At least 1 Submitted</w:t>
      </w:r>
    </w:p>
    <w:p w14:paraId="6A5504F8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At least 1 Pending Approval</w:t>
      </w:r>
    </w:p>
    <w:p w14:paraId="5AAC7BC1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At least 1 Approved</w:t>
      </w:r>
    </w:p>
    <w:p w14:paraId="261476E7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At least 1 Rejected</w:t>
      </w:r>
    </w:p>
    <w:p w14:paraId="7A2242F2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lastRenderedPageBreak/>
        <w:t>At least 1 Cancelled</w:t>
      </w:r>
    </w:p>
    <w:p w14:paraId="0F6F459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We need all states for:</w:t>
      </w:r>
    </w:p>
    <w:p w14:paraId="3ACE49B7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Final application testing.</w:t>
      </w:r>
    </w:p>
    <w:p w14:paraId="16EEB55E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2A1B4611">
          <v:rect id="_x0000_i1225" style="width:0;height:1.5pt" o:hralign="center" o:hrstd="t" o:hr="t" fillcolor="#a0a0a0" stroked="f"/>
        </w:pict>
      </w:r>
    </w:p>
    <w:p w14:paraId="5EB0A05A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PART AK — INSTRUCTOR ANSWER SUMMARY</w:t>
      </w:r>
    </w:p>
    <w:p w14:paraId="3904884B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200. Current Employee</w:t>
      </w:r>
    </w:p>
    <w:p w14:paraId="7DED78C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Set(</w:t>
      </w:r>
    </w:p>
    <w:p w14:paraId="1A3FCB8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varCurrentEmployee,</w:t>
      </w:r>
    </w:p>
    <w:p w14:paraId="1C6FD47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LookUp(</w:t>
      </w:r>
    </w:p>
    <w:p w14:paraId="093755B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Employees,</w:t>
      </w:r>
    </w:p>
    <w:p w14:paraId="2AE1127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Email = User().Email</w:t>
      </w:r>
    </w:p>
    <w:p w14:paraId="178D70A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)</w:t>
      </w:r>
    </w:p>
    <w:p w14:paraId="2826F32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794B2C7B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735BCDF1">
          <v:rect id="_x0000_i1226" style="width:0;height:1.5pt" o:hralign="center" o:hrstd="t" o:hr="t" fillcolor="#a0a0a0" stroked="f"/>
        </w:pict>
      </w:r>
    </w:p>
    <w:p w14:paraId="53F65A8D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201. Global Variable</w:t>
      </w:r>
    </w:p>
    <w:p w14:paraId="2CFCB46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Set(</w:t>
      </w:r>
    </w:p>
    <w:p w14:paraId="75A1C3C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varName,</w:t>
      </w:r>
    </w:p>
    <w:p w14:paraId="59E1C7B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Value</w:t>
      </w:r>
    </w:p>
    <w:p w14:paraId="45B7D0D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37D45AC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Available:</w:t>
      </w:r>
    </w:p>
    <w:p w14:paraId="68ABF389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App-wide.</w:t>
      </w:r>
    </w:p>
    <w:p w14:paraId="27AACE26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23F8999A">
          <v:rect id="_x0000_i1227" style="width:0;height:1.5pt" o:hralign="center" o:hrstd="t" o:hr="t" fillcolor="#a0a0a0" stroked="f"/>
        </w:pict>
      </w:r>
    </w:p>
    <w:p w14:paraId="5EB3598D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lastRenderedPageBreak/>
        <w:t>202. Context Variable</w:t>
      </w:r>
    </w:p>
    <w:p w14:paraId="217F569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UpdateContext(</w:t>
      </w:r>
    </w:p>
    <w:p w14:paraId="2D295C3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{</w:t>
      </w:r>
    </w:p>
    <w:p w14:paraId="26C435E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locName: Value</w:t>
      </w:r>
    </w:p>
    <w:p w14:paraId="50558D8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}</w:t>
      </w:r>
    </w:p>
    <w:p w14:paraId="7D244CD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74A590A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Available:</w:t>
      </w:r>
    </w:p>
    <w:p w14:paraId="0EAC2753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On current screen.</w:t>
      </w:r>
    </w:p>
    <w:p w14:paraId="7D6D52F8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132976F3">
          <v:rect id="_x0000_i1228" style="width:0;height:1.5pt" o:hralign="center" o:hrstd="t" o:hr="t" fillcolor="#a0a0a0" stroked="f"/>
        </w:pict>
      </w:r>
    </w:p>
    <w:p w14:paraId="661500A8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203. Temporary Formula Value</w:t>
      </w:r>
    </w:p>
    <w:p w14:paraId="4EC723F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With(</w:t>
      </w:r>
    </w:p>
    <w:p w14:paraId="48BAB88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{</w:t>
      </w:r>
    </w:p>
    <w:p w14:paraId="3E45128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Name: Value</w:t>
      </w:r>
    </w:p>
    <w:p w14:paraId="7AE524A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},</w:t>
      </w:r>
    </w:p>
    <w:p w14:paraId="43BB0EE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Formula</w:t>
      </w:r>
    </w:p>
    <w:p w14:paraId="7A387D3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6428FFD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Available:</w:t>
      </w:r>
    </w:p>
    <w:p w14:paraId="13EB0EE8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Only inside the formula.</w:t>
      </w:r>
    </w:p>
    <w:p w14:paraId="3BA7982C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38C4FF20">
          <v:rect id="_x0000_i1229" style="width:0;height:1.5pt" o:hralign="center" o:hrstd="t" o:hr="t" fillcolor="#a0a0a0" stroked="f"/>
        </w:pict>
      </w:r>
    </w:p>
    <w:p w14:paraId="2785AB2D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204. Collection</w:t>
      </w:r>
    </w:p>
    <w:p w14:paraId="4E0492F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ClearCollect(</w:t>
      </w:r>
    </w:p>
    <w:p w14:paraId="20881C9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colExample,</w:t>
      </w:r>
    </w:p>
    <w:p w14:paraId="20BD086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 xml:space="preserve">    ...</w:t>
      </w:r>
    </w:p>
    <w:p w14:paraId="0EF6FD9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346BD5A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Creates:</w:t>
      </w:r>
    </w:p>
    <w:p w14:paraId="27F090A2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In-memory table.</w:t>
      </w:r>
    </w:p>
    <w:p w14:paraId="52E96154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787C46F6">
          <v:rect id="_x0000_i1230" style="width:0;height:1.5pt" o:hralign="center" o:hrstd="t" o:hr="t" fillcolor="#a0a0a0" stroked="f"/>
        </w:pict>
      </w:r>
    </w:p>
    <w:p w14:paraId="5E47C27C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205. Dynamic Count</w:t>
      </w:r>
    </w:p>
    <w:p w14:paraId="01FCE94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CountRows(</w:t>
      </w:r>
    </w:p>
    <w:p w14:paraId="5E8D7D7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Filter(</w:t>
      </w:r>
    </w:p>
    <w:p w14:paraId="75140F8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'Leave Requests',</w:t>
      </w:r>
    </w:p>
    <w:p w14:paraId="1DA5C80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Employee = varCurrentEmployee</w:t>
      </w:r>
    </w:p>
    <w:p w14:paraId="7BF8722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)</w:t>
      </w:r>
    </w:p>
    <w:p w14:paraId="05408E2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18992596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52BB517D">
          <v:rect id="_x0000_i1231" style="width:0;height:1.5pt" o:hralign="center" o:hrstd="t" o:hr="t" fillcolor="#a0a0a0" stroked="f"/>
        </w:pict>
      </w:r>
    </w:p>
    <w:p w14:paraId="4643BBAA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206. Blank Fallback</w:t>
      </w:r>
    </w:p>
    <w:p w14:paraId="2F83503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Coalesce(</w:t>
      </w:r>
    </w:p>
    <w:p w14:paraId="5BA9E1B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Value,</w:t>
      </w:r>
    </w:p>
    <w:p w14:paraId="1F45141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"Fallback"</w:t>
      </w:r>
    </w:p>
    <w:p w14:paraId="3821157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684259C3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773207A4">
          <v:rect id="_x0000_i1232" style="width:0;height:1.5pt" o:hralign="center" o:hrstd="t" o:hr="t" fillcolor="#a0a0a0" stroked="f"/>
        </w:pict>
      </w:r>
    </w:p>
    <w:p w14:paraId="547A899F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207. Update Record</w:t>
      </w:r>
    </w:p>
    <w:p w14:paraId="7BFE754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Patch(</w:t>
      </w:r>
    </w:p>
    <w:p w14:paraId="6BE6CAF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'Leave Requests',</w:t>
      </w:r>
    </w:p>
    <w:p w14:paraId="10051E0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 xml:space="preserve">    varSelectedRequest,</w:t>
      </w:r>
    </w:p>
    <w:p w14:paraId="2F5CCFB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{</w:t>
      </w:r>
    </w:p>
    <w:p w14:paraId="1699D15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Status:</w:t>
      </w:r>
    </w:p>
    <w:p w14:paraId="2601988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    CancelledChoice</w:t>
      </w:r>
    </w:p>
    <w:p w14:paraId="26445DC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}</w:t>
      </w:r>
    </w:p>
    <w:p w14:paraId="27CEC87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42ECDB37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555C199C">
          <v:rect id="_x0000_i1233" style="width:0;height:1.5pt" o:hralign="center" o:hrstd="t" o:hr="t" fillcolor="#a0a0a0" stroked="f"/>
        </w:pict>
      </w:r>
    </w:p>
    <w:p w14:paraId="13A294FD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208. Handle Failure</w:t>
      </w:r>
    </w:p>
    <w:p w14:paraId="5F3A76B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IfError(</w:t>
      </w:r>
    </w:p>
    <w:p w14:paraId="60EA1FC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Operation,</w:t>
      </w:r>
    </w:p>
    <w:p w14:paraId="10D1FD7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ErrorAction,</w:t>
      </w:r>
    </w:p>
    <w:p w14:paraId="62F4C45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SuccessAction</w:t>
      </w:r>
    </w:p>
    <w:p w14:paraId="631C69A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540F4DFE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494F5967">
          <v:rect id="_x0000_i1234" style="width:0;height:1.5pt" o:hralign="center" o:hrstd="t" o:hr="t" fillcolor="#a0a0a0" stroked="f"/>
        </w:pict>
      </w:r>
    </w:p>
    <w:p w14:paraId="6A2FE6EE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209. Selected Request Update</w:t>
      </w:r>
    </w:p>
    <w:p w14:paraId="4ABB3A9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Set(</w:t>
      </w:r>
    </w:p>
    <w:p w14:paraId="0BC4601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varSelectedRequest,</w:t>
      </w:r>
    </w:p>
    <w:p w14:paraId="07A64D8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Patch(</w:t>
      </w:r>
    </w:p>
    <w:p w14:paraId="11F84C3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...</w:t>
      </w:r>
    </w:p>
    <w:p w14:paraId="7D8FD71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)</w:t>
      </w:r>
    </w:p>
    <w:p w14:paraId="123B0DF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)</w:t>
      </w:r>
    </w:p>
    <w:p w14:paraId="7E9334DC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04259532">
          <v:rect id="_x0000_i1235" style="width:0;height:1.5pt" o:hralign="center" o:hrstd="t" o:hr="t" fillcolor="#a0a0a0" stroked="f"/>
        </w:pict>
      </w:r>
    </w:p>
    <w:p w14:paraId="705FD959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lastRenderedPageBreak/>
        <w:t>210. Day 7 Architecture</w:t>
      </w:r>
    </w:p>
    <w:p w14:paraId="28222E3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USER</w:t>
      </w:r>
    </w:p>
    <w:p w14:paraId="425473D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|</w:t>
      </w:r>
    </w:p>
    <w:p w14:paraId="3CEDA46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| User()</w:t>
      </w:r>
    </w:p>
    <w:p w14:paraId="03C7CE7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v</w:t>
      </w:r>
    </w:p>
    <w:p w14:paraId="2348920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EMPLOYEE LOOKUP</w:t>
      </w:r>
    </w:p>
    <w:p w14:paraId="32171ED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|</w:t>
      </w:r>
    </w:p>
    <w:p w14:paraId="3C06E11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v</w:t>
      </w:r>
    </w:p>
    <w:p w14:paraId="6EF6180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CURRENT EMPLOYEE</w:t>
      </w:r>
    </w:p>
    <w:p w14:paraId="7204BB3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|</w:t>
      </w:r>
    </w:p>
    <w:p w14:paraId="3A8F957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+-------------------+</w:t>
      </w:r>
    </w:p>
    <w:p w14:paraId="316681C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|                   |</w:t>
      </w:r>
    </w:p>
    <w:p w14:paraId="448E617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v                   v</w:t>
      </w:r>
    </w:p>
    <w:p w14:paraId="253D59A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DASHBOARD          MY REQUESTS</w:t>
      </w:r>
    </w:p>
    <w:p w14:paraId="3DA57CE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|                   |</w:t>
      </w:r>
    </w:p>
    <w:p w14:paraId="10B5F2A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COUNT                FILTER</w:t>
      </w:r>
    </w:p>
    <w:p w14:paraId="2F2ABBB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|                   |</w:t>
      </w:r>
    </w:p>
    <w:p w14:paraId="1571686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v                   v</w:t>
      </w:r>
    </w:p>
    <w:p w14:paraId="3ABE0A7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SUMMARY           SELECT RECORD</w:t>
      </w:r>
    </w:p>
    <w:p w14:paraId="27A5083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              |</w:t>
      </w:r>
    </w:p>
    <w:p w14:paraId="0138352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              v</w:t>
      </w:r>
    </w:p>
    <w:p w14:paraId="645B6AC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      varSelectedRequest</w:t>
      </w:r>
    </w:p>
    <w:p w14:paraId="221C908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 xml:space="preserve">                      |</w:t>
      </w:r>
    </w:p>
    <w:p w14:paraId="3CE0E1A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         +----+----+</w:t>
      </w:r>
    </w:p>
    <w:p w14:paraId="1A3EC63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         |         |</w:t>
      </w:r>
    </w:p>
    <w:p w14:paraId="754755C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         v         v</w:t>
      </w:r>
    </w:p>
    <w:p w14:paraId="4CB230F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       EDIT      CANCEL</w:t>
      </w:r>
    </w:p>
    <w:p w14:paraId="6B0D822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                   |</w:t>
      </w:r>
    </w:p>
    <w:p w14:paraId="004790E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                   v</w:t>
      </w:r>
    </w:p>
    <w:p w14:paraId="548F9DC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                 PATCH</w:t>
      </w:r>
    </w:p>
    <w:p w14:paraId="24A3BDC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                   |</w:t>
      </w:r>
    </w:p>
    <w:p w14:paraId="38B5045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                   v</w:t>
      </w:r>
    </w:p>
    <w:p w14:paraId="13735CA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 xml:space="preserve">                       DATAVERSE</w:t>
      </w:r>
    </w:p>
    <w:p w14:paraId="4BB692F0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30D94B4C">
          <v:rect id="_x0000_i1236" style="width:0;height:1.5pt" o:hralign="center" o:hrstd="t" o:hr="t" fillcolor="#a0a0a0" stroked="f"/>
        </w:pict>
      </w:r>
    </w:p>
    <w:p w14:paraId="362FEF55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211. Most Important Day 7 Lesson</w:t>
      </w:r>
    </w:p>
    <w:p w14:paraId="67FD6A2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Power Fx is not primarily about memorizing:</w:t>
      </w:r>
    </w:p>
    <w:p w14:paraId="7FDEC8B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If</w:t>
      </w:r>
    </w:p>
    <w:p w14:paraId="20C7E1B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Filter</w:t>
      </w:r>
    </w:p>
    <w:p w14:paraId="2F29ED7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Set</w:t>
      </w:r>
    </w:p>
    <w:p w14:paraId="7688920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Patch</w:t>
      </w:r>
    </w:p>
    <w:p w14:paraId="7055EFA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The real skill is recognizing:</w:t>
      </w:r>
    </w:p>
    <w:p w14:paraId="2BD8AC6C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What kind of problem am I solving?</w:t>
      </w:r>
    </w:p>
    <w:p w14:paraId="325B665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Need one record?</w:t>
      </w:r>
    </w:p>
    <w:p w14:paraId="77727098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LookUp</w:t>
      </w:r>
    </w:p>
    <w:p w14:paraId="7C56789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lastRenderedPageBreak/>
        <w:t>Need many records?</w:t>
      </w:r>
    </w:p>
    <w:p w14:paraId="1C5E39EA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Filter</w:t>
      </w:r>
    </w:p>
    <w:p w14:paraId="65E08AD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Need app-wide mutable state?</w:t>
      </w:r>
    </w:p>
    <w:p w14:paraId="723C3DB6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Set</w:t>
      </w:r>
    </w:p>
    <w:p w14:paraId="0C1871D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Need screen-only state?</w:t>
      </w:r>
    </w:p>
    <w:p w14:paraId="20D52A24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UpdateContext</w:t>
      </w:r>
    </w:p>
    <w:p w14:paraId="2CBE6E6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Need temporary calculation?</w:t>
      </w:r>
    </w:p>
    <w:p w14:paraId="209E88FD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With</w:t>
      </w:r>
    </w:p>
    <w:p w14:paraId="7CFA196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Need temporary table?</w:t>
      </w:r>
    </w:p>
    <w:p w14:paraId="21ACF61C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Collection</w:t>
      </w:r>
    </w:p>
    <w:p w14:paraId="036A4F7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Need to update a record?</w:t>
      </w:r>
    </w:p>
    <w:p w14:paraId="2078348C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Patch</w:t>
      </w:r>
    </w:p>
    <w:p w14:paraId="3E8492E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Need to protect an operation from failure?</w:t>
      </w:r>
    </w:p>
    <w:p w14:paraId="7F05BDE0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IfError</w:t>
      </w:r>
    </w:p>
    <w:p w14:paraId="1A523F86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1B2A7BED">
          <v:rect id="_x0000_i1237" style="width:0;height:1.5pt" o:hralign="center" o:hrstd="t" o:hr="t" fillcolor="#a0a0a0" stroked="f"/>
        </w:pict>
      </w:r>
    </w:p>
    <w:p w14:paraId="605BC8FA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212. Second Important Lesson</w:t>
      </w:r>
    </w:p>
    <w:p w14:paraId="3C39FBB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Do not create:</w:t>
      </w:r>
    </w:p>
    <w:p w14:paraId="177B17C4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Variables for everything.</w:t>
      </w:r>
    </w:p>
    <w:p w14:paraId="684B841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Power Fx automatically recalculates formulas.</w:t>
      </w:r>
    </w:p>
    <w:p w14:paraId="3416F73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State should represent something the application genuinely needs to:</w:t>
      </w:r>
    </w:p>
    <w:p w14:paraId="7016CDCC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Remember.</w:t>
      </w:r>
    </w:p>
    <w:p w14:paraId="35E1FCA0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47E0FA5B">
          <v:rect id="_x0000_i1238" style="width:0;height:1.5pt" o:hralign="center" o:hrstd="t" o:hr="t" fillcolor="#a0a0a0" stroked="f"/>
        </w:pict>
      </w:r>
    </w:p>
    <w:p w14:paraId="39A56728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213. Third Important Lesson</w:t>
      </w:r>
    </w:p>
    <w:p w14:paraId="19734BF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Do not write:</w:t>
      </w:r>
    </w:p>
    <w:p w14:paraId="7736F64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Update succeeded!</w:t>
      </w:r>
    </w:p>
    <w:p w14:paraId="129426E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until you know:</w:t>
      </w:r>
    </w:p>
    <w:p w14:paraId="58A4CBC6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The update actually succeeded.</w:t>
      </w:r>
    </w:p>
    <w:p w14:paraId="452A47B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Professional applications handle:</w:t>
      </w:r>
    </w:p>
    <w:p w14:paraId="020D2633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Success</w:t>
      </w:r>
    </w:p>
    <w:p w14:paraId="4D7F1E49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and:</w:t>
      </w:r>
    </w:p>
    <w:p w14:paraId="20B9B35C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Failure.</w:t>
      </w:r>
    </w:p>
    <w:p w14:paraId="0F229CED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1CF144EF">
          <v:rect id="_x0000_i1239" style="width:0;height:1.5pt" o:hralign="center" o:hrstd="t" o:hr="t" fillcolor="#a0a0a0" stroked="f"/>
        </w:pict>
      </w:r>
    </w:p>
    <w:p w14:paraId="3DEAF508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END OF DAY 7</w:t>
      </w:r>
    </w:p>
    <w:p w14:paraId="79C711F0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Employee Leave App v0.3</w:t>
      </w:r>
    </w:p>
    <w:p w14:paraId="650822D0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Students now have:</w:t>
      </w:r>
    </w:p>
    <w:p w14:paraId="042C84D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rFonts w:ascii="Segoe UI Symbol" w:hAnsi="Segoe UI Symbol" w:cs="Segoe UI Symbol"/>
          <w:sz w:val="32"/>
          <w:szCs w:val="32"/>
        </w:rPr>
        <w:t>✓</w:t>
      </w:r>
      <w:r w:rsidRPr="00807EF3">
        <w:rPr>
          <w:sz w:val="32"/>
          <w:szCs w:val="32"/>
        </w:rPr>
        <w:t xml:space="preserve"> Signed-in user detection</w:t>
      </w:r>
    </w:p>
    <w:p w14:paraId="3AF2036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rFonts w:ascii="Segoe UI Symbol" w:hAnsi="Segoe UI Symbol" w:cs="Segoe UI Symbol"/>
          <w:sz w:val="32"/>
          <w:szCs w:val="32"/>
        </w:rPr>
        <w:t>✓</w:t>
      </w:r>
      <w:r w:rsidRPr="00807EF3">
        <w:rPr>
          <w:sz w:val="32"/>
          <w:szCs w:val="32"/>
        </w:rPr>
        <w:t xml:space="preserve"> Current Employee mapping</w:t>
      </w:r>
    </w:p>
    <w:p w14:paraId="717A5113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rFonts w:ascii="Segoe UI Symbol" w:hAnsi="Segoe UI Symbol" w:cs="Segoe UI Symbol"/>
          <w:sz w:val="32"/>
          <w:szCs w:val="32"/>
        </w:rPr>
        <w:t>✓</w:t>
      </w:r>
      <w:r w:rsidRPr="00807EF3">
        <w:rPr>
          <w:sz w:val="32"/>
          <w:szCs w:val="32"/>
        </w:rPr>
        <w:t xml:space="preserve"> User-specific Leave Requests</w:t>
      </w:r>
    </w:p>
    <w:p w14:paraId="7C8535FE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rFonts w:ascii="Segoe UI Symbol" w:hAnsi="Segoe UI Symbol" w:cs="Segoe UI Symbol"/>
          <w:sz w:val="32"/>
          <w:szCs w:val="32"/>
        </w:rPr>
        <w:t>✓</w:t>
      </w:r>
      <w:r w:rsidRPr="00807EF3">
        <w:rPr>
          <w:sz w:val="32"/>
          <w:szCs w:val="32"/>
        </w:rPr>
        <w:t xml:space="preserve"> Dynamic Dashboard</w:t>
      </w:r>
    </w:p>
    <w:p w14:paraId="1D75474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rFonts w:ascii="Segoe UI Symbol" w:hAnsi="Segoe UI Symbol" w:cs="Segoe UI Symbol"/>
          <w:sz w:val="32"/>
          <w:szCs w:val="32"/>
        </w:rPr>
        <w:t>✓</w:t>
      </w:r>
      <w:r w:rsidRPr="00807EF3">
        <w:rPr>
          <w:sz w:val="32"/>
          <w:szCs w:val="32"/>
        </w:rPr>
        <w:t xml:space="preserve"> If</w:t>
      </w:r>
    </w:p>
    <w:p w14:paraId="373C98A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rFonts w:ascii="Segoe UI Symbol" w:hAnsi="Segoe UI Symbol" w:cs="Segoe UI Symbol"/>
          <w:sz w:val="32"/>
          <w:szCs w:val="32"/>
        </w:rPr>
        <w:t>✓</w:t>
      </w:r>
      <w:r w:rsidRPr="00807EF3">
        <w:rPr>
          <w:sz w:val="32"/>
          <w:szCs w:val="32"/>
        </w:rPr>
        <w:t xml:space="preserve"> Switch</w:t>
      </w:r>
    </w:p>
    <w:p w14:paraId="2AB9366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rFonts w:ascii="Segoe UI Symbol" w:hAnsi="Segoe UI Symbol" w:cs="Segoe UI Symbol"/>
          <w:sz w:val="32"/>
          <w:szCs w:val="32"/>
        </w:rPr>
        <w:t>✓</w:t>
      </w:r>
      <w:r w:rsidRPr="00807EF3">
        <w:rPr>
          <w:sz w:val="32"/>
          <w:szCs w:val="32"/>
        </w:rPr>
        <w:t xml:space="preserve"> IsBlank</w:t>
      </w:r>
    </w:p>
    <w:p w14:paraId="1E68F14D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rFonts w:ascii="Segoe UI Symbol" w:hAnsi="Segoe UI Symbol" w:cs="Segoe UI Symbol"/>
          <w:sz w:val="32"/>
          <w:szCs w:val="32"/>
        </w:rPr>
        <w:lastRenderedPageBreak/>
        <w:t>✓</w:t>
      </w:r>
      <w:r w:rsidRPr="00807EF3">
        <w:rPr>
          <w:sz w:val="32"/>
          <w:szCs w:val="32"/>
        </w:rPr>
        <w:t xml:space="preserve"> Coalesce</w:t>
      </w:r>
    </w:p>
    <w:p w14:paraId="3AFDCF52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rFonts w:ascii="Segoe UI Symbol" w:hAnsi="Segoe UI Symbol" w:cs="Segoe UI Symbol"/>
          <w:sz w:val="32"/>
          <w:szCs w:val="32"/>
        </w:rPr>
        <w:t>✓</w:t>
      </w:r>
      <w:r w:rsidRPr="00807EF3">
        <w:rPr>
          <w:sz w:val="32"/>
          <w:szCs w:val="32"/>
        </w:rPr>
        <w:t xml:space="preserve"> LookUp</w:t>
      </w:r>
    </w:p>
    <w:p w14:paraId="3607470B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rFonts w:ascii="Segoe UI Symbol" w:hAnsi="Segoe UI Symbol" w:cs="Segoe UI Symbol"/>
          <w:sz w:val="32"/>
          <w:szCs w:val="32"/>
        </w:rPr>
        <w:t>✓</w:t>
      </w:r>
      <w:r w:rsidRPr="00807EF3">
        <w:rPr>
          <w:sz w:val="32"/>
          <w:szCs w:val="32"/>
        </w:rPr>
        <w:t xml:space="preserve"> Global Variables</w:t>
      </w:r>
    </w:p>
    <w:p w14:paraId="503D4B0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rFonts w:ascii="Segoe UI Symbol" w:hAnsi="Segoe UI Symbol" w:cs="Segoe UI Symbol"/>
          <w:sz w:val="32"/>
          <w:szCs w:val="32"/>
        </w:rPr>
        <w:t>✓</w:t>
      </w:r>
      <w:r w:rsidRPr="00807EF3">
        <w:rPr>
          <w:sz w:val="32"/>
          <w:szCs w:val="32"/>
        </w:rPr>
        <w:t xml:space="preserve"> Context Variables</w:t>
      </w:r>
    </w:p>
    <w:p w14:paraId="5A756506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rFonts w:ascii="Segoe UI Symbol" w:hAnsi="Segoe UI Symbol" w:cs="Segoe UI Symbol"/>
          <w:sz w:val="32"/>
          <w:szCs w:val="32"/>
        </w:rPr>
        <w:t>✓</w:t>
      </w:r>
      <w:r w:rsidRPr="00807EF3">
        <w:rPr>
          <w:sz w:val="32"/>
          <w:szCs w:val="32"/>
        </w:rPr>
        <w:t xml:space="preserve"> With</w:t>
      </w:r>
    </w:p>
    <w:p w14:paraId="64B18A91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rFonts w:ascii="Segoe UI Symbol" w:hAnsi="Segoe UI Symbol" w:cs="Segoe UI Symbol"/>
          <w:sz w:val="32"/>
          <w:szCs w:val="32"/>
        </w:rPr>
        <w:t>✓</w:t>
      </w:r>
      <w:r w:rsidRPr="00807EF3">
        <w:rPr>
          <w:sz w:val="32"/>
          <w:szCs w:val="32"/>
        </w:rPr>
        <w:t xml:space="preserve"> Collections</w:t>
      </w:r>
    </w:p>
    <w:p w14:paraId="0A1DD26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rFonts w:ascii="Segoe UI Symbol" w:hAnsi="Segoe UI Symbol" w:cs="Segoe UI Symbol"/>
          <w:sz w:val="32"/>
          <w:szCs w:val="32"/>
        </w:rPr>
        <w:t>✓</w:t>
      </w:r>
      <w:r w:rsidRPr="00807EF3">
        <w:rPr>
          <w:sz w:val="32"/>
          <w:szCs w:val="32"/>
        </w:rPr>
        <w:t xml:space="preserve"> Conditional UI</w:t>
      </w:r>
    </w:p>
    <w:p w14:paraId="351D078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rFonts w:ascii="Segoe UI Symbol" w:hAnsi="Segoe UI Symbol" w:cs="Segoe UI Symbol"/>
          <w:sz w:val="32"/>
          <w:szCs w:val="32"/>
        </w:rPr>
        <w:t>✓</w:t>
      </w:r>
      <w:r w:rsidRPr="00807EF3">
        <w:rPr>
          <w:sz w:val="32"/>
          <w:szCs w:val="32"/>
        </w:rPr>
        <w:t xml:space="preserve"> Confirm</w:t>
      </w:r>
    </w:p>
    <w:p w14:paraId="35B62DD8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rFonts w:ascii="Segoe UI Symbol" w:hAnsi="Segoe UI Symbol" w:cs="Segoe UI Symbol"/>
          <w:sz w:val="32"/>
          <w:szCs w:val="32"/>
        </w:rPr>
        <w:t>✓</w:t>
      </w:r>
      <w:r w:rsidRPr="00807EF3">
        <w:rPr>
          <w:sz w:val="32"/>
          <w:szCs w:val="32"/>
        </w:rPr>
        <w:t xml:space="preserve"> Patch</w:t>
      </w:r>
    </w:p>
    <w:p w14:paraId="2909779C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rFonts w:ascii="Segoe UI Symbol" w:hAnsi="Segoe UI Symbol" w:cs="Segoe UI Symbol"/>
          <w:sz w:val="32"/>
          <w:szCs w:val="32"/>
        </w:rPr>
        <w:t>✓</w:t>
      </w:r>
      <w:r w:rsidRPr="00807EF3">
        <w:rPr>
          <w:sz w:val="32"/>
          <w:szCs w:val="32"/>
        </w:rPr>
        <w:t xml:space="preserve"> IfError</w:t>
      </w:r>
    </w:p>
    <w:p w14:paraId="6B3E61BA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rFonts w:ascii="Segoe UI Symbol" w:hAnsi="Segoe UI Symbol" w:cs="Segoe UI Symbol"/>
          <w:sz w:val="32"/>
          <w:szCs w:val="32"/>
        </w:rPr>
        <w:t>✓</w:t>
      </w:r>
      <w:r w:rsidRPr="00807EF3">
        <w:rPr>
          <w:sz w:val="32"/>
          <w:szCs w:val="32"/>
        </w:rPr>
        <w:t xml:space="preserve"> Cancel Request</w:t>
      </w:r>
    </w:p>
    <w:p w14:paraId="5338166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rFonts w:ascii="Segoe UI Symbol" w:hAnsi="Segoe UI Symbol" w:cs="Segoe UI Symbol"/>
          <w:sz w:val="32"/>
          <w:szCs w:val="32"/>
        </w:rPr>
        <w:t>✓</w:t>
      </w:r>
      <w:r w:rsidRPr="00807EF3">
        <w:rPr>
          <w:sz w:val="32"/>
          <w:szCs w:val="32"/>
        </w:rPr>
        <w:t xml:space="preserve"> Improved application state management</w:t>
      </w:r>
    </w:p>
    <w:p w14:paraId="29C054BF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6EEE506D">
          <v:rect id="_x0000_i1240" style="width:0;height:1.5pt" o:hralign="center" o:hrstd="t" o:hr="t" fillcolor="#a0a0a0" stroked="f"/>
        </w:pict>
      </w:r>
    </w:p>
    <w:p w14:paraId="527FE95E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NEXT LAB</w:t>
      </w:r>
    </w:p>
    <w:p w14:paraId="1028AE04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Day 8 — Complete Employee Leave Management App v1.0</w:t>
      </w:r>
    </w:p>
    <w:p w14:paraId="03A8946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Students will turn v0.3 into:</w:t>
      </w:r>
    </w:p>
    <w:p w14:paraId="755177FF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A Finished Application</w:t>
      </w:r>
    </w:p>
    <w:p w14:paraId="51757044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They will implement and review:</w:t>
      </w:r>
    </w:p>
    <w:p w14:paraId="2160B9A5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Responsive layouts</w:t>
      </w:r>
    </w:p>
    <w:p w14:paraId="16BEB9B9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Containers</w:t>
      </w:r>
    </w:p>
    <w:p w14:paraId="2DE7AC53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lastRenderedPageBreak/>
        <w:t>Consistent navigation</w:t>
      </w:r>
    </w:p>
    <w:p w14:paraId="2BCAB5E2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Professional Home Dashboard</w:t>
      </w:r>
    </w:p>
    <w:p w14:paraId="1AB06EC1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Reusable UI patterns</w:t>
      </w:r>
    </w:p>
    <w:p w14:paraId="7D9598CF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Loading states</w:t>
      </w:r>
    </w:p>
    <w:p w14:paraId="6F142DF7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Empty states</w:t>
      </w:r>
    </w:p>
    <w:p w14:paraId="743444CE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Error states</w:t>
      </w:r>
    </w:p>
    <w:p w14:paraId="14407838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Accessibility</w:t>
      </w:r>
    </w:p>
    <w:p w14:paraId="0850A6AF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Delegation review</w:t>
      </w:r>
    </w:p>
    <w:p w14:paraId="19172CBE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Performance review</w:t>
      </w:r>
    </w:p>
    <w:p w14:paraId="291C2C19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App Checker</w:t>
      </w:r>
    </w:p>
    <w:p w14:paraId="38D481F7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Full functional testing</w:t>
      </w:r>
    </w:p>
    <w:p w14:paraId="4B8AB420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User persona testing</w:t>
      </w:r>
    </w:p>
    <w:p w14:paraId="232D0FD6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Save &amp; Publish</w:t>
      </w:r>
    </w:p>
    <w:p w14:paraId="12C540EA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App Sharing</w:t>
      </w:r>
    </w:p>
    <w:p w14:paraId="3457FF04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Dataverse access verification</w:t>
      </w:r>
    </w:p>
    <w:p w14:paraId="2EDF0429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App documentation</w:t>
      </w:r>
    </w:p>
    <w:p w14:paraId="3CAF6C37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At the end of Day 8:</w:t>
      </w:r>
    </w:p>
    <w:p w14:paraId="30D75339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Employee Leave Management App v1.0</w:t>
      </w:r>
    </w:p>
    <w:p w14:paraId="4FA071FF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sz w:val="32"/>
          <w:szCs w:val="32"/>
        </w:rPr>
        <w:t>will be ready for its first controlled release.</w:t>
      </w:r>
    </w:p>
    <w:p w14:paraId="01A61A5D" w14:textId="3B6A93A2" w:rsidR="008642E0" w:rsidRPr="008642E0" w:rsidRDefault="008642E0" w:rsidP="00807EF3">
      <w:pPr>
        <w:rPr>
          <w:b/>
          <w:bCs/>
          <w:sz w:val="32"/>
          <w:szCs w:val="32"/>
        </w:rPr>
      </w:pPr>
    </w:p>
    <w:sectPr w:rsidR="008642E0" w:rsidRPr="008642E0" w:rsidSect="00770E71">
      <w:footerReference w:type="defaul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C6FD5" w14:textId="77777777" w:rsidR="00F05897" w:rsidRDefault="00F05897" w:rsidP="00656987">
      <w:pPr>
        <w:spacing w:after="0" w:line="240" w:lineRule="auto"/>
      </w:pPr>
      <w:r>
        <w:separator/>
      </w:r>
    </w:p>
  </w:endnote>
  <w:endnote w:type="continuationSeparator" w:id="0">
    <w:p w14:paraId="09FF1132" w14:textId="77777777" w:rsidR="00F05897" w:rsidRDefault="00F05897" w:rsidP="00656987">
      <w:pPr>
        <w:spacing w:after="0" w:line="240" w:lineRule="auto"/>
      </w:pPr>
      <w:r>
        <w:continuationSeparator/>
      </w:r>
    </w:p>
  </w:endnote>
  <w:endnote w:type="continuationNotice" w:id="1">
    <w:p w14:paraId="49C33D8B" w14:textId="77777777" w:rsidR="00F05897" w:rsidRDefault="00F0589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C3C85" w14:textId="77777777" w:rsidR="00C5791B" w:rsidRPr="00B374FB" w:rsidRDefault="00C5791B">
    <w:pPr>
      <w:pStyle w:val="Footer"/>
      <w:jc w:val="right"/>
      <w:rPr>
        <w:color w:val="000000" w:themeColor="text1"/>
        <w:sz w:val="20"/>
        <w:szCs w:val="20"/>
      </w:rPr>
    </w:pPr>
    <w:r w:rsidRPr="00B374FB">
      <w:rPr>
        <w:noProof/>
        <w:color w:val="000000" w:themeColor="text1"/>
        <w:sz w:val="16"/>
        <w:szCs w:val="16"/>
      </w:rPr>
      <w:drawing>
        <wp:anchor distT="0" distB="0" distL="114300" distR="114300" simplePos="0" relativeHeight="251658240" behindDoc="1" locked="1" layoutInCell="1" allowOverlap="1" wp14:anchorId="18BCAB15" wp14:editId="11A775FB">
          <wp:simplePos x="0" y="0"/>
          <wp:positionH relativeFrom="column">
            <wp:posOffset>5376545</wp:posOffset>
          </wp:positionH>
          <wp:positionV relativeFrom="paragraph">
            <wp:posOffset>-283210</wp:posOffset>
          </wp:positionV>
          <wp:extent cx="850392" cy="850392"/>
          <wp:effectExtent l="0" t="0" r="6985" b="6985"/>
          <wp:wrapNone/>
          <wp:docPr id="1273300663" name="Picture 1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3300663" name="Picture 1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392" cy="8503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374FB">
      <w:rPr>
        <w:color w:val="000000" w:themeColor="text1"/>
        <w:sz w:val="16"/>
        <w:szCs w:val="16"/>
      </w:rPr>
      <w:t xml:space="preserve">pg. </w:t>
    </w:r>
    <w:r w:rsidRPr="00B374FB">
      <w:rPr>
        <w:color w:val="000000" w:themeColor="text1"/>
        <w:sz w:val="16"/>
        <w:szCs w:val="16"/>
      </w:rPr>
      <w:fldChar w:fldCharType="begin"/>
    </w:r>
    <w:r w:rsidRPr="00B374FB">
      <w:rPr>
        <w:color w:val="000000" w:themeColor="text1"/>
        <w:sz w:val="16"/>
        <w:szCs w:val="16"/>
      </w:rPr>
      <w:instrText xml:space="preserve"> PAGE  \* Arabic </w:instrText>
    </w:r>
    <w:r w:rsidRPr="00B374FB">
      <w:rPr>
        <w:color w:val="000000" w:themeColor="text1"/>
        <w:sz w:val="16"/>
        <w:szCs w:val="16"/>
      </w:rPr>
      <w:fldChar w:fldCharType="separate"/>
    </w:r>
    <w:r w:rsidRPr="00B374FB">
      <w:rPr>
        <w:noProof/>
        <w:color w:val="000000" w:themeColor="text1"/>
        <w:sz w:val="16"/>
        <w:szCs w:val="16"/>
      </w:rPr>
      <w:t>1</w:t>
    </w:r>
    <w:r w:rsidRPr="00B374FB">
      <w:rPr>
        <w:color w:val="000000" w:themeColor="text1"/>
        <w:sz w:val="16"/>
        <w:szCs w:val="16"/>
      </w:rPr>
      <w:fldChar w:fldCharType="end"/>
    </w:r>
  </w:p>
  <w:p w14:paraId="594AB20D" w14:textId="77777777" w:rsidR="00656987" w:rsidRPr="00DE11C5" w:rsidRDefault="00656987">
    <w:pPr>
      <w:pStyle w:val="Footer"/>
      <w:rPr>
        <w:b/>
        <w:bCs/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C3E22" w14:textId="77777777" w:rsidR="00F05897" w:rsidRDefault="00F05897" w:rsidP="00656987">
      <w:pPr>
        <w:spacing w:after="0" w:line="240" w:lineRule="auto"/>
      </w:pPr>
      <w:r>
        <w:separator/>
      </w:r>
    </w:p>
  </w:footnote>
  <w:footnote w:type="continuationSeparator" w:id="0">
    <w:p w14:paraId="536BEAF8" w14:textId="77777777" w:rsidR="00F05897" w:rsidRDefault="00F05897" w:rsidP="00656987">
      <w:pPr>
        <w:spacing w:after="0" w:line="240" w:lineRule="auto"/>
      </w:pPr>
      <w:r>
        <w:continuationSeparator/>
      </w:r>
    </w:p>
  </w:footnote>
  <w:footnote w:type="continuationNotice" w:id="1">
    <w:p w14:paraId="2BFF5FD7" w14:textId="77777777" w:rsidR="00F05897" w:rsidRDefault="00F0589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DE47A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4A57F9"/>
    <w:multiLevelType w:val="multilevel"/>
    <w:tmpl w:val="599C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D70BD"/>
    <w:multiLevelType w:val="multilevel"/>
    <w:tmpl w:val="A3AA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01A6B"/>
    <w:multiLevelType w:val="multilevel"/>
    <w:tmpl w:val="45F0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74B76"/>
    <w:multiLevelType w:val="multilevel"/>
    <w:tmpl w:val="7B52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21368"/>
    <w:multiLevelType w:val="multilevel"/>
    <w:tmpl w:val="5070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36F13"/>
    <w:multiLevelType w:val="multilevel"/>
    <w:tmpl w:val="E6C2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A668A"/>
    <w:multiLevelType w:val="multilevel"/>
    <w:tmpl w:val="EC18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743C5"/>
    <w:multiLevelType w:val="multilevel"/>
    <w:tmpl w:val="437A0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9311AF"/>
    <w:multiLevelType w:val="multilevel"/>
    <w:tmpl w:val="12D0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206B3F"/>
    <w:multiLevelType w:val="multilevel"/>
    <w:tmpl w:val="4A0C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A2491E"/>
    <w:multiLevelType w:val="multilevel"/>
    <w:tmpl w:val="A6161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70299F"/>
    <w:multiLevelType w:val="multilevel"/>
    <w:tmpl w:val="C916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FB4B24"/>
    <w:multiLevelType w:val="multilevel"/>
    <w:tmpl w:val="D366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F86240"/>
    <w:multiLevelType w:val="multilevel"/>
    <w:tmpl w:val="032C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031696"/>
    <w:multiLevelType w:val="multilevel"/>
    <w:tmpl w:val="58DC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F159FA"/>
    <w:multiLevelType w:val="multilevel"/>
    <w:tmpl w:val="4958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132807"/>
    <w:multiLevelType w:val="multilevel"/>
    <w:tmpl w:val="BECA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BD1E17"/>
    <w:multiLevelType w:val="multilevel"/>
    <w:tmpl w:val="2474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C15FC1"/>
    <w:multiLevelType w:val="multilevel"/>
    <w:tmpl w:val="7D3C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549236">
    <w:abstractNumId w:val="0"/>
  </w:num>
  <w:num w:numId="2" w16cid:durableId="1749694918">
    <w:abstractNumId w:val="2"/>
  </w:num>
  <w:num w:numId="3" w16cid:durableId="14620538">
    <w:abstractNumId w:val="8"/>
  </w:num>
  <w:num w:numId="4" w16cid:durableId="58943479">
    <w:abstractNumId w:val="17"/>
  </w:num>
  <w:num w:numId="5" w16cid:durableId="1704552555">
    <w:abstractNumId w:val="14"/>
  </w:num>
  <w:num w:numId="6" w16cid:durableId="1742940833">
    <w:abstractNumId w:val="4"/>
  </w:num>
  <w:num w:numId="7" w16cid:durableId="1120807592">
    <w:abstractNumId w:val="9"/>
  </w:num>
  <w:num w:numId="8" w16cid:durableId="1476138272">
    <w:abstractNumId w:val="6"/>
  </w:num>
  <w:num w:numId="9" w16cid:durableId="2138982295">
    <w:abstractNumId w:val="5"/>
  </w:num>
  <w:num w:numId="10" w16cid:durableId="764494840">
    <w:abstractNumId w:val="10"/>
  </w:num>
  <w:num w:numId="11" w16cid:durableId="1764566844">
    <w:abstractNumId w:val="11"/>
  </w:num>
  <w:num w:numId="12" w16cid:durableId="480585114">
    <w:abstractNumId w:val="15"/>
  </w:num>
  <w:num w:numId="13" w16cid:durableId="410464424">
    <w:abstractNumId w:val="18"/>
  </w:num>
  <w:num w:numId="14" w16cid:durableId="276719307">
    <w:abstractNumId w:val="7"/>
  </w:num>
  <w:num w:numId="15" w16cid:durableId="1371683428">
    <w:abstractNumId w:val="16"/>
  </w:num>
  <w:num w:numId="16" w16cid:durableId="166991974">
    <w:abstractNumId w:val="13"/>
  </w:num>
  <w:num w:numId="17" w16cid:durableId="2074893024">
    <w:abstractNumId w:val="12"/>
  </w:num>
  <w:num w:numId="18" w16cid:durableId="787158777">
    <w:abstractNumId w:val="3"/>
  </w:num>
  <w:num w:numId="19" w16cid:durableId="853034448">
    <w:abstractNumId w:val="19"/>
  </w:num>
  <w:num w:numId="20" w16cid:durableId="592015630">
    <w:abstractNumId w:val="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A5F"/>
    <w:rsid w:val="000254E4"/>
    <w:rsid w:val="000C153E"/>
    <w:rsid w:val="000D2B16"/>
    <w:rsid w:val="000D4899"/>
    <w:rsid w:val="000E14AD"/>
    <w:rsid w:val="000E4A66"/>
    <w:rsid w:val="000F480F"/>
    <w:rsid w:val="000F74CC"/>
    <w:rsid w:val="001011B4"/>
    <w:rsid w:val="00105A7E"/>
    <w:rsid w:val="001331E8"/>
    <w:rsid w:val="00137F23"/>
    <w:rsid w:val="001925A6"/>
    <w:rsid w:val="001947BC"/>
    <w:rsid w:val="001E4D7A"/>
    <w:rsid w:val="00224D99"/>
    <w:rsid w:val="00227F54"/>
    <w:rsid w:val="00246041"/>
    <w:rsid w:val="002B13CD"/>
    <w:rsid w:val="002B721E"/>
    <w:rsid w:val="002F1CDF"/>
    <w:rsid w:val="0032378D"/>
    <w:rsid w:val="003731D1"/>
    <w:rsid w:val="00375D9E"/>
    <w:rsid w:val="00395BE5"/>
    <w:rsid w:val="003A628C"/>
    <w:rsid w:val="003B39D3"/>
    <w:rsid w:val="003D76CA"/>
    <w:rsid w:val="004932EF"/>
    <w:rsid w:val="004A222A"/>
    <w:rsid w:val="004A22B3"/>
    <w:rsid w:val="004D310D"/>
    <w:rsid w:val="00527CC7"/>
    <w:rsid w:val="00586F64"/>
    <w:rsid w:val="005A37F1"/>
    <w:rsid w:val="005C048D"/>
    <w:rsid w:val="005D55BB"/>
    <w:rsid w:val="00646502"/>
    <w:rsid w:val="00656987"/>
    <w:rsid w:val="006B19CC"/>
    <w:rsid w:val="006C1AF7"/>
    <w:rsid w:val="006C54B7"/>
    <w:rsid w:val="006D2E99"/>
    <w:rsid w:val="00770E71"/>
    <w:rsid w:val="007D6EAF"/>
    <w:rsid w:val="00804B9E"/>
    <w:rsid w:val="00807EF3"/>
    <w:rsid w:val="00821744"/>
    <w:rsid w:val="0086137E"/>
    <w:rsid w:val="008642E0"/>
    <w:rsid w:val="00887347"/>
    <w:rsid w:val="00896C99"/>
    <w:rsid w:val="008E4161"/>
    <w:rsid w:val="008F16C0"/>
    <w:rsid w:val="0090520B"/>
    <w:rsid w:val="00961F2E"/>
    <w:rsid w:val="009A53EC"/>
    <w:rsid w:val="009D049D"/>
    <w:rsid w:val="009D1248"/>
    <w:rsid w:val="00A22A65"/>
    <w:rsid w:val="00A6312F"/>
    <w:rsid w:val="00AB2B54"/>
    <w:rsid w:val="00AC7A39"/>
    <w:rsid w:val="00B035EC"/>
    <w:rsid w:val="00B341D6"/>
    <w:rsid w:val="00B374FB"/>
    <w:rsid w:val="00B45A29"/>
    <w:rsid w:val="00B62D04"/>
    <w:rsid w:val="00BA0209"/>
    <w:rsid w:val="00BC0589"/>
    <w:rsid w:val="00BF6D56"/>
    <w:rsid w:val="00C30416"/>
    <w:rsid w:val="00C42D30"/>
    <w:rsid w:val="00C47214"/>
    <w:rsid w:val="00C5594F"/>
    <w:rsid w:val="00C5791B"/>
    <w:rsid w:val="00CA2147"/>
    <w:rsid w:val="00CE3983"/>
    <w:rsid w:val="00CF5D43"/>
    <w:rsid w:val="00D06AA5"/>
    <w:rsid w:val="00D122FB"/>
    <w:rsid w:val="00D3386E"/>
    <w:rsid w:val="00D820E8"/>
    <w:rsid w:val="00DC6819"/>
    <w:rsid w:val="00DE11C5"/>
    <w:rsid w:val="00DF5573"/>
    <w:rsid w:val="00E25A5F"/>
    <w:rsid w:val="00E345CC"/>
    <w:rsid w:val="00E86E46"/>
    <w:rsid w:val="00ED1FAC"/>
    <w:rsid w:val="00EF07D3"/>
    <w:rsid w:val="00F05897"/>
    <w:rsid w:val="00F5534D"/>
    <w:rsid w:val="00F85FDE"/>
    <w:rsid w:val="00FA094A"/>
    <w:rsid w:val="00FD2059"/>
    <w:rsid w:val="00FE4869"/>
    <w:rsid w:val="1357DD94"/>
    <w:rsid w:val="1846250A"/>
    <w:rsid w:val="49656CBC"/>
    <w:rsid w:val="5EF1C9E0"/>
    <w:rsid w:val="7467588D"/>
    <w:rsid w:val="75F84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830796"/>
  <w15:chartTrackingRefBased/>
  <w15:docId w15:val="{EC459432-BCAA-4C69-887A-E4E9C2467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1E8"/>
    <w:rPr>
      <w:color w:val="595959" w:themeColor="text1" w:themeTint="A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534D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10D"/>
    <w:pPr>
      <w:keepNext/>
      <w:keepLines/>
      <w:spacing w:before="160" w:after="80" w:line="216" w:lineRule="auto"/>
      <w:outlineLvl w:val="1"/>
    </w:pPr>
    <w:rPr>
      <w:rFonts w:asciiTheme="majorHAnsi" w:eastAsiaTheme="majorEastAsia" w:hAnsiTheme="majorHAnsi" w:cstheme="majorBidi"/>
      <w:caps/>
      <w:color w:val="000000" w:themeColor="text1"/>
      <w:sz w:val="96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160" w:after="80"/>
      <w:outlineLvl w:val="2"/>
    </w:pPr>
    <w:rPr>
      <w:rFonts w:eastAsiaTheme="majorEastAsia" w:cstheme="majorBidi"/>
      <w:color w:val="0B529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B529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before="80" w:after="40"/>
      <w:outlineLvl w:val="4"/>
    </w:pPr>
    <w:rPr>
      <w:rFonts w:eastAsiaTheme="majorEastAsia" w:cstheme="majorBidi"/>
      <w:color w:val="0B52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34D"/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5534D"/>
    <w:rPr>
      <w:rFonts w:asciiTheme="majorHAnsi" w:eastAsiaTheme="majorEastAsia" w:hAnsiTheme="majorHAnsi" w:cstheme="majorBidi"/>
      <w:caps/>
      <w:color w:val="000000" w:themeColor="text1"/>
      <w:sz w:val="9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534D"/>
    <w:rPr>
      <w:rFonts w:eastAsiaTheme="majorEastAsia" w:cstheme="majorBidi"/>
      <w:color w:val="0B529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34D"/>
    <w:rPr>
      <w:rFonts w:eastAsiaTheme="majorEastAsia" w:cstheme="majorBidi"/>
      <w:i/>
      <w:iCs/>
      <w:color w:val="0B529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34D"/>
    <w:rPr>
      <w:rFonts w:eastAsiaTheme="majorEastAsia" w:cstheme="majorBidi"/>
      <w:color w:val="0B529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34D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D2E99"/>
    <w:rPr>
      <w:rFonts w:asciiTheme="majorHAnsi" w:eastAsiaTheme="majorEastAsia" w:hAnsiTheme="majorHAnsi" w:cstheme="majorBidi"/>
      <w:caps/>
      <w:kern w:val="28"/>
      <w:sz w:val="9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6D2E99"/>
    <w:pPr>
      <w:spacing w:before="240" w:after="80" w:line="216" w:lineRule="auto"/>
      <w:contextualSpacing/>
    </w:pPr>
    <w:rPr>
      <w:rFonts w:asciiTheme="majorHAnsi" w:eastAsiaTheme="majorEastAsia" w:hAnsiTheme="majorHAnsi" w:cstheme="majorBidi"/>
      <w:caps/>
      <w:color w:val="auto"/>
      <w:kern w:val="28"/>
      <w:sz w:val="9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D2E99"/>
    <w:rPr>
      <w:rFonts w:eastAsiaTheme="majorEastAsia" w:cstheme="majorBidi"/>
      <w:b/>
      <w:color w:val="000000" w:themeColor="text1"/>
      <w:spacing w:val="15"/>
      <w:sz w:val="4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E99"/>
    <w:pPr>
      <w:numPr>
        <w:ilvl w:val="1"/>
      </w:numPr>
      <w:spacing w:before="1080" w:after="0" w:line="192" w:lineRule="auto"/>
    </w:pPr>
    <w:rPr>
      <w:rFonts w:eastAsiaTheme="majorEastAsia" w:cstheme="majorBidi"/>
      <w:b/>
      <w:color w:val="000000" w:themeColor="text1"/>
      <w:spacing w:val="15"/>
      <w:sz w:val="48"/>
      <w:szCs w:val="28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0B5294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5534D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5534D"/>
    <w:rPr>
      <w:i/>
      <w:iCs/>
      <w:color w:val="0B529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0B5294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6569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5534D"/>
    <w:rPr>
      <w:color w:val="595959" w:themeColor="text1" w:themeTint="A6"/>
    </w:rPr>
  </w:style>
  <w:style w:type="paragraph" w:styleId="Header">
    <w:name w:val="header"/>
    <w:basedOn w:val="Normal"/>
    <w:link w:val="HeaderChar"/>
    <w:uiPriority w:val="99"/>
    <w:semiHidden/>
    <w:rsid w:val="00D12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5534D"/>
    <w:rPr>
      <w:color w:val="595959" w:themeColor="text1" w:themeTint="A6"/>
    </w:rPr>
  </w:style>
  <w:style w:type="table" w:styleId="TableGrid">
    <w:name w:val="Table Grid"/>
    <w:basedOn w:val="TableNormal"/>
    <w:uiPriority w:val="39"/>
    <w:rsid w:val="006C54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374FB"/>
    <w:rPr>
      <w:rFonts w:asciiTheme="minorHAnsi" w:hAnsiTheme="minorHAnsi"/>
      <w:b/>
      <w:bCs/>
      <w:color w:val="000000" w:themeColor="text1"/>
      <w:sz w:val="32"/>
    </w:rPr>
  </w:style>
  <w:style w:type="paragraph" w:customStyle="1" w:styleId="Contact">
    <w:name w:val="Contact"/>
    <w:basedOn w:val="Normal"/>
    <w:link w:val="ContactChar"/>
    <w:qFormat/>
    <w:rsid w:val="00770E71"/>
    <w:pPr>
      <w:spacing w:before="240" w:after="0" w:line="240" w:lineRule="auto"/>
      <w:contextualSpacing/>
    </w:pPr>
    <w:rPr>
      <w:color w:val="000000" w:themeColor="text1"/>
      <w:szCs w:val="20"/>
    </w:rPr>
  </w:style>
  <w:style w:type="character" w:customStyle="1" w:styleId="ContactChar">
    <w:name w:val="Contact Char"/>
    <w:basedOn w:val="DefaultParagraphFont"/>
    <w:link w:val="Contact"/>
    <w:rsid w:val="00770E71"/>
    <w:rPr>
      <w:color w:val="000000" w:themeColor="text1"/>
      <w:szCs w:val="20"/>
    </w:rPr>
  </w:style>
  <w:style w:type="character" w:styleId="Hyperlink">
    <w:name w:val="Hyperlink"/>
    <w:basedOn w:val="DefaultParagraphFont"/>
    <w:uiPriority w:val="99"/>
    <w:unhideWhenUsed/>
    <w:rsid w:val="000F74CC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4CC"/>
    <w:rPr>
      <w:color w:val="605E5C"/>
      <w:shd w:val="clear" w:color="auto" w:fill="E1DFDD"/>
    </w:rPr>
  </w:style>
  <w:style w:type="paragraph" w:customStyle="1" w:styleId="Preparedby">
    <w:name w:val="Prepared by"/>
    <w:basedOn w:val="Normal"/>
    <w:link w:val="PreparedbyChar"/>
    <w:qFormat/>
    <w:rsid w:val="00646502"/>
    <w:pPr>
      <w:spacing w:before="3720" w:line="240" w:lineRule="auto"/>
    </w:pPr>
    <w:rPr>
      <w:rFonts w:asciiTheme="majorHAnsi" w:hAnsiTheme="majorHAnsi"/>
      <w:b/>
      <w:color w:val="000000" w:themeColor="text1"/>
      <w:sz w:val="32"/>
      <w:szCs w:val="32"/>
    </w:rPr>
  </w:style>
  <w:style w:type="character" w:customStyle="1" w:styleId="PreparedbyChar">
    <w:name w:val="Prepared by Char"/>
    <w:basedOn w:val="Heading1Char"/>
    <w:link w:val="Preparedby"/>
    <w:rsid w:val="00646502"/>
    <w:rPr>
      <w:rFonts w:asciiTheme="majorHAnsi" w:eastAsiaTheme="majorEastAsia" w:hAnsiTheme="majorHAnsi" w:cstheme="majorBidi"/>
      <w:b/>
      <w:bCs w:val="0"/>
      <w:color w:val="000000" w:themeColor="text1"/>
      <w:sz w:val="32"/>
      <w:szCs w:val="32"/>
    </w:rPr>
  </w:style>
  <w:style w:type="paragraph" w:customStyle="1" w:styleId="ExecutiveSummary">
    <w:name w:val="Executive Summary"/>
    <w:basedOn w:val="Normal"/>
    <w:link w:val="ExecutiveSummaryChar"/>
    <w:qFormat/>
    <w:rsid w:val="00646502"/>
    <w:pPr>
      <w:spacing w:before="8000"/>
    </w:pPr>
    <w:rPr>
      <w:rFonts w:asciiTheme="majorHAnsi" w:hAnsiTheme="majorHAnsi"/>
      <w:caps/>
      <w:noProof/>
      <w:color w:val="000000" w:themeColor="text1"/>
      <w:sz w:val="48"/>
    </w:rPr>
  </w:style>
  <w:style w:type="character" w:customStyle="1" w:styleId="ExecutiveSummaryChar">
    <w:name w:val="Executive Summary Char"/>
    <w:basedOn w:val="DefaultParagraphFont"/>
    <w:link w:val="ExecutiveSummary"/>
    <w:rsid w:val="00646502"/>
    <w:rPr>
      <w:rFonts w:asciiTheme="majorHAnsi" w:hAnsiTheme="majorHAnsi"/>
      <w:caps/>
      <w:noProof/>
      <w:color w:val="000000" w:themeColor="text1"/>
      <w:sz w:val="48"/>
    </w:rPr>
  </w:style>
  <w:style w:type="paragraph" w:styleId="NoSpacing">
    <w:name w:val="No Spacing"/>
    <w:uiPriority w:val="1"/>
    <w:semiHidden/>
    <w:qFormat/>
    <w:rsid w:val="00770E71"/>
    <w:pPr>
      <w:spacing w:after="0" w:line="240" w:lineRule="auto"/>
    </w:pPr>
    <w:rPr>
      <w:color w:val="595959" w:themeColor="text1" w:themeTint="A6"/>
    </w:rPr>
  </w:style>
  <w:style w:type="paragraph" w:styleId="ListBullet">
    <w:name w:val="List Bullet"/>
    <w:basedOn w:val="Normal"/>
    <w:uiPriority w:val="99"/>
    <w:rsid w:val="00F5534D"/>
    <w:pPr>
      <w:numPr>
        <w:numId w:val="1"/>
      </w:numPr>
      <w:contextualSpacing/>
    </w:pPr>
  </w:style>
  <w:style w:type="character" w:customStyle="1" w:styleId="Bold">
    <w:name w:val="Bold"/>
    <w:uiPriority w:val="1"/>
    <w:qFormat/>
    <w:rsid w:val="00BF6D56"/>
    <w:rPr>
      <w:b/>
    </w:rPr>
  </w:style>
  <w:style w:type="paragraph" w:styleId="ListParagraph">
    <w:name w:val="List Paragraph"/>
    <w:basedOn w:val="Normal"/>
    <w:uiPriority w:val="34"/>
    <w:qFormat/>
    <w:rsid w:val="00C42D30"/>
    <w:pPr>
      <w:ind w:left="720"/>
      <w:contextualSpacing/>
    </w:pPr>
  </w:style>
  <w:style w:type="paragraph" w:customStyle="1" w:styleId="msonormal0">
    <w:name w:val="msonormal"/>
    <w:basedOn w:val="Normal"/>
    <w:rsid w:val="0086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86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42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42E0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8642E0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642E0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raft\AppData\Local\Microsoft\Office\16.0\DTS\en-US%7b480618A0-D188-4725-A6AC-5CB3A2B183AD%7d\%7bD4E62B40-8E2F-46B3-B1F9-FC7D22E25DA6%7dd60b6a64-ba45-4865-9b77-da626cecad3f-TFc9ffe974-b6e4-4861-abad-06143f091085_win32.dotx" TargetMode="Externa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Custom 8">
      <a:majorFont>
        <a:latin typeface="Raleway"/>
        <a:ea typeface=""/>
        <a:cs typeface=""/>
      </a:majorFont>
      <a:minorFont>
        <a:latin typeface="Ralewa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6EF11F21-DB5A-457C-A28C-DEE532B32CB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50CDC31-7BFB-4FA8-9942-0911789505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BA3F221-FD8E-464D-B12D-BAB5E5EAAAE3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{D4E62B40-8E2F-46B3-B1F9-FC7D22E25DA6}d60b6a64-ba45-4865-9b77-da626cecad3f-TFc9ffe974-b6e4-4861-abad-06143f091085_win32</Template>
  <TotalTime>256</TotalTime>
  <Pages>116</Pages>
  <Words>6944</Words>
  <Characters>39586</Characters>
  <Application>Microsoft Office Word</Application>
  <DocSecurity>0</DocSecurity>
  <Lines>329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Craft Knowledge</dc:creator>
  <cp:keywords/>
  <dc:description/>
  <cp:lastModifiedBy>Mintesnot Iwunete</cp:lastModifiedBy>
  <cp:revision>15</cp:revision>
  <cp:lastPrinted>2025-04-23T21:13:00Z</cp:lastPrinted>
  <dcterms:created xsi:type="dcterms:W3CDTF">2026-06-13T18:32:00Z</dcterms:created>
  <dcterms:modified xsi:type="dcterms:W3CDTF">2026-09-18T13:18:00Z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