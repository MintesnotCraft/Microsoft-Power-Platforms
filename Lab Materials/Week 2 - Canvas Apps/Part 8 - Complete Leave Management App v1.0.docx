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422A29C0" w:rsidR="006D2E99" w:rsidRPr="000F480F" w:rsidRDefault="003246A4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Complete leave management app V1.0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515D6687" w14:textId="77777777" w:rsidR="003246A4" w:rsidRDefault="003246A4" w:rsidP="00807EF3">
      <w:pPr>
        <w:rPr>
          <w:b/>
          <w:bCs/>
          <w:sz w:val="32"/>
          <w:szCs w:val="32"/>
        </w:rPr>
      </w:pPr>
    </w:p>
    <w:p w14:paraId="47904A00" w14:textId="6F4BFE08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lastRenderedPageBreak/>
        <w:t>Microsoft Power Platform Bootcamp</w:t>
      </w:r>
    </w:p>
    <w:p w14:paraId="0573CB21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Day 7 Lab — Power Fx Fundamentals &amp; Application Logic</w:t>
      </w:r>
    </w:p>
    <w:p w14:paraId="46445E65" w14:textId="77777777" w:rsidR="00807EF3" w:rsidRPr="00807EF3" w:rsidRDefault="00807EF3" w:rsidP="00807EF3">
      <w:pPr>
        <w:rPr>
          <w:sz w:val="32"/>
          <w:szCs w:val="32"/>
        </w:rPr>
      </w:pPr>
      <w:r w:rsidRPr="00807EF3">
        <w:rPr>
          <w:b/>
          <w:bCs/>
          <w:sz w:val="32"/>
          <w:szCs w:val="32"/>
        </w:rPr>
        <w:t>Week:</w:t>
      </w:r>
      <w:r w:rsidRPr="00807EF3">
        <w:rPr>
          <w:sz w:val="32"/>
          <w:szCs w:val="32"/>
        </w:rPr>
        <w:t xml:space="preserve"> 2 — Canvas App Development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Duration:</w:t>
      </w:r>
      <w:r w:rsidRPr="00807EF3">
        <w:rPr>
          <w:sz w:val="32"/>
          <w:szCs w:val="32"/>
        </w:rPr>
        <w:t xml:space="preserve"> 2 Hours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Level:</w:t>
      </w:r>
      <w:r w:rsidRPr="00807EF3">
        <w:rPr>
          <w:sz w:val="32"/>
          <w:szCs w:val="32"/>
        </w:rPr>
        <w:t xml:space="preserve"> Intermediate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Format:</w:t>
      </w:r>
      <w:r w:rsidRPr="00807EF3">
        <w:rPr>
          <w:sz w:val="32"/>
          <w:szCs w:val="32"/>
        </w:rPr>
        <w:t xml:space="preserve"> Instructor Demo + Guided Coding + Business Logic + Testing + Assessment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Project:</w:t>
      </w:r>
      <w:r w:rsidRPr="00807EF3">
        <w:rPr>
          <w:sz w:val="32"/>
          <w:szCs w:val="32"/>
        </w:rPr>
        <w:t xml:space="preserve"> Employee Leave Management System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Starting Version:</w:t>
      </w:r>
      <w:r w:rsidRPr="00807EF3">
        <w:rPr>
          <w:sz w:val="32"/>
          <w:szCs w:val="32"/>
        </w:rPr>
        <w:t xml:space="preserve"> v0.2</w:t>
      </w:r>
      <w:r w:rsidRPr="00807EF3">
        <w:rPr>
          <w:sz w:val="32"/>
          <w:szCs w:val="32"/>
        </w:rPr>
        <w:br/>
      </w:r>
      <w:r w:rsidRPr="00807EF3">
        <w:rPr>
          <w:b/>
          <w:bCs/>
          <w:sz w:val="32"/>
          <w:szCs w:val="32"/>
        </w:rPr>
        <w:t>Target Version:</w:t>
      </w:r>
      <w:r w:rsidRPr="00807EF3">
        <w:rPr>
          <w:sz w:val="32"/>
          <w:szCs w:val="32"/>
        </w:rPr>
        <w:t xml:space="preserve"> v0.3</w:t>
      </w:r>
    </w:p>
    <w:p w14:paraId="47E62561" w14:textId="77777777" w:rsidR="00807EF3" w:rsidRPr="00807EF3" w:rsidRDefault="00000000" w:rsidP="00807EF3">
      <w:pPr>
        <w:rPr>
          <w:sz w:val="32"/>
          <w:szCs w:val="32"/>
        </w:rPr>
      </w:pPr>
      <w:r>
        <w:rPr>
          <w:sz w:val="32"/>
          <w:szCs w:val="32"/>
        </w:rPr>
        <w:pict w14:anchorId="35D2F0BC">
          <v:rect id="_x0000_i1025" style="width:0;height:1.5pt" o:hralign="center" o:hrstd="t" o:hr="t" fillcolor="#a0a0a0" stroked="f"/>
        </w:pict>
      </w:r>
    </w:p>
    <w:p w14:paraId="6334C829" w14:textId="77777777" w:rsidR="00807EF3" w:rsidRPr="00807EF3" w:rsidRDefault="00807EF3" w:rsidP="00807EF3">
      <w:pPr>
        <w:rPr>
          <w:b/>
          <w:bCs/>
          <w:sz w:val="32"/>
          <w:szCs w:val="32"/>
        </w:rPr>
      </w:pPr>
      <w:r w:rsidRPr="00807EF3">
        <w:rPr>
          <w:b/>
          <w:bCs/>
          <w:sz w:val="32"/>
          <w:szCs w:val="32"/>
        </w:rPr>
        <w:t>1. Day 7 Overview</w:t>
      </w:r>
    </w:p>
    <w:p w14:paraId="1187B96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Microsoft Power Platform Bootcamp</w:t>
      </w:r>
    </w:p>
    <w:p w14:paraId="1EDFD91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Day 8 Lab — Complete Employee Leave Management App v1.0</w:t>
      </w:r>
    </w:p>
    <w:p w14:paraId="0C9918B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b/>
          <w:bCs/>
          <w:sz w:val="32"/>
          <w:szCs w:val="32"/>
        </w:rPr>
        <w:t>Week:</w:t>
      </w:r>
      <w:r w:rsidRPr="003246A4">
        <w:rPr>
          <w:sz w:val="32"/>
          <w:szCs w:val="32"/>
        </w:rPr>
        <w:t xml:space="preserve"> 2 — Canvas App Development</w:t>
      </w:r>
      <w:r w:rsidRPr="003246A4">
        <w:rPr>
          <w:sz w:val="32"/>
          <w:szCs w:val="32"/>
        </w:rPr>
        <w:br/>
      </w:r>
      <w:r w:rsidRPr="003246A4">
        <w:rPr>
          <w:b/>
          <w:bCs/>
          <w:sz w:val="32"/>
          <w:szCs w:val="32"/>
        </w:rPr>
        <w:t>Duration:</w:t>
      </w:r>
      <w:r w:rsidRPr="003246A4">
        <w:rPr>
          <w:sz w:val="32"/>
          <w:szCs w:val="32"/>
        </w:rPr>
        <w:t xml:space="preserve"> 2 Hours</w:t>
      </w:r>
      <w:r w:rsidRPr="003246A4">
        <w:rPr>
          <w:sz w:val="32"/>
          <w:szCs w:val="32"/>
        </w:rPr>
        <w:br/>
      </w:r>
      <w:r w:rsidRPr="003246A4">
        <w:rPr>
          <w:b/>
          <w:bCs/>
          <w:sz w:val="32"/>
          <w:szCs w:val="32"/>
        </w:rPr>
        <w:t>Level:</w:t>
      </w:r>
      <w:r w:rsidRPr="003246A4">
        <w:rPr>
          <w:sz w:val="32"/>
          <w:szCs w:val="32"/>
        </w:rPr>
        <w:t xml:space="preserve"> Intermediate</w:t>
      </w:r>
      <w:r w:rsidRPr="003246A4">
        <w:rPr>
          <w:sz w:val="32"/>
          <w:szCs w:val="32"/>
        </w:rPr>
        <w:br/>
      </w:r>
      <w:r w:rsidRPr="003246A4">
        <w:rPr>
          <w:b/>
          <w:bCs/>
          <w:sz w:val="32"/>
          <w:szCs w:val="32"/>
        </w:rPr>
        <w:t>Format:</w:t>
      </w:r>
      <w:r w:rsidRPr="003246A4">
        <w:rPr>
          <w:sz w:val="32"/>
          <w:szCs w:val="32"/>
        </w:rPr>
        <w:t xml:space="preserve"> Application Finalization + Responsive Design + UX + Accessibility + Performance + Testing + Release</w:t>
      </w:r>
      <w:r w:rsidRPr="003246A4">
        <w:rPr>
          <w:sz w:val="32"/>
          <w:szCs w:val="32"/>
        </w:rPr>
        <w:br/>
      </w:r>
      <w:r w:rsidRPr="003246A4">
        <w:rPr>
          <w:b/>
          <w:bCs/>
          <w:sz w:val="32"/>
          <w:szCs w:val="32"/>
        </w:rPr>
        <w:t>Project:</w:t>
      </w:r>
      <w:r w:rsidRPr="003246A4">
        <w:rPr>
          <w:sz w:val="32"/>
          <w:szCs w:val="32"/>
        </w:rPr>
        <w:t xml:space="preserve"> Employee Leave Management System</w:t>
      </w:r>
      <w:r w:rsidRPr="003246A4">
        <w:rPr>
          <w:sz w:val="32"/>
          <w:szCs w:val="32"/>
        </w:rPr>
        <w:br/>
      </w:r>
      <w:r w:rsidRPr="003246A4">
        <w:rPr>
          <w:b/>
          <w:bCs/>
          <w:sz w:val="32"/>
          <w:szCs w:val="32"/>
        </w:rPr>
        <w:t>Starting Version:</w:t>
      </w:r>
      <w:r w:rsidRPr="003246A4">
        <w:rPr>
          <w:sz w:val="32"/>
          <w:szCs w:val="32"/>
        </w:rPr>
        <w:t xml:space="preserve"> v0.3</w:t>
      </w:r>
      <w:r w:rsidRPr="003246A4">
        <w:rPr>
          <w:sz w:val="32"/>
          <w:szCs w:val="32"/>
        </w:rPr>
        <w:br/>
      </w:r>
      <w:r w:rsidRPr="003246A4">
        <w:rPr>
          <w:b/>
          <w:bCs/>
          <w:sz w:val="32"/>
          <w:szCs w:val="32"/>
        </w:rPr>
        <w:t>Target Version:</w:t>
      </w:r>
      <w:r w:rsidRPr="003246A4">
        <w:rPr>
          <w:sz w:val="32"/>
          <w:szCs w:val="32"/>
        </w:rPr>
        <w:t xml:space="preserve"> v1.0</w:t>
      </w:r>
    </w:p>
    <w:p w14:paraId="6854C1A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3EFCB0B">
          <v:rect id="_x0000_i3535" style="width:0;height:1.5pt" o:hralign="center" o:hrstd="t" o:hr="t" fillcolor="#a0a0a0" stroked="f"/>
        </w:pict>
      </w:r>
    </w:p>
    <w:p w14:paraId="1696C3F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1. Day 8 Overview</w:t>
      </w:r>
    </w:p>
    <w:p w14:paraId="30E9BF5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During Days 5–7, students built:</w:t>
      </w:r>
    </w:p>
    <w:p w14:paraId="125D4A5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Employee Leave App v0.3</w:t>
      </w:r>
    </w:p>
    <w:p w14:paraId="1FF8A84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application currently supports:</w:t>
      </w:r>
    </w:p>
    <w:p w14:paraId="215C244D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Signed-in user identification</w:t>
      </w:r>
    </w:p>
    <w:p w14:paraId="66E97184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Employee profile lookup</w:t>
      </w:r>
    </w:p>
    <w:p w14:paraId="24B4C31A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Home screen</w:t>
      </w:r>
    </w:p>
    <w:p w14:paraId="45AD705F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Dynamic Dashboard</w:t>
      </w:r>
    </w:p>
    <w:p w14:paraId="29BCC1A2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My Requests</w:t>
      </w:r>
    </w:p>
    <w:p w14:paraId="495D2484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Search</w:t>
      </w:r>
    </w:p>
    <w:p w14:paraId="154EAC6E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Status filtering</w:t>
      </w:r>
    </w:p>
    <w:p w14:paraId="0639AE96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Sorting</w:t>
      </w:r>
    </w:p>
    <w:p w14:paraId="6DEB73ED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New Leave Request</w:t>
      </w:r>
    </w:p>
    <w:p w14:paraId="7CCB3737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Request Details</w:t>
      </w:r>
    </w:p>
    <w:p w14:paraId="1B123D62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Draft editing</w:t>
      </w:r>
    </w:p>
    <w:p w14:paraId="25C98A95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Request cancellation</w:t>
      </w:r>
    </w:p>
    <w:p w14:paraId="3FD62F86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Validation</w:t>
      </w:r>
    </w:p>
    <w:p w14:paraId="16EA06C4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Success/error feedback</w:t>
      </w:r>
    </w:p>
    <w:p w14:paraId="2B1253F0" w14:textId="77777777" w:rsidR="003246A4" w:rsidRPr="003246A4" w:rsidRDefault="003246A4">
      <w:pPr>
        <w:numPr>
          <w:ilvl w:val="0"/>
          <w:numId w:val="2"/>
        </w:numPr>
        <w:rPr>
          <w:sz w:val="32"/>
          <w:szCs w:val="32"/>
        </w:rPr>
      </w:pPr>
      <w:r w:rsidRPr="003246A4">
        <w:rPr>
          <w:sz w:val="32"/>
          <w:szCs w:val="32"/>
        </w:rPr>
        <w:t>Dataverse integration</w:t>
      </w:r>
    </w:p>
    <w:p w14:paraId="792AE3A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Today we stop adding major business features.</w:t>
      </w:r>
    </w:p>
    <w:p w14:paraId="7D6C196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Instead, we ask:</w:t>
      </w:r>
    </w:p>
    <w:p w14:paraId="3716F34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Is this application ready for users?</w:t>
      </w:r>
    </w:p>
    <w:p w14:paraId="067F146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14D340B">
          <v:rect id="_x0000_i3536" style="width:0;height:1.5pt" o:hralign="center" o:hrstd="t" o:hr="t" fillcolor="#a0a0a0" stroked="f"/>
        </w:pict>
      </w:r>
    </w:p>
    <w:p w14:paraId="543E7CB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2. Today's Goal</w:t>
      </w:r>
    </w:p>
    <w:p w14:paraId="7C42AB3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We will transform:</w:t>
      </w:r>
    </w:p>
    <w:p w14:paraId="24AFC5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Working Application</w:t>
      </w:r>
    </w:p>
    <w:p w14:paraId="0646511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|</w:t>
      </w:r>
    </w:p>
    <w:p w14:paraId="52A1430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v</w:t>
      </w:r>
    </w:p>
    <w:p w14:paraId="0F9570C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Reliable Application</w:t>
      </w:r>
    </w:p>
    <w:p w14:paraId="7314918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|</w:t>
      </w:r>
    </w:p>
    <w:p w14:paraId="7720D9D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v</w:t>
      </w:r>
    </w:p>
    <w:p w14:paraId="4250E9B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Usable Application</w:t>
      </w:r>
    </w:p>
    <w:p w14:paraId="3521D8C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|</w:t>
      </w:r>
    </w:p>
    <w:p w14:paraId="6E86544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v</w:t>
      </w:r>
    </w:p>
    <w:p w14:paraId="325D4AD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Tested Application</w:t>
      </w:r>
    </w:p>
    <w:p w14:paraId="400DFD5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|</w:t>
      </w:r>
    </w:p>
    <w:p w14:paraId="73BCD28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v</w:t>
      </w:r>
    </w:p>
    <w:p w14:paraId="2DE4D89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Published Application</w:t>
      </w:r>
    </w:p>
    <w:p w14:paraId="3F56BD9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into:</w:t>
      </w:r>
    </w:p>
    <w:p w14:paraId="7DB48A1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Employee Leave Management App v1.0</w:t>
      </w:r>
    </w:p>
    <w:p w14:paraId="1223A48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9D27C09">
          <v:rect id="_x0000_i3537" style="width:0;height:1.5pt" o:hralign="center" o:hrstd="t" o:hr="t" fillcolor="#a0a0a0" stroked="f"/>
        </w:pict>
      </w:r>
    </w:p>
    <w:p w14:paraId="7C6C6E3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3. Day 8 Learning Objectives</w:t>
      </w:r>
    </w:p>
    <w:p w14:paraId="66CE232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By the end of today's lab, students should be able to:</w:t>
      </w:r>
    </w:p>
    <w:p w14:paraId="0D268454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Explain the difference between working and production-ready.</w:t>
      </w:r>
    </w:p>
    <w:p w14:paraId="19AF4E1B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Perform a Canvas App UI/UX audit.</w:t>
      </w:r>
    </w:p>
    <w:p w14:paraId="75540F23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Improve application screen architecture.</w:t>
      </w:r>
    </w:p>
    <w:p w14:paraId="34D5ADCC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Use containers for structured layouts.</w:t>
      </w:r>
    </w:p>
    <w:p w14:paraId="04793D29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Use Parent.Width and Parent.Height.</w:t>
      </w:r>
    </w:p>
    <w:p w14:paraId="3A2BFD66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Understand App.Width.</w:t>
      </w:r>
    </w:p>
    <w:p w14:paraId="44A5120A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Understand responsive design principles.</w:t>
      </w:r>
    </w:p>
    <w:p w14:paraId="0BB1D743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Test an application at different sizes.</w:t>
      </w:r>
    </w:p>
    <w:p w14:paraId="409BDFB6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Create consistent navigation.</w:t>
      </w:r>
    </w:p>
    <w:p w14:paraId="36E20FB3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Apply consistent spacing and typography.</w:t>
      </w:r>
    </w:p>
    <w:p w14:paraId="198123EA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Improve the Home Dashboard.</w:t>
      </w:r>
    </w:p>
    <w:p w14:paraId="0A4B9257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Create useful empty states.</w:t>
      </w:r>
    </w:p>
    <w:p w14:paraId="1039CE47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Create loading states.</w:t>
      </w:r>
    </w:p>
    <w:p w14:paraId="14AB35E3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Create error states.</w:t>
      </w:r>
    </w:p>
    <w:p w14:paraId="073F12DF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Review application validation.</w:t>
      </w:r>
    </w:p>
    <w:p w14:paraId="19C39A7B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Review Power Fx error handling.</w:t>
      </w:r>
    </w:p>
    <w:p w14:paraId="000A0D45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Understand accessible labels.</w:t>
      </w:r>
    </w:p>
    <w:p w14:paraId="1CABC678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Check keyboard/accessibility issues.</w:t>
      </w:r>
    </w:p>
    <w:p w14:paraId="04E99821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Run the Accessibility Checker.</w:t>
      </w:r>
    </w:p>
    <w:p w14:paraId="107DE363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Use App Checker.</w:t>
      </w:r>
    </w:p>
    <w:p w14:paraId="488905AF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Review delegation warnings.</w:t>
      </w:r>
    </w:p>
    <w:p w14:paraId="4BABF7AB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Perform a performance audit.</w:t>
      </w:r>
    </w:p>
    <w:p w14:paraId="1F4946F2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Understand common performance anti-patterns.</w:t>
      </w:r>
    </w:p>
    <w:p w14:paraId="59337400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Perform persona-based testing.</w:t>
      </w:r>
    </w:p>
    <w:p w14:paraId="25F605C9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Create functional test cases.</w:t>
      </w:r>
    </w:p>
    <w:p w14:paraId="6A48A511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Perform negative testing.</w:t>
      </w:r>
    </w:p>
    <w:p w14:paraId="7FF16E17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Save the application.</w:t>
      </w:r>
    </w:p>
    <w:p w14:paraId="6C195E4A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Publish the application.</w:t>
      </w:r>
    </w:p>
    <w:p w14:paraId="2443397E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Explain Save vs Publish.</w:t>
      </w:r>
    </w:p>
    <w:p w14:paraId="42014CF2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Understand app sharing.</w:t>
      </w:r>
    </w:p>
    <w:p w14:paraId="46F1C644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Understand that sharing an app does not automatically grant all data access.</w:t>
      </w:r>
    </w:p>
    <w:p w14:paraId="444FFD30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Review Dataverse Security Roles before release.</w:t>
      </w:r>
    </w:p>
    <w:p w14:paraId="4BB0F626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Understand basic version history.</w:t>
      </w:r>
    </w:p>
    <w:p w14:paraId="5EDFF63B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Prepare release notes.</w:t>
      </w:r>
    </w:p>
    <w:p w14:paraId="50F61AE3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Produce application documentation.</w:t>
      </w:r>
    </w:p>
    <w:p w14:paraId="0C724E0F" w14:textId="77777777" w:rsidR="003246A4" w:rsidRPr="003246A4" w:rsidRDefault="003246A4">
      <w:pPr>
        <w:numPr>
          <w:ilvl w:val="0"/>
          <w:numId w:val="3"/>
        </w:numPr>
        <w:rPr>
          <w:sz w:val="32"/>
          <w:szCs w:val="32"/>
        </w:rPr>
      </w:pPr>
      <w:r w:rsidRPr="003246A4">
        <w:rPr>
          <w:sz w:val="32"/>
          <w:szCs w:val="32"/>
        </w:rPr>
        <w:t>Complete Week 2.</w:t>
      </w:r>
    </w:p>
    <w:p w14:paraId="182955E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AED50A4">
          <v:rect id="_x0000_i3538" style="width:0;height:1.5pt" o:hralign="center" o:hrstd="t" o:hr="t" fillcolor="#a0a0a0" stroked="f"/>
        </w:pict>
      </w:r>
    </w:p>
    <w:p w14:paraId="04D0C76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4. Day 8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4519"/>
      </w:tblGrid>
      <w:tr w:rsidR="003246A4" w:rsidRPr="003246A4" w14:paraId="3D31B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E570A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1DE0350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3246A4" w:rsidRPr="003246A4" w14:paraId="3B5E9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BB3B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7F42A91C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Application Readiness Review</w:t>
            </w:r>
          </w:p>
        </w:tc>
      </w:tr>
      <w:tr w:rsidR="003246A4" w:rsidRPr="003246A4" w14:paraId="1E189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E0EF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00:10–00:30</w:t>
            </w:r>
          </w:p>
        </w:tc>
        <w:tc>
          <w:tcPr>
            <w:tcW w:w="0" w:type="auto"/>
            <w:vAlign w:val="center"/>
            <w:hideMark/>
          </w:tcPr>
          <w:p w14:paraId="469004E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UI/UX &amp; Responsive Layout</w:t>
            </w:r>
          </w:p>
        </w:tc>
      </w:tr>
      <w:tr w:rsidR="003246A4" w:rsidRPr="003246A4" w14:paraId="4C16A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94C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00:30–00:45</w:t>
            </w:r>
          </w:p>
        </w:tc>
        <w:tc>
          <w:tcPr>
            <w:tcW w:w="0" w:type="auto"/>
            <w:vAlign w:val="center"/>
            <w:hideMark/>
          </w:tcPr>
          <w:p w14:paraId="037C2150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Home Dashboard Finalization</w:t>
            </w:r>
          </w:p>
        </w:tc>
      </w:tr>
      <w:tr w:rsidR="003246A4" w:rsidRPr="003246A4" w14:paraId="1254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8C98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00:45–01:00</w:t>
            </w:r>
          </w:p>
        </w:tc>
        <w:tc>
          <w:tcPr>
            <w:tcW w:w="0" w:type="auto"/>
            <w:vAlign w:val="center"/>
            <w:hideMark/>
          </w:tcPr>
          <w:p w14:paraId="15A266F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Loading, Empty &amp; Error States</w:t>
            </w:r>
          </w:p>
        </w:tc>
      </w:tr>
      <w:tr w:rsidR="003246A4" w:rsidRPr="003246A4" w14:paraId="18554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CAE8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01:00–01:15</w:t>
            </w:r>
          </w:p>
        </w:tc>
        <w:tc>
          <w:tcPr>
            <w:tcW w:w="0" w:type="auto"/>
            <w:vAlign w:val="center"/>
            <w:hideMark/>
          </w:tcPr>
          <w:p w14:paraId="2E79F914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Accessibility Review</w:t>
            </w:r>
          </w:p>
        </w:tc>
      </w:tr>
      <w:tr w:rsidR="003246A4" w:rsidRPr="003246A4" w14:paraId="344BC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A67E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lastRenderedPageBreak/>
              <w:t>01:15–01:30</w:t>
            </w:r>
          </w:p>
        </w:tc>
        <w:tc>
          <w:tcPr>
            <w:tcW w:w="0" w:type="auto"/>
            <w:vAlign w:val="center"/>
            <w:hideMark/>
          </w:tcPr>
          <w:p w14:paraId="662F012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Performance &amp; App Checker</w:t>
            </w:r>
          </w:p>
        </w:tc>
      </w:tr>
      <w:tr w:rsidR="003246A4" w:rsidRPr="003246A4" w14:paraId="46BA4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447F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01:30–01:48</w:t>
            </w:r>
          </w:p>
        </w:tc>
        <w:tc>
          <w:tcPr>
            <w:tcW w:w="0" w:type="auto"/>
            <w:vAlign w:val="center"/>
            <w:hideMark/>
          </w:tcPr>
          <w:p w14:paraId="6852ACC0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Full Functional Testing</w:t>
            </w:r>
          </w:p>
        </w:tc>
      </w:tr>
      <w:tr w:rsidR="003246A4" w:rsidRPr="003246A4" w14:paraId="11581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9EEC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01:48–01:55</w:t>
            </w:r>
          </w:p>
        </w:tc>
        <w:tc>
          <w:tcPr>
            <w:tcW w:w="0" w:type="auto"/>
            <w:vAlign w:val="center"/>
            <w:hideMark/>
          </w:tcPr>
          <w:p w14:paraId="24A2B720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Save, Publish &amp; Share</w:t>
            </w:r>
          </w:p>
        </w:tc>
      </w:tr>
      <w:tr w:rsidR="003246A4" w:rsidRPr="003246A4" w14:paraId="0E9BF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D901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01:55–02:00</w:t>
            </w:r>
          </w:p>
        </w:tc>
        <w:tc>
          <w:tcPr>
            <w:tcW w:w="0" w:type="auto"/>
            <w:vAlign w:val="center"/>
            <w:hideMark/>
          </w:tcPr>
          <w:p w14:paraId="4144FC9D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Submission + Week 2 Review</w:t>
            </w:r>
          </w:p>
        </w:tc>
      </w:tr>
    </w:tbl>
    <w:p w14:paraId="10C3C91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D3B8896">
          <v:rect id="_x0000_i3539" style="width:0;height:1.5pt" o:hralign="center" o:hrstd="t" o:hr="t" fillcolor="#a0a0a0" stroked="f"/>
        </w:pict>
      </w:r>
    </w:p>
    <w:p w14:paraId="42053A2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 — APPLICATION READINESS</w:t>
      </w:r>
    </w:p>
    <w:p w14:paraId="5D951E7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5. Working Does Not Mean Ready</w:t>
      </w:r>
    </w:p>
    <w:p w14:paraId="3CBDD64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 application may successfully:</w:t>
      </w:r>
    </w:p>
    <w:p w14:paraId="59D32E7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Create Record</w:t>
      </w:r>
    </w:p>
    <w:p w14:paraId="15AAC462" w14:textId="77777777" w:rsidR="003246A4" w:rsidRPr="003246A4" w:rsidRDefault="003246A4" w:rsidP="003246A4">
      <w:pPr>
        <w:rPr>
          <w:sz w:val="32"/>
          <w:szCs w:val="32"/>
        </w:rPr>
      </w:pPr>
    </w:p>
    <w:p w14:paraId="533C90B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Read Record</w:t>
      </w:r>
    </w:p>
    <w:p w14:paraId="558856EE" w14:textId="77777777" w:rsidR="003246A4" w:rsidRPr="003246A4" w:rsidRDefault="003246A4" w:rsidP="003246A4">
      <w:pPr>
        <w:rPr>
          <w:sz w:val="32"/>
          <w:szCs w:val="32"/>
        </w:rPr>
      </w:pPr>
    </w:p>
    <w:p w14:paraId="6A7BC6D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Update Record</w:t>
      </w:r>
    </w:p>
    <w:p w14:paraId="29892DC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and still be:</w:t>
      </w:r>
    </w:p>
    <w:p w14:paraId="0EAD2FA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Not ready for users.</w:t>
      </w:r>
    </w:p>
    <w:p w14:paraId="250A4B7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Why?</w:t>
      </w:r>
    </w:p>
    <w:p w14:paraId="16FE3C1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It may contain:</w:t>
      </w:r>
    </w:p>
    <w:p w14:paraId="32535395" w14:textId="77777777" w:rsidR="003246A4" w:rsidRPr="003246A4" w:rsidRDefault="003246A4">
      <w:pPr>
        <w:numPr>
          <w:ilvl w:val="0"/>
          <w:numId w:val="4"/>
        </w:numPr>
        <w:rPr>
          <w:sz w:val="32"/>
          <w:szCs w:val="32"/>
        </w:rPr>
      </w:pPr>
      <w:r w:rsidRPr="003246A4">
        <w:rPr>
          <w:sz w:val="32"/>
          <w:szCs w:val="32"/>
        </w:rPr>
        <w:t>Broken navigation</w:t>
      </w:r>
    </w:p>
    <w:p w14:paraId="41BA5B30" w14:textId="77777777" w:rsidR="003246A4" w:rsidRPr="003246A4" w:rsidRDefault="003246A4">
      <w:pPr>
        <w:numPr>
          <w:ilvl w:val="0"/>
          <w:numId w:val="4"/>
        </w:numPr>
        <w:rPr>
          <w:sz w:val="32"/>
          <w:szCs w:val="32"/>
        </w:rPr>
      </w:pPr>
      <w:r w:rsidRPr="003246A4">
        <w:rPr>
          <w:sz w:val="32"/>
          <w:szCs w:val="32"/>
        </w:rPr>
        <w:t>Inconsistent design</w:t>
      </w:r>
    </w:p>
    <w:p w14:paraId="25491509" w14:textId="77777777" w:rsidR="003246A4" w:rsidRPr="003246A4" w:rsidRDefault="003246A4">
      <w:pPr>
        <w:numPr>
          <w:ilvl w:val="0"/>
          <w:numId w:val="4"/>
        </w:numPr>
        <w:rPr>
          <w:sz w:val="32"/>
          <w:szCs w:val="32"/>
        </w:rPr>
      </w:pPr>
      <w:r w:rsidRPr="003246A4">
        <w:rPr>
          <w:sz w:val="32"/>
          <w:szCs w:val="32"/>
        </w:rPr>
        <w:t>Poor error messages</w:t>
      </w:r>
    </w:p>
    <w:p w14:paraId="7FB8B084" w14:textId="77777777" w:rsidR="003246A4" w:rsidRPr="003246A4" w:rsidRDefault="003246A4">
      <w:pPr>
        <w:numPr>
          <w:ilvl w:val="0"/>
          <w:numId w:val="4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Accessibility issues</w:t>
      </w:r>
    </w:p>
    <w:p w14:paraId="6B58A545" w14:textId="77777777" w:rsidR="003246A4" w:rsidRPr="003246A4" w:rsidRDefault="003246A4">
      <w:pPr>
        <w:numPr>
          <w:ilvl w:val="0"/>
          <w:numId w:val="4"/>
        </w:numPr>
        <w:rPr>
          <w:sz w:val="32"/>
          <w:szCs w:val="32"/>
        </w:rPr>
      </w:pPr>
      <w:r w:rsidRPr="003246A4">
        <w:rPr>
          <w:sz w:val="32"/>
          <w:szCs w:val="32"/>
        </w:rPr>
        <w:t>Delegation issues</w:t>
      </w:r>
    </w:p>
    <w:p w14:paraId="42C948DE" w14:textId="77777777" w:rsidR="003246A4" w:rsidRPr="003246A4" w:rsidRDefault="003246A4">
      <w:pPr>
        <w:numPr>
          <w:ilvl w:val="0"/>
          <w:numId w:val="4"/>
        </w:numPr>
        <w:rPr>
          <w:sz w:val="32"/>
          <w:szCs w:val="32"/>
        </w:rPr>
      </w:pPr>
      <w:r w:rsidRPr="003246A4">
        <w:rPr>
          <w:sz w:val="32"/>
          <w:szCs w:val="32"/>
        </w:rPr>
        <w:t>Missing validation</w:t>
      </w:r>
    </w:p>
    <w:p w14:paraId="3EFD4FC7" w14:textId="77777777" w:rsidR="003246A4" w:rsidRPr="003246A4" w:rsidRDefault="003246A4">
      <w:pPr>
        <w:numPr>
          <w:ilvl w:val="0"/>
          <w:numId w:val="4"/>
        </w:numPr>
        <w:rPr>
          <w:sz w:val="32"/>
          <w:szCs w:val="32"/>
        </w:rPr>
      </w:pPr>
      <w:r w:rsidRPr="003246A4">
        <w:rPr>
          <w:sz w:val="32"/>
          <w:szCs w:val="32"/>
        </w:rPr>
        <w:t>Slow screens</w:t>
      </w:r>
    </w:p>
    <w:p w14:paraId="16EA6B0C" w14:textId="77777777" w:rsidR="003246A4" w:rsidRPr="003246A4" w:rsidRDefault="003246A4">
      <w:pPr>
        <w:numPr>
          <w:ilvl w:val="0"/>
          <w:numId w:val="4"/>
        </w:numPr>
        <w:rPr>
          <w:sz w:val="32"/>
          <w:szCs w:val="32"/>
        </w:rPr>
      </w:pPr>
      <w:r w:rsidRPr="003246A4">
        <w:rPr>
          <w:sz w:val="32"/>
          <w:szCs w:val="32"/>
        </w:rPr>
        <w:t>Incorrect permissions</w:t>
      </w:r>
    </w:p>
    <w:p w14:paraId="3A197876" w14:textId="77777777" w:rsidR="003246A4" w:rsidRPr="003246A4" w:rsidRDefault="003246A4">
      <w:pPr>
        <w:numPr>
          <w:ilvl w:val="0"/>
          <w:numId w:val="4"/>
        </w:numPr>
        <w:rPr>
          <w:sz w:val="32"/>
          <w:szCs w:val="32"/>
        </w:rPr>
      </w:pPr>
      <w:r w:rsidRPr="003246A4">
        <w:rPr>
          <w:sz w:val="32"/>
          <w:szCs w:val="32"/>
        </w:rPr>
        <w:t>No testing</w:t>
      </w:r>
    </w:p>
    <w:p w14:paraId="7E2F1D2E" w14:textId="77777777" w:rsidR="003246A4" w:rsidRPr="003246A4" w:rsidRDefault="003246A4">
      <w:pPr>
        <w:numPr>
          <w:ilvl w:val="0"/>
          <w:numId w:val="4"/>
        </w:numPr>
        <w:rPr>
          <w:sz w:val="32"/>
          <w:szCs w:val="32"/>
        </w:rPr>
      </w:pPr>
      <w:r w:rsidRPr="003246A4">
        <w:rPr>
          <w:sz w:val="32"/>
          <w:szCs w:val="32"/>
        </w:rPr>
        <w:t>No documentation</w:t>
      </w:r>
    </w:p>
    <w:p w14:paraId="707F778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FF39046">
          <v:rect id="_x0000_i3540" style="width:0;height:1.5pt" o:hralign="center" o:hrstd="t" o:hr="t" fillcolor="#a0a0a0" stroked="f"/>
        </w:pict>
      </w:r>
    </w:p>
    <w:p w14:paraId="65186B3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6. Definition of Done</w:t>
      </w:r>
    </w:p>
    <w:p w14:paraId="74D56D8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For our v1.0 release:</w:t>
      </w:r>
    </w:p>
    <w:p w14:paraId="3AD894E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application must be:</w:t>
      </w:r>
    </w:p>
    <w:p w14:paraId="21D49A3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Functional</w:t>
      </w:r>
    </w:p>
    <w:p w14:paraId="742CE9F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Features work.</w:t>
      </w:r>
    </w:p>
    <w:p w14:paraId="7A18E5E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Understandable</w:t>
      </w:r>
    </w:p>
    <w:p w14:paraId="2839814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Users know what to do.</w:t>
      </w:r>
    </w:p>
    <w:p w14:paraId="4122367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Reliable</w:t>
      </w:r>
    </w:p>
    <w:p w14:paraId="58908F1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Failure scenarios are considered.</w:t>
      </w:r>
    </w:p>
    <w:p w14:paraId="3CCDEB4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Secure</w:t>
      </w:r>
    </w:p>
    <w:p w14:paraId="42C7C3A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Dataverse permissions are appropriate.</w:t>
      </w:r>
    </w:p>
    <w:p w14:paraId="04AACF9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Responsive</w:t>
      </w:r>
    </w:p>
    <w:p w14:paraId="27EAA47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Layout adapts reasonably to target devices.</w:t>
      </w:r>
    </w:p>
    <w:p w14:paraId="6FB4C73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Accessible</w:t>
      </w:r>
    </w:p>
    <w:p w14:paraId="054C771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Basic accessibility requirements are considered.</w:t>
      </w:r>
    </w:p>
    <w:p w14:paraId="6181274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Performant</w:t>
      </w:r>
    </w:p>
    <w:p w14:paraId="32CD006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Obvious performance problems are removed.</w:t>
      </w:r>
    </w:p>
    <w:p w14:paraId="7D94291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Tested</w:t>
      </w:r>
    </w:p>
    <w:p w14:paraId="37F8EC0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Important user journeys have been verified.</w:t>
      </w:r>
    </w:p>
    <w:p w14:paraId="6383F43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DF2A697">
          <v:rect id="_x0000_i3541" style="width:0;height:1.5pt" o:hralign="center" o:hrstd="t" o:hr="t" fillcolor="#a0a0a0" stroked="f"/>
        </w:pict>
      </w:r>
    </w:p>
    <w:p w14:paraId="583C4E0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7. Instructor Question</w:t>
      </w:r>
    </w:p>
    <w:p w14:paraId="1C8B166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Suppose:</w:t>
      </w:r>
    </w:p>
    <w:p w14:paraId="1EE814F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Submit Request</w:t>
      </w:r>
    </w:p>
    <w:p w14:paraId="4877FDA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works.</w:t>
      </w:r>
    </w:p>
    <w:p w14:paraId="3E4AA79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But:</w:t>
      </w:r>
    </w:p>
    <w:p w14:paraId="510B2C7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Back button sometimes goes to the wrong place.</w:t>
      </w:r>
    </w:p>
    <w:p w14:paraId="34B65D7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Is the application finished?</w:t>
      </w:r>
    </w:p>
    <w:p w14:paraId="532CCF4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791905A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No.</w:t>
      </w:r>
    </w:p>
    <w:p w14:paraId="4FFB95B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User experience is part of functionality.</w:t>
      </w:r>
    </w:p>
    <w:p w14:paraId="01AC500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0EDF4E7">
          <v:rect id="_x0000_i3542" style="width:0;height:1.5pt" o:hralign="center" o:hrstd="t" o:hr="t" fillcolor="#a0a0a0" stroked="f"/>
        </w:pict>
      </w:r>
    </w:p>
    <w:p w14:paraId="4A87B4C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8. Another Example</w:t>
      </w:r>
    </w:p>
    <w:p w14:paraId="532EF6A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Suppose:</w:t>
      </w:r>
    </w:p>
    <w:p w14:paraId="4BB97CF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Employees can use the app perfectly.</w:t>
      </w:r>
    </w:p>
    <w:p w14:paraId="25FD270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But they can also read:</w:t>
      </w:r>
    </w:p>
    <w:p w14:paraId="7BCF93C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Other employees' confidential Leave Requests.</w:t>
      </w:r>
    </w:p>
    <w:p w14:paraId="65644D3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Is the application finished?</w:t>
      </w:r>
    </w:p>
    <w:p w14:paraId="53F446B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5D4A031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Absolutely not.</w:t>
      </w:r>
    </w:p>
    <w:p w14:paraId="7B64978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Security is part of application quality.</w:t>
      </w:r>
    </w:p>
    <w:p w14:paraId="5D16665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3D91A1C">
          <v:rect id="_x0000_i3543" style="width:0;height:1.5pt" o:hralign="center" o:hrstd="t" o:hr="t" fillcolor="#a0a0a0" stroked="f"/>
        </w:pict>
      </w:r>
    </w:p>
    <w:p w14:paraId="3F61164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B — APPLICATION AUDIT</w:t>
      </w:r>
    </w:p>
    <w:p w14:paraId="0AA1B47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9. Lab 1 — Initial Audit</w:t>
      </w:r>
    </w:p>
    <w:p w14:paraId="7894CB9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Before changing anything:</w:t>
      </w:r>
    </w:p>
    <w:p w14:paraId="7F53269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Run the entire application.</w:t>
      </w:r>
    </w:p>
    <w:p w14:paraId="33FC345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should write down:</w:t>
      </w:r>
    </w:p>
    <w:p w14:paraId="6D6FC99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 visual problems</w:t>
      </w:r>
    </w:p>
    <w:p w14:paraId="7495683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 functional concerns</w:t>
      </w:r>
    </w:p>
    <w:p w14:paraId="22CCE9F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 security concern</w:t>
      </w:r>
    </w:p>
    <w:p w14:paraId="2A3881A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 performance concern</w:t>
      </w:r>
    </w:p>
    <w:p w14:paraId="54D36E4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 accessibility concern</w:t>
      </w:r>
    </w:p>
    <w:p w14:paraId="4E39E4D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immediately fix things.</w:t>
      </w:r>
    </w:p>
    <w:p w14:paraId="1E0C160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First:</w:t>
      </w:r>
    </w:p>
    <w:p w14:paraId="50B58D7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Observe.</w:t>
      </w:r>
    </w:p>
    <w:p w14:paraId="6000EB4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ACB75FE">
          <v:rect id="_x0000_i3544" style="width:0;height:1.5pt" o:hralign="center" o:hrstd="t" o:hr="t" fillcolor="#a0a0a0" stroked="f"/>
        </w:pict>
      </w:r>
    </w:p>
    <w:p w14:paraId="1E4F66A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10. Student Audit Template</w:t>
      </w:r>
    </w:p>
    <w:p w14:paraId="6721D64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Visual Problems</w:t>
      </w:r>
    </w:p>
    <w:p w14:paraId="18274CAC" w14:textId="77777777" w:rsidR="003246A4" w:rsidRPr="003246A4" w:rsidRDefault="003246A4">
      <w:pPr>
        <w:numPr>
          <w:ilvl w:val="0"/>
          <w:numId w:val="5"/>
        </w:numPr>
        <w:rPr>
          <w:sz w:val="32"/>
          <w:szCs w:val="32"/>
        </w:rPr>
      </w:pPr>
      <w:r w:rsidRPr="003246A4">
        <w:rPr>
          <w:sz w:val="32"/>
          <w:szCs w:val="32"/>
        </w:rPr>
        <w:pict w14:anchorId="4A7A7899">
          <v:rect id="_x0000_i3545" style="width:0;height:1.5pt" o:hralign="center" o:hrstd="t" o:hr="t" fillcolor="#a0a0a0" stroked="f"/>
        </w:pict>
      </w:r>
    </w:p>
    <w:p w14:paraId="36B53043" w14:textId="77777777" w:rsidR="003246A4" w:rsidRPr="003246A4" w:rsidRDefault="003246A4">
      <w:pPr>
        <w:numPr>
          <w:ilvl w:val="0"/>
          <w:numId w:val="5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pict w14:anchorId="577171ED">
          <v:rect id="_x0000_i3546" style="width:0;height:1.5pt" o:hralign="center" o:hrstd="t" o:hr="t" fillcolor="#a0a0a0" stroked="f"/>
        </w:pict>
      </w:r>
    </w:p>
    <w:p w14:paraId="600942A5" w14:textId="77777777" w:rsidR="003246A4" w:rsidRPr="003246A4" w:rsidRDefault="003246A4">
      <w:pPr>
        <w:numPr>
          <w:ilvl w:val="0"/>
          <w:numId w:val="5"/>
        </w:numPr>
        <w:rPr>
          <w:sz w:val="32"/>
          <w:szCs w:val="32"/>
        </w:rPr>
      </w:pPr>
      <w:r w:rsidRPr="003246A4">
        <w:rPr>
          <w:sz w:val="32"/>
          <w:szCs w:val="32"/>
        </w:rPr>
        <w:pict w14:anchorId="362C83F7">
          <v:rect id="_x0000_i3547" style="width:0;height:1.5pt" o:hralign="center" o:hrstd="t" o:hr="t" fillcolor="#a0a0a0" stroked="f"/>
        </w:pict>
      </w:r>
    </w:p>
    <w:p w14:paraId="5E4E98A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Functional Concerns</w:t>
      </w:r>
    </w:p>
    <w:p w14:paraId="0842D094" w14:textId="77777777" w:rsidR="003246A4" w:rsidRPr="003246A4" w:rsidRDefault="003246A4">
      <w:pPr>
        <w:numPr>
          <w:ilvl w:val="0"/>
          <w:numId w:val="6"/>
        </w:numPr>
        <w:rPr>
          <w:sz w:val="32"/>
          <w:szCs w:val="32"/>
        </w:rPr>
      </w:pPr>
      <w:r w:rsidRPr="003246A4">
        <w:rPr>
          <w:sz w:val="32"/>
          <w:szCs w:val="32"/>
        </w:rPr>
        <w:pict w14:anchorId="64CF5FAA">
          <v:rect id="_x0000_i3548" style="width:0;height:1.5pt" o:hralign="center" o:hrstd="t" o:hr="t" fillcolor="#a0a0a0" stroked="f"/>
        </w:pict>
      </w:r>
    </w:p>
    <w:p w14:paraId="0648810E" w14:textId="77777777" w:rsidR="003246A4" w:rsidRPr="003246A4" w:rsidRDefault="003246A4">
      <w:pPr>
        <w:numPr>
          <w:ilvl w:val="0"/>
          <w:numId w:val="6"/>
        </w:numPr>
        <w:rPr>
          <w:sz w:val="32"/>
          <w:szCs w:val="32"/>
        </w:rPr>
      </w:pPr>
      <w:r w:rsidRPr="003246A4">
        <w:rPr>
          <w:sz w:val="32"/>
          <w:szCs w:val="32"/>
        </w:rPr>
        <w:pict w14:anchorId="0295DACC">
          <v:rect id="_x0000_i3549" style="width:0;height:1.5pt" o:hralign="center" o:hrstd="t" o:hr="t" fillcolor="#a0a0a0" stroked="f"/>
        </w:pict>
      </w:r>
    </w:p>
    <w:p w14:paraId="268BADE9" w14:textId="77777777" w:rsidR="003246A4" w:rsidRPr="003246A4" w:rsidRDefault="003246A4">
      <w:pPr>
        <w:numPr>
          <w:ilvl w:val="0"/>
          <w:numId w:val="6"/>
        </w:numPr>
        <w:rPr>
          <w:sz w:val="32"/>
          <w:szCs w:val="32"/>
        </w:rPr>
      </w:pPr>
      <w:r w:rsidRPr="003246A4">
        <w:rPr>
          <w:sz w:val="32"/>
          <w:szCs w:val="32"/>
        </w:rPr>
        <w:pict w14:anchorId="49F77603">
          <v:rect id="_x0000_i3550" style="width:0;height:1.5pt" o:hralign="center" o:hrstd="t" o:hr="t" fillcolor="#a0a0a0" stroked="f"/>
        </w:pict>
      </w:r>
    </w:p>
    <w:p w14:paraId="579B837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Security Concern</w:t>
      </w:r>
    </w:p>
    <w:p w14:paraId="040FFC9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57729E2">
          <v:rect id="_x0000_i3551" style="width:0;height:1.5pt" o:hralign="center" o:hrstd="t" o:hr="t" fillcolor="#a0a0a0" stroked="f"/>
        </w:pict>
      </w:r>
    </w:p>
    <w:p w14:paraId="745A372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Performance Concern</w:t>
      </w:r>
    </w:p>
    <w:p w14:paraId="440378A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78E96F2">
          <v:rect id="_x0000_i3552" style="width:0;height:1.5pt" o:hralign="center" o:hrstd="t" o:hr="t" fillcolor="#a0a0a0" stroked="f"/>
        </w:pict>
      </w:r>
    </w:p>
    <w:p w14:paraId="5438D7F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Accessibility Concern</w:t>
      </w:r>
    </w:p>
    <w:p w14:paraId="23C2002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441A591">
          <v:rect id="_x0000_i3553" style="width:0;height:1.5pt" o:hralign="center" o:hrstd="t" o:hr="t" fillcolor="#a0a0a0" stroked="f"/>
        </w:pict>
      </w:r>
    </w:p>
    <w:p w14:paraId="648C1DA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5799BD9">
          <v:rect id="_x0000_i3554" style="width:0;height:1.5pt" o:hralign="center" o:hrstd="t" o:hr="t" fillcolor="#a0a0a0" stroked="f"/>
        </w:pict>
      </w:r>
    </w:p>
    <w:p w14:paraId="6E5A487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11. Example Answers</w:t>
      </w:r>
    </w:p>
    <w:p w14:paraId="189ACAE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Possible visual issues:</w:t>
      </w:r>
    </w:p>
    <w:p w14:paraId="0567F43E" w14:textId="77777777" w:rsidR="003246A4" w:rsidRPr="003246A4" w:rsidRDefault="003246A4">
      <w:pPr>
        <w:numPr>
          <w:ilvl w:val="0"/>
          <w:numId w:val="7"/>
        </w:numPr>
        <w:rPr>
          <w:sz w:val="32"/>
          <w:szCs w:val="32"/>
        </w:rPr>
      </w:pPr>
      <w:r w:rsidRPr="003246A4">
        <w:rPr>
          <w:sz w:val="32"/>
          <w:szCs w:val="32"/>
        </w:rPr>
        <w:t>Buttons different sizes</w:t>
      </w:r>
    </w:p>
    <w:p w14:paraId="00119198" w14:textId="77777777" w:rsidR="003246A4" w:rsidRPr="003246A4" w:rsidRDefault="003246A4">
      <w:pPr>
        <w:numPr>
          <w:ilvl w:val="0"/>
          <w:numId w:val="7"/>
        </w:numPr>
        <w:rPr>
          <w:sz w:val="32"/>
          <w:szCs w:val="32"/>
        </w:rPr>
      </w:pPr>
      <w:r w:rsidRPr="003246A4">
        <w:rPr>
          <w:sz w:val="32"/>
          <w:szCs w:val="32"/>
        </w:rPr>
        <w:t>Screens use inconsistent spacing</w:t>
      </w:r>
    </w:p>
    <w:p w14:paraId="3D0B27FF" w14:textId="77777777" w:rsidR="003246A4" w:rsidRPr="003246A4" w:rsidRDefault="003246A4">
      <w:pPr>
        <w:numPr>
          <w:ilvl w:val="0"/>
          <w:numId w:val="7"/>
        </w:numPr>
        <w:rPr>
          <w:sz w:val="32"/>
          <w:szCs w:val="32"/>
        </w:rPr>
      </w:pPr>
      <w:r w:rsidRPr="003246A4">
        <w:rPr>
          <w:sz w:val="32"/>
          <w:szCs w:val="32"/>
        </w:rPr>
        <w:t>Page titles misaligned</w:t>
      </w:r>
    </w:p>
    <w:p w14:paraId="700A28D1" w14:textId="77777777" w:rsidR="003246A4" w:rsidRPr="003246A4" w:rsidRDefault="003246A4">
      <w:pPr>
        <w:numPr>
          <w:ilvl w:val="0"/>
          <w:numId w:val="7"/>
        </w:numPr>
        <w:rPr>
          <w:sz w:val="32"/>
          <w:szCs w:val="32"/>
        </w:rPr>
      </w:pPr>
      <w:r w:rsidRPr="003246A4">
        <w:rPr>
          <w:sz w:val="32"/>
          <w:szCs w:val="32"/>
        </w:rPr>
        <w:t>Status difficult to notice</w:t>
      </w:r>
    </w:p>
    <w:p w14:paraId="50CCD6D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Possible functional issues:</w:t>
      </w:r>
    </w:p>
    <w:p w14:paraId="5D5A7B6D" w14:textId="77777777" w:rsidR="003246A4" w:rsidRPr="003246A4" w:rsidRDefault="003246A4">
      <w:pPr>
        <w:numPr>
          <w:ilvl w:val="0"/>
          <w:numId w:val="8"/>
        </w:numPr>
        <w:rPr>
          <w:sz w:val="32"/>
          <w:szCs w:val="32"/>
        </w:rPr>
      </w:pPr>
      <w:r w:rsidRPr="003246A4">
        <w:rPr>
          <w:sz w:val="32"/>
          <w:szCs w:val="32"/>
        </w:rPr>
        <w:t>Form doesn't reset</w:t>
      </w:r>
    </w:p>
    <w:p w14:paraId="733DDA76" w14:textId="77777777" w:rsidR="003246A4" w:rsidRPr="003246A4" w:rsidRDefault="003246A4">
      <w:pPr>
        <w:numPr>
          <w:ilvl w:val="0"/>
          <w:numId w:val="8"/>
        </w:numPr>
        <w:rPr>
          <w:sz w:val="32"/>
          <w:szCs w:val="32"/>
        </w:rPr>
      </w:pPr>
      <w:r w:rsidRPr="003246A4">
        <w:rPr>
          <w:sz w:val="32"/>
          <w:szCs w:val="32"/>
        </w:rPr>
        <w:t>Search remains after returning</w:t>
      </w:r>
    </w:p>
    <w:p w14:paraId="26F2E737" w14:textId="77777777" w:rsidR="003246A4" w:rsidRPr="003246A4" w:rsidRDefault="003246A4">
      <w:pPr>
        <w:numPr>
          <w:ilvl w:val="0"/>
          <w:numId w:val="8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Wrong record opens</w:t>
      </w:r>
    </w:p>
    <w:p w14:paraId="4F9CF6AE" w14:textId="77777777" w:rsidR="003246A4" w:rsidRPr="003246A4" w:rsidRDefault="003246A4">
      <w:pPr>
        <w:numPr>
          <w:ilvl w:val="0"/>
          <w:numId w:val="8"/>
        </w:numPr>
        <w:rPr>
          <w:sz w:val="32"/>
          <w:szCs w:val="32"/>
        </w:rPr>
      </w:pPr>
      <w:r w:rsidRPr="003246A4">
        <w:rPr>
          <w:sz w:val="32"/>
          <w:szCs w:val="32"/>
        </w:rPr>
        <w:t>Edit available incorrectly</w:t>
      </w:r>
    </w:p>
    <w:p w14:paraId="53B058E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Possible security issue:</w:t>
      </w:r>
    </w:p>
    <w:p w14:paraId="2F4FCB78" w14:textId="77777777" w:rsidR="003246A4" w:rsidRPr="003246A4" w:rsidRDefault="003246A4">
      <w:pPr>
        <w:numPr>
          <w:ilvl w:val="0"/>
          <w:numId w:val="9"/>
        </w:numPr>
        <w:rPr>
          <w:sz w:val="32"/>
          <w:szCs w:val="32"/>
        </w:rPr>
      </w:pPr>
      <w:r w:rsidRPr="003246A4">
        <w:rPr>
          <w:sz w:val="32"/>
          <w:szCs w:val="32"/>
        </w:rPr>
        <w:t>User can access records they should not see</w:t>
      </w:r>
    </w:p>
    <w:p w14:paraId="233D98D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Possible performance issue:</w:t>
      </w:r>
    </w:p>
    <w:p w14:paraId="0D1DD05F" w14:textId="77777777" w:rsidR="003246A4" w:rsidRPr="003246A4" w:rsidRDefault="003246A4">
      <w:pPr>
        <w:numPr>
          <w:ilvl w:val="0"/>
          <w:numId w:val="10"/>
        </w:numPr>
        <w:rPr>
          <w:sz w:val="32"/>
          <w:szCs w:val="32"/>
        </w:rPr>
      </w:pPr>
      <w:r w:rsidRPr="003246A4">
        <w:rPr>
          <w:sz w:val="32"/>
          <w:szCs w:val="32"/>
        </w:rPr>
        <w:t>Nondelegable Gallery query</w:t>
      </w:r>
    </w:p>
    <w:p w14:paraId="4BCF729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Possible accessibility issue:</w:t>
      </w:r>
    </w:p>
    <w:p w14:paraId="706B55BB" w14:textId="77777777" w:rsidR="003246A4" w:rsidRPr="003246A4" w:rsidRDefault="003246A4">
      <w:pPr>
        <w:numPr>
          <w:ilvl w:val="0"/>
          <w:numId w:val="11"/>
        </w:numPr>
        <w:rPr>
          <w:sz w:val="32"/>
          <w:szCs w:val="32"/>
        </w:rPr>
      </w:pPr>
      <w:r w:rsidRPr="003246A4">
        <w:rPr>
          <w:sz w:val="32"/>
          <w:szCs w:val="32"/>
        </w:rPr>
        <w:t>Icon has no accessible label</w:t>
      </w:r>
    </w:p>
    <w:p w14:paraId="60C4C91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55C8428">
          <v:rect id="_x0000_i3555" style="width:0;height:1.5pt" o:hralign="center" o:hrstd="t" o:hr="t" fillcolor="#a0a0a0" stroked="f"/>
        </w:pict>
      </w:r>
    </w:p>
    <w:p w14:paraId="78634F6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C — SCREEN ARCHITECTURE</w:t>
      </w:r>
    </w:p>
    <w:p w14:paraId="14E9BFF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12. Current Screens</w:t>
      </w:r>
    </w:p>
    <w:p w14:paraId="667549E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should currently have:</w:t>
      </w:r>
    </w:p>
    <w:p w14:paraId="3CA11C7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scrHome</w:t>
      </w:r>
    </w:p>
    <w:p w14:paraId="0BCD5972" w14:textId="77777777" w:rsidR="003246A4" w:rsidRPr="003246A4" w:rsidRDefault="003246A4" w:rsidP="003246A4">
      <w:pPr>
        <w:rPr>
          <w:sz w:val="32"/>
          <w:szCs w:val="32"/>
        </w:rPr>
      </w:pPr>
    </w:p>
    <w:p w14:paraId="5FED32F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scrMyRequests</w:t>
      </w:r>
    </w:p>
    <w:p w14:paraId="29C84129" w14:textId="77777777" w:rsidR="003246A4" w:rsidRPr="003246A4" w:rsidRDefault="003246A4" w:rsidP="003246A4">
      <w:pPr>
        <w:rPr>
          <w:sz w:val="32"/>
          <w:szCs w:val="32"/>
        </w:rPr>
      </w:pPr>
    </w:p>
    <w:p w14:paraId="0278942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scrNewRequest</w:t>
      </w:r>
    </w:p>
    <w:p w14:paraId="66D8FA07" w14:textId="77777777" w:rsidR="003246A4" w:rsidRPr="003246A4" w:rsidRDefault="003246A4" w:rsidP="003246A4">
      <w:pPr>
        <w:rPr>
          <w:sz w:val="32"/>
          <w:szCs w:val="32"/>
        </w:rPr>
      </w:pPr>
    </w:p>
    <w:p w14:paraId="2CFCD88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scrRequestDetails</w:t>
      </w:r>
    </w:p>
    <w:p w14:paraId="7B0B98CB" w14:textId="77777777" w:rsidR="003246A4" w:rsidRPr="003246A4" w:rsidRDefault="003246A4" w:rsidP="003246A4">
      <w:pPr>
        <w:rPr>
          <w:sz w:val="32"/>
          <w:szCs w:val="32"/>
        </w:rPr>
      </w:pPr>
    </w:p>
    <w:p w14:paraId="06F1973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scrProfile</w:t>
      </w:r>
    </w:p>
    <w:p w14:paraId="7D42C90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Optional screens may also exist.</w:t>
      </w:r>
    </w:p>
    <w:p w14:paraId="06263C2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pict w14:anchorId="7946F8CD">
          <v:rect id="_x0000_i3556" style="width:0;height:1.5pt" o:hralign="center" o:hrstd="t" o:hr="t" fillcolor="#a0a0a0" stroked="f"/>
        </w:pict>
      </w:r>
    </w:p>
    <w:p w14:paraId="03DD6EC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13. Screen Naming Review</w:t>
      </w:r>
    </w:p>
    <w:p w14:paraId="60EF388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Avoid:</w:t>
      </w:r>
    </w:p>
    <w:p w14:paraId="54599A3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Screen1</w:t>
      </w:r>
    </w:p>
    <w:p w14:paraId="0C7F23A1" w14:textId="77777777" w:rsidR="003246A4" w:rsidRPr="003246A4" w:rsidRDefault="003246A4" w:rsidP="003246A4">
      <w:pPr>
        <w:rPr>
          <w:sz w:val="32"/>
          <w:szCs w:val="32"/>
        </w:rPr>
      </w:pPr>
    </w:p>
    <w:p w14:paraId="0486889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Screen2</w:t>
      </w:r>
    </w:p>
    <w:p w14:paraId="3831FB8B" w14:textId="77777777" w:rsidR="003246A4" w:rsidRPr="003246A4" w:rsidRDefault="003246A4" w:rsidP="003246A4">
      <w:pPr>
        <w:rPr>
          <w:sz w:val="32"/>
          <w:szCs w:val="32"/>
        </w:rPr>
      </w:pPr>
    </w:p>
    <w:p w14:paraId="708BC74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NewScreen3</w:t>
      </w:r>
    </w:p>
    <w:p w14:paraId="3D69E3F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Use:</w:t>
      </w:r>
    </w:p>
    <w:p w14:paraId="225A378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scrHome</w:t>
      </w:r>
    </w:p>
    <w:p w14:paraId="7A11A2AA" w14:textId="77777777" w:rsidR="003246A4" w:rsidRPr="003246A4" w:rsidRDefault="003246A4" w:rsidP="003246A4">
      <w:pPr>
        <w:rPr>
          <w:sz w:val="32"/>
          <w:szCs w:val="32"/>
        </w:rPr>
      </w:pPr>
    </w:p>
    <w:p w14:paraId="119A456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scrMyRequests</w:t>
      </w:r>
    </w:p>
    <w:p w14:paraId="66662F33" w14:textId="77777777" w:rsidR="003246A4" w:rsidRPr="003246A4" w:rsidRDefault="003246A4" w:rsidP="003246A4">
      <w:pPr>
        <w:rPr>
          <w:sz w:val="32"/>
          <w:szCs w:val="32"/>
        </w:rPr>
      </w:pPr>
    </w:p>
    <w:p w14:paraId="792DB81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scrNewRequest</w:t>
      </w:r>
    </w:p>
    <w:p w14:paraId="69FCB1F5" w14:textId="77777777" w:rsidR="003246A4" w:rsidRPr="003246A4" w:rsidRDefault="003246A4" w:rsidP="003246A4">
      <w:pPr>
        <w:rPr>
          <w:sz w:val="32"/>
          <w:szCs w:val="32"/>
        </w:rPr>
      </w:pPr>
    </w:p>
    <w:p w14:paraId="1E43EF3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scrRequestDetails</w:t>
      </w:r>
    </w:p>
    <w:p w14:paraId="2F3D5B23" w14:textId="77777777" w:rsidR="003246A4" w:rsidRPr="003246A4" w:rsidRDefault="003246A4" w:rsidP="003246A4">
      <w:pPr>
        <w:rPr>
          <w:sz w:val="32"/>
          <w:szCs w:val="32"/>
        </w:rPr>
      </w:pPr>
    </w:p>
    <w:p w14:paraId="5FDE2A1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scrProfile</w:t>
      </w:r>
    </w:p>
    <w:p w14:paraId="6901FF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Another developer should understand the app structure without opening every screen.</w:t>
      </w:r>
    </w:p>
    <w:p w14:paraId="0CC181A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2C3BD7F">
          <v:rect id="_x0000_i3557" style="width:0;height:1.5pt" o:hralign="center" o:hrstd="t" o:hr="t" fillcolor="#a0a0a0" stroked="f"/>
        </w:pict>
      </w:r>
    </w:p>
    <w:p w14:paraId="7697984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14. Control Naming Review</w:t>
      </w:r>
    </w:p>
    <w:p w14:paraId="30B9562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Check important controls.</w:t>
      </w:r>
    </w:p>
    <w:p w14:paraId="512BBE5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1632AA3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btnNewRequest</w:t>
      </w:r>
    </w:p>
    <w:p w14:paraId="30B99F55" w14:textId="77777777" w:rsidR="003246A4" w:rsidRPr="003246A4" w:rsidRDefault="003246A4" w:rsidP="003246A4">
      <w:pPr>
        <w:rPr>
          <w:sz w:val="32"/>
          <w:szCs w:val="32"/>
        </w:rPr>
      </w:pPr>
    </w:p>
    <w:p w14:paraId="5C224A0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btnMyRequests</w:t>
      </w:r>
    </w:p>
    <w:p w14:paraId="2A7FF48C" w14:textId="77777777" w:rsidR="003246A4" w:rsidRPr="003246A4" w:rsidRDefault="003246A4" w:rsidP="003246A4">
      <w:pPr>
        <w:rPr>
          <w:sz w:val="32"/>
          <w:szCs w:val="32"/>
        </w:rPr>
      </w:pPr>
    </w:p>
    <w:p w14:paraId="09D5633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galLeaveRequests</w:t>
      </w:r>
    </w:p>
    <w:p w14:paraId="5A4B41D0" w14:textId="77777777" w:rsidR="003246A4" w:rsidRPr="003246A4" w:rsidRDefault="003246A4" w:rsidP="003246A4">
      <w:pPr>
        <w:rPr>
          <w:sz w:val="32"/>
          <w:szCs w:val="32"/>
        </w:rPr>
      </w:pPr>
    </w:p>
    <w:p w14:paraId="1428C1C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frmLeaveRequest</w:t>
      </w:r>
    </w:p>
    <w:p w14:paraId="7A9F84E6" w14:textId="77777777" w:rsidR="003246A4" w:rsidRPr="003246A4" w:rsidRDefault="003246A4" w:rsidP="003246A4">
      <w:pPr>
        <w:rPr>
          <w:sz w:val="32"/>
          <w:szCs w:val="32"/>
        </w:rPr>
      </w:pPr>
    </w:p>
    <w:p w14:paraId="54BA6AE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frmRequestDetails</w:t>
      </w:r>
    </w:p>
    <w:p w14:paraId="0EA52493" w14:textId="77777777" w:rsidR="003246A4" w:rsidRPr="003246A4" w:rsidRDefault="003246A4" w:rsidP="003246A4">
      <w:pPr>
        <w:rPr>
          <w:sz w:val="32"/>
          <w:szCs w:val="32"/>
        </w:rPr>
      </w:pPr>
    </w:p>
    <w:p w14:paraId="7078D56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txtRequestSearch</w:t>
      </w:r>
    </w:p>
    <w:p w14:paraId="669F7428" w14:textId="77777777" w:rsidR="003246A4" w:rsidRPr="003246A4" w:rsidRDefault="003246A4" w:rsidP="003246A4">
      <w:pPr>
        <w:rPr>
          <w:sz w:val="32"/>
          <w:szCs w:val="32"/>
        </w:rPr>
      </w:pPr>
    </w:p>
    <w:p w14:paraId="0E38151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drpStatusFilter</w:t>
      </w:r>
    </w:p>
    <w:p w14:paraId="188E2F82" w14:textId="77777777" w:rsidR="003246A4" w:rsidRPr="003246A4" w:rsidRDefault="003246A4" w:rsidP="003246A4">
      <w:pPr>
        <w:rPr>
          <w:sz w:val="32"/>
          <w:szCs w:val="32"/>
        </w:rPr>
      </w:pPr>
    </w:p>
    <w:p w14:paraId="21C1566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btnCancelRequest</w:t>
      </w:r>
    </w:p>
    <w:p w14:paraId="111BC45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spend the entire class renaming every decorative label.</w:t>
      </w:r>
    </w:p>
    <w:p w14:paraId="7149310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Focus on:</w:t>
      </w:r>
    </w:p>
    <w:p w14:paraId="1FEA9C1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Important controls referenced in formulas.</w:t>
      </w:r>
    </w:p>
    <w:p w14:paraId="0672907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A496FB4">
          <v:rect id="_x0000_i3558" style="width:0;height:1.5pt" o:hralign="center" o:hrstd="t" o:hr="t" fillcolor="#a0a0a0" stroked="f"/>
        </w:pict>
      </w:r>
    </w:p>
    <w:p w14:paraId="741E1AD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D — RESPONSIVE DESIGN</w:t>
      </w:r>
    </w:p>
    <w:p w14:paraId="41F7DD7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15. What Is Responsive Design?</w:t>
      </w:r>
    </w:p>
    <w:p w14:paraId="5CF78C0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Responsive design means:</w:t>
      </w:r>
    </w:p>
    <w:p w14:paraId="1FC396B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The interface adapts to the available space.</w:t>
      </w:r>
    </w:p>
    <w:p w14:paraId="2D7926A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 app may run on:</w:t>
      </w:r>
    </w:p>
    <w:p w14:paraId="1BCD5F91" w14:textId="77777777" w:rsidR="003246A4" w:rsidRPr="003246A4" w:rsidRDefault="003246A4">
      <w:pPr>
        <w:numPr>
          <w:ilvl w:val="0"/>
          <w:numId w:val="12"/>
        </w:numPr>
        <w:rPr>
          <w:sz w:val="32"/>
          <w:szCs w:val="32"/>
        </w:rPr>
      </w:pPr>
      <w:r w:rsidRPr="003246A4">
        <w:rPr>
          <w:sz w:val="32"/>
          <w:szCs w:val="32"/>
        </w:rPr>
        <w:t>Phone</w:t>
      </w:r>
    </w:p>
    <w:p w14:paraId="30D7F14D" w14:textId="77777777" w:rsidR="003246A4" w:rsidRPr="003246A4" w:rsidRDefault="003246A4">
      <w:pPr>
        <w:numPr>
          <w:ilvl w:val="0"/>
          <w:numId w:val="12"/>
        </w:numPr>
        <w:rPr>
          <w:sz w:val="32"/>
          <w:szCs w:val="32"/>
        </w:rPr>
      </w:pPr>
      <w:r w:rsidRPr="003246A4">
        <w:rPr>
          <w:sz w:val="32"/>
          <w:szCs w:val="32"/>
        </w:rPr>
        <w:t>Tablet</w:t>
      </w:r>
    </w:p>
    <w:p w14:paraId="6750F694" w14:textId="77777777" w:rsidR="003246A4" w:rsidRPr="003246A4" w:rsidRDefault="003246A4">
      <w:pPr>
        <w:numPr>
          <w:ilvl w:val="0"/>
          <w:numId w:val="12"/>
        </w:numPr>
        <w:rPr>
          <w:sz w:val="32"/>
          <w:szCs w:val="32"/>
        </w:rPr>
      </w:pPr>
      <w:r w:rsidRPr="003246A4">
        <w:rPr>
          <w:sz w:val="32"/>
          <w:szCs w:val="32"/>
        </w:rPr>
        <w:t>Laptop</w:t>
      </w:r>
    </w:p>
    <w:p w14:paraId="28108347" w14:textId="77777777" w:rsidR="003246A4" w:rsidRPr="003246A4" w:rsidRDefault="003246A4">
      <w:pPr>
        <w:numPr>
          <w:ilvl w:val="0"/>
          <w:numId w:val="12"/>
        </w:numPr>
        <w:rPr>
          <w:sz w:val="32"/>
          <w:szCs w:val="32"/>
        </w:rPr>
      </w:pPr>
      <w:r w:rsidRPr="003246A4">
        <w:rPr>
          <w:sz w:val="32"/>
          <w:szCs w:val="32"/>
        </w:rPr>
        <w:t>Browser window</w:t>
      </w:r>
    </w:p>
    <w:p w14:paraId="1C8909C5" w14:textId="77777777" w:rsidR="003246A4" w:rsidRPr="003246A4" w:rsidRDefault="003246A4">
      <w:pPr>
        <w:numPr>
          <w:ilvl w:val="0"/>
          <w:numId w:val="12"/>
        </w:numPr>
        <w:rPr>
          <w:sz w:val="32"/>
          <w:szCs w:val="32"/>
        </w:rPr>
      </w:pPr>
      <w:r w:rsidRPr="003246A4">
        <w:rPr>
          <w:sz w:val="32"/>
          <w:szCs w:val="32"/>
        </w:rPr>
        <w:t>Different screen resolutions</w:t>
      </w:r>
    </w:p>
    <w:p w14:paraId="50488F4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 rigid design can break when dimensions change.</w:t>
      </w:r>
    </w:p>
    <w:p w14:paraId="0AAD5FE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E4F1992">
          <v:rect id="_x0000_i3559" style="width:0;height:1.5pt" o:hralign="center" o:hrstd="t" o:hr="t" fillcolor="#a0a0a0" stroked="f"/>
        </w:pict>
      </w:r>
    </w:p>
    <w:p w14:paraId="3845C55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16. Fixed Layout Problem</w:t>
      </w:r>
    </w:p>
    <w:p w14:paraId="67B1587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Imagine:</w:t>
      </w:r>
    </w:p>
    <w:p w14:paraId="199B218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Width = 600</w:t>
      </w:r>
    </w:p>
    <w:p w14:paraId="6F62D5A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on a control.</w:t>
      </w:r>
    </w:p>
    <w:p w14:paraId="3DABEAD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 small device has:</w:t>
      </w:r>
    </w:p>
    <w:p w14:paraId="075D45B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Available Width = 400</w:t>
      </w:r>
    </w:p>
    <w:p w14:paraId="2047A6B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control may:</w:t>
      </w:r>
    </w:p>
    <w:p w14:paraId="77D3874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Overflow.</w:t>
      </w:r>
    </w:p>
    <w:p w14:paraId="08F9B5F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Better designs consider available parent/screen size.</w:t>
      </w:r>
    </w:p>
    <w:p w14:paraId="6EC6924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B94ACF7">
          <v:rect id="_x0000_i3560" style="width:0;height:1.5pt" o:hralign="center" o:hrstd="t" o:hr="t" fillcolor="#a0a0a0" stroked="f"/>
        </w:pict>
      </w:r>
    </w:p>
    <w:p w14:paraId="52E6ADE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17. Dynamic Width</w:t>
      </w:r>
    </w:p>
    <w:p w14:paraId="76AB019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Example:</w:t>
      </w:r>
    </w:p>
    <w:p w14:paraId="1968C2F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Width = Parent.Width</w:t>
      </w:r>
    </w:p>
    <w:p w14:paraId="630B5D4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Meaning:</w:t>
      </w:r>
    </w:p>
    <w:p w14:paraId="46077DA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Use the available width of the parent.</w:t>
      </w:r>
    </w:p>
    <w:p w14:paraId="286C8DB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1BC38AD">
          <v:rect id="_x0000_i3561" style="width:0;height:1.5pt" o:hralign="center" o:hrstd="t" o:hr="t" fillcolor="#a0a0a0" stroked="f"/>
        </w:pict>
      </w:r>
    </w:p>
    <w:p w14:paraId="67849C3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18. Half Width</w:t>
      </w:r>
    </w:p>
    <w:p w14:paraId="6569A67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212353A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Width = Parent.Width * 0.5</w:t>
      </w:r>
    </w:p>
    <w:p w14:paraId="634D319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Meaning:</w:t>
      </w:r>
    </w:p>
    <w:p w14:paraId="23754F3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Use half of the parent's width.</w:t>
      </w:r>
    </w:p>
    <w:p w14:paraId="666CE27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CD7207D">
          <v:rect id="_x0000_i3562" style="width:0;height:1.5pt" o:hralign="center" o:hrstd="t" o:hr="t" fillcolor="#a0a0a0" stroked="f"/>
        </w:pict>
      </w:r>
    </w:p>
    <w:p w14:paraId="7A3A031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19. Responsive Position</w:t>
      </w:r>
    </w:p>
    <w:p w14:paraId="1E958B3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Instead of:</w:t>
      </w:r>
    </w:p>
    <w:p w14:paraId="6A0A41D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X = 700</w:t>
      </w:r>
    </w:p>
    <w:p w14:paraId="268D1A9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consider:</w:t>
      </w:r>
    </w:p>
    <w:p w14:paraId="0E42F1B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X =</w:t>
      </w:r>
    </w:p>
    <w:p w14:paraId="3940F7C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Parent.Width -</w:t>
      </w:r>
    </w:p>
    <w:p w14:paraId="0C6DE9B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Self.Width -</w:t>
      </w:r>
    </w:p>
    <w:p w14:paraId="6FAB6D8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16</w:t>
      </w:r>
    </w:p>
    <w:p w14:paraId="1E95339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Meaning:</w:t>
      </w:r>
    </w:p>
    <w:p w14:paraId="5CE95BE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Keep the control 16 pixels from the right.</w:t>
      </w:r>
    </w:p>
    <w:p w14:paraId="7F77BFA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4061482">
          <v:rect id="_x0000_i3563" style="width:0;height:1.5pt" o:hralign="center" o:hrstd="t" o:hr="t" fillcolor="#a0a0a0" stroked="f"/>
        </w:pict>
      </w:r>
    </w:p>
    <w:p w14:paraId="2FFF4FF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20. Parent</w:t>
      </w:r>
    </w:p>
    <w:p w14:paraId="70AC884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Parent refers to the control that contains the current control.</w:t>
      </w:r>
    </w:p>
    <w:p w14:paraId="25F5172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4686540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Screen</w:t>
      </w:r>
    </w:p>
    <w:p w14:paraId="2A52DCC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|</w:t>
      </w:r>
    </w:p>
    <w:p w14:paraId="47ED5DC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v</w:t>
      </w:r>
    </w:p>
    <w:p w14:paraId="78340C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Container</w:t>
      </w:r>
    </w:p>
    <w:p w14:paraId="7FDE452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|</w:t>
      </w:r>
    </w:p>
    <w:p w14:paraId="0D0F3B3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v</w:t>
      </w:r>
    </w:p>
    <w:p w14:paraId="1C605FD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Button</w:t>
      </w:r>
    </w:p>
    <w:p w14:paraId="3848816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For Button:</w:t>
      </w:r>
    </w:p>
    <w:p w14:paraId="509A551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Parent.Width</w:t>
      </w:r>
    </w:p>
    <w:p w14:paraId="4BC038E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means:</w:t>
      </w:r>
    </w:p>
    <w:p w14:paraId="28543AC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Container Width.</w:t>
      </w:r>
    </w:p>
    <w:p w14:paraId="425EDE7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84D826F">
          <v:rect id="_x0000_i3564" style="width:0;height:1.5pt" o:hralign="center" o:hrstd="t" o:hr="t" fillcolor="#a0a0a0" stroked="f"/>
        </w:pict>
      </w:r>
    </w:p>
    <w:p w14:paraId="4C89921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21. App.Width</w:t>
      </w:r>
    </w:p>
    <w:p w14:paraId="54B53BF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App.Width represents application/browser/device layout width available to the app.</w:t>
      </w:r>
    </w:p>
    <w:p w14:paraId="47C9550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11CEFA0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App.Width &lt; 600</w:t>
      </w:r>
    </w:p>
    <w:p w14:paraId="4C59CEC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could represent:</w:t>
      </w:r>
    </w:p>
    <w:p w14:paraId="2C5DAC8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Compact screen logic.</w:t>
      </w:r>
    </w:p>
    <w:p w14:paraId="20AFF4B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Do not memorize one universal breakpoint.</w:t>
      </w:r>
    </w:p>
    <w:p w14:paraId="194C8D4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Choose breakpoints based on:</w:t>
      </w:r>
    </w:p>
    <w:p w14:paraId="28D5242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Your design requirements.</w:t>
      </w:r>
    </w:p>
    <w:p w14:paraId="13D9B97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091D9E9">
          <v:rect id="_x0000_i3565" style="width:0;height:1.5pt" o:hralign="center" o:hrstd="t" o:hr="t" fillcolor="#a0a0a0" stroked="f"/>
        </w:pict>
      </w:r>
    </w:p>
    <w:p w14:paraId="22AC483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E — CONTAINERS</w:t>
      </w:r>
    </w:p>
    <w:p w14:paraId="465B653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22. Why Containers?</w:t>
      </w:r>
    </w:p>
    <w:p w14:paraId="3B468C6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Without containers:</w:t>
      </w:r>
    </w:p>
    <w:p w14:paraId="1C861A3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Developers manually control:</w:t>
      </w:r>
    </w:p>
    <w:p w14:paraId="5FA7DFE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X</w:t>
      </w:r>
    </w:p>
    <w:p w14:paraId="4644B446" w14:textId="77777777" w:rsidR="003246A4" w:rsidRPr="003246A4" w:rsidRDefault="003246A4" w:rsidP="003246A4">
      <w:pPr>
        <w:rPr>
          <w:sz w:val="32"/>
          <w:szCs w:val="32"/>
        </w:rPr>
      </w:pPr>
    </w:p>
    <w:p w14:paraId="54C4ACB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Y</w:t>
      </w:r>
    </w:p>
    <w:p w14:paraId="182370D5" w14:textId="77777777" w:rsidR="003246A4" w:rsidRPr="003246A4" w:rsidRDefault="003246A4" w:rsidP="003246A4">
      <w:pPr>
        <w:rPr>
          <w:sz w:val="32"/>
          <w:szCs w:val="32"/>
        </w:rPr>
      </w:pPr>
    </w:p>
    <w:p w14:paraId="22AC484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Width</w:t>
      </w:r>
    </w:p>
    <w:p w14:paraId="465D049C" w14:textId="77777777" w:rsidR="003246A4" w:rsidRPr="003246A4" w:rsidRDefault="003246A4" w:rsidP="003246A4">
      <w:pPr>
        <w:rPr>
          <w:sz w:val="32"/>
          <w:szCs w:val="32"/>
        </w:rPr>
      </w:pPr>
    </w:p>
    <w:p w14:paraId="7986BF7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Height</w:t>
      </w:r>
    </w:p>
    <w:p w14:paraId="416B4C0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for many controls.</w:t>
      </w:r>
    </w:p>
    <w:p w14:paraId="4C50C40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That becomes difficult when screen size changes.</w:t>
      </w:r>
    </w:p>
    <w:p w14:paraId="517CC9F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Containers help organize child controls automatically.</w:t>
      </w:r>
    </w:p>
    <w:p w14:paraId="3B5D9E0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6615D3D">
          <v:rect id="_x0000_i3566" style="width:0;height:1.5pt" o:hralign="center" o:hrstd="t" o:hr="t" fillcolor="#a0a0a0" stroked="f"/>
        </w:pict>
      </w:r>
    </w:p>
    <w:p w14:paraId="1184C92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23. Main Container Types</w:t>
      </w:r>
    </w:p>
    <w:p w14:paraId="2E2525F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should understand:</w:t>
      </w:r>
    </w:p>
    <w:p w14:paraId="622D93C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Vertical Container</w:t>
      </w:r>
    </w:p>
    <w:p w14:paraId="098AEB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Controls arranged:</w:t>
      </w:r>
    </w:p>
    <w:p w14:paraId="316AD61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Top</w:t>
      </w:r>
    </w:p>
    <w:p w14:paraId="6AA3CAF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28ADDEF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v</w:t>
      </w:r>
    </w:p>
    <w:p w14:paraId="31505C6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Bottom</w:t>
      </w:r>
    </w:p>
    <w:p w14:paraId="72F6137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Horizontal Container</w:t>
      </w:r>
    </w:p>
    <w:p w14:paraId="6554B41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Controls arranged:</w:t>
      </w:r>
    </w:p>
    <w:p w14:paraId="7D8D885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Left </w:t>
      </w:r>
      <w:r w:rsidRPr="003246A4">
        <w:rPr>
          <w:rFonts w:ascii="Times New Roman" w:hAnsi="Times New Roman" w:cs="Times New Roman"/>
          <w:sz w:val="32"/>
          <w:szCs w:val="32"/>
        </w:rPr>
        <w:t>→</w:t>
      </w:r>
      <w:r w:rsidRPr="003246A4">
        <w:rPr>
          <w:sz w:val="32"/>
          <w:szCs w:val="32"/>
        </w:rPr>
        <w:t xml:space="preserve"> Right</w:t>
      </w:r>
    </w:p>
    <w:p w14:paraId="39B404A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042E3B3">
          <v:rect id="_x0000_i3567" style="width:0;height:1.5pt" o:hralign="center" o:hrstd="t" o:hr="t" fillcolor="#a0a0a0" stroked="f"/>
        </w:pict>
      </w:r>
    </w:p>
    <w:p w14:paraId="4A22C07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24. Example Screen Structure</w:t>
      </w:r>
    </w:p>
    <w:p w14:paraId="323DD07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Instead of:</w:t>
      </w:r>
    </w:p>
    <w:p w14:paraId="087288F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25 random controls</w:t>
      </w:r>
    </w:p>
    <w:p w14:paraId="2CFE617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use:</w:t>
      </w:r>
    </w:p>
    <w:p w14:paraId="35EE39B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conScreen</w:t>
      </w:r>
    </w:p>
    <w:p w14:paraId="0F283A3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|</w:t>
      </w:r>
    </w:p>
    <w:p w14:paraId="154EB7B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+---- conHeader</w:t>
      </w:r>
    </w:p>
    <w:p w14:paraId="07EB7A0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|</w:t>
      </w:r>
    </w:p>
    <w:p w14:paraId="6FB4D9A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+---- conContent</w:t>
      </w:r>
    </w:p>
    <w:p w14:paraId="080F7CB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|</w:t>
      </w:r>
    </w:p>
    <w:p w14:paraId="5531562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+---- conNavigation</w:t>
      </w:r>
    </w:p>
    <w:p w14:paraId="60C3A4F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This creates:</w:t>
      </w:r>
    </w:p>
    <w:p w14:paraId="4C9C361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Structure.</w:t>
      </w:r>
    </w:p>
    <w:p w14:paraId="1FD3666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pict w14:anchorId="712616AD">
          <v:rect id="_x0000_i3568" style="width:0;height:1.5pt" o:hralign="center" o:hrstd="t" o:hr="t" fillcolor="#a0a0a0" stroked="f"/>
        </w:pict>
      </w:r>
    </w:p>
    <w:p w14:paraId="0C0C155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25. Home Screen Architecture</w:t>
      </w:r>
    </w:p>
    <w:p w14:paraId="469AC27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Refactor Home conceptually:</w:t>
      </w:r>
    </w:p>
    <w:p w14:paraId="3A22C9E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conHome</w:t>
      </w:r>
    </w:p>
    <w:p w14:paraId="63A8CD7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5DDEC4D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conHomeHeader</w:t>
      </w:r>
    </w:p>
    <w:p w14:paraId="4633377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35E2A5C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conEmployeeSummary</w:t>
      </w:r>
    </w:p>
    <w:p w14:paraId="52FE477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000966D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conDashboardMetrics</w:t>
      </w:r>
    </w:p>
    <w:p w14:paraId="03BB3D8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4134C58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conPrimaryActions</w:t>
      </w:r>
    </w:p>
    <w:p w14:paraId="2089BC5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5F0B8BD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conRecentRequests</w:t>
      </w:r>
    </w:p>
    <w:p w14:paraId="59003AA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D40E415">
          <v:rect id="_x0000_i3569" style="width:0;height:1.5pt" o:hralign="center" o:hrstd="t" o:hr="t" fillcolor="#a0a0a0" stroked="f"/>
        </w:pict>
      </w:r>
    </w:p>
    <w:p w14:paraId="78D5FA9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26. My Requests Architecture</w:t>
      </w:r>
    </w:p>
    <w:p w14:paraId="43FA82D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conRequests</w:t>
      </w:r>
    </w:p>
    <w:p w14:paraId="7C7A36D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7795B90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conRequestsHeader</w:t>
      </w:r>
    </w:p>
    <w:p w14:paraId="45E932B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1E4B6E3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conRequestFilters</w:t>
      </w:r>
    </w:p>
    <w:p w14:paraId="4ED04F1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2876B25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 xml:space="preserve"> +---- lblRequestCount</w:t>
      </w:r>
    </w:p>
    <w:p w14:paraId="6CA3B78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5FC4714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galLeaveRequests</w:t>
      </w:r>
    </w:p>
    <w:p w14:paraId="0E3BD79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28CB7BC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conEmptyRequests</w:t>
      </w:r>
    </w:p>
    <w:p w14:paraId="2159322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D7ACF93">
          <v:rect id="_x0000_i3570" style="width:0;height:1.5pt" o:hralign="center" o:hrstd="t" o:hr="t" fillcolor="#a0a0a0" stroked="f"/>
        </w:pict>
      </w:r>
    </w:p>
    <w:p w14:paraId="75E6C5D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27. Form Screen Architecture</w:t>
      </w:r>
    </w:p>
    <w:p w14:paraId="314156C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conRequestForm</w:t>
      </w:r>
    </w:p>
    <w:p w14:paraId="32AAB94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5A92C05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conFormHeader</w:t>
      </w:r>
    </w:p>
    <w:p w14:paraId="4AE9CAD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06181A1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frmLeaveRequest</w:t>
      </w:r>
    </w:p>
    <w:p w14:paraId="65AC9DD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2A31477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conFormActions</w:t>
      </w:r>
    </w:p>
    <w:p w14:paraId="3F9020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B79FAFE">
          <v:rect id="_x0000_i3571" style="width:0;height:1.5pt" o:hralign="center" o:hrstd="t" o:hr="t" fillcolor="#a0a0a0" stroked="f"/>
        </w:pict>
      </w:r>
    </w:p>
    <w:p w14:paraId="1749765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28. Details Screen Architecture</w:t>
      </w:r>
    </w:p>
    <w:p w14:paraId="784D6F9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conDetails</w:t>
      </w:r>
    </w:p>
    <w:p w14:paraId="4DC0114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5C64E8E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conDetailsHeader</w:t>
      </w:r>
    </w:p>
    <w:p w14:paraId="2648B52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4E5A3F9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conStatus</w:t>
      </w:r>
    </w:p>
    <w:p w14:paraId="7746FE1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798F927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 xml:space="preserve"> +---- frmRequestDetails</w:t>
      </w:r>
    </w:p>
    <w:p w14:paraId="13F21F9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|</w:t>
      </w:r>
    </w:p>
    <w:p w14:paraId="4AB3C22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+---- conDetailsActions</w:t>
      </w:r>
    </w:p>
    <w:p w14:paraId="6D2BE5C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19EABC7">
          <v:rect id="_x0000_i3572" style="width:0;height:1.5pt" o:hralign="center" o:hrstd="t" o:hr="t" fillcolor="#a0a0a0" stroked="f"/>
        </w:pict>
      </w:r>
    </w:p>
    <w:p w14:paraId="481BB39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F — RESPONSIVE LAB</w:t>
      </w:r>
    </w:p>
    <w:p w14:paraId="69C500F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29. Lab 2 — Refactor One Screen</w:t>
      </w:r>
    </w:p>
    <w:p w14:paraId="45C2F98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rebuild every screen from zero.</w:t>
      </w:r>
    </w:p>
    <w:p w14:paraId="63EB2B7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choose:</w:t>
      </w:r>
    </w:p>
    <w:p w14:paraId="4FEF97B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scrHome</w:t>
      </w:r>
    </w:p>
    <w:p w14:paraId="359C7B1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and convert major regions into containers.</w:t>
      </w:r>
    </w:p>
    <w:p w14:paraId="4F2ABD8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Goal:</w:t>
      </w:r>
    </w:p>
    <w:p w14:paraId="35B5C94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Header</w:t>
      </w:r>
    </w:p>
    <w:p w14:paraId="19F7451E" w14:textId="77777777" w:rsidR="003246A4" w:rsidRPr="003246A4" w:rsidRDefault="003246A4" w:rsidP="003246A4">
      <w:pPr>
        <w:rPr>
          <w:sz w:val="32"/>
          <w:szCs w:val="32"/>
        </w:rPr>
      </w:pPr>
    </w:p>
    <w:p w14:paraId="3E235CB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Employee Info</w:t>
      </w:r>
    </w:p>
    <w:p w14:paraId="6DA81FD5" w14:textId="77777777" w:rsidR="003246A4" w:rsidRPr="003246A4" w:rsidRDefault="003246A4" w:rsidP="003246A4">
      <w:pPr>
        <w:rPr>
          <w:sz w:val="32"/>
          <w:szCs w:val="32"/>
        </w:rPr>
      </w:pPr>
    </w:p>
    <w:p w14:paraId="65DA224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Dashboard Cards</w:t>
      </w:r>
    </w:p>
    <w:p w14:paraId="7C627115" w14:textId="77777777" w:rsidR="003246A4" w:rsidRPr="003246A4" w:rsidRDefault="003246A4" w:rsidP="003246A4">
      <w:pPr>
        <w:rPr>
          <w:sz w:val="32"/>
          <w:szCs w:val="32"/>
        </w:rPr>
      </w:pPr>
    </w:p>
    <w:p w14:paraId="67992AA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Actions</w:t>
      </w:r>
    </w:p>
    <w:p w14:paraId="7A06954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should remain organized when width changes.</w:t>
      </w:r>
    </w:p>
    <w:p w14:paraId="699A60C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F30D267">
          <v:rect id="_x0000_i3573" style="width:0;height:1.5pt" o:hralign="center" o:hrstd="t" o:hr="t" fillcolor="#a0a0a0" stroked="f"/>
        </w:pict>
      </w:r>
    </w:p>
    <w:p w14:paraId="627F4F9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30. Main Home Container</w:t>
      </w:r>
    </w:p>
    <w:p w14:paraId="491D2E8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Create:</w:t>
      </w:r>
    </w:p>
    <w:p w14:paraId="7F8E75E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conHome</w:t>
      </w:r>
    </w:p>
    <w:p w14:paraId="174E646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Set:</w:t>
      </w:r>
    </w:p>
    <w:p w14:paraId="356FA24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Width = Parent.Width</w:t>
      </w:r>
    </w:p>
    <w:p w14:paraId="16B27C1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Height = Parent.Height</w:t>
      </w:r>
    </w:p>
    <w:p w14:paraId="584EDAC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 appropriate Vertical/Auto-layout configuration.</w:t>
      </w:r>
    </w:p>
    <w:p w14:paraId="642B605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F047C7B">
          <v:rect id="_x0000_i3574" style="width:0;height:1.5pt" o:hralign="center" o:hrstd="t" o:hr="t" fillcolor="#a0a0a0" stroked="f"/>
        </w:pict>
      </w:r>
    </w:p>
    <w:p w14:paraId="6F1B492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31. Header Container</w:t>
      </w:r>
    </w:p>
    <w:p w14:paraId="04D2912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Create:</w:t>
      </w:r>
    </w:p>
    <w:p w14:paraId="1D171DF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conHomeHeader</w:t>
      </w:r>
    </w:p>
    <w:p w14:paraId="1AE591A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Contents:</w:t>
      </w:r>
    </w:p>
    <w:p w14:paraId="7411965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 Title</w:t>
      </w:r>
    </w:p>
    <w:p w14:paraId="61C1B6A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Profile/Employee information where appropriate</w:t>
      </w:r>
    </w:p>
    <w:p w14:paraId="5F88710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Keep title visible and avoid overlap.</w:t>
      </w:r>
    </w:p>
    <w:p w14:paraId="1065871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A2843F6">
          <v:rect id="_x0000_i3575" style="width:0;height:1.5pt" o:hralign="center" o:hrstd="t" o:hr="t" fillcolor="#a0a0a0" stroked="f"/>
        </w:pict>
      </w:r>
    </w:p>
    <w:p w14:paraId="21FB696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32. Dashboard Container</w:t>
      </w:r>
    </w:p>
    <w:p w14:paraId="4506455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Create:</w:t>
      </w:r>
    </w:p>
    <w:p w14:paraId="1C9E0C2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conDashboardMetrics</w:t>
      </w:r>
    </w:p>
    <w:p w14:paraId="76459BF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Contains:</w:t>
      </w:r>
    </w:p>
    <w:p w14:paraId="677E5F5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Pending</w:t>
      </w:r>
    </w:p>
    <w:p w14:paraId="761BDD5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Approved</w:t>
      </w:r>
    </w:p>
    <w:p w14:paraId="2606A1C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Rejected</w:t>
      </w:r>
    </w:p>
    <w:p w14:paraId="6778327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Total</w:t>
      </w:r>
    </w:p>
    <w:p w14:paraId="0934F8C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For larger widths:</w:t>
      </w:r>
    </w:p>
    <w:p w14:paraId="5038428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Pending | Approved | Rejected | Total</w:t>
      </w:r>
    </w:p>
    <w:p w14:paraId="195C3DC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For narrow layouts, arrange/wrap more appropriately.</w:t>
      </w:r>
    </w:p>
    <w:p w14:paraId="02BA0EB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5C426EE">
          <v:rect id="_x0000_i3576" style="width:0;height:1.5pt" o:hralign="center" o:hrstd="t" o:hr="t" fillcolor="#a0a0a0" stroked="f"/>
        </w:pict>
      </w:r>
    </w:p>
    <w:p w14:paraId="36D3A17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33. Responsive Thinking</w:t>
      </w:r>
    </w:p>
    <w:p w14:paraId="6FE6B01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Ask:</w:t>
      </w:r>
    </w:p>
    <w:p w14:paraId="7FFE735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Should four cards always remain in one row?</w:t>
      </w:r>
    </w:p>
    <w:p w14:paraId="5F9BBCB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74A4099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No.</w:t>
      </w:r>
    </w:p>
    <w:p w14:paraId="5411579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On a narrow screen:</w:t>
      </w:r>
    </w:p>
    <w:p w14:paraId="38597B5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Pending       Approved</w:t>
      </w:r>
    </w:p>
    <w:p w14:paraId="5BDDA9BF" w14:textId="77777777" w:rsidR="003246A4" w:rsidRPr="003246A4" w:rsidRDefault="003246A4" w:rsidP="003246A4">
      <w:pPr>
        <w:rPr>
          <w:sz w:val="32"/>
          <w:szCs w:val="32"/>
        </w:rPr>
      </w:pPr>
    </w:p>
    <w:p w14:paraId="61C5E8D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Rejected      Total</w:t>
      </w:r>
    </w:p>
    <w:p w14:paraId="0083566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may be easier to read.</w:t>
      </w:r>
    </w:p>
    <w:p w14:paraId="499596E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1166E3F">
          <v:rect id="_x0000_i3577" style="width:0;height:1.5pt" o:hralign="center" o:hrstd="t" o:hr="t" fillcolor="#a0a0a0" stroked="f"/>
        </w:pict>
      </w:r>
    </w:p>
    <w:p w14:paraId="0ACA5F8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34. Application Breakpoint Concept</w:t>
      </w:r>
    </w:p>
    <w:p w14:paraId="10BF93E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For training:</w:t>
      </w:r>
    </w:p>
    <w:p w14:paraId="209A31A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may use simple logic such as:</w:t>
      </w:r>
    </w:p>
    <w:p w14:paraId="566EBB1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App.Width &lt; 600</w:t>
      </w:r>
    </w:p>
    <w:p w14:paraId="710D284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to represent a compact layout.</w:t>
      </w:r>
    </w:p>
    <w:p w14:paraId="20CEA5A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32B5AF5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If(</w:t>
      </w:r>
    </w:p>
    <w:p w14:paraId="7F1474D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 xml:space="preserve">    App.Width &lt; 600,</w:t>
      </w:r>
    </w:p>
    <w:p w14:paraId="4ED467C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CompactValue,</w:t>
      </w:r>
    </w:p>
    <w:p w14:paraId="459F06C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LargeValue</w:t>
      </w:r>
    </w:p>
    <w:p w14:paraId="00D2E77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36059EE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4905568">
          <v:rect id="_x0000_i3578" style="width:0;height:1.5pt" o:hralign="center" o:hrstd="t" o:hr="t" fillcolor="#a0a0a0" stroked="f"/>
        </w:pict>
      </w:r>
    </w:p>
    <w:p w14:paraId="10AE27B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35. Important Rule</w:t>
      </w:r>
    </w:p>
    <w:p w14:paraId="043658F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Responsive design does not mean:</w:t>
      </w:r>
    </w:p>
    <w:p w14:paraId="33FFF27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Hide everything on mobile.</w:t>
      </w:r>
    </w:p>
    <w:p w14:paraId="7D06A1C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Instead:</w:t>
      </w:r>
    </w:p>
    <w:p w14:paraId="0279B04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Rearrange</w:t>
      </w:r>
    </w:p>
    <w:p w14:paraId="116D65C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Resize</w:t>
      </w:r>
    </w:p>
    <w:p w14:paraId="2CE7053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Wrap</w:t>
      </w:r>
    </w:p>
    <w:p w14:paraId="35BF47F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Prioritize</w:t>
      </w:r>
    </w:p>
    <w:p w14:paraId="063807A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Keep required functionality accessible.</w:t>
      </w:r>
    </w:p>
    <w:p w14:paraId="2E89508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0294D8D">
          <v:rect id="_x0000_i3579" style="width:0;height:1.5pt" o:hralign="center" o:hrstd="t" o:hr="t" fillcolor="#a0a0a0" stroked="f"/>
        </w:pict>
      </w:r>
    </w:p>
    <w:p w14:paraId="64E2345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G — CONSISTENT DESIGN</w:t>
      </w:r>
    </w:p>
    <w:p w14:paraId="54FFA2E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36. Consistency Audit</w:t>
      </w:r>
    </w:p>
    <w:p w14:paraId="6E19974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Check every screen.</w:t>
      </w:r>
    </w:p>
    <w:p w14:paraId="66CDD92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all pages use consistent:</w:t>
      </w:r>
    </w:p>
    <w:p w14:paraId="020FD2E2" w14:textId="77777777" w:rsidR="003246A4" w:rsidRPr="003246A4" w:rsidRDefault="003246A4">
      <w:pPr>
        <w:numPr>
          <w:ilvl w:val="0"/>
          <w:numId w:val="13"/>
        </w:numPr>
        <w:rPr>
          <w:sz w:val="32"/>
          <w:szCs w:val="32"/>
        </w:rPr>
      </w:pPr>
      <w:r w:rsidRPr="003246A4">
        <w:rPr>
          <w:sz w:val="32"/>
          <w:szCs w:val="32"/>
        </w:rPr>
        <w:t>Header style?</w:t>
      </w:r>
    </w:p>
    <w:p w14:paraId="3419E04D" w14:textId="77777777" w:rsidR="003246A4" w:rsidRPr="003246A4" w:rsidRDefault="003246A4">
      <w:pPr>
        <w:numPr>
          <w:ilvl w:val="0"/>
          <w:numId w:val="13"/>
        </w:numPr>
        <w:rPr>
          <w:sz w:val="32"/>
          <w:szCs w:val="32"/>
        </w:rPr>
      </w:pPr>
      <w:r w:rsidRPr="003246A4">
        <w:rPr>
          <w:sz w:val="32"/>
          <w:szCs w:val="32"/>
        </w:rPr>
        <w:t>Page-title size?</w:t>
      </w:r>
    </w:p>
    <w:p w14:paraId="5FBEA64A" w14:textId="77777777" w:rsidR="003246A4" w:rsidRPr="003246A4" w:rsidRDefault="003246A4">
      <w:pPr>
        <w:numPr>
          <w:ilvl w:val="0"/>
          <w:numId w:val="13"/>
        </w:numPr>
        <w:rPr>
          <w:sz w:val="32"/>
          <w:szCs w:val="32"/>
        </w:rPr>
      </w:pPr>
      <w:r w:rsidRPr="003246A4">
        <w:rPr>
          <w:sz w:val="32"/>
          <w:szCs w:val="32"/>
        </w:rPr>
        <w:t>Button style?</w:t>
      </w:r>
    </w:p>
    <w:p w14:paraId="2FFE5E31" w14:textId="77777777" w:rsidR="003246A4" w:rsidRPr="003246A4" w:rsidRDefault="003246A4">
      <w:pPr>
        <w:numPr>
          <w:ilvl w:val="0"/>
          <w:numId w:val="13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Spacing?</w:t>
      </w:r>
    </w:p>
    <w:p w14:paraId="4C705A90" w14:textId="77777777" w:rsidR="003246A4" w:rsidRPr="003246A4" w:rsidRDefault="003246A4">
      <w:pPr>
        <w:numPr>
          <w:ilvl w:val="0"/>
          <w:numId w:val="13"/>
        </w:numPr>
        <w:rPr>
          <w:sz w:val="32"/>
          <w:szCs w:val="32"/>
        </w:rPr>
      </w:pPr>
      <w:r w:rsidRPr="003246A4">
        <w:rPr>
          <w:sz w:val="32"/>
          <w:szCs w:val="32"/>
        </w:rPr>
        <w:t>Back-button position?</w:t>
      </w:r>
    </w:p>
    <w:p w14:paraId="0D4F1B36" w14:textId="77777777" w:rsidR="003246A4" w:rsidRPr="003246A4" w:rsidRDefault="003246A4">
      <w:pPr>
        <w:numPr>
          <w:ilvl w:val="0"/>
          <w:numId w:val="13"/>
        </w:numPr>
        <w:rPr>
          <w:sz w:val="32"/>
          <w:szCs w:val="32"/>
        </w:rPr>
      </w:pPr>
      <w:r w:rsidRPr="003246A4">
        <w:rPr>
          <w:sz w:val="32"/>
          <w:szCs w:val="32"/>
        </w:rPr>
        <w:t>Form spacing?</w:t>
      </w:r>
    </w:p>
    <w:p w14:paraId="2ED39260" w14:textId="77777777" w:rsidR="003246A4" w:rsidRPr="003246A4" w:rsidRDefault="003246A4">
      <w:pPr>
        <w:numPr>
          <w:ilvl w:val="0"/>
          <w:numId w:val="13"/>
        </w:numPr>
        <w:rPr>
          <w:sz w:val="32"/>
          <w:szCs w:val="32"/>
        </w:rPr>
      </w:pPr>
      <w:r w:rsidRPr="003246A4">
        <w:rPr>
          <w:sz w:val="32"/>
          <w:szCs w:val="32"/>
        </w:rPr>
        <w:t>Status presentation?</w:t>
      </w:r>
    </w:p>
    <w:p w14:paraId="05A349B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 not:</w:t>
      </w:r>
    </w:p>
    <w:p w14:paraId="644FA6F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Standardize them.</w:t>
      </w:r>
    </w:p>
    <w:p w14:paraId="5EC5B92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B90DABC">
          <v:rect id="_x0000_i3580" style="width:0;height:1.5pt" o:hralign="center" o:hrstd="t" o:hr="t" fillcolor="#a0a0a0" stroked="f"/>
        </w:pict>
      </w:r>
    </w:p>
    <w:p w14:paraId="625E1D4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37. Primary Actions</w:t>
      </w:r>
    </w:p>
    <w:p w14:paraId="4F9651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Primary actions should look consistent.</w:t>
      </w:r>
    </w:p>
    <w:p w14:paraId="54CF44A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2E8AA64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Submit Request</w:t>
      </w:r>
    </w:p>
    <w:p w14:paraId="181A7858" w14:textId="77777777" w:rsidR="003246A4" w:rsidRPr="003246A4" w:rsidRDefault="003246A4" w:rsidP="003246A4">
      <w:pPr>
        <w:rPr>
          <w:sz w:val="32"/>
          <w:szCs w:val="32"/>
        </w:rPr>
      </w:pPr>
    </w:p>
    <w:p w14:paraId="4A878D6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Create Request</w:t>
      </w:r>
    </w:p>
    <w:p w14:paraId="4D49770C" w14:textId="77777777" w:rsidR="003246A4" w:rsidRPr="003246A4" w:rsidRDefault="003246A4" w:rsidP="003246A4">
      <w:pPr>
        <w:rPr>
          <w:sz w:val="32"/>
          <w:szCs w:val="32"/>
        </w:rPr>
      </w:pPr>
    </w:p>
    <w:p w14:paraId="1668E92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Save Changes</w:t>
      </w:r>
    </w:p>
    <w:p w14:paraId="51C4E57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These should have similar visual importance.</w:t>
      </w:r>
    </w:p>
    <w:p w14:paraId="09A4DD5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F244733">
          <v:rect id="_x0000_i3581" style="width:0;height:1.5pt" o:hralign="center" o:hrstd="t" o:hr="t" fillcolor="#a0a0a0" stroked="f"/>
        </w:pict>
      </w:r>
    </w:p>
    <w:p w14:paraId="14CBAF1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38. Secondary Actions</w:t>
      </w:r>
    </w:p>
    <w:p w14:paraId="6508DB7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1FD7994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Cancel</w:t>
      </w:r>
    </w:p>
    <w:p w14:paraId="2D21069A" w14:textId="77777777" w:rsidR="003246A4" w:rsidRPr="003246A4" w:rsidRDefault="003246A4" w:rsidP="003246A4">
      <w:pPr>
        <w:rPr>
          <w:sz w:val="32"/>
          <w:szCs w:val="32"/>
        </w:rPr>
      </w:pPr>
    </w:p>
    <w:p w14:paraId="6706FD7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Back</w:t>
      </w:r>
    </w:p>
    <w:p w14:paraId="12359412" w14:textId="77777777" w:rsidR="003246A4" w:rsidRPr="003246A4" w:rsidRDefault="003246A4" w:rsidP="003246A4">
      <w:pPr>
        <w:rPr>
          <w:sz w:val="32"/>
          <w:szCs w:val="32"/>
        </w:rPr>
      </w:pPr>
    </w:p>
    <w:p w14:paraId="2C7E3CF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Clear Filters</w:t>
      </w:r>
    </w:p>
    <w:p w14:paraId="01F5EC6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should not visually compete with:</w:t>
      </w:r>
    </w:p>
    <w:p w14:paraId="527B245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Submit.</w:t>
      </w:r>
    </w:p>
    <w:p w14:paraId="592E70F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User should quickly identify the primary action.</w:t>
      </w:r>
    </w:p>
    <w:p w14:paraId="65B1275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DCC2E65">
          <v:rect id="_x0000_i3582" style="width:0;height:1.5pt" o:hralign="center" o:hrstd="t" o:hr="t" fillcolor="#a0a0a0" stroked="f"/>
        </w:pict>
      </w:r>
    </w:p>
    <w:p w14:paraId="583E625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39. Destructive Actions</w:t>
      </w:r>
    </w:p>
    <w:p w14:paraId="6C4F462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3842EF8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Cancel Request</w:t>
      </w:r>
    </w:p>
    <w:p w14:paraId="7AEBF21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should be clearly separated from:</w:t>
      </w:r>
    </w:p>
    <w:p w14:paraId="48B2892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Save</w:t>
      </w:r>
    </w:p>
    <w:p w14:paraId="0445B89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or:</w:t>
      </w:r>
    </w:p>
    <w:p w14:paraId="01C7AE5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Edit.</w:t>
      </w:r>
    </w:p>
    <w:p w14:paraId="6477CA2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Avoid placing destructive actions where they are likely to be selected accidentally.</w:t>
      </w:r>
    </w:p>
    <w:p w14:paraId="6293C4E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D1C9B61">
          <v:rect id="_x0000_i3583" style="width:0;height:1.5pt" o:hralign="center" o:hrstd="t" o:hr="t" fillcolor="#a0a0a0" stroked="f"/>
        </w:pict>
      </w:r>
    </w:p>
    <w:p w14:paraId="59F6281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40. Spacing</w:t>
      </w:r>
    </w:p>
    <w:p w14:paraId="536BCC9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Choose a consistent spacing system.</w:t>
      </w:r>
    </w:p>
    <w:p w14:paraId="6994DAC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0E9AE6C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Small = 8</w:t>
      </w:r>
    </w:p>
    <w:p w14:paraId="6794473E" w14:textId="77777777" w:rsidR="003246A4" w:rsidRPr="003246A4" w:rsidRDefault="003246A4" w:rsidP="003246A4">
      <w:pPr>
        <w:rPr>
          <w:sz w:val="32"/>
          <w:szCs w:val="32"/>
        </w:rPr>
      </w:pPr>
    </w:p>
    <w:p w14:paraId="3E7E056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Medium = 16</w:t>
      </w:r>
    </w:p>
    <w:p w14:paraId="03A1AE70" w14:textId="77777777" w:rsidR="003246A4" w:rsidRPr="003246A4" w:rsidRDefault="003246A4" w:rsidP="003246A4">
      <w:pPr>
        <w:rPr>
          <w:sz w:val="32"/>
          <w:szCs w:val="32"/>
        </w:rPr>
      </w:pPr>
    </w:p>
    <w:p w14:paraId="6CADC1B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Large = 24</w:t>
      </w:r>
    </w:p>
    <w:p w14:paraId="60EEAC0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Avoid:</w:t>
      </w:r>
    </w:p>
    <w:p w14:paraId="3F4A7B4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7</w:t>
      </w:r>
    </w:p>
    <w:p w14:paraId="2767705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13</w:t>
      </w:r>
    </w:p>
    <w:p w14:paraId="464D798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21</w:t>
      </w:r>
    </w:p>
    <w:p w14:paraId="253BBAD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4</w:t>
      </w:r>
    </w:p>
    <w:p w14:paraId="7F7B5D3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19</w:t>
      </w:r>
    </w:p>
    <w:p w14:paraId="3AB3C6A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randomly throughout the application.</w:t>
      </w:r>
    </w:p>
    <w:p w14:paraId="1DD9773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D81A50B">
          <v:rect id="_x0000_i3584" style="width:0;height:1.5pt" o:hralign="center" o:hrstd="t" o:hr="t" fillcolor="#a0a0a0" stroked="f"/>
        </w:pict>
      </w:r>
    </w:p>
    <w:p w14:paraId="3AC07FA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H — FINALIZE HOME DASHBOARD</w:t>
      </w:r>
    </w:p>
    <w:p w14:paraId="05EE2CB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41. Lab 3 — Home Requirements</w:t>
      </w:r>
    </w:p>
    <w:p w14:paraId="1D365CC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Final Home screen should contain:</w:t>
      </w:r>
    </w:p>
    <w:p w14:paraId="4991C7C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Application Title</w:t>
      </w:r>
    </w:p>
    <w:p w14:paraId="78AB2CA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Welcome Message</w:t>
      </w:r>
    </w:p>
    <w:p w14:paraId="59DD2EC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Department / Position</w:t>
      </w:r>
    </w:p>
    <w:p w14:paraId="15586AF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Pending Count</w:t>
      </w:r>
    </w:p>
    <w:p w14:paraId="7C0CB4C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Approved Count</w:t>
      </w:r>
    </w:p>
    <w:p w14:paraId="0E7F82A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Rejected Count</w:t>
      </w:r>
    </w:p>
    <w:p w14:paraId="4CC4AE4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Total Count</w:t>
      </w:r>
    </w:p>
    <w:p w14:paraId="305E3FD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Request Leave</w:t>
      </w:r>
    </w:p>
    <w:p w14:paraId="2AC5075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My Requests</w:t>
      </w:r>
    </w:p>
    <w:p w14:paraId="63B71FF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Upcoming Leave</w:t>
      </w:r>
    </w:p>
    <w:p w14:paraId="0353447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Optional:</w:t>
      </w:r>
    </w:p>
    <w:p w14:paraId="2C775AD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Recent Requests</w:t>
      </w:r>
    </w:p>
    <w:p w14:paraId="79E56F8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1A55171">
          <v:rect id="_x0000_i3585" style="width:0;height:1.5pt" o:hralign="center" o:hrstd="t" o:hr="t" fillcolor="#a0a0a0" stroked="f"/>
        </w:pict>
      </w:r>
    </w:p>
    <w:p w14:paraId="71F49B6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42. Final Welcome</w:t>
      </w:r>
    </w:p>
    <w:p w14:paraId="4FFBC1D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08496C0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"Welcome, "</w:t>
      </w:r>
    </w:p>
    <w:p w14:paraId="03C2A84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&amp;</w:t>
      </w:r>
    </w:p>
    <w:p w14:paraId="5DBE942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Coalesce(</w:t>
      </w:r>
    </w:p>
    <w:p w14:paraId="7347106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varCurrentEmployee.'Full Name',</w:t>
      </w:r>
    </w:p>
    <w:p w14:paraId="084E51D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User().FullName</w:t>
      </w:r>
    </w:p>
    <w:p w14:paraId="3FA72F2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0BC9AB6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E322999">
          <v:rect id="_x0000_i3586" style="width:0;height:1.5pt" o:hralign="center" o:hrstd="t" o:hr="t" fillcolor="#a0a0a0" stroked="f"/>
        </w:pict>
      </w:r>
    </w:p>
    <w:p w14:paraId="52C1C1B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43. Employee Summary</w:t>
      </w:r>
    </w:p>
    <w:p w14:paraId="6E31A33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Display:</w:t>
      </w:r>
    </w:p>
    <w:p w14:paraId="0150042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Finance • Accountant</w:t>
      </w:r>
    </w:p>
    <w:p w14:paraId="75BBE71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Conceptually:</w:t>
      </w:r>
    </w:p>
    <w:p w14:paraId="449C590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Coalesce(</w:t>
      </w:r>
    </w:p>
    <w:p w14:paraId="3D1075D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varCurrentEmployee.Department.'Department Name',</w:t>
      </w:r>
    </w:p>
    <w:p w14:paraId="3B850B6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"No Department"</w:t>
      </w:r>
    </w:p>
    <w:p w14:paraId="7A13298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4C2D52A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&amp;</w:t>
      </w:r>
    </w:p>
    <w:p w14:paraId="01C96B8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" • "</w:t>
      </w:r>
    </w:p>
    <w:p w14:paraId="272EC1C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&amp;</w:t>
      </w:r>
    </w:p>
    <w:p w14:paraId="47CBED4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Coalesce(</w:t>
      </w:r>
    </w:p>
    <w:p w14:paraId="755B417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varCurrentEmployee.Position.'Position Name',</w:t>
      </w:r>
    </w:p>
    <w:p w14:paraId="48EB6FA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"No Position"</w:t>
      </w:r>
    </w:p>
    <w:p w14:paraId="0B2782E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05D6CAD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572D2B5">
          <v:rect id="_x0000_i3587" style="width:0;height:1.5pt" o:hralign="center" o:hrstd="t" o:hr="t" fillcolor="#a0a0a0" stroked="f"/>
        </w:pict>
      </w:r>
    </w:p>
    <w:p w14:paraId="1C2F6C0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44. Dashboard Metrics</w:t>
      </w:r>
    </w:p>
    <w:p w14:paraId="6250E41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Each metric should come from:</w:t>
      </w:r>
    </w:p>
    <w:p w14:paraId="544A6CF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Data.</w:t>
      </w:r>
    </w:p>
    <w:p w14:paraId="4643252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Not:</w:t>
      </w:r>
    </w:p>
    <w:p w14:paraId="18F653A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Pending = 3</w:t>
      </w:r>
    </w:p>
    <w:p w14:paraId="3CF4878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hardcoded.</w:t>
      </w:r>
    </w:p>
    <w:p w14:paraId="0C015AE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2B08531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CountRows(</w:t>
      </w:r>
    </w:p>
    <w:p w14:paraId="79685BA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Filter(</w:t>
      </w:r>
    </w:p>
    <w:p w14:paraId="33917F7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'Leave Requests',</w:t>
      </w:r>
    </w:p>
    <w:p w14:paraId="6FD3077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Employee =</w:t>
      </w:r>
    </w:p>
    <w:p w14:paraId="0DD22BE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varCurrentEmployee &amp;&amp;</w:t>
      </w:r>
    </w:p>
    <w:p w14:paraId="52EB4EC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Status =</w:t>
      </w:r>
    </w:p>
    <w:p w14:paraId="283B016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PendingStatus</w:t>
      </w:r>
    </w:p>
    <w:p w14:paraId="7AB20B6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)</w:t>
      </w:r>
    </w:p>
    <w:p w14:paraId="1B6C951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)</w:t>
      </w:r>
    </w:p>
    <w:p w14:paraId="2F9F391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 your actual Choice values.</w:t>
      </w:r>
    </w:p>
    <w:p w14:paraId="0A5DFCA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10A5AFA">
          <v:rect id="_x0000_i3588" style="width:0;height:1.5pt" o:hralign="center" o:hrstd="t" o:hr="t" fillcolor="#a0a0a0" stroked="f"/>
        </w:pict>
      </w:r>
    </w:p>
    <w:p w14:paraId="52B154B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45. Upcoming Leave</w:t>
      </w:r>
    </w:p>
    <w:p w14:paraId="780C2BC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 the Day 7 challenge.</w:t>
      </w:r>
    </w:p>
    <w:p w14:paraId="05F9353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Concept:</w:t>
      </w:r>
    </w:p>
    <w:p w14:paraId="447B151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Current Employee</w:t>
      </w:r>
    </w:p>
    <w:p w14:paraId="40E4B6D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+</w:t>
      </w:r>
    </w:p>
    <w:p w14:paraId="2148669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Approved</w:t>
      </w:r>
    </w:p>
    <w:p w14:paraId="7194D06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+</w:t>
      </w:r>
    </w:p>
    <w:p w14:paraId="750BCA9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Future Start Date</w:t>
      </w:r>
    </w:p>
    <w:p w14:paraId="6067241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+</w:t>
      </w:r>
    </w:p>
    <w:p w14:paraId="6FDFA91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Earliest Date</w:t>
      </w:r>
    </w:p>
    <w:p w14:paraId="7265EBE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550C78B">
          <v:rect id="_x0000_i3589" style="width:0;height:1.5pt" o:hralign="center" o:hrstd="t" o:hr="t" fillcolor="#a0a0a0" stroked="f"/>
        </w:pict>
      </w:r>
    </w:p>
    <w:p w14:paraId="4B18118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46. Example</w:t>
      </w:r>
    </w:p>
    <w:p w14:paraId="75643CD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First(</w:t>
      </w:r>
    </w:p>
    <w:p w14:paraId="217E8F5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Sort(</w:t>
      </w:r>
    </w:p>
    <w:p w14:paraId="0F4E066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Filter(</w:t>
      </w:r>
    </w:p>
    <w:p w14:paraId="3F58525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'Leave Requests',</w:t>
      </w:r>
    </w:p>
    <w:p w14:paraId="3A5AD06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Employee =</w:t>
      </w:r>
    </w:p>
    <w:p w14:paraId="48F9FD9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    varCurrentEmployee &amp;&amp;</w:t>
      </w:r>
    </w:p>
    <w:p w14:paraId="3982ABE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Status =</w:t>
      </w:r>
    </w:p>
    <w:p w14:paraId="650A78A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 xml:space="preserve">                ApprovedStatus &amp;&amp;</w:t>
      </w:r>
    </w:p>
    <w:p w14:paraId="5DC3FC3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'Start Date' &gt;= Today()</w:t>
      </w:r>
    </w:p>
    <w:p w14:paraId="42B0418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),</w:t>
      </w:r>
    </w:p>
    <w:p w14:paraId="7ECF50B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'Start Date',</w:t>
      </w:r>
    </w:p>
    <w:p w14:paraId="7258EA9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SortOrder.Ascending</w:t>
      </w:r>
    </w:p>
    <w:p w14:paraId="582CF9A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)</w:t>
      </w:r>
    </w:p>
    <w:p w14:paraId="507332B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6E6CB0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 the actual Choice value from IntelliSense.</w:t>
      </w:r>
    </w:p>
    <w:p w14:paraId="5AADB72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703E51C">
          <v:rect id="_x0000_i3590" style="width:0;height:1.5pt" o:hralign="center" o:hrstd="t" o:hr="t" fillcolor="#a0a0a0" stroked="f"/>
        </w:pict>
      </w:r>
    </w:p>
    <w:p w14:paraId="55594DC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47. Upcoming Leave Empty State</w:t>
      </w:r>
    </w:p>
    <w:p w14:paraId="5E09C4F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 no upcoming approved leave:</w:t>
      </w:r>
    </w:p>
    <w:p w14:paraId="37D6841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Display:</w:t>
      </w:r>
    </w:p>
    <w:p w14:paraId="3B951A1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 upcoming approved leave.</w:t>
      </w:r>
    </w:p>
    <w:p w14:paraId="62172B7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display:</w:t>
      </w:r>
    </w:p>
    <w:p w14:paraId="2DEA594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Blank</w:t>
      </w:r>
    </w:p>
    <w:p w14:paraId="126FE0B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without explanation.</w:t>
      </w:r>
    </w:p>
    <w:p w14:paraId="690CCA3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B791854">
          <v:rect id="_x0000_i3591" style="width:0;height:1.5pt" o:hralign="center" o:hrstd="t" o:hr="t" fillcolor="#a0a0a0" stroked="f"/>
        </w:pict>
      </w:r>
    </w:p>
    <w:p w14:paraId="2AB64B8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I — EMPTY STATES</w:t>
      </w:r>
    </w:p>
    <w:p w14:paraId="2E7BCEE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48. Empty State Review</w:t>
      </w:r>
    </w:p>
    <w:p w14:paraId="5EBC9C5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Every important data region should answer:</w:t>
      </w:r>
    </w:p>
    <w:p w14:paraId="04C60F6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if there are zero records?</w:t>
      </w:r>
    </w:p>
    <w:p w14:paraId="3D49571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419F703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My Requests</w:t>
      </w:r>
    </w:p>
    <w:p w14:paraId="1CA1AE4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 Leave Requests.</w:t>
      </w:r>
    </w:p>
    <w:p w14:paraId="01A8872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Upcoming Leave</w:t>
      </w:r>
    </w:p>
    <w:p w14:paraId="3955D27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 upcoming approved leave.</w:t>
      </w:r>
    </w:p>
    <w:p w14:paraId="2C76E26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Search</w:t>
      </w:r>
    </w:p>
    <w:p w14:paraId="67D8C5A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 matches.</w:t>
      </w:r>
    </w:p>
    <w:p w14:paraId="0222E2D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Status Filter</w:t>
      </w:r>
    </w:p>
    <w:p w14:paraId="0F65502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 requests in selected status.</w:t>
      </w:r>
    </w:p>
    <w:p w14:paraId="3CC016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FA72F15">
          <v:rect id="_x0000_i3592" style="width:0;height:1.5pt" o:hralign="center" o:hrstd="t" o:hr="t" fillcolor="#a0a0a0" stroked="f"/>
        </w:pict>
      </w:r>
    </w:p>
    <w:p w14:paraId="301D981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49. Good Empty State</w:t>
      </w:r>
    </w:p>
    <w:p w14:paraId="7A5FF18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Poor:</w:t>
      </w:r>
    </w:p>
    <w:p w14:paraId="4DC2E0E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 data.</w:t>
      </w:r>
    </w:p>
    <w:p w14:paraId="483BC62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Better:</w:t>
      </w:r>
    </w:p>
    <w:p w14:paraId="382EA3A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 leave requests yet.</w:t>
      </w:r>
    </w:p>
    <w:p w14:paraId="70485E48" w14:textId="77777777" w:rsidR="003246A4" w:rsidRPr="003246A4" w:rsidRDefault="003246A4" w:rsidP="003246A4">
      <w:pPr>
        <w:rPr>
          <w:sz w:val="32"/>
          <w:szCs w:val="32"/>
        </w:rPr>
      </w:pPr>
    </w:p>
    <w:p w14:paraId="2355E79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Create your first request to get started.</w:t>
      </w:r>
    </w:p>
    <w:p w14:paraId="31A27A60" w14:textId="77777777" w:rsidR="003246A4" w:rsidRPr="003246A4" w:rsidRDefault="003246A4" w:rsidP="003246A4">
      <w:pPr>
        <w:rPr>
          <w:sz w:val="32"/>
          <w:szCs w:val="32"/>
        </w:rPr>
      </w:pPr>
    </w:p>
    <w:p w14:paraId="413D8BA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[ + Request Leave ]</w:t>
      </w:r>
    </w:p>
    <w:p w14:paraId="7122F97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BC5F925">
          <v:rect id="_x0000_i3593" style="width:0;height:1.5pt" o:hralign="center" o:hrstd="t" o:hr="t" fillcolor="#a0a0a0" stroked="f"/>
        </w:pict>
      </w:r>
    </w:p>
    <w:p w14:paraId="65C8C00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50. Search Empty State</w:t>
      </w:r>
    </w:p>
    <w:p w14:paraId="617C24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 Search contains text:</w:t>
      </w:r>
    </w:p>
    <w:p w14:paraId="729EF4F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 requests match your search.</w:t>
      </w:r>
    </w:p>
    <w:p w14:paraId="5728C14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Possible addition:</w:t>
      </w:r>
    </w:p>
    <w:p w14:paraId="518AE1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Try another keyword or clear the search.</w:t>
      </w:r>
    </w:p>
    <w:p w14:paraId="5807897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4F3C2FB">
          <v:rect id="_x0000_i3594" style="width:0;height:1.5pt" o:hralign="center" o:hrstd="t" o:hr="t" fillcolor="#a0a0a0" stroked="f"/>
        </w:pict>
      </w:r>
    </w:p>
    <w:p w14:paraId="343089B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51. Filter Empty State</w:t>
      </w:r>
    </w:p>
    <w:p w14:paraId="451F3CB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 status:</w:t>
      </w:r>
    </w:p>
    <w:p w14:paraId="5A6A1F0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Rejected</w:t>
      </w:r>
    </w:p>
    <w:p w14:paraId="343495B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and no records:</w:t>
      </w:r>
    </w:p>
    <w:p w14:paraId="605FC52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You don't have any rejected requests.</w:t>
      </w:r>
    </w:p>
    <w:p w14:paraId="551C1E5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This is clearer than:</w:t>
      </w:r>
    </w:p>
    <w:p w14:paraId="32C41AD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 Data.</w:t>
      </w:r>
    </w:p>
    <w:p w14:paraId="2847596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68BD60D">
          <v:rect id="_x0000_i3595" style="width:0;height:1.5pt" o:hralign="center" o:hrstd="t" o:hr="t" fillcolor="#a0a0a0" stroked="f"/>
        </w:pict>
      </w:r>
    </w:p>
    <w:p w14:paraId="543E1C2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J — LOADING STATES</w:t>
      </w:r>
    </w:p>
    <w:p w14:paraId="6DCA426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52. Why Loading States?</w:t>
      </w:r>
    </w:p>
    <w:p w14:paraId="0361710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Sometimes actions take time.</w:t>
      </w:r>
    </w:p>
    <w:p w14:paraId="4C39379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4A174C5D" w14:textId="77777777" w:rsidR="003246A4" w:rsidRPr="003246A4" w:rsidRDefault="003246A4">
      <w:pPr>
        <w:numPr>
          <w:ilvl w:val="0"/>
          <w:numId w:val="14"/>
        </w:numPr>
        <w:rPr>
          <w:sz w:val="32"/>
          <w:szCs w:val="32"/>
        </w:rPr>
      </w:pPr>
      <w:r w:rsidRPr="003246A4">
        <w:rPr>
          <w:sz w:val="32"/>
          <w:szCs w:val="32"/>
        </w:rPr>
        <w:t>Refreshing data</w:t>
      </w:r>
    </w:p>
    <w:p w14:paraId="7AD96CD0" w14:textId="77777777" w:rsidR="003246A4" w:rsidRPr="003246A4" w:rsidRDefault="003246A4">
      <w:pPr>
        <w:numPr>
          <w:ilvl w:val="0"/>
          <w:numId w:val="14"/>
        </w:numPr>
        <w:rPr>
          <w:sz w:val="32"/>
          <w:szCs w:val="32"/>
        </w:rPr>
      </w:pPr>
      <w:r w:rsidRPr="003246A4">
        <w:rPr>
          <w:sz w:val="32"/>
          <w:szCs w:val="32"/>
        </w:rPr>
        <w:t>Saving</w:t>
      </w:r>
    </w:p>
    <w:p w14:paraId="02307063" w14:textId="77777777" w:rsidR="003246A4" w:rsidRPr="003246A4" w:rsidRDefault="003246A4">
      <w:pPr>
        <w:numPr>
          <w:ilvl w:val="0"/>
          <w:numId w:val="14"/>
        </w:numPr>
        <w:rPr>
          <w:sz w:val="32"/>
          <w:szCs w:val="32"/>
        </w:rPr>
      </w:pPr>
      <w:r w:rsidRPr="003246A4">
        <w:rPr>
          <w:sz w:val="32"/>
          <w:szCs w:val="32"/>
        </w:rPr>
        <w:t>Calling a connector</w:t>
      </w:r>
    </w:p>
    <w:p w14:paraId="17542D28" w14:textId="77777777" w:rsidR="003246A4" w:rsidRPr="003246A4" w:rsidRDefault="003246A4">
      <w:pPr>
        <w:numPr>
          <w:ilvl w:val="0"/>
          <w:numId w:val="14"/>
        </w:numPr>
        <w:rPr>
          <w:sz w:val="32"/>
          <w:szCs w:val="32"/>
        </w:rPr>
      </w:pPr>
      <w:r w:rsidRPr="003246A4">
        <w:rPr>
          <w:sz w:val="32"/>
          <w:szCs w:val="32"/>
        </w:rPr>
        <w:t>Uploading a file</w:t>
      </w:r>
    </w:p>
    <w:p w14:paraId="13550AF0" w14:textId="77777777" w:rsidR="003246A4" w:rsidRPr="003246A4" w:rsidRDefault="003246A4">
      <w:pPr>
        <w:numPr>
          <w:ilvl w:val="0"/>
          <w:numId w:val="14"/>
        </w:numPr>
        <w:rPr>
          <w:sz w:val="32"/>
          <w:szCs w:val="32"/>
        </w:rPr>
      </w:pPr>
      <w:r w:rsidRPr="003246A4">
        <w:rPr>
          <w:sz w:val="32"/>
          <w:szCs w:val="32"/>
        </w:rPr>
        <w:t>Running a more complex operation</w:t>
      </w:r>
    </w:p>
    <w:p w14:paraId="4091548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 nothing changes visually:</w:t>
      </w:r>
    </w:p>
    <w:p w14:paraId="2264B9D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Users may assume:</w:t>
      </w:r>
    </w:p>
    <w:p w14:paraId="0D3AAEE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The app is frozen.</w:t>
      </w:r>
    </w:p>
    <w:p w14:paraId="1F53703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D9F7369">
          <v:rect id="_x0000_i3596" style="width:0;height:1.5pt" o:hralign="center" o:hrstd="t" o:hr="t" fillcolor="#a0a0a0" stroked="f"/>
        </w:pict>
      </w:r>
    </w:p>
    <w:p w14:paraId="5F04A13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53. Loading Variable</w:t>
      </w:r>
    </w:p>
    <w:p w14:paraId="4FAA379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Create:</w:t>
      </w:r>
    </w:p>
    <w:p w14:paraId="5022751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varLoading</w:t>
      </w:r>
    </w:p>
    <w:p w14:paraId="54F1DA4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5D4FAC1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Set(</w:t>
      </w:r>
    </w:p>
    <w:p w14:paraId="548A919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varLoading,</w:t>
      </w:r>
    </w:p>
    <w:p w14:paraId="63009C3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true</w:t>
      </w:r>
    </w:p>
    <w:p w14:paraId="2975803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1BC5559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Then after work:</w:t>
      </w:r>
    </w:p>
    <w:p w14:paraId="7C723D6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Set(</w:t>
      </w:r>
    </w:p>
    <w:p w14:paraId="45A987C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varLoading,</w:t>
      </w:r>
    </w:p>
    <w:p w14:paraId="13CBD47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false</w:t>
      </w:r>
    </w:p>
    <w:p w14:paraId="0DA2788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2CF7903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91B4FF3">
          <v:rect id="_x0000_i3597" style="width:0;height:1.5pt" o:hralign="center" o:hrstd="t" o:hr="t" fillcolor="#a0a0a0" stroked="f"/>
        </w:pict>
      </w:r>
    </w:p>
    <w:p w14:paraId="3064636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54. Loading Overlay</w:t>
      </w:r>
    </w:p>
    <w:p w14:paraId="16461C9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Create:</w:t>
      </w:r>
    </w:p>
    <w:p w14:paraId="1AC3B33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conLoading</w:t>
      </w:r>
    </w:p>
    <w:p w14:paraId="60BED6B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Set:</w:t>
      </w:r>
    </w:p>
    <w:p w14:paraId="1440EC6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Visible = varLoading</w:t>
      </w:r>
    </w:p>
    <w:p w14:paraId="19B8DEF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Contents:</w:t>
      </w:r>
    </w:p>
    <w:p w14:paraId="644D82A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Progress indicator</w:t>
      </w:r>
    </w:p>
    <w:p w14:paraId="0C99A52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Loading message</w:t>
      </w:r>
    </w:p>
    <w:p w14:paraId="7D62496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3EA7962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Saving your request...</w:t>
      </w:r>
    </w:p>
    <w:p w14:paraId="3E38B2A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7D6D7B9">
          <v:rect id="_x0000_i3598" style="width:0;height:1.5pt" o:hralign="center" o:hrstd="t" o:hr="t" fillcolor="#a0a0a0" stroked="f"/>
        </w:pict>
      </w:r>
    </w:p>
    <w:p w14:paraId="202BACD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55. When to Use Loading UI</w:t>
      </w:r>
    </w:p>
    <w:p w14:paraId="469319C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show a full-screen spinner for:</w:t>
      </w:r>
    </w:p>
    <w:p w14:paraId="14501D4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Every instant action.</w:t>
      </w:r>
    </w:p>
    <w:p w14:paraId="607F81D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 it when a delay is noticeable or when duplicate actions should be prevented.</w:t>
      </w:r>
    </w:p>
    <w:p w14:paraId="16A5ABB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81EA1C2">
          <v:rect id="_x0000_i3599" style="width:0;height:1.5pt" o:hralign="center" o:hrstd="t" o:hr="t" fillcolor="#a0a0a0" stroked="f"/>
        </w:pict>
      </w:r>
    </w:p>
    <w:p w14:paraId="6CB865D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56. Save Button Pattern</w:t>
      </w:r>
    </w:p>
    <w:p w14:paraId="7926C57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Conceptually:</w:t>
      </w:r>
    </w:p>
    <w:p w14:paraId="5F72251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Set(</w:t>
      </w:r>
    </w:p>
    <w:p w14:paraId="3905F2D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varLoading,</w:t>
      </w:r>
    </w:p>
    <w:p w14:paraId="34421C3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true</w:t>
      </w:r>
    </w:p>
    <w:p w14:paraId="67422CD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);</w:t>
      </w:r>
    </w:p>
    <w:p w14:paraId="70BF4EC1" w14:textId="77777777" w:rsidR="003246A4" w:rsidRPr="003246A4" w:rsidRDefault="003246A4" w:rsidP="003246A4">
      <w:pPr>
        <w:rPr>
          <w:sz w:val="32"/>
          <w:szCs w:val="32"/>
        </w:rPr>
      </w:pPr>
    </w:p>
    <w:p w14:paraId="763D3EB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SubmitForm(</w:t>
      </w:r>
    </w:p>
    <w:p w14:paraId="269BF56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frmLeaveRequest</w:t>
      </w:r>
    </w:p>
    <w:p w14:paraId="482170A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45EC0F3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Then:</w:t>
      </w:r>
    </w:p>
    <w:p w14:paraId="0C10623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Form.OnSuccess</w:t>
      </w:r>
    </w:p>
    <w:p w14:paraId="6B94720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and:</w:t>
      </w:r>
    </w:p>
    <w:p w14:paraId="38E8650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Form.OnFailure</w:t>
      </w:r>
    </w:p>
    <w:p w14:paraId="467833E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must reset:</w:t>
      </w:r>
    </w:p>
    <w:p w14:paraId="0C6B080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Set(</w:t>
      </w:r>
    </w:p>
    <w:p w14:paraId="011F740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varLoading,</w:t>
      </w:r>
    </w:p>
    <w:p w14:paraId="2EB2B33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false</w:t>
      </w:r>
    </w:p>
    <w:p w14:paraId="189319A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5E4D0A7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A30693E">
          <v:rect id="_x0000_i3600" style="width:0;height:1.5pt" o:hralign="center" o:hrstd="t" o:hr="t" fillcolor="#a0a0a0" stroked="f"/>
        </w:pict>
      </w:r>
    </w:p>
    <w:p w14:paraId="4C97DFD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57. OnSuccess</w:t>
      </w:r>
    </w:p>
    <w:p w14:paraId="79734AD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570A1C9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Set(</w:t>
      </w:r>
    </w:p>
    <w:p w14:paraId="39F8105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varLoading,</w:t>
      </w:r>
    </w:p>
    <w:p w14:paraId="7C97D5F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false</w:t>
      </w:r>
    </w:p>
    <w:p w14:paraId="67F9127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);</w:t>
      </w:r>
    </w:p>
    <w:p w14:paraId="59464B0D" w14:textId="77777777" w:rsidR="003246A4" w:rsidRPr="003246A4" w:rsidRDefault="003246A4" w:rsidP="003246A4">
      <w:pPr>
        <w:rPr>
          <w:sz w:val="32"/>
          <w:szCs w:val="32"/>
        </w:rPr>
      </w:pPr>
    </w:p>
    <w:p w14:paraId="78BA1A2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Notify(</w:t>
      </w:r>
    </w:p>
    <w:p w14:paraId="168AEBC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"Leave request saved successfully.",</w:t>
      </w:r>
    </w:p>
    <w:p w14:paraId="6A8399B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NotificationType.Success</w:t>
      </w:r>
    </w:p>
    <w:p w14:paraId="55ABECD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);</w:t>
      </w:r>
    </w:p>
    <w:p w14:paraId="3FA9261B" w14:textId="77777777" w:rsidR="003246A4" w:rsidRPr="003246A4" w:rsidRDefault="003246A4" w:rsidP="003246A4">
      <w:pPr>
        <w:rPr>
          <w:sz w:val="32"/>
          <w:szCs w:val="32"/>
        </w:rPr>
      </w:pPr>
    </w:p>
    <w:p w14:paraId="5727B04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Navigate(</w:t>
      </w:r>
    </w:p>
    <w:p w14:paraId="28A25EC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 xml:space="preserve">    scrMyRequests,</w:t>
      </w:r>
    </w:p>
    <w:p w14:paraId="781B8B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ScreenTransition.Fade</w:t>
      </w:r>
    </w:p>
    <w:p w14:paraId="53B554B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6E7FE7B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E423A39">
          <v:rect id="_x0000_i3601" style="width:0;height:1.5pt" o:hralign="center" o:hrstd="t" o:hr="t" fillcolor="#a0a0a0" stroked="f"/>
        </w:pict>
      </w:r>
    </w:p>
    <w:p w14:paraId="3BE84AC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58. OnFailure</w:t>
      </w:r>
    </w:p>
    <w:p w14:paraId="5989168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7B32CE6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Set(</w:t>
      </w:r>
    </w:p>
    <w:p w14:paraId="6726161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varLoading,</w:t>
      </w:r>
    </w:p>
    <w:p w14:paraId="3B298EB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false</w:t>
      </w:r>
    </w:p>
    <w:p w14:paraId="4455356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);</w:t>
      </w:r>
    </w:p>
    <w:p w14:paraId="13EECDB2" w14:textId="77777777" w:rsidR="003246A4" w:rsidRPr="003246A4" w:rsidRDefault="003246A4" w:rsidP="003246A4">
      <w:pPr>
        <w:rPr>
          <w:sz w:val="32"/>
          <w:szCs w:val="32"/>
        </w:rPr>
      </w:pPr>
    </w:p>
    <w:p w14:paraId="4B55E34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Notify(</w:t>
      </w:r>
    </w:p>
    <w:p w14:paraId="38FC1A4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"We couldn't save the leave request. Check the form and try again.",</w:t>
      </w:r>
    </w:p>
    <w:p w14:paraId="3A89756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NotificationType.Error</w:t>
      </w:r>
    </w:p>
    <w:p w14:paraId="4668E4A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4119A3E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Now loading does not remain:</w:t>
      </w:r>
    </w:p>
    <w:p w14:paraId="0FB1B3B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Permanently active</w:t>
      </w:r>
    </w:p>
    <w:p w14:paraId="2F47D19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after a failure.</w:t>
      </w:r>
    </w:p>
    <w:p w14:paraId="714149F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DC0A094">
          <v:rect id="_x0000_i3602" style="width:0;height:1.5pt" o:hralign="center" o:hrstd="t" o:hr="t" fillcolor="#a0a0a0" stroked="f"/>
        </w:pict>
      </w:r>
    </w:p>
    <w:p w14:paraId="70BFE2C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K — ERROR STATES</w:t>
      </w:r>
    </w:p>
    <w:p w14:paraId="0C6B8F9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59. Error State vs Empty State</w:t>
      </w:r>
    </w:p>
    <w:p w14:paraId="1570364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These are not the same.</w:t>
      </w:r>
    </w:p>
    <w:p w14:paraId="0CDDF70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Empty</w:t>
      </w:r>
    </w:p>
    <w:p w14:paraId="3A5B008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Query succeeded.</w:t>
      </w:r>
    </w:p>
    <w:p w14:paraId="50309A0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There are zero records.</w:t>
      </w:r>
    </w:p>
    <w:p w14:paraId="7391EDF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Error</w:t>
      </w:r>
    </w:p>
    <w:p w14:paraId="4062D40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Something failed.</w:t>
      </w:r>
    </w:p>
    <w:p w14:paraId="2A6CEC7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2FB8FFA7" w14:textId="77777777" w:rsidR="003246A4" w:rsidRPr="003246A4" w:rsidRDefault="003246A4">
      <w:pPr>
        <w:numPr>
          <w:ilvl w:val="0"/>
          <w:numId w:val="15"/>
        </w:numPr>
        <w:rPr>
          <w:sz w:val="32"/>
          <w:szCs w:val="32"/>
        </w:rPr>
      </w:pPr>
      <w:r w:rsidRPr="003246A4">
        <w:rPr>
          <w:sz w:val="32"/>
          <w:szCs w:val="32"/>
        </w:rPr>
        <w:t>Connection failed</w:t>
      </w:r>
    </w:p>
    <w:p w14:paraId="673482C1" w14:textId="77777777" w:rsidR="003246A4" w:rsidRPr="003246A4" w:rsidRDefault="003246A4">
      <w:pPr>
        <w:numPr>
          <w:ilvl w:val="0"/>
          <w:numId w:val="15"/>
        </w:numPr>
        <w:rPr>
          <w:sz w:val="32"/>
          <w:szCs w:val="32"/>
        </w:rPr>
      </w:pPr>
      <w:r w:rsidRPr="003246A4">
        <w:rPr>
          <w:sz w:val="32"/>
          <w:szCs w:val="32"/>
        </w:rPr>
        <w:t>Permission denied</w:t>
      </w:r>
    </w:p>
    <w:p w14:paraId="64892531" w14:textId="77777777" w:rsidR="003246A4" w:rsidRPr="003246A4" w:rsidRDefault="003246A4">
      <w:pPr>
        <w:numPr>
          <w:ilvl w:val="0"/>
          <w:numId w:val="15"/>
        </w:numPr>
        <w:rPr>
          <w:sz w:val="32"/>
          <w:szCs w:val="32"/>
        </w:rPr>
      </w:pPr>
      <w:r w:rsidRPr="003246A4">
        <w:rPr>
          <w:sz w:val="32"/>
          <w:szCs w:val="32"/>
        </w:rPr>
        <w:t>Data operation failed</w:t>
      </w:r>
    </w:p>
    <w:p w14:paraId="7C64A50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tell users:</w:t>
      </w:r>
    </w:p>
    <w:p w14:paraId="3C1C3B1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 Requests</w:t>
      </w:r>
    </w:p>
    <w:p w14:paraId="2214904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when the real problem is:</w:t>
      </w:r>
    </w:p>
    <w:p w14:paraId="09F04F0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Unable to load requests.</w:t>
      </w:r>
    </w:p>
    <w:p w14:paraId="6314D22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1DD41FA">
          <v:rect id="_x0000_i3603" style="width:0;height:1.5pt" o:hralign="center" o:hrstd="t" o:hr="t" fillcolor="#a0a0a0" stroked="f"/>
        </w:pict>
      </w:r>
    </w:p>
    <w:p w14:paraId="30CFF43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60. Friendly Error Messages</w:t>
      </w:r>
    </w:p>
    <w:p w14:paraId="34D9DDF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Avoid exposing raw technical messages to normal users.</w:t>
      </w:r>
    </w:p>
    <w:p w14:paraId="2524443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Poor:</w:t>
      </w:r>
    </w:p>
    <w:p w14:paraId="7B59A76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0x80040216 Entity privilege exception...</w:t>
      </w:r>
    </w:p>
    <w:p w14:paraId="397807D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Better:</w:t>
      </w:r>
    </w:p>
    <w:p w14:paraId="4CD097E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We couldn't load your leave requests.</w:t>
      </w:r>
    </w:p>
    <w:p w14:paraId="79600427" w14:textId="77777777" w:rsidR="003246A4" w:rsidRPr="003246A4" w:rsidRDefault="003246A4" w:rsidP="003246A4">
      <w:pPr>
        <w:rPr>
          <w:sz w:val="32"/>
          <w:szCs w:val="32"/>
        </w:rPr>
      </w:pPr>
    </w:p>
    <w:p w14:paraId="738C55C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Please try again. If the problem continues, contact support.</w:t>
      </w:r>
    </w:p>
    <w:p w14:paraId="69C4D9F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0390989">
          <v:rect id="_x0000_i3604" style="width:0;height:1.5pt" o:hralign="center" o:hrstd="t" o:hr="t" fillcolor="#a0a0a0" stroked="f"/>
        </w:pict>
      </w:r>
    </w:p>
    <w:p w14:paraId="3FEAA4A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61. Missing Employee Error</w:t>
      </w:r>
    </w:p>
    <w:p w14:paraId="27BAB4C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If:</w:t>
      </w:r>
    </w:p>
    <w:p w14:paraId="40B59BD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IsBlank(varCurrentEmployee)</w:t>
      </w:r>
    </w:p>
    <w:p w14:paraId="122882B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show:</w:t>
      </w:r>
    </w:p>
    <w:p w14:paraId="372C5B4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Your employee profile could not be found.</w:t>
      </w:r>
    </w:p>
    <w:p w14:paraId="3BB5E192" w14:textId="77777777" w:rsidR="003246A4" w:rsidRPr="003246A4" w:rsidRDefault="003246A4" w:rsidP="003246A4">
      <w:pPr>
        <w:rPr>
          <w:sz w:val="32"/>
          <w:szCs w:val="32"/>
        </w:rPr>
      </w:pPr>
    </w:p>
    <w:p w14:paraId="4B9B7BC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Please contact HR before submitting a leave request.</w:t>
      </w:r>
    </w:p>
    <w:p w14:paraId="26E83DB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Disable:</w:t>
      </w:r>
    </w:p>
    <w:p w14:paraId="36934BD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Request Leave.</w:t>
      </w:r>
    </w:p>
    <w:p w14:paraId="4BD1A58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72F8DF6">
          <v:rect id="_x0000_i3605" style="width:0;height:1.5pt" o:hralign="center" o:hrstd="t" o:hr="t" fillcolor="#a0a0a0" stroked="f"/>
        </w:pict>
      </w:r>
    </w:p>
    <w:p w14:paraId="44C8739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62. Why?</w:t>
      </w:r>
    </w:p>
    <w:p w14:paraId="5906C37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Otherwise the user enters a Form and later discovers:</w:t>
      </w:r>
    </w:p>
    <w:p w14:paraId="7384953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Submission cannot work.</w:t>
      </w:r>
    </w:p>
    <w:p w14:paraId="405E91D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Detect problems as early as possible.</w:t>
      </w:r>
    </w:p>
    <w:p w14:paraId="070EAE6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665CAE4">
          <v:rect id="_x0000_i3606" style="width:0;height:1.5pt" o:hralign="center" o:hrstd="t" o:hr="t" fillcolor="#a0a0a0" stroked="f"/>
        </w:pict>
      </w:r>
    </w:p>
    <w:p w14:paraId="5945FE4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L — VALIDATION AUDIT</w:t>
      </w:r>
    </w:p>
    <w:p w14:paraId="6D381D7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63. Lab 4 — Review New/Edit Request Form</w:t>
      </w:r>
    </w:p>
    <w:p w14:paraId="1CCE4E5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Check:</w:t>
      </w:r>
    </w:p>
    <w:p w14:paraId="31A14F9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Employee selection</w:t>
      </w:r>
    </w:p>
    <w:p w14:paraId="1476BC0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Should employee still manually select themselves?</w:t>
      </w:r>
    </w:p>
    <w:p w14:paraId="2A183B8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By v1.0:</w:t>
      </w:r>
    </w:p>
    <w:p w14:paraId="7EB05B7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Prefer automatic current Employee assignment.</w:t>
      </w:r>
    </w:p>
    <w:p w14:paraId="4EB2EC7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A2581B7">
          <v:rect id="_x0000_i3607" style="width:0;height:1.5pt" o:hralign="center" o:hrstd="t" o:hr="t" fillcolor="#a0a0a0" stroked="f"/>
        </w:pict>
      </w:r>
    </w:p>
    <w:p w14:paraId="4127005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64. Remove Manual Employee Selection</w:t>
      </w:r>
    </w:p>
    <w:p w14:paraId="1044619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Employee should not need to select:</w:t>
      </w:r>
    </w:p>
    <w:p w14:paraId="2A60DE3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Hana</w:t>
      </w:r>
    </w:p>
    <w:p w14:paraId="613976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Abel</w:t>
      </w:r>
    </w:p>
    <w:p w14:paraId="7491CD6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Sara</w:t>
      </w:r>
    </w:p>
    <w:p w14:paraId="1882EA4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Samuel</w:t>
      </w:r>
    </w:p>
    <w:p w14:paraId="716350D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...</w:t>
      </w:r>
    </w:p>
    <w:p w14:paraId="0A20D27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when submitting their own request.</w:t>
      </w:r>
    </w:p>
    <w:p w14:paraId="28363BF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This creates risk of:</w:t>
      </w:r>
    </w:p>
    <w:p w14:paraId="43A6BFA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Selecting another employee.</w:t>
      </w:r>
    </w:p>
    <w:p w14:paraId="6F1261F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BEE311B">
          <v:rect id="_x0000_i3608" style="width:0;height:1.5pt" o:hralign="center" o:hrstd="t" o:hr="t" fillcolor="#a0a0a0" stroked="f"/>
        </w:pict>
      </w:r>
    </w:p>
    <w:p w14:paraId="2F45692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65. Current Employee Assignment</w:t>
      </w:r>
    </w:p>
    <w:p w14:paraId="14E07D0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exact implementation depends on whether students continue using generated Form cards or customize them.</w:t>
      </w:r>
    </w:p>
    <w:p w14:paraId="032A1AD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Preferred design concept:</w:t>
      </w:r>
    </w:p>
    <w:p w14:paraId="0153752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Employee = varCurrentEmployee</w:t>
      </w:r>
    </w:p>
    <w:p w14:paraId="79C23FF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without exposing the Employee field for manual selection.</w:t>
      </w:r>
    </w:p>
    <w:p w14:paraId="2C1D060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BDEBAAA">
          <v:rect id="_x0000_i3609" style="width:0;height:1.5pt" o:hralign="center" o:hrstd="t" o:hr="t" fillcolor="#a0a0a0" stroked="f"/>
        </w:pict>
      </w:r>
    </w:p>
    <w:p w14:paraId="707CE16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66. Instructor Option</w:t>
      </w:r>
    </w:p>
    <w:p w14:paraId="01E11D3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For this course version:</w:t>
      </w:r>
    </w:p>
    <w:p w14:paraId="342AA25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may keep the Employee Data Card in the Form but:</w:t>
      </w:r>
    </w:p>
    <w:p w14:paraId="62A1E76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Hide it</w:t>
      </w:r>
    </w:p>
    <w:p w14:paraId="7836389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and:</w:t>
      </w:r>
    </w:p>
    <w:p w14:paraId="53252C0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Set its update/default behavior</w:t>
      </w:r>
    </w:p>
    <w:p w14:paraId="5417E80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to the current employee.</w:t>
      </w:r>
    </w:p>
    <w:p w14:paraId="342D57A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this carefully so:</w:t>
      </w:r>
    </w:p>
    <w:p w14:paraId="4A89100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New Request</w:t>
      </w:r>
    </w:p>
    <w:p w14:paraId="07383B9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receives the current employee.</w:t>
      </w:r>
    </w:p>
    <w:p w14:paraId="1352533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AABEE23">
          <v:rect id="_x0000_i3610" style="width:0;height:1.5pt" o:hralign="center" o:hrstd="t" o:hr="t" fillcolor="#a0a0a0" stroked="f"/>
        </w:pict>
      </w:r>
    </w:p>
    <w:p w14:paraId="5850270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67. Validate Leave Type</w:t>
      </w:r>
    </w:p>
    <w:p w14:paraId="15F5DF2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Required:</w:t>
      </w:r>
    </w:p>
    <w:p w14:paraId="147FC4E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Yes.</w:t>
      </w:r>
    </w:p>
    <w:p w14:paraId="04B26A1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User must select a valid Leave Type.</w:t>
      </w:r>
    </w:p>
    <w:p w14:paraId="4B9C3AA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0DBA182">
          <v:rect id="_x0000_i3611" style="width:0;height:1.5pt" o:hralign="center" o:hrstd="t" o:hr="t" fillcolor="#a0a0a0" stroked="f"/>
        </w:pict>
      </w:r>
    </w:p>
    <w:p w14:paraId="4383447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68. Validate Dates</w:t>
      </w:r>
    </w:p>
    <w:p w14:paraId="1DE6E96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Required:</w:t>
      </w:r>
    </w:p>
    <w:p w14:paraId="3E95735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Start Date &lt;= End Date</w:t>
      </w:r>
    </w:p>
    <w:p w14:paraId="067645F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Show:</w:t>
      </w:r>
    </w:p>
    <w:p w14:paraId="0266F68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End Date cannot be before Start Date.</w:t>
      </w:r>
    </w:p>
    <w:p w14:paraId="430BDB0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4CFEE89">
          <v:rect id="_x0000_i3612" style="width:0;height:1.5pt" o:hralign="center" o:hrstd="t" o:hr="t" fillcolor="#a0a0a0" stroked="f"/>
        </w:pict>
      </w:r>
    </w:p>
    <w:p w14:paraId="38DD7FE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69. Reason Validation</w:t>
      </w:r>
    </w:p>
    <w:p w14:paraId="248140F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Requirement:</w:t>
      </w:r>
    </w:p>
    <w:p w14:paraId="0DA5774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Reason must not be blank.</w:t>
      </w:r>
    </w:p>
    <w:p w14:paraId="1FDEBAB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Optional training requirement:</w:t>
      </w:r>
    </w:p>
    <w:p w14:paraId="3EACB3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Minimum:</w:t>
      </w:r>
    </w:p>
    <w:p w14:paraId="0260AD8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 characters.</w:t>
      </w:r>
    </w:p>
    <w:p w14:paraId="51ED611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 concept:</w:t>
      </w:r>
    </w:p>
    <w:p w14:paraId="1AB29BC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Len(</w:t>
      </w:r>
    </w:p>
    <w:p w14:paraId="510F0BC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Trim(</w:t>
      </w:r>
    </w:p>
    <w:p w14:paraId="49433C5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txtReason.Text</w:t>
      </w:r>
    </w:p>
    <w:p w14:paraId="336DA84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)</w:t>
      </w:r>
    </w:p>
    <w:p w14:paraId="10DE404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 &gt;= 10</w:t>
      </w:r>
    </w:p>
    <w:p w14:paraId="3954C76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7FEF6B5">
          <v:rect id="_x0000_i3613" style="width:0;height:1.5pt" o:hralign="center" o:hrstd="t" o:hr="t" fillcolor="#a0a0a0" stroked="f"/>
        </w:pict>
      </w:r>
    </w:p>
    <w:p w14:paraId="047170B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70. Why Trim?</w:t>
      </w:r>
    </w:p>
    <w:p w14:paraId="0EFDD0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Input:</w:t>
      </w:r>
    </w:p>
    <w:p w14:paraId="3A423A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"          "</w:t>
      </w:r>
    </w:p>
    <w:p w14:paraId="19BCABE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contains characters.</w:t>
      </w:r>
    </w:p>
    <w:p w14:paraId="761C75D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But functionally:</w:t>
      </w:r>
    </w:p>
    <w:p w14:paraId="3CE0C12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 meaningful reason.</w:t>
      </w:r>
    </w:p>
    <w:p w14:paraId="155E89C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Trim() helps clean excessive whitespace.</w:t>
      </w:r>
    </w:p>
    <w:p w14:paraId="66D848E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B4B37AD">
          <v:rect id="_x0000_i3614" style="width:0;height:1.5pt" o:hralign="center" o:hrstd="t" o:hr="t" fillcolor="#a0a0a0" stroked="f"/>
        </w:pict>
      </w:r>
    </w:p>
    <w:p w14:paraId="12715C7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71. Form Submission Rule</w:t>
      </w:r>
    </w:p>
    <w:p w14:paraId="21F55B4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Conceptually:</w:t>
      </w:r>
    </w:p>
    <w:p w14:paraId="5CBBC46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Submit should require:</w:t>
      </w:r>
    </w:p>
    <w:p w14:paraId="2A69944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Form Valid</w:t>
      </w:r>
    </w:p>
    <w:p w14:paraId="2F6B50B9" w14:textId="77777777" w:rsidR="003246A4" w:rsidRPr="003246A4" w:rsidRDefault="003246A4" w:rsidP="003246A4">
      <w:pPr>
        <w:rPr>
          <w:sz w:val="32"/>
          <w:szCs w:val="32"/>
        </w:rPr>
      </w:pPr>
    </w:p>
    <w:p w14:paraId="4304A19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AND</w:t>
      </w:r>
    </w:p>
    <w:p w14:paraId="23B9377E" w14:textId="77777777" w:rsidR="003246A4" w:rsidRPr="003246A4" w:rsidRDefault="003246A4" w:rsidP="003246A4">
      <w:pPr>
        <w:rPr>
          <w:sz w:val="32"/>
          <w:szCs w:val="32"/>
        </w:rPr>
      </w:pPr>
    </w:p>
    <w:p w14:paraId="1392916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Valid Date Range</w:t>
      </w:r>
    </w:p>
    <w:p w14:paraId="78DFD6FB" w14:textId="77777777" w:rsidR="003246A4" w:rsidRPr="003246A4" w:rsidRDefault="003246A4" w:rsidP="003246A4">
      <w:pPr>
        <w:rPr>
          <w:sz w:val="32"/>
          <w:szCs w:val="32"/>
        </w:rPr>
      </w:pPr>
    </w:p>
    <w:p w14:paraId="3E47437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AND</w:t>
      </w:r>
    </w:p>
    <w:p w14:paraId="4EF4BFE4" w14:textId="77777777" w:rsidR="003246A4" w:rsidRPr="003246A4" w:rsidRDefault="003246A4" w:rsidP="003246A4">
      <w:pPr>
        <w:rPr>
          <w:sz w:val="32"/>
          <w:szCs w:val="32"/>
        </w:rPr>
      </w:pPr>
    </w:p>
    <w:p w14:paraId="1E72717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Meaningful Reason</w:t>
      </w:r>
    </w:p>
    <w:p w14:paraId="27786BD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FA3AAFB">
          <v:rect id="_x0000_i3615" style="width:0;height:1.5pt" o:hralign="center" o:hrstd="t" o:hr="t" fillcolor="#a0a0a0" stroked="f"/>
        </w:pict>
      </w:r>
    </w:p>
    <w:p w14:paraId="51CE60D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72. Example Button DisplayMode</w:t>
      </w:r>
    </w:p>
    <w:p w14:paraId="7564E48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Conceptually:</w:t>
      </w:r>
    </w:p>
    <w:p w14:paraId="3A9EF3A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If(</w:t>
      </w:r>
    </w:p>
    <w:p w14:paraId="7EF5BF3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frmLeaveRequest.Valid &amp;&amp;</w:t>
      </w:r>
    </w:p>
    <w:p w14:paraId="34B52BE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dpEndDate.SelectedDate &gt;=</w:t>
      </w:r>
    </w:p>
    <w:p w14:paraId="2562C44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dpStartDate.SelectedDate &amp;&amp;</w:t>
      </w:r>
    </w:p>
    <w:p w14:paraId="591136A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Len(</w:t>
      </w:r>
    </w:p>
    <w:p w14:paraId="04699FF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Trim(</w:t>
      </w:r>
    </w:p>
    <w:p w14:paraId="632AD2F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txtReason.Text</w:t>
      </w:r>
    </w:p>
    <w:p w14:paraId="7CED5BA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)</w:t>
      </w:r>
    </w:p>
    <w:p w14:paraId="38E2C9E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) &gt;= 10,</w:t>
      </w:r>
    </w:p>
    <w:p w14:paraId="6F694710" w14:textId="77777777" w:rsidR="003246A4" w:rsidRPr="003246A4" w:rsidRDefault="003246A4" w:rsidP="003246A4">
      <w:pPr>
        <w:rPr>
          <w:sz w:val="32"/>
          <w:szCs w:val="32"/>
        </w:rPr>
      </w:pPr>
    </w:p>
    <w:p w14:paraId="34D812F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DisplayMode.Edit,</w:t>
      </w:r>
    </w:p>
    <w:p w14:paraId="605C8C22" w14:textId="77777777" w:rsidR="003246A4" w:rsidRPr="003246A4" w:rsidRDefault="003246A4" w:rsidP="003246A4">
      <w:pPr>
        <w:rPr>
          <w:sz w:val="32"/>
          <w:szCs w:val="32"/>
        </w:rPr>
      </w:pPr>
    </w:p>
    <w:p w14:paraId="5978DE9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DisplayMode.Disabled</w:t>
      </w:r>
    </w:p>
    <w:p w14:paraId="0D00832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67B4346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 actual control names in the student's app.</w:t>
      </w:r>
    </w:p>
    <w:p w14:paraId="074B26F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4E355CC">
          <v:rect id="_x0000_i3616" style="width:0;height:1.5pt" o:hralign="center" o:hrstd="t" o:hr="t" fillcolor="#a0a0a0" stroked="f"/>
        </w:pict>
      </w:r>
    </w:p>
    <w:p w14:paraId="6922998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M — CANCEL REQUEST AUDIT</w:t>
      </w:r>
    </w:p>
    <w:p w14:paraId="6F6810E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73. Cancellation Rules</w:t>
      </w:r>
    </w:p>
    <w:p w14:paraId="065C5C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146"/>
      </w:tblGrid>
      <w:tr w:rsidR="003246A4" w:rsidRPr="003246A4" w14:paraId="2F6B0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32496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7F5EF8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Cancel</w:t>
            </w:r>
          </w:p>
        </w:tc>
      </w:tr>
      <w:tr w:rsidR="003246A4" w:rsidRPr="003246A4" w14:paraId="31E98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8448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2DF883EA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Yes</w:t>
            </w:r>
          </w:p>
        </w:tc>
      </w:tr>
      <w:tr w:rsidR="003246A4" w:rsidRPr="003246A4" w14:paraId="246E8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4C64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3A10753D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Yes</w:t>
            </w:r>
          </w:p>
        </w:tc>
      </w:tr>
      <w:tr w:rsidR="003246A4" w:rsidRPr="003246A4" w14:paraId="18534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E527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Pending Approval</w:t>
            </w:r>
          </w:p>
        </w:tc>
        <w:tc>
          <w:tcPr>
            <w:tcW w:w="0" w:type="auto"/>
            <w:vAlign w:val="center"/>
            <w:hideMark/>
          </w:tcPr>
          <w:p w14:paraId="765AE6C0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Yes</w:t>
            </w:r>
          </w:p>
        </w:tc>
      </w:tr>
      <w:tr w:rsidR="003246A4" w:rsidRPr="003246A4" w14:paraId="2E878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F1FA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7EDAE4C6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No</w:t>
            </w:r>
          </w:p>
        </w:tc>
      </w:tr>
      <w:tr w:rsidR="003246A4" w:rsidRPr="003246A4" w14:paraId="05C89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A741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253F3B09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No</w:t>
            </w:r>
          </w:p>
        </w:tc>
      </w:tr>
      <w:tr w:rsidR="003246A4" w:rsidRPr="003246A4" w14:paraId="5502F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6AC6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6B6D23CA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No</w:t>
            </w:r>
          </w:p>
        </w:tc>
      </w:tr>
    </w:tbl>
    <w:p w14:paraId="6D08AA9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05F3B44">
          <v:rect id="_x0000_i3617" style="width:0;height:1.5pt" o:hralign="center" o:hrstd="t" o:hr="t" fillcolor="#a0a0a0" stroked="f"/>
        </w:pict>
      </w:r>
    </w:p>
    <w:p w14:paraId="0085C00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74. Confirmation Test</w:t>
      </w:r>
    </w:p>
    <w:p w14:paraId="262547A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User selects:</w:t>
      </w:r>
    </w:p>
    <w:p w14:paraId="7F39B8F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Cancel Request.</w:t>
      </w:r>
    </w:p>
    <w:p w14:paraId="6479BA0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Must receive confirmation.</w:t>
      </w:r>
    </w:p>
    <w:p w14:paraId="2CE27C2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07C0D2D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Are you sure you want to cancel this leave request?</w:t>
      </w:r>
    </w:p>
    <w:p w14:paraId="0B641A5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Selecting:</w:t>
      </w:r>
    </w:p>
    <w:p w14:paraId="1A53CFA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</w:t>
      </w:r>
    </w:p>
    <w:p w14:paraId="1C52152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must not change data.</w:t>
      </w:r>
    </w:p>
    <w:p w14:paraId="1402710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0717678">
          <v:rect id="_x0000_i3618" style="width:0;height:1.5pt" o:hralign="center" o:hrstd="t" o:hr="t" fillcolor="#a0a0a0" stroked="f"/>
        </w:pict>
      </w:r>
    </w:p>
    <w:p w14:paraId="3CB7F18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75. Patch Error Test</w:t>
      </w:r>
    </w:p>
    <w:p w14:paraId="77BA119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Cancellation must have:</w:t>
      </w:r>
    </w:p>
    <w:p w14:paraId="38420BF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IfError</w:t>
      </w:r>
    </w:p>
    <w:p w14:paraId="58D13C5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or equivalent failure handling.</w:t>
      </w:r>
    </w:p>
    <w:p w14:paraId="6E05F33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Success should appear:</w:t>
      </w:r>
    </w:p>
    <w:p w14:paraId="75502B4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Only after successful update.</w:t>
      </w:r>
    </w:p>
    <w:p w14:paraId="1F98C90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BDAC078">
          <v:rect id="_x0000_i3619" style="width:0;height:1.5pt" o:hralign="center" o:hrstd="t" o:hr="t" fillcolor="#a0a0a0" stroked="f"/>
        </w:pict>
      </w:r>
    </w:p>
    <w:p w14:paraId="436454E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N — ACCESSIBILITY</w:t>
      </w:r>
    </w:p>
    <w:p w14:paraId="7B1AE3F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76. What Is Accessibility?</w:t>
      </w:r>
    </w:p>
    <w:p w14:paraId="51A8225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Accessibility means designing the application so people with different abilities can successfully use it.</w:t>
      </w:r>
    </w:p>
    <w:p w14:paraId="3A3B4D6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This includes considerations for users who:</w:t>
      </w:r>
    </w:p>
    <w:p w14:paraId="10167AA3" w14:textId="77777777" w:rsidR="003246A4" w:rsidRPr="003246A4" w:rsidRDefault="003246A4">
      <w:pPr>
        <w:numPr>
          <w:ilvl w:val="0"/>
          <w:numId w:val="16"/>
        </w:numPr>
        <w:rPr>
          <w:sz w:val="32"/>
          <w:szCs w:val="32"/>
        </w:rPr>
      </w:pPr>
      <w:r w:rsidRPr="003246A4">
        <w:rPr>
          <w:sz w:val="32"/>
          <w:szCs w:val="32"/>
        </w:rPr>
        <w:t>Use keyboard navigation</w:t>
      </w:r>
    </w:p>
    <w:p w14:paraId="496B747D" w14:textId="77777777" w:rsidR="003246A4" w:rsidRPr="003246A4" w:rsidRDefault="003246A4">
      <w:pPr>
        <w:numPr>
          <w:ilvl w:val="0"/>
          <w:numId w:val="16"/>
        </w:numPr>
        <w:rPr>
          <w:sz w:val="32"/>
          <w:szCs w:val="32"/>
        </w:rPr>
      </w:pPr>
      <w:r w:rsidRPr="003246A4">
        <w:rPr>
          <w:sz w:val="32"/>
          <w:szCs w:val="32"/>
        </w:rPr>
        <w:t>Use screen readers</w:t>
      </w:r>
    </w:p>
    <w:p w14:paraId="3A60BEDF" w14:textId="77777777" w:rsidR="003246A4" w:rsidRPr="003246A4" w:rsidRDefault="003246A4">
      <w:pPr>
        <w:numPr>
          <w:ilvl w:val="0"/>
          <w:numId w:val="16"/>
        </w:numPr>
        <w:rPr>
          <w:sz w:val="32"/>
          <w:szCs w:val="32"/>
        </w:rPr>
      </w:pPr>
      <w:r w:rsidRPr="003246A4">
        <w:rPr>
          <w:sz w:val="32"/>
          <w:szCs w:val="32"/>
        </w:rPr>
        <w:t>Have reduced vision</w:t>
      </w:r>
    </w:p>
    <w:p w14:paraId="2C873439" w14:textId="77777777" w:rsidR="003246A4" w:rsidRPr="003246A4" w:rsidRDefault="003246A4">
      <w:pPr>
        <w:numPr>
          <w:ilvl w:val="0"/>
          <w:numId w:val="16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Have difficulty distinguishing colors</w:t>
      </w:r>
    </w:p>
    <w:p w14:paraId="59EB45EC" w14:textId="77777777" w:rsidR="003246A4" w:rsidRPr="003246A4" w:rsidRDefault="003246A4">
      <w:pPr>
        <w:numPr>
          <w:ilvl w:val="0"/>
          <w:numId w:val="16"/>
        </w:numPr>
        <w:rPr>
          <w:sz w:val="32"/>
          <w:szCs w:val="32"/>
        </w:rPr>
      </w:pPr>
      <w:r w:rsidRPr="003246A4">
        <w:rPr>
          <w:sz w:val="32"/>
          <w:szCs w:val="32"/>
        </w:rPr>
        <w:t>Use touch devices</w:t>
      </w:r>
    </w:p>
    <w:p w14:paraId="31E6590F" w14:textId="77777777" w:rsidR="003246A4" w:rsidRPr="003246A4" w:rsidRDefault="003246A4">
      <w:pPr>
        <w:numPr>
          <w:ilvl w:val="0"/>
          <w:numId w:val="16"/>
        </w:numPr>
        <w:rPr>
          <w:sz w:val="32"/>
          <w:szCs w:val="32"/>
        </w:rPr>
      </w:pPr>
      <w:r w:rsidRPr="003246A4">
        <w:rPr>
          <w:sz w:val="32"/>
          <w:szCs w:val="32"/>
        </w:rPr>
        <w:t>Need larger visual targets</w:t>
      </w:r>
    </w:p>
    <w:p w14:paraId="6CF3649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Accessibility improves:</w:t>
      </w:r>
    </w:p>
    <w:p w14:paraId="50680F3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Usability for everyone.</w:t>
      </w:r>
    </w:p>
    <w:p w14:paraId="431D6B2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216A47E">
          <v:rect id="_x0000_i3620" style="width:0;height:1.5pt" o:hralign="center" o:hrstd="t" o:hr="t" fillcolor="#a0a0a0" stroked="f"/>
        </w:pict>
      </w:r>
    </w:p>
    <w:p w14:paraId="5AA4A8C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77. Color Is Not Enough</w:t>
      </w:r>
    </w:p>
    <w:p w14:paraId="79EB026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Bad status design:</w:t>
      </w:r>
    </w:p>
    <w:p w14:paraId="47C800C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Green Box</w:t>
      </w:r>
    </w:p>
    <w:p w14:paraId="5ED2F111" w14:textId="77777777" w:rsidR="003246A4" w:rsidRPr="003246A4" w:rsidRDefault="003246A4" w:rsidP="003246A4">
      <w:pPr>
        <w:rPr>
          <w:sz w:val="32"/>
          <w:szCs w:val="32"/>
        </w:rPr>
      </w:pPr>
    </w:p>
    <w:p w14:paraId="5D76EF0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Red Box</w:t>
      </w:r>
    </w:p>
    <w:p w14:paraId="36BD58FB" w14:textId="77777777" w:rsidR="003246A4" w:rsidRPr="003246A4" w:rsidRDefault="003246A4" w:rsidP="003246A4">
      <w:pPr>
        <w:rPr>
          <w:sz w:val="32"/>
          <w:szCs w:val="32"/>
        </w:rPr>
      </w:pPr>
    </w:p>
    <w:p w14:paraId="190B62D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Yellow Box</w:t>
      </w:r>
    </w:p>
    <w:p w14:paraId="64DA7FE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 no text.</w:t>
      </w:r>
    </w:p>
    <w:p w14:paraId="2D6ABA6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 color-blind user may not understand the status.</w:t>
      </w:r>
    </w:p>
    <w:p w14:paraId="727E05A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Better:</w:t>
      </w:r>
    </w:p>
    <w:p w14:paraId="67AC3B7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Approved</w:t>
      </w:r>
    </w:p>
    <w:p w14:paraId="55718BCF" w14:textId="77777777" w:rsidR="003246A4" w:rsidRPr="003246A4" w:rsidRDefault="003246A4" w:rsidP="003246A4">
      <w:pPr>
        <w:rPr>
          <w:sz w:val="32"/>
          <w:szCs w:val="32"/>
        </w:rPr>
      </w:pPr>
    </w:p>
    <w:p w14:paraId="000D66A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✕</w:t>
      </w:r>
      <w:r w:rsidRPr="003246A4">
        <w:rPr>
          <w:sz w:val="32"/>
          <w:szCs w:val="32"/>
        </w:rPr>
        <w:t xml:space="preserve"> Rejected</w:t>
      </w:r>
    </w:p>
    <w:p w14:paraId="1D28086F" w14:textId="77777777" w:rsidR="003246A4" w:rsidRPr="003246A4" w:rsidRDefault="003246A4" w:rsidP="003246A4">
      <w:pPr>
        <w:rPr>
          <w:sz w:val="32"/>
          <w:szCs w:val="32"/>
        </w:rPr>
      </w:pPr>
    </w:p>
    <w:p w14:paraId="23D8562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Times New Roman" w:hAnsi="Times New Roman" w:cs="Times New Roman"/>
          <w:sz w:val="32"/>
          <w:szCs w:val="32"/>
        </w:rPr>
        <w:t>○</w:t>
      </w:r>
      <w:r w:rsidRPr="003246A4">
        <w:rPr>
          <w:sz w:val="32"/>
          <w:szCs w:val="32"/>
        </w:rPr>
        <w:t xml:space="preserve"> Pending Approval</w:t>
      </w:r>
    </w:p>
    <w:p w14:paraId="3D6DF6C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Use:</w:t>
      </w:r>
    </w:p>
    <w:p w14:paraId="3EA002C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Text + visual treatment.</w:t>
      </w:r>
    </w:p>
    <w:p w14:paraId="1B96B29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9B15B00">
          <v:rect id="_x0000_i3621" style="width:0;height:1.5pt" o:hralign="center" o:hrstd="t" o:hr="t" fillcolor="#a0a0a0" stroked="f"/>
        </w:pict>
      </w:r>
    </w:p>
    <w:p w14:paraId="7F4EADE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78. AccessibleLabel</w:t>
      </w:r>
    </w:p>
    <w:p w14:paraId="0871C58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Interactive controls and meaningful images should have clear accessible descriptions where relevant.</w:t>
      </w:r>
    </w:p>
    <w:p w14:paraId="0FB4248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 Back icon:</w:t>
      </w:r>
    </w:p>
    <w:p w14:paraId="0CE9863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AccessibleLabel:</w:t>
      </w:r>
    </w:p>
    <w:p w14:paraId="75CEB08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Back to My Requests</w:t>
      </w:r>
    </w:p>
    <w:p w14:paraId="15577FB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Not:</w:t>
      </w:r>
    </w:p>
    <w:p w14:paraId="58CA6FF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Arrow</w:t>
      </w:r>
    </w:p>
    <w:p w14:paraId="6935EED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3FCF820">
          <v:rect id="_x0000_i3622" style="width:0;height:1.5pt" o:hralign="center" o:hrstd="t" o:hr="t" fillcolor="#a0a0a0" stroked="f"/>
        </w:pict>
      </w:r>
    </w:p>
    <w:p w14:paraId="5519342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79. Icon Example</w:t>
      </w:r>
    </w:p>
    <w:p w14:paraId="42F1B76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Control:</w:t>
      </w:r>
    </w:p>
    <w:p w14:paraId="4E157CA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icoBackDetails</w:t>
      </w:r>
    </w:p>
    <w:p w14:paraId="295AE54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Accessible Label:</w:t>
      </w:r>
    </w:p>
    <w:p w14:paraId="1F1AEF3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Go back to My Requests</w:t>
      </w:r>
    </w:p>
    <w:p w14:paraId="67581F0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AC7B765">
          <v:rect id="_x0000_i3623" style="width:0;height:1.5pt" o:hralign="center" o:hrstd="t" o:hr="t" fillcolor="#a0a0a0" stroked="f"/>
        </w:pict>
      </w:r>
    </w:p>
    <w:p w14:paraId="3AABD1D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80. Edit Button</w:t>
      </w:r>
    </w:p>
    <w:p w14:paraId="6C9D438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Accessible Label:</w:t>
      </w:r>
    </w:p>
    <w:p w14:paraId="68353F0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Edit this leave request</w:t>
      </w:r>
    </w:p>
    <w:p w14:paraId="5DBFE26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AD37A61">
          <v:rect id="_x0000_i3624" style="width:0;height:1.5pt" o:hralign="center" o:hrstd="t" o:hr="t" fillcolor="#a0a0a0" stroked="f"/>
        </w:pict>
      </w:r>
    </w:p>
    <w:p w14:paraId="255D9B1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81. Cancel Button</w:t>
      </w:r>
    </w:p>
    <w:p w14:paraId="13132C4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Accessible Label:</w:t>
      </w:r>
    </w:p>
    <w:p w14:paraId="61975E3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Cancel this leave request</w:t>
      </w:r>
    </w:p>
    <w:p w14:paraId="070722F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E0AA92A">
          <v:rect id="_x0000_i3625" style="width:0;height:1.5pt" o:hralign="center" o:hrstd="t" o:hr="t" fillcolor="#a0a0a0" stroked="f"/>
        </w:pict>
      </w:r>
    </w:p>
    <w:p w14:paraId="37D4A77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82. Search Input</w:t>
      </w:r>
    </w:p>
    <w:p w14:paraId="742A066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Accessible Label:</w:t>
      </w:r>
    </w:p>
    <w:p w14:paraId="0B448CC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Search my leave requests</w:t>
      </w:r>
    </w:p>
    <w:p w14:paraId="5FD8EBA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A08867F">
          <v:rect id="_x0000_i3626" style="width:0;height:1.5pt" o:hralign="center" o:hrstd="t" o:hr="t" fillcolor="#a0a0a0" stroked="f"/>
        </w:pict>
      </w:r>
    </w:p>
    <w:p w14:paraId="1FD6600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83. Clear Filters</w:t>
      </w:r>
    </w:p>
    <w:p w14:paraId="7E2FDD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Accessible Label:</w:t>
      </w:r>
    </w:p>
    <w:p w14:paraId="0D5F4CE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Clear request search and filters</w:t>
      </w:r>
    </w:p>
    <w:p w14:paraId="1C1585F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41CB8F6">
          <v:rect id="_x0000_i3627" style="width:0;height:1.5pt" o:hralign="center" o:hrstd="t" o:hr="t" fillcolor="#a0a0a0" stroked="f"/>
        </w:pict>
      </w:r>
    </w:p>
    <w:p w14:paraId="00C23FD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84. Meaningful Labels</w:t>
      </w:r>
    </w:p>
    <w:p w14:paraId="3717B10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Avoid:</w:t>
      </w:r>
    </w:p>
    <w:p w14:paraId="22F06EC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Button 1</w:t>
      </w:r>
    </w:p>
    <w:p w14:paraId="7CD5D367" w14:textId="77777777" w:rsidR="003246A4" w:rsidRPr="003246A4" w:rsidRDefault="003246A4" w:rsidP="003246A4">
      <w:pPr>
        <w:rPr>
          <w:sz w:val="32"/>
          <w:szCs w:val="32"/>
        </w:rPr>
      </w:pPr>
    </w:p>
    <w:p w14:paraId="321C08D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Button 2</w:t>
      </w:r>
    </w:p>
    <w:p w14:paraId="788BBB4D" w14:textId="77777777" w:rsidR="003246A4" w:rsidRPr="003246A4" w:rsidRDefault="003246A4" w:rsidP="003246A4">
      <w:pPr>
        <w:rPr>
          <w:sz w:val="32"/>
          <w:szCs w:val="32"/>
        </w:rPr>
      </w:pPr>
    </w:p>
    <w:p w14:paraId="239D76B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Click Here</w:t>
      </w:r>
    </w:p>
    <w:p w14:paraId="6ADFA96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when a more meaningful label is available.</w:t>
      </w:r>
    </w:p>
    <w:p w14:paraId="2174038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Use:</w:t>
      </w:r>
    </w:p>
    <w:p w14:paraId="7AB93EB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Submit Request</w:t>
      </w:r>
    </w:p>
    <w:p w14:paraId="2FA7F468" w14:textId="77777777" w:rsidR="003246A4" w:rsidRPr="003246A4" w:rsidRDefault="003246A4" w:rsidP="003246A4">
      <w:pPr>
        <w:rPr>
          <w:sz w:val="32"/>
          <w:szCs w:val="32"/>
        </w:rPr>
      </w:pPr>
    </w:p>
    <w:p w14:paraId="5958126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Edit Request</w:t>
      </w:r>
    </w:p>
    <w:p w14:paraId="22C78E81" w14:textId="77777777" w:rsidR="003246A4" w:rsidRPr="003246A4" w:rsidRDefault="003246A4" w:rsidP="003246A4">
      <w:pPr>
        <w:rPr>
          <w:sz w:val="32"/>
          <w:szCs w:val="32"/>
        </w:rPr>
      </w:pPr>
    </w:p>
    <w:p w14:paraId="5CB2B97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Cancel Request</w:t>
      </w:r>
    </w:p>
    <w:p w14:paraId="4F81D276" w14:textId="77777777" w:rsidR="003246A4" w:rsidRPr="003246A4" w:rsidRDefault="003246A4" w:rsidP="003246A4">
      <w:pPr>
        <w:rPr>
          <w:sz w:val="32"/>
          <w:szCs w:val="32"/>
        </w:rPr>
      </w:pPr>
    </w:p>
    <w:p w14:paraId="4273D69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Clear Filters</w:t>
      </w:r>
    </w:p>
    <w:p w14:paraId="70FCB4B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CF094C0">
          <v:rect id="_x0000_i3628" style="width:0;height:1.5pt" o:hralign="center" o:hrstd="t" o:hr="t" fillcolor="#a0a0a0" stroked="f"/>
        </w:pict>
      </w:r>
    </w:p>
    <w:p w14:paraId="29AD204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85. Keyboard Review</w:t>
      </w:r>
    </w:p>
    <w:p w14:paraId="71BD0BC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should check whether important interactions can be reached and understood using keyboard navigation where applicable.</w:t>
      </w:r>
    </w:p>
    <w:p w14:paraId="7C78C68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Important:</w:t>
      </w:r>
    </w:p>
    <w:p w14:paraId="4064F399" w14:textId="77777777" w:rsidR="003246A4" w:rsidRPr="003246A4" w:rsidRDefault="003246A4">
      <w:pPr>
        <w:numPr>
          <w:ilvl w:val="0"/>
          <w:numId w:val="17"/>
        </w:numPr>
        <w:rPr>
          <w:sz w:val="32"/>
          <w:szCs w:val="32"/>
        </w:rPr>
      </w:pPr>
      <w:r w:rsidRPr="003246A4">
        <w:rPr>
          <w:sz w:val="32"/>
          <w:szCs w:val="32"/>
        </w:rPr>
        <w:t>Search</w:t>
      </w:r>
    </w:p>
    <w:p w14:paraId="7BE2043A" w14:textId="77777777" w:rsidR="003246A4" w:rsidRPr="003246A4" w:rsidRDefault="003246A4">
      <w:pPr>
        <w:numPr>
          <w:ilvl w:val="0"/>
          <w:numId w:val="17"/>
        </w:numPr>
        <w:rPr>
          <w:sz w:val="32"/>
          <w:szCs w:val="32"/>
        </w:rPr>
      </w:pPr>
      <w:r w:rsidRPr="003246A4">
        <w:rPr>
          <w:sz w:val="32"/>
          <w:szCs w:val="32"/>
        </w:rPr>
        <w:t>Filters</w:t>
      </w:r>
    </w:p>
    <w:p w14:paraId="28C9287F" w14:textId="77777777" w:rsidR="003246A4" w:rsidRPr="003246A4" w:rsidRDefault="003246A4">
      <w:pPr>
        <w:numPr>
          <w:ilvl w:val="0"/>
          <w:numId w:val="17"/>
        </w:numPr>
        <w:rPr>
          <w:sz w:val="32"/>
          <w:szCs w:val="32"/>
        </w:rPr>
      </w:pPr>
      <w:r w:rsidRPr="003246A4">
        <w:rPr>
          <w:sz w:val="32"/>
          <w:szCs w:val="32"/>
        </w:rPr>
        <w:t>Buttons</w:t>
      </w:r>
    </w:p>
    <w:p w14:paraId="48235AB1" w14:textId="77777777" w:rsidR="003246A4" w:rsidRPr="003246A4" w:rsidRDefault="003246A4">
      <w:pPr>
        <w:numPr>
          <w:ilvl w:val="0"/>
          <w:numId w:val="17"/>
        </w:numPr>
        <w:rPr>
          <w:sz w:val="32"/>
          <w:szCs w:val="32"/>
        </w:rPr>
      </w:pPr>
      <w:r w:rsidRPr="003246A4">
        <w:rPr>
          <w:sz w:val="32"/>
          <w:szCs w:val="32"/>
        </w:rPr>
        <w:t>Form fields</w:t>
      </w:r>
    </w:p>
    <w:p w14:paraId="0F5B07E1" w14:textId="77777777" w:rsidR="003246A4" w:rsidRPr="003246A4" w:rsidRDefault="003246A4">
      <w:pPr>
        <w:numPr>
          <w:ilvl w:val="0"/>
          <w:numId w:val="17"/>
        </w:numPr>
        <w:rPr>
          <w:sz w:val="32"/>
          <w:szCs w:val="32"/>
        </w:rPr>
      </w:pPr>
      <w:r w:rsidRPr="003246A4">
        <w:rPr>
          <w:sz w:val="32"/>
          <w:szCs w:val="32"/>
        </w:rPr>
        <w:t>Details actions</w:t>
      </w:r>
    </w:p>
    <w:p w14:paraId="3249F27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4876C5A">
          <v:rect id="_x0000_i3629" style="width:0;height:1.5pt" o:hralign="center" o:hrstd="t" o:hr="t" fillcolor="#a0a0a0" stroked="f"/>
        </w:pict>
      </w:r>
    </w:p>
    <w:p w14:paraId="59E7B41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86. Focus Visibility</w:t>
      </w:r>
    </w:p>
    <w:p w14:paraId="28F5CA8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Users navigating by keyboard should be able to determine:</w:t>
      </w:r>
    </w:p>
    <w:p w14:paraId="7867588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Which control currently has focus.</w:t>
      </w:r>
    </w:p>
    <w:p w14:paraId="2FBC622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Do not intentionally remove focus indicators without a good reason.</w:t>
      </w:r>
    </w:p>
    <w:p w14:paraId="690E38A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A54BA66">
          <v:rect id="_x0000_i3630" style="width:0;height:1.5pt" o:hralign="center" o:hrstd="t" o:hr="t" fillcolor="#a0a0a0" stroked="f"/>
        </w:pict>
      </w:r>
    </w:p>
    <w:p w14:paraId="61A11BC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87. Text Size</w:t>
      </w:r>
    </w:p>
    <w:p w14:paraId="7CB2FCA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Avoid critical information rendered using:</w:t>
      </w:r>
    </w:p>
    <w:p w14:paraId="7993735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Extremely small text.</w:t>
      </w:r>
    </w:p>
    <w:p w14:paraId="28BC1D4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Important:</w:t>
      </w:r>
    </w:p>
    <w:p w14:paraId="53BC1CCF" w14:textId="77777777" w:rsidR="003246A4" w:rsidRPr="003246A4" w:rsidRDefault="003246A4">
      <w:pPr>
        <w:numPr>
          <w:ilvl w:val="0"/>
          <w:numId w:val="18"/>
        </w:numPr>
        <w:rPr>
          <w:sz w:val="32"/>
          <w:szCs w:val="32"/>
        </w:rPr>
      </w:pPr>
      <w:r w:rsidRPr="003246A4">
        <w:rPr>
          <w:sz w:val="32"/>
          <w:szCs w:val="32"/>
        </w:rPr>
        <w:t>Dates</w:t>
      </w:r>
    </w:p>
    <w:p w14:paraId="72AA203D" w14:textId="77777777" w:rsidR="003246A4" w:rsidRPr="003246A4" w:rsidRDefault="003246A4">
      <w:pPr>
        <w:numPr>
          <w:ilvl w:val="0"/>
          <w:numId w:val="18"/>
        </w:numPr>
        <w:rPr>
          <w:sz w:val="32"/>
          <w:szCs w:val="32"/>
        </w:rPr>
      </w:pPr>
      <w:r w:rsidRPr="003246A4">
        <w:rPr>
          <w:sz w:val="32"/>
          <w:szCs w:val="32"/>
        </w:rPr>
        <w:t>Status</w:t>
      </w:r>
    </w:p>
    <w:p w14:paraId="03A3CBB6" w14:textId="77777777" w:rsidR="003246A4" w:rsidRPr="003246A4" w:rsidRDefault="003246A4">
      <w:pPr>
        <w:numPr>
          <w:ilvl w:val="0"/>
          <w:numId w:val="18"/>
        </w:numPr>
        <w:rPr>
          <w:sz w:val="32"/>
          <w:szCs w:val="32"/>
        </w:rPr>
      </w:pPr>
      <w:r w:rsidRPr="003246A4">
        <w:rPr>
          <w:sz w:val="32"/>
          <w:szCs w:val="32"/>
        </w:rPr>
        <w:t>Validation errors</w:t>
      </w:r>
    </w:p>
    <w:p w14:paraId="3DCAA8DC" w14:textId="77777777" w:rsidR="003246A4" w:rsidRPr="003246A4" w:rsidRDefault="003246A4">
      <w:pPr>
        <w:numPr>
          <w:ilvl w:val="0"/>
          <w:numId w:val="18"/>
        </w:numPr>
        <w:rPr>
          <w:sz w:val="32"/>
          <w:szCs w:val="32"/>
        </w:rPr>
      </w:pPr>
      <w:r w:rsidRPr="003246A4">
        <w:rPr>
          <w:sz w:val="32"/>
          <w:szCs w:val="32"/>
        </w:rPr>
        <w:t>Form labels</w:t>
      </w:r>
    </w:p>
    <w:p w14:paraId="22BCCC0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should remain readable.</w:t>
      </w:r>
    </w:p>
    <w:p w14:paraId="3FECD72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F7F9EB6">
          <v:rect id="_x0000_i3631" style="width:0;height:1.5pt" o:hralign="center" o:hrstd="t" o:hr="t" fillcolor="#a0a0a0" stroked="f"/>
        </w:pict>
      </w:r>
    </w:p>
    <w:p w14:paraId="7C07CBF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88. Contrast</w:t>
      </w:r>
    </w:p>
    <w:p w14:paraId="52297F4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Make sure:</w:t>
      </w:r>
    </w:p>
    <w:p w14:paraId="1D05977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Text</w:t>
      </w:r>
    </w:p>
    <w:p w14:paraId="7A8FCE8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is clearly distinguishable from:</w:t>
      </w:r>
    </w:p>
    <w:p w14:paraId="79F2C9E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Background.</w:t>
      </w:r>
    </w:p>
    <w:p w14:paraId="7238EAC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Avoid low-contrast designs chosen only because:</w:t>
      </w:r>
    </w:p>
    <w:p w14:paraId="0C92B26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It looks modern.</w:t>
      </w:r>
    </w:p>
    <w:p w14:paraId="72D1D2A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DF8AD26">
          <v:rect id="_x0000_i3632" style="width:0;height:1.5pt" o:hralign="center" o:hrstd="t" o:hr="t" fillcolor="#a0a0a0" stroked="f"/>
        </w:pict>
      </w:r>
    </w:p>
    <w:p w14:paraId="768A6EC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O — ACCESSIBILITY CHECKER</w:t>
      </w:r>
    </w:p>
    <w:p w14:paraId="37C9F30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89. Lab 5 — Run Accessibility Checker</w:t>
      </w:r>
    </w:p>
    <w:p w14:paraId="597C7EA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 Power Apps Studio:</w:t>
      </w:r>
    </w:p>
    <w:p w14:paraId="181387D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Open:</w:t>
      </w:r>
    </w:p>
    <w:p w14:paraId="404FEFC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 Checker</w:t>
      </w:r>
    </w:p>
    <w:p w14:paraId="55AF15A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Then:</w:t>
      </w:r>
    </w:p>
    <w:p w14:paraId="38DEE93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Accessibility</w:t>
      </w:r>
    </w:p>
    <w:p w14:paraId="5AA576E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Review reported:</w:t>
      </w:r>
    </w:p>
    <w:p w14:paraId="18CFAEA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Errors</w:t>
      </w:r>
    </w:p>
    <w:p w14:paraId="726AEBC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Warnings</w:t>
      </w:r>
    </w:p>
    <w:p w14:paraId="0AE3AE8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Tips</w:t>
      </w:r>
    </w:p>
    <w:p w14:paraId="5BAB08F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8173631">
          <v:rect id="_x0000_i3633" style="width:0;height:1.5pt" o:hralign="center" o:hrstd="t" o:hr="t" fillcolor="#a0a0a0" stroked="f"/>
        </w:pict>
      </w:r>
    </w:p>
    <w:p w14:paraId="4B83039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90. Typical Issues</w:t>
      </w:r>
    </w:p>
    <w:p w14:paraId="7C2D328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may see issues involving:</w:t>
      </w:r>
    </w:p>
    <w:p w14:paraId="6CF88F94" w14:textId="77777777" w:rsidR="003246A4" w:rsidRPr="003246A4" w:rsidRDefault="003246A4">
      <w:pPr>
        <w:numPr>
          <w:ilvl w:val="0"/>
          <w:numId w:val="19"/>
        </w:numPr>
        <w:rPr>
          <w:sz w:val="32"/>
          <w:szCs w:val="32"/>
        </w:rPr>
      </w:pPr>
      <w:r w:rsidRPr="003246A4">
        <w:rPr>
          <w:sz w:val="32"/>
          <w:szCs w:val="32"/>
        </w:rPr>
        <w:t>Missing AccessibleLabel</w:t>
      </w:r>
    </w:p>
    <w:p w14:paraId="16A90A7E" w14:textId="77777777" w:rsidR="003246A4" w:rsidRPr="003246A4" w:rsidRDefault="003246A4">
      <w:pPr>
        <w:numPr>
          <w:ilvl w:val="0"/>
          <w:numId w:val="19"/>
        </w:numPr>
        <w:rPr>
          <w:sz w:val="32"/>
          <w:szCs w:val="32"/>
        </w:rPr>
      </w:pPr>
      <w:r w:rsidRPr="003246A4">
        <w:rPr>
          <w:sz w:val="32"/>
          <w:szCs w:val="32"/>
        </w:rPr>
        <w:t>Keyboard/focus</w:t>
      </w:r>
    </w:p>
    <w:p w14:paraId="6E0442A3" w14:textId="77777777" w:rsidR="003246A4" w:rsidRPr="003246A4" w:rsidRDefault="003246A4">
      <w:pPr>
        <w:numPr>
          <w:ilvl w:val="0"/>
          <w:numId w:val="19"/>
        </w:numPr>
        <w:rPr>
          <w:sz w:val="32"/>
          <w:szCs w:val="32"/>
        </w:rPr>
      </w:pPr>
      <w:r w:rsidRPr="003246A4">
        <w:rPr>
          <w:sz w:val="32"/>
          <w:szCs w:val="32"/>
        </w:rPr>
        <w:t>Screen item ordering</w:t>
      </w:r>
    </w:p>
    <w:p w14:paraId="347D5044" w14:textId="77777777" w:rsidR="003246A4" w:rsidRPr="003246A4" w:rsidRDefault="003246A4">
      <w:pPr>
        <w:numPr>
          <w:ilvl w:val="0"/>
          <w:numId w:val="19"/>
        </w:numPr>
        <w:rPr>
          <w:sz w:val="32"/>
          <w:szCs w:val="32"/>
        </w:rPr>
      </w:pPr>
      <w:r w:rsidRPr="003246A4">
        <w:rPr>
          <w:sz w:val="32"/>
          <w:szCs w:val="32"/>
        </w:rPr>
        <w:t>Control accessibility</w:t>
      </w:r>
    </w:p>
    <w:p w14:paraId="467D0DA8" w14:textId="77777777" w:rsidR="003246A4" w:rsidRPr="003246A4" w:rsidRDefault="003246A4">
      <w:pPr>
        <w:numPr>
          <w:ilvl w:val="0"/>
          <w:numId w:val="19"/>
        </w:numPr>
        <w:rPr>
          <w:sz w:val="32"/>
          <w:szCs w:val="32"/>
        </w:rPr>
      </w:pPr>
      <w:r w:rsidRPr="003246A4">
        <w:rPr>
          <w:sz w:val="32"/>
          <w:szCs w:val="32"/>
        </w:rPr>
        <w:t>Contrast considerations</w:t>
      </w:r>
    </w:p>
    <w:p w14:paraId="4681AE6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D86AFCB">
          <v:rect id="_x0000_i3634" style="width:0;height:1.5pt" o:hralign="center" o:hrstd="t" o:hr="t" fillcolor="#a0a0a0" stroked="f"/>
        </w:pict>
      </w:r>
    </w:p>
    <w:p w14:paraId="780CDDD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91. Student Task</w:t>
      </w:r>
    </w:p>
    <w:p w14:paraId="20A6757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Fix at least:</w:t>
      </w:r>
    </w:p>
    <w:p w14:paraId="2CF433B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 accessibility findings</w:t>
      </w:r>
    </w:p>
    <w:p w14:paraId="2F70A7C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where appropriate.</w:t>
      </w:r>
    </w:p>
    <w:p w14:paraId="0FE1754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511"/>
      </w:tblGrid>
      <w:tr w:rsidR="003246A4" w:rsidRPr="003246A4" w14:paraId="48827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C1109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206589F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Fix</w:t>
            </w:r>
          </w:p>
        </w:tc>
      </w:tr>
      <w:tr w:rsidR="003246A4" w:rsidRPr="003246A4" w14:paraId="76526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51CB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8A7BEE0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26E44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58B7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B7E49DC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0D79B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B86C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1D2C26F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</w:tbl>
    <w:p w14:paraId="12401E8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312EF37">
          <v:rect id="_x0000_i3635" style="width:0;height:1.5pt" o:hralign="center" o:hrstd="t" o:hr="t" fillcolor="#a0a0a0" stroked="f"/>
        </w:pict>
      </w:r>
    </w:p>
    <w:p w14:paraId="40DF6D0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92. Important Lesson</w:t>
      </w:r>
    </w:p>
    <w:p w14:paraId="5667169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Accessibility Checker is:</w:t>
      </w:r>
    </w:p>
    <w:p w14:paraId="4BDA5F4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 assistant.</w:t>
      </w:r>
    </w:p>
    <w:p w14:paraId="1386A22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It does not replace:</w:t>
      </w:r>
    </w:p>
    <w:p w14:paraId="2F0881B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Human testing.</w:t>
      </w:r>
    </w:p>
    <w:p w14:paraId="7464725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 technically warning-free application can still be confusing.</w:t>
      </w:r>
    </w:p>
    <w:p w14:paraId="4C8343E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86FDD1C">
          <v:rect id="_x0000_i3636" style="width:0;height:1.5pt" o:hralign="center" o:hrstd="t" o:hr="t" fillcolor="#a0a0a0" stroked="f"/>
        </w:pict>
      </w:r>
    </w:p>
    <w:p w14:paraId="62D1D08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P — APP CHECKER</w:t>
      </w:r>
    </w:p>
    <w:p w14:paraId="2638FD4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93. What Is App Checker?</w:t>
      </w:r>
    </w:p>
    <w:p w14:paraId="7359051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Power Apps Studio provides:</w:t>
      </w:r>
    </w:p>
    <w:p w14:paraId="39248EE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 Checker</w:t>
      </w:r>
    </w:p>
    <w:p w14:paraId="4A8B2E6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to identify potential application issues.</w:t>
      </w:r>
    </w:p>
    <w:p w14:paraId="5880E4C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should inspect available categories and warnings.</w:t>
      </w:r>
    </w:p>
    <w:p w14:paraId="63D4EC8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68243A2">
          <v:rect id="_x0000_i3637" style="width:0;height:1.5pt" o:hralign="center" o:hrstd="t" o:hr="t" fillcolor="#a0a0a0" stroked="f"/>
        </w:pict>
      </w:r>
    </w:p>
    <w:p w14:paraId="7A82A8C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94. Lab 6 — Run App Checker</w:t>
      </w:r>
    </w:p>
    <w:p w14:paraId="019264F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Open:</w:t>
      </w:r>
    </w:p>
    <w:p w14:paraId="68381CE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 Checker.</w:t>
      </w:r>
    </w:p>
    <w:p w14:paraId="4BB9236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Investigate:</w:t>
      </w:r>
    </w:p>
    <w:p w14:paraId="1890242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Formula errors</w:t>
      </w:r>
    </w:p>
    <w:p w14:paraId="6CC797B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Warnings</w:t>
      </w:r>
    </w:p>
    <w:p w14:paraId="40139C5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Accessibility</w:t>
      </w:r>
    </w:p>
    <w:p w14:paraId="4B60DE0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Other available findings</w:t>
      </w:r>
    </w:p>
    <w:p w14:paraId="5E320C5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publish an app containing unexplained:</w:t>
      </w:r>
    </w:p>
    <w:p w14:paraId="410FDA4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Formula errors.</w:t>
      </w:r>
    </w:p>
    <w:p w14:paraId="183638A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E6943C4">
          <v:rect id="_x0000_i3638" style="width:0;height:1.5pt" o:hralign="center" o:hrstd="t" o:hr="t" fillcolor="#a0a0a0" stroked="f"/>
        </w:pict>
      </w:r>
    </w:p>
    <w:p w14:paraId="73291EF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95. Student Task</w:t>
      </w:r>
    </w:p>
    <w:p w14:paraId="0B96971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Record:</w:t>
      </w:r>
    </w:p>
    <w:p w14:paraId="2B2F3CC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Number of Errors: _______</w:t>
      </w:r>
    </w:p>
    <w:p w14:paraId="4E3B5597" w14:textId="77777777" w:rsidR="003246A4" w:rsidRPr="003246A4" w:rsidRDefault="003246A4" w:rsidP="003246A4">
      <w:pPr>
        <w:rPr>
          <w:sz w:val="32"/>
          <w:szCs w:val="32"/>
        </w:rPr>
      </w:pPr>
    </w:p>
    <w:p w14:paraId="554F5DA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Number of Warnings: _______</w:t>
      </w:r>
    </w:p>
    <w:p w14:paraId="60C849F9" w14:textId="77777777" w:rsidR="003246A4" w:rsidRPr="003246A4" w:rsidRDefault="003246A4" w:rsidP="003246A4">
      <w:pPr>
        <w:rPr>
          <w:sz w:val="32"/>
          <w:szCs w:val="32"/>
        </w:rPr>
      </w:pPr>
    </w:p>
    <w:p w14:paraId="7ECAB6C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Number Fixed: _______</w:t>
      </w:r>
    </w:p>
    <w:p w14:paraId="41D33B5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Goal before release:</w:t>
      </w:r>
    </w:p>
    <w:p w14:paraId="5F98A8C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Zero unexplained critical formula errors.</w:t>
      </w:r>
    </w:p>
    <w:p w14:paraId="7E8F1C1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7598C99">
          <v:rect id="_x0000_i3639" style="width:0;height:1.5pt" o:hralign="center" o:hrstd="t" o:hr="t" fillcolor="#a0a0a0" stroked="f"/>
        </w:pict>
      </w:r>
    </w:p>
    <w:p w14:paraId="5335F46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Q — DELEGATION REVIEW</w:t>
      </w:r>
    </w:p>
    <w:p w14:paraId="57EED17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96. Delegation Recall</w:t>
      </w:r>
    </w:p>
    <w:p w14:paraId="7FE784B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Day 6 introduced:</w:t>
      </w:r>
    </w:p>
    <w:p w14:paraId="6FDB7EA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Delegation.</w:t>
      </w:r>
    </w:p>
    <w:p w14:paraId="5296B79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A Gallery formula that works with:</w:t>
      </w:r>
    </w:p>
    <w:p w14:paraId="7B0DFD7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 records</w:t>
      </w:r>
    </w:p>
    <w:p w14:paraId="62C271E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may fail to return correct results with:</w:t>
      </w:r>
    </w:p>
    <w:p w14:paraId="5897E46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50,000 records</w:t>
      </w:r>
    </w:p>
    <w:p w14:paraId="56226CE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 operations are nondelegable.</w:t>
      </w:r>
    </w:p>
    <w:p w14:paraId="01B8D52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1738D9F">
          <v:rect id="_x0000_i3640" style="width:0;height:1.5pt" o:hralign="center" o:hrstd="t" o:hr="t" fillcolor="#a0a0a0" stroked="f"/>
        </w:pict>
      </w:r>
    </w:p>
    <w:p w14:paraId="2AD6F17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97. Lab 7 — Check Gallery Formula</w:t>
      </w:r>
    </w:p>
    <w:p w14:paraId="12FA656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Inspect:</w:t>
      </w:r>
    </w:p>
    <w:p w14:paraId="2B121FD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galLeaveRequests.Items</w:t>
      </w:r>
    </w:p>
    <w:p w14:paraId="715BCCF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Review:</w:t>
      </w:r>
    </w:p>
    <w:p w14:paraId="69D2644F" w14:textId="77777777" w:rsidR="003246A4" w:rsidRPr="003246A4" w:rsidRDefault="003246A4">
      <w:pPr>
        <w:numPr>
          <w:ilvl w:val="0"/>
          <w:numId w:val="20"/>
        </w:numPr>
        <w:rPr>
          <w:sz w:val="32"/>
          <w:szCs w:val="32"/>
        </w:rPr>
      </w:pPr>
      <w:r w:rsidRPr="003246A4">
        <w:rPr>
          <w:sz w:val="32"/>
          <w:szCs w:val="32"/>
        </w:rPr>
        <w:t>Filter</w:t>
      </w:r>
    </w:p>
    <w:p w14:paraId="475F2967" w14:textId="77777777" w:rsidR="003246A4" w:rsidRPr="003246A4" w:rsidRDefault="003246A4">
      <w:pPr>
        <w:numPr>
          <w:ilvl w:val="0"/>
          <w:numId w:val="20"/>
        </w:numPr>
        <w:rPr>
          <w:sz w:val="32"/>
          <w:szCs w:val="32"/>
        </w:rPr>
      </w:pPr>
      <w:r w:rsidRPr="003246A4">
        <w:rPr>
          <w:sz w:val="32"/>
          <w:szCs w:val="32"/>
        </w:rPr>
        <w:t>Search</w:t>
      </w:r>
    </w:p>
    <w:p w14:paraId="28C4342E" w14:textId="77777777" w:rsidR="003246A4" w:rsidRPr="003246A4" w:rsidRDefault="003246A4">
      <w:pPr>
        <w:numPr>
          <w:ilvl w:val="0"/>
          <w:numId w:val="20"/>
        </w:numPr>
        <w:rPr>
          <w:sz w:val="32"/>
          <w:szCs w:val="32"/>
        </w:rPr>
      </w:pPr>
      <w:r w:rsidRPr="003246A4">
        <w:rPr>
          <w:sz w:val="32"/>
          <w:szCs w:val="32"/>
        </w:rPr>
        <w:t>Sort</w:t>
      </w:r>
    </w:p>
    <w:p w14:paraId="0A12816F" w14:textId="77777777" w:rsidR="003246A4" w:rsidRPr="003246A4" w:rsidRDefault="003246A4">
      <w:pPr>
        <w:numPr>
          <w:ilvl w:val="0"/>
          <w:numId w:val="20"/>
        </w:numPr>
        <w:rPr>
          <w:sz w:val="32"/>
          <w:szCs w:val="32"/>
        </w:rPr>
      </w:pPr>
      <w:r w:rsidRPr="003246A4">
        <w:rPr>
          <w:sz w:val="32"/>
          <w:szCs w:val="32"/>
        </w:rPr>
        <w:t>Choice comparisons</w:t>
      </w:r>
    </w:p>
    <w:p w14:paraId="02FC4610" w14:textId="77777777" w:rsidR="003246A4" w:rsidRPr="003246A4" w:rsidRDefault="003246A4">
      <w:pPr>
        <w:numPr>
          <w:ilvl w:val="0"/>
          <w:numId w:val="20"/>
        </w:numPr>
        <w:rPr>
          <w:sz w:val="32"/>
          <w:szCs w:val="32"/>
        </w:rPr>
      </w:pPr>
      <w:r w:rsidRPr="003246A4">
        <w:rPr>
          <w:sz w:val="32"/>
          <w:szCs w:val="32"/>
        </w:rPr>
        <w:t>Relationship conditions</w:t>
      </w:r>
    </w:p>
    <w:p w14:paraId="231872E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Look for:</w:t>
      </w:r>
    </w:p>
    <w:p w14:paraId="7BFD16B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Delegation warnings.</w:t>
      </w:r>
    </w:p>
    <w:p w14:paraId="375DFCB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90CBD8A">
          <v:rect id="_x0000_i3641" style="width:0;height:1.5pt" o:hralign="center" o:hrstd="t" o:hr="t" fillcolor="#a0a0a0" stroked="f"/>
        </w:pict>
      </w:r>
    </w:p>
    <w:p w14:paraId="2BB4F13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98. Student Question</w:t>
      </w:r>
    </w:p>
    <w:p w14:paraId="5795B02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 you see a delegation warning:</w:t>
      </w:r>
    </w:p>
    <w:p w14:paraId="2494A43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Should you:</w:t>
      </w:r>
    </w:p>
    <w:p w14:paraId="756C7AB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A. Ignore it.</w:t>
      </w:r>
    </w:p>
    <w:p w14:paraId="5DAD9DA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B. Increase the limit and forget it.</w:t>
      </w:r>
    </w:p>
    <w:p w14:paraId="6886907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C. Understand which operation is causing it.</w:t>
      </w:r>
    </w:p>
    <w:p w14:paraId="0D6051C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432D725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C.</w:t>
      </w:r>
    </w:p>
    <w:p w14:paraId="41885EE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8D03A7E">
          <v:rect id="_x0000_i3642" style="width:0;height:1.5pt" o:hralign="center" o:hrstd="t" o:hr="t" fillcolor="#a0a0a0" stroked="f"/>
        </w:pict>
      </w:r>
    </w:p>
    <w:p w14:paraId="27ADA1F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99. Nondelegation Review</w:t>
      </w:r>
    </w:p>
    <w:p w14:paraId="4B2AE5E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Remember:</w:t>
      </w:r>
    </w:p>
    <w:p w14:paraId="47C2CE1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Local nondelegable processing operates over only a limited subset of remote records.</w:t>
      </w:r>
    </w:p>
    <w:p w14:paraId="17686BB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Therefore:</w:t>
      </w:r>
    </w:p>
    <w:p w14:paraId="1BFA44B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Correctness can be affected.</w:t>
      </w:r>
    </w:p>
    <w:p w14:paraId="6B2C1C5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Increasing the local limit is not a true enterprise-scale solution.</w:t>
      </w:r>
    </w:p>
    <w:p w14:paraId="164918D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760AD2B">
          <v:rect id="_x0000_i3643" style="width:0;height:1.5pt" o:hralign="center" o:hrstd="t" o:hr="t" fillcolor="#a0a0a0" stroked="f"/>
        </w:pict>
      </w:r>
    </w:p>
    <w:p w14:paraId="0D4AD01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R — PERFORMANCE REVIEW</w:t>
      </w:r>
    </w:p>
    <w:p w14:paraId="0A1DCFF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100. Performance Is Part of UX</w:t>
      </w:r>
    </w:p>
    <w:p w14:paraId="34C0B0E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 beautiful app that takes:</w:t>
      </w:r>
    </w:p>
    <w:p w14:paraId="5F4FEDF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15 seconds</w:t>
      </w:r>
    </w:p>
    <w:p w14:paraId="1868878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to respond to every action is not a good application.</w:t>
      </w:r>
    </w:p>
    <w:p w14:paraId="7D24105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should ask:</w:t>
      </w:r>
    </w:p>
    <w:p w14:paraId="6B94ED8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Are we making Power Apps do unnecessary work?</w:t>
      </w:r>
    </w:p>
    <w:p w14:paraId="4B69D00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2E029B5">
          <v:rect id="_x0000_i3644" style="width:0;height:1.5pt" o:hralign="center" o:hrstd="t" o:hr="t" fillcolor="#a0a0a0" stroked="f"/>
        </w:pict>
      </w:r>
    </w:p>
    <w:p w14:paraId="355E70F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101. Common Performance Problems</w:t>
      </w:r>
    </w:p>
    <w:p w14:paraId="0321689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Look for:</w:t>
      </w:r>
    </w:p>
    <w:p w14:paraId="33B611B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Huge collections</w:t>
      </w:r>
    </w:p>
    <w:p w14:paraId="6AD18CE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Repeated queries</w:t>
      </w:r>
    </w:p>
    <w:p w14:paraId="0417E72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Too many unnecessary Refresh calls</w:t>
      </w:r>
    </w:p>
    <w:p w14:paraId="240B2CE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Complex formulas repeated everywhere</w:t>
      </w:r>
    </w:p>
    <w:p w14:paraId="5BC6E8D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Large media</w:t>
      </w:r>
    </w:p>
    <w:p w14:paraId="78E0810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Too many controls</w:t>
      </w:r>
    </w:p>
    <w:p w14:paraId="57C22D4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Cross-screen dependencies</w:t>
      </w:r>
    </w:p>
    <w:p w14:paraId="4F50BB5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Overloaded App.OnStart</w:t>
      </w:r>
    </w:p>
    <w:p w14:paraId="672ECBD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Nondelegable queries</w:t>
      </w:r>
    </w:p>
    <w:p w14:paraId="094E166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CACCB7D">
          <v:rect id="_x0000_i3645" style="width:0;height:1.5pt" o:hralign="center" o:hrstd="t" o:hr="t" fillcolor="#a0a0a0" stroked="f"/>
        </w:pict>
      </w:r>
    </w:p>
    <w:p w14:paraId="13BD279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102. Huge Collection Example</w:t>
      </w:r>
    </w:p>
    <w:p w14:paraId="5AA5512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Avoid:</w:t>
      </w:r>
    </w:p>
    <w:p w14:paraId="1326477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ClearCollect(</w:t>
      </w:r>
    </w:p>
    <w:p w14:paraId="3E8F757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colEveryRequest,</w:t>
      </w:r>
    </w:p>
    <w:p w14:paraId="209A580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'Leave Requests'</w:t>
      </w:r>
    </w:p>
    <w:p w14:paraId="5C2F0F4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146A0CB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when production may contain:</w:t>
      </w:r>
    </w:p>
    <w:p w14:paraId="4377380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Hundreds of thousands of requests.</w:t>
      </w:r>
    </w:p>
    <w:p w14:paraId="4FAD331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Keep large data:</w:t>
      </w:r>
    </w:p>
    <w:p w14:paraId="428CFAC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In Dataverse.</w:t>
      </w:r>
    </w:p>
    <w:p w14:paraId="357E6C5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Query the required records.</w:t>
      </w:r>
    </w:p>
    <w:p w14:paraId="4E0EB4E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pict w14:anchorId="4C073FDE">
          <v:rect id="_x0000_i3646" style="width:0;height:1.5pt" o:hralign="center" o:hrstd="t" o:hr="t" fillcolor="#a0a0a0" stroked="f"/>
        </w:pict>
      </w:r>
    </w:p>
    <w:p w14:paraId="253EA1F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103. Repeated Lookup Example</w:t>
      </w:r>
    </w:p>
    <w:p w14:paraId="6ED936D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Suppose every control repeatedly runs:</w:t>
      </w:r>
    </w:p>
    <w:p w14:paraId="1E1A687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LookUp(</w:t>
      </w:r>
    </w:p>
    <w:p w14:paraId="76278A3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Employees,</w:t>
      </w:r>
    </w:p>
    <w:p w14:paraId="65EDE45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Email = User().Email</w:t>
      </w:r>
    </w:p>
    <w:p w14:paraId="725D32A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</w:t>
      </w:r>
    </w:p>
    <w:p w14:paraId="7C6DC73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We currently use:</w:t>
      </w:r>
    </w:p>
    <w:p w14:paraId="1A81C94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varCurrentEmployee</w:t>
      </w:r>
    </w:p>
    <w:p w14:paraId="0013795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for the training app.</w:t>
      </w:r>
    </w:p>
    <w:p w14:paraId="0622E29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This can reduce unnecessary repeated lookup logic.</w:t>
      </w:r>
    </w:p>
    <w:p w14:paraId="035A6DA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Later students will learn about:</w:t>
      </w:r>
    </w:p>
    <w:p w14:paraId="3F2C8D4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Named Formulas</w:t>
      </w:r>
    </w:p>
    <w:p w14:paraId="2B34B1A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for reusable derived logic.</w:t>
      </w:r>
    </w:p>
    <w:p w14:paraId="1F8F572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D2A1019">
          <v:rect id="_x0000_i3647" style="width:0;height:1.5pt" o:hralign="center" o:hrstd="t" o:hr="t" fillcolor="#a0a0a0" stroked="f"/>
        </w:pict>
      </w:r>
    </w:p>
    <w:p w14:paraId="590EB7E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104. Refresh()</w:t>
      </w:r>
    </w:p>
    <w:p w14:paraId="24B1D8C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Avoid:</w:t>
      </w:r>
    </w:p>
    <w:p w14:paraId="55D55B0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Refresh('Leave Requests');</w:t>
      </w:r>
    </w:p>
    <w:p w14:paraId="7511D92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Refresh('Leave Requests');</w:t>
      </w:r>
    </w:p>
    <w:p w14:paraId="48C3D30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Refresh('Leave Requests')</w:t>
      </w:r>
    </w:p>
    <w:p w14:paraId="1B83A01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without a reason.</w:t>
      </w:r>
    </w:p>
    <w:p w14:paraId="23A259F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Ask:</w:t>
      </w:r>
    </w:p>
    <w:p w14:paraId="2661517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Why am I refreshing?</w:t>
      </w:r>
    </w:p>
    <w:p w14:paraId="7E7FE13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Power Apps/Dataverse operations often already return updated data.</w:t>
      </w:r>
    </w:p>
    <w:p w14:paraId="0AEF7BF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1B870DD">
          <v:rect id="_x0000_i3648" style="width:0;height:1.5pt" o:hralign="center" o:hrstd="t" o:hr="t" fillcolor="#a0a0a0" stroked="f"/>
        </w:pict>
      </w:r>
    </w:p>
    <w:p w14:paraId="2073276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105. Cross-Screen Reference Example</w:t>
      </w:r>
    </w:p>
    <w:p w14:paraId="7CBBFD4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Avoid unnecessary formulas such as:</w:t>
      </w:r>
    </w:p>
    <w:p w14:paraId="52F14D1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 control on Home</w:t>
      </w:r>
    </w:p>
    <w:p w14:paraId="0E2818CC" w14:textId="77777777" w:rsidR="003246A4" w:rsidRPr="003246A4" w:rsidRDefault="003246A4" w:rsidP="003246A4">
      <w:pPr>
        <w:rPr>
          <w:sz w:val="32"/>
          <w:szCs w:val="32"/>
        </w:rPr>
      </w:pPr>
    </w:p>
    <w:p w14:paraId="334BF39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directly reading</w:t>
      </w:r>
    </w:p>
    <w:p w14:paraId="03CDE65E" w14:textId="77777777" w:rsidR="003246A4" w:rsidRPr="003246A4" w:rsidRDefault="003246A4" w:rsidP="003246A4">
      <w:pPr>
        <w:rPr>
          <w:sz w:val="32"/>
          <w:szCs w:val="32"/>
        </w:rPr>
      </w:pPr>
    </w:p>
    <w:p w14:paraId="0D0B623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txtSearch.Text</w:t>
      </w:r>
    </w:p>
    <w:p w14:paraId="08C2B491" w14:textId="77777777" w:rsidR="003246A4" w:rsidRPr="003246A4" w:rsidRDefault="003246A4" w:rsidP="003246A4">
      <w:pPr>
        <w:rPr>
          <w:sz w:val="32"/>
          <w:szCs w:val="32"/>
        </w:rPr>
      </w:pPr>
    </w:p>
    <w:p w14:paraId="3095CC1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from My Requests</w:t>
      </w:r>
    </w:p>
    <w:p w14:paraId="7DC31E5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Screens should not become tightly coupled without reason.</w:t>
      </w:r>
    </w:p>
    <w:p w14:paraId="416ED75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 intentional:</w:t>
      </w:r>
    </w:p>
    <w:p w14:paraId="54486DF0" w14:textId="77777777" w:rsidR="003246A4" w:rsidRPr="003246A4" w:rsidRDefault="003246A4">
      <w:pPr>
        <w:numPr>
          <w:ilvl w:val="0"/>
          <w:numId w:val="21"/>
        </w:numPr>
        <w:rPr>
          <w:sz w:val="32"/>
          <w:szCs w:val="32"/>
        </w:rPr>
      </w:pPr>
      <w:r w:rsidRPr="003246A4">
        <w:rPr>
          <w:sz w:val="32"/>
          <w:szCs w:val="32"/>
        </w:rPr>
        <w:t>Variables</w:t>
      </w:r>
    </w:p>
    <w:p w14:paraId="79AE6CA5" w14:textId="77777777" w:rsidR="003246A4" w:rsidRPr="003246A4" w:rsidRDefault="003246A4">
      <w:pPr>
        <w:numPr>
          <w:ilvl w:val="0"/>
          <w:numId w:val="21"/>
        </w:numPr>
        <w:rPr>
          <w:sz w:val="32"/>
          <w:szCs w:val="32"/>
        </w:rPr>
      </w:pPr>
      <w:r w:rsidRPr="003246A4">
        <w:rPr>
          <w:sz w:val="32"/>
          <w:szCs w:val="32"/>
        </w:rPr>
        <w:t>Navigation context</w:t>
      </w:r>
    </w:p>
    <w:p w14:paraId="338AFBB1" w14:textId="77777777" w:rsidR="003246A4" w:rsidRPr="003246A4" w:rsidRDefault="003246A4">
      <w:pPr>
        <w:numPr>
          <w:ilvl w:val="0"/>
          <w:numId w:val="21"/>
        </w:numPr>
        <w:rPr>
          <w:sz w:val="32"/>
          <w:szCs w:val="32"/>
        </w:rPr>
      </w:pPr>
      <w:r w:rsidRPr="003246A4">
        <w:rPr>
          <w:sz w:val="32"/>
          <w:szCs w:val="32"/>
        </w:rPr>
        <w:t>Reusable logic</w:t>
      </w:r>
    </w:p>
    <w:p w14:paraId="75E6719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BCEA9B2">
          <v:rect id="_x0000_i3649" style="width:0;height:1.5pt" o:hralign="center" o:hrstd="t" o:hr="t" fillcolor="#a0a0a0" stroked="f"/>
        </w:pict>
      </w:r>
    </w:p>
    <w:p w14:paraId="24A19CB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106. App.OnStart Review</w:t>
      </w:r>
    </w:p>
    <w:p w14:paraId="67058B3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currently use:</w:t>
      </w:r>
    </w:p>
    <w:p w14:paraId="5ABAB76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App.OnStart</w:t>
      </w:r>
    </w:p>
    <w:p w14:paraId="481B2FB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for current Employee setup.</w:t>
      </w:r>
    </w:p>
    <w:p w14:paraId="5601F03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Check whether it has accumulated:</w:t>
      </w:r>
    </w:p>
    <w:p w14:paraId="236885E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10 unrelated variables</w:t>
      </w:r>
    </w:p>
    <w:p w14:paraId="7BE5E3A7" w14:textId="77777777" w:rsidR="003246A4" w:rsidRPr="003246A4" w:rsidRDefault="003246A4" w:rsidP="003246A4">
      <w:pPr>
        <w:rPr>
          <w:sz w:val="32"/>
          <w:szCs w:val="32"/>
        </w:rPr>
      </w:pPr>
    </w:p>
    <w:p w14:paraId="3D5B7DB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6 collections</w:t>
      </w:r>
    </w:p>
    <w:p w14:paraId="79F2E604" w14:textId="77777777" w:rsidR="003246A4" w:rsidRPr="003246A4" w:rsidRDefault="003246A4" w:rsidP="003246A4">
      <w:pPr>
        <w:rPr>
          <w:sz w:val="32"/>
          <w:szCs w:val="32"/>
        </w:rPr>
      </w:pPr>
    </w:p>
    <w:p w14:paraId="766F100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multiple Refresh calls</w:t>
      </w:r>
    </w:p>
    <w:p w14:paraId="1DC7B271" w14:textId="77777777" w:rsidR="003246A4" w:rsidRPr="003246A4" w:rsidRDefault="003246A4" w:rsidP="003246A4">
      <w:pPr>
        <w:rPr>
          <w:sz w:val="32"/>
          <w:szCs w:val="32"/>
        </w:rPr>
      </w:pPr>
    </w:p>
    <w:p w14:paraId="11156C4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large data loads</w:t>
      </w:r>
    </w:p>
    <w:p w14:paraId="7DE871E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 so:</w:t>
      </w:r>
    </w:p>
    <w:p w14:paraId="5965AF8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Simplify.</w:t>
      </w:r>
    </w:p>
    <w:p w14:paraId="2D0B084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2510295">
          <v:rect id="_x0000_i3650" style="width:0;height:1.5pt" o:hralign="center" o:hrstd="t" o:hr="t" fillcolor="#a0a0a0" stroked="f"/>
        </w:pict>
      </w:r>
    </w:p>
    <w:p w14:paraId="1B49AE3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107. Today's Rule</w:t>
      </w:r>
    </w:p>
    <w:p w14:paraId="74AE2C3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For v1.0:</w:t>
      </w:r>
    </w:p>
    <w:p w14:paraId="58E2C31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App.OnStart should contain:</w:t>
      </w:r>
    </w:p>
    <w:p w14:paraId="0E645C6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Only initialization we genuinely need.</w:t>
      </w:r>
    </w:p>
    <w:p w14:paraId="3B396A4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preload the entire business database.</w:t>
      </w:r>
    </w:p>
    <w:p w14:paraId="24AE181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8DCDDC7">
          <v:rect id="_x0000_i3651" style="width:0;height:1.5pt" o:hralign="center" o:hrstd="t" o:hr="t" fillcolor="#a0a0a0" stroked="f"/>
        </w:pict>
      </w:r>
    </w:p>
    <w:p w14:paraId="45DF8B2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S — MONITOR</w:t>
      </w:r>
    </w:p>
    <w:p w14:paraId="2BE9BAE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108. Performance Diagnostics</w:t>
      </w:r>
    </w:p>
    <w:p w14:paraId="40B4B73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For more advanced troubleshooting, Power Apps provides monitoring tools that can expose:</w:t>
      </w:r>
    </w:p>
    <w:p w14:paraId="6FE59DC2" w14:textId="77777777" w:rsidR="003246A4" w:rsidRPr="003246A4" w:rsidRDefault="003246A4">
      <w:pPr>
        <w:numPr>
          <w:ilvl w:val="0"/>
          <w:numId w:val="22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Data requests</w:t>
      </w:r>
    </w:p>
    <w:p w14:paraId="56E20114" w14:textId="77777777" w:rsidR="003246A4" w:rsidRPr="003246A4" w:rsidRDefault="003246A4">
      <w:pPr>
        <w:numPr>
          <w:ilvl w:val="0"/>
          <w:numId w:val="22"/>
        </w:numPr>
        <w:rPr>
          <w:sz w:val="32"/>
          <w:szCs w:val="32"/>
        </w:rPr>
      </w:pPr>
      <w:r w:rsidRPr="003246A4">
        <w:rPr>
          <w:sz w:val="32"/>
          <w:szCs w:val="32"/>
        </w:rPr>
        <w:t>Errors</w:t>
      </w:r>
    </w:p>
    <w:p w14:paraId="375041CB" w14:textId="77777777" w:rsidR="003246A4" w:rsidRPr="003246A4" w:rsidRDefault="003246A4">
      <w:pPr>
        <w:numPr>
          <w:ilvl w:val="0"/>
          <w:numId w:val="22"/>
        </w:numPr>
        <w:rPr>
          <w:sz w:val="32"/>
          <w:szCs w:val="32"/>
        </w:rPr>
      </w:pPr>
      <w:r w:rsidRPr="003246A4">
        <w:rPr>
          <w:sz w:val="32"/>
          <w:szCs w:val="32"/>
        </w:rPr>
        <w:t>Network behavior</w:t>
      </w:r>
    </w:p>
    <w:p w14:paraId="1CF8E74F" w14:textId="77777777" w:rsidR="003246A4" w:rsidRPr="003246A4" w:rsidRDefault="003246A4">
      <w:pPr>
        <w:numPr>
          <w:ilvl w:val="0"/>
          <w:numId w:val="22"/>
        </w:numPr>
        <w:rPr>
          <w:sz w:val="32"/>
          <w:szCs w:val="32"/>
        </w:rPr>
      </w:pPr>
      <w:r w:rsidRPr="003246A4">
        <w:rPr>
          <w:sz w:val="32"/>
          <w:szCs w:val="32"/>
        </w:rPr>
        <w:t>Runtime events</w:t>
      </w:r>
    </w:p>
    <w:p w14:paraId="13CE7E05" w14:textId="77777777" w:rsidR="003246A4" w:rsidRPr="003246A4" w:rsidRDefault="003246A4">
      <w:pPr>
        <w:numPr>
          <w:ilvl w:val="0"/>
          <w:numId w:val="22"/>
        </w:numPr>
        <w:rPr>
          <w:sz w:val="32"/>
          <w:szCs w:val="32"/>
        </w:rPr>
      </w:pPr>
      <w:r w:rsidRPr="003246A4">
        <w:rPr>
          <w:sz w:val="32"/>
          <w:szCs w:val="32"/>
        </w:rPr>
        <w:t>Performance details</w:t>
      </w:r>
    </w:p>
    <w:p w14:paraId="73C541C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Instructor may demonstrate:</w:t>
      </w:r>
    </w:p>
    <w:p w14:paraId="7178954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Monitor / Live Monitor</w:t>
      </w:r>
    </w:p>
    <w:p w14:paraId="3A04A57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 available in the training environment.</w:t>
      </w:r>
    </w:p>
    <w:p w14:paraId="5F4D38E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C34F85B">
          <v:rect id="_x0000_i3652" style="width:0;height:1.5pt" o:hralign="center" o:hrstd="t" o:hr="t" fillcolor="#a0a0a0" stroked="f"/>
        </w:pict>
      </w:r>
    </w:p>
    <w:p w14:paraId="308D9C6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109. Day 8 Requirement</w:t>
      </w:r>
    </w:p>
    <w:p w14:paraId="43B555F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do not need to master Monitor today.</w:t>
      </w:r>
    </w:p>
    <w:p w14:paraId="1EAF899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They should understand:</w:t>
      </w:r>
    </w:p>
    <w:p w14:paraId="4F3E742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When performance is difficult to explain, measure it instead of guessing.</w:t>
      </w:r>
    </w:p>
    <w:p w14:paraId="29FA86C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7288576">
          <v:rect id="_x0000_i3653" style="width:0;height:1.5pt" o:hralign="center" o:hrstd="t" o:hr="t" fillcolor="#a0a0a0" stroked="f"/>
        </w:pict>
      </w:r>
    </w:p>
    <w:p w14:paraId="0B12851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T — FINAL NAVIGATION AUDIT</w:t>
      </w:r>
    </w:p>
    <w:p w14:paraId="6088D80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110. Lab 8 — Test Every Navigation Path</w:t>
      </w:r>
    </w:p>
    <w:p w14:paraId="7CD3D35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Test:</w:t>
      </w:r>
    </w:p>
    <w:p w14:paraId="655E974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Home</w:t>
      </w:r>
    </w:p>
    <w:p w14:paraId="78DF4CE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|</w:t>
      </w:r>
    </w:p>
    <w:p w14:paraId="2995EAE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+----&gt; My Requests</w:t>
      </w:r>
    </w:p>
    <w:p w14:paraId="776231C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|</w:t>
      </w:r>
    </w:p>
    <w:p w14:paraId="0D1C9B8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 xml:space="preserve">  +----&gt; New Request</w:t>
      </w:r>
    </w:p>
    <w:p w14:paraId="1D8743D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|</w:t>
      </w:r>
    </w:p>
    <w:p w14:paraId="69415E1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+----&gt; Profile</w:t>
      </w:r>
    </w:p>
    <w:p w14:paraId="0BC4CA1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From My Requests:</w:t>
      </w:r>
    </w:p>
    <w:p w14:paraId="178AA83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Request Details</w:t>
      </w:r>
    </w:p>
    <w:p w14:paraId="3D64B64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From Details:</w:t>
      </w:r>
    </w:p>
    <w:p w14:paraId="5BB1894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Edit Request</w:t>
      </w:r>
    </w:p>
    <w:p w14:paraId="44EC273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All Back controls must behave predictably.</w:t>
      </w:r>
    </w:p>
    <w:p w14:paraId="32A901D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894E7DF">
          <v:rect id="_x0000_i3654" style="width:0;height:1.5pt" o:hralign="center" o:hrstd="t" o:hr="t" fillcolor="#a0a0a0" stroked="f"/>
        </w:pict>
      </w:r>
    </w:p>
    <w:p w14:paraId="18B9141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111. Back Rule</w:t>
      </w:r>
    </w:p>
    <w:p w14:paraId="0F446E8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 the user enters:</w:t>
      </w:r>
    </w:p>
    <w:p w14:paraId="4F51F9E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Home</w:t>
      </w:r>
    </w:p>
    <w:p w14:paraId="16ECF53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</w:t>
      </w:r>
      <w:r w:rsidRPr="003246A4">
        <w:rPr>
          <w:rFonts w:ascii="Times New Roman" w:hAnsi="Times New Roman" w:cs="Times New Roman"/>
          <w:sz w:val="32"/>
          <w:szCs w:val="32"/>
        </w:rPr>
        <w:t>↓</w:t>
      </w:r>
    </w:p>
    <w:p w14:paraId="1B88718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My Requests</w:t>
      </w:r>
    </w:p>
    <w:p w14:paraId="5C7868D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</w:t>
      </w:r>
      <w:r w:rsidRPr="003246A4">
        <w:rPr>
          <w:rFonts w:ascii="Times New Roman" w:hAnsi="Times New Roman" w:cs="Times New Roman"/>
          <w:sz w:val="32"/>
          <w:szCs w:val="32"/>
        </w:rPr>
        <w:t>↓</w:t>
      </w:r>
    </w:p>
    <w:p w14:paraId="125AD24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Request Details</w:t>
      </w:r>
    </w:p>
    <w:p w14:paraId="4142B7C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Back should generally return:</w:t>
      </w:r>
    </w:p>
    <w:p w14:paraId="3791250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My Requests</w:t>
      </w:r>
    </w:p>
    <w:p w14:paraId="564698A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not randomly:</w:t>
      </w:r>
    </w:p>
    <w:p w14:paraId="6D5ACBA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Home</w:t>
      </w:r>
    </w:p>
    <w:p w14:paraId="4F42C99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unless explicitly designed.</w:t>
      </w:r>
    </w:p>
    <w:p w14:paraId="503C61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3900DFC">
          <v:rect id="_x0000_i3655" style="width:0;height:1.5pt" o:hralign="center" o:hrstd="t" o:hr="t" fillcolor="#a0a0a0" stroked="f"/>
        </w:pict>
      </w:r>
    </w:p>
    <w:p w14:paraId="3766D61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112. Form Cancel Rule</w:t>
      </w:r>
    </w:p>
    <w:p w14:paraId="7F30763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Cancel Form:</w:t>
      </w:r>
    </w:p>
    <w:p w14:paraId="0134F75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ResetForm(</w:t>
      </w:r>
    </w:p>
    <w:p w14:paraId="6801EE7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frmLeaveRequest</w:t>
      </w:r>
    </w:p>
    <w:p w14:paraId="2D2642F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);</w:t>
      </w:r>
    </w:p>
    <w:p w14:paraId="2FE3ED1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Back()</w:t>
      </w:r>
    </w:p>
    <w:p w14:paraId="560AC89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should not preserve abandoned input.</w:t>
      </w:r>
    </w:p>
    <w:p w14:paraId="76BE4F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8754A52">
          <v:rect id="_x0000_i3656" style="width:0;height:1.5pt" o:hralign="center" o:hrstd="t" o:hr="t" fillcolor="#a0a0a0" stroked="f"/>
        </w:pict>
      </w:r>
    </w:p>
    <w:p w14:paraId="7DEE6BA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U — FULL FUNCTIONAL TESTING</w:t>
      </w:r>
    </w:p>
    <w:p w14:paraId="3EA47DD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113. What Is a Test Case?</w:t>
      </w:r>
    </w:p>
    <w:p w14:paraId="477DA14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 test case defines:</w:t>
      </w:r>
    </w:p>
    <w:p w14:paraId="39A06B9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Starting state</w:t>
      </w:r>
    </w:p>
    <w:p w14:paraId="5A4C816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Action</w:t>
      </w:r>
    </w:p>
    <w:p w14:paraId="440D4EC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Expected result</w:t>
      </w:r>
    </w:p>
    <w:p w14:paraId="4D949DA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5972178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Given:</w:t>
      </w:r>
    </w:p>
    <w:p w14:paraId="08FE089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Employee has valid profile</w:t>
      </w:r>
    </w:p>
    <w:p w14:paraId="149C3B36" w14:textId="77777777" w:rsidR="003246A4" w:rsidRPr="003246A4" w:rsidRDefault="003246A4" w:rsidP="003246A4">
      <w:pPr>
        <w:rPr>
          <w:sz w:val="32"/>
          <w:szCs w:val="32"/>
        </w:rPr>
      </w:pPr>
    </w:p>
    <w:p w14:paraId="48983C7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When:</w:t>
      </w:r>
    </w:p>
    <w:p w14:paraId="1355784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Employee submits valid Annual Leave request</w:t>
      </w:r>
    </w:p>
    <w:p w14:paraId="50F31E38" w14:textId="77777777" w:rsidR="003246A4" w:rsidRPr="003246A4" w:rsidRDefault="003246A4" w:rsidP="003246A4">
      <w:pPr>
        <w:rPr>
          <w:sz w:val="32"/>
          <w:szCs w:val="32"/>
        </w:rPr>
      </w:pPr>
    </w:p>
    <w:p w14:paraId="19DB248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Then:</w:t>
      </w:r>
    </w:p>
    <w:p w14:paraId="0716501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Request is saved</w:t>
      </w:r>
    </w:p>
    <w:p w14:paraId="7E0BBA3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Success message appears</w:t>
      </w:r>
    </w:p>
    <w:p w14:paraId="22F4398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User sees My Requests</w:t>
      </w:r>
    </w:p>
    <w:p w14:paraId="0E4FF6F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6B11A75">
          <v:rect id="_x0000_i3657" style="width:0;height:1.5pt" o:hralign="center" o:hrstd="t" o:hr="t" fillcolor="#a0a0a0" stroked="f"/>
        </w:pict>
      </w:r>
    </w:p>
    <w:p w14:paraId="2CC326E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114. Positive Testing</w:t>
      </w:r>
    </w:p>
    <w:p w14:paraId="55B8EB7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Test things that should:</w:t>
      </w:r>
    </w:p>
    <w:p w14:paraId="322F571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Work.</w:t>
      </w:r>
    </w:p>
    <w:p w14:paraId="5D2C825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0F9128E9" w14:textId="77777777" w:rsidR="003246A4" w:rsidRPr="003246A4" w:rsidRDefault="003246A4">
      <w:pPr>
        <w:numPr>
          <w:ilvl w:val="0"/>
          <w:numId w:val="23"/>
        </w:numPr>
        <w:rPr>
          <w:sz w:val="32"/>
          <w:szCs w:val="32"/>
        </w:rPr>
      </w:pPr>
      <w:r w:rsidRPr="003246A4">
        <w:rPr>
          <w:sz w:val="32"/>
          <w:szCs w:val="32"/>
        </w:rPr>
        <w:t>Create request</w:t>
      </w:r>
    </w:p>
    <w:p w14:paraId="4EDB3C4C" w14:textId="77777777" w:rsidR="003246A4" w:rsidRPr="003246A4" w:rsidRDefault="003246A4">
      <w:pPr>
        <w:numPr>
          <w:ilvl w:val="0"/>
          <w:numId w:val="23"/>
        </w:numPr>
        <w:rPr>
          <w:sz w:val="32"/>
          <w:szCs w:val="32"/>
        </w:rPr>
      </w:pPr>
      <w:r w:rsidRPr="003246A4">
        <w:rPr>
          <w:sz w:val="32"/>
          <w:szCs w:val="32"/>
        </w:rPr>
        <w:t>Search</w:t>
      </w:r>
    </w:p>
    <w:p w14:paraId="4BA51EA7" w14:textId="77777777" w:rsidR="003246A4" w:rsidRPr="003246A4" w:rsidRDefault="003246A4">
      <w:pPr>
        <w:numPr>
          <w:ilvl w:val="0"/>
          <w:numId w:val="23"/>
        </w:numPr>
        <w:rPr>
          <w:sz w:val="32"/>
          <w:szCs w:val="32"/>
        </w:rPr>
      </w:pPr>
      <w:r w:rsidRPr="003246A4">
        <w:rPr>
          <w:sz w:val="32"/>
          <w:szCs w:val="32"/>
        </w:rPr>
        <w:t>Filter</w:t>
      </w:r>
    </w:p>
    <w:p w14:paraId="1895CDDA" w14:textId="77777777" w:rsidR="003246A4" w:rsidRPr="003246A4" w:rsidRDefault="003246A4">
      <w:pPr>
        <w:numPr>
          <w:ilvl w:val="0"/>
          <w:numId w:val="23"/>
        </w:numPr>
        <w:rPr>
          <w:sz w:val="32"/>
          <w:szCs w:val="32"/>
        </w:rPr>
      </w:pPr>
      <w:r w:rsidRPr="003246A4">
        <w:rPr>
          <w:sz w:val="32"/>
          <w:szCs w:val="32"/>
        </w:rPr>
        <w:t>Edit Draft</w:t>
      </w:r>
    </w:p>
    <w:p w14:paraId="4606EE39" w14:textId="77777777" w:rsidR="003246A4" w:rsidRPr="003246A4" w:rsidRDefault="003246A4">
      <w:pPr>
        <w:numPr>
          <w:ilvl w:val="0"/>
          <w:numId w:val="23"/>
        </w:numPr>
        <w:rPr>
          <w:sz w:val="32"/>
          <w:szCs w:val="32"/>
        </w:rPr>
      </w:pPr>
      <w:r w:rsidRPr="003246A4">
        <w:rPr>
          <w:sz w:val="32"/>
          <w:szCs w:val="32"/>
        </w:rPr>
        <w:t>Cancel Pending</w:t>
      </w:r>
    </w:p>
    <w:p w14:paraId="12EDEC3B" w14:textId="77777777" w:rsidR="003246A4" w:rsidRPr="003246A4" w:rsidRDefault="003246A4">
      <w:pPr>
        <w:numPr>
          <w:ilvl w:val="0"/>
          <w:numId w:val="23"/>
        </w:numPr>
        <w:rPr>
          <w:sz w:val="32"/>
          <w:szCs w:val="32"/>
        </w:rPr>
      </w:pPr>
      <w:r w:rsidRPr="003246A4">
        <w:rPr>
          <w:sz w:val="32"/>
          <w:szCs w:val="32"/>
        </w:rPr>
        <w:t>View Approved</w:t>
      </w:r>
    </w:p>
    <w:p w14:paraId="4C8C600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350DF36">
          <v:rect id="_x0000_i3658" style="width:0;height:1.5pt" o:hralign="center" o:hrstd="t" o:hr="t" fillcolor="#a0a0a0" stroked="f"/>
        </w:pict>
      </w:r>
    </w:p>
    <w:p w14:paraId="404C1EF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115. Negative Testing</w:t>
      </w:r>
    </w:p>
    <w:p w14:paraId="434DD03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Test things that should:</w:t>
      </w:r>
    </w:p>
    <w:p w14:paraId="1B389A1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Fail or be blocked.</w:t>
      </w:r>
    </w:p>
    <w:p w14:paraId="657BC68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587C445E" w14:textId="77777777" w:rsidR="003246A4" w:rsidRPr="003246A4" w:rsidRDefault="003246A4">
      <w:pPr>
        <w:numPr>
          <w:ilvl w:val="0"/>
          <w:numId w:val="24"/>
        </w:numPr>
        <w:rPr>
          <w:sz w:val="32"/>
          <w:szCs w:val="32"/>
        </w:rPr>
      </w:pPr>
      <w:r w:rsidRPr="003246A4">
        <w:rPr>
          <w:sz w:val="32"/>
          <w:szCs w:val="32"/>
        </w:rPr>
        <w:t>Missing Reason</w:t>
      </w:r>
    </w:p>
    <w:p w14:paraId="3257B8BE" w14:textId="77777777" w:rsidR="003246A4" w:rsidRPr="003246A4" w:rsidRDefault="003246A4">
      <w:pPr>
        <w:numPr>
          <w:ilvl w:val="0"/>
          <w:numId w:val="24"/>
        </w:numPr>
        <w:rPr>
          <w:sz w:val="32"/>
          <w:szCs w:val="32"/>
        </w:rPr>
      </w:pPr>
      <w:r w:rsidRPr="003246A4">
        <w:rPr>
          <w:sz w:val="32"/>
          <w:szCs w:val="32"/>
        </w:rPr>
        <w:t>Invalid dates</w:t>
      </w:r>
    </w:p>
    <w:p w14:paraId="6A572EC2" w14:textId="77777777" w:rsidR="003246A4" w:rsidRPr="003246A4" w:rsidRDefault="003246A4">
      <w:pPr>
        <w:numPr>
          <w:ilvl w:val="0"/>
          <w:numId w:val="24"/>
        </w:numPr>
        <w:rPr>
          <w:sz w:val="32"/>
          <w:szCs w:val="32"/>
        </w:rPr>
      </w:pPr>
      <w:r w:rsidRPr="003246A4">
        <w:rPr>
          <w:sz w:val="32"/>
          <w:szCs w:val="32"/>
        </w:rPr>
        <w:t>Edit Approved</w:t>
      </w:r>
    </w:p>
    <w:p w14:paraId="2DA9AB3C" w14:textId="77777777" w:rsidR="003246A4" w:rsidRPr="003246A4" w:rsidRDefault="003246A4">
      <w:pPr>
        <w:numPr>
          <w:ilvl w:val="0"/>
          <w:numId w:val="24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Cancel Approved</w:t>
      </w:r>
    </w:p>
    <w:p w14:paraId="611ADFB5" w14:textId="77777777" w:rsidR="003246A4" w:rsidRPr="003246A4" w:rsidRDefault="003246A4">
      <w:pPr>
        <w:numPr>
          <w:ilvl w:val="0"/>
          <w:numId w:val="24"/>
        </w:numPr>
        <w:rPr>
          <w:sz w:val="32"/>
          <w:szCs w:val="32"/>
        </w:rPr>
      </w:pPr>
      <w:r w:rsidRPr="003246A4">
        <w:rPr>
          <w:sz w:val="32"/>
          <w:szCs w:val="32"/>
        </w:rPr>
        <w:t>Missing Employee profile</w:t>
      </w:r>
    </w:p>
    <w:p w14:paraId="5F05047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Professional testing needs both.</w:t>
      </w:r>
    </w:p>
    <w:p w14:paraId="5E88F74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08FD2E3">
          <v:rect id="_x0000_i3659" style="width:0;height:1.5pt" o:hralign="center" o:hrstd="t" o:hr="t" fillcolor="#a0a0a0" stroked="f"/>
        </w:pict>
      </w:r>
    </w:p>
    <w:p w14:paraId="478486B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V — PERSONA TESTING</w:t>
      </w:r>
    </w:p>
    <w:p w14:paraId="4231CFD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116. Persona 1 — Normal Employee</w:t>
      </w:r>
    </w:p>
    <w:p w14:paraId="0C00048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Test:</w:t>
      </w:r>
    </w:p>
    <w:p w14:paraId="77BADEE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Open app</w:t>
      </w:r>
    </w:p>
    <w:p w14:paraId="5706034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View own Dashboard</w:t>
      </w:r>
    </w:p>
    <w:p w14:paraId="1CB9BAF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View own requests</w:t>
      </w:r>
    </w:p>
    <w:p w14:paraId="1C45E08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Create request</w:t>
      </w:r>
    </w:p>
    <w:p w14:paraId="3FC39C9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Edit Draft</w:t>
      </w:r>
    </w:p>
    <w:p w14:paraId="4E5B4F3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Cancel eligible request</w:t>
      </w:r>
    </w:p>
    <w:p w14:paraId="1FFB665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View manager comment</w:t>
      </w:r>
    </w:p>
    <w:p w14:paraId="0A931F7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89A381E">
          <v:rect id="_x0000_i3660" style="width:0;height:1.5pt" o:hralign="center" o:hrstd="t" o:hr="t" fillcolor="#a0a0a0" stroked="f"/>
        </w:pict>
      </w:r>
    </w:p>
    <w:p w14:paraId="492B8AC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117. Persona 2 — Employee With No Requests</w:t>
      </w:r>
    </w:p>
    <w:p w14:paraId="2677A6A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5740E42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Useful empty states.</w:t>
      </w:r>
    </w:p>
    <w:p w14:paraId="6F7E833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user should not see:</w:t>
      </w:r>
    </w:p>
    <w:p w14:paraId="637BB76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Blank Gallery</w:t>
      </w:r>
    </w:p>
    <w:p w14:paraId="1C37EB1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without guidance.</w:t>
      </w:r>
    </w:p>
    <w:p w14:paraId="2841E6A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F67A5BA">
          <v:rect id="_x0000_i3661" style="width:0;height:1.5pt" o:hralign="center" o:hrstd="t" o:hr="t" fillcolor="#a0a0a0" stroked="f"/>
        </w:pict>
      </w:r>
    </w:p>
    <w:p w14:paraId="033AA21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118. Persona 3 — Employee Without Dataverse Employee Profile</w:t>
      </w:r>
    </w:p>
    <w:p w14:paraId="7B67E9E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5C85DFB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Clear error</w:t>
      </w:r>
    </w:p>
    <w:p w14:paraId="16E496A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Submit disabled</w:t>
      </w:r>
    </w:p>
    <w:p w14:paraId="5A741AF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Contact-HR guidance</w:t>
      </w:r>
    </w:p>
    <w:p w14:paraId="333C876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app must not crash.</w:t>
      </w:r>
    </w:p>
    <w:p w14:paraId="34240B7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64D8759">
          <v:rect id="_x0000_i3662" style="width:0;height:1.5pt" o:hralign="center" o:hrstd="t" o:hr="t" fillcolor="#a0a0a0" stroked="f"/>
        </w:pict>
      </w:r>
    </w:p>
    <w:p w14:paraId="65D85D7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119. Persona 4 — Employee With Many Requests</w:t>
      </w:r>
    </w:p>
    <w:p w14:paraId="3885C55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Test:</w:t>
      </w:r>
    </w:p>
    <w:p w14:paraId="7EF170A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Search</w:t>
      </w:r>
    </w:p>
    <w:p w14:paraId="0F7B97C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Status filtering</w:t>
      </w:r>
    </w:p>
    <w:p w14:paraId="137A705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Sort</w:t>
      </w:r>
    </w:p>
    <w:p w14:paraId="5B351C5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Request count</w:t>
      </w:r>
    </w:p>
    <w:p w14:paraId="1F8D01C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Details</w:t>
      </w:r>
    </w:p>
    <w:p w14:paraId="7F8B319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74E0C57">
          <v:rect id="_x0000_i3663" style="width:0;height:1.5pt" o:hralign="center" o:hrstd="t" o:hr="t" fillcolor="#a0a0a0" stroked="f"/>
        </w:pict>
      </w:r>
    </w:p>
    <w:p w14:paraId="19FB8F4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120. Security Persona</w:t>
      </w:r>
    </w:p>
    <w:p w14:paraId="62B493F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Where test accounts are available:</w:t>
      </w:r>
    </w:p>
    <w:p w14:paraId="449E8B7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Employee A should not gain unauthorized access to:</w:t>
      </w:r>
    </w:p>
    <w:p w14:paraId="1159D27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Employee B's restricted Leave Request data.</w:t>
      </w:r>
    </w:p>
    <w:p w14:paraId="3DEBDE7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Remember:</w:t>
      </w:r>
    </w:p>
    <w:p w14:paraId="1CC287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This is primarily a:</w:t>
      </w:r>
    </w:p>
    <w:p w14:paraId="6DC68ED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Dataverse Security test.</w:t>
      </w:r>
    </w:p>
    <w:p w14:paraId="7561F0F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83C497C">
          <v:rect id="_x0000_i3664" style="width:0;height:1.5pt" o:hralign="center" o:hrstd="t" o:hr="t" fillcolor="#a0a0a0" stroked="f"/>
        </w:pict>
      </w:r>
    </w:p>
    <w:p w14:paraId="49663C7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W — TEST CASE 1</w:t>
      </w:r>
    </w:p>
    <w:p w14:paraId="722ADAD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121. Create Valid Leave Request</w:t>
      </w:r>
    </w:p>
    <w:p w14:paraId="7119CDE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Precondition</w:t>
      </w:r>
    </w:p>
    <w:p w14:paraId="05FE184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Employee profile exists.</w:t>
      </w:r>
    </w:p>
    <w:p w14:paraId="7FF6162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Action</w:t>
      </w:r>
    </w:p>
    <w:p w14:paraId="1EBD0FD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Create Annual Leave.</w:t>
      </w:r>
    </w:p>
    <w:p w14:paraId="5615892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Enter:</w:t>
      </w:r>
    </w:p>
    <w:p w14:paraId="133B025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Start Date:</w:t>
      </w:r>
    </w:p>
    <w:p w14:paraId="59D5C2C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Valid future date</w:t>
      </w:r>
    </w:p>
    <w:p w14:paraId="789D6FAE" w14:textId="77777777" w:rsidR="003246A4" w:rsidRPr="003246A4" w:rsidRDefault="003246A4" w:rsidP="003246A4">
      <w:pPr>
        <w:rPr>
          <w:sz w:val="32"/>
          <w:szCs w:val="32"/>
        </w:rPr>
      </w:pPr>
    </w:p>
    <w:p w14:paraId="4AD252E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End Date:</w:t>
      </w:r>
    </w:p>
    <w:p w14:paraId="01C463E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After Start Date</w:t>
      </w:r>
    </w:p>
    <w:p w14:paraId="66388C66" w14:textId="77777777" w:rsidR="003246A4" w:rsidRPr="003246A4" w:rsidRDefault="003246A4" w:rsidP="003246A4">
      <w:pPr>
        <w:rPr>
          <w:sz w:val="32"/>
          <w:szCs w:val="32"/>
        </w:rPr>
      </w:pPr>
    </w:p>
    <w:p w14:paraId="226F00D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Reason:</w:t>
      </w:r>
    </w:p>
    <w:p w14:paraId="17803C8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Family vacation</w:t>
      </w:r>
    </w:p>
    <w:p w14:paraId="2D9DF92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Expected</w:t>
      </w:r>
    </w:p>
    <w:p w14:paraId="206B3FC8" w14:textId="77777777" w:rsidR="003246A4" w:rsidRPr="003246A4" w:rsidRDefault="003246A4">
      <w:pPr>
        <w:numPr>
          <w:ilvl w:val="0"/>
          <w:numId w:val="25"/>
        </w:numPr>
        <w:rPr>
          <w:sz w:val="32"/>
          <w:szCs w:val="32"/>
        </w:rPr>
      </w:pPr>
      <w:r w:rsidRPr="003246A4">
        <w:rPr>
          <w:sz w:val="32"/>
          <w:szCs w:val="32"/>
        </w:rPr>
        <w:t>Form saves</w:t>
      </w:r>
    </w:p>
    <w:p w14:paraId="4D7A987F" w14:textId="77777777" w:rsidR="003246A4" w:rsidRPr="003246A4" w:rsidRDefault="003246A4">
      <w:pPr>
        <w:numPr>
          <w:ilvl w:val="0"/>
          <w:numId w:val="25"/>
        </w:numPr>
        <w:rPr>
          <w:sz w:val="32"/>
          <w:szCs w:val="32"/>
        </w:rPr>
      </w:pPr>
      <w:r w:rsidRPr="003246A4">
        <w:rPr>
          <w:sz w:val="32"/>
          <w:szCs w:val="32"/>
        </w:rPr>
        <w:t>Success message</w:t>
      </w:r>
    </w:p>
    <w:p w14:paraId="73392CDB" w14:textId="77777777" w:rsidR="003246A4" w:rsidRPr="003246A4" w:rsidRDefault="003246A4">
      <w:pPr>
        <w:numPr>
          <w:ilvl w:val="0"/>
          <w:numId w:val="25"/>
        </w:numPr>
        <w:rPr>
          <w:sz w:val="32"/>
          <w:szCs w:val="32"/>
        </w:rPr>
      </w:pPr>
      <w:r w:rsidRPr="003246A4">
        <w:rPr>
          <w:sz w:val="32"/>
          <w:szCs w:val="32"/>
        </w:rPr>
        <w:t>Request appears</w:t>
      </w:r>
    </w:p>
    <w:p w14:paraId="737ABCE6" w14:textId="77777777" w:rsidR="003246A4" w:rsidRPr="003246A4" w:rsidRDefault="003246A4">
      <w:pPr>
        <w:numPr>
          <w:ilvl w:val="0"/>
          <w:numId w:val="25"/>
        </w:numPr>
        <w:rPr>
          <w:sz w:val="32"/>
          <w:szCs w:val="32"/>
        </w:rPr>
      </w:pPr>
      <w:r w:rsidRPr="003246A4">
        <w:rPr>
          <w:sz w:val="32"/>
          <w:szCs w:val="32"/>
        </w:rPr>
        <w:t>Employee correct</w:t>
      </w:r>
    </w:p>
    <w:p w14:paraId="46ADC0C3" w14:textId="77777777" w:rsidR="003246A4" w:rsidRPr="003246A4" w:rsidRDefault="003246A4">
      <w:pPr>
        <w:numPr>
          <w:ilvl w:val="0"/>
          <w:numId w:val="25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Leave Type correct</w:t>
      </w:r>
    </w:p>
    <w:p w14:paraId="12C8C066" w14:textId="77777777" w:rsidR="003246A4" w:rsidRPr="003246A4" w:rsidRDefault="003246A4">
      <w:pPr>
        <w:numPr>
          <w:ilvl w:val="0"/>
          <w:numId w:val="25"/>
        </w:numPr>
        <w:rPr>
          <w:sz w:val="32"/>
          <w:szCs w:val="32"/>
        </w:rPr>
      </w:pPr>
      <w:r w:rsidRPr="003246A4">
        <w:rPr>
          <w:sz w:val="32"/>
          <w:szCs w:val="32"/>
        </w:rPr>
        <w:t>Days correct</w:t>
      </w:r>
    </w:p>
    <w:p w14:paraId="3A89CE7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BDBF8C1">
          <v:rect id="_x0000_i3665" style="width:0;height:1.5pt" o:hralign="center" o:hrstd="t" o:hr="t" fillcolor="#a0a0a0" stroked="f"/>
        </w:pict>
      </w:r>
    </w:p>
    <w:p w14:paraId="53C1802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122. Pass Criteria</w:t>
      </w:r>
    </w:p>
    <w:p w14:paraId="415ED78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☐</w:t>
      </w:r>
      <w:r w:rsidRPr="003246A4">
        <w:rPr>
          <w:sz w:val="32"/>
          <w:szCs w:val="32"/>
        </w:rPr>
        <w:t xml:space="preserve"> No duplicate request</w:t>
      </w:r>
    </w:p>
    <w:p w14:paraId="6E7F0AB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☐</w:t>
      </w:r>
      <w:r w:rsidRPr="003246A4">
        <w:rPr>
          <w:sz w:val="32"/>
          <w:szCs w:val="32"/>
        </w:rPr>
        <w:t xml:space="preserve"> Correct Employee</w:t>
      </w:r>
    </w:p>
    <w:p w14:paraId="1ACB02E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☐</w:t>
      </w:r>
      <w:r w:rsidRPr="003246A4">
        <w:rPr>
          <w:sz w:val="32"/>
          <w:szCs w:val="32"/>
        </w:rPr>
        <w:t xml:space="preserve"> Correct Leave Type</w:t>
      </w:r>
    </w:p>
    <w:p w14:paraId="793BD5B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☐</w:t>
      </w:r>
      <w:r w:rsidRPr="003246A4">
        <w:rPr>
          <w:sz w:val="32"/>
          <w:szCs w:val="32"/>
        </w:rPr>
        <w:t xml:space="preserve"> Correct dates</w:t>
      </w:r>
    </w:p>
    <w:p w14:paraId="0782163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☐</w:t>
      </w:r>
      <w:r w:rsidRPr="003246A4">
        <w:rPr>
          <w:sz w:val="32"/>
          <w:szCs w:val="32"/>
        </w:rPr>
        <w:t xml:space="preserve"> Correct Number of Days</w:t>
      </w:r>
    </w:p>
    <w:p w14:paraId="2499E11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☐</w:t>
      </w:r>
      <w:r w:rsidRPr="003246A4">
        <w:rPr>
          <w:sz w:val="32"/>
          <w:szCs w:val="32"/>
        </w:rPr>
        <w:t xml:space="preserve"> Correct initial status</w:t>
      </w:r>
    </w:p>
    <w:p w14:paraId="3E5DFFC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☐</w:t>
      </w:r>
      <w:r w:rsidRPr="003246A4">
        <w:rPr>
          <w:sz w:val="32"/>
          <w:szCs w:val="32"/>
        </w:rPr>
        <w:t xml:space="preserve"> User informed of success</w:t>
      </w:r>
    </w:p>
    <w:p w14:paraId="372A8B3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0E2F4BB">
          <v:rect id="_x0000_i3666" style="width:0;height:1.5pt" o:hralign="center" o:hrstd="t" o:hr="t" fillcolor="#a0a0a0" stroked="f"/>
        </w:pict>
      </w:r>
    </w:p>
    <w:p w14:paraId="762BF54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X — TEST CASE 2</w:t>
      </w:r>
    </w:p>
    <w:p w14:paraId="0F6E84E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123. Invalid Date Range</w:t>
      </w:r>
    </w:p>
    <w:p w14:paraId="1DEC99F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Enter:</w:t>
      </w:r>
    </w:p>
    <w:p w14:paraId="18DB2D4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Start Date:</w:t>
      </w:r>
    </w:p>
    <w:p w14:paraId="2B64345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October 10</w:t>
      </w:r>
    </w:p>
    <w:p w14:paraId="3E38AEA5" w14:textId="77777777" w:rsidR="003246A4" w:rsidRPr="003246A4" w:rsidRDefault="003246A4" w:rsidP="003246A4">
      <w:pPr>
        <w:rPr>
          <w:sz w:val="32"/>
          <w:szCs w:val="32"/>
        </w:rPr>
      </w:pPr>
    </w:p>
    <w:p w14:paraId="1F90BCE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End Date:</w:t>
      </w:r>
    </w:p>
    <w:p w14:paraId="0EAB659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October 5</w:t>
      </w:r>
    </w:p>
    <w:p w14:paraId="60647DB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0A3789A2" w14:textId="77777777" w:rsidR="003246A4" w:rsidRPr="003246A4" w:rsidRDefault="003246A4">
      <w:pPr>
        <w:numPr>
          <w:ilvl w:val="0"/>
          <w:numId w:val="26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Error message</w:t>
      </w:r>
    </w:p>
    <w:p w14:paraId="0FA7CF84" w14:textId="77777777" w:rsidR="003246A4" w:rsidRPr="003246A4" w:rsidRDefault="003246A4">
      <w:pPr>
        <w:numPr>
          <w:ilvl w:val="0"/>
          <w:numId w:val="26"/>
        </w:numPr>
        <w:rPr>
          <w:sz w:val="32"/>
          <w:szCs w:val="32"/>
        </w:rPr>
      </w:pPr>
      <w:r w:rsidRPr="003246A4">
        <w:rPr>
          <w:sz w:val="32"/>
          <w:szCs w:val="32"/>
        </w:rPr>
        <w:t>Submit disabled or save blocked</w:t>
      </w:r>
    </w:p>
    <w:p w14:paraId="33D0AF41" w14:textId="77777777" w:rsidR="003246A4" w:rsidRPr="003246A4" w:rsidRDefault="003246A4">
      <w:pPr>
        <w:numPr>
          <w:ilvl w:val="0"/>
          <w:numId w:val="26"/>
        </w:numPr>
        <w:rPr>
          <w:sz w:val="32"/>
          <w:szCs w:val="32"/>
        </w:rPr>
      </w:pPr>
      <w:r w:rsidRPr="003246A4">
        <w:rPr>
          <w:sz w:val="32"/>
          <w:szCs w:val="32"/>
        </w:rPr>
        <w:t>Invalid transaction not successfully persisted</w:t>
      </w:r>
    </w:p>
    <w:p w14:paraId="67E0223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DD38400">
          <v:rect id="_x0000_i3667" style="width:0;height:1.5pt" o:hralign="center" o:hrstd="t" o:hr="t" fillcolor="#a0a0a0" stroked="f"/>
        </w:pict>
      </w:r>
    </w:p>
    <w:p w14:paraId="1C8D440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Y — TEST CASE 3</w:t>
      </w:r>
    </w:p>
    <w:p w14:paraId="727805F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124. Missing Required Reason</w:t>
      </w:r>
    </w:p>
    <w:p w14:paraId="018A399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Leave:</w:t>
      </w:r>
    </w:p>
    <w:p w14:paraId="2ECF18F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Reason blank.</w:t>
      </w:r>
    </w:p>
    <w:p w14:paraId="59FD726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6B1BBBDD" w14:textId="77777777" w:rsidR="003246A4" w:rsidRPr="003246A4" w:rsidRDefault="003246A4">
      <w:pPr>
        <w:numPr>
          <w:ilvl w:val="0"/>
          <w:numId w:val="27"/>
        </w:numPr>
        <w:rPr>
          <w:sz w:val="32"/>
          <w:szCs w:val="32"/>
        </w:rPr>
      </w:pPr>
      <w:r w:rsidRPr="003246A4">
        <w:rPr>
          <w:sz w:val="32"/>
          <w:szCs w:val="32"/>
        </w:rPr>
        <w:t>Validation visible</w:t>
      </w:r>
    </w:p>
    <w:p w14:paraId="220303F9" w14:textId="77777777" w:rsidR="003246A4" w:rsidRPr="003246A4" w:rsidRDefault="003246A4">
      <w:pPr>
        <w:numPr>
          <w:ilvl w:val="0"/>
          <w:numId w:val="27"/>
        </w:numPr>
        <w:rPr>
          <w:sz w:val="32"/>
          <w:szCs w:val="32"/>
        </w:rPr>
      </w:pPr>
      <w:r w:rsidRPr="003246A4">
        <w:rPr>
          <w:sz w:val="32"/>
          <w:szCs w:val="32"/>
        </w:rPr>
        <w:t>Submission prevented</w:t>
      </w:r>
    </w:p>
    <w:p w14:paraId="68BC368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67BB437">
          <v:rect id="_x0000_i3668" style="width:0;height:1.5pt" o:hralign="center" o:hrstd="t" o:hr="t" fillcolor="#a0a0a0" stroked="f"/>
        </w:pict>
      </w:r>
    </w:p>
    <w:p w14:paraId="1783E4E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Z — TEST CASE 4</w:t>
      </w:r>
    </w:p>
    <w:p w14:paraId="39F15D4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125. Edit Draft</w:t>
      </w:r>
    </w:p>
    <w:p w14:paraId="7B94C4E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Open:</w:t>
      </w:r>
    </w:p>
    <w:p w14:paraId="15520C9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Draft Request.</w:t>
      </w:r>
    </w:p>
    <w:p w14:paraId="07BA95E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Select:</w:t>
      </w:r>
    </w:p>
    <w:p w14:paraId="1C15F24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Edit.</w:t>
      </w:r>
    </w:p>
    <w:p w14:paraId="10FD219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Change Reason.</w:t>
      </w:r>
    </w:p>
    <w:p w14:paraId="59FF028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Save.</w:t>
      </w:r>
    </w:p>
    <w:p w14:paraId="271129B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5879690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Existing record updated.</w:t>
      </w:r>
    </w:p>
    <w:p w14:paraId="44BF29C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Not:</w:t>
      </w:r>
    </w:p>
    <w:p w14:paraId="74B38BC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New duplicate created.</w:t>
      </w:r>
    </w:p>
    <w:p w14:paraId="2705C66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2BD6F01">
          <v:rect id="_x0000_i3669" style="width:0;height:1.5pt" o:hralign="center" o:hrstd="t" o:hr="t" fillcolor="#a0a0a0" stroked="f"/>
        </w:pict>
      </w:r>
    </w:p>
    <w:p w14:paraId="239A36E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AA — TEST CASE 5</w:t>
      </w:r>
    </w:p>
    <w:p w14:paraId="6E39776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126. Edit Approved</w:t>
      </w:r>
    </w:p>
    <w:p w14:paraId="2DA5FCA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Open:</w:t>
      </w:r>
    </w:p>
    <w:p w14:paraId="53D9D3C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Approved Request.</w:t>
      </w:r>
    </w:p>
    <w:p w14:paraId="669F507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08DEBBC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Edit unavailable</w:t>
      </w:r>
    </w:p>
    <w:p w14:paraId="63D66CE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according to training policy.</w:t>
      </w:r>
    </w:p>
    <w:p w14:paraId="341CA8D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8586F13">
          <v:rect id="_x0000_i3670" style="width:0;height:1.5pt" o:hralign="center" o:hrstd="t" o:hr="t" fillcolor="#a0a0a0" stroked="f"/>
        </w:pict>
      </w:r>
    </w:p>
    <w:p w14:paraId="4A853E0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AB — TEST CASE 6</w:t>
      </w:r>
    </w:p>
    <w:p w14:paraId="74A9862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127. Cancel Submitted Request</w:t>
      </w:r>
    </w:p>
    <w:p w14:paraId="268C90C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Open:</w:t>
      </w:r>
    </w:p>
    <w:p w14:paraId="799B4A5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Submitted Request.</w:t>
      </w:r>
    </w:p>
    <w:p w14:paraId="55806F0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Select:</w:t>
      </w:r>
    </w:p>
    <w:p w14:paraId="3B2F739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Cancel Request.</w:t>
      </w:r>
    </w:p>
    <w:p w14:paraId="26718BB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Select:</w:t>
      </w:r>
    </w:p>
    <w:p w14:paraId="6D08F57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</w:t>
      </w:r>
    </w:p>
    <w:p w14:paraId="0BBDD33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 confirmation.</w:t>
      </w:r>
    </w:p>
    <w:p w14:paraId="0C5C979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572F13B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 change.</w:t>
      </w:r>
    </w:p>
    <w:p w14:paraId="4414AB0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Repeat and select:</w:t>
      </w:r>
    </w:p>
    <w:p w14:paraId="67F2DB7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Yes.</w:t>
      </w:r>
    </w:p>
    <w:p w14:paraId="6AD9C0C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3EC5E27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Status = Cancelled.</w:t>
      </w:r>
    </w:p>
    <w:p w14:paraId="488CF9F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3AA1388">
          <v:rect id="_x0000_i3671" style="width:0;height:1.5pt" o:hralign="center" o:hrstd="t" o:hr="t" fillcolor="#a0a0a0" stroked="f"/>
        </w:pict>
      </w:r>
    </w:p>
    <w:p w14:paraId="635E6EA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AC — TEST CASE 7</w:t>
      </w:r>
    </w:p>
    <w:p w14:paraId="38C86C3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128. Cancel Approved</w:t>
      </w:r>
    </w:p>
    <w:p w14:paraId="7BEC488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Open:</w:t>
      </w:r>
    </w:p>
    <w:p w14:paraId="32A6647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Approved Request.</w:t>
      </w:r>
    </w:p>
    <w:p w14:paraId="3469F15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5F5C7FF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Cancellation blocked.</w:t>
      </w:r>
    </w:p>
    <w:p w14:paraId="7AA59C5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EBC03E6">
          <v:rect id="_x0000_i3672" style="width:0;height:1.5pt" o:hralign="center" o:hrstd="t" o:hr="t" fillcolor="#a0a0a0" stroked="f"/>
        </w:pict>
      </w:r>
    </w:p>
    <w:p w14:paraId="3E6A9FC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AD — TEST CASE 8</w:t>
      </w:r>
    </w:p>
    <w:p w14:paraId="1B7F57C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129. Search</w:t>
      </w:r>
    </w:p>
    <w:p w14:paraId="7F581F2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Search a known Reason keyword.</w:t>
      </w:r>
    </w:p>
    <w:p w14:paraId="72AFE02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6038036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Matching records only.</w:t>
      </w:r>
    </w:p>
    <w:p w14:paraId="5FE847C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Clear.</w:t>
      </w:r>
    </w:p>
    <w:p w14:paraId="6D16C60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1DB7FCD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Applicable records return.</w:t>
      </w:r>
    </w:p>
    <w:p w14:paraId="366BBF8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DEE70F0">
          <v:rect id="_x0000_i3673" style="width:0;height:1.5pt" o:hralign="center" o:hrstd="t" o:hr="t" fillcolor="#a0a0a0" stroked="f"/>
        </w:pict>
      </w:r>
    </w:p>
    <w:p w14:paraId="5E9EE4A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AE — TEST CASE 9</w:t>
      </w:r>
    </w:p>
    <w:p w14:paraId="10B688E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130. Status Filter</w:t>
      </w:r>
    </w:p>
    <w:p w14:paraId="45AEBC2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Select:</w:t>
      </w:r>
    </w:p>
    <w:p w14:paraId="5B75849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Approved.</w:t>
      </w:r>
    </w:p>
    <w:p w14:paraId="466BFC2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37B45A1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Approved only.</w:t>
      </w:r>
    </w:p>
    <w:p w14:paraId="1CF06DC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Select:</w:t>
      </w:r>
    </w:p>
    <w:p w14:paraId="4EB16F0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Rejected.</w:t>
      </w:r>
    </w:p>
    <w:p w14:paraId="07FDF8D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353F8BD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Rejected only.</w:t>
      </w:r>
    </w:p>
    <w:p w14:paraId="61E4CB7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Select:</w:t>
      </w:r>
    </w:p>
    <w:p w14:paraId="215E609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All.</w:t>
      </w:r>
    </w:p>
    <w:p w14:paraId="3CAC117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3027CEB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All applicable statuses.</w:t>
      </w:r>
    </w:p>
    <w:p w14:paraId="02310D7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F6F6D9E">
          <v:rect id="_x0000_i3674" style="width:0;height:1.5pt" o:hralign="center" o:hrstd="t" o:hr="t" fillcolor="#a0a0a0" stroked="f"/>
        </w:pict>
      </w:r>
    </w:p>
    <w:p w14:paraId="2EDDFAF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AF — TEST CASE 10</w:t>
      </w:r>
    </w:p>
    <w:p w14:paraId="14F2088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131. Empty Search</w:t>
      </w:r>
    </w:p>
    <w:p w14:paraId="243D633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Search:</w:t>
      </w:r>
    </w:p>
    <w:p w14:paraId="6213A50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zxq-987-no-result</w:t>
      </w:r>
    </w:p>
    <w:p w14:paraId="26AE969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12D32C2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Helpful empty state.</w:t>
      </w:r>
    </w:p>
    <w:p w14:paraId="4A51376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Not:</w:t>
      </w:r>
    </w:p>
    <w:p w14:paraId="28C7011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Broken blank page.</w:t>
      </w:r>
    </w:p>
    <w:p w14:paraId="7582DD8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pict w14:anchorId="50CD3CB6">
          <v:rect id="_x0000_i3675" style="width:0;height:1.5pt" o:hralign="center" o:hrstd="t" o:hr="t" fillcolor="#a0a0a0" stroked="f"/>
        </w:pict>
      </w:r>
    </w:p>
    <w:p w14:paraId="387940A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AG — TEST CASE 11</w:t>
      </w:r>
    </w:p>
    <w:p w14:paraId="1EB26B4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132. Current Employee</w:t>
      </w:r>
    </w:p>
    <w:p w14:paraId="3DCAABD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Verify:</w:t>
      </w:r>
    </w:p>
    <w:p w14:paraId="232EDBD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Name</w:t>
      </w:r>
    </w:p>
    <w:p w14:paraId="57B4188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Department</w:t>
      </w:r>
    </w:p>
    <w:p w14:paraId="331CC11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Position</w:t>
      </w:r>
    </w:p>
    <w:p w14:paraId="712859F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Manager</w:t>
      </w:r>
    </w:p>
    <w:p w14:paraId="3410EF1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match the actual Dataverse Employee row.</w:t>
      </w:r>
    </w:p>
    <w:p w14:paraId="08B1176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C9EE4B0">
          <v:rect id="_x0000_i3676" style="width:0;height:1.5pt" o:hralign="center" o:hrstd="t" o:hr="t" fillcolor="#a0a0a0" stroked="f"/>
        </w:pict>
      </w:r>
    </w:p>
    <w:p w14:paraId="0CDBA04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AH — TEST CASE 12</w:t>
      </w:r>
    </w:p>
    <w:p w14:paraId="60A0F08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133. Dashboard</w:t>
      </w:r>
    </w:p>
    <w:p w14:paraId="1937527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Manually count Dataverse records for current Employee.</w:t>
      </w:r>
    </w:p>
    <w:p w14:paraId="7A64662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Compare:</w:t>
      </w:r>
    </w:p>
    <w:p w14:paraId="78AF600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Pending</w:t>
      </w:r>
    </w:p>
    <w:p w14:paraId="7B03A43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Approved</w:t>
      </w:r>
    </w:p>
    <w:p w14:paraId="55BFAA5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Rejected</w:t>
      </w:r>
    </w:p>
    <w:p w14:paraId="34F5EBA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Total</w:t>
      </w:r>
    </w:p>
    <w:p w14:paraId="595D18D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638DCC8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 counts match source data.</w:t>
      </w:r>
    </w:p>
    <w:p w14:paraId="51EC8FF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6B81439">
          <v:rect id="_x0000_i3677" style="width:0;height:1.5pt" o:hralign="center" o:hrstd="t" o:hr="t" fillcolor="#a0a0a0" stroked="f"/>
        </w:pict>
      </w:r>
    </w:p>
    <w:p w14:paraId="7B5BDBA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AI — TEST CASE 13</w:t>
      </w:r>
    </w:p>
    <w:p w14:paraId="0E06AF9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134. Back Navigation</w:t>
      </w:r>
    </w:p>
    <w:p w14:paraId="318A517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Test all Back controls.</w:t>
      </w:r>
    </w:p>
    <w:p w14:paraId="22647C3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03FDAA4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Previous logical screen.</w:t>
      </w:r>
    </w:p>
    <w:p w14:paraId="357A92B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 dead ends.</w:t>
      </w:r>
    </w:p>
    <w:p w14:paraId="3A5BCC1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EEC91EA">
          <v:rect id="_x0000_i3678" style="width:0;height:1.5pt" o:hralign="center" o:hrstd="t" o:hr="t" fillcolor="#a0a0a0" stroked="f"/>
        </w:pict>
      </w:r>
    </w:p>
    <w:p w14:paraId="6EB1D5D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AJ — TEST CASE 14</w:t>
      </w:r>
    </w:p>
    <w:p w14:paraId="37647AA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135. Cancel Form</w:t>
      </w:r>
    </w:p>
    <w:p w14:paraId="24C16C4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Begin creating a request.</w:t>
      </w:r>
    </w:p>
    <w:p w14:paraId="2B628D1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Enter data.</w:t>
      </w:r>
    </w:p>
    <w:p w14:paraId="7ECBB43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Select:</w:t>
      </w:r>
    </w:p>
    <w:p w14:paraId="67CECF9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Cancel.</w:t>
      </w:r>
    </w:p>
    <w:p w14:paraId="03FFCE9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Open New Request again.</w:t>
      </w:r>
    </w:p>
    <w:p w14:paraId="07A664A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1570520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Previous abandoned values are removed.</w:t>
      </w:r>
    </w:p>
    <w:p w14:paraId="1107BDF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4A6BB96">
          <v:rect id="_x0000_i3679" style="width:0;height:1.5pt" o:hralign="center" o:hrstd="t" o:hr="t" fillcolor="#a0a0a0" stroked="f"/>
        </w:pict>
      </w:r>
    </w:p>
    <w:p w14:paraId="710EB9D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AK — TEST CASE 15</w:t>
      </w:r>
    </w:p>
    <w:p w14:paraId="5CFD420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136. Missing Employee</w:t>
      </w:r>
    </w:p>
    <w:p w14:paraId="7ADAF25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Instructor may simulate this carefully.</w:t>
      </w:r>
    </w:p>
    <w:p w14:paraId="3C90C23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 a test user that has no corresponding Employee row where possible.</w:t>
      </w:r>
    </w:p>
    <w:p w14:paraId="187859B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Expected:</w:t>
      </w:r>
    </w:p>
    <w:p w14:paraId="5C171DE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Your employee profile could not be found.</w:t>
      </w:r>
    </w:p>
    <w:p w14:paraId="7DE3A90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and:</w:t>
      </w:r>
    </w:p>
    <w:p w14:paraId="21D901A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Request Leave disabled.</w:t>
      </w:r>
    </w:p>
    <w:p w14:paraId="1D2265A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B7753D1">
          <v:rect id="_x0000_i3680" style="width:0;height:1.5pt" o:hralign="center" o:hrstd="t" o:hr="t" fillcolor="#a0a0a0" stroked="f"/>
        </w:pict>
      </w:r>
    </w:p>
    <w:p w14:paraId="4BA176C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AL — TEST MATRIX</w:t>
      </w:r>
    </w:p>
    <w:p w14:paraId="0C5781D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137. Student Test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3051"/>
        <w:gridCol w:w="2775"/>
        <w:gridCol w:w="1062"/>
        <w:gridCol w:w="775"/>
      </w:tblGrid>
      <w:tr w:rsidR="003246A4" w:rsidRPr="003246A4" w14:paraId="0625A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D207A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73961A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9523C9C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22EC0C5B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4A2D72C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Pass</w:t>
            </w:r>
          </w:p>
        </w:tc>
      </w:tr>
      <w:tr w:rsidR="003246A4" w:rsidRPr="003246A4" w14:paraId="08652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23F9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885F36D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Open app</w:t>
            </w:r>
          </w:p>
        </w:tc>
        <w:tc>
          <w:tcPr>
            <w:tcW w:w="0" w:type="auto"/>
            <w:vAlign w:val="center"/>
            <w:hideMark/>
          </w:tcPr>
          <w:p w14:paraId="45D8930F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Home loads</w:t>
            </w:r>
          </w:p>
        </w:tc>
        <w:tc>
          <w:tcPr>
            <w:tcW w:w="0" w:type="auto"/>
            <w:vAlign w:val="center"/>
            <w:hideMark/>
          </w:tcPr>
          <w:p w14:paraId="208E8709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6DF1CEB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444AA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BF4C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T02</w:t>
            </w:r>
          </w:p>
        </w:tc>
        <w:tc>
          <w:tcPr>
            <w:tcW w:w="0" w:type="auto"/>
            <w:vAlign w:val="center"/>
            <w:hideMark/>
          </w:tcPr>
          <w:p w14:paraId="7D148851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Current employee</w:t>
            </w:r>
          </w:p>
        </w:tc>
        <w:tc>
          <w:tcPr>
            <w:tcW w:w="0" w:type="auto"/>
            <w:vAlign w:val="center"/>
            <w:hideMark/>
          </w:tcPr>
          <w:p w14:paraId="17BE9718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Correct profile</w:t>
            </w:r>
          </w:p>
        </w:tc>
        <w:tc>
          <w:tcPr>
            <w:tcW w:w="0" w:type="auto"/>
            <w:vAlign w:val="center"/>
            <w:hideMark/>
          </w:tcPr>
          <w:p w14:paraId="05B73D61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1BA548E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6C649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CB98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T03</w:t>
            </w:r>
          </w:p>
        </w:tc>
        <w:tc>
          <w:tcPr>
            <w:tcW w:w="0" w:type="auto"/>
            <w:vAlign w:val="center"/>
            <w:hideMark/>
          </w:tcPr>
          <w:p w14:paraId="54D971BD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Create valid request</w:t>
            </w:r>
          </w:p>
        </w:tc>
        <w:tc>
          <w:tcPr>
            <w:tcW w:w="0" w:type="auto"/>
            <w:vAlign w:val="center"/>
            <w:hideMark/>
          </w:tcPr>
          <w:p w14:paraId="34ED52AD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Saved</w:t>
            </w:r>
          </w:p>
        </w:tc>
        <w:tc>
          <w:tcPr>
            <w:tcW w:w="0" w:type="auto"/>
            <w:vAlign w:val="center"/>
            <w:hideMark/>
          </w:tcPr>
          <w:p w14:paraId="0F8989B9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A752DA3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1300F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6C2E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T04</w:t>
            </w:r>
          </w:p>
        </w:tc>
        <w:tc>
          <w:tcPr>
            <w:tcW w:w="0" w:type="auto"/>
            <w:vAlign w:val="center"/>
            <w:hideMark/>
          </w:tcPr>
          <w:p w14:paraId="2E6C012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Invalid dates</w:t>
            </w:r>
          </w:p>
        </w:tc>
        <w:tc>
          <w:tcPr>
            <w:tcW w:w="0" w:type="auto"/>
            <w:vAlign w:val="center"/>
            <w:hideMark/>
          </w:tcPr>
          <w:p w14:paraId="0074B998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1900A4D5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8C04417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3AB96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88CA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T05</w:t>
            </w:r>
          </w:p>
        </w:tc>
        <w:tc>
          <w:tcPr>
            <w:tcW w:w="0" w:type="auto"/>
            <w:vAlign w:val="center"/>
            <w:hideMark/>
          </w:tcPr>
          <w:p w14:paraId="2DF16ECC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Missing reason</w:t>
            </w:r>
          </w:p>
        </w:tc>
        <w:tc>
          <w:tcPr>
            <w:tcW w:w="0" w:type="auto"/>
            <w:vAlign w:val="center"/>
            <w:hideMark/>
          </w:tcPr>
          <w:p w14:paraId="2234518B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4C28F545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A56459C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18CFD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CD46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T06</w:t>
            </w:r>
          </w:p>
        </w:tc>
        <w:tc>
          <w:tcPr>
            <w:tcW w:w="0" w:type="auto"/>
            <w:vAlign w:val="center"/>
            <w:hideMark/>
          </w:tcPr>
          <w:p w14:paraId="5677DA7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F04A739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Correct results</w:t>
            </w:r>
          </w:p>
        </w:tc>
        <w:tc>
          <w:tcPr>
            <w:tcW w:w="0" w:type="auto"/>
            <w:vAlign w:val="center"/>
            <w:hideMark/>
          </w:tcPr>
          <w:p w14:paraId="0090250E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4EA3A6A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2C8B9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DF07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T07</w:t>
            </w:r>
          </w:p>
        </w:tc>
        <w:tc>
          <w:tcPr>
            <w:tcW w:w="0" w:type="auto"/>
            <w:vAlign w:val="center"/>
            <w:hideMark/>
          </w:tcPr>
          <w:p w14:paraId="53BD030B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Status filter</w:t>
            </w:r>
          </w:p>
        </w:tc>
        <w:tc>
          <w:tcPr>
            <w:tcW w:w="0" w:type="auto"/>
            <w:vAlign w:val="center"/>
            <w:hideMark/>
          </w:tcPr>
          <w:p w14:paraId="152AAA0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Correct results</w:t>
            </w:r>
          </w:p>
        </w:tc>
        <w:tc>
          <w:tcPr>
            <w:tcW w:w="0" w:type="auto"/>
            <w:vAlign w:val="center"/>
            <w:hideMark/>
          </w:tcPr>
          <w:p w14:paraId="20C9404F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3B4DCE8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2F99A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EBE0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T08</w:t>
            </w:r>
          </w:p>
        </w:tc>
        <w:tc>
          <w:tcPr>
            <w:tcW w:w="0" w:type="auto"/>
            <w:vAlign w:val="center"/>
            <w:hideMark/>
          </w:tcPr>
          <w:p w14:paraId="7E45A92B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5177CAAF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Correct order</w:t>
            </w:r>
          </w:p>
        </w:tc>
        <w:tc>
          <w:tcPr>
            <w:tcW w:w="0" w:type="auto"/>
            <w:vAlign w:val="center"/>
            <w:hideMark/>
          </w:tcPr>
          <w:p w14:paraId="7BA78EE3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6218935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76D1B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9B5A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T09</w:t>
            </w:r>
          </w:p>
        </w:tc>
        <w:tc>
          <w:tcPr>
            <w:tcW w:w="0" w:type="auto"/>
            <w:vAlign w:val="center"/>
            <w:hideMark/>
          </w:tcPr>
          <w:p w14:paraId="70B3AD79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Open details</w:t>
            </w:r>
          </w:p>
        </w:tc>
        <w:tc>
          <w:tcPr>
            <w:tcW w:w="0" w:type="auto"/>
            <w:vAlign w:val="center"/>
            <w:hideMark/>
          </w:tcPr>
          <w:p w14:paraId="3812FCBC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Correct request</w:t>
            </w:r>
          </w:p>
        </w:tc>
        <w:tc>
          <w:tcPr>
            <w:tcW w:w="0" w:type="auto"/>
            <w:vAlign w:val="center"/>
            <w:hideMark/>
          </w:tcPr>
          <w:p w14:paraId="4B7682DA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C86B4C6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100E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84EB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46A212FF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Edit Draft</w:t>
            </w:r>
          </w:p>
        </w:tc>
        <w:tc>
          <w:tcPr>
            <w:tcW w:w="0" w:type="auto"/>
            <w:vAlign w:val="center"/>
            <w:hideMark/>
          </w:tcPr>
          <w:p w14:paraId="52BFA27E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1CC99E28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DC52AF6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4767E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86DC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14:paraId="69DC66CF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Edit Approved</w:t>
            </w:r>
          </w:p>
        </w:tc>
        <w:tc>
          <w:tcPr>
            <w:tcW w:w="0" w:type="auto"/>
            <w:vAlign w:val="center"/>
            <w:hideMark/>
          </w:tcPr>
          <w:p w14:paraId="4760F894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6E2D1663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2C0BEE3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56B81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488E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14:paraId="42C168BF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Cancel Submitted</w:t>
            </w:r>
          </w:p>
        </w:tc>
        <w:tc>
          <w:tcPr>
            <w:tcW w:w="0" w:type="auto"/>
            <w:vAlign w:val="center"/>
            <w:hideMark/>
          </w:tcPr>
          <w:p w14:paraId="10DC364A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6B1B729F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7093161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4CAF7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F10B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T13</w:t>
            </w:r>
          </w:p>
        </w:tc>
        <w:tc>
          <w:tcPr>
            <w:tcW w:w="0" w:type="auto"/>
            <w:vAlign w:val="center"/>
            <w:hideMark/>
          </w:tcPr>
          <w:p w14:paraId="6C8B313F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Cancel Approved</w:t>
            </w:r>
          </w:p>
        </w:tc>
        <w:tc>
          <w:tcPr>
            <w:tcW w:w="0" w:type="auto"/>
            <w:vAlign w:val="center"/>
            <w:hideMark/>
          </w:tcPr>
          <w:p w14:paraId="32ED40A3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52D585B4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4773815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4C55C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2B3A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lastRenderedPageBreak/>
              <w:t>T14</w:t>
            </w:r>
          </w:p>
        </w:tc>
        <w:tc>
          <w:tcPr>
            <w:tcW w:w="0" w:type="auto"/>
            <w:vAlign w:val="center"/>
            <w:hideMark/>
          </w:tcPr>
          <w:p w14:paraId="6B6F0E7C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Clear filters</w:t>
            </w:r>
          </w:p>
        </w:tc>
        <w:tc>
          <w:tcPr>
            <w:tcW w:w="0" w:type="auto"/>
            <w:vAlign w:val="center"/>
            <w:hideMark/>
          </w:tcPr>
          <w:p w14:paraId="1E8B90A8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Defaults restored</w:t>
            </w:r>
          </w:p>
        </w:tc>
        <w:tc>
          <w:tcPr>
            <w:tcW w:w="0" w:type="auto"/>
            <w:vAlign w:val="center"/>
            <w:hideMark/>
          </w:tcPr>
          <w:p w14:paraId="6B392CE8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B7CC31C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1DE06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7427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T15</w:t>
            </w:r>
          </w:p>
        </w:tc>
        <w:tc>
          <w:tcPr>
            <w:tcW w:w="0" w:type="auto"/>
            <w:vAlign w:val="center"/>
            <w:hideMark/>
          </w:tcPr>
          <w:p w14:paraId="4C2DA8E6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Empty result</w:t>
            </w:r>
          </w:p>
        </w:tc>
        <w:tc>
          <w:tcPr>
            <w:tcW w:w="0" w:type="auto"/>
            <w:vAlign w:val="center"/>
            <w:hideMark/>
          </w:tcPr>
          <w:p w14:paraId="0EB56A42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Message shown</w:t>
            </w:r>
          </w:p>
        </w:tc>
        <w:tc>
          <w:tcPr>
            <w:tcW w:w="0" w:type="auto"/>
            <w:vAlign w:val="center"/>
            <w:hideMark/>
          </w:tcPr>
          <w:p w14:paraId="60BA0C43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C755F93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6E04A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372E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T16</w:t>
            </w:r>
          </w:p>
        </w:tc>
        <w:tc>
          <w:tcPr>
            <w:tcW w:w="0" w:type="auto"/>
            <w:vAlign w:val="center"/>
            <w:hideMark/>
          </w:tcPr>
          <w:p w14:paraId="326CB17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Cancel Form</w:t>
            </w:r>
          </w:p>
        </w:tc>
        <w:tc>
          <w:tcPr>
            <w:tcW w:w="0" w:type="auto"/>
            <w:vAlign w:val="center"/>
            <w:hideMark/>
          </w:tcPr>
          <w:p w14:paraId="0EE0B5DD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Form reset</w:t>
            </w:r>
          </w:p>
        </w:tc>
        <w:tc>
          <w:tcPr>
            <w:tcW w:w="0" w:type="auto"/>
            <w:vAlign w:val="center"/>
            <w:hideMark/>
          </w:tcPr>
          <w:p w14:paraId="5DADA963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A482D74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39AC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0EA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T17</w:t>
            </w:r>
          </w:p>
        </w:tc>
        <w:tc>
          <w:tcPr>
            <w:tcW w:w="0" w:type="auto"/>
            <w:vAlign w:val="center"/>
            <w:hideMark/>
          </w:tcPr>
          <w:p w14:paraId="44B3A67C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Back buttons</w:t>
            </w:r>
          </w:p>
        </w:tc>
        <w:tc>
          <w:tcPr>
            <w:tcW w:w="0" w:type="auto"/>
            <w:vAlign w:val="center"/>
            <w:hideMark/>
          </w:tcPr>
          <w:p w14:paraId="3B06B50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Correct navigation</w:t>
            </w:r>
          </w:p>
        </w:tc>
        <w:tc>
          <w:tcPr>
            <w:tcW w:w="0" w:type="auto"/>
            <w:vAlign w:val="center"/>
            <w:hideMark/>
          </w:tcPr>
          <w:p w14:paraId="0B5B4FB8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90E0396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1E6C5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8348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T18</w:t>
            </w:r>
          </w:p>
        </w:tc>
        <w:tc>
          <w:tcPr>
            <w:tcW w:w="0" w:type="auto"/>
            <w:vAlign w:val="center"/>
            <w:hideMark/>
          </w:tcPr>
          <w:p w14:paraId="48A815FB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Dashboard counts</w:t>
            </w:r>
          </w:p>
        </w:tc>
        <w:tc>
          <w:tcPr>
            <w:tcW w:w="0" w:type="auto"/>
            <w:vAlign w:val="center"/>
            <w:hideMark/>
          </w:tcPr>
          <w:p w14:paraId="73601A31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48D9CC1A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677D67D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50057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2530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T19</w:t>
            </w:r>
          </w:p>
        </w:tc>
        <w:tc>
          <w:tcPr>
            <w:tcW w:w="0" w:type="auto"/>
            <w:vAlign w:val="center"/>
            <w:hideMark/>
          </w:tcPr>
          <w:p w14:paraId="4FEC7F0C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Missing profile</w:t>
            </w:r>
          </w:p>
        </w:tc>
        <w:tc>
          <w:tcPr>
            <w:tcW w:w="0" w:type="auto"/>
            <w:vAlign w:val="center"/>
            <w:hideMark/>
          </w:tcPr>
          <w:p w14:paraId="3ED2DCAE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Error handled</w:t>
            </w:r>
          </w:p>
        </w:tc>
        <w:tc>
          <w:tcPr>
            <w:tcW w:w="0" w:type="auto"/>
            <w:vAlign w:val="center"/>
            <w:hideMark/>
          </w:tcPr>
          <w:p w14:paraId="3A68D993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36FB87D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  <w:tr w:rsidR="003246A4" w:rsidRPr="003246A4" w14:paraId="5AC62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D24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T20</w:t>
            </w:r>
          </w:p>
        </w:tc>
        <w:tc>
          <w:tcPr>
            <w:tcW w:w="0" w:type="auto"/>
            <w:vAlign w:val="center"/>
            <w:hideMark/>
          </w:tcPr>
          <w:p w14:paraId="0DC7A0E6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E744689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Major issues fixed</w:t>
            </w:r>
          </w:p>
        </w:tc>
        <w:tc>
          <w:tcPr>
            <w:tcW w:w="0" w:type="auto"/>
            <w:vAlign w:val="center"/>
            <w:hideMark/>
          </w:tcPr>
          <w:p w14:paraId="0DC2CB57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4FF8CB8" w14:textId="77777777" w:rsidR="003246A4" w:rsidRPr="003246A4" w:rsidRDefault="003246A4" w:rsidP="003246A4">
            <w:pPr>
              <w:rPr>
                <w:sz w:val="32"/>
                <w:szCs w:val="32"/>
              </w:rPr>
            </w:pPr>
          </w:p>
        </w:tc>
      </w:tr>
    </w:tbl>
    <w:p w14:paraId="7EC34E1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BD74919">
          <v:rect id="_x0000_i3681" style="width:0;height:1.5pt" o:hralign="center" o:hrstd="t" o:hr="t" fillcolor="#a0a0a0" stroked="f"/>
        </w:pict>
      </w:r>
    </w:p>
    <w:p w14:paraId="25979D0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AM — RELEASE BLOCKERS</w:t>
      </w:r>
    </w:p>
    <w:p w14:paraId="446FD2E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138. What Is a Release Blocker?</w:t>
      </w:r>
    </w:p>
    <w:p w14:paraId="10FB056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 release blocker is a problem serious enough that:</w:t>
      </w:r>
    </w:p>
    <w:p w14:paraId="090BAC5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We should not publish v1.0.</w:t>
      </w:r>
    </w:p>
    <w:p w14:paraId="1FE06B7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7F877B7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Data security failure</w:t>
      </w:r>
    </w:p>
    <w:p w14:paraId="0B993A4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Form cannot submit</w:t>
      </w:r>
    </w:p>
    <w:p w14:paraId="105DCE4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Records update incorrectly</w:t>
      </w:r>
    </w:p>
    <w:p w14:paraId="79BF1F6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Users can edit approved records unexpectedly</w:t>
      </w:r>
    </w:p>
    <w:p w14:paraId="3424B9A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Cancel corrupts status</w:t>
      </w:r>
    </w:p>
    <w:p w14:paraId="7FF3835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Major navigation dead end</w:t>
      </w:r>
    </w:p>
    <w:p w14:paraId="3C02F04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Important formula error</w:t>
      </w:r>
    </w:p>
    <w:p w14:paraId="57C9CDA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pict w14:anchorId="1D1C2B8F">
          <v:rect id="_x0000_i3682" style="width:0;height:1.5pt" o:hralign="center" o:hrstd="t" o:hr="t" fillcolor="#a0a0a0" stroked="f"/>
        </w:pict>
      </w:r>
    </w:p>
    <w:p w14:paraId="73E3806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139. Non-Blocking Improvement</w:t>
      </w:r>
    </w:p>
    <w:p w14:paraId="79C17EC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0F297B4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Card spacing could be slightly better.</w:t>
      </w:r>
    </w:p>
    <w:p w14:paraId="456B0452" w14:textId="77777777" w:rsidR="003246A4" w:rsidRPr="003246A4" w:rsidRDefault="003246A4" w:rsidP="003246A4">
      <w:pPr>
        <w:rPr>
          <w:sz w:val="32"/>
          <w:szCs w:val="32"/>
        </w:rPr>
      </w:pPr>
    </w:p>
    <w:p w14:paraId="35919A1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Icon could be improved.</w:t>
      </w:r>
    </w:p>
    <w:p w14:paraId="2DD1A8E5" w14:textId="77777777" w:rsidR="003246A4" w:rsidRPr="003246A4" w:rsidRDefault="003246A4" w:rsidP="003246A4">
      <w:pPr>
        <w:rPr>
          <w:sz w:val="32"/>
          <w:szCs w:val="32"/>
        </w:rPr>
      </w:pPr>
    </w:p>
    <w:p w14:paraId="5F491DA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Animation could be smoother.</w:t>
      </w:r>
    </w:p>
    <w:p w14:paraId="1304507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These may be:</w:t>
      </w:r>
    </w:p>
    <w:p w14:paraId="278EA35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Future enhancements.</w:t>
      </w:r>
    </w:p>
    <w:p w14:paraId="261C30F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confuse:</w:t>
      </w:r>
    </w:p>
    <w:p w14:paraId="228F6C1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Nice-to-have</w:t>
      </w:r>
    </w:p>
    <w:p w14:paraId="7331971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with:</w:t>
      </w:r>
    </w:p>
    <w:p w14:paraId="507D980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Release blocker.</w:t>
      </w:r>
    </w:p>
    <w:p w14:paraId="7D3D51F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CBFE0DE">
          <v:rect id="_x0000_i3683" style="width:0;height:1.5pt" o:hralign="center" o:hrstd="t" o:hr="t" fillcolor="#a0a0a0" stroked="f"/>
        </w:pict>
      </w:r>
    </w:p>
    <w:p w14:paraId="347EC81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AN — BUG CLASSIFICATION</w:t>
      </w:r>
    </w:p>
    <w:p w14:paraId="7ECE5C3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140. Severity 1 — Critical</w:t>
      </w:r>
    </w:p>
    <w:p w14:paraId="4DB57A1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461A5804" w14:textId="77777777" w:rsidR="003246A4" w:rsidRPr="003246A4" w:rsidRDefault="003246A4">
      <w:pPr>
        <w:numPr>
          <w:ilvl w:val="0"/>
          <w:numId w:val="28"/>
        </w:numPr>
        <w:rPr>
          <w:sz w:val="32"/>
          <w:szCs w:val="32"/>
        </w:rPr>
      </w:pPr>
      <w:r w:rsidRPr="003246A4">
        <w:rPr>
          <w:sz w:val="32"/>
          <w:szCs w:val="32"/>
        </w:rPr>
        <w:t>Unauthorized confidential data exposure</w:t>
      </w:r>
    </w:p>
    <w:p w14:paraId="7BAF751B" w14:textId="77777777" w:rsidR="003246A4" w:rsidRPr="003246A4" w:rsidRDefault="003246A4">
      <w:pPr>
        <w:numPr>
          <w:ilvl w:val="0"/>
          <w:numId w:val="28"/>
        </w:numPr>
        <w:rPr>
          <w:sz w:val="32"/>
          <w:szCs w:val="32"/>
        </w:rPr>
      </w:pPr>
      <w:r w:rsidRPr="003246A4">
        <w:rPr>
          <w:sz w:val="32"/>
          <w:szCs w:val="32"/>
        </w:rPr>
        <w:t>Data corruption</w:t>
      </w:r>
    </w:p>
    <w:p w14:paraId="152C7CFB" w14:textId="77777777" w:rsidR="003246A4" w:rsidRPr="003246A4" w:rsidRDefault="003246A4">
      <w:pPr>
        <w:numPr>
          <w:ilvl w:val="0"/>
          <w:numId w:val="28"/>
        </w:numPr>
        <w:rPr>
          <w:sz w:val="32"/>
          <w:szCs w:val="32"/>
        </w:rPr>
      </w:pPr>
      <w:r w:rsidRPr="003246A4">
        <w:rPr>
          <w:sz w:val="32"/>
          <w:szCs w:val="32"/>
        </w:rPr>
        <w:t>App unusable</w:t>
      </w:r>
    </w:p>
    <w:p w14:paraId="66C3598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Release:</w:t>
      </w:r>
    </w:p>
    <w:p w14:paraId="6F4DD67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Blocked.</w:t>
      </w:r>
    </w:p>
    <w:p w14:paraId="182AB32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8228F45">
          <v:rect id="_x0000_i3684" style="width:0;height:1.5pt" o:hralign="center" o:hrstd="t" o:hr="t" fillcolor="#a0a0a0" stroked="f"/>
        </w:pict>
      </w:r>
    </w:p>
    <w:p w14:paraId="3927EA7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141. Severity 2 — High</w:t>
      </w:r>
    </w:p>
    <w:p w14:paraId="4B5A7E0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69A24948" w14:textId="77777777" w:rsidR="003246A4" w:rsidRPr="003246A4" w:rsidRDefault="003246A4">
      <w:pPr>
        <w:numPr>
          <w:ilvl w:val="0"/>
          <w:numId w:val="29"/>
        </w:numPr>
        <w:rPr>
          <w:sz w:val="32"/>
          <w:szCs w:val="32"/>
        </w:rPr>
      </w:pPr>
      <w:r w:rsidRPr="003246A4">
        <w:rPr>
          <w:sz w:val="32"/>
          <w:szCs w:val="32"/>
        </w:rPr>
        <w:t>Submit fails</w:t>
      </w:r>
    </w:p>
    <w:p w14:paraId="11E22E78" w14:textId="77777777" w:rsidR="003246A4" w:rsidRPr="003246A4" w:rsidRDefault="003246A4">
      <w:pPr>
        <w:numPr>
          <w:ilvl w:val="0"/>
          <w:numId w:val="29"/>
        </w:numPr>
        <w:rPr>
          <w:sz w:val="32"/>
          <w:szCs w:val="32"/>
        </w:rPr>
      </w:pPr>
      <w:r w:rsidRPr="003246A4">
        <w:rPr>
          <w:sz w:val="32"/>
          <w:szCs w:val="32"/>
        </w:rPr>
        <w:t>Edit updates wrong record</w:t>
      </w:r>
    </w:p>
    <w:p w14:paraId="2D1D66DF" w14:textId="77777777" w:rsidR="003246A4" w:rsidRPr="003246A4" w:rsidRDefault="003246A4">
      <w:pPr>
        <w:numPr>
          <w:ilvl w:val="0"/>
          <w:numId w:val="29"/>
        </w:numPr>
        <w:rPr>
          <w:sz w:val="32"/>
          <w:szCs w:val="32"/>
        </w:rPr>
      </w:pPr>
      <w:r w:rsidRPr="003246A4">
        <w:rPr>
          <w:sz w:val="32"/>
          <w:szCs w:val="32"/>
        </w:rPr>
        <w:t>Cancel action fails</w:t>
      </w:r>
    </w:p>
    <w:p w14:paraId="5C00321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Release usually:</w:t>
      </w:r>
    </w:p>
    <w:p w14:paraId="0E8F1F6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Blocked.</w:t>
      </w:r>
    </w:p>
    <w:p w14:paraId="23B3C9D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0DF361C">
          <v:rect id="_x0000_i3685" style="width:0;height:1.5pt" o:hralign="center" o:hrstd="t" o:hr="t" fillcolor="#a0a0a0" stroked="f"/>
        </w:pict>
      </w:r>
    </w:p>
    <w:p w14:paraId="4352414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142. Severity 3 — Medium</w:t>
      </w:r>
    </w:p>
    <w:p w14:paraId="459E046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5A1C8AB6" w14:textId="77777777" w:rsidR="003246A4" w:rsidRPr="003246A4" w:rsidRDefault="003246A4">
      <w:pPr>
        <w:numPr>
          <w:ilvl w:val="0"/>
          <w:numId w:val="30"/>
        </w:numPr>
        <w:rPr>
          <w:sz w:val="32"/>
          <w:szCs w:val="32"/>
        </w:rPr>
      </w:pPr>
      <w:r w:rsidRPr="003246A4">
        <w:rPr>
          <w:sz w:val="32"/>
          <w:szCs w:val="32"/>
        </w:rPr>
        <w:t>Filter reset issue</w:t>
      </w:r>
    </w:p>
    <w:p w14:paraId="14023C0A" w14:textId="77777777" w:rsidR="003246A4" w:rsidRPr="003246A4" w:rsidRDefault="003246A4">
      <w:pPr>
        <w:numPr>
          <w:ilvl w:val="0"/>
          <w:numId w:val="30"/>
        </w:numPr>
        <w:rPr>
          <w:sz w:val="32"/>
          <w:szCs w:val="32"/>
        </w:rPr>
      </w:pPr>
      <w:r w:rsidRPr="003246A4">
        <w:rPr>
          <w:sz w:val="32"/>
          <w:szCs w:val="32"/>
        </w:rPr>
        <w:t>One empty message incorrect</w:t>
      </w:r>
    </w:p>
    <w:p w14:paraId="34C60FE5" w14:textId="77777777" w:rsidR="003246A4" w:rsidRPr="003246A4" w:rsidRDefault="003246A4">
      <w:pPr>
        <w:numPr>
          <w:ilvl w:val="0"/>
          <w:numId w:val="30"/>
        </w:numPr>
        <w:rPr>
          <w:sz w:val="32"/>
          <w:szCs w:val="32"/>
        </w:rPr>
      </w:pPr>
      <w:r w:rsidRPr="003246A4">
        <w:rPr>
          <w:sz w:val="32"/>
          <w:szCs w:val="32"/>
        </w:rPr>
        <w:t>Layout issue on secondary screen</w:t>
      </w:r>
    </w:p>
    <w:p w14:paraId="2D5C89E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Assess before release.</w:t>
      </w:r>
    </w:p>
    <w:p w14:paraId="52222D5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E2BCD87">
          <v:rect id="_x0000_i3686" style="width:0;height:1.5pt" o:hralign="center" o:hrstd="t" o:hr="t" fillcolor="#a0a0a0" stroked="f"/>
        </w:pict>
      </w:r>
    </w:p>
    <w:p w14:paraId="0433449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143. Severity 4 — Low</w:t>
      </w:r>
    </w:p>
    <w:p w14:paraId="3DDA4B3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7A843CF7" w14:textId="77777777" w:rsidR="003246A4" w:rsidRPr="003246A4" w:rsidRDefault="003246A4">
      <w:pPr>
        <w:numPr>
          <w:ilvl w:val="0"/>
          <w:numId w:val="31"/>
        </w:numPr>
        <w:rPr>
          <w:sz w:val="32"/>
          <w:szCs w:val="32"/>
        </w:rPr>
      </w:pPr>
      <w:r w:rsidRPr="003246A4">
        <w:rPr>
          <w:sz w:val="32"/>
          <w:szCs w:val="32"/>
        </w:rPr>
        <w:t>Small spacing problem</w:t>
      </w:r>
    </w:p>
    <w:p w14:paraId="3E23D494" w14:textId="77777777" w:rsidR="003246A4" w:rsidRPr="003246A4" w:rsidRDefault="003246A4">
      <w:pPr>
        <w:numPr>
          <w:ilvl w:val="0"/>
          <w:numId w:val="31"/>
        </w:numPr>
        <w:rPr>
          <w:sz w:val="32"/>
          <w:szCs w:val="32"/>
        </w:rPr>
      </w:pPr>
      <w:r w:rsidRPr="003246A4">
        <w:rPr>
          <w:sz w:val="32"/>
          <w:szCs w:val="32"/>
        </w:rPr>
        <w:t>Minor text inconsistency</w:t>
      </w:r>
    </w:p>
    <w:p w14:paraId="7F9F0D8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Can potentially become:</w:t>
      </w:r>
    </w:p>
    <w:p w14:paraId="13D7C79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Backlog.</w:t>
      </w:r>
    </w:p>
    <w:p w14:paraId="5811D9B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178898A">
          <v:rect id="_x0000_i3687" style="width:0;height:1.5pt" o:hralign="center" o:hrstd="t" o:hr="t" fillcolor="#a0a0a0" stroked="f"/>
        </w:pict>
      </w:r>
    </w:p>
    <w:p w14:paraId="3FDAB2E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AO — BUG REPORT TEMPLATE</w:t>
      </w:r>
    </w:p>
    <w:p w14:paraId="440E04D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144. Student Bug Report</w:t>
      </w:r>
    </w:p>
    <w:p w14:paraId="68DC531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Bug ID</w:t>
      </w:r>
    </w:p>
    <w:p w14:paraId="676B9E6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BUG-001</w:t>
      </w:r>
    </w:p>
    <w:p w14:paraId="26A8862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Screen</w:t>
      </w:r>
    </w:p>
    <w:p w14:paraId="2A2E2FA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8413045">
          <v:rect id="_x0000_i3688" style="width:0;height:1.5pt" o:hralign="center" o:hrstd="t" o:hr="t" fillcolor="#a0a0a0" stroked="f"/>
        </w:pict>
      </w:r>
    </w:p>
    <w:p w14:paraId="48E6CBB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Steps</w:t>
      </w:r>
    </w:p>
    <w:p w14:paraId="59223892" w14:textId="77777777" w:rsidR="003246A4" w:rsidRPr="003246A4" w:rsidRDefault="003246A4">
      <w:pPr>
        <w:numPr>
          <w:ilvl w:val="0"/>
          <w:numId w:val="32"/>
        </w:numPr>
        <w:rPr>
          <w:sz w:val="32"/>
          <w:szCs w:val="32"/>
        </w:rPr>
      </w:pPr>
      <w:r w:rsidRPr="003246A4">
        <w:rPr>
          <w:sz w:val="32"/>
          <w:szCs w:val="32"/>
        </w:rPr>
        <w:pict w14:anchorId="77E5CFA8">
          <v:rect id="_x0000_i3689" style="width:0;height:1.5pt" o:hralign="center" o:hrstd="t" o:hr="t" fillcolor="#a0a0a0" stroked="f"/>
        </w:pict>
      </w:r>
    </w:p>
    <w:p w14:paraId="10E11401" w14:textId="77777777" w:rsidR="003246A4" w:rsidRPr="003246A4" w:rsidRDefault="003246A4">
      <w:pPr>
        <w:numPr>
          <w:ilvl w:val="0"/>
          <w:numId w:val="32"/>
        </w:numPr>
        <w:rPr>
          <w:sz w:val="32"/>
          <w:szCs w:val="32"/>
        </w:rPr>
      </w:pPr>
      <w:r w:rsidRPr="003246A4">
        <w:rPr>
          <w:sz w:val="32"/>
          <w:szCs w:val="32"/>
        </w:rPr>
        <w:pict w14:anchorId="465C6554">
          <v:rect id="_x0000_i3690" style="width:0;height:1.5pt" o:hralign="center" o:hrstd="t" o:hr="t" fillcolor="#a0a0a0" stroked="f"/>
        </w:pict>
      </w:r>
    </w:p>
    <w:p w14:paraId="25C93179" w14:textId="77777777" w:rsidR="003246A4" w:rsidRPr="003246A4" w:rsidRDefault="003246A4">
      <w:pPr>
        <w:numPr>
          <w:ilvl w:val="0"/>
          <w:numId w:val="32"/>
        </w:numPr>
        <w:rPr>
          <w:sz w:val="32"/>
          <w:szCs w:val="32"/>
        </w:rPr>
      </w:pPr>
      <w:r w:rsidRPr="003246A4">
        <w:rPr>
          <w:sz w:val="32"/>
          <w:szCs w:val="32"/>
        </w:rPr>
        <w:pict w14:anchorId="61A826BF">
          <v:rect id="_x0000_i3691" style="width:0;height:1.5pt" o:hralign="center" o:hrstd="t" o:hr="t" fillcolor="#a0a0a0" stroked="f"/>
        </w:pict>
      </w:r>
    </w:p>
    <w:p w14:paraId="327BB0E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Expected Result</w:t>
      </w:r>
    </w:p>
    <w:p w14:paraId="4E3E150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AE3686C">
          <v:rect id="_x0000_i3692" style="width:0;height:1.5pt" o:hralign="center" o:hrstd="t" o:hr="t" fillcolor="#a0a0a0" stroked="f"/>
        </w:pict>
      </w:r>
    </w:p>
    <w:p w14:paraId="3EB9DDE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Actual Result</w:t>
      </w:r>
    </w:p>
    <w:p w14:paraId="7B8396E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129B473">
          <v:rect id="_x0000_i3693" style="width:0;height:1.5pt" o:hralign="center" o:hrstd="t" o:hr="t" fillcolor="#a0a0a0" stroked="f"/>
        </w:pict>
      </w:r>
    </w:p>
    <w:p w14:paraId="0240F28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Severity</w:t>
      </w:r>
    </w:p>
    <w:p w14:paraId="10A54AB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Critical / High / Medium / Low</w:t>
      </w:r>
    </w:p>
    <w:p w14:paraId="302FF2E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Fix</w:t>
      </w:r>
    </w:p>
    <w:p w14:paraId="3A8636A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7FC88FA">
          <v:rect id="_x0000_i3694" style="width:0;height:1.5pt" o:hralign="center" o:hrstd="t" o:hr="t" fillcolor="#a0a0a0" stroked="f"/>
        </w:pict>
      </w:r>
    </w:p>
    <w:p w14:paraId="49EC4B8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E1FB98F">
          <v:rect id="_x0000_i3695" style="width:0;height:1.5pt" o:hralign="center" o:hrstd="t" o:hr="t" fillcolor="#a0a0a0" stroked="f"/>
        </w:pict>
      </w:r>
    </w:p>
    <w:p w14:paraId="0919B11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AP — APP DESCRIPTION</w:t>
      </w:r>
    </w:p>
    <w:p w14:paraId="39AA8FC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145. Application Documentation</w:t>
      </w:r>
    </w:p>
    <w:p w14:paraId="5F5B6EE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Before sharing an app, users should understand:</w:t>
      </w:r>
    </w:p>
    <w:p w14:paraId="51BAA66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What does this app do?</w:t>
      </w:r>
    </w:p>
    <w:p w14:paraId="008E9B6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Prepare description:</w:t>
      </w:r>
    </w:p>
    <w:p w14:paraId="79EBA98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Employee Leave Management allows employees to submit, review, edit eligible, and track leave requests through a centralized Power Apps experience connected to Microsoft Dataverse.</w:t>
      </w:r>
    </w:p>
    <w:p w14:paraId="60D3C9A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21E7B83">
          <v:rect id="_x0000_i3696" style="width:0;height:1.5pt" o:hralign="center" o:hrstd="t" o:hr="t" fillcolor="#a0a0a0" stroked="f"/>
        </w:pict>
      </w:r>
    </w:p>
    <w:p w14:paraId="37ED069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146. User Roles</w:t>
      </w:r>
    </w:p>
    <w:p w14:paraId="1B224AF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Document:</w:t>
      </w:r>
    </w:p>
    <w:p w14:paraId="0DA2882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Employee</w:t>
      </w:r>
    </w:p>
    <w:p w14:paraId="2F4CF56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Uses Canvas App.</w:t>
      </w:r>
    </w:p>
    <w:p w14:paraId="366FA96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Manager</w:t>
      </w:r>
    </w:p>
    <w:p w14:paraId="74C3336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Reviews/approves through future automation/process.</w:t>
      </w:r>
    </w:p>
    <w:p w14:paraId="7F97E5D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HR</w:t>
      </w:r>
    </w:p>
    <w:p w14:paraId="0159207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Administers leave data.</w:t>
      </w:r>
    </w:p>
    <w:p w14:paraId="533FCB2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Administrator</w:t>
      </w:r>
    </w:p>
    <w:p w14:paraId="5161610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Manages technical platform/security.</w:t>
      </w:r>
    </w:p>
    <w:p w14:paraId="1FD4F26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6754541">
          <v:rect id="_x0000_i3697" style="width:0;height:1.5pt" o:hralign="center" o:hrstd="t" o:hr="t" fillcolor="#a0a0a0" stroked="f"/>
        </w:pict>
      </w:r>
    </w:p>
    <w:p w14:paraId="476472F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147. Data Sources</w:t>
      </w:r>
    </w:p>
    <w:p w14:paraId="739A8EB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Document:</w:t>
      </w:r>
    </w:p>
    <w:p w14:paraId="0B621CC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Employees</w:t>
      </w:r>
    </w:p>
    <w:p w14:paraId="4DF61851" w14:textId="77777777" w:rsidR="003246A4" w:rsidRPr="003246A4" w:rsidRDefault="003246A4" w:rsidP="003246A4">
      <w:pPr>
        <w:rPr>
          <w:sz w:val="32"/>
          <w:szCs w:val="32"/>
        </w:rPr>
      </w:pPr>
    </w:p>
    <w:p w14:paraId="750FAD1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Departments</w:t>
      </w:r>
    </w:p>
    <w:p w14:paraId="75707178" w14:textId="77777777" w:rsidR="003246A4" w:rsidRPr="003246A4" w:rsidRDefault="003246A4" w:rsidP="003246A4">
      <w:pPr>
        <w:rPr>
          <w:sz w:val="32"/>
          <w:szCs w:val="32"/>
        </w:rPr>
      </w:pPr>
    </w:p>
    <w:p w14:paraId="75BDFD4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Positions</w:t>
      </w:r>
    </w:p>
    <w:p w14:paraId="14A99FC6" w14:textId="77777777" w:rsidR="003246A4" w:rsidRPr="003246A4" w:rsidRDefault="003246A4" w:rsidP="003246A4">
      <w:pPr>
        <w:rPr>
          <w:sz w:val="32"/>
          <w:szCs w:val="32"/>
        </w:rPr>
      </w:pPr>
    </w:p>
    <w:p w14:paraId="4A633DD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Leave Types</w:t>
      </w:r>
    </w:p>
    <w:p w14:paraId="5C47D21E" w14:textId="77777777" w:rsidR="003246A4" w:rsidRPr="003246A4" w:rsidRDefault="003246A4" w:rsidP="003246A4">
      <w:pPr>
        <w:rPr>
          <w:sz w:val="32"/>
          <w:szCs w:val="32"/>
        </w:rPr>
      </w:pPr>
    </w:p>
    <w:p w14:paraId="4A54BC8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Leave Requests</w:t>
      </w:r>
    </w:p>
    <w:p w14:paraId="2FD0D1D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All stored in:</w:t>
      </w:r>
    </w:p>
    <w:p w14:paraId="790F26A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Dataverse.</w:t>
      </w:r>
    </w:p>
    <w:p w14:paraId="554AD70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BEEA156">
          <v:rect id="_x0000_i3698" style="width:0;height:1.5pt" o:hralign="center" o:hrstd="t" o:hr="t" fillcolor="#a0a0a0" stroked="f"/>
        </w:pict>
      </w:r>
    </w:p>
    <w:p w14:paraId="33289CE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AQ — SAVE VS PUBLISH</w:t>
      </w:r>
    </w:p>
    <w:p w14:paraId="381951C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148. Save</w:t>
      </w:r>
    </w:p>
    <w:p w14:paraId="3E63B1D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Save means:</w:t>
      </w:r>
    </w:p>
    <w:p w14:paraId="11AA377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Store the latest app changes for makers/editors.</w:t>
      </w:r>
    </w:p>
    <w:p w14:paraId="4A1E5FB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Saving does not automatically make those changes visible to every end user.</w:t>
      </w:r>
    </w:p>
    <w:p w14:paraId="0A4BC68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CB0281A">
          <v:rect id="_x0000_i3699" style="width:0;height:1.5pt" o:hralign="center" o:hrstd="t" o:hr="t" fillcolor="#a0a0a0" stroked="f"/>
        </w:pict>
      </w:r>
    </w:p>
    <w:p w14:paraId="180B0B7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149. Publish</w:t>
      </w:r>
    </w:p>
    <w:p w14:paraId="7AC3D4C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Publish means:</w:t>
      </w:r>
    </w:p>
    <w:p w14:paraId="45C7D75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Make the selected saved version available to users who have access.</w:t>
      </w:r>
    </w:p>
    <w:p w14:paraId="1E9D5C8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Therefore:</w:t>
      </w:r>
    </w:p>
    <w:p w14:paraId="15F48AA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SAVE</w:t>
      </w:r>
    </w:p>
    <w:p w14:paraId="6178050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≠</w:t>
      </w:r>
    </w:p>
    <w:p w14:paraId="5466C28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PUBLISH</w:t>
      </w:r>
    </w:p>
    <w:p w14:paraId="05408F3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CFF2856">
          <v:rect id="_x0000_i3700" style="width:0;height:1.5pt" o:hralign="center" o:hrstd="t" o:hr="t" fillcolor="#a0a0a0" stroked="f"/>
        </w:pict>
      </w:r>
    </w:p>
    <w:p w14:paraId="18C37F0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150. Development Habit</w:t>
      </w:r>
    </w:p>
    <w:p w14:paraId="1EED436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During development:</w:t>
      </w:r>
    </w:p>
    <w:p w14:paraId="0F3EA22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Save regularly.</w:t>
      </w:r>
    </w:p>
    <w:p w14:paraId="70E06C3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When ready:</w:t>
      </w:r>
    </w:p>
    <w:p w14:paraId="6CA3777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Test.</w:t>
      </w:r>
    </w:p>
    <w:p w14:paraId="562A8D7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Then:</w:t>
      </w:r>
    </w:p>
    <w:p w14:paraId="3981A62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Publish.</w:t>
      </w:r>
    </w:p>
    <w:p w14:paraId="3DCF3E0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publish every experimental change to users.</w:t>
      </w:r>
    </w:p>
    <w:p w14:paraId="528B0D3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3BB629A">
          <v:rect id="_x0000_i3701" style="width:0;height:1.5pt" o:hralign="center" o:hrstd="t" o:hr="t" fillcolor="#a0a0a0" stroked="f"/>
        </w:pict>
      </w:r>
    </w:p>
    <w:p w14:paraId="3B87218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AR — VERSION HISTORY</w:t>
      </w:r>
    </w:p>
    <w:p w14:paraId="4A1DAEA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151. Canvas App Versions</w:t>
      </w:r>
    </w:p>
    <w:p w14:paraId="6FC3080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Saving the app creates versions that can be reviewed through app version history.</w:t>
      </w:r>
    </w:p>
    <w:p w14:paraId="2816CA1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should understand the concept:</w:t>
      </w:r>
    </w:p>
    <w:p w14:paraId="0D5358A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Version A</w:t>
      </w:r>
    </w:p>
    <w:p w14:paraId="517BD986" w14:textId="77777777" w:rsidR="003246A4" w:rsidRPr="003246A4" w:rsidRDefault="003246A4" w:rsidP="003246A4">
      <w:pPr>
        <w:rPr>
          <w:sz w:val="32"/>
          <w:szCs w:val="32"/>
        </w:rPr>
      </w:pPr>
    </w:p>
    <w:p w14:paraId="1754DCF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Version B</w:t>
      </w:r>
    </w:p>
    <w:p w14:paraId="2DAEEB05" w14:textId="77777777" w:rsidR="003246A4" w:rsidRPr="003246A4" w:rsidRDefault="003246A4" w:rsidP="003246A4">
      <w:pPr>
        <w:rPr>
          <w:sz w:val="32"/>
          <w:szCs w:val="32"/>
        </w:rPr>
      </w:pPr>
    </w:p>
    <w:p w14:paraId="2A7AE4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Version C</w:t>
      </w:r>
    </w:p>
    <w:p w14:paraId="478E7A23" w14:textId="77777777" w:rsidR="003246A4" w:rsidRPr="003246A4" w:rsidRDefault="003246A4" w:rsidP="003246A4">
      <w:pPr>
        <w:rPr>
          <w:sz w:val="32"/>
          <w:szCs w:val="32"/>
        </w:rPr>
      </w:pPr>
    </w:p>
    <w:p w14:paraId="3FF07AB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Live Version</w:t>
      </w:r>
    </w:p>
    <w:p w14:paraId="07A17F5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published version is the one users run.</w:t>
      </w:r>
    </w:p>
    <w:p w14:paraId="599E64B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6C2956C">
          <v:rect id="_x0000_i3702" style="width:0;height:1.5pt" o:hralign="center" o:hrstd="t" o:hr="t" fillcolor="#a0a0a0" stroked="f"/>
        </w:pict>
      </w:r>
    </w:p>
    <w:p w14:paraId="2C8BEC2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152. Release Description</w:t>
      </w:r>
    </w:p>
    <w:p w14:paraId="0EF0265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When publishing where supported, provide useful release information.</w:t>
      </w:r>
    </w:p>
    <w:p w14:paraId="2DFB564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1E28F17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Employee Leave Management v1.0</w:t>
      </w:r>
    </w:p>
    <w:p w14:paraId="23C4A472" w14:textId="77777777" w:rsidR="003246A4" w:rsidRPr="003246A4" w:rsidRDefault="003246A4" w:rsidP="003246A4">
      <w:pPr>
        <w:rPr>
          <w:sz w:val="32"/>
          <w:szCs w:val="32"/>
        </w:rPr>
      </w:pPr>
    </w:p>
    <w:p w14:paraId="49E57C0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Initial controlled release including request creation, search, filtering, draft editing, cancellation, dashboard metrics, accessibility improvements, validation, and error handling.</w:t>
      </w:r>
    </w:p>
    <w:p w14:paraId="03D532B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1EB2428">
          <v:rect id="_x0000_i3703" style="width:0;height:1.5pt" o:hralign="center" o:hrstd="t" o:hr="t" fillcolor="#a0a0a0" stroked="f"/>
        </w:pict>
      </w:r>
    </w:p>
    <w:p w14:paraId="2506E26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AS — FINAL SAVE</w:t>
      </w:r>
    </w:p>
    <w:p w14:paraId="1428806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153. Lab 9 — Save v1.0</w:t>
      </w:r>
    </w:p>
    <w:p w14:paraId="70D2DA5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Before Save:</w:t>
      </w:r>
    </w:p>
    <w:p w14:paraId="640F1D2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Check:</w:t>
      </w:r>
    </w:p>
    <w:p w14:paraId="32DE9AE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Formula errors</w:t>
      </w:r>
    </w:p>
    <w:p w14:paraId="20E9E7D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 Checker</w:t>
      </w:r>
    </w:p>
    <w:p w14:paraId="4870CF7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Accessibility</w:t>
      </w:r>
    </w:p>
    <w:p w14:paraId="2AD4F62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Navigation</w:t>
      </w:r>
    </w:p>
    <w:p w14:paraId="46F521A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Required test cases</w:t>
      </w:r>
    </w:p>
    <w:p w14:paraId="4518961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Then:</w:t>
      </w:r>
    </w:p>
    <w:p w14:paraId="5B43312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Save.</w:t>
      </w:r>
    </w:p>
    <w:p w14:paraId="3BC1402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4D6D6CB">
          <v:rect id="_x0000_i3704" style="width:0;height:1.5pt" o:hralign="center" o:hrstd="t" o:hr="t" fillcolor="#a0a0a0" stroked="f"/>
        </w:pict>
      </w:r>
    </w:p>
    <w:p w14:paraId="7FC68DE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154. Suggested Version Note</w:t>
      </w:r>
    </w:p>
    <w:p w14:paraId="7F3EB52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Use:</w:t>
      </w:r>
    </w:p>
    <w:p w14:paraId="23B96CA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v1.0 — Initial Employee Leave Management release</w:t>
      </w:r>
    </w:p>
    <w:p w14:paraId="1B8AB69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where an appropriate description/note can be entered.</w:t>
      </w:r>
    </w:p>
    <w:p w14:paraId="338A6F0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0FAEF6E">
          <v:rect id="_x0000_i3705" style="width:0;height:1.5pt" o:hralign="center" o:hrstd="t" o:hr="t" fillcolor="#a0a0a0" stroked="f"/>
        </w:pict>
      </w:r>
    </w:p>
    <w:p w14:paraId="60D1582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AT — PUBLISH</w:t>
      </w:r>
    </w:p>
    <w:p w14:paraId="5A2F7B0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155. Publish v1.0</w:t>
      </w:r>
    </w:p>
    <w:p w14:paraId="6A8F917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After final testing:</w:t>
      </w:r>
    </w:p>
    <w:p w14:paraId="20CD290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Select:</w:t>
      </w:r>
    </w:p>
    <w:p w14:paraId="79AAAE8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Publish</w:t>
      </w:r>
    </w:p>
    <w:p w14:paraId="23F56BF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Then publish the current saved version.</w:t>
      </w:r>
    </w:p>
    <w:p w14:paraId="193BF28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should understand:</w:t>
      </w:r>
    </w:p>
    <w:p w14:paraId="2BD3A19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Published = user-facing version.</w:t>
      </w:r>
    </w:p>
    <w:p w14:paraId="70EB36C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5C025F3">
          <v:rect id="_x0000_i3706" style="width:0;height:1.5pt" o:hralign="center" o:hrstd="t" o:hr="t" fillcolor="#a0a0a0" stroked="f"/>
        </w:pict>
      </w:r>
    </w:p>
    <w:p w14:paraId="0AA18C7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156. Important Warning</w:t>
      </w:r>
    </w:p>
    <w:p w14:paraId="7295B99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publish:</w:t>
      </w:r>
    </w:p>
    <w:p w14:paraId="74FCECC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Unverified changes.</w:t>
      </w:r>
    </w:p>
    <w:p w14:paraId="261581D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Follow:</w:t>
      </w:r>
    </w:p>
    <w:p w14:paraId="2223CBD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Build</w:t>
      </w:r>
    </w:p>
    <w:p w14:paraId="524F8E5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</w:t>
      </w:r>
      <w:r w:rsidRPr="003246A4">
        <w:rPr>
          <w:rFonts w:ascii="Times New Roman" w:hAnsi="Times New Roman" w:cs="Times New Roman"/>
          <w:sz w:val="32"/>
          <w:szCs w:val="32"/>
        </w:rPr>
        <w:t>↓</w:t>
      </w:r>
    </w:p>
    <w:p w14:paraId="5114388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Save</w:t>
      </w:r>
    </w:p>
    <w:p w14:paraId="0FCA8C1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</w:t>
      </w:r>
      <w:r w:rsidRPr="003246A4">
        <w:rPr>
          <w:rFonts w:ascii="Times New Roman" w:hAnsi="Times New Roman" w:cs="Times New Roman"/>
          <w:sz w:val="32"/>
          <w:szCs w:val="32"/>
        </w:rPr>
        <w:t>↓</w:t>
      </w:r>
    </w:p>
    <w:p w14:paraId="686CDC1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Test</w:t>
      </w:r>
    </w:p>
    <w:p w14:paraId="33435B3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</w:t>
      </w:r>
      <w:r w:rsidRPr="003246A4">
        <w:rPr>
          <w:rFonts w:ascii="Times New Roman" w:hAnsi="Times New Roman" w:cs="Times New Roman"/>
          <w:sz w:val="32"/>
          <w:szCs w:val="32"/>
        </w:rPr>
        <w:t>↓</w:t>
      </w:r>
    </w:p>
    <w:p w14:paraId="3A0FC53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Fix</w:t>
      </w:r>
    </w:p>
    <w:p w14:paraId="0A0DC69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</w:t>
      </w:r>
      <w:r w:rsidRPr="003246A4">
        <w:rPr>
          <w:rFonts w:ascii="Times New Roman" w:hAnsi="Times New Roman" w:cs="Times New Roman"/>
          <w:sz w:val="32"/>
          <w:szCs w:val="32"/>
        </w:rPr>
        <w:t>↓</w:t>
      </w:r>
    </w:p>
    <w:p w14:paraId="4D877E9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Retest</w:t>
      </w:r>
    </w:p>
    <w:p w14:paraId="62115A5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</w:t>
      </w:r>
      <w:r w:rsidRPr="003246A4">
        <w:rPr>
          <w:rFonts w:ascii="Times New Roman" w:hAnsi="Times New Roman" w:cs="Times New Roman"/>
          <w:sz w:val="32"/>
          <w:szCs w:val="32"/>
        </w:rPr>
        <w:t>↓</w:t>
      </w:r>
    </w:p>
    <w:p w14:paraId="4EC3F83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Publish</w:t>
      </w:r>
    </w:p>
    <w:p w14:paraId="4F159DA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77CD70F">
          <v:rect id="_x0000_i3707" style="width:0;height:1.5pt" o:hralign="center" o:hrstd="t" o:hr="t" fillcolor="#a0a0a0" stroked="f"/>
        </w:pict>
      </w:r>
    </w:p>
    <w:p w14:paraId="0B4D394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AU — APP SHARING</w:t>
      </w:r>
    </w:p>
    <w:p w14:paraId="2C9B221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157. Sharing</w:t>
      </w:r>
    </w:p>
    <w:p w14:paraId="5676FF1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Publishing the app does not necessarily mean:</w:t>
      </w:r>
    </w:p>
    <w:p w14:paraId="2E257E3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Everyone can use it.</w:t>
      </w:r>
    </w:p>
    <w:p w14:paraId="6F688BF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app must be:</w:t>
      </w:r>
    </w:p>
    <w:p w14:paraId="18CDE66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Shared</w:t>
      </w:r>
    </w:p>
    <w:p w14:paraId="2E0D0AC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with appropriate users/groups.</w:t>
      </w:r>
    </w:p>
    <w:p w14:paraId="456477A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B5336FC">
          <v:rect id="_x0000_i3708" style="width:0;height:1.5pt" o:hralign="center" o:hrstd="t" o:hr="t" fillcolor="#a0a0a0" stroked="f"/>
        </w:pict>
      </w:r>
    </w:p>
    <w:p w14:paraId="3A4FDE7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158. Possible Sharing Targets</w:t>
      </w:r>
    </w:p>
    <w:p w14:paraId="25168B6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Depending on organizational setup:</w:t>
      </w:r>
    </w:p>
    <w:p w14:paraId="6CEE677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Individual users</w:t>
      </w:r>
    </w:p>
    <w:p w14:paraId="110384B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or:</w:t>
      </w:r>
    </w:p>
    <w:p w14:paraId="4F08181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Microsoft Entra security groups</w:t>
      </w:r>
    </w:p>
    <w:p w14:paraId="0491AEA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may be used to grant application access.</w:t>
      </w:r>
    </w:p>
    <w:p w14:paraId="63E63D9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For organizations:</w:t>
      </w:r>
    </w:p>
    <w:p w14:paraId="12D6C76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Security groups</w:t>
      </w:r>
    </w:p>
    <w:p w14:paraId="54AC1DD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are often easier to manage than manually sharing with hundreds of individual employees.</w:t>
      </w:r>
    </w:p>
    <w:p w14:paraId="6A02C5F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27147E7">
          <v:rect id="_x0000_i3709" style="width:0;height:1.5pt" o:hralign="center" o:hrstd="t" o:hr="t" fillcolor="#a0a0a0" stroked="f"/>
        </w:pict>
      </w:r>
    </w:p>
    <w:p w14:paraId="0772237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159. Example Group</w:t>
      </w:r>
    </w:p>
    <w:p w14:paraId="40C6B08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Conceptual:</w:t>
      </w:r>
    </w:p>
    <w:p w14:paraId="216EAB9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Leave Management Employees</w:t>
      </w:r>
    </w:p>
    <w:p w14:paraId="2DB8BDE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Users:</w:t>
      </w:r>
    </w:p>
    <w:p w14:paraId="235B2EA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Hana</w:t>
      </w:r>
    </w:p>
    <w:p w14:paraId="7C19725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Samuel</w:t>
      </w:r>
    </w:p>
    <w:p w14:paraId="7743695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Sara</w:t>
      </w:r>
    </w:p>
    <w:p w14:paraId="702DE9D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Dawit</w:t>
      </w:r>
    </w:p>
    <w:p w14:paraId="2C704A2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...</w:t>
      </w:r>
    </w:p>
    <w:p w14:paraId="6AD96F7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Share app with:</w:t>
      </w:r>
    </w:p>
    <w:p w14:paraId="3295218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The group.</w:t>
      </w:r>
    </w:p>
    <w:p w14:paraId="1E3361F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Membership can then be managed centrally.</w:t>
      </w:r>
    </w:p>
    <w:p w14:paraId="34418C6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EE0210A">
          <v:rect id="_x0000_i3710" style="width:0;height:1.5pt" o:hralign="center" o:hrstd="t" o:hr="t" fillcolor="#a0a0a0" stroked="f"/>
        </w:pict>
      </w:r>
    </w:p>
    <w:p w14:paraId="51B53A0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160. Important Security Distinction</w:t>
      </w:r>
    </w:p>
    <w:p w14:paraId="308088E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App sharing answers:</w:t>
      </w:r>
    </w:p>
    <w:p w14:paraId="4E117FC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Can the user launch/use this Canvas App?</w:t>
      </w:r>
    </w:p>
    <w:p w14:paraId="1060D2E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Dataverse Security answers:</w:t>
      </w:r>
    </w:p>
    <w:p w14:paraId="6D87FCA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Which records and operations can the user access?</w:t>
      </w:r>
    </w:p>
    <w:p w14:paraId="14F45B8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These are:</w:t>
      </w:r>
    </w:p>
    <w:p w14:paraId="7D67064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Related but separate.</w:t>
      </w:r>
    </w:p>
    <w:p w14:paraId="7467D3C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760585A">
          <v:rect id="_x0000_i3711" style="width:0;height:1.5pt" o:hralign="center" o:hrstd="t" o:hr="t" fillcolor="#a0a0a0" stroked="f"/>
        </w:pict>
      </w:r>
    </w:p>
    <w:p w14:paraId="4E33CC4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161. Common Failure</w:t>
      </w:r>
    </w:p>
    <w:p w14:paraId="342FF9E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Developer:</w:t>
      </w:r>
    </w:p>
    <w:p w14:paraId="2F92413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Shares app.</w:t>
      </w:r>
    </w:p>
    <w:p w14:paraId="18DDE82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Employee opens it.</w:t>
      </w:r>
    </w:p>
    <w:p w14:paraId="1420DB7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Then receives:</w:t>
      </w:r>
    </w:p>
    <w:p w14:paraId="4B904B4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You don't have permission to access this data.</w:t>
      </w:r>
    </w:p>
    <w:p w14:paraId="79A3F37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Why?</w:t>
      </w:r>
    </w:p>
    <w:p w14:paraId="21BF5FC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user has app access but lacks:</w:t>
      </w:r>
    </w:p>
    <w:p w14:paraId="45C9A5B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Dataverse table/security permissions.</w:t>
      </w:r>
    </w:p>
    <w:p w14:paraId="63E72A3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62A2567">
          <v:rect id="_x0000_i3712" style="width:0;height:1.5pt" o:hralign="center" o:hrstd="t" o:hr="t" fillcolor="#a0a0a0" stroked="f"/>
        </w:pict>
      </w:r>
    </w:p>
    <w:p w14:paraId="364B0D1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162. Before Sharing</w:t>
      </w:r>
    </w:p>
    <w:p w14:paraId="7842236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Verify users have appropriate:</w:t>
      </w:r>
    </w:p>
    <w:p w14:paraId="1C548CB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Dataverse Security Roles.</w:t>
      </w:r>
    </w:p>
    <w:p w14:paraId="72A73D2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14E1872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Leave Management Employee</w:t>
      </w:r>
    </w:p>
    <w:p w14:paraId="2B0B1E1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from Day 4.</w:t>
      </w:r>
    </w:p>
    <w:p w14:paraId="648F1FC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9E99670">
          <v:rect id="_x0000_i3713" style="width:0;height:1.5pt" o:hralign="center" o:hrstd="t" o:hr="t" fillcolor="#a0a0a0" stroked="f"/>
        </w:pict>
      </w:r>
    </w:p>
    <w:p w14:paraId="61C37FB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163. Additional Dependencies</w:t>
      </w:r>
    </w:p>
    <w:p w14:paraId="2408836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 app may also depend on:</w:t>
      </w:r>
    </w:p>
    <w:p w14:paraId="75A6B98C" w14:textId="77777777" w:rsidR="003246A4" w:rsidRPr="003246A4" w:rsidRDefault="003246A4">
      <w:pPr>
        <w:numPr>
          <w:ilvl w:val="0"/>
          <w:numId w:val="33"/>
        </w:numPr>
        <w:rPr>
          <w:sz w:val="32"/>
          <w:szCs w:val="32"/>
        </w:rPr>
      </w:pPr>
      <w:r w:rsidRPr="003246A4">
        <w:rPr>
          <w:sz w:val="32"/>
          <w:szCs w:val="32"/>
        </w:rPr>
        <w:t>Connections</w:t>
      </w:r>
    </w:p>
    <w:p w14:paraId="18291E9B" w14:textId="77777777" w:rsidR="003246A4" w:rsidRPr="003246A4" w:rsidRDefault="003246A4">
      <w:pPr>
        <w:numPr>
          <w:ilvl w:val="0"/>
          <w:numId w:val="33"/>
        </w:numPr>
        <w:rPr>
          <w:sz w:val="32"/>
          <w:szCs w:val="32"/>
        </w:rPr>
      </w:pPr>
      <w:r w:rsidRPr="003246A4">
        <w:rPr>
          <w:sz w:val="32"/>
          <w:szCs w:val="32"/>
        </w:rPr>
        <w:t>Power Automate flows</w:t>
      </w:r>
    </w:p>
    <w:p w14:paraId="7C87E5C4" w14:textId="77777777" w:rsidR="003246A4" w:rsidRPr="003246A4" w:rsidRDefault="003246A4">
      <w:pPr>
        <w:numPr>
          <w:ilvl w:val="0"/>
          <w:numId w:val="33"/>
        </w:numPr>
        <w:rPr>
          <w:sz w:val="32"/>
          <w:szCs w:val="32"/>
        </w:rPr>
      </w:pPr>
      <w:r w:rsidRPr="003246A4">
        <w:rPr>
          <w:sz w:val="32"/>
          <w:szCs w:val="32"/>
        </w:rPr>
        <w:t>Other data sources</w:t>
      </w:r>
    </w:p>
    <w:p w14:paraId="048678A8" w14:textId="77777777" w:rsidR="003246A4" w:rsidRPr="003246A4" w:rsidRDefault="003246A4">
      <w:pPr>
        <w:numPr>
          <w:ilvl w:val="0"/>
          <w:numId w:val="33"/>
        </w:numPr>
        <w:rPr>
          <w:sz w:val="32"/>
          <w:szCs w:val="32"/>
        </w:rPr>
      </w:pPr>
      <w:r w:rsidRPr="003246A4">
        <w:rPr>
          <w:sz w:val="32"/>
          <w:szCs w:val="32"/>
        </w:rPr>
        <w:t>Gateways</w:t>
      </w:r>
    </w:p>
    <w:p w14:paraId="35CF809A" w14:textId="77777777" w:rsidR="003246A4" w:rsidRPr="003246A4" w:rsidRDefault="003246A4">
      <w:pPr>
        <w:numPr>
          <w:ilvl w:val="0"/>
          <w:numId w:val="33"/>
        </w:numPr>
        <w:rPr>
          <w:sz w:val="32"/>
          <w:szCs w:val="32"/>
        </w:rPr>
      </w:pPr>
      <w:r w:rsidRPr="003246A4">
        <w:rPr>
          <w:sz w:val="32"/>
          <w:szCs w:val="32"/>
        </w:rPr>
        <w:t>Additional services</w:t>
      </w:r>
    </w:p>
    <w:p w14:paraId="748556E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All required dependencies must be accessible/configured appropriately.</w:t>
      </w:r>
    </w:p>
    <w:p w14:paraId="3A64D12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13D4577">
          <v:rect id="_x0000_i3714" style="width:0;height:1.5pt" o:hralign="center" o:hrstd="t" o:hr="t" fillcolor="#a0a0a0" stroked="f"/>
        </w:pict>
      </w:r>
    </w:p>
    <w:p w14:paraId="48B7FC1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AV — LICENSING CHECK</w:t>
      </w:r>
    </w:p>
    <w:p w14:paraId="554FBA8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164. Licensing</w:t>
      </w:r>
    </w:p>
    <w:p w14:paraId="6EB4A12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Before production deployment:</w:t>
      </w:r>
    </w:p>
    <w:p w14:paraId="2296CDD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Verify user licensing.</w:t>
      </w:r>
    </w:p>
    <w:p w14:paraId="0E62F94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Especially when using:</w:t>
      </w:r>
    </w:p>
    <w:p w14:paraId="06023300" w14:textId="77777777" w:rsidR="003246A4" w:rsidRPr="003246A4" w:rsidRDefault="003246A4">
      <w:pPr>
        <w:numPr>
          <w:ilvl w:val="0"/>
          <w:numId w:val="34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Dataverse</w:t>
      </w:r>
    </w:p>
    <w:p w14:paraId="1D6B336F" w14:textId="77777777" w:rsidR="003246A4" w:rsidRPr="003246A4" w:rsidRDefault="003246A4">
      <w:pPr>
        <w:numPr>
          <w:ilvl w:val="0"/>
          <w:numId w:val="34"/>
        </w:numPr>
        <w:rPr>
          <w:sz w:val="32"/>
          <w:szCs w:val="32"/>
        </w:rPr>
      </w:pPr>
      <w:r w:rsidRPr="003246A4">
        <w:rPr>
          <w:sz w:val="32"/>
          <w:szCs w:val="32"/>
        </w:rPr>
        <w:t>Premium connectors</w:t>
      </w:r>
    </w:p>
    <w:p w14:paraId="34A0F826" w14:textId="77777777" w:rsidR="003246A4" w:rsidRPr="003246A4" w:rsidRDefault="003246A4">
      <w:pPr>
        <w:numPr>
          <w:ilvl w:val="0"/>
          <w:numId w:val="34"/>
        </w:numPr>
        <w:rPr>
          <w:sz w:val="32"/>
          <w:szCs w:val="32"/>
        </w:rPr>
      </w:pPr>
      <w:r w:rsidRPr="003246A4">
        <w:rPr>
          <w:sz w:val="32"/>
          <w:szCs w:val="32"/>
        </w:rPr>
        <w:t>Premium capabilities</w:t>
      </w:r>
    </w:p>
    <w:p w14:paraId="1E5CA6F1" w14:textId="77777777" w:rsidR="003246A4" w:rsidRPr="003246A4" w:rsidRDefault="003246A4">
      <w:pPr>
        <w:numPr>
          <w:ilvl w:val="0"/>
          <w:numId w:val="34"/>
        </w:numPr>
        <w:rPr>
          <w:sz w:val="32"/>
          <w:szCs w:val="32"/>
        </w:rPr>
      </w:pPr>
      <w:r w:rsidRPr="003246A4">
        <w:rPr>
          <w:sz w:val="32"/>
          <w:szCs w:val="32"/>
        </w:rPr>
        <w:t>Additional services</w:t>
      </w:r>
    </w:p>
    <w:p w14:paraId="637D3CE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 not design deployment assuming:</w:t>
      </w:r>
    </w:p>
    <w:p w14:paraId="56970D9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Every user automatically has every required license.</w:t>
      </w:r>
    </w:p>
    <w:p w14:paraId="7BF21EB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69ECCF5">
          <v:rect id="_x0000_i3715" style="width:0;height:1.5pt" o:hralign="center" o:hrstd="t" o:hr="t" fillcolor="#a0a0a0" stroked="f"/>
        </w:pict>
      </w:r>
    </w:p>
    <w:p w14:paraId="12924FA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AW — CONTROLLED RELEASE</w:t>
      </w:r>
    </w:p>
    <w:p w14:paraId="120620B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165. Pilot Group</w:t>
      </w:r>
    </w:p>
    <w:p w14:paraId="1021FA0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Instead of immediately releasing to:</w:t>
      </w:r>
    </w:p>
    <w:p w14:paraId="0281A77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10,000 employees</w:t>
      </w:r>
    </w:p>
    <w:p w14:paraId="4301B68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consider first:</w:t>
      </w:r>
    </w:p>
    <w:p w14:paraId="33C3308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Controlled pilot.</w:t>
      </w:r>
    </w:p>
    <w:p w14:paraId="6229AEB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Example:</w:t>
      </w:r>
    </w:p>
    <w:p w14:paraId="741F9B9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5–10 Employees</w:t>
      </w:r>
    </w:p>
    <w:p w14:paraId="7BA18B4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One HR representative</w:t>
      </w:r>
    </w:p>
    <w:p w14:paraId="7F6A353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One support contact</w:t>
      </w:r>
    </w:p>
    <w:p w14:paraId="2889090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Collect feedback.</w:t>
      </w:r>
    </w:p>
    <w:p w14:paraId="2C2D11D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529ADF7">
          <v:rect id="_x0000_i3716" style="width:0;height:1.5pt" o:hralign="center" o:hrstd="t" o:hr="t" fillcolor="#a0a0a0" stroked="f"/>
        </w:pict>
      </w:r>
    </w:p>
    <w:p w14:paraId="5813127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166. Pilot Questions</w:t>
      </w:r>
    </w:p>
    <w:p w14:paraId="6EB84E7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Ask:</w:t>
      </w:r>
    </w:p>
    <w:p w14:paraId="2FA8543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Was navigation clear?</w:t>
      </w:r>
    </w:p>
    <w:p w14:paraId="67B3F2B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Was submitting easy?</w:t>
      </w:r>
    </w:p>
    <w:p w14:paraId="7D7402F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Were status meanings understandable?</w:t>
      </w:r>
    </w:p>
    <w:p w14:paraId="66A1BFE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Did anything fail?</w:t>
      </w:r>
    </w:p>
    <w:p w14:paraId="664CC1F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Did users know how to cancel?</w:t>
      </w:r>
    </w:p>
    <w:p w14:paraId="29BAC70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Did mobile layout work?</w:t>
      </w:r>
    </w:p>
    <w:p w14:paraId="7D7303C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Was anything confusing?</w:t>
      </w:r>
    </w:p>
    <w:p w14:paraId="4064E3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B03CA33">
          <v:rect id="_x0000_i3717" style="width:0;height:1.5pt" o:hralign="center" o:hrstd="t" o:hr="t" fillcolor="#a0a0a0" stroked="f"/>
        </w:pict>
      </w:r>
    </w:p>
    <w:p w14:paraId="796A29F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AX — USER ACCEPTANCE TESTING</w:t>
      </w:r>
    </w:p>
    <w:p w14:paraId="78D83B9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167. UAT</w:t>
      </w:r>
    </w:p>
    <w:p w14:paraId="1A7435C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UAT means:</w:t>
      </w:r>
    </w:p>
    <w:p w14:paraId="773FE63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User Acceptance Testing.</w:t>
      </w:r>
    </w:p>
    <w:p w14:paraId="69708EE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Technical developers may say:</w:t>
      </w:r>
    </w:p>
    <w:p w14:paraId="1E27C8C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Everything works.</w:t>
      </w:r>
    </w:p>
    <w:p w14:paraId="774E5A5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But actual employees need to confirm:</w:t>
      </w:r>
    </w:p>
    <w:p w14:paraId="13ED034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The system supports their real process.</w:t>
      </w:r>
    </w:p>
    <w:p w14:paraId="06A40A9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B70EEE7">
          <v:rect id="_x0000_i3718" style="width:0;height:1.5pt" o:hralign="center" o:hrstd="t" o:hr="t" fillcolor="#a0a0a0" stroked="f"/>
        </w:pict>
      </w:r>
    </w:p>
    <w:p w14:paraId="5E3650F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168. UAT Scenario</w:t>
      </w:r>
    </w:p>
    <w:p w14:paraId="64CCE9F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Give a user:</w:t>
      </w:r>
    </w:p>
    <w:p w14:paraId="2438D1E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You need Annual Leave from October 12–16.</w:t>
      </w:r>
    </w:p>
    <w:p w14:paraId="32DA03C2" w14:textId="77777777" w:rsidR="003246A4" w:rsidRPr="003246A4" w:rsidRDefault="003246A4" w:rsidP="003246A4">
      <w:pPr>
        <w:rPr>
          <w:sz w:val="32"/>
          <w:szCs w:val="32"/>
        </w:rPr>
      </w:pPr>
    </w:p>
    <w:p w14:paraId="70CEE5B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Submit the request and verify it appears in My Requests.</w:t>
      </w:r>
    </w:p>
    <w:p w14:paraId="4C4F9F2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Observe:</w:t>
      </w:r>
    </w:p>
    <w:p w14:paraId="259A91B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Can they do it without instructor guidance?</w:t>
      </w:r>
    </w:p>
    <w:p w14:paraId="35D5B3F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If not:</w:t>
      </w:r>
    </w:p>
    <w:p w14:paraId="6265B5F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UX may need improvement.</w:t>
      </w:r>
    </w:p>
    <w:p w14:paraId="7302972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689EEBA">
          <v:rect id="_x0000_i3719" style="width:0;height:1.5pt" o:hralign="center" o:hrstd="t" o:hr="t" fillcolor="#a0a0a0" stroked="f"/>
        </w:pict>
      </w:r>
    </w:p>
    <w:p w14:paraId="456D858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AY — APP DOCUMENTATION</w:t>
      </w:r>
    </w:p>
    <w:p w14:paraId="15A7E46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169. Student Must Create a One-Page App Guide</w:t>
      </w:r>
    </w:p>
    <w:p w14:paraId="64F2403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Title:</w:t>
      </w:r>
    </w:p>
    <w:p w14:paraId="3C97A24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Employee Leave Management App — User Guide</w:t>
      </w:r>
    </w:p>
    <w:p w14:paraId="20386AA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Include:</w:t>
      </w:r>
    </w:p>
    <w:p w14:paraId="2F5FAC9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Purpose</w:t>
      </w:r>
    </w:p>
    <w:p w14:paraId="046CA0E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How to Create Request</w:t>
      </w:r>
    </w:p>
    <w:p w14:paraId="5665906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How to Find Request</w:t>
      </w:r>
    </w:p>
    <w:p w14:paraId="11620BD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How to Edit Draft</w:t>
      </w:r>
    </w:p>
    <w:p w14:paraId="796C64E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How to Cancel Request</w:t>
      </w:r>
    </w:p>
    <w:p w14:paraId="4E680E8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Status meanings</w:t>
      </w:r>
    </w:p>
    <w:p w14:paraId="0901D01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Support contact placeholder</w:t>
      </w:r>
    </w:p>
    <w:p w14:paraId="25980E8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4985B78">
          <v:rect id="_x0000_i3720" style="width:0;height:1.5pt" o:hralign="center" o:hrstd="t" o:hr="t" fillcolor="#a0a0a0" stroked="f"/>
        </w:pict>
      </w:r>
    </w:p>
    <w:p w14:paraId="5571BED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170. Status Guide</w:t>
      </w:r>
    </w:p>
    <w:p w14:paraId="07B2EC4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Document:</w:t>
      </w:r>
    </w:p>
    <w:p w14:paraId="761E9BF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Draft</w:t>
      </w:r>
    </w:p>
    <w:p w14:paraId="0F52DDA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Request is still editable.</w:t>
      </w:r>
    </w:p>
    <w:p w14:paraId="790D1D4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Submitted</w:t>
      </w:r>
    </w:p>
    <w:p w14:paraId="072880E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Request has been submitted.</w:t>
      </w:r>
    </w:p>
    <w:p w14:paraId="37E54D8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Pending Approval</w:t>
      </w:r>
    </w:p>
    <w:p w14:paraId="72DBC4F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Waiting for manager decision.</w:t>
      </w:r>
    </w:p>
    <w:p w14:paraId="7420869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Approved</w:t>
      </w:r>
    </w:p>
    <w:p w14:paraId="1ED8D5C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Leave approved.</w:t>
      </w:r>
    </w:p>
    <w:p w14:paraId="7F8E1BA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Rejected</w:t>
      </w:r>
    </w:p>
    <w:p w14:paraId="09C849F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Leave not approved.</w:t>
      </w:r>
    </w:p>
    <w:p w14:paraId="63C9355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Cancelled</w:t>
      </w:r>
    </w:p>
    <w:p w14:paraId="3910D49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Request cancelled.</w:t>
      </w:r>
    </w:p>
    <w:p w14:paraId="55B8EB0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3F9D4DA">
          <v:rect id="_x0000_i3721" style="width:0;height:1.5pt" o:hralign="center" o:hrstd="t" o:hr="t" fillcolor="#a0a0a0" stroked="f"/>
        </w:pict>
      </w:r>
    </w:p>
    <w:p w14:paraId="321DC95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AZ — TECHNICAL DOCUMENTATION</w:t>
      </w:r>
    </w:p>
    <w:p w14:paraId="3BC18E8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171. Developer Documentation</w:t>
      </w:r>
    </w:p>
    <w:p w14:paraId="0B85CA4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should also document:</w:t>
      </w:r>
    </w:p>
    <w:p w14:paraId="26ADDB9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 Name</w:t>
      </w:r>
    </w:p>
    <w:p w14:paraId="76CDE28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Employee Leave App</w:t>
      </w:r>
    </w:p>
    <w:p w14:paraId="537766F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Solution</w:t>
      </w:r>
    </w:p>
    <w:p w14:paraId="26B63EE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Employee Leave Management</w:t>
      </w:r>
    </w:p>
    <w:p w14:paraId="389781E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Environment</w:t>
      </w:r>
    </w:p>
    <w:p w14:paraId="275F42E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Development</w:t>
      </w:r>
    </w:p>
    <w:p w14:paraId="0C9746E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Data Source</w:t>
      </w:r>
    </w:p>
    <w:p w14:paraId="2288E13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Dataverse</w:t>
      </w:r>
    </w:p>
    <w:p w14:paraId="7834E32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Main Tables</w:t>
      </w:r>
    </w:p>
    <w:p w14:paraId="1FFA554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Employee</w:t>
      </w:r>
      <w:r w:rsidRPr="003246A4">
        <w:rPr>
          <w:sz w:val="32"/>
          <w:szCs w:val="32"/>
        </w:rPr>
        <w:br/>
        <w:t>Department</w:t>
      </w:r>
      <w:r w:rsidRPr="003246A4">
        <w:rPr>
          <w:sz w:val="32"/>
          <w:szCs w:val="32"/>
        </w:rPr>
        <w:br/>
        <w:t>Position</w:t>
      </w:r>
      <w:r w:rsidRPr="003246A4">
        <w:rPr>
          <w:sz w:val="32"/>
          <w:szCs w:val="32"/>
        </w:rPr>
        <w:br/>
        <w:t>Leave Type</w:t>
      </w:r>
      <w:r w:rsidRPr="003246A4">
        <w:rPr>
          <w:sz w:val="32"/>
          <w:szCs w:val="32"/>
        </w:rPr>
        <w:br/>
        <w:t>Leave Request</w:t>
      </w:r>
    </w:p>
    <w:p w14:paraId="61A5B0F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26762E6">
          <v:rect id="_x0000_i3722" style="width:0;height:1.5pt" o:hralign="center" o:hrstd="t" o:hr="t" fillcolor="#a0a0a0" stroked="f"/>
        </w:pict>
      </w:r>
    </w:p>
    <w:p w14:paraId="2C822A4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172. Screens</w:t>
      </w:r>
    </w:p>
    <w:p w14:paraId="189DA58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Document:</w:t>
      </w:r>
    </w:p>
    <w:p w14:paraId="72E36EC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scrHome</w:t>
      </w:r>
    </w:p>
    <w:p w14:paraId="1A1CA5A0" w14:textId="77777777" w:rsidR="003246A4" w:rsidRPr="003246A4" w:rsidRDefault="003246A4" w:rsidP="003246A4">
      <w:pPr>
        <w:rPr>
          <w:sz w:val="32"/>
          <w:szCs w:val="32"/>
        </w:rPr>
      </w:pPr>
    </w:p>
    <w:p w14:paraId="580AB7E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scrMyRequests</w:t>
      </w:r>
    </w:p>
    <w:p w14:paraId="2E3EDFE8" w14:textId="77777777" w:rsidR="003246A4" w:rsidRPr="003246A4" w:rsidRDefault="003246A4" w:rsidP="003246A4">
      <w:pPr>
        <w:rPr>
          <w:sz w:val="32"/>
          <w:szCs w:val="32"/>
        </w:rPr>
      </w:pPr>
    </w:p>
    <w:p w14:paraId="3D2094D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scrNewRequest</w:t>
      </w:r>
    </w:p>
    <w:p w14:paraId="25FA8925" w14:textId="77777777" w:rsidR="003246A4" w:rsidRPr="003246A4" w:rsidRDefault="003246A4" w:rsidP="003246A4">
      <w:pPr>
        <w:rPr>
          <w:sz w:val="32"/>
          <w:szCs w:val="32"/>
        </w:rPr>
      </w:pPr>
    </w:p>
    <w:p w14:paraId="176C1B2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scrRequestDetails</w:t>
      </w:r>
    </w:p>
    <w:p w14:paraId="295A37F4" w14:textId="77777777" w:rsidR="003246A4" w:rsidRPr="003246A4" w:rsidRDefault="003246A4" w:rsidP="003246A4">
      <w:pPr>
        <w:rPr>
          <w:sz w:val="32"/>
          <w:szCs w:val="32"/>
        </w:rPr>
      </w:pPr>
    </w:p>
    <w:p w14:paraId="0521597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scrProfile</w:t>
      </w:r>
    </w:p>
    <w:p w14:paraId="6B73060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349D1C4">
          <v:rect id="_x0000_i3723" style="width:0;height:1.5pt" o:hralign="center" o:hrstd="t" o:hr="t" fillcolor="#a0a0a0" stroked="f"/>
        </w:pict>
      </w:r>
    </w:p>
    <w:p w14:paraId="36BBDAF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173. Important Global Variables</w:t>
      </w:r>
    </w:p>
    <w:p w14:paraId="5FCB2EA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Document:</w:t>
      </w:r>
    </w:p>
    <w:p w14:paraId="10C8E9F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varCurrentEmployee</w:t>
      </w:r>
    </w:p>
    <w:p w14:paraId="06C3D4BD" w14:textId="77777777" w:rsidR="003246A4" w:rsidRPr="003246A4" w:rsidRDefault="003246A4" w:rsidP="003246A4">
      <w:pPr>
        <w:rPr>
          <w:sz w:val="32"/>
          <w:szCs w:val="32"/>
        </w:rPr>
      </w:pPr>
    </w:p>
    <w:p w14:paraId="21C518C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varSelectedRequest</w:t>
      </w:r>
    </w:p>
    <w:p w14:paraId="2153392C" w14:textId="77777777" w:rsidR="003246A4" w:rsidRPr="003246A4" w:rsidRDefault="003246A4" w:rsidP="003246A4">
      <w:pPr>
        <w:rPr>
          <w:sz w:val="32"/>
          <w:szCs w:val="32"/>
        </w:rPr>
      </w:pPr>
    </w:p>
    <w:p w14:paraId="10C5020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varLoading</w:t>
      </w:r>
    </w:p>
    <w:p w14:paraId="70EBDDD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and explain each.</w:t>
      </w:r>
    </w:p>
    <w:p w14:paraId="23A9B73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2013F97">
          <v:rect id="_x0000_i3724" style="width:0;height:1.5pt" o:hralign="center" o:hrstd="t" o:hr="t" fillcolor="#a0a0a0" stroked="f"/>
        </w:pict>
      </w:r>
    </w:p>
    <w:p w14:paraId="40E7025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174. Current Employee</w:t>
      </w:r>
    </w:p>
    <w:p w14:paraId="7950938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varCurrentEmployee</w:t>
      </w:r>
    </w:p>
    <w:p w14:paraId="23385B1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Purpose:</w:t>
      </w:r>
    </w:p>
    <w:p w14:paraId="440A577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Stores the currently matched Dataverse Employee for the training application.</w:t>
      </w:r>
    </w:p>
    <w:p w14:paraId="5BCB5F1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4F17992">
          <v:rect id="_x0000_i3725" style="width:0;height:1.5pt" o:hralign="center" o:hrstd="t" o:hr="t" fillcolor="#a0a0a0" stroked="f"/>
        </w:pict>
      </w:r>
    </w:p>
    <w:p w14:paraId="240B681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175. Selected Request</w:t>
      </w:r>
    </w:p>
    <w:p w14:paraId="64A534C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varSelectedRequest</w:t>
      </w:r>
    </w:p>
    <w:p w14:paraId="30E6FB9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Purpose:</w:t>
      </w:r>
    </w:p>
    <w:p w14:paraId="284E409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Stores the Leave Request currently being viewed/edited.</w:t>
      </w:r>
    </w:p>
    <w:p w14:paraId="5D0FF8C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ED1974E">
          <v:rect id="_x0000_i3726" style="width:0;height:1.5pt" o:hralign="center" o:hrstd="t" o:hr="t" fillcolor="#a0a0a0" stroked="f"/>
        </w:pict>
      </w:r>
    </w:p>
    <w:p w14:paraId="48C7DF0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176. Loading</w:t>
      </w:r>
    </w:p>
    <w:p w14:paraId="36C40F9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varLoading</w:t>
      </w:r>
    </w:p>
    <w:p w14:paraId="1A97245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Purpose:</w:t>
      </w:r>
    </w:p>
    <w:p w14:paraId="3359190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Controls visual loading state during appropriate operations.</w:t>
      </w:r>
    </w:p>
    <w:p w14:paraId="7C2321E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9A646D4">
          <v:rect id="_x0000_i3727" style="width:0;height:1.5pt" o:hralign="center" o:hrstd="t" o:hr="t" fillcolor="#a0a0a0" stroked="f"/>
        </w:pict>
      </w:r>
    </w:p>
    <w:p w14:paraId="6AD953E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BA — APPLICATION LIMITATIONS</w:t>
      </w:r>
    </w:p>
    <w:p w14:paraId="2E74471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177. Document Known Limitations</w:t>
      </w:r>
    </w:p>
    <w:p w14:paraId="3DD8218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Professional documentation should identify what v1.0:</w:t>
      </w:r>
    </w:p>
    <w:p w14:paraId="278B58F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Does not do yet.</w:t>
      </w:r>
    </w:p>
    <w:p w14:paraId="27E1C20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Our v1.0 does not yet include:</w:t>
      </w:r>
    </w:p>
    <w:p w14:paraId="1ADDFB9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Automated manager approval</w:t>
      </w:r>
    </w:p>
    <w:p w14:paraId="5108757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Automated notifications</w:t>
      </w:r>
    </w:p>
    <w:p w14:paraId="4C8E376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Leave balance deduction</w:t>
      </w:r>
    </w:p>
    <w:p w14:paraId="06EF817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Public holiday calculation</w:t>
      </w:r>
    </w:p>
    <w:p w14:paraId="2D45B9E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Advanced manager dashboard</w:t>
      </w:r>
    </w:p>
    <w:p w14:paraId="66F96AF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Power BI analytics</w:t>
      </w:r>
    </w:p>
    <w:p w14:paraId="098991B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These are:</w:t>
      </w:r>
    </w:p>
    <w:p w14:paraId="7DA73F3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Future bootcamp work.</w:t>
      </w:r>
    </w:p>
    <w:p w14:paraId="1430195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AF81566">
          <v:rect id="_x0000_i3728" style="width:0;height:1.5pt" o:hralign="center" o:hrstd="t" o:hr="t" fillcolor="#a0a0a0" stroked="f"/>
        </w:pict>
      </w:r>
    </w:p>
    <w:p w14:paraId="1449C14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178. Why Document Limitations?</w:t>
      </w:r>
    </w:p>
    <w:p w14:paraId="6C87A47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Otherwise someone may assume:</w:t>
      </w:r>
    </w:p>
    <w:p w14:paraId="2ABE535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app handles full approval.</w:t>
      </w:r>
    </w:p>
    <w:p w14:paraId="6290C55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It does not yet.</w:t>
      </w:r>
    </w:p>
    <w:p w14:paraId="66EE868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Clearly state:</w:t>
      </w:r>
    </w:p>
    <w:p w14:paraId="67AC85B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What exists.</w:t>
      </w:r>
    </w:p>
    <w:p w14:paraId="6091D98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What does not.</w:t>
      </w:r>
    </w:p>
    <w:p w14:paraId="5652DE0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A59B07C">
          <v:rect id="_x0000_i3729" style="width:0;height:1.5pt" o:hralign="center" o:hrstd="t" o:hr="t" fillcolor="#a0a0a0" stroked="f"/>
        </w:pict>
      </w:r>
    </w:p>
    <w:p w14:paraId="441D293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BB — FINAL STUDENT PRACTICAL CHALLENGE</w:t>
      </w:r>
    </w:p>
    <w:p w14:paraId="2DC2AE9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179. Challenge — Release Candidate</w:t>
      </w:r>
    </w:p>
    <w:p w14:paraId="20B0DCF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Students have approximately 15–20 minutes integrated across the testing section to prepare:</w:t>
      </w:r>
    </w:p>
    <w:p w14:paraId="3C1A41E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Release Candidate v1.0</w:t>
      </w:r>
    </w:p>
    <w:p w14:paraId="565F280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Requirements:</w:t>
      </w:r>
    </w:p>
    <w:p w14:paraId="1B8EE6E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 unexplained formula errors</w:t>
      </w:r>
    </w:p>
    <w:p w14:paraId="543D611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Navigation works</w:t>
      </w:r>
    </w:p>
    <w:p w14:paraId="51C2B78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Current Employee works</w:t>
      </w:r>
    </w:p>
    <w:p w14:paraId="360684E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Dashboard counts correct</w:t>
      </w:r>
    </w:p>
    <w:p w14:paraId="3325CF9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Search works</w:t>
      </w:r>
    </w:p>
    <w:p w14:paraId="4C9896E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Filters work</w:t>
      </w:r>
    </w:p>
    <w:p w14:paraId="14E1588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New Request works</w:t>
      </w:r>
    </w:p>
    <w:p w14:paraId="240F347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Draft Edit works</w:t>
      </w:r>
    </w:p>
    <w:p w14:paraId="765CED9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Cancel works</w:t>
      </w:r>
    </w:p>
    <w:p w14:paraId="66134EF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Invalid Dates blocked</w:t>
      </w:r>
    </w:p>
    <w:p w14:paraId="0DC9FC1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Empty state works</w:t>
      </w:r>
    </w:p>
    <w:p w14:paraId="18D85FA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Loading/Error states considered</w:t>
      </w:r>
    </w:p>
    <w:p w14:paraId="3FD9B7E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Accessibility review complete</w:t>
      </w:r>
    </w:p>
    <w:p w14:paraId="1E71AC0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Security reviewed</w:t>
      </w:r>
    </w:p>
    <w:p w14:paraId="09E26E5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DD47B5C">
          <v:rect id="_x0000_i3730" style="width:0;height:1.5pt" o:hralign="center" o:hrstd="t" o:hr="t" fillcolor="#a0a0a0" stroked="f"/>
        </w:pict>
      </w:r>
    </w:p>
    <w:p w14:paraId="4EAF4CC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BC — FINAL DEMO</w:t>
      </w:r>
    </w:p>
    <w:p w14:paraId="36224ED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180. Student Demo Script</w:t>
      </w:r>
    </w:p>
    <w:p w14:paraId="5D370C9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Each student should demonstrate:</w:t>
      </w:r>
    </w:p>
    <w:p w14:paraId="23EB7E3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1. Open App</w:t>
      </w:r>
    </w:p>
    <w:p w14:paraId="1C569B2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Show Home.</w:t>
      </w:r>
    </w:p>
    <w:p w14:paraId="418B6C2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2. Explain Dashboard</w:t>
      </w:r>
    </w:p>
    <w:p w14:paraId="1CC1027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Show dynamic counts.</w:t>
      </w:r>
    </w:p>
    <w:p w14:paraId="3388511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3. Create Request</w:t>
      </w:r>
    </w:p>
    <w:p w14:paraId="0F9BD29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Submit valid request.</w:t>
      </w:r>
    </w:p>
    <w:p w14:paraId="67EAF8F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4. Find Request</w:t>
      </w:r>
    </w:p>
    <w:p w14:paraId="3C5F181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Use Search/Filter.</w:t>
      </w:r>
    </w:p>
    <w:p w14:paraId="272B1E5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5. View Details</w:t>
      </w:r>
    </w:p>
    <w:p w14:paraId="3C36D09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Open record.</w:t>
      </w:r>
    </w:p>
    <w:p w14:paraId="1DEDB99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6. Edit Draft</w:t>
      </w:r>
    </w:p>
    <w:p w14:paraId="43F5327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Demonstrate edit.</w:t>
      </w:r>
    </w:p>
    <w:p w14:paraId="309EC97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7. Cancel Request</w:t>
      </w:r>
    </w:p>
    <w:p w14:paraId="56A2BA5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Demonstrate confirmation.</w:t>
      </w:r>
    </w:p>
    <w:p w14:paraId="3BD3374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8. Explain Security</w:t>
      </w:r>
    </w:p>
    <w:p w14:paraId="30FB936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Why users should only access allowed records.</w:t>
      </w:r>
    </w:p>
    <w:p w14:paraId="3E539C2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B8D4AFF">
          <v:rect id="_x0000_i3731" style="width:0;height:1.5pt" o:hralign="center" o:hrstd="t" o:hr="t" fillcolor="#a0a0a0" stroked="f"/>
        </w:pict>
      </w:r>
    </w:p>
    <w:p w14:paraId="28998E8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BD — FINAL KNOWLEDGE CHECK</w:t>
      </w:r>
    </w:p>
    <w:p w14:paraId="25FDCA8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181. Question 1</w:t>
      </w:r>
    </w:p>
    <w:p w14:paraId="144E7B3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is responsive design?</w:t>
      </w:r>
    </w:p>
    <w:p w14:paraId="21D9202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21B4579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Design that adapts layout and sizing to available screen/device dimensions.</w:t>
      </w:r>
    </w:p>
    <w:p w14:paraId="1E90C4E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682D28F">
          <v:rect id="_x0000_i3732" style="width:0;height:1.5pt" o:hralign="center" o:hrstd="t" o:hr="t" fillcolor="#a0a0a0" stroked="f"/>
        </w:pict>
      </w:r>
    </w:p>
    <w:p w14:paraId="32DF6AC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182. Question 2</w:t>
      </w:r>
    </w:p>
    <w:p w14:paraId="400F197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does:</w:t>
      </w:r>
    </w:p>
    <w:p w14:paraId="1E51FD7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Parent.Width</w:t>
      </w:r>
    </w:p>
    <w:p w14:paraId="4A76BB3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represent?</w:t>
      </w:r>
    </w:p>
    <w:p w14:paraId="47FA05A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5DB7A01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width of the current control's parent.</w:t>
      </w:r>
    </w:p>
    <w:p w14:paraId="6886B7E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3D47B16">
          <v:rect id="_x0000_i3733" style="width:0;height:1.5pt" o:hralign="center" o:hrstd="t" o:hr="t" fillcolor="#a0a0a0" stroked="f"/>
        </w:pict>
      </w:r>
    </w:p>
    <w:p w14:paraId="1349EF5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183. Question 3</w:t>
      </w:r>
    </w:p>
    <w:p w14:paraId="166E941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Why use containers?</w:t>
      </w:r>
    </w:p>
    <w:p w14:paraId="2B345A3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1276201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To structure controls and support more maintainable/responsive layouts.</w:t>
      </w:r>
    </w:p>
    <w:p w14:paraId="58B8DA1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982CB3D">
          <v:rect id="_x0000_i3734" style="width:0;height:1.5pt" o:hralign="center" o:hrstd="t" o:hr="t" fillcolor="#a0a0a0" stroked="f"/>
        </w:pict>
      </w:r>
    </w:p>
    <w:p w14:paraId="469424E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184. Question 4</w:t>
      </w:r>
    </w:p>
    <w:p w14:paraId="3C58D61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are the four important data-display states?</w:t>
      </w:r>
    </w:p>
    <w:p w14:paraId="3719E2D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7720D5B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Loading</w:t>
      </w:r>
    </w:p>
    <w:p w14:paraId="41B44F8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Data/Success</w:t>
      </w:r>
    </w:p>
    <w:p w14:paraId="3D5C042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Empty</w:t>
      </w:r>
    </w:p>
    <w:p w14:paraId="0E1712C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Error</w:t>
      </w:r>
    </w:p>
    <w:p w14:paraId="2638E76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9BBD19B">
          <v:rect id="_x0000_i3735" style="width:0;height:1.5pt" o:hralign="center" o:hrstd="t" o:hr="t" fillcolor="#a0a0a0" stroked="f"/>
        </w:pict>
      </w:r>
    </w:p>
    <w:p w14:paraId="7012960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185. Question 5</w:t>
      </w:r>
    </w:p>
    <w:p w14:paraId="1412D0E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Is an empty state the same as an error state?</w:t>
      </w:r>
    </w:p>
    <w:p w14:paraId="30E41A1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39C9895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No.</w:t>
      </w:r>
    </w:p>
    <w:p w14:paraId="03A7D10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Empty means the operation succeeded with zero records.</w:t>
      </w:r>
    </w:p>
    <w:p w14:paraId="580A2F3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Error means the operation failed.</w:t>
      </w:r>
    </w:p>
    <w:p w14:paraId="19C223A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564F742">
          <v:rect id="_x0000_i3736" style="width:0;height:1.5pt" o:hralign="center" o:hrstd="t" o:hr="t" fillcolor="#a0a0a0" stroked="f"/>
        </w:pict>
      </w:r>
    </w:p>
    <w:p w14:paraId="47DD986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186. Question 6</w:t>
      </w:r>
    </w:p>
    <w:p w14:paraId="1B2B804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Why should color not be the only status indicator?</w:t>
      </w:r>
    </w:p>
    <w:p w14:paraId="6EE40E3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3E02FEB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Because users may not be able to distinguish colors reliably; text or other indicators should communicate meaning.</w:t>
      </w:r>
    </w:p>
    <w:p w14:paraId="13F2BA7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D6E718D">
          <v:rect id="_x0000_i3737" style="width:0;height:1.5pt" o:hralign="center" o:hrstd="t" o:hr="t" fillcolor="#a0a0a0" stroked="f"/>
        </w:pict>
      </w:r>
    </w:p>
    <w:p w14:paraId="61E8A7C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187. Question 7</w:t>
      </w:r>
    </w:p>
    <w:p w14:paraId="357A0FE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property can describe an interactive control to assistive technology?</w:t>
      </w:r>
    </w:p>
    <w:p w14:paraId="26C1061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561416F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AccessibleLabel</w:t>
      </w:r>
    </w:p>
    <w:p w14:paraId="5BC1134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where supported/applicable.</w:t>
      </w:r>
    </w:p>
    <w:p w14:paraId="190DBB6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106E825">
          <v:rect id="_x0000_i3738" style="width:0;height:1.5pt" o:hralign="center" o:hrstd="t" o:hr="t" fillcolor="#a0a0a0" stroked="f"/>
        </w:pict>
      </w:r>
    </w:p>
    <w:p w14:paraId="3EDB16C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188. Question 8</w:t>
      </w:r>
    </w:p>
    <w:p w14:paraId="7605277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Power Apps tool identifies accessibility concerns?</w:t>
      </w:r>
    </w:p>
    <w:p w14:paraId="3EC78D9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088EDA6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Accessibility Checker</w:t>
      </w:r>
    </w:p>
    <w:p w14:paraId="6B5D7C6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inside App Checker.</w:t>
      </w:r>
    </w:p>
    <w:p w14:paraId="7C7982B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1049695">
          <v:rect id="_x0000_i3739" style="width:0;height:1.5pt" o:hralign="center" o:hrstd="t" o:hr="t" fillcolor="#a0a0a0" stroked="f"/>
        </w:pict>
      </w:r>
    </w:p>
    <w:p w14:paraId="5C98422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189. Question 9</w:t>
      </w:r>
    </w:p>
    <w:p w14:paraId="582DC6E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Should delegation warnings be ignored?</w:t>
      </w:r>
    </w:p>
    <w:p w14:paraId="6F3365E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21D82EC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No.</w:t>
      </w:r>
    </w:p>
    <w:p w14:paraId="7D881BA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They can cause incomplete results on large data sources.</w:t>
      </w:r>
    </w:p>
    <w:p w14:paraId="6999C3C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8117C04">
          <v:rect id="_x0000_i3740" style="width:0;height:1.5pt" o:hralign="center" o:hrstd="t" o:hr="t" fillcolor="#a0a0a0" stroked="f"/>
        </w:pict>
      </w:r>
    </w:p>
    <w:p w14:paraId="4AF9DD0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190. Question 10</w:t>
      </w:r>
    </w:p>
    <w:p w14:paraId="6EA02C0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Should we copy every Leave Request into a Collection for performance?</w:t>
      </w:r>
    </w:p>
    <w:p w14:paraId="11C6F3E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1886835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No.</w:t>
      </w:r>
    </w:p>
    <w:p w14:paraId="7B684A9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Large remote data should generally remain server-side and be queried appropriately.</w:t>
      </w:r>
    </w:p>
    <w:p w14:paraId="6B03258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1CF7909">
          <v:rect id="_x0000_i3741" style="width:0;height:1.5pt" o:hralign="center" o:hrstd="t" o:hr="t" fillcolor="#a0a0a0" stroked="f"/>
        </w:pict>
      </w:r>
    </w:p>
    <w:p w14:paraId="72C28FD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191. Question 11</w:t>
      </w:r>
    </w:p>
    <w:p w14:paraId="2D14298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is the difference between Save and Publish?</w:t>
      </w:r>
    </w:p>
    <w:p w14:paraId="798B045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Answer</w:t>
      </w:r>
    </w:p>
    <w:p w14:paraId="6531D8E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Save stores maker changes.</w:t>
      </w:r>
    </w:p>
    <w:p w14:paraId="445A7CA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Publish makes a saved version available to shared users.</w:t>
      </w:r>
    </w:p>
    <w:p w14:paraId="5E6D7DC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F6315B7">
          <v:rect id="_x0000_i3742" style="width:0;height:1.5pt" o:hralign="center" o:hrstd="t" o:hr="t" fillcolor="#a0a0a0" stroked="f"/>
        </w:pict>
      </w:r>
    </w:p>
    <w:p w14:paraId="297FAE2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192. Question 12</w:t>
      </w:r>
    </w:p>
    <w:p w14:paraId="224842F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Does publishing automatically give all employees access?</w:t>
      </w:r>
    </w:p>
    <w:p w14:paraId="493CE34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3FE8F35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No.</w:t>
      </w:r>
    </w:p>
    <w:p w14:paraId="66CB24F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app still needs appropriate sharing/access.</w:t>
      </w:r>
    </w:p>
    <w:p w14:paraId="1A552C7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744DB8F">
          <v:rect id="_x0000_i3743" style="width:0;height:1.5pt" o:hralign="center" o:hrstd="t" o:hr="t" fillcolor="#a0a0a0" stroked="f"/>
        </w:pict>
      </w:r>
    </w:p>
    <w:p w14:paraId="509673F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193. Question 13</w:t>
      </w:r>
    </w:p>
    <w:p w14:paraId="36EBBC2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Does sharing an app automatically grant every required Dataverse permission?</w:t>
      </w:r>
    </w:p>
    <w:p w14:paraId="0C9EBDF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40EAD91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No.</w:t>
      </w:r>
    </w:p>
    <w:p w14:paraId="0C96325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Data-source permissions must also be configured.</w:t>
      </w:r>
    </w:p>
    <w:p w14:paraId="791569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7A7BAC5">
          <v:rect id="_x0000_i3744" style="width:0;height:1.5pt" o:hralign="center" o:hrstd="t" o:hr="t" fillcolor="#a0a0a0" stroked="f"/>
        </w:pict>
      </w:r>
    </w:p>
    <w:p w14:paraId="456EDBB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194. Question 14</w:t>
      </w:r>
    </w:p>
    <w:p w14:paraId="48EF2B3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should be checked before sharing a Dataverse-backed Canvas App?</w:t>
      </w:r>
    </w:p>
    <w:p w14:paraId="1A5A620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186FA07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Appropriate:</w:t>
      </w:r>
    </w:p>
    <w:p w14:paraId="0D6B49E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Dataverse Security Roles</w:t>
      </w:r>
    </w:p>
    <w:p w14:paraId="67FFBD0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and other required app dependencies.</w:t>
      </w:r>
    </w:p>
    <w:p w14:paraId="5903644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8B4C56D">
          <v:rect id="_x0000_i3745" style="width:0;height:1.5pt" o:hralign="center" o:hrstd="t" o:hr="t" fillcolor="#a0a0a0" stroked="f"/>
        </w:pict>
      </w:r>
    </w:p>
    <w:p w14:paraId="722B9EA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195. Question 15</w:t>
      </w:r>
    </w:p>
    <w:p w14:paraId="0E71A3B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is UAT?</w:t>
      </w:r>
    </w:p>
    <w:p w14:paraId="38A1741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24EECE4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User Acceptance Testing.</w:t>
      </w:r>
    </w:p>
    <w:p w14:paraId="786C374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Actual users verify that the solution supports their business requirements.</w:t>
      </w:r>
    </w:p>
    <w:p w14:paraId="6A92B06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A06A05D">
          <v:rect id="_x0000_i3746" style="width:0;height:1.5pt" o:hralign="center" o:hrstd="t" o:hr="t" fillcolor="#a0a0a0" stroked="f"/>
        </w:pict>
      </w:r>
    </w:p>
    <w:p w14:paraId="1886766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196. Question 16</w:t>
      </w:r>
    </w:p>
    <w:p w14:paraId="7979011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Why test invalid scenarios?</w:t>
      </w:r>
    </w:p>
    <w:p w14:paraId="322CC27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7A2D8F6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To verify the system correctly prevents or handles incorrect user behavior and failures.</w:t>
      </w:r>
    </w:p>
    <w:p w14:paraId="40E3F88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B4311B7">
          <v:rect id="_x0000_i3747" style="width:0;height:1.5pt" o:hralign="center" o:hrstd="t" o:hr="t" fillcolor="#a0a0a0" stroked="f"/>
        </w:pict>
      </w:r>
    </w:p>
    <w:p w14:paraId="04C31CA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197. Question 17</w:t>
      </w:r>
    </w:p>
    <w:p w14:paraId="4C2F0DE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Is hiding the Edit button enough to secure Approved requests?</w:t>
      </w:r>
    </w:p>
    <w:p w14:paraId="4436467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713934D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No.</w:t>
      </w:r>
    </w:p>
    <w:p w14:paraId="3AADFDF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Dataverse/security/business logic must enforce actual authorization requirements.</w:t>
      </w:r>
    </w:p>
    <w:p w14:paraId="3FF5CEE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pict w14:anchorId="770B4B9B">
          <v:rect id="_x0000_i3748" style="width:0;height:1.5pt" o:hralign="center" o:hrstd="t" o:hr="t" fillcolor="#a0a0a0" stroked="f"/>
        </w:pict>
      </w:r>
    </w:p>
    <w:p w14:paraId="540FD87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198. Question 18</w:t>
      </w:r>
    </w:p>
    <w:p w14:paraId="7EEF8DC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is a release blocker?</w:t>
      </w:r>
    </w:p>
    <w:p w14:paraId="471E77D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76E737B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 serious defect that makes releasing the application unsafe or unacceptable.</w:t>
      </w:r>
    </w:p>
    <w:p w14:paraId="1F51101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7606702">
          <v:rect id="_x0000_i3749" style="width:0;height:1.5pt" o:hralign="center" o:hrstd="t" o:hr="t" fillcolor="#a0a0a0" stroked="f"/>
        </w:pict>
      </w:r>
    </w:p>
    <w:p w14:paraId="03E32D9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199. Question 19</w:t>
      </w:r>
    </w:p>
    <w:p w14:paraId="3D585DD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Give one example of a release blocker.</w:t>
      </w:r>
    </w:p>
    <w:p w14:paraId="021490C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6A02879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Examples:</w:t>
      </w:r>
    </w:p>
    <w:p w14:paraId="7E199F2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Unauthorized data exposure</w:t>
      </w:r>
    </w:p>
    <w:p w14:paraId="37FA809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or:</w:t>
      </w:r>
    </w:p>
    <w:p w14:paraId="2024055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Submit cannot save requests.</w:t>
      </w:r>
    </w:p>
    <w:p w14:paraId="20ED7DF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85C6835">
          <v:rect id="_x0000_i3750" style="width:0;height:1.5pt" o:hralign="center" o:hrstd="t" o:hr="t" fillcolor="#a0a0a0" stroked="f"/>
        </w:pict>
      </w:r>
    </w:p>
    <w:p w14:paraId="5206891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200. Question 20</w:t>
      </w:r>
    </w:p>
    <w:p w14:paraId="5FC6ADD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application version should students finish today?</w:t>
      </w:r>
    </w:p>
    <w:p w14:paraId="64090E6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Answer</w:t>
      </w:r>
    </w:p>
    <w:p w14:paraId="4A7AE08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Employee Leave Management App v1.0</w:t>
      </w:r>
    </w:p>
    <w:p w14:paraId="6703B98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C1680BD">
          <v:rect id="_x0000_i3751" style="width:0;height:1.5pt" o:hralign="center" o:hrstd="t" o:hr="t" fillcolor="#a0a0a0" stroked="f"/>
        </w:pict>
      </w:r>
    </w:p>
    <w:p w14:paraId="14F2971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BE — ASSESSMENT</w:t>
      </w:r>
    </w:p>
    <w:p w14:paraId="399B15A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201. Day 8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6"/>
        <w:gridCol w:w="1025"/>
      </w:tblGrid>
      <w:tr w:rsidR="003246A4" w:rsidRPr="003246A4" w14:paraId="4F48C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AD91A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088772B8" w14:textId="77777777" w:rsidR="003246A4" w:rsidRPr="003246A4" w:rsidRDefault="003246A4" w:rsidP="003246A4">
            <w:pPr>
              <w:rPr>
                <w:b/>
                <w:bCs/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3246A4" w:rsidRPr="003246A4" w14:paraId="0FD4D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902D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UI/UX Consistency</w:t>
            </w:r>
          </w:p>
        </w:tc>
        <w:tc>
          <w:tcPr>
            <w:tcW w:w="0" w:type="auto"/>
            <w:vAlign w:val="center"/>
            <w:hideMark/>
          </w:tcPr>
          <w:p w14:paraId="4B4ACE30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10</w:t>
            </w:r>
          </w:p>
        </w:tc>
      </w:tr>
      <w:tr w:rsidR="003246A4" w:rsidRPr="003246A4" w14:paraId="5DE34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C280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Responsive Layout</w:t>
            </w:r>
          </w:p>
        </w:tc>
        <w:tc>
          <w:tcPr>
            <w:tcW w:w="0" w:type="auto"/>
            <w:vAlign w:val="center"/>
            <w:hideMark/>
          </w:tcPr>
          <w:p w14:paraId="7B288E2D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10</w:t>
            </w:r>
          </w:p>
        </w:tc>
      </w:tr>
      <w:tr w:rsidR="003246A4" w:rsidRPr="003246A4" w14:paraId="200F5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58DA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CE38919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10</w:t>
            </w:r>
          </w:p>
        </w:tc>
      </w:tr>
      <w:tr w:rsidR="003246A4" w:rsidRPr="003246A4" w14:paraId="26237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F657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Forms &amp; Validation</w:t>
            </w:r>
          </w:p>
        </w:tc>
        <w:tc>
          <w:tcPr>
            <w:tcW w:w="0" w:type="auto"/>
            <w:vAlign w:val="center"/>
            <w:hideMark/>
          </w:tcPr>
          <w:p w14:paraId="6DB7256B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10</w:t>
            </w:r>
          </w:p>
        </w:tc>
      </w:tr>
      <w:tr w:rsidR="003246A4" w:rsidRPr="003246A4" w14:paraId="568A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6646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Empty/Loading/Error States</w:t>
            </w:r>
          </w:p>
        </w:tc>
        <w:tc>
          <w:tcPr>
            <w:tcW w:w="0" w:type="auto"/>
            <w:vAlign w:val="center"/>
            <w:hideMark/>
          </w:tcPr>
          <w:p w14:paraId="1D5B66FF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10</w:t>
            </w:r>
          </w:p>
        </w:tc>
      </w:tr>
      <w:tr w:rsidR="003246A4" w:rsidRPr="003246A4" w14:paraId="39441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8489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FCE529C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10</w:t>
            </w:r>
          </w:p>
        </w:tc>
      </w:tr>
      <w:tr w:rsidR="003246A4" w:rsidRPr="003246A4" w14:paraId="64985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64BC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Power Fx / Performance Review</w:t>
            </w:r>
          </w:p>
        </w:tc>
        <w:tc>
          <w:tcPr>
            <w:tcW w:w="0" w:type="auto"/>
            <w:vAlign w:val="center"/>
            <w:hideMark/>
          </w:tcPr>
          <w:p w14:paraId="73BE3F89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10</w:t>
            </w:r>
          </w:p>
        </w:tc>
      </w:tr>
      <w:tr w:rsidR="003246A4" w:rsidRPr="003246A4" w14:paraId="101BB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523E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2B58FE2D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15</w:t>
            </w:r>
          </w:p>
        </w:tc>
      </w:tr>
      <w:tr w:rsidR="003246A4" w:rsidRPr="003246A4" w14:paraId="7487D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A3D4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Security/Sharing Understanding</w:t>
            </w:r>
          </w:p>
        </w:tc>
        <w:tc>
          <w:tcPr>
            <w:tcW w:w="0" w:type="auto"/>
            <w:vAlign w:val="center"/>
            <w:hideMark/>
          </w:tcPr>
          <w:p w14:paraId="33AFA634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10</w:t>
            </w:r>
          </w:p>
        </w:tc>
      </w:tr>
      <w:tr w:rsidR="003246A4" w:rsidRPr="003246A4" w14:paraId="4B38D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125D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D993FFF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sz w:val="32"/>
                <w:szCs w:val="32"/>
              </w:rPr>
              <w:t>5</w:t>
            </w:r>
          </w:p>
        </w:tc>
      </w:tr>
      <w:tr w:rsidR="003246A4" w:rsidRPr="003246A4" w14:paraId="668A8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F625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046C899" w14:textId="77777777" w:rsidR="003246A4" w:rsidRPr="003246A4" w:rsidRDefault="003246A4" w:rsidP="003246A4">
            <w:pPr>
              <w:rPr>
                <w:sz w:val="32"/>
                <w:szCs w:val="32"/>
              </w:rPr>
            </w:pPr>
            <w:r w:rsidRPr="003246A4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6BCF66B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6559113">
          <v:rect id="_x0000_i3752" style="width:0;height:1.5pt" o:hralign="center" o:hrstd="t" o:hr="t" fillcolor="#a0a0a0" stroked="f"/>
        </w:pict>
      </w:r>
    </w:p>
    <w:p w14:paraId="0EA46A4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202. Excellent Submission</w:t>
      </w:r>
    </w:p>
    <w:p w14:paraId="548DD99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 strong v1.0 application should:</w:t>
      </w:r>
    </w:p>
    <w:p w14:paraId="60E07D38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Have clear navigation</w:t>
      </w:r>
    </w:p>
    <w:p w14:paraId="1F30BC9D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Have consistent screen design</w:t>
      </w:r>
    </w:p>
    <w:p w14:paraId="2BC0A2C3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Display current employee information</w:t>
      </w:r>
    </w:p>
    <w:p w14:paraId="1830D082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Show correct dashboard values</w:t>
      </w:r>
    </w:p>
    <w:p w14:paraId="23BBD183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Support Create/View/Edit/Cancel correctly</w:t>
      </w:r>
    </w:p>
    <w:p w14:paraId="77615099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Prevent invalid actions</w:t>
      </w:r>
    </w:p>
    <w:p w14:paraId="6B5DFEC2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Handle empty states</w:t>
      </w:r>
    </w:p>
    <w:p w14:paraId="10033803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Handle failures visibly</w:t>
      </w:r>
    </w:p>
    <w:p w14:paraId="66889557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Have basic loading feedback</w:t>
      </w:r>
    </w:p>
    <w:p w14:paraId="20D62B09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Avoid unexplained formula errors</w:t>
      </w:r>
    </w:p>
    <w:p w14:paraId="533DB87B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Address accessibility warnings</w:t>
      </w:r>
    </w:p>
    <w:p w14:paraId="01DB3A14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Avoid obvious performance anti-patterns</w:t>
      </w:r>
    </w:p>
    <w:p w14:paraId="524FBA40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Respect Dataverse security design</w:t>
      </w:r>
    </w:p>
    <w:p w14:paraId="57A910CD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Be documented</w:t>
      </w:r>
    </w:p>
    <w:p w14:paraId="0BF67A5E" w14:textId="77777777" w:rsidR="003246A4" w:rsidRPr="003246A4" w:rsidRDefault="003246A4">
      <w:pPr>
        <w:numPr>
          <w:ilvl w:val="0"/>
          <w:numId w:val="35"/>
        </w:numPr>
        <w:rPr>
          <w:sz w:val="32"/>
          <w:szCs w:val="32"/>
        </w:rPr>
      </w:pPr>
      <w:r w:rsidRPr="003246A4">
        <w:rPr>
          <w:sz w:val="32"/>
          <w:szCs w:val="32"/>
        </w:rPr>
        <w:t>Be tested before publishing</w:t>
      </w:r>
    </w:p>
    <w:p w14:paraId="09C11F3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BAB6B81">
          <v:rect id="_x0000_i3753" style="width:0;height:1.5pt" o:hralign="center" o:hrstd="t" o:hr="t" fillcolor="#a0a0a0" stroked="f"/>
        </w:pict>
      </w:r>
    </w:p>
    <w:p w14:paraId="50D7949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BF — DAY 8 DELIVERABLES</w:t>
      </w:r>
    </w:p>
    <w:p w14:paraId="796C383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203. Deliverable 1</w:t>
      </w:r>
    </w:p>
    <w:p w14:paraId="47B6CF7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Employee Leave App v1.0</w:t>
      </w:r>
    </w:p>
    <w:p w14:paraId="4B419E0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saved and ready for controlled release.</w:t>
      </w:r>
    </w:p>
    <w:p w14:paraId="2F5893A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A481965">
          <v:rect id="_x0000_i3754" style="width:0;height:1.5pt" o:hralign="center" o:hrstd="t" o:hr="t" fillcolor="#a0a0a0" stroked="f"/>
        </w:pict>
      </w:r>
    </w:p>
    <w:p w14:paraId="7424C24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204. Deliverable 2</w:t>
      </w:r>
    </w:p>
    <w:p w14:paraId="413E3DD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Final:</w:t>
      </w:r>
    </w:p>
    <w:p w14:paraId="0BD73A5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Home Screen</w:t>
      </w:r>
    </w:p>
    <w:p w14:paraId="5AE6289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screenshot.</w:t>
      </w:r>
    </w:p>
    <w:p w14:paraId="4AB12FC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Must show:</w:t>
      </w:r>
    </w:p>
    <w:p w14:paraId="0A81F0B5" w14:textId="77777777" w:rsidR="003246A4" w:rsidRPr="003246A4" w:rsidRDefault="003246A4">
      <w:pPr>
        <w:numPr>
          <w:ilvl w:val="0"/>
          <w:numId w:val="36"/>
        </w:numPr>
        <w:rPr>
          <w:sz w:val="32"/>
          <w:szCs w:val="32"/>
        </w:rPr>
      </w:pPr>
      <w:r w:rsidRPr="003246A4">
        <w:rPr>
          <w:sz w:val="32"/>
          <w:szCs w:val="32"/>
        </w:rPr>
        <w:t>User</w:t>
      </w:r>
    </w:p>
    <w:p w14:paraId="35FC1151" w14:textId="77777777" w:rsidR="003246A4" w:rsidRPr="003246A4" w:rsidRDefault="003246A4">
      <w:pPr>
        <w:numPr>
          <w:ilvl w:val="0"/>
          <w:numId w:val="36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Department/Position</w:t>
      </w:r>
    </w:p>
    <w:p w14:paraId="223127CB" w14:textId="77777777" w:rsidR="003246A4" w:rsidRPr="003246A4" w:rsidRDefault="003246A4">
      <w:pPr>
        <w:numPr>
          <w:ilvl w:val="0"/>
          <w:numId w:val="36"/>
        </w:numPr>
        <w:rPr>
          <w:sz w:val="32"/>
          <w:szCs w:val="32"/>
        </w:rPr>
      </w:pPr>
      <w:r w:rsidRPr="003246A4">
        <w:rPr>
          <w:sz w:val="32"/>
          <w:szCs w:val="32"/>
        </w:rPr>
        <w:t>Dashboard metrics</w:t>
      </w:r>
    </w:p>
    <w:p w14:paraId="52D068A4" w14:textId="77777777" w:rsidR="003246A4" w:rsidRPr="003246A4" w:rsidRDefault="003246A4">
      <w:pPr>
        <w:numPr>
          <w:ilvl w:val="0"/>
          <w:numId w:val="36"/>
        </w:numPr>
        <w:rPr>
          <w:sz w:val="32"/>
          <w:szCs w:val="32"/>
        </w:rPr>
      </w:pPr>
      <w:r w:rsidRPr="003246A4">
        <w:rPr>
          <w:sz w:val="32"/>
          <w:szCs w:val="32"/>
        </w:rPr>
        <w:t>Request Leave</w:t>
      </w:r>
    </w:p>
    <w:p w14:paraId="204B49E0" w14:textId="77777777" w:rsidR="003246A4" w:rsidRPr="003246A4" w:rsidRDefault="003246A4">
      <w:pPr>
        <w:numPr>
          <w:ilvl w:val="0"/>
          <w:numId w:val="36"/>
        </w:numPr>
        <w:rPr>
          <w:sz w:val="32"/>
          <w:szCs w:val="32"/>
        </w:rPr>
      </w:pPr>
      <w:r w:rsidRPr="003246A4">
        <w:rPr>
          <w:sz w:val="32"/>
          <w:szCs w:val="32"/>
        </w:rPr>
        <w:t>My Requests</w:t>
      </w:r>
    </w:p>
    <w:p w14:paraId="035DD83E" w14:textId="77777777" w:rsidR="003246A4" w:rsidRPr="003246A4" w:rsidRDefault="003246A4">
      <w:pPr>
        <w:numPr>
          <w:ilvl w:val="0"/>
          <w:numId w:val="36"/>
        </w:numPr>
        <w:rPr>
          <w:sz w:val="32"/>
          <w:szCs w:val="32"/>
        </w:rPr>
      </w:pPr>
      <w:r w:rsidRPr="003246A4">
        <w:rPr>
          <w:sz w:val="32"/>
          <w:szCs w:val="32"/>
        </w:rPr>
        <w:t>Upcoming Leave</w:t>
      </w:r>
    </w:p>
    <w:p w14:paraId="423D690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B02EFE4">
          <v:rect id="_x0000_i3755" style="width:0;height:1.5pt" o:hralign="center" o:hrstd="t" o:hr="t" fillcolor="#a0a0a0" stroked="f"/>
        </w:pict>
      </w:r>
    </w:p>
    <w:p w14:paraId="48F3660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205. Deliverable 3</w:t>
      </w:r>
    </w:p>
    <w:p w14:paraId="3C9EA3C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Final:</w:t>
      </w:r>
    </w:p>
    <w:p w14:paraId="2CFE568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My Requests</w:t>
      </w:r>
    </w:p>
    <w:p w14:paraId="344A19D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screenshot.</w:t>
      </w:r>
    </w:p>
    <w:p w14:paraId="19CEFC3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Must show:</w:t>
      </w:r>
    </w:p>
    <w:p w14:paraId="34ADB387" w14:textId="77777777" w:rsidR="003246A4" w:rsidRPr="003246A4" w:rsidRDefault="003246A4">
      <w:pPr>
        <w:numPr>
          <w:ilvl w:val="0"/>
          <w:numId w:val="37"/>
        </w:numPr>
        <w:rPr>
          <w:sz w:val="32"/>
          <w:szCs w:val="32"/>
        </w:rPr>
      </w:pPr>
      <w:r w:rsidRPr="003246A4">
        <w:rPr>
          <w:sz w:val="32"/>
          <w:szCs w:val="32"/>
        </w:rPr>
        <w:t>Search</w:t>
      </w:r>
    </w:p>
    <w:p w14:paraId="06CCFFB6" w14:textId="77777777" w:rsidR="003246A4" w:rsidRPr="003246A4" w:rsidRDefault="003246A4">
      <w:pPr>
        <w:numPr>
          <w:ilvl w:val="0"/>
          <w:numId w:val="37"/>
        </w:numPr>
        <w:rPr>
          <w:sz w:val="32"/>
          <w:szCs w:val="32"/>
        </w:rPr>
      </w:pPr>
      <w:r w:rsidRPr="003246A4">
        <w:rPr>
          <w:sz w:val="32"/>
          <w:szCs w:val="32"/>
        </w:rPr>
        <w:t>Filter</w:t>
      </w:r>
    </w:p>
    <w:p w14:paraId="017AAF67" w14:textId="77777777" w:rsidR="003246A4" w:rsidRPr="003246A4" w:rsidRDefault="003246A4">
      <w:pPr>
        <w:numPr>
          <w:ilvl w:val="0"/>
          <w:numId w:val="37"/>
        </w:numPr>
        <w:rPr>
          <w:sz w:val="32"/>
          <w:szCs w:val="32"/>
        </w:rPr>
      </w:pPr>
      <w:r w:rsidRPr="003246A4">
        <w:rPr>
          <w:sz w:val="32"/>
          <w:szCs w:val="32"/>
        </w:rPr>
        <w:t>Sort</w:t>
      </w:r>
    </w:p>
    <w:p w14:paraId="5AA7C46E" w14:textId="77777777" w:rsidR="003246A4" w:rsidRPr="003246A4" w:rsidRDefault="003246A4">
      <w:pPr>
        <w:numPr>
          <w:ilvl w:val="0"/>
          <w:numId w:val="37"/>
        </w:numPr>
        <w:rPr>
          <w:sz w:val="32"/>
          <w:szCs w:val="32"/>
        </w:rPr>
      </w:pPr>
      <w:r w:rsidRPr="003246A4">
        <w:rPr>
          <w:sz w:val="32"/>
          <w:szCs w:val="32"/>
        </w:rPr>
        <w:t>Request count</w:t>
      </w:r>
    </w:p>
    <w:p w14:paraId="71278AC6" w14:textId="77777777" w:rsidR="003246A4" w:rsidRPr="003246A4" w:rsidRDefault="003246A4">
      <w:pPr>
        <w:numPr>
          <w:ilvl w:val="0"/>
          <w:numId w:val="37"/>
        </w:numPr>
        <w:rPr>
          <w:sz w:val="32"/>
          <w:szCs w:val="32"/>
        </w:rPr>
      </w:pPr>
      <w:r w:rsidRPr="003246A4">
        <w:rPr>
          <w:sz w:val="32"/>
          <w:szCs w:val="32"/>
        </w:rPr>
        <w:t>Gallery</w:t>
      </w:r>
    </w:p>
    <w:p w14:paraId="1503B8EE" w14:textId="77777777" w:rsidR="003246A4" w:rsidRPr="003246A4" w:rsidRDefault="003246A4">
      <w:pPr>
        <w:numPr>
          <w:ilvl w:val="0"/>
          <w:numId w:val="37"/>
        </w:numPr>
        <w:rPr>
          <w:sz w:val="32"/>
          <w:szCs w:val="32"/>
        </w:rPr>
      </w:pPr>
      <w:r w:rsidRPr="003246A4">
        <w:rPr>
          <w:sz w:val="32"/>
          <w:szCs w:val="32"/>
        </w:rPr>
        <w:t>Clear Filters</w:t>
      </w:r>
    </w:p>
    <w:p w14:paraId="4ADA449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0AB9BA26">
          <v:rect id="_x0000_i3756" style="width:0;height:1.5pt" o:hralign="center" o:hrstd="t" o:hr="t" fillcolor="#a0a0a0" stroked="f"/>
        </w:pict>
      </w:r>
    </w:p>
    <w:p w14:paraId="3287708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206. Deliverable 4</w:t>
      </w:r>
    </w:p>
    <w:p w14:paraId="10F428E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Final:</w:t>
      </w:r>
    </w:p>
    <w:p w14:paraId="01D1310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New/Edit Request Form.</w:t>
      </w:r>
    </w:p>
    <w:p w14:paraId="5152CBF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Must demonstrate:</w:t>
      </w:r>
    </w:p>
    <w:p w14:paraId="70675DDB" w14:textId="77777777" w:rsidR="003246A4" w:rsidRPr="003246A4" w:rsidRDefault="003246A4">
      <w:pPr>
        <w:numPr>
          <w:ilvl w:val="0"/>
          <w:numId w:val="38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Validation</w:t>
      </w:r>
    </w:p>
    <w:p w14:paraId="488881F6" w14:textId="77777777" w:rsidR="003246A4" w:rsidRPr="003246A4" w:rsidRDefault="003246A4">
      <w:pPr>
        <w:numPr>
          <w:ilvl w:val="0"/>
          <w:numId w:val="38"/>
        </w:numPr>
        <w:rPr>
          <w:sz w:val="32"/>
          <w:szCs w:val="32"/>
        </w:rPr>
      </w:pPr>
      <w:r w:rsidRPr="003246A4">
        <w:rPr>
          <w:sz w:val="32"/>
          <w:szCs w:val="32"/>
        </w:rPr>
        <w:t>Current Employee behavior</w:t>
      </w:r>
    </w:p>
    <w:p w14:paraId="37EE8752" w14:textId="77777777" w:rsidR="003246A4" w:rsidRPr="003246A4" w:rsidRDefault="003246A4">
      <w:pPr>
        <w:numPr>
          <w:ilvl w:val="0"/>
          <w:numId w:val="38"/>
        </w:numPr>
        <w:rPr>
          <w:sz w:val="32"/>
          <w:szCs w:val="32"/>
        </w:rPr>
      </w:pPr>
      <w:r w:rsidRPr="003246A4">
        <w:rPr>
          <w:sz w:val="32"/>
          <w:szCs w:val="32"/>
        </w:rPr>
        <w:t>Correct fields</w:t>
      </w:r>
    </w:p>
    <w:p w14:paraId="54CA1D2B" w14:textId="77777777" w:rsidR="003246A4" w:rsidRPr="003246A4" w:rsidRDefault="003246A4">
      <w:pPr>
        <w:numPr>
          <w:ilvl w:val="0"/>
          <w:numId w:val="38"/>
        </w:numPr>
        <w:rPr>
          <w:sz w:val="32"/>
          <w:szCs w:val="32"/>
        </w:rPr>
      </w:pPr>
      <w:r w:rsidRPr="003246A4">
        <w:rPr>
          <w:sz w:val="32"/>
          <w:szCs w:val="32"/>
        </w:rPr>
        <w:t>Save/Cancel</w:t>
      </w:r>
    </w:p>
    <w:p w14:paraId="68CDE64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226FFC0">
          <v:rect id="_x0000_i3757" style="width:0;height:1.5pt" o:hralign="center" o:hrstd="t" o:hr="t" fillcolor="#a0a0a0" stroked="f"/>
        </w:pict>
      </w:r>
    </w:p>
    <w:p w14:paraId="3E08A5C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207. Deliverable 5</w:t>
      </w:r>
    </w:p>
    <w:p w14:paraId="6CCBED7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Final:</w:t>
      </w:r>
    </w:p>
    <w:p w14:paraId="6663222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Request Details</w:t>
      </w:r>
    </w:p>
    <w:p w14:paraId="0422770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screen.</w:t>
      </w:r>
    </w:p>
    <w:p w14:paraId="393C41B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Must show:</w:t>
      </w:r>
    </w:p>
    <w:p w14:paraId="57B2204F" w14:textId="77777777" w:rsidR="003246A4" w:rsidRPr="003246A4" w:rsidRDefault="003246A4">
      <w:pPr>
        <w:numPr>
          <w:ilvl w:val="0"/>
          <w:numId w:val="39"/>
        </w:numPr>
        <w:rPr>
          <w:sz w:val="32"/>
          <w:szCs w:val="32"/>
        </w:rPr>
      </w:pPr>
      <w:r w:rsidRPr="003246A4">
        <w:rPr>
          <w:sz w:val="32"/>
          <w:szCs w:val="32"/>
        </w:rPr>
        <w:t>Status</w:t>
      </w:r>
    </w:p>
    <w:p w14:paraId="678E6930" w14:textId="77777777" w:rsidR="003246A4" w:rsidRPr="003246A4" w:rsidRDefault="003246A4">
      <w:pPr>
        <w:numPr>
          <w:ilvl w:val="0"/>
          <w:numId w:val="39"/>
        </w:numPr>
        <w:rPr>
          <w:sz w:val="32"/>
          <w:szCs w:val="32"/>
        </w:rPr>
      </w:pPr>
      <w:r w:rsidRPr="003246A4">
        <w:rPr>
          <w:sz w:val="32"/>
          <w:szCs w:val="32"/>
        </w:rPr>
        <w:t>Dates</w:t>
      </w:r>
    </w:p>
    <w:p w14:paraId="5D664541" w14:textId="77777777" w:rsidR="003246A4" w:rsidRPr="003246A4" w:rsidRDefault="003246A4">
      <w:pPr>
        <w:numPr>
          <w:ilvl w:val="0"/>
          <w:numId w:val="39"/>
        </w:numPr>
        <w:rPr>
          <w:sz w:val="32"/>
          <w:szCs w:val="32"/>
        </w:rPr>
      </w:pPr>
      <w:r w:rsidRPr="003246A4">
        <w:rPr>
          <w:sz w:val="32"/>
          <w:szCs w:val="32"/>
        </w:rPr>
        <w:t>Reason</w:t>
      </w:r>
    </w:p>
    <w:p w14:paraId="377BC141" w14:textId="77777777" w:rsidR="003246A4" w:rsidRPr="003246A4" w:rsidRDefault="003246A4">
      <w:pPr>
        <w:numPr>
          <w:ilvl w:val="0"/>
          <w:numId w:val="39"/>
        </w:numPr>
        <w:rPr>
          <w:sz w:val="32"/>
          <w:szCs w:val="32"/>
        </w:rPr>
      </w:pPr>
      <w:r w:rsidRPr="003246A4">
        <w:rPr>
          <w:sz w:val="32"/>
          <w:szCs w:val="32"/>
        </w:rPr>
        <w:t>Manager comment</w:t>
      </w:r>
    </w:p>
    <w:p w14:paraId="21B1B102" w14:textId="77777777" w:rsidR="003246A4" w:rsidRPr="003246A4" w:rsidRDefault="003246A4">
      <w:pPr>
        <w:numPr>
          <w:ilvl w:val="0"/>
          <w:numId w:val="39"/>
        </w:numPr>
        <w:rPr>
          <w:sz w:val="32"/>
          <w:szCs w:val="32"/>
        </w:rPr>
      </w:pPr>
      <w:r w:rsidRPr="003246A4">
        <w:rPr>
          <w:sz w:val="32"/>
          <w:szCs w:val="32"/>
        </w:rPr>
        <w:t>Appropriate Edit/Cancel actions</w:t>
      </w:r>
    </w:p>
    <w:p w14:paraId="38E05DC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D2E2836">
          <v:rect id="_x0000_i3758" style="width:0;height:1.5pt" o:hralign="center" o:hrstd="t" o:hr="t" fillcolor="#a0a0a0" stroked="f"/>
        </w:pict>
      </w:r>
    </w:p>
    <w:p w14:paraId="1279D8F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208. Deliverable 6</w:t>
      </w:r>
    </w:p>
    <w:p w14:paraId="6785F88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Completed:</w:t>
      </w:r>
    </w:p>
    <w:p w14:paraId="199C9A6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20-Test Matrix</w:t>
      </w:r>
    </w:p>
    <w:p w14:paraId="27DD2EB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 results.</w:t>
      </w:r>
    </w:p>
    <w:p w14:paraId="6B55607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6EC99A0C">
          <v:rect id="_x0000_i3759" style="width:0;height:1.5pt" o:hralign="center" o:hrstd="t" o:hr="t" fillcolor="#a0a0a0" stroked="f"/>
        </w:pict>
      </w:r>
    </w:p>
    <w:p w14:paraId="4562B47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209. Deliverable 7</w:t>
      </w:r>
    </w:p>
    <w:p w14:paraId="76B1D6D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Accessibility review.</w:t>
      </w:r>
    </w:p>
    <w:p w14:paraId="1F8B533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Document:</w:t>
      </w:r>
    </w:p>
    <w:p w14:paraId="3F03401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Issues found</w:t>
      </w:r>
    </w:p>
    <w:p w14:paraId="7ABD87A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Issues fixed</w:t>
      </w:r>
    </w:p>
    <w:p w14:paraId="540A8D8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727B712">
          <v:rect id="_x0000_i3760" style="width:0;height:1.5pt" o:hralign="center" o:hrstd="t" o:hr="t" fillcolor="#a0a0a0" stroked="f"/>
        </w:pict>
      </w:r>
    </w:p>
    <w:p w14:paraId="33E3545F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210. Deliverable 8</w:t>
      </w:r>
    </w:p>
    <w:p w14:paraId="3328976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App Checker review.</w:t>
      </w:r>
    </w:p>
    <w:p w14:paraId="3746256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Document:</w:t>
      </w:r>
    </w:p>
    <w:p w14:paraId="19160DC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Errors</w:t>
      </w:r>
    </w:p>
    <w:p w14:paraId="7E1C577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Warnings</w:t>
      </w:r>
    </w:p>
    <w:p w14:paraId="2053B8C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Resolutions</w:t>
      </w:r>
    </w:p>
    <w:p w14:paraId="46E4C0F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9A6F8FE">
          <v:rect id="_x0000_i3761" style="width:0;height:1.5pt" o:hralign="center" o:hrstd="t" o:hr="t" fillcolor="#a0a0a0" stroked="f"/>
        </w:pict>
      </w:r>
    </w:p>
    <w:p w14:paraId="50CBF50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211. Deliverable 9</w:t>
      </w:r>
    </w:p>
    <w:p w14:paraId="3B8344C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Security review.</w:t>
      </w:r>
    </w:p>
    <w:p w14:paraId="35F2C4E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Explain:</w:t>
      </w:r>
    </w:p>
    <w:p w14:paraId="3D78FC1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Who can launch app?</w:t>
      </w:r>
    </w:p>
    <w:p w14:paraId="656B788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Who can read Leave Requests?</w:t>
      </w:r>
    </w:p>
    <w:p w14:paraId="66FB0CF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Which Dataverse role is required?</w:t>
      </w:r>
    </w:p>
    <w:p w14:paraId="482DFFC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5AAFEBD">
          <v:rect id="_x0000_i3762" style="width:0;height:1.5pt" o:hralign="center" o:hrstd="t" o:hr="t" fillcolor="#a0a0a0" stroked="f"/>
        </w:pict>
      </w:r>
    </w:p>
    <w:p w14:paraId="27B971A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212. Deliverable 10</w:t>
      </w:r>
    </w:p>
    <w:p w14:paraId="10499B5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One-page:</w:t>
      </w:r>
    </w:p>
    <w:p w14:paraId="72D813C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Employee Leave Management App User Guide.</w:t>
      </w:r>
    </w:p>
    <w:p w14:paraId="667B3FE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pict w14:anchorId="3BFB8A07">
          <v:rect id="_x0000_i3763" style="width:0;height:1.5pt" o:hralign="center" o:hrstd="t" o:hr="t" fillcolor="#a0a0a0" stroked="f"/>
        </w:pict>
      </w:r>
    </w:p>
    <w:p w14:paraId="214EC0B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PART BG — WEEK 2 REVIEW</w:t>
      </w:r>
    </w:p>
    <w:p w14:paraId="6543A00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213. Day 5</w:t>
      </w:r>
    </w:p>
    <w:p w14:paraId="6E5F99F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built:</w:t>
      </w:r>
    </w:p>
    <w:p w14:paraId="64A37080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Canvas App Foundation</w:t>
      </w:r>
    </w:p>
    <w:p w14:paraId="6D1FC66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with:</w:t>
      </w:r>
    </w:p>
    <w:p w14:paraId="770C1AF6" w14:textId="77777777" w:rsidR="003246A4" w:rsidRPr="003246A4" w:rsidRDefault="003246A4">
      <w:pPr>
        <w:numPr>
          <w:ilvl w:val="0"/>
          <w:numId w:val="40"/>
        </w:numPr>
        <w:rPr>
          <w:sz w:val="32"/>
          <w:szCs w:val="32"/>
        </w:rPr>
      </w:pPr>
      <w:r w:rsidRPr="003246A4">
        <w:rPr>
          <w:sz w:val="32"/>
          <w:szCs w:val="32"/>
        </w:rPr>
        <w:t>Screens</w:t>
      </w:r>
    </w:p>
    <w:p w14:paraId="267347C7" w14:textId="77777777" w:rsidR="003246A4" w:rsidRPr="003246A4" w:rsidRDefault="003246A4">
      <w:pPr>
        <w:numPr>
          <w:ilvl w:val="0"/>
          <w:numId w:val="40"/>
        </w:numPr>
        <w:rPr>
          <w:sz w:val="32"/>
          <w:szCs w:val="32"/>
        </w:rPr>
      </w:pPr>
      <w:r w:rsidRPr="003246A4">
        <w:rPr>
          <w:sz w:val="32"/>
          <w:szCs w:val="32"/>
        </w:rPr>
        <w:t>Controls</w:t>
      </w:r>
    </w:p>
    <w:p w14:paraId="2F95733D" w14:textId="77777777" w:rsidR="003246A4" w:rsidRPr="003246A4" w:rsidRDefault="003246A4">
      <w:pPr>
        <w:numPr>
          <w:ilvl w:val="0"/>
          <w:numId w:val="40"/>
        </w:numPr>
        <w:rPr>
          <w:sz w:val="32"/>
          <w:szCs w:val="32"/>
        </w:rPr>
      </w:pPr>
      <w:r w:rsidRPr="003246A4">
        <w:rPr>
          <w:sz w:val="32"/>
          <w:szCs w:val="32"/>
        </w:rPr>
        <w:t>Galleries</w:t>
      </w:r>
    </w:p>
    <w:p w14:paraId="1372ABC0" w14:textId="77777777" w:rsidR="003246A4" w:rsidRPr="003246A4" w:rsidRDefault="003246A4">
      <w:pPr>
        <w:numPr>
          <w:ilvl w:val="0"/>
          <w:numId w:val="40"/>
        </w:numPr>
        <w:rPr>
          <w:sz w:val="32"/>
          <w:szCs w:val="32"/>
        </w:rPr>
      </w:pPr>
      <w:r w:rsidRPr="003246A4">
        <w:rPr>
          <w:sz w:val="32"/>
          <w:szCs w:val="32"/>
        </w:rPr>
        <w:t>Forms</w:t>
      </w:r>
    </w:p>
    <w:p w14:paraId="3133AE42" w14:textId="77777777" w:rsidR="003246A4" w:rsidRPr="003246A4" w:rsidRDefault="003246A4">
      <w:pPr>
        <w:numPr>
          <w:ilvl w:val="0"/>
          <w:numId w:val="40"/>
        </w:numPr>
        <w:rPr>
          <w:sz w:val="32"/>
          <w:szCs w:val="32"/>
        </w:rPr>
      </w:pPr>
      <w:r w:rsidRPr="003246A4">
        <w:rPr>
          <w:sz w:val="32"/>
          <w:szCs w:val="32"/>
        </w:rPr>
        <w:t>Dataverse</w:t>
      </w:r>
    </w:p>
    <w:p w14:paraId="26B0D4B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BEB01A4">
          <v:rect id="_x0000_i3764" style="width:0;height:1.5pt" o:hralign="center" o:hrstd="t" o:hr="t" fillcolor="#a0a0a0" stroked="f"/>
        </w:pict>
      </w:r>
    </w:p>
    <w:p w14:paraId="68DD804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214. Day 6</w:t>
      </w:r>
    </w:p>
    <w:p w14:paraId="148EA05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added:</w:t>
      </w:r>
    </w:p>
    <w:p w14:paraId="3EAA428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Request Management</w:t>
      </w:r>
    </w:p>
    <w:p w14:paraId="24C7513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with:</w:t>
      </w:r>
    </w:p>
    <w:p w14:paraId="0D82B353" w14:textId="77777777" w:rsidR="003246A4" w:rsidRPr="003246A4" w:rsidRDefault="003246A4">
      <w:pPr>
        <w:numPr>
          <w:ilvl w:val="0"/>
          <w:numId w:val="41"/>
        </w:numPr>
        <w:rPr>
          <w:sz w:val="32"/>
          <w:szCs w:val="32"/>
        </w:rPr>
      </w:pPr>
      <w:r w:rsidRPr="003246A4">
        <w:rPr>
          <w:sz w:val="32"/>
          <w:szCs w:val="32"/>
        </w:rPr>
        <w:t>Search</w:t>
      </w:r>
    </w:p>
    <w:p w14:paraId="6A26278E" w14:textId="77777777" w:rsidR="003246A4" w:rsidRPr="003246A4" w:rsidRDefault="003246A4">
      <w:pPr>
        <w:numPr>
          <w:ilvl w:val="0"/>
          <w:numId w:val="41"/>
        </w:numPr>
        <w:rPr>
          <w:sz w:val="32"/>
          <w:szCs w:val="32"/>
        </w:rPr>
      </w:pPr>
      <w:r w:rsidRPr="003246A4">
        <w:rPr>
          <w:sz w:val="32"/>
          <w:szCs w:val="32"/>
        </w:rPr>
        <w:t>Filter</w:t>
      </w:r>
    </w:p>
    <w:p w14:paraId="54C85976" w14:textId="77777777" w:rsidR="003246A4" w:rsidRPr="003246A4" w:rsidRDefault="003246A4">
      <w:pPr>
        <w:numPr>
          <w:ilvl w:val="0"/>
          <w:numId w:val="41"/>
        </w:numPr>
        <w:rPr>
          <w:sz w:val="32"/>
          <w:szCs w:val="32"/>
        </w:rPr>
      </w:pPr>
      <w:r w:rsidRPr="003246A4">
        <w:rPr>
          <w:sz w:val="32"/>
          <w:szCs w:val="32"/>
        </w:rPr>
        <w:t>Sort</w:t>
      </w:r>
    </w:p>
    <w:p w14:paraId="251CECC5" w14:textId="77777777" w:rsidR="003246A4" w:rsidRPr="003246A4" w:rsidRDefault="003246A4">
      <w:pPr>
        <w:numPr>
          <w:ilvl w:val="0"/>
          <w:numId w:val="41"/>
        </w:numPr>
        <w:rPr>
          <w:sz w:val="32"/>
          <w:szCs w:val="32"/>
        </w:rPr>
      </w:pPr>
      <w:r w:rsidRPr="003246A4">
        <w:rPr>
          <w:sz w:val="32"/>
          <w:szCs w:val="32"/>
        </w:rPr>
        <w:t>Details</w:t>
      </w:r>
    </w:p>
    <w:p w14:paraId="61B4006E" w14:textId="77777777" w:rsidR="003246A4" w:rsidRPr="003246A4" w:rsidRDefault="003246A4">
      <w:pPr>
        <w:numPr>
          <w:ilvl w:val="0"/>
          <w:numId w:val="41"/>
        </w:numPr>
        <w:rPr>
          <w:sz w:val="32"/>
          <w:szCs w:val="32"/>
        </w:rPr>
      </w:pPr>
      <w:r w:rsidRPr="003246A4">
        <w:rPr>
          <w:sz w:val="32"/>
          <w:szCs w:val="32"/>
        </w:rPr>
        <w:t>Edit</w:t>
      </w:r>
    </w:p>
    <w:p w14:paraId="51816502" w14:textId="77777777" w:rsidR="003246A4" w:rsidRPr="003246A4" w:rsidRDefault="003246A4">
      <w:pPr>
        <w:numPr>
          <w:ilvl w:val="0"/>
          <w:numId w:val="41"/>
        </w:numPr>
        <w:rPr>
          <w:sz w:val="32"/>
          <w:szCs w:val="32"/>
        </w:rPr>
      </w:pPr>
      <w:r w:rsidRPr="003246A4">
        <w:rPr>
          <w:sz w:val="32"/>
          <w:szCs w:val="32"/>
        </w:rPr>
        <w:t>Validation</w:t>
      </w:r>
    </w:p>
    <w:p w14:paraId="6C0CF0E4" w14:textId="77777777" w:rsidR="003246A4" w:rsidRPr="003246A4" w:rsidRDefault="003246A4">
      <w:pPr>
        <w:numPr>
          <w:ilvl w:val="0"/>
          <w:numId w:val="41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Selected state</w:t>
      </w:r>
    </w:p>
    <w:p w14:paraId="47823BA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1AAB4EA">
          <v:rect id="_x0000_i3765" style="width:0;height:1.5pt" o:hralign="center" o:hrstd="t" o:hr="t" fillcolor="#a0a0a0" stroked="f"/>
        </w:pict>
      </w:r>
    </w:p>
    <w:p w14:paraId="6A36A9C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215. Day 7</w:t>
      </w:r>
    </w:p>
    <w:p w14:paraId="4E1B9DF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added:</w:t>
      </w:r>
    </w:p>
    <w:p w14:paraId="1487FDC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Application Logic</w:t>
      </w:r>
    </w:p>
    <w:p w14:paraId="4020589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with:</w:t>
      </w:r>
    </w:p>
    <w:p w14:paraId="33F4999D" w14:textId="77777777" w:rsidR="003246A4" w:rsidRPr="003246A4" w:rsidRDefault="003246A4">
      <w:pPr>
        <w:numPr>
          <w:ilvl w:val="0"/>
          <w:numId w:val="42"/>
        </w:numPr>
        <w:rPr>
          <w:sz w:val="32"/>
          <w:szCs w:val="32"/>
        </w:rPr>
      </w:pPr>
      <w:r w:rsidRPr="003246A4">
        <w:rPr>
          <w:sz w:val="32"/>
          <w:szCs w:val="32"/>
        </w:rPr>
        <w:t>Current Employee</w:t>
      </w:r>
    </w:p>
    <w:p w14:paraId="49B5EB4F" w14:textId="77777777" w:rsidR="003246A4" w:rsidRPr="003246A4" w:rsidRDefault="003246A4">
      <w:pPr>
        <w:numPr>
          <w:ilvl w:val="0"/>
          <w:numId w:val="42"/>
        </w:numPr>
        <w:rPr>
          <w:sz w:val="32"/>
          <w:szCs w:val="32"/>
        </w:rPr>
      </w:pPr>
      <w:r w:rsidRPr="003246A4">
        <w:rPr>
          <w:sz w:val="32"/>
          <w:szCs w:val="32"/>
        </w:rPr>
        <w:t>Variables</w:t>
      </w:r>
    </w:p>
    <w:p w14:paraId="63111648" w14:textId="77777777" w:rsidR="003246A4" w:rsidRPr="003246A4" w:rsidRDefault="003246A4">
      <w:pPr>
        <w:numPr>
          <w:ilvl w:val="0"/>
          <w:numId w:val="42"/>
        </w:numPr>
        <w:rPr>
          <w:sz w:val="32"/>
          <w:szCs w:val="32"/>
        </w:rPr>
      </w:pPr>
      <w:r w:rsidRPr="003246A4">
        <w:rPr>
          <w:sz w:val="32"/>
          <w:szCs w:val="32"/>
        </w:rPr>
        <w:t>With</w:t>
      </w:r>
    </w:p>
    <w:p w14:paraId="2190A72B" w14:textId="77777777" w:rsidR="003246A4" w:rsidRPr="003246A4" w:rsidRDefault="003246A4">
      <w:pPr>
        <w:numPr>
          <w:ilvl w:val="0"/>
          <w:numId w:val="42"/>
        </w:numPr>
        <w:rPr>
          <w:sz w:val="32"/>
          <w:szCs w:val="32"/>
        </w:rPr>
      </w:pPr>
      <w:r w:rsidRPr="003246A4">
        <w:rPr>
          <w:sz w:val="32"/>
          <w:szCs w:val="32"/>
        </w:rPr>
        <w:t>Collections</w:t>
      </w:r>
    </w:p>
    <w:p w14:paraId="4569DC63" w14:textId="77777777" w:rsidR="003246A4" w:rsidRPr="003246A4" w:rsidRDefault="003246A4">
      <w:pPr>
        <w:numPr>
          <w:ilvl w:val="0"/>
          <w:numId w:val="42"/>
        </w:numPr>
        <w:rPr>
          <w:sz w:val="32"/>
          <w:szCs w:val="32"/>
        </w:rPr>
      </w:pPr>
      <w:r w:rsidRPr="003246A4">
        <w:rPr>
          <w:sz w:val="32"/>
          <w:szCs w:val="32"/>
        </w:rPr>
        <w:t>Dashboard</w:t>
      </w:r>
    </w:p>
    <w:p w14:paraId="09388B8C" w14:textId="77777777" w:rsidR="003246A4" w:rsidRPr="003246A4" w:rsidRDefault="003246A4">
      <w:pPr>
        <w:numPr>
          <w:ilvl w:val="0"/>
          <w:numId w:val="42"/>
        </w:numPr>
        <w:rPr>
          <w:sz w:val="32"/>
          <w:szCs w:val="32"/>
        </w:rPr>
      </w:pPr>
      <w:r w:rsidRPr="003246A4">
        <w:rPr>
          <w:sz w:val="32"/>
          <w:szCs w:val="32"/>
        </w:rPr>
        <w:t>Patch</w:t>
      </w:r>
    </w:p>
    <w:p w14:paraId="594E3B92" w14:textId="77777777" w:rsidR="003246A4" w:rsidRPr="003246A4" w:rsidRDefault="003246A4">
      <w:pPr>
        <w:numPr>
          <w:ilvl w:val="0"/>
          <w:numId w:val="42"/>
        </w:numPr>
        <w:rPr>
          <w:sz w:val="32"/>
          <w:szCs w:val="32"/>
        </w:rPr>
      </w:pPr>
      <w:r w:rsidRPr="003246A4">
        <w:rPr>
          <w:sz w:val="32"/>
          <w:szCs w:val="32"/>
        </w:rPr>
        <w:t>Confirm</w:t>
      </w:r>
    </w:p>
    <w:p w14:paraId="29503558" w14:textId="77777777" w:rsidR="003246A4" w:rsidRPr="003246A4" w:rsidRDefault="003246A4">
      <w:pPr>
        <w:numPr>
          <w:ilvl w:val="0"/>
          <w:numId w:val="42"/>
        </w:numPr>
        <w:rPr>
          <w:sz w:val="32"/>
          <w:szCs w:val="32"/>
        </w:rPr>
      </w:pPr>
      <w:r w:rsidRPr="003246A4">
        <w:rPr>
          <w:sz w:val="32"/>
          <w:szCs w:val="32"/>
        </w:rPr>
        <w:t>IfError</w:t>
      </w:r>
    </w:p>
    <w:p w14:paraId="051B3AA1" w14:textId="77777777" w:rsidR="003246A4" w:rsidRPr="003246A4" w:rsidRDefault="003246A4">
      <w:pPr>
        <w:numPr>
          <w:ilvl w:val="0"/>
          <w:numId w:val="42"/>
        </w:numPr>
        <w:rPr>
          <w:sz w:val="32"/>
          <w:szCs w:val="32"/>
        </w:rPr>
      </w:pPr>
      <w:r w:rsidRPr="003246A4">
        <w:rPr>
          <w:sz w:val="32"/>
          <w:szCs w:val="32"/>
        </w:rPr>
        <w:t>Cancel Request</w:t>
      </w:r>
    </w:p>
    <w:p w14:paraId="00A4D4C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4CEB41A9">
          <v:rect id="_x0000_i3766" style="width:0;height:1.5pt" o:hralign="center" o:hrstd="t" o:hr="t" fillcolor="#a0a0a0" stroked="f"/>
        </w:pict>
      </w:r>
    </w:p>
    <w:p w14:paraId="4E84C40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216. Day 8</w:t>
      </w:r>
    </w:p>
    <w:p w14:paraId="5660BDD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added:</w:t>
      </w:r>
    </w:p>
    <w:p w14:paraId="585FFE7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Application Quality</w:t>
      </w:r>
    </w:p>
    <w:p w14:paraId="75B1930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with:</w:t>
      </w:r>
    </w:p>
    <w:p w14:paraId="3863AE5F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t>Responsive layout</w:t>
      </w:r>
    </w:p>
    <w:p w14:paraId="6325392B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t>Containers</w:t>
      </w:r>
    </w:p>
    <w:p w14:paraId="260F0B7A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UX consistency</w:t>
      </w:r>
    </w:p>
    <w:p w14:paraId="2A380D88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t>Loading</w:t>
      </w:r>
    </w:p>
    <w:p w14:paraId="436BD573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t>Empty states</w:t>
      </w:r>
    </w:p>
    <w:p w14:paraId="1AE87BB7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t>Error states</w:t>
      </w:r>
    </w:p>
    <w:p w14:paraId="63DED446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t>Accessibility</w:t>
      </w:r>
    </w:p>
    <w:p w14:paraId="7682757E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t>Performance review</w:t>
      </w:r>
    </w:p>
    <w:p w14:paraId="05E24A7A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t>Testing</w:t>
      </w:r>
    </w:p>
    <w:p w14:paraId="554FECC8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t>Publishing</w:t>
      </w:r>
    </w:p>
    <w:p w14:paraId="763B92EA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t>Sharing</w:t>
      </w:r>
    </w:p>
    <w:p w14:paraId="6680082D" w14:textId="77777777" w:rsidR="003246A4" w:rsidRPr="003246A4" w:rsidRDefault="003246A4">
      <w:pPr>
        <w:numPr>
          <w:ilvl w:val="0"/>
          <w:numId w:val="43"/>
        </w:numPr>
        <w:rPr>
          <w:sz w:val="32"/>
          <w:szCs w:val="32"/>
        </w:rPr>
      </w:pPr>
      <w:r w:rsidRPr="003246A4">
        <w:rPr>
          <w:sz w:val="32"/>
          <w:szCs w:val="32"/>
        </w:rPr>
        <w:t>Documentation</w:t>
      </w:r>
    </w:p>
    <w:p w14:paraId="58C6993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7842C343">
          <v:rect id="_x0000_i3767" style="width:0;height:1.5pt" o:hralign="center" o:hrstd="t" o:hr="t" fillcolor="#a0a0a0" stroked="f"/>
        </w:pict>
      </w:r>
    </w:p>
    <w:p w14:paraId="55F097E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217. Complete Architecture</w:t>
      </w:r>
    </w:p>
    <w:p w14:paraId="0A00CA0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        EMPLOYEE</w:t>
      </w:r>
    </w:p>
    <w:p w14:paraId="5B53E04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           |</w:t>
      </w:r>
    </w:p>
    <w:p w14:paraId="3BCF432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           v</w:t>
      </w:r>
    </w:p>
    <w:p w14:paraId="194F2C3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   CANVAS APPLICATION</w:t>
      </w:r>
    </w:p>
    <w:p w14:paraId="0D5F408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           |</w:t>
      </w:r>
    </w:p>
    <w:p w14:paraId="1A3B1DA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+-------------+-------------+</w:t>
      </w:r>
    </w:p>
    <w:p w14:paraId="68EDB31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|             |             |</w:t>
      </w:r>
    </w:p>
    <w:p w14:paraId="01FC32E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v             v             v</w:t>
      </w:r>
    </w:p>
    <w:p w14:paraId="43398E9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HOME       MY REQUESTS      PROFILE</w:t>
      </w:r>
    </w:p>
    <w:p w14:paraId="121F824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|             |</w:t>
      </w:r>
    </w:p>
    <w:p w14:paraId="5DD4FB3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 xml:space="preserve">         |             v</w:t>
      </w:r>
    </w:p>
    <w:p w14:paraId="4EB538C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|       REQUEST DETAILS</w:t>
      </w:r>
    </w:p>
    <w:p w14:paraId="19500A0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|          /       \</w:t>
      </w:r>
    </w:p>
    <w:p w14:paraId="2E9E73C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|       EDIT       CANCEL</w:t>
      </w:r>
    </w:p>
    <w:p w14:paraId="0FCD92E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|          \       /</w:t>
      </w:r>
    </w:p>
    <w:p w14:paraId="5C8AA04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|             |</w:t>
      </w:r>
    </w:p>
    <w:p w14:paraId="4D33D29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+-------------+</w:t>
      </w:r>
    </w:p>
    <w:p w14:paraId="5823661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           |</w:t>
      </w:r>
    </w:p>
    <w:p w14:paraId="61105BC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           v</w:t>
      </w:r>
    </w:p>
    <w:p w14:paraId="4B9D5F1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       DATAVERSE</w:t>
      </w:r>
    </w:p>
    <w:p w14:paraId="6F56F7D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                |</w:t>
      </w:r>
    </w:p>
    <w:p w14:paraId="766EA2D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+---------------+---------------+</w:t>
      </w:r>
    </w:p>
    <w:p w14:paraId="0D69BA5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|               |               |</w:t>
      </w:r>
    </w:p>
    <w:p w14:paraId="2C1E8A4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v               v               v</w:t>
      </w:r>
    </w:p>
    <w:p w14:paraId="2AAB8423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EMPLOYEE       LEAVE REQUEST    LEAVE TYPE</w:t>
      </w:r>
    </w:p>
    <w:p w14:paraId="10F8EAF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449DD7F">
          <v:rect id="_x0000_i3768" style="width:0;height:1.5pt" o:hralign="center" o:hrstd="t" o:hr="t" fillcolor="#a0a0a0" stroked="f"/>
        </w:pict>
      </w:r>
    </w:p>
    <w:p w14:paraId="385BAF3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218. What We Have Not Built Yet</w:t>
      </w:r>
    </w:p>
    <w:p w14:paraId="305CEF5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Notice:</w:t>
      </w:r>
    </w:p>
    <w:p w14:paraId="78570F8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There is currently no automated:</w:t>
      </w:r>
    </w:p>
    <w:p w14:paraId="3EFBCB5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Submit</w:t>
      </w:r>
    </w:p>
    <w:p w14:paraId="5CB3C67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|</w:t>
      </w:r>
    </w:p>
    <w:p w14:paraId="77D13CC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v</w:t>
      </w:r>
    </w:p>
    <w:p w14:paraId="3115D36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Manager Approval</w:t>
      </w:r>
    </w:p>
    <w:p w14:paraId="2D5BA49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|</w:t>
      </w:r>
    </w:p>
    <w:p w14:paraId="2FC5A84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v</w:t>
      </w:r>
    </w:p>
    <w:p w14:paraId="4CD5252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Approved / Rejected</w:t>
      </w:r>
    </w:p>
    <w:p w14:paraId="27FE101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That is intentional.</w:t>
      </w:r>
    </w:p>
    <w:p w14:paraId="58BC4FE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next stage of the course will eventually introduce:</w:t>
      </w:r>
    </w:p>
    <w:p w14:paraId="4B51E29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Power Automate.</w:t>
      </w:r>
    </w:p>
    <w:p w14:paraId="1F6F02B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10C32A3B">
          <v:rect id="_x0000_i3769" style="width:0;height:1.5pt" o:hralign="center" o:hrstd="t" o:hr="t" fillcolor="#a0a0a0" stroked="f"/>
        </w:pict>
      </w:r>
    </w:p>
    <w:p w14:paraId="00C7047D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219. Separation of Responsibilities</w:t>
      </w:r>
    </w:p>
    <w:p w14:paraId="6E03EE1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Our current:</w:t>
      </w:r>
    </w:p>
    <w:p w14:paraId="27D31CB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Canvas App</w:t>
      </w:r>
    </w:p>
    <w:p w14:paraId="69025F3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handles:</w:t>
      </w:r>
    </w:p>
    <w:p w14:paraId="1B0CAC8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Employee experience</w:t>
      </w:r>
    </w:p>
    <w:p w14:paraId="5043C38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Data entry</w:t>
      </w:r>
    </w:p>
    <w:p w14:paraId="52B1285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Search</w:t>
      </w:r>
    </w:p>
    <w:p w14:paraId="7165C66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Details</w:t>
      </w:r>
    </w:p>
    <w:p w14:paraId="6879691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Basic direct actions</w:t>
      </w:r>
    </w:p>
    <w:p w14:paraId="14C13AA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Dataverse handles:</w:t>
      </w:r>
    </w:p>
    <w:p w14:paraId="53F3BAFC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Data</w:t>
      </w:r>
    </w:p>
    <w:p w14:paraId="485936B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Relationships</w:t>
      </w:r>
    </w:p>
    <w:p w14:paraId="21956DF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Security</w:t>
      </w:r>
    </w:p>
    <w:p w14:paraId="7CA861E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Validation</w:t>
      </w:r>
    </w:p>
    <w:p w14:paraId="62C0346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Later:</w:t>
      </w:r>
    </w:p>
    <w:p w14:paraId="02A745D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Power Automate</w:t>
      </w:r>
    </w:p>
    <w:p w14:paraId="662EE43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will handle:</w:t>
      </w:r>
    </w:p>
    <w:p w14:paraId="2FF67BD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Approval workflows</w:t>
      </w:r>
    </w:p>
    <w:p w14:paraId="1DF9876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Notifications</w:t>
      </w:r>
    </w:p>
    <w:p w14:paraId="08CC38E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Process orchestration</w:t>
      </w:r>
    </w:p>
    <w:p w14:paraId="1DB008D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A37CBC9">
          <v:rect id="_x0000_i3770" style="width:0;height:1.5pt" o:hralign="center" o:hrstd="t" o:hr="t" fillcolor="#a0a0a0" stroked="f"/>
        </w:pict>
      </w:r>
    </w:p>
    <w:p w14:paraId="0550749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220. Most Important Day 8 Lesson</w:t>
      </w:r>
    </w:p>
    <w:p w14:paraId="7A9616E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 application is not finished because:</w:t>
      </w:r>
    </w:p>
    <w:p w14:paraId="6AF894E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The happy path works.</w:t>
      </w:r>
    </w:p>
    <w:p w14:paraId="5D75096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 professional maker asks:</w:t>
      </w:r>
    </w:p>
    <w:p w14:paraId="6DF6AA2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happens on a small screen?</w:t>
      </w:r>
    </w:p>
    <w:p w14:paraId="2AE99B8A" w14:textId="77777777" w:rsidR="003246A4" w:rsidRPr="003246A4" w:rsidRDefault="003246A4" w:rsidP="003246A4">
      <w:pPr>
        <w:rPr>
          <w:sz w:val="32"/>
          <w:szCs w:val="32"/>
        </w:rPr>
      </w:pPr>
    </w:p>
    <w:p w14:paraId="5F00D82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happens when no records exist?</w:t>
      </w:r>
    </w:p>
    <w:p w14:paraId="3E71DE0F" w14:textId="77777777" w:rsidR="003246A4" w:rsidRPr="003246A4" w:rsidRDefault="003246A4" w:rsidP="003246A4">
      <w:pPr>
        <w:rPr>
          <w:sz w:val="32"/>
          <w:szCs w:val="32"/>
        </w:rPr>
      </w:pPr>
    </w:p>
    <w:p w14:paraId="3160C9A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happens when saving fails?</w:t>
      </w:r>
    </w:p>
    <w:p w14:paraId="6923F9B5" w14:textId="77777777" w:rsidR="003246A4" w:rsidRPr="003246A4" w:rsidRDefault="003246A4" w:rsidP="003246A4">
      <w:pPr>
        <w:rPr>
          <w:sz w:val="32"/>
          <w:szCs w:val="32"/>
        </w:rPr>
      </w:pPr>
    </w:p>
    <w:p w14:paraId="242F74E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happens when the user has no profile?</w:t>
      </w:r>
    </w:p>
    <w:p w14:paraId="4BA40407" w14:textId="77777777" w:rsidR="003246A4" w:rsidRPr="003246A4" w:rsidRDefault="003246A4" w:rsidP="003246A4">
      <w:pPr>
        <w:rPr>
          <w:sz w:val="32"/>
          <w:szCs w:val="32"/>
        </w:rPr>
      </w:pPr>
    </w:p>
    <w:p w14:paraId="6E3B590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happens when permissions are wrong?</w:t>
      </w:r>
    </w:p>
    <w:p w14:paraId="75D37599" w14:textId="77777777" w:rsidR="003246A4" w:rsidRPr="003246A4" w:rsidRDefault="003246A4" w:rsidP="003246A4">
      <w:pPr>
        <w:rPr>
          <w:sz w:val="32"/>
          <w:szCs w:val="32"/>
        </w:rPr>
      </w:pPr>
    </w:p>
    <w:p w14:paraId="4C536BC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happens with 50,000 records?</w:t>
      </w:r>
    </w:p>
    <w:p w14:paraId="375AEBF1" w14:textId="77777777" w:rsidR="003246A4" w:rsidRPr="003246A4" w:rsidRDefault="003246A4" w:rsidP="003246A4">
      <w:pPr>
        <w:rPr>
          <w:sz w:val="32"/>
          <w:szCs w:val="32"/>
        </w:rPr>
      </w:pPr>
    </w:p>
    <w:p w14:paraId="361A41E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Can keyboard/screen-reader users understand it?</w:t>
      </w:r>
    </w:p>
    <w:p w14:paraId="28604F4F" w14:textId="77777777" w:rsidR="003246A4" w:rsidRPr="003246A4" w:rsidRDefault="003246A4" w:rsidP="003246A4">
      <w:pPr>
        <w:rPr>
          <w:sz w:val="32"/>
          <w:szCs w:val="32"/>
        </w:rPr>
      </w:pPr>
    </w:p>
    <w:p w14:paraId="11CF493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What happens when the user clicks Back?</w:t>
      </w:r>
    </w:p>
    <w:p w14:paraId="58398432" w14:textId="77777777" w:rsidR="003246A4" w:rsidRPr="003246A4" w:rsidRDefault="003246A4" w:rsidP="003246A4">
      <w:pPr>
        <w:rPr>
          <w:sz w:val="32"/>
          <w:szCs w:val="32"/>
        </w:rPr>
      </w:pPr>
    </w:p>
    <w:p w14:paraId="3191669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Did we test this?</w:t>
      </w:r>
    </w:p>
    <w:p w14:paraId="321A0620" w14:textId="77777777" w:rsidR="003246A4" w:rsidRPr="003246A4" w:rsidRDefault="003246A4" w:rsidP="003246A4">
      <w:pPr>
        <w:rPr>
          <w:sz w:val="32"/>
          <w:szCs w:val="32"/>
        </w:rPr>
      </w:pPr>
    </w:p>
    <w:p w14:paraId="2B69CDD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Which version is published?</w:t>
      </w:r>
    </w:p>
    <w:p w14:paraId="150AB79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That mindset separates:</w:t>
      </w:r>
    </w:p>
    <w:p w14:paraId="57326A8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Prototype</w:t>
      </w:r>
    </w:p>
    <w:p w14:paraId="442CD5B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from:</w:t>
      </w:r>
    </w:p>
    <w:p w14:paraId="070FBB2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Business Application.</w:t>
      </w:r>
    </w:p>
    <w:p w14:paraId="018C8432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3991BA42">
          <v:rect id="_x0000_i3771" style="width:0;height:1.5pt" o:hralign="center" o:hrstd="t" o:hr="t" fillcolor="#a0a0a0" stroked="f"/>
        </w:pict>
      </w:r>
    </w:p>
    <w:p w14:paraId="06B8134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221. Final Week 2 Outcome</w:t>
      </w:r>
    </w:p>
    <w:p w14:paraId="5EC895E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can now build a Canvas App that includes:</w:t>
      </w:r>
    </w:p>
    <w:p w14:paraId="502CE2E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Dataverse integration</w:t>
      </w:r>
    </w:p>
    <w:p w14:paraId="650A923C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Screens</w:t>
      </w:r>
    </w:p>
    <w:p w14:paraId="6198F67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Controls</w:t>
      </w:r>
    </w:p>
    <w:p w14:paraId="443417E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Galleries</w:t>
      </w:r>
    </w:p>
    <w:p w14:paraId="1D870A7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Forms</w:t>
      </w:r>
    </w:p>
    <w:p w14:paraId="60A9142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Search</w:t>
      </w:r>
    </w:p>
    <w:p w14:paraId="5176FA5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3246A4">
        <w:rPr>
          <w:sz w:val="32"/>
          <w:szCs w:val="32"/>
        </w:rPr>
        <w:t xml:space="preserve"> Filtering</w:t>
      </w:r>
    </w:p>
    <w:p w14:paraId="5C6F34E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Sorting</w:t>
      </w:r>
    </w:p>
    <w:p w14:paraId="314D2C1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Navigation</w:t>
      </w:r>
    </w:p>
    <w:p w14:paraId="78A1C566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Current-user logic</w:t>
      </w:r>
    </w:p>
    <w:p w14:paraId="711EBFB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Power Fx</w:t>
      </w:r>
    </w:p>
    <w:p w14:paraId="43AE558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Variables</w:t>
      </w:r>
    </w:p>
    <w:p w14:paraId="1213175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Collections</w:t>
      </w:r>
    </w:p>
    <w:p w14:paraId="017370E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Conditional UI</w:t>
      </w:r>
    </w:p>
    <w:p w14:paraId="44BDF60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Patch</w:t>
      </w:r>
    </w:p>
    <w:p w14:paraId="46951EC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Error handling</w:t>
      </w:r>
    </w:p>
    <w:p w14:paraId="61CB67C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Validation</w:t>
      </w:r>
    </w:p>
    <w:p w14:paraId="5358235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Responsive layouts</w:t>
      </w:r>
    </w:p>
    <w:p w14:paraId="774FA9D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Accessibility review</w:t>
      </w:r>
    </w:p>
    <w:p w14:paraId="4633D85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Performance awareness</w:t>
      </w:r>
    </w:p>
    <w:p w14:paraId="4DFFCB8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Functional testing</w:t>
      </w:r>
    </w:p>
    <w:p w14:paraId="6930349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Save/Publish</w:t>
      </w:r>
    </w:p>
    <w:p w14:paraId="795F4FC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Sharing concepts</w:t>
      </w:r>
    </w:p>
    <w:p w14:paraId="5885C42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rFonts w:ascii="Segoe UI Symbol" w:hAnsi="Segoe UI Symbol" w:cs="Segoe UI Symbol"/>
          <w:sz w:val="32"/>
          <w:szCs w:val="32"/>
        </w:rPr>
        <w:t>✓</w:t>
      </w:r>
      <w:r w:rsidRPr="003246A4">
        <w:rPr>
          <w:sz w:val="32"/>
          <w:szCs w:val="32"/>
        </w:rPr>
        <w:t xml:space="preserve"> Documentation</w:t>
      </w:r>
    </w:p>
    <w:p w14:paraId="1EC364C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26A34075">
          <v:rect id="_x0000_i3772" style="width:0;height:1.5pt" o:hralign="center" o:hrstd="t" o:hr="t" fillcolor="#a0a0a0" stroked="f"/>
        </w:pict>
      </w:r>
    </w:p>
    <w:p w14:paraId="48FE519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END OF DAY 8</w:t>
      </w:r>
    </w:p>
    <w:p w14:paraId="5F8C7D7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lastRenderedPageBreak/>
        <w:t>WEEK 2 COMPLETE</w:t>
      </w:r>
    </w:p>
    <w:p w14:paraId="2BB560B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have completed their first major application:</w:t>
      </w:r>
    </w:p>
    <w:p w14:paraId="684C58AB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EMPLOYEE LEAVE MANAGEMENT SYSTEM v1.0</w:t>
      </w:r>
    </w:p>
    <w:p w14:paraId="53F2928E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solution now contains:</w:t>
      </w:r>
    </w:p>
    <w:p w14:paraId="1BED23C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DATAVERSE BACKEND</w:t>
      </w:r>
    </w:p>
    <w:p w14:paraId="7382937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+</w:t>
      </w:r>
    </w:p>
    <w:p w14:paraId="735FED9B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CANVAS APP</w:t>
      </w:r>
    </w:p>
    <w:p w14:paraId="422B481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+</w:t>
      </w:r>
    </w:p>
    <w:p w14:paraId="117AADF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SECURITY DESIGN</w:t>
      </w:r>
    </w:p>
    <w:p w14:paraId="2A71D63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+</w:t>
      </w:r>
    </w:p>
    <w:p w14:paraId="6C34003A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BUSINESS LOGIC</w:t>
      </w:r>
    </w:p>
    <w:p w14:paraId="21F9A1C4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+</w:t>
      </w:r>
    </w:p>
    <w:p w14:paraId="00BF96E0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TESTING</w:t>
      </w:r>
    </w:p>
    <w:p w14:paraId="510BCB7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 xml:space="preserve">       +</w:t>
      </w:r>
    </w:p>
    <w:p w14:paraId="4C8987FF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DOCUMENTATION</w:t>
      </w:r>
    </w:p>
    <w:p w14:paraId="533318ED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pict w14:anchorId="5FEC911C">
          <v:rect id="_x0000_i3773" style="width:0;height:1.5pt" o:hralign="center" o:hrstd="t" o:hr="t" fillcolor="#a0a0a0" stroked="f"/>
        </w:pict>
      </w:r>
    </w:p>
    <w:p w14:paraId="6A502D6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NEXT LAB</w:t>
      </w:r>
    </w:p>
    <w:p w14:paraId="20EA2162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Day 9 — Advanced Canvas App Design</w:t>
      </w:r>
    </w:p>
    <w:p w14:paraId="510F6E17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We begin a completely new project:</w:t>
      </w:r>
    </w:p>
    <w:p w14:paraId="57FF38C1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IT Help Desk</w:t>
      </w:r>
    </w:p>
    <w:p w14:paraId="75311A21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Students will apply what they learned without simply copying the Leave App.</w:t>
      </w:r>
    </w:p>
    <w:p w14:paraId="77C451E8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lastRenderedPageBreak/>
        <w:t>They will build:</w:t>
      </w:r>
    </w:p>
    <w:p w14:paraId="41871D1A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Ticket Category</w:t>
      </w:r>
    </w:p>
    <w:p w14:paraId="777456F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Support Ticket</w:t>
      </w:r>
    </w:p>
    <w:p w14:paraId="453950D8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IT Help Desk Canvas App</w:t>
      </w:r>
    </w:p>
    <w:p w14:paraId="42DF45E9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and learn advanced:</w:t>
      </w:r>
    </w:p>
    <w:p w14:paraId="0A89D48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Responsive architecture</w:t>
      </w:r>
    </w:p>
    <w:p w14:paraId="64AA6966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Auto-layout containers</w:t>
      </w:r>
    </w:p>
    <w:p w14:paraId="789A56A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Reusable components</w:t>
      </w:r>
    </w:p>
    <w:p w14:paraId="53FB346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Component properties</w:t>
      </w:r>
    </w:p>
    <w:p w14:paraId="67158D35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Component libraries</w:t>
      </w:r>
    </w:p>
    <w:p w14:paraId="40D722E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Modern themes</w:t>
      </w:r>
    </w:p>
    <w:p w14:paraId="1862493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Reusable status components</w:t>
      </w:r>
    </w:p>
    <w:p w14:paraId="0DA07CC9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Reusable navigation</w:t>
      </w:r>
    </w:p>
    <w:p w14:paraId="60DFD367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Role-aware UX</w:t>
      </w:r>
    </w:p>
    <w:p w14:paraId="05BE12F4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Better application architecture</w:t>
      </w:r>
    </w:p>
    <w:p w14:paraId="67E9C9C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The goal changes from:</w:t>
      </w:r>
    </w:p>
    <w:p w14:paraId="0EEE6E13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 you build an app?</w:t>
      </w:r>
    </w:p>
    <w:p w14:paraId="6C018AC5" w14:textId="77777777" w:rsidR="003246A4" w:rsidRPr="003246A4" w:rsidRDefault="003246A4" w:rsidP="003246A4">
      <w:pPr>
        <w:rPr>
          <w:sz w:val="32"/>
          <w:szCs w:val="32"/>
        </w:rPr>
      </w:pPr>
      <w:r w:rsidRPr="003246A4">
        <w:rPr>
          <w:sz w:val="32"/>
          <w:szCs w:val="32"/>
        </w:rPr>
        <w:t>to:</w:t>
      </w:r>
    </w:p>
    <w:p w14:paraId="1235866E" w14:textId="77777777" w:rsidR="003246A4" w:rsidRPr="003246A4" w:rsidRDefault="003246A4" w:rsidP="003246A4">
      <w:pPr>
        <w:rPr>
          <w:b/>
          <w:bCs/>
          <w:sz w:val="32"/>
          <w:szCs w:val="32"/>
        </w:rPr>
      </w:pPr>
      <w:r w:rsidRPr="003246A4">
        <w:rPr>
          <w:b/>
          <w:bCs/>
          <w:sz w:val="32"/>
          <w:szCs w:val="32"/>
        </w:rPr>
        <w:t>Can you design an app that is reusable and maintainable?</w:t>
      </w:r>
    </w:p>
    <w:p w14:paraId="01A61A5D" w14:textId="3B6A93A2" w:rsidR="008642E0" w:rsidRPr="008642E0" w:rsidRDefault="008642E0" w:rsidP="003246A4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AAA48" w14:textId="77777777" w:rsidR="00066EB9" w:rsidRDefault="00066EB9" w:rsidP="00656987">
      <w:pPr>
        <w:spacing w:after="0" w:line="240" w:lineRule="auto"/>
      </w:pPr>
      <w:r>
        <w:separator/>
      </w:r>
    </w:p>
  </w:endnote>
  <w:endnote w:type="continuationSeparator" w:id="0">
    <w:p w14:paraId="16ABF238" w14:textId="77777777" w:rsidR="00066EB9" w:rsidRDefault="00066EB9" w:rsidP="00656987">
      <w:pPr>
        <w:spacing w:after="0" w:line="240" w:lineRule="auto"/>
      </w:pPr>
      <w:r>
        <w:continuationSeparator/>
      </w:r>
    </w:p>
  </w:endnote>
  <w:endnote w:type="continuationNotice" w:id="1">
    <w:p w14:paraId="5F1310A9" w14:textId="77777777" w:rsidR="00066EB9" w:rsidRDefault="00066E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71497" w14:textId="77777777" w:rsidR="00066EB9" w:rsidRDefault="00066EB9" w:rsidP="00656987">
      <w:pPr>
        <w:spacing w:after="0" w:line="240" w:lineRule="auto"/>
      </w:pPr>
      <w:r>
        <w:separator/>
      </w:r>
    </w:p>
  </w:footnote>
  <w:footnote w:type="continuationSeparator" w:id="0">
    <w:p w14:paraId="00B722BF" w14:textId="77777777" w:rsidR="00066EB9" w:rsidRDefault="00066EB9" w:rsidP="00656987">
      <w:pPr>
        <w:spacing w:after="0" w:line="240" w:lineRule="auto"/>
      </w:pPr>
      <w:r>
        <w:continuationSeparator/>
      </w:r>
    </w:p>
  </w:footnote>
  <w:footnote w:type="continuationNotice" w:id="1">
    <w:p w14:paraId="3F96510F" w14:textId="77777777" w:rsidR="00066EB9" w:rsidRDefault="00066EB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684C1C"/>
    <w:multiLevelType w:val="multilevel"/>
    <w:tmpl w:val="258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0161"/>
    <w:multiLevelType w:val="multilevel"/>
    <w:tmpl w:val="0778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5667A"/>
    <w:multiLevelType w:val="multilevel"/>
    <w:tmpl w:val="25C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F6184"/>
    <w:multiLevelType w:val="multilevel"/>
    <w:tmpl w:val="C512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C5FD4"/>
    <w:multiLevelType w:val="multilevel"/>
    <w:tmpl w:val="10B8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546F3"/>
    <w:multiLevelType w:val="multilevel"/>
    <w:tmpl w:val="39C6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07383"/>
    <w:multiLevelType w:val="multilevel"/>
    <w:tmpl w:val="821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A7C6C"/>
    <w:multiLevelType w:val="multilevel"/>
    <w:tmpl w:val="40D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A5AA9"/>
    <w:multiLevelType w:val="multilevel"/>
    <w:tmpl w:val="B3E0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91B72"/>
    <w:multiLevelType w:val="multilevel"/>
    <w:tmpl w:val="48CE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447882"/>
    <w:multiLevelType w:val="multilevel"/>
    <w:tmpl w:val="D51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04F5C"/>
    <w:multiLevelType w:val="multilevel"/>
    <w:tmpl w:val="79B6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A0FE6"/>
    <w:multiLevelType w:val="multilevel"/>
    <w:tmpl w:val="463C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C00CA"/>
    <w:multiLevelType w:val="multilevel"/>
    <w:tmpl w:val="C91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B25DF"/>
    <w:multiLevelType w:val="multilevel"/>
    <w:tmpl w:val="0912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B3AFC"/>
    <w:multiLevelType w:val="multilevel"/>
    <w:tmpl w:val="3C4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45C01"/>
    <w:multiLevelType w:val="multilevel"/>
    <w:tmpl w:val="D38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25871"/>
    <w:multiLevelType w:val="multilevel"/>
    <w:tmpl w:val="6FA2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C4DF4"/>
    <w:multiLevelType w:val="multilevel"/>
    <w:tmpl w:val="BB08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32D82"/>
    <w:multiLevelType w:val="multilevel"/>
    <w:tmpl w:val="2224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94EAA"/>
    <w:multiLevelType w:val="multilevel"/>
    <w:tmpl w:val="3F6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80806"/>
    <w:multiLevelType w:val="multilevel"/>
    <w:tmpl w:val="DBD0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74A85"/>
    <w:multiLevelType w:val="multilevel"/>
    <w:tmpl w:val="3DD2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F467D"/>
    <w:multiLevelType w:val="multilevel"/>
    <w:tmpl w:val="C56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F23B8"/>
    <w:multiLevelType w:val="multilevel"/>
    <w:tmpl w:val="2B3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436BB"/>
    <w:multiLevelType w:val="multilevel"/>
    <w:tmpl w:val="C86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57011"/>
    <w:multiLevelType w:val="multilevel"/>
    <w:tmpl w:val="2C30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B4DA1"/>
    <w:multiLevelType w:val="multilevel"/>
    <w:tmpl w:val="AC70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4F311D"/>
    <w:multiLevelType w:val="multilevel"/>
    <w:tmpl w:val="A5C2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9630D"/>
    <w:multiLevelType w:val="multilevel"/>
    <w:tmpl w:val="795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4308B"/>
    <w:multiLevelType w:val="multilevel"/>
    <w:tmpl w:val="E696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652AC"/>
    <w:multiLevelType w:val="multilevel"/>
    <w:tmpl w:val="CE06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E1DA5"/>
    <w:multiLevelType w:val="multilevel"/>
    <w:tmpl w:val="D880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D48C9"/>
    <w:multiLevelType w:val="multilevel"/>
    <w:tmpl w:val="3C1EC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9A14BA"/>
    <w:multiLevelType w:val="multilevel"/>
    <w:tmpl w:val="BD4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6D0A19"/>
    <w:multiLevelType w:val="multilevel"/>
    <w:tmpl w:val="1660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23FCB"/>
    <w:multiLevelType w:val="multilevel"/>
    <w:tmpl w:val="363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2388D"/>
    <w:multiLevelType w:val="multilevel"/>
    <w:tmpl w:val="70F2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C32309"/>
    <w:multiLevelType w:val="multilevel"/>
    <w:tmpl w:val="B3BE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4D5833"/>
    <w:multiLevelType w:val="multilevel"/>
    <w:tmpl w:val="EDD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777A2"/>
    <w:multiLevelType w:val="multilevel"/>
    <w:tmpl w:val="ADE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266D2"/>
    <w:multiLevelType w:val="multilevel"/>
    <w:tmpl w:val="BE6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679696372">
    <w:abstractNumId w:val="22"/>
  </w:num>
  <w:num w:numId="3" w16cid:durableId="1129668353">
    <w:abstractNumId w:val="34"/>
  </w:num>
  <w:num w:numId="4" w16cid:durableId="568737732">
    <w:abstractNumId w:val="2"/>
  </w:num>
  <w:num w:numId="5" w16cid:durableId="1856916101">
    <w:abstractNumId w:val="39"/>
  </w:num>
  <w:num w:numId="6" w16cid:durableId="729111414">
    <w:abstractNumId w:val="10"/>
  </w:num>
  <w:num w:numId="7" w16cid:durableId="1789395454">
    <w:abstractNumId w:val="9"/>
  </w:num>
  <w:num w:numId="8" w16cid:durableId="1304001380">
    <w:abstractNumId w:val="8"/>
  </w:num>
  <w:num w:numId="9" w16cid:durableId="332606533">
    <w:abstractNumId w:val="32"/>
  </w:num>
  <w:num w:numId="10" w16cid:durableId="86273494">
    <w:abstractNumId w:val="6"/>
  </w:num>
  <w:num w:numId="11" w16cid:durableId="2097941734">
    <w:abstractNumId w:val="36"/>
  </w:num>
  <w:num w:numId="12" w16cid:durableId="502362161">
    <w:abstractNumId w:val="37"/>
  </w:num>
  <w:num w:numId="13" w16cid:durableId="452360021">
    <w:abstractNumId w:val="23"/>
  </w:num>
  <w:num w:numId="14" w16cid:durableId="560559245">
    <w:abstractNumId w:val="19"/>
  </w:num>
  <w:num w:numId="15" w16cid:durableId="1162551793">
    <w:abstractNumId w:val="14"/>
  </w:num>
  <w:num w:numId="16" w16cid:durableId="1706981699">
    <w:abstractNumId w:val="17"/>
  </w:num>
  <w:num w:numId="17" w16cid:durableId="1439565456">
    <w:abstractNumId w:val="26"/>
  </w:num>
  <w:num w:numId="18" w16cid:durableId="391277284">
    <w:abstractNumId w:val="35"/>
  </w:num>
  <w:num w:numId="19" w16cid:durableId="650476127">
    <w:abstractNumId w:val="38"/>
  </w:num>
  <w:num w:numId="20" w16cid:durableId="1211645627">
    <w:abstractNumId w:val="42"/>
  </w:num>
  <w:num w:numId="21" w16cid:durableId="2111775102">
    <w:abstractNumId w:val="25"/>
  </w:num>
  <w:num w:numId="22" w16cid:durableId="1074474326">
    <w:abstractNumId w:val="4"/>
  </w:num>
  <w:num w:numId="23" w16cid:durableId="2078935708">
    <w:abstractNumId w:val="31"/>
  </w:num>
  <w:num w:numId="24" w16cid:durableId="1110860596">
    <w:abstractNumId w:val="15"/>
  </w:num>
  <w:num w:numId="25" w16cid:durableId="829060945">
    <w:abstractNumId w:val="41"/>
  </w:num>
  <w:num w:numId="26" w16cid:durableId="2087872198">
    <w:abstractNumId w:val="13"/>
  </w:num>
  <w:num w:numId="27" w16cid:durableId="1839078988">
    <w:abstractNumId w:val="3"/>
  </w:num>
  <w:num w:numId="28" w16cid:durableId="1577860030">
    <w:abstractNumId w:val="21"/>
  </w:num>
  <w:num w:numId="29" w16cid:durableId="732314663">
    <w:abstractNumId w:val="16"/>
  </w:num>
  <w:num w:numId="30" w16cid:durableId="714500782">
    <w:abstractNumId w:val="30"/>
  </w:num>
  <w:num w:numId="31" w16cid:durableId="471020245">
    <w:abstractNumId w:val="27"/>
  </w:num>
  <w:num w:numId="32" w16cid:durableId="962272135">
    <w:abstractNumId w:val="28"/>
  </w:num>
  <w:num w:numId="33" w16cid:durableId="1668434168">
    <w:abstractNumId w:val="24"/>
  </w:num>
  <w:num w:numId="34" w16cid:durableId="1145005304">
    <w:abstractNumId w:val="5"/>
  </w:num>
  <w:num w:numId="35" w16cid:durableId="928540318">
    <w:abstractNumId w:val="7"/>
  </w:num>
  <w:num w:numId="36" w16cid:durableId="1502507375">
    <w:abstractNumId w:val="40"/>
  </w:num>
  <w:num w:numId="37" w16cid:durableId="1710103567">
    <w:abstractNumId w:val="33"/>
  </w:num>
  <w:num w:numId="38" w16cid:durableId="1534415405">
    <w:abstractNumId w:val="11"/>
  </w:num>
  <w:num w:numId="39" w16cid:durableId="752895571">
    <w:abstractNumId w:val="20"/>
  </w:num>
  <w:num w:numId="40" w16cid:durableId="1770007423">
    <w:abstractNumId w:val="12"/>
  </w:num>
  <w:num w:numId="41" w16cid:durableId="1579749710">
    <w:abstractNumId w:val="29"/>
  </w:num>
  <w:num w:numId="42" w16cid:durableId="113404659">
    <w:abstractNumId w:val="1"/>
  </w:num>
  <w:num w:numId="43" w16cid:durableId="536085235">
    <w:abstractNumId w:val="1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66EB9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246A4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C048D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07EF3"/>
    <w:rsid w:val="00821744"/>
    <w:rsid w:val="0086137E"/>
    <w:rsid w:val="008642E0"/>
    <w:rsid w:val="00887347"/>
    <w:rsid w:val="00896C99"/>
    <w:rsid w:val="008E4161"/>
    <w:rsid w:val="008F16C0"/>
    <w:rsid w:val="0090520B"/>
    <w:rsid w:val="00961F2E"/>
    <w:rsid w:val="009A53EC"/>
    <w:rsid w:val="009D049D"/>
    <w:rsid w:val="009D1248"/>
    <w:rsid w:val="00A22A65"/>
    <w:rsid w:val="00A6312F"/>
    <w:rsid w:val="00AB2B54"/>
    <w:rsid w:val="00AC7A39"/>
    <w:rsid w:val="00B035EC"/>
    <w:rsid w:val="00B341D6"/>
    <w:rsid w:val="00B374FB"/>
    <w:rsid w:val="00B45A29"/>
    <w:rsid w:val="00B62D04"/>
    <w:rsid w:val="00BA0209"/>
    <w:rsid w:val="00BC0589"/>
    <w:rsid w:val="00BF6D56"/>
    <w:rsid w:val="00C30416"/>
    <w:rsid w:val="00C42D30"/>
    <w:rsid w:val="00C47214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DF5573"/>
    <w:rsid w:val="00E25A5F"/>
    <w:rsid w:val="00E345CC"/>
    <w:rsid w:val="00E86E46"/>
    <w:rsid w:val="00E966CC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258</TotalTime>
  <Pages>118</Pages>
  <Words>6890</Words>
  <Characters>39276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15</cp:revision>
  <cp:lastPrinted>2025-04-23T21:13:00Z</cp:lastPrinted>
  <dcterms:created xsi:type="dcterms:W3CDTF">2026-06-13T18:32:00Z</dcterms:created>
  <dcterms:modified xsi:type="dcterms:W3CDTF">2026-09-10T12:56:00Z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