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39238" w14:textId="7C8FAEC5" w:rsidR="00770E71" w:rsidRDefault="00E25A5F" w:rsidP="00770E71">
      <w:pPr>
        <w:pStyle w:val="NoSpacing"/>
      </w:pPr>
      <w:r>
        <w:rPr>
          <w:noProof/>
        </w:rPr>
        <w:drawing>
          <wp:anchor distT="0" distB="0" distL="114300" distR="114300" simplePos="0" relativeHeight="251676672" behindDoc="0" locked="0" layoutInCell="1" allowOverlap="1" wp14:anchorId="1D7D1A5F" wp14:editId="07E104DB">
            <wp:simplePos x="0" y="0"/>
            <wp:positionH relativeFrom="margin">
              <wp:align>right</wp:align>
            </wp:positionH>
            <wp:positionV relativeFrom="paragraph">
              <wp:posOffset>-518349</wp:posOffset>
            </wp:positionV>
            <wp:extent cx="5943600" cy="3962400"/>
            <wp:effectExtent l="0" t="0" r="0" b="0"/>
            <wp:wrapNone/>
            <wp:docPr id="94426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62154" name="Picture 9442621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r w:rsidR="00770E71" w:rsidRPr="00770E71">
        <w:rPr>
          <w:noProof/>
        </w:rPr>
        <w:drawing>
          <wp:anchor distT="0" distB="0" distL="114300" distR="114300" simplePos="0" relativeHeight="251673600" behindDoc="1" locked="1" layoutInCell="1" allowOverlap="1" wp14:anchorId="17F78E15" wp14:editId="669B9181">
            <wp:simplePos x="0" y="0"/>
            <wp:positionH relativeFrom="column">
              <wp:posOffset>-914400</wp:posOffset>
            </wp:positionH>
            <wp:positionV relativeFrom="paragraph">
              <wp:posOffset>-914400</wp:posOffset>
            </wp:positionV>
            <wp:extent cx="7772400" cy="10058449"/>
            <wp:effectExtent l="0" t="0" r="0" b="0"/>
            <wp:wrapNone/>
            <wp:docPr id="7" name="Picture 6">
              <a:extLst xmlns:a="http://schemas.openxmlformats.org/drawingml/2006/main">
                <a:ext uri="{FF2B5EF4-FFF2-40B4-BE49-F238E27FC236}">
                  <a16:creationId xmlns:a16="http://schemas.microsoft.com/office/drawing/2014/main" id="{40AB5842-271D-7200-2838-9692C1E238B3}"/>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0AB5842-271D-7200-2838-9692C1E238B3}"/>
                        </a:ext>
                        <a:ext uri="{C183D7F6-B498-43B3-948B-1728B52AA6E4}">
                          <adec:decorative xmlns:adec="http://schemas.microsoft.com/office/drawing/2017/decorative" val="1"/>
                        </a:ext>
                      </a:extLst>
                    </pic:cNvPr>
                    <pic:cNvPicPr>
                      <a:picLocks noChangeAspect="1"/>
                    </pic:cNvPicPr>
                  </pic:nvPicPr>
                  <pic:blipFill>
                    <a:blip r:embed="rId11" cstate="print">
                      <a:extLst>
                        <a:ext uri="{28A0092B-C50C-407E-A947-70E740481C1C}">
                          <a14:useLocalDpi xmlns:a14="http://schemas.microsoft.com/office/drawing/2010/main" val="0"/>
                        </a:ext>
                      </a:extLst>
                    </a:blip>
                    <a:srcRect l="3371" t="3393" r="3373" b="3393"/>
                    <a:stretch/>
                  </pic:blipFill>
                  <pic:spPr>
                    <a:xfrm>
                      <a:off x="0" y="0"/>
                      <a:ext cx="7772400" cy="10058449"/>
                    </a:xfrm>
                    <a:prstGeom prst="rect">
                      <a:avLst/>
                    </a:prstGeom>
                  </pic:spPr>
                </pic:pic>
              </a:graphicData>
            </a:graphic>
            <wp14:sizeRelH relativeFrom="margin">
              <wp14:pctWidth>0</wp14:pctWidth>
            </wp14:sizeRelH>
            <wp14:sizeRelV relativeFrom="margin">
              <wp14:pctHeight>0</wp14:pctHeight>
            </wp14:sizeRelV>
          </wp:anchor>
        </w:drawing>
      </w:r>
    </w:p>
    <w:p w14:paraId="7A24D762" w14:textId="77777777" w:rsidR="00E25A5F" w:rsidRDefault="00E25A5F" w:rsidP="006D2E99">
      <w:pPr>
        <w:pStyle w:val="Subtitle"/>
      </w:pPr>
    </w:p>
    <w:p w14:paraId="0F1EDDBA" w14:textId="77777777" w:rsidR="00E25A5F" w:rsidRDefault="00E25A5F" w:rsidP="00E25A5F">
      <w:pPr>
        <w:pStyle w:val="Subtitle"/>
        <w:jc w:val="right"/>
      </w:pPr>
    </w:p>
    <w:p w14:paraId="1B8231E8" w14:textId="77777777" w:rsidR="00E25A5F" w:rsidRDefault="00E25A5F" w:rsidP="006D2E99">
      <w:pPr>
        <w:pStyle w:val="Subtitle"/>
      </w:pPr>
    </w:p>
    <w:p w14:paraId="0F49EE11" w14:textId="7CBFB0EB" w:rsidR="006D2E99" w:rsidRPr="000F480F" w:rsidRDefault="00B45A29" w:rsidP="00E25A5F">
      <w:pPr>
        <w:pStyle w:val="Title"/>
        <w:rPr>
          <w:sz w:val="72"/>
          <w:szCs w:val="52"/>
        </w:rPr>
      </w:pPr>
      <w:r>
        <w:rPr>
          <w:sz w:val="72"/>
          <w:szCs w:val="52"/>
        </w:rPr>
        <w:t>Galleries, search, filter, forms &amp; navigation</w:t>
      </w:r>
    </w:p>
    <w:p w14:paraId="494AAA86" w14:textId="6220F959" w:rsidR="00E25A5F" w:rsidRPr="00E25A5F" w:rsidRDefault="000F480F" w:rsidP="00E25A5F">
      <w:pPr>
        <w:rPr>
          <w:b/>
          <w:bCs/>
        </w:rPr>
      </w:pPr>
      <w:r>
        <w:rPr>
          <w:b/>
          <w:bCs/>
        </w:rPr>
        <w:t>Lab</w:t>
      </w:r>
      <w:r w:rsidR="001011B4">
        <w:rPr>
          <w:b/>
          <w:bCs/>
        </w:rPr>
        <w:t xml:space="preserve"> Guide</w:t>
      </w:r>
    </w:p>
    <w:p w14:paraId="25C73836" w14:textId="77777777" w:rsidR="00E25A5F" w:rsidRDefault="00E25A5F" w:rsidP="00E25A5F"/>
    <w:p w14:paraId="41F9C71F" w14:textId="648B860D" w:rsidR="006D2E99" w:rsidRPr="00646502" w:rsidRDefault="006D2E99" w:rsidP="00646502">
      <w:pPr>
        <w:pStyle w:val="Preparedby"/>
      </w:pPr>
    </w:p>
    <w:p w14:paraId="6A16AF5C" w14:textId="77777777" w:rsidR="000F480F" w:rsidRPr="00E25A5F" w:rsidRDefault="000F480F" w:rsidP="00E25A5F">
      <w:pPr>
        <w:rPr>
          <w:color w:val="000000" w:themeColor="text1"/>
          <w:szCs w:val="20"/>
        </w:rPr>
      </w:pPr>
    </w:p>
    <w:p w14:paraId="50F378E6" w14:textId="77777777" w:rsidR="00B45A29" w:rsidRPr="00B45A29" w:rsidRDefault="00B45A29" w:rsidP="00B45A29">
      <w:pPr>
        <w:rPr>
          <w:b/>
          <w:bCs/>
          <w:sz w:val="32"/>
          <w:szCs w:val="32"/>
        </w:rPr>
      </w:pPr>
      <w:r w:rsidRPr="00B45A29">
        <w:rPr>
          <w:b/>
          <w:bCs/>
          <w:sz w:val="32"/>
          <w:szCs w:val="32"/>
        </w:rPr>
        <w:lastRenderedPageBreak/>
        <w:t>Microsoft Power Platform Bootcamp</w:t>
      </w:r>
    </w:p>
    <w:p w14:paraId="2771E473" w14:textId="77777777" w:rsidR="00B45A29" w:rsidRPr="00B45A29" w:rsidRDefault="00B45A29" w:rsidP="00B45A29">
      <w:pPr>
        <w:rPr>
          <w:b/>
          <w:bCs/>
          <w:sz w:val="32"/>
          <w:szCs w:val="32"/>
        </w:rPr>
      </w:pPr>
      <w:r w:rsidRPr="00B45A29">
        <w:rPr>
          <w:b/>
          <w:bCs/>
          <w:sz w:val="32"/>
          <w:szCs w:val="32"/>
        </w:rPr>
        <w:t>Day 6 Lab — Galleries, Search, Filter, Forms &amp; Navigation</w:t>
      </w:r>
    </w:p>
    <w:p w14:paraId="5755E1E6" w14:textId="77777777" w:rsidR="00B45A29" w:rsidRPr="00B45A29" w:rsidRDefault="00B45A29" w:rsidP="00B45A29">
      <w:pPr>
        <w:rPr>
          <w:sz w:val="32"/>
          <w:szCs w:val="32"/>
        </w:rPr>
      </w:pPr>
      <w:r w:rsidRPr="00B45A29">
        <w:rPr>
          <w:b/>
          <w:bCs/>
          <w:sz w:val="32"/>
          <w:szCs w:val="32"/>
        </w:rPr>
        <w:t>Week:</w:t>
      </w:r>
      <w:r w:rsidRPr="00B45A29">
        <w:rPr>
          <w:sz w:val="32"/>
          <w:szCs w:val="32"/>
        </w:rPr>
        <w:t xml:space="preserve"> 2 — Canvas App Development</w:t>
      </w:r>
      <w:r w:rsidRPr="00B45A29">
        <w:rPr>
          <w:sz w:val="32"/>
          <w:szCs w:val="32"/>
        </w:rPr>
        <w:br/>
      </w:r>
      <w:r w:rsidRPr="00B45A29">
        <w:rPr>
          <w:b/>
          <w:bCs/>
          <w:sz w:val="32"/>
          <w:szCs w:val="32"/>
        </w:rPr>
        <w:t>Duration:</w:t>
      </w:r>
      <w:r w:rsidRPr="00B45A29">
        <w:rPr>
          <w:sz w:val="32"/>
          <w:szCs w:val="32"/>
        </w:rPr>
        <w:t xml:space="preserve"> 2 Hours</w:t>
      </w:r>
      <w:r w:rsidRPr="00B45A29">
        <w:rPr>
          <w:sz w:val="32"/>
          <w:szCs w:val="32"/>
        </w:rPr>
        <w:br/>
      </w:r>
      <w:r w:rsidRPr="00B45A29">
        <w:rPr>
          <w:b/>
          <w:bCs/>
          <w:sz w:val="32"/>
          <w:szCs w:val="32"/>
        </w:rPr>
        <w:t>Level:</w:t>
      </w:r>
      <w:r w:rsidRPr="00B45A29">
        <w:rPr>
          <w:sz w:val="32"/>
          <w:szCs w:val="32"/>
        </w:rPr>
        <w:t xml:space="preserve"> Beginner </w:t>
      </w:r>
      <w:r w:rsidRPr="00B45A29">
        <w:rPr>
          <w:rFonts w:ascii="Times New Roman" w:hAnsi="Times New Roman" w:cs="Times New Roman"/>
          <w:sz w:val="32"/>
          <w:szCs w:val="32"/>
        </w:rPr>
        <w:t>→</w:t>
      </w:r>
      <w:r w:rsidRPr="00B45A29">
        <w:rPr>
          <w:sz w:val="32"/>
          <w:szCs w:val="32"/>
        </w:rPr>
        <w:t xml:space="preserve"> Intermediate</w:t>
      </w:r>
      <w:r w:rsidRPr="00B45A29">
        <w:rPr>
          <w:sz w:val="32"/>
          <w:szCs w:val="32"/>
        </w:rPr>
        <w:br/>
      </w:r>
      <w:r w:rsidRPr="00B45A29">
        <w:rPr>
          <w:b/>
          <w:bCs/>
          <w:sz w:val="32"/>
          <w:szCs w:val="32"/>
        </w:rPr>
        <w:t>Format:</w:t>
      </w:r>
      <w:r w:rsidRPr="00B45A29">
        <w:rPr>
          <w:sz w:val="32"/>
          <w:szCs w:val="32"/>
        </w:rPr>
        <w:t xml:space="preserve"> Instructor Demo + Guided Build + Power Fx Practice + Testing + Assessment</w:t>
      </w:r>
      <w:r w:rsidRPr="00B45A29">
        <w:rPr>
          <w:sz w:val="32"/>
          <w:szCs w:val="32"/>
        </w:rPr>
        <w:br/>
      </w:r>
      <w:r w:rsidRPr="00B45A29">
        <w:rPr>
          <w:b/>
          <w:bCs/>
          <w:sz w:val="32"/>
          <w:szCs w:val="32"/>
        </w:rPr>
        <w:t>Project:</w:t>
      </w:r>
      <w:r w:rsidRPr="00B45A29">
        <w:rPr>
          <w:sz w:val="32"/>
          <w:szCs w:val="32"/>
        </w:rPr>
        <w:t xml:space="preserve"> Employee Leave Management System</w:t>
      </w:r>
      <w:r w:rsidRPr="00B45A29">
        <w:rPr>
          <w:sz w:val="32"/>
          <w:szCs w:val="32"/>
        </w:rPr>
        <w:br/>
      </w:r>
      <w:r w:rsidRPr="00B45A29">
        <w:rPr>
          <w:b/>
          <w:bCs/>
          <w:sz w:val="32"/>
          <w:szCs w:val="32"/>
        </w:rPr>
        <w:t>Starting Version:</w:t>
      </w:r>
      <w:r w:rsidRPr="00B45A29">
        <w:rPr>
          <w:sz w:val="32"/>
          <w:szCs w:val="32"/>
        </w:rPr>
        <w:t xml:space="preserve"> v0.1</w:t>
      </w:r>
      <w:r w:rsidRPr="00B45A29">
        <w:rPr>
          <w:sz w:val="32"/>
          <w:szCs w:val="32"/>
        </w:rPr>
        <w:br/>
      </w:r>
      <w:r w:rsidRPr="00B45A29">
        <w:rPr>
          <w:b/>
          <w:bCs/>
          <w:sz w:val="32"/>
          <w:szCs w:val="32"/>
        </w:rPr>
        <w:t>Target Version:</w:t>
      </w:r>
      <w:r w:rsidRPr="00B45A29">
        <w:rPr>
          <w:sz w:val="32"/>
          <w:szCs w:val="32"/>
        </w:rPr>
        <w:t xml:space="preserve"> v0.2</w:t>
      </w:r>
    </w:p>
    <w:p w14:paraId="14C81165" w14:textId="77777777" w:rsidR="00B45A29" w:rsidRPr="00B45A29" w:rsidRDefault="00B45A29" w:rsidP="00B45A29">
      <w:pPr>
        <w:rPr>
          <w:sz w:val="32"/>
          <w:szCs w:val="32"/>
        </w:rPr>
      </w:pPr>
      <w:r w:rsidRPr="00B45A29">
        <w:rPr>
          <w:sz w:val="32"/>
          <w:szCs w:val="32"/>
        </w:rPr>
        <w:pict w14:anchorId="702FE7BB">
          <v:rect id="_x0000_i7846" style="width:0;height:1.5pt" o:hralign="center" o:hrstd="t" o:hr="t" fillcolor="#a0a0a0" stroked="f"/>
        </w:pict>
      </w:r>
    </w:p>
    <w:p w14:paraId="5A500530" w14:textId="77777777" w:rsidR="00B45A29" w:rsidRPr="00B45A29" w:rsidRDefault="00B45A29" w:rsidP="00B45A29">
      <w:pPr>
        <w:rPr>
          <w:b/>
          <w:bCs/>
          <w:sz w:val="32"/>
          <w:szCs w:val="32"/>
        </w:rPr>
      </w:pPr>
      <w:r w:rsidRPr="00B45A29">
        <w:rPr>
          <w:b/>
          <w:bCs/>
          <w:sz w:val="32"/>
          <w:szCs w:val="32"/>
        </w:rPr>
        <w:t>1. Day 6 Overview</w:t>
      </w:r>
    </w:p>
    <w:p w14:paraId="4AE3F6CD" w14:textId="77777777" w:rsidR="00B45A29" w:rsidRPr="00B45A29" w:rsidRDefault="00B45A29" w:rsidP="00B45A29">
      <w:pPr>
        <w:rPr>
          <w:sz w:val="32"/>
          <w:szCs w:val="32"/>
        </w:rPr>
      </w:pPr>
      <w:r w:rsidRPr="00B45A29">
        <w:rPr>
          <w:sz w:val="32"/>
          <w:szCs w:val="32"/>
        </w:rPr>
        <w:t>During Day 5, students created:</w:t>
      </w:r>
    </w:p>
    <w:p w14:paraId="267FF3AF" w14:textId="77777777" w:rsidR="00B45A29" w:rsidRPr="00B45A29" w:rsidRDefault="00B45A29" w:rsidP="00B45A29">
      <w:pPr>
        <w:rPr>
          <w:b/>
          <w:bCs/>
          <w:sz w:val="32"/>
          <w:szCs w:val="32"/>
        </w:rPr>
      </w:pPr>
      <w:r w:rsidRPr="00B45A29">
        <w:rPr>
          <w:b/>
          <w:bCs/>
          <w:sz w:val="32"/>
          <w:szCs w:val="32"/>
        </w:rPr>
        <w:t>Employee Leave App v0.1</w:t>
      </w:r>
    </w:p>
    <w:p w14:paraId="15B458EB" w14:textId="77777777" w:rsidR="00B45A29" w:rsidRPr="00B45A29" w:rsidRDefault="00B45A29" w:rsidP="00B45A29">
      <w:pPr>
        <w:rPr>
          <w:sz w:val="32"/>
          <w:szCs w:val="32"/>
        </w:rPr>
      </w:pPr>
      <w:r w:rsidRPr="00B45A29">
        <w:rPr>
          <w:sz w:val="32"/>
          <w:szCs w:val="32"/>
        </w:rPr>
        <w:t>with:</w:t>
      </w:r>
    </w:p>
    <w:p w14:paraId="42C3E8C4" w14:textId="77777777" w:rsidR="00B45A29" w:rsidRPr="00B45A29" w:rsidRDefault="00B45A29" w:rsidP="00B45A29">
      <w:pPr>
        <w:numPr>
          <w:ilvl w:val="0"/>
          <w:numId w:val="25"/>
        </w:numPr>
        <w:rPr>
          <w:sz w:val="32"/>
          <w:szCs w:val="32"/>
        </w:rPr>
      </w:pPr>
      <w:r w:rsidRPr="00B45A29">
        <w:rPr>
          <w:sz w:val="32"/>
          <w:szCs w:val="32"/>
        </w:rPr>
        <w:t>Home screen</w:t>
      </w:r>
    </w:p>
    <w:p w14:paraId="70C58649" w14:textId="77777777" w:rsidR="00B45A29" w:rsidRPr="00B45A29" w:rsidRDefault="00B45A29" w:rsidP="00B45A29">
      <w:pPr>
        <w:numPr>
          <w:ilvl w:val="0"/>
          <w:numId w:val="25"/>
        </w:numPr>
        <w:rPr>
          <w:sz w:val="32"/>
          <w:szCs w:val="32"/>
        </w:rPr>
      </w:pPr>
      <w:r w:rsidRPr="00B45A29">
        <w:rPr>
          <w:sz w:val="32"/>
          <w:szCs w:val="32"/>
        </w:rPr>
        <w:t>My Requests screen</w:t>
      </w:r>
    </w:p>
    <w:p w14:paraId="64BD8B9D" w14:textId="77777777" w:rsidR="00B45A29" w:rsidRPr="00B45A29" w:rsidRDefault="00B45A29" w:rsidP="00B45A29">
      <w:pPr>
        <w:numPr>
          <w:ilvl w:val="0"/>
          <w:numId w:val="25"/>
        </w:numPr>
        <w:rPr>
          <w:sz w:val="32"/>
          <w:szCs w:val="32"/>
        </w:rPr>
      </w:pPr>
      <w:r w:rsidRPr="00B45A29">
        <w:rPr>
          <w:sz w:val="32"/>
          <w:szCs w:val="32"/>
        </w:rPr>
        <w:t>Leave Request Gallery</w:t>
      </w:r>
    </w:p>
    <w:p w14:paraId="56A1F1DB" w14:textId="77777777" w:rsidR="00B45A29" w:rsidRPr="00B45A29" w:rsidRDefault="00B45A29" w:rsidP="00B45A29">
      <w:pPr>
        <w:numPr>
          <w:ilvl w:val="0"/>
          <w:numId w:val="25"/>
        </w:numPr>
        <w:rPr>
          <w:sz w:val="32"/>
          <w:szCs w:val="32"/>
        </w:rPr>
      </w:pPr>
      <w:r w:rsidRPr="00B45A29">
        <w:rPr>
          <w:sz w:val="32"/>
          <w:szCs w:val="32"/>
        </w:rPr>
        <w:t>New Request Form</w:t>
      </w:r>
    </w:p>
    <w:p w14:paraId="1DC84703" w14:textId="77777777" w:rsidR="00B45A29" w:rsidRPr="00B45A29" w:rsidRDefault="00B45A29" w:rsidP="00B45A29">
      <w:pPr>
        <w:numPr>
          <w:ilvl w:val="0"/>
          <w:numId w:val="25"/>
        </w:numPr>
        <w:rPr>
          <w:sz w:val="32"/>
          <w:szCs w:val="32"/>
        </w:rPr>
      </w:pPr>
      <w:r w:rsidRPr="00B45A29">
        <w:rPr>
          <w:sz w:val="32"/>
          <w:szCs w:val="32"/>
        </w:rPr>
        <w:t>Request Details</w:t>
      </w:r>
    </w:p>
    <w:p w14:paraId="2758F983" w14:textId="77777777" w:rsidR="00B45A29" w:rsidRPr="00B45A29" w:rsidRDefault="00B45A29" w:rsidP="00B45A29">
      <w:pPr>
        <w:numPr>
          <w:ilvl w:val="0"/>
          <w:numId w:val="25"/>
        </w:numPr>
        <w:rPr>
          <w:sz w:val="32"/>
          <w:szCs w:val="32"/>
        </w:rPr>
      </w:pPr>
      <w:r w:rsidRPr="00B45A29">
        <w:rPr>
          <w:sz w:val="32"/>
          <w:szCs w:val="32"/>
        </w:rPr>
        <w:t>Navigation</w:t>
      </w:r>
    </w:p>
    <w:p w14:paraId="1B68CBA4" w14:textId="77777777" w:rsidR="00B45A29" w:rsidRPr="00B45A29" w:rsidRDefault="00B45A29" w:rsidP="00B45A29">
      <w:pPr>
        <w:numPr>
          <w:ilvl w:val="0"/>
          <w:numId w:val="25"/>
        </w:numPr>
        <w:rPr>
          <w:sz w:val="32"/>
          <w:szCs w:val="32"/>
        </w:rPr>
      </w:pPr>
      <w:r w:rsidRPr="00B45A29">
        <w:rPr>
          <w:sz w:val="32"/>
          <w:szCs w:val="32"/>
        </w:rPr>
        <w:t>Dataverse connection</w:t>
      </w:r>
    </w:p>
    <w:p w14:paraId="1E591D22" w14:textId="77777777" w:rsidR="00B45A29" w:rsidRPr="00B45A29" w:rsidRDefault="00B45A29" w:rsidP="00B45A29">
      <w:pPr>
        <w:numPr>
          <w:ilvl w:val="0"/>
          <w:numId w:val="25"/>
        </w:numPr>
        <w:rPr>
          <w:sz w:val="32"/>
          <w:szCs w:val="32"/>
        </w:rPr>
      </w:pPr>
      <w:r w:rsidRPr="00B45A29">
        <w:rPr>
          <w:sz w:val="32"/>
          <w:szCs w:val="32"/>
        </w:rPr>
        <w:t>NewForm()</w:t>
      </w:r>
    </w:p>
    <w:p w14:paraId="5BBF70ED" w14:textId="77777777" w:rsidR="00B45A29" w:rsidRPr="00B45A29" w:rsidRDefault="00B45A29" w:rsidP="00B45A29">
      <w:pPr>
        <w:numPr>
          <w:ilvl w:val="0"/>
          <w:numId w:val="25"/>
        </w:numPr>
        <w:rPr>
          <w:sz w:val="32"/>
          <w:szCs w:val="32"/>
        </w:rPr>
      </w:pPr>
      <w:r w:rsidRPr="00B45A29">
        <w:rPr>
          <w:sz w:val="32"/>
          <w:szCs w:val="32"/>
        </w:rPr>
        <w:t>SubmitForm()</w:t>
      </w:r>
    </w:p>
    <w:p w14:paraId="5A5C0A30" w14:textId="77777777" w:rsidR="00B45A29" w:rsidRPr="00B45A29" w:rsidRDefault="00B45A29" w:rsidP="00B45A29">
      <w:pPr>
        <w:numPr>
          <w:ilvl w:val="0"/>
          <w:numId w:val="25"/>
        </w:numPr>
        <w:rPr>
          <w:sz w:val="32"/>
          <w:szCs w:val="32"/>
        </w:rPr>
      </w:pPr>
      <w:r w:rsidRPr="00B45A29">
        <w:rPr>
          <w:sz w:val="32"/>
          <w:szCs w:val="32"/>
        </w:rPr>
        <w:lastRenderedPageBreak/>
        <w:t>Navigate()</w:t>
      </w:r>
    </w:p>
    <w:p w14:paraId="17FFC854" w14:textId="77777777" w:rsidR="00B45A29" w:rsidRPr="00B45A29" w:rsidRDefault="00B45A29" w:rsidP="00B45A29">
      <w:pPr>
        <w:numPr>
          <w:ilvl w:val="0"/>
          <w:numId w:val="25"/>
        </w:numPr>
        <w:rPr>
          <w:sz w:val="32"/>
          <w:szCs w:val="32"/>
        </w:rPr>
      </w:pPr>
      <w:r w:rsidRPr="00B45A29">
        <w:rPr>
          <w:sz w:val="32"/>
          <w:szCs w:val="32"/>
        </w:rPr>
        <w:t>Back()</w:t>
      </w:r>
    </w:p>
    <w:p w14:paraId="4AB4FFC7" w14:textId="77777777" w:rsidR="00B45A29" w:rsidRPr="00B45A29" w:rsidRDefault="00B45A29" w:rsidP="00B45A29">
      <w:pPr>
        <w:numPr>
          <w:ilvl w:val="0"/>
          <w:numId w:val="25"/>
        </w:numPr>
        <w:rPr>
          <w:sz w:val="32"/>
          <w:szCs w:val="32"/>
        </w:rPr>
      </w:pPr>
      <w:r w:rsidRPr="00B45A29">
        <w:rPr>
          <w:sz w:val="32"/>
          <w:szCs w:val="32"/>
        </w:rPr>
        <w:t>OnSuccess</w:t>
      </w:r>
    </w:p>
    <w:p w14:paraId="1CC55727" w14:textId="77777777" w:rsidR="00B45A29" w:rsidRPr="00B45A29" w:rsidRDefault="00B45A29" w:rsidP="00B45A29">
      <w:pPr>
        <w:numPr>
          <w:ilvl w:val="0"/>
          <w:numId w:val="25"/>
        </w:numPr>
        <w:rPr>
          <w:sz w:val="32"/>
          <w:szCs w:val="32"/>
        </w:rPr>
      </w:pPr>
      <w:r w:rsidRPr="00B45A29">
        <w:rPr>
          <w:sz w:val="32"/>
          <w:szCs w:val="32"/>
        </w:rPr>
        <w:t>OnFailure</w:t>
      </w:r>
    </w:p>
    <w:p w14:paraId="59AD2F2F" w14:textId="77777777" w:rsidR="00B45A29" w:rsidRPr="00B45A29" w:rsidRDefault="00B45A29" w:rsidP="00B45A29">
      <w:pPr>
        <w:rPr>
          <w:sz w:val="32"/>
          <w:szCs w:val="32"/>
        </w:rPr>
      </w:pPr>
      <w:r w:rsidRPr="00B45A29">
        <w:rPr>
          <w:sz w:val="32"/>
          <w:szCs w:val="32"/>
        </w:rPr>
        <w:t>Today we transform the application from:</w:t>
      </w:r>
    </w:p>
    <w:p w14:paraId="63F80ADE" w14:textId="77777777" w:rsidR="00B45A29" w:rsidRPr="00B45A29" w:rsidRDefault="00B45A29" w:rsidP="00B45A29">
      <w:pPr>
        <w:rPr>
          <w:b/>
          <w:bCs/>
          <w:sz w:val="32"/>
          <w:szCs w:val="32"/>
        </w:rPr>
      </w:pPr>
      <w:r w:rsidRPr="00B45A29">
        <w:rPr>
          <w:b/>
          <w:bCs/>
          <w:sz w:val="32"/>
          <w:szCs w:val="32"/>
        </w:rPr>
        <w:t>Basic Working App</w:t>
      </w:r>
    </w:p>
    <w:p w14:paraId="3DC5DCF6" w14:textId="77777777" w:rsidR="00B45A29" w:rsidRPr="00B45A29" w:rsidRDefault="00B45A29" w:rsidP="00B45A29">
      <w:pPr>
        <w:rPr>
          <w:sz w:val="32"/>
          <w:szCs w:val="32"/>
        </w:rPr>
      </w:pPr>
      <w:r w:rsidRPr="00B45A29">
        <w:rPr>
          <w:sz w:val="32"/>
          <w:szCs w:val="32"/>
        </w:rPr>
        <w:t>into:</w:t>
      </w:r>
    </w:p>
    <w:p w14:paraId="6ABA9BF0" w14:textId="77777777" w:rsidR="00B45A29" w:rsidRPr="00B45A29" w:rsidRDefault="00B45A29" w:rsidP="00B45A29">
      <w:pPr>
        <w:rPr>
          <w:b/>
          <w:bCs/>
          <w:sz w:val="32"/>
          <w:szCs w:val="32"/>
        </w:rPr>
      </w:pPr>
      <w:r w:rsidRPr="00B45A29">
        <w:rPr>
          <w:b/>
          <w:bCs/>
          <w:sz w:val="32"/>
          <w:szCs w:val="32"/>
        </w:rPr>
        <w:t>Usable Request Management App</w:t>
      </w:r>
    </w:p>
    <w:p w14:paraId="13FD2679" w14:textId="77777777" w:rsidR="00B45A29" w:rsidRPr="00B45A29" w:rsidRDefault="00B45A29" w:rsidP="00B45A29">
      <w:pPr>
        <w:rPr>
          <w:sz w:val="32"/>
          <w:szCs w:val="32"/>
        </w:rPr>
      </w:pPr>
      <w:r w:rsidRPr="00B45A29">
        <w:rPr>
          <w:sz w:val="32"/>
          <w:szCs w:val="32"/>
        </w:rPr>
        <w:pict w14:anchorId="78D9F302">
          <v:rect id="_x0000_i7847" style="width:0;height:1.5pt" o:hralign="center" o:hrstd="t" o:hr="t" fillcolor="#a0a0a0" stroked="f"/>
        </w:pict>
      </w:r>
    </w:p>
    <w:p w14:paraId="71B9B317" w14:textId="77777777" w:rsidR="00B45A29" w:rsidRPr="00B45A29" w:rsidRDefault="00B45A29" w:rsidP="00B45A29">
      <w:pPr>
        <w:rPr>
          <w:b/>
          <w:bCs/>
          <w:sz w:val="32"/>
          <w:szCs w:val="32"/>
        </w:rPr>
      </w:pPr>
      <w:r w:rsidRPr="00B45A29">
        <w:rPr>
          <w:b/>
          <w:bCs/>
          <w:sz w:val="32"/>
          <w:szCs w:val="32"/>
        </w:rPr>
        <w:t>2. What Students Will Build Today</w:t>
      </w:r>
    </w:p>
    <w:p w14:paraId="7C186FF7" w14:textId="77777777" w:rsidR="00B45A29" w:rsidRPr="00B45A29" w:rsidRDefault="00B45A29" w:rsidP="00B45A29">
      <w:pPr>
        <w:rPr>
          <w:sz w:val="32"/>
          <w:szCs w:val="32"/>
        </w:rPr>
      </w:pPr>
      <w:r w:rsidRPr="00B45A29">
        <w:rPr>
          <w:sz w:val="32"/>
          <w:szCs w:val="32"/>
        </w:rPr>
        <w:t>Students will improve:</w:t>
      </w:r>
    </w:p>
    <w:p w14:paraId="508C4540" w14:textId="77777777" w:rsidR="00B45A29" w:rsidRPr="00B45A29" w:rsidRDefault="00B45A29" w:rsidP="00B45A29">
      <w:pPr>
        <w:rPr>
          <w:b/>
          <w:bCs/>
          <w:sz w:val="32"/>
          <w:szCs w:val="32"/>
        </w:rPr>
      </w:pPr>
      <w:r w:rsidRPr="00B45A29">
        <w:rPr>
          <w:b/>
          <w:bCs/>
          <w:sz w:val="32"/>
          <w:szCs w:val="32"/>
        </w:rPr>
        <w:t>scrMyRequests</w:t>
      </w:r>
    </w:p>
    <w:p w14:paraId="30497F18" w14:textId="77777777" w:rsidR="00B45A29" w:rsidRPr="00B45A29" w:rsidRDefault="00B45A29" w:rsidP="00B45A29">
      <w:pPr>
        <w:rPr>
          <w:sz w:val="32"/>
          <w:szCs w:val="32"/>
        </w:rPr>
      </w:pPr>
      <w:r w:rsidRPr="00B45A29">
        <w:rPr>
          <w:sz w:val="32"/>
          <w:szCs w:val="32"/>
        </w:rPr>
        <w:t>with:</w:t>
      </w:r>
    </w:p>
    <w:p w14:paraId="0E9D8334" w14:textId="77777777" w:rsidR="00B45A29" w:rsidRPr="00B45A29" w:rsidRDefault="00B45A29" w:rsidP="00B45A29">
      <w:pPr>
        <w:rPr>
          <w:b/>
          <w:bCs/>
          <w:sz w:val="32"/>
          <w:szCs w:val="32"/>
        </w:rPr>
      </w:pPr>
      <w:r w:rsidRPr="00B45A29">
        <w:rPr>
          <w:b/>
          <w:bCs/>
          <w:sz w:val="32"/>
          <w:szCs w:val="32"/>
        </w:rPr>
        <w:t>Search</w:t>
      </w:r>
    </w:p>
    <w:p w14:paraId="4BBF204E" w14:textId="77777777" w:rsidR="00B45A29" w:rsidRPr="00B45A29" w:rsidRDefault="00B45A29" w:rsidP="00B45A29">
      <w:pPr>
        <w:rPr>
          <w:b/>
          <w:bCs/>
          <w:sz w:val="32"/>
          <w:szCs w:val="32"/>
        </w:rPr>
      </w:pPr>
      <w:r w:rsidRPr="00B45A29">
        <w:rPr>
          <w:b/>
          <w:bCs/>
          <w:sz w:val="32"/>
          <w:szCs w:val="32"/>
        </w:rPr>
        <w:t>Status Filter</w:t>
      </w:r>
    </w:p>
    <w:p w14:paraId="7E4735EF" w14:textId="77777777" w:rsidR="00B45A29" w:rsidRPr="00B45A29" w:rsidRDefault="00B45A29" w:rsidP="00B45A29">
      <w:pPr>
        <w:rPr>
          <w:b/>
          <w:bCs/>
          <w:sz w:val="32"/>
          <w:szCs w:val="32"/>
        </w:rPr>
      </w:pPr>
      <w:r w:rsidRPr="00B45A29">
        <w:rPr>
          <w:b/>
          <w:bCs/>
          <w:sz w:val="32"/>
          <w:szCs w:val="32"/>
        </w:rPr>
        <w:t>Sort</w:t>
      </w:r>
    </w:p>
    <w:p w14:paraId="0CED1DB8" w14:textId="77777777" w:rsidR="00B45A29" w:rsidRPr="00B45A29" w:rsidRDefault="00B45A29" w:rsidP="00B45A29">
      <w:pPr>
        <w:rPr>
          <w:b/>
          <w:bCs/>
          <w:sz w:val="32"/>
          <w:szCs w:val="32"/>
        </w:rPr>
      </w:pPr>
      <w:r w:rsidRPr="00B45A29">
        <w:rPr>
          <w:b/>
          <w:bCs/>
          <w:sz w:val="32"/>
          <w:szCs w:val="32"/>
        </w:rPr>
        <w:t>Request Count</w:t>
      </w:r>
    </w:p>
    <w:p w14:paraId="7F99D41D" w14:textId="77777777" w:rsidR="00B45A29" w:rsidRPr="00B45A29" w:rsidRDefault="00B45A29" w:rsidP="00B45A29">
      <w:pPr>
        <w:rPr>
          <w:b/>
          <w:bCs/>
          <w:sz w:val="32"/>
          <w:szCs w:val="32"/>
        </w:rPr>
      </w:pPr>
      <w:r w:rsidRPr="00B45A29">
        <w:rPr>
          <w:b/>
          <w:bCs/>
          <w:sz w:val="32"/>
          <w:szCs w:val="32"/>
        </w:rPr>
        <w:t>Better Gallery Cards</w:t>
      </w:r>
    </w:p>
    <w:p w14:paraId="4B6B462F" w14:textId="77777777" w:rsidR="00B45A29" w:rsidRPr="00B45A29" w:rsidRDefault="00B45A29" w:rsidP="00B45A29">
      <w:pPr>
        <w:rPr>
          <w:b/>
          <w:bCs/>
          <w:sz w:val="32"/>
          <w:szCs w:val="32"/>
        </w:rPr>
      </w:pPr>
      <w:r w:rsidRPr="00B45A29">
        <w:rPr>
          <w:b/>
          <w:bCs/>
          <w:sz w:val="32"/>
          <w:szCs w:val="32"/>
        </w:rPr>
        <w:t>Empty State</w:t>
      </w:r>
    </w:p>
    <w:p w14:paraId="6D705768" w14:textId="77777777" w:rsidR="00B45A29" w:rsidRPr="00B45A29" w:rsidRDefault="00B45A29" w:rsidP="00B45A29">
      <w:pPr>
        <w:rPr>
          <w:b/>
          <w:bCs/>
          <w:sz w:val="32"/>
          <w:szCs w:val="32"/>
        </w:rPr>
      </w:pPr>
      <w:r w:rsidRPr="00B45A29">
        <w:rPr>
          <w:b/>
          <w:bCs/>
          <w:sz w:val="32"/>
          <w:szCs w:val="32"/>
        </w:rPr>
        <w:t>Clear Filters</w:t>
      </w:r>
    </w:p>
    <w:p w14:paraId="09D624EC" w14:textId="77777777" w:rsidR="00B45A29" w:rsidRPr="00B45A29" w:rsidRDefault="00B45A29" w:rsidP="00B45A29">
      <w:pPr>
        <w:rPr>
          <w:sz w:val="32"/>
          <w:szCs w:val="32"/>
        </w:rPr>
      </w:pPr>
      <w:r w:rsidRPr="00B45A29">
        <w:rPr>
          <w:sz w:val="32"/>
          <w:szCs w:val="32"/>
        </w:rPr>
        <w:t>Students will also improve:</w:t>
      </w:r>
    </w:p>
    <w:p w14:paraId="77533A30" w14:textId="77777777" w:rsidR="00B45A29" w:rsidRPr="00B45A29" w:rsidRDefault="00B45A29" w:rsidP="00B45A29">
      <w:pPr>
        <w:rPr>
          <w:b/>
          <w:bCs/>
          <w:sz w:val="32"/>
          <w:szCs w:val="32"/>
        </w:rPr>
      </w:pPr>
      <w:r w:rsidRPr="00B45A29">
        <w:rPr>
          <w:b/>
          <w:bCs/>
          <w:sz w:val="32"/>
          <w:szCs w:val="32"/>
        </w:rPr>
        <w:t>scrRequestDetails</w:t>
      </w:r>
    </w:p>
    <w:p w14:paraId="4EEC3614" w14:textId="77777777" w:rsidR="00B45A29" w:rsidRPr="00B45A29" w:rsidRDefault="00B45A29" w:rsidP="00B45A29">
      <w:pPr>
        <w:rPr>
          <w:sz w:val="32"/>
          <w:szCs w:val="32"/>
        </w:rPr>
      </w:pPr>
      <w:r w:rsidRPr="00B45A29">
        <w:rPr>
          <w:sz w:val="32"/>
          <w:szCs w:val="32"/>
        </w:rPr>
        <w:lastRenderedPageBreak/>
        <w:t>with:</w:t>
      </w:r>
    </w:p>
    <w:p w14:paraId="56E373CF" w14:textId="77777777" w:rsidR="00B45A29" w:rsidRPr="00B45A29" w:rsidRDefault="00B45A29" w:rsidP="00B45A29">
      <w:pPr>
        <w:rPr>
          <w:b/>
          <w:bCs/>
          <w:sz w:val="32"/>
          <w:szCs w:val="32"/>
        </w:rPr>
      </w:pPr>
      <w:r w:rsidRPr="00B45A29">
        <w:rPr>
          <w:b/>
          <w:bCs/>
          <w:sz w:val="32"/>
          <w:szCs w:val="32"/>
        </w:rPr>
        <w:t>Selected Request State</w:t>
      </w:r>
    </w:p>
    <w:p w14:paraId="6EDE9E2B" w14:textId="77777777" w:rsidR="00B45A29" w:rsidRPr="00B45A29" w:rsidRDefault="00B45A29" w:rsidP="00B45A29">
      <w:pPr>
        <w:rPr>
          <w:b/>
          <w:bCs/>
          <w:sz w:val="32"/>
          <w:szCs w:val="32"/>
        </w:rPr>
      </w:pPr>
      <w:r w:rsidRPr="00B45A29">
        <w:rPr>
          <w:b/>
          <w:bCs/>
          <w:sz w:val="32"/>
          <w:szCs w:val="32"/>
        </w:rPr>
        <w:t>Edit Action</w:t>
      </w:r>
    </w:p>
    <w:p w14:paraId="6D66CCE2" w14:textId="77777777" w:rsidR="00B45A29" w:rsidRPr="00B45A29" w:rsidRDefault="00B45A29" w:rsidP="00B45A29">
      <w:pPr>
        <w:rPr>
          <w:b/>
          <w:bCs/>
          <w:sz w:val="32"/>
          <w:szCs w:val="32"/>
        </w:rPr>
      </w:pPr>
      <w:r w:rsidRPr="00B45A29">
        <w:rPr>
          <w:b/>
          <w:bCs/>
          <w:sz w:val="32"/>
          <w:szCs w:val="32"/>
        </w:rPr>
        <w:t>Status-Based Behavior</w:t>
      </w:r>
    </w:p>
    <w:p w14:paraId="1BCEDE49" w14:textId="77777777" w:rsidR="00B45A29" w:rsidRPr="00B45A29" w:rsidRDefault="00B45A29" w:rsidP="00B45A29">
      <w:pPr>
        <w:rPr>
          <w:sz w:val="32"/>
          <w:szCs w:val="32"/>
        </w:rPr>
      </w:pPr>
      <w:r w:rsidRPr="00B45A29">
        <w:rPr>
          <w:sz w:val="32"/>
          <w:szCs w:val="32"/>
        </w:rPr>
        <w:t>And improve:</w:t>
      </w:r>
    </w:p>
    <w:p w14:paraId="6A324473" w14:textId="77777777" w:rsidR="00B45A29" w:rsidRPr="00B45A29" w:rsidRDefault="00B45A29" w:rsidP="00B45A29">
      <w:pPr>
        <w:rPr>
          <w:b/>
          <w:bCs/>
          <w:sz w:val="32"/>
          <w:szCs w:val="32"/>
        </w:rPr>
      </w:pPr>
      <w:r w:rsidRPr="00B45A29">
        <w:rPr>
          <w:b/>
          <w:bCs/>
          <w:sz w:val="32"/>
          <w:szCs w:val="32"/>
        </w:rPr>
        <w:t>scrNewRequest</w:t>
      </w:r>
    </w:p>
    <w:p w14:paraId="2578D6E1" w14:textId="77777777" w:rsidR="00B45A29" w:rsidRPr="00B45A29" w:rsidRDefault="00B45A29" w:rsidP="00B45A29">
      <w:pPr>
        <w:rPr>
          <w:sz w:val="32"/>
          <w:szCs w:val="32"/>
        </w:rPr>
      </w:pPr>
      <w:r w:rsidRPr="00B45A29">
        <w:rPr>
          <w:sz w:val="32"/>
          <w:szCs w:val="32"/>
        </w:rPr>
        <w:t>so the same Form can support:</w:t>
      </w:r>
    </w:p>
    <w:p w14:paraId="27D84D2E" w14:textId="77777777" w:rsidR="00B45A29" w:rsidRPr="00B45A29" w:rsidRDefault="00B45A29" w:rsidP="00B45A29">
      <w:pPr>
        <w:rPr>
          <w:b/>
          <w:bCs/>
          <w:sz w:val="32"/>
          <w:szCs w:val="32"/>
        </w:rPr>
      </w:pPr>
      <w:r w:rsidRPr="00B45A29">
        <w:rPr>
          <w:b/>
          <w:bCs/>
          <w:sz w:val="32"/>
          <w:szCs w:val="32"/>
        </w:rPr>
        <w:t>New Request</w:t>
      </w:r>
    </w:p>
    <w:p w14:paraId="3015B694" w14:textId="77777777" w:rsidR="00B45A29" w:rsidRPr="00B45A29" w:rsidRDefault="00B45A29" w:rsidP="00B45A29">
      <w:pPr>
        <w:rPr>
          <w:sz w:val="32"/>
          <w:szCs w:val="32"/>
        </w:rPr>
      </w:pPr>
      <w:r w:rsidRPr="00B45A29">
        <w:rPr>
          <w:sz w:val="32"/>
          <w:szCs w:val="32"/>
        </w:rPr>
        <w:t>and:</w:t>
      </w:r>
    </w:p>
    <w:p w14:paraId="4C0A0F93" w14:textId="77777777" w:rsidR="00B45A29" w:rsidRPr="00B45A29" w:rsidRDefault="00B45A29" w:rsidP="00B45A29">
      <w:pPr>
        <w:rPr>
          <w:b/>
          <w:bCs/>
          <w:sz w:val="32"/>
          <w:szCs w:val="32"/>
        </w:rPr>
      </w:pPr>
      <w:r w:rsidRPr="00B45A29">
        <w:rPr>
          <w:b/>
          <w:bCs/>
          <w:sz w:val="32"/>
          <w:szCs w:val="32"/>
        </w:rPr>
        <w:t>Edit Draft Request</w:t>
      </w:r>
    </w:p>
    <w:p w14:paraId="39046301" w14:textId="77777777" w:rsidR="00B45A29" w:rsidRPr="00B45A29" w:rsidRDefault="00B45A29" w:rsidP="00B45A29">
      <w:pPr>
        <w:rPr>
          <w:sz w:val="32"/>
          <w:szCs w:val="32"/>
        </w:rPr>
      </w:pPr>
      <w:r w:rsidRPr="00B45A29">
        <w:rPr>
          <w:sz w:val="32"/>
          <w:szCs w:val="32"/>
        </w:rPr>
        <w:pict w14:anchorId="5C4C7A27">
          <v:rect id="_x0000_i7848" style="width:0;height:1.5pt" o:hralign="center" o:hrstd="t" o:hr="t" fillcolor="#a0a0a0" stroked="f"/>
        </w:pict>
      </w:r>
    </w:p>
    <w:p w14:paraId="7856E6B7" w14:textId="77777777" w:rsidR="00B45A29" w:rsidRPr="00B45A29" w:rsidRDefault="00B45A29" w:rsidP="00B45A29">
      <w:pPr>
        <w:rPr>
          <w:b/>
          <w:bCs/>
          <w:sz w:val="32"/>
          <w:szCs w:val="32"/>
        </w:rPr>
      </w:pPr>
      <w:r w:rsidRPr="00B45A29">
        <w:rPr>
          <w:b/>
          <w:bCs/>
          <w:sz w:val="32"/>
          <w:szCs w:val="32"/>
        </w:rPr>
        <w:t>3. Final User Journey</w:t>
      </w:r>
    </w:p>
    <w:p w14:paraId="38DDF404" w14:textId="77777777" w:rsidR="00B45A29" w:rsidRPr="00B45A29" w:rsidRDefault="00B45A29" w:rsidP="00B45A29">
      <w:pPr>
        <w:rPr>
          <w:sz w:val="32"/>
          <w:szCs w:val="32"/>
        </w:rPr>
      </w:pPr>
      <w:r w:rsidRPr="00B45A29">
        <w:rPr>
          <w:sz w:val="32"/>
          <w:szCs w:val="32"/>
        </w:rPr>
        <w:t>By the end of Day 6:</w:t>
      </w:r>
    </w:p>
    <w:p w14:paraId="35E708E8" w14:textId="77777777" w:rsidR="00B45A29" w:rsidRPr="00B45A29" w:rsidRDefault="00B45A29" w:rsidP="00B45A29">
      <w:pPr>
        <w:rPr>
          <w:sz w:val="32"/>
          <w:szCs w:val="32"/>
        </w:rPr>
      </w:pPr>
      <w:r w:rsidRPr="00B45A29">
        <w:rPr>
          <w:sz w:val="32"/>
          <w:szCs w:val="32"/>
        </w:rPr>
        <w:t>HOME</w:t>
      </w:r>
    </w:p>
    <w:p w14:paraId="7B4D82BF" w14:textId="77777777" w:rsidR="00B45A29" w:rsidRPr="00B45A29" w:rsidRDefault="00B45A29" w:rsidP="00B45A29">
      <w:pPr>
        <w:rPr>
          <w:sz w:val="32"/>
          <w:szCs w:val="32"/>
        </w:rPr>
      </w:pPr>
      <w:r w:rsidRPr="00B45A29">
        <w:rPr>
          <w:sz w:val="32"/>
          <w:szCs w:val="32"/>
        </w:rPr>
        <w:t xml:space="preserve"> |</w:t>
      </w:r>
    </w:p>
    <w:p w14:paraId="679DCAC0" w14:textId="77777777" w:rsidR="00B45A29" w:rsidRPr="00B45A29" w:rsidRDefault="00B45A29" w:rsidP="00B45A29">
      <w:pPr>
        <w:rPr>
          <w:sz w:val="32"/>
          <w:szCs w:val="32"/>
        </w:rPr>
      </w:pPr>
      <w:r w:rsidRPr="00B45A29">
        <w:rPr>
          <w:sz w:val="32"/>
          <w:szCs w:val="32"/>
        </w:rPr>
        <w:t xml:space="preserve"> +---- Create Request</w:t>
      </w:r>
    </w:p>
    <w:p w14:paraId="2B782136" w14:textId="77777777" w:rsidR="00B45A29" w:rsidRPr="00B45A29" w:rsidRDefault="00B45A29" w:rsidP="00B45A29">
      <w:pPr>
        <w:rPr>
          <w:sz w:val="32"/>
          <w:szCs w:val="32"/>
        </w:rPr>
      </w:pPr>
      <w:r w:rsidRPr="00B45A29">
        <w:rPr>
          <w:sz w:val="32"/>
          <w:szCs w:val="32"/>
        </w:rPr>
        <w:t xml:space="preserve"> |</w:t>
      </w:r>
    </w:p>
    <w:p w14:paraId="3A9ED8F4" w14:textId="77777777" w:rsidR="00B45A29" w:rsidRPr="00B45A29" w:rsidRDefault="00B45A29" w:rsidP="00B45A29">
      <w:pPr>
        <w:rPr>
          <w:sz w:val="32"/>
          <w:szCs w:val="32"/>
        </w:rPr>
      </w:pPr>
      <w:r w:rsidRPr="00B45A29">
        <w:rPr>
          <w:sz w:val="32"/>
          <w:szCs w:val="32"/>
        </w:rPr>
        <w:t xml:space="preserve"> +---- My Requests</w:t>
      </w:r>
    </w:p>
    <w:p w14:paraId="7AF5D54A" w14:textId="77777777" w:rsidR="00B45A29" w:rsidRPr="00B45A29" w:rsidRDefault="00B45A29" w:rsidP="00B45A29">
      <w:pPr>
        <w:rPr>
          <w:sz w:val="32"/>
          <w:szCs w:val="32"/>
        </w:rPr>
      </w:pPr>
      <w:r w:rsidRPr="00B45A29">
        <w:rPr>
          <w:sz w:val="32"/>
          <w:szCs w:val="32"/>
        </w:rPr>
        <w:t xml:space="preserve">           |</w:t>
      </w:r>
    </w:p>
    <w:p w14:paraId="4404711E" w14:textId="77777777" w:rsidR="00B45A29" w:rsidRPr="00B45A29" w:rsidRDefault="00B45A29" w:rsidP="00B45A29">
      <w:pPr>
        <w:rPr>
          <w:sz w:val="32"/>
          <w:szCs w:val="32"/>
        </w:rPr>
      </w:pPr>
      <w:r w:rsidRPr="00B45A29">
        <w:rPr>
          <w:sz w:val="32"/>
          <w:szCs w:val="32"/>
        </w:rPr>
        <w:t xml:space="preserve">           +---- Search</w:t>
      </w:r>
    </w:p>
    <w:p w14:paraId="797461D7" w14:textId="77777777" w:rsidR="00B45A29" w:rsidRPr="00B45A29" w:rsidRDefault="00B45A29" w:rsidP="00B45A29">
      <w:pPr>
        <w:rPr>
          <w:sz w:val="32"/>
          <w:szCs w:val="32"/>
        </w:rPr>
      </w:pPr>
      <w:r w:rsidRPr="00B45A29">
        <w:rPr>
          <w:sz w:val="32"/>
          <w:szCs w:val="32"/>
        </w:rPr>
        <w:t xml:space="preserve">           |</w:t>
      </w:r>
    </w:p>
    <w:p w14:paraId="00DA5C10" w14:textId="77777777" w:rsidR="00B45A29" w:rsidRPr="00B45A29" w:rsidRDefault="00B45A29" w:rsidP="00B45A29">
      <w:pPr>
        <w:rPr>
          <w:sz w:val="32"/>
          <w:szCs w:val="32"/>
        </w:rPr>
      </w:pPr>
      <w:r w:rsidRPr="00B45A29">
        <w:rPr>
          <w:sz w:val="32"/>
          <w:szCs w:val="32"/>
        </w:rPr>
        <w:t xml:space="preserve">           +---- Filter</w:t>
      </w:r>
    </w:p>
    <w:p w14:paraId="540A751A" w14:textId="77777777" w:rsidR="00B45A29" w:rsidRPr="00B45A29" w:rsidRDefault="00B45A29" w:rsidP="00B45A29">
      <w:pPr>
        <w:rPr>
          <w:sz w:val="32"/>
          <w:szCs w:val="32"/>
        </w:rPr>
      </w:pPr>
      <w:r w:rsidRPr="00B45A29">
        <w:rPr>
          <w:sz w:val="32"/>
          <w:szCs w:val="32"/>
        </w:rPr>
        <w:lastRenderedPageBreak/>
        <w:t xml:space="preserve">           |</w:t>
      </w:r>
    </w:p>
    <w:p w14:paraId="303B557E" w14:textId="77777777" w:rsidR="00B45A29" w:rsidRPr="00B45A29" w:rsidRDefault="00B45A29" w:rsidP="00B45A29">
      <w:pPr>
        <w:rPr>
          <w:sz w:val="32"/>
          <w:szCs w:val="32"/>
        </w:rPr>
      </w:pPr>
      <w:r w:rsidRPr="00B45A29">
        <w:rPr>
          <w:sz w:val="32"/>
          <w:szCs w:val="32"/>
        </w:rPr>
        <w:t xml:space="preserve">           +---- Sort</w:t>
      </w:r>
    </w:p>
    <w:p w14:paraId="6F4B890E" w14:textId="77777777" w:rsidR="00B45A29" w:rsidRPr="00B45A29" w:rsidRDefault="00B45A29" w:rsidP="00B45A29">
      <w:pPr>
        <w:rPr>
          <w:sz w:val="32"/>
          <w:szCs w:val="32"/>
        </w:rPr>
      </w:pPr>
      <w:r w:rsidRPr="00B45A29">
        <w:rPr>
          <w:sz w:val="32"/>
          <w:szCs w:val="32"/>
        </w:rPr>
        <w:t xml:space="preserve">           |</w:t>
      </w:r>
    </w:p>
    <w:p w14:paraId="3FD5C676" w14:textId="77777777" w:rsidR="00B45A29" w:rsidRPr="00B45A29" w:rsidRDefault="00B45A29" w:rsidP="00B45A29">
      <w:pPr>
        <w:rPr>
          <w:sz w:val="32"/>
          <w:szCs w:val="32"/>
        </w:rPr>
      </w:pPr>
      <w:r w:rsidRPr="00B45A29">
        <w:rPr>
          <w:sz w:val="32"/>
          <w:szCs w:val="32"/>
        </w:rPr>
        <w:t xml:space="preserve">           v</w:t>
      </w:r>
    </w:p>
    <w:p w14:paraId="072B77C2" w14:textId="77777777" w:rsidR="00B45A29" w:rsidRPr="00B45A29" w:rsidRDefault="00B45A29" w:rsidP="00B45A29">
      <w:pPr>
        <w:rPr>
          <w:sz w:val="32"/>
          <w:szCs w:val="32"/>
        </w:rPr>
      </w:pPr>
      <w:r w:rsidRPr="00B45A29">
        <w:rPr>
          <w:sz w:val="32"/>
          <w:szCs w:val="32"/>
        </w:rPr>
        <w:t xml:space="preserve">       Select Request</w:t>
      </w:r>
    </w:p>
    <w:p w14:paraId="299E0D9E" w14:textId="77777777" w:rsidR="00B45A29" w:rsidRPr="00B45A29" w:rsidRDefault="00B45A29" w:rsidP="00B45A29">
      <w:pPr>
        <w:rPr>
          <w:sz w:val="32"/>
          <w:szCs w:val="32"/>
        </w:rPr>
      </w:pPr>
      <w:r w:rsidRPr="00B45A29">
        <w:rPr>
          <w:sz w:val="32"/>
          <w:szCs w:val="32"/>
        </w:rPr>
        <w:t xml:space="preserve">           |</w:t>
      </w:r>
    </w:p>
    <w:p w14:paraId="2F7D2C75" w14:textId="77777777" w:rsidR="00B45A29" w:rsidRPr="00B45A29" w:rsidRDefault="00B45A29" w:rsidP="00B45A29">
      <w:pPr>
        <w:rPr>
          <w:sz w:val="32"/>
          <w:szCs w:val="32"/>
        </w:rPr>
      </w:pPr>
      <w:r w:rsidRPr="00B45A29">
        <w:rPr>
          <w:sz w:val="32"/>
          <w:szCs w:val="32"/>
        </w:rPr>
        <w:t xml:space="preserve">           v</w:t>
      </w:r>
    </w:p>
    <w:p w14:paraId="701F57F9" w14:textId="77777777" w:rsidR="00B45A29" w:rsidRPr="00B45A29" w:rsidRDefault="00B45A29" w:rsidP="00B45A29">
      <w:pPr>
        <w:rPr>
          <w:sz w:val="32"/>
          <w:szCs w:val="32"/>
        </w:rPr>
      </w:pPr>
      <w:r w:rsidRPr="00B45A29">
        <w:rPr>
          <w:sz w:val="32"/>
          <w:szCs w:val="32"/>
        </w:rPr>
        <w:t xml:space="preserve">      REQUEST DETAILS</w:t>
      </w:r>
    </w:p>
    <w:p w14:paraId="7D7ED2A1" w14:textId="77777777" w:rsidR="00B45A29" w:rsidRPr="00B45A29" w:rsidRDefault="00B45A29" w:rsidP="00B45A29">
      <w:pPr>
        <w:rPr>
          <w:sz w:val="32"/>
          <w:szCs w:val="32"/>
        </w:rPr>
      </w:pPr>
      <w:r w:rsidRPr="00B45A29">
        <w:rPr>
          <w:sz w:val="32"/>
          <w:szCs w:val="32"/>
        </w:rPr>
        <w:t xml:space="preserve">           |</w:t>
      </w:r>
    </w:p>
    <w:p w14:paraId="05636F57" w14:textId="77777777" w:rsidR="00B45A29" w:rsidRPr="00B45A29" w:rsidRDefault="00B45A29" w:rsidP="00B45A29">
      <w:pPr>
        <w:rPr>
          <w:sz w:val="32"/>
          <w:szCs w:val="32"/>
        </w:rPr>
      </w:pPr>
      <w:r w:rsidRPr="00B45A29">
        <w:rPr>
          <w:sz w:val="32"/>
          <w:szCs w:val="32"/>
        </w:rPr>
        <w:t xml:space="preserve">           +---- View</w:t>
      </w:r>
    </w:p>
    <w:p w14:paraId="52B31207" w14:textId="77777777" w:rsidR="00B45A29" w:rsidRPr="00B45A29" w:rsidRDefault="00B45A29" w:rsidP="00B45A29">
      <w:pPr>
        <w:rPr>
          <w:sz w:val="32"/>
          <w:szCs w:val="32"/>
        </w:rPr>
      </w:pPr>
      <w:r w:rsidRPr="00B45A29">
        <w:rPr>
          <w:sz w:val="32"/>
          <w:szCs w:val="32"/>
        </w:rPr>
        <w:t xml:space="preserve">           |</w:t>
      </w:r>
    </w:p>
    <w:p w14:paraId="3AC783F0" w14:textId="77777777" w:rsidR="00B45A29" w:rsidRPr="00B45A29" w:rsidRDefault="00B45A29" w:rsidP="00B45A29">
      <w:pPr>
        <w:rPr>
          <w:sz w:val="32"/>
          <w:szCs w:val="32"/>
        </w:rPr>
      </w:pPr>
      <w:r w:rsidRPr="00B45A29">
        <w:rPr>
          <w:sz w:val="32"/>
          <w:szCs w:val="32"/>
        </w:rPr>
        <w:t xml:space="preserve">           +---- Edit Draft</w:t>
      </w:r>
    </w:p>
    <w:p w14:paraId="131D6F86" w14:textId="77777777" w:rsidR="00B45A29" w:rsidRPr="00B45A29" w:rsidRDefault="00B45A29" w:rsidP="00B45A29">
      <w:pPr>
        <w:rPr>
          <w:sz w:val="32"/>
          <w:szCs w:val="32"/>
        </w:rPr>
      </w:pPr>
      <w:r w:rsidRPr="00B45A29">
        <w:rPr>
          <w:sz w:val="32"/>
          <w:szCs w:val="32"/>
        </w:rPr>
        <w:t xml:space="preserve">                   |</w:t>
      </w:r>
    </w:p>
    <w:p w14:paraId="6B4C1948" w14:textId="77777777" w:rsidR="00B45A29" w:rsidRPr="00B45A29" w:rsidRDefault="00B45A29" w:rsidP="00B45A29">
      <w:pPr>
        <w:rPr>
          <w:sz w:val="32"/>
          <w:szCs w:val="32"/>
        </w:rPr>
      </w:pPr>
      <w:r w:rsidRPr="00B45A29">
        <w:rPr>
          <w:sz w:val="32"/>
          <w:szCs w:val="32"/>
        </w:rPr>
        <w:t xml:space="preserve">                   v</w:t>
      </w:r>
    </w:p>
    <w:p w14:paraId="6172C26F" w14:textId="77777777" w:rsidR="00B45A29" w:rsidRPr="00B45A29" w:rsidRDefault="00B45A29" w:rsidP="00B45A29">
      <w:pPr>
        <w:rPr>
          <w:sz w:val="32"/>
          <w:szCs w:val="32"/>
        </w:rPr>
      </w:pPr>
      <w:r w:rsidRPr="00B45A29">
        <w:rPr>
          <w:sz w:val="32"/>
          <w:szCs w:val="32"/>
        </w:rPr>
        <w:t xml:space="preserve">                FORM</w:t>
      </w:r>
    </w:p>
    <w:p w14:paraId="0A9A1018" w14:textId="77777777" w:rsidR="00B45A29" w:rsidRPr="00B45A29" w:rsidRDefault="00B45A29" w:rsidP="00B45A29">
      <w:pPr>
        <w:rPr>
          <w:sz w:val="32"/>
          <w:szCs w:val="32"/>
        </w:rPr>
      </w:pPr>
      <w:r w:rsidRPr="00B45A29">
        <w:rPr>
          <w:sz w:val="32"/>
          <w:szCs w:val="32"/>
        </w:rPr>
        <w:t xml:space="preserve">                   |</w:t>
      </w:r>
    </w:p>
    <w:p w14:paraId="53680E2F" w14:textId="77777777" w:rsidR="00B45A29" w:rsidRPr="00B45A29" w:rsidRDefault="00B45A29" w:rsidP="00B45A29">
      <w:pPr>
        <w:rPr>
          <w:sz w:val="32"/>
          <w:szCs w:val="32"/>
        </w:rPr>
      </w:pPr>
      <w:r w:rsidRPr="00B45A29">
        <w:rPr>
          <w:sz w:val="32"/>
          <w:szCs w:val="32"/>
        </w:rPr>
        <w:t xml:space="preserve">                   v</w:t>
      </w:r>
    </w:p>
    <w:p w14:paraId="59F4F405" w14:textId="77777777" w:rsidR="00B45A29" w:rsidRPr="00B45A29" w:rsidRDefault="00B45A29" w:rsidP="00B45A29">
      <w:pPr>
        <w:rPr>
          <w:sz w:val="32"/>
          <w:szCs w:val="32"/>
        </w:rPr>
      </w:pPr>
      <w:r w:rsidRPr="00B45A29">
        <w:rPr>
          <w:sz w:val="32"/>
          <w:szCs w:val="32"/>
        </w:rPr>
        <w:t xml:space="preserve">               DATAVERSE</w:t>
      </w:r>
    </w:p>
    <w:p w14:paraId="25424094" w14:textId="77777777" w:rsidR="00B45A29" w:rsidRPr="00B45A29" w:rsidRDefault="00B45A29" w:rsidP="00B45A29">
      <w:pPr>
        <w:rPr>
          <w:sz w:val="32"/>
          <w:szCs w:val="32"/>
        </w:rPr>
      </w:pPr>
      <w:r w:rsidRPr="00B45A29">
        <w:rPr>
          <w:sz w:val="32"/>
          <w:szCs w:val="32"/>
        </w:rPr>
        <w:pict w14:anchorId="7CF70FB1">
          <v:rect id="_x0000_i7849" style="width:0;height:1.5pt" o:hralign="center" o:hrstd="t" o:hr="t" fillcolor="#a0a0a0" stroked="f"/>
        </w:pict>
      </w:r>
    </w:p>
    <w:p w14:paraId="79B442A8" w14:textId="77777777" w:rsidR="00B45A29" w:rsidRPr="00B45A29" w:rsidRDefault="00B45A29" w:rsidP="00B45A29">
      <w:pPr>
        <w:rPr>
          <w:b/>
          <w:bCs/>
          <w:sz w:val="32"/>
          <w:szCs w:val="32"/>
        </w:rPr>
      </w:pPr>
      <w:r w:rsidRPr="00B45A29">
        <w:rPr>
          <w:b/>
          <w:bCs/>
          <w:sz w:val="32"/>
          <w:szCs w:val="32"/>
        </w:rPr>
        <w:t>4. Day 6 Learning Objectives</w:t>
      </w:r>
    </w:p>
    <w:p w14:paraId="136E1F85" w14:textId="77777777" w:rsidR="00B45A29" w:rsidRPr="00B45A29" w:rsidRDefault="00B45A29" w:rsidP="00B45A29">
      <w:pPr>
        <w:rPr>
          <w:sz w:val="32"/>
          <w:szCs w:val="32"/>
        </w:rPr>
      </w:pPr>
      <w:r w:rsidRPr="00B45A29">
        <w:rPr>
          <w:sz w:val="32"/>
          <w:szCs w:val="32"/>
        </w:rPr>
        <w:t>By the end of today's lab, students should be able to:</w:t>
      </w:r>
    </w:p>
    <w:p w14:paraId="02BBE7CB" w14:textId="77777777" w:rsidR="00B45A29" w:rsidRPr="00B45A29" w:rsidRDefault="00B45A29" w:rsidP="00B45A29">
      <w:pPr>
        <w:numPr>
          <w:ilvl w:val="0"/>
          <w:numId w:val="26"/>
        </w:numPr>
        <w:rPr>
          <w:sz w:val="32"/>
          <w:szCs w:val="32"/>
        </w:rPr>
      </w:pPr>
      <w:r w:rsidRPr="00B45A29">
        <w:rPr>
          <w:sz w:val="32"/>
          <w:szCs w:val="32"/>
        </w:rPr>
        <w:t>Improve a Gallery layout.</w:t>
      </w:r>
    </w:p>
    <w:p w14:paraId="7DB80C3E" w14:textId="77777777" w:rsidR="00B45A29" w:rsidRPr="00B45A29" w:rsidRDefault="00B45A29" w:rsidP="00B45A29">
      <w:pPr>
        <w:numPr>
          <w:ilvl w:val="0"/>
          <w:numId w:val="26"/>
        </w:numPr>
        <w:rPr>
          <w:sz w:val="32"/>
          <w:szCs w:val="32"/>
        </w:rPr>
      </w:pPr>
      <w:r w:rsidRPr="00B45A29">
        <w:rPr>
          <w:sz w:val="32"/>
          <w:szCs w:val="32"/>
        </w:rPr>
        <w:lastRenderedPageBreak/>
        <w:t>Explain how Gallery templates work.</w:t>
      </w:r>
    </w:p>
    <w:p w14:paraId="18BA9AE4" w14:textId="77777777" w:rsidR="00B45A29" w:rsidRPr="00B45A29" w:rsidRDefault="00B45A29" w:rsidP="00B45A29">
      <w:pPr>
        <w:numPr>
          <w:ilvl w:val="0"/>
          <w:numId w:val="26"/>
        </w:numPr>
        <w:rPr>
          <w:sz w:val="32"/>
          <w:szCs w:val="32"/>
        </w:rPr>
      </w:pPr>
      <w:r w:rsidRPr="00B45A29">
        <w:rPr>
          <w:sz w:val="32"/>
          <w:szCs w:val="32"/>
        </w:rPr>
        <w:t>Use ThisItem.</w:t>
      </w:r>
    </w:p>
    <w:p w14:paraId="49D4EAAE" w14:textId="77777777" w:rsidR="00B45A29" w:rsidRPr="00B45A29" w:rsidRDefault="00B45A29" w:rsidP="00B45A29">
      <w:pPr>
        <w:numPr>
          <w:ilvl w:val="0"/>
          <w:numId w:val="26"/>
        </w:numPr>
        <w:rPr>
          <w:sz w:val="32"/>
          <w:szCs w:val="32"/>
        </w:rPr>
      </w:pPr>
      <w:r w:rsidRPr="00B45A29">
        <w:rPr>
          <w:sz w:val="32"/>
          <w:szCs w:val="32"/>
        </w:rPr>
        <w:t>Store a selected record in a variable.</w:t>
      </w:r>
    </w:p>
    <w:p w14:paraId="083BE47D" w14:textId="77777777" w:rsidR="00B45A29" w:rsidRPr="00B45A29" w:rsidRDefault="00B45A29" w:rsidP="00B45A29">
      <w:pPr>
        <w:numPr>
          <w:ilvl w:val="0"/>
          <w:numId w:val="26"/>
        </w:numPr>
        <w:rPr>
          <w:sz w:val="32"/>
          <w:szCs w:val="32"/>
        </w:rPr>
      </w:pPr>
      <w:r w:rsidRPr="00B45A29">
        <w:rPr>
          <w:sz w:val="32"/>
          <w:szCs w:val="32"/>
        </w:rPr>
        <w:t>Use Filter().</w:t>
      </w:r>
    </w:p>
    <w:p w14:paraId="7CB949A0" w14:textId="77777777" w:rsidR="00B45A29" w:rsidRPr="00B45A29" w:rsidRDefault="00B45A29" w:rsidP="00B45A29">
      <w:pPr>
        <w:numPr>
          <w:ilvl w:val="0"/>
          <w:numId w:val="26"/>
        </w:numPr>
        <w:rPr>
          <w:sz w:val="32"/>
          <w:szCs w:val="32"/>
        </w:rPr>
      </w:pPr>
      <w:r w:rsidRPr="00B45A29">
        <w:rPr>
          <w:sz w:val="32"/>
          <w:szCs w:val="32"/>
        </w:rPr>
        <w:t>Use Search().</w:t>
      </w:r>
    </w:p>
    <w:p w14:paraId="6B4A847F" w14:textId="77777777" w:rsidR="00B45A29" w:rsidRPr="00B45A29" w:rsidRDefault="00B45A29" w:rsidP="00B45A29">
      <w:pPr>
        <w:numPr>
          <w:ilvl w:val="0"/>
          <w:numId w:val="26"/>
        </w:numPr>
        <w:rPr>
          <w:sz w:val="32"/>
          <w:szCs w:val="32"/>
        </w:rPr>
      </w:pPr>
      <w:r w:rsidRPr="00B45A29">
        <w:rPr>
          <w:sz w:val="32"/>
          <w:szCs w:val="32"/>
        </w:rPr>
        <w:t>Combine search and filtering.</w:t>
      </w:r>
    </w:p>
    <w:p w14:paraId="24C9E244" w14:textId="77777777" w:rsidR="00B45A29" w:rsidRPr="00B45A29" w:rsidRDefault="00B45A29" w:rsidP="00B45A29">
      <w:pPr>
        <w:numPr>
          <w:ilvl w:val="0"/>
          <w:numId w:val="26"/>
        </w:numPr>
        <w:rPr>
          <w:sz w:val="32"/>
          <w:szCs w:val="32"/>
        </w:rPr>
      </w:pPr>
      <w:r w:rsidRPr="00B45A29">
        <w:rPr>
          <w:sz w:val="32"/>
          <w:szCs w:val="32"/>
        </w:rPr>
        <w:t>Use Sort().</w:t>
      </w:r>
    </w:p>
    <w:p w14:paraId="6FFA145B" w14:textId="77777777" w:rsidR="00B45A29" w:rsidRPr="00B45A29" w:rsidRDefault="00B45A29" w:rsidP="00B45A29">
      <w:pPr>
        <w:numPr>
          <w:ilvl w:val="0"/>
          <w:numId w:val="26"/>
        </w:numPr>
        <w:rPr>
          <w:sz w:val="32"/>
          <w:szCs w:val="32"/>
        </w:rPr>
      </w:pPr>
      <w:r w:rsidRPr="00B45A29">
        <w:rPr>
          <w:sz w:val="32"/>
          <w:szCs w:val="32"/>
        </w:rPr>
        <w:t>Use SortByColumns() conceptually.</w:t>
      </w:r>
    </w:p>
    <w:p w14:paraId="67EBD61A" w14:textId="77777777" w:rsidR="00B45A29" w:rsidRPr="00B45A29" w:rsidRDefault="00B45A29" w:rsidP="00B45A29">
      <w:pPr>
        <w:numPr>
          <w:ilvl w:val="0"/>
          <w:numId w:val="26"/>
        </w:numPr>
        <w:rPr>
          <w:sz w:val="32"/>
          <w:szCs w:val="32"/>
        </w:rPr>
      </w:pPr>
      <w:r w:rsidRPr="00B45A29">
        <w:rPr>
          <w:sz w:val="32"/>
          <w:szCs w:val="32"/>
        </w:rPr>
        <w:t>Create a status-filter Dropdown.</w:t>
      </w:r>
    </w:p>
    <w:p w14:paraId="5D8184C7" w14:textId="77777777" w:rsidR="00B45A29" w:rsidRPr="00B45A29" w:rsidRDefault="00B45A29" w:rsidP="00B45A29">
      <w:pPr>
        <w:numPr>
          <w:ilvl w:val="0"/>
          <w:numId w:val="26"/>
        </w:numPr>
        <w:rPr>
          <w:sz w:val="32"/>
          <w:szCs w:val="32"/>
        </w:rPr>
      </w:pPr>
      <w:r w:rsidRPr="00B45A29">
        <w:rPr>
          <w:sz w:val="32"/>
          <w:szCs w:val="32"/>
        </w:rPr>
        <w:t>Create an All option.</w:t>
      </w:r>
    </w:p>
    <w:p w14:paraId="4CCF9E42" w14:textId="77777777" w:rsidR="00B45A29" w:rsidRPr="00B45A29" w:rsidRDefault="00B45A29" w:rsidP="00B45A29">
      <w:pPr>
        <w:numPr>
          <w:ilvl w:val="0"/>
          <w:numId w:val="26"/>
        </w:numPr>
        <w:rPr>
          <w:sz w:val="32"/>
          <w:szCs w:val="32"/>
        </w:rPr>
      </w:pPr>
      <w:r w:rsidRPr="00B45A29">
        <w:rPr>
          <w:sz w:val="32"/>
          <w:szCs w:val="32"/>
        </w:rPr>
        <w:t>Clear search/filter controls.</w:t>
      </w:r>
    </w:p>
    <w:p w14:paraId="53F72D41" w14:textId="77777777" w:rsidR="00B45A29" w:rsidRPr="00B45A29" w:rsidRDefault="00B45A29" w:rsidP="00B45A29">
      <w:pPr>
        <w:numPr>
          <w:ilvl w:val="0"/>
          <w:numId w:val="26"/>
        </w:numPr>
        <w:rPr>
          <w:sz w:val="32"/>
          <w:szCs w:val="32"/>
        </w:rPr>
      </w:pPr>
      <w:r w:rsidRPr="00B45A29">
        <w:rPr>
          <w:sz w:val="32"/>
          <w:szCs w:val="32"/>
        </w:rPr>
        <w:t>Create empty-state UX.</w:t>
      </w:r>
    </w:p>
    <w:p w14:paraId="4C900A4D" w14:textId="77777777" w:rsidR="00B45A29" w:rsidRPr="00B45A29" w:rsidRDefault="00B45A29" w:rsidP="00B45A29">
      <w:pPr>
        <w:numPr>
          <w:ilvl w:val="0"/>
          <w:numId w:val="26"/>
        </w:numPr>
        <w:rPr>
          <w:sz w:val="32"/>
          <w:szCs w:val="32"/>
        </w:rPr>
      </w:pPr>
      <w:r w:rsidRPr="00B45A29">
        <w:rPr>
          <w:sz w:val="32"/>
          <w:szCs w:val="32"/>
        </w:rPr>
        <w:t>Use IsEmpty().</w:t>
      </w:r>
    </w:p>
    <w:p w14:paraId="4CE81732" w14:textId="77777777" w:rsidR="00B45A29" w:rsidRPr="00B45A29" w:rsidRDefault="00B45A29" w:rsidP="00B45A29">
      <w:pPr>
        <w:numPr>
          <w:ilvl w:val="0"/>
          <w:numId w:val="26"/>
        </w:numPr>
        <w:rPr>
          <w:sz w:val="32"/>
          <w:szCs w:val="32"/>
        </w:rPr>
      </w:pPr>
      <w:r w:rsidRPr="00B45A29">
        <w:rPr>
          <w:sz w:val="32"/>
          <w:szCs w:val="32"/>
        </w:rPr>
        <w:t>Understand FormMode.New.</w:t>
      </w:r>
    </w:p>
    <w:p w14:paraId="7ECEB03A" w14:textId="77777777" w:rsidR="00B45A29" w:rsidRPr="00B45A29" w:rsidRDefault="00B45A29" w:rsidP="00B45A29">
      <w:pPr>
        <w:numPr>
          <w:ilvl w:val="0"/>
          <w:numId w:val="26"/>
        </w:numPr>
        <w:rPr>
          <w:sz w:val="32"/>
          <w:szCs w:val="32"/>
        </w:rPr>
      </w:pPr>
      <w:r w:rsidRPr="00B45A29">
        <w:rPr>
          <w:sz w:val="32"/>
          <w:szCs w:val="32"/>
        </w:rPr>
        <w:t>Understand FormMode.Edit.</w:t>
      </w:r>
    </w:p>
    <w:p w14:paraId="5A4BA3D2" w14:textId="77777777" w:rsidR="00B45A29" w:rsidRPr="00B45A29" w:rsidRDefault="00B45A29" w:rsidP="00B45A29">
      <w:pPr>
        <w:numPr>
          <w:ilvl w:val="0"/>
          <w:numId w:val="26"/>
        </w:numPr>
        <w:rPr>
          <w:sz w:val="32"/>
          <w:szCs w:val="32"/>
        </w:rPr>
      </w:pPr>
      <w:r w:rsidRPr="00B45A29">
        <w:rPr>
          <w:sz w:val="32"/>
          <w:szCs w:val="32"/>
        </w:rPr>
        <w:t>Understand FormMode.View.</w:t>
      </w:r>
    </w:p>
    <w:p w14:paraId="22D887C8" w14:textId="77777777" w:rsidR="00B45A29" w:rsidRPr="00B45A29" w:rsidRDefault="00B45A29" w:rsidP="00B45A29">
      <w:pPr>
        <w:numPr>
          <w:ilvl w:val="0"/>
          <w:numId w:val="26"/>
        </w:numPr>
        <w:rPr>
          <w:sz w:val="32"/>
          <w:szCs w:val="32"/>
        </w:rPr>
      </w:pPr>
      <w:r w:rsidRPr="00B45A29">
        <w:rPr>
          <w:sz w:val="32"/>
          <w:szCs w:val="32"/>
        </w:rPr>
        <w:t>Use EditForm().</w:t>
      </w:r>
    </w:p>
    <w:p w14:paraId="67DDCAFC" w14:textId="77777777" w:rsidR="00B45A29" w:rsidRPr="00B45A29" w:rsidRDefault="00B45A29" w:rsidP="00B45A29">
      <w:pPr>
        <w:numPr>
          <w:ilvl w:val="0"/>
          <w:numId w:val="26"/>
        </w:numPr>
        <w:rPr>
          <w:sz w:val="32"/>
          <w:szCs w:val="32"/>
        </w:rPr>
      </w:pPr>
      <w:r w:rsidRPr="00B45A29">
        <w:rPr>
          <w:sz w:val="32"/>
          <w:szCs w:val="32"/>
        </w:rPr>
        <w:t>Use one Form for Create and Edit.</w:t>
      </w:r>
    </w:p>
    <w:p w14:paraId="42C122C1" w14:textId="77777777" w:rsidR="00B45A29" w:rsidRPr="00B45A29" w:rsidRDefault="00B45A29" w:rsidP="00B45A29">
      <w:pPr>
        <w:numPr>
          <w:ilvl w:val="0"/>
          <w:numId w:val="26"/>
        </w:numPr>
        <w:rPr>
          <w:sz w:val="32"/>
          <w:szCs w:val="32"/>
        </w:rPr>
      </w:pPr>
      <w:r w:rsidRPr="00B45A29">
        <w:rPr>
          <w:sz w:val="32"/>
          <w:szCs w:val="32"/>
        </w:rPr>
        <w:t>Use Form.Valid.</w:t>
      </w:r>
    </w:p>
    <w:p w14:paraId="065F0D99" w14:textId="77777777" w:rsidR="00B45A29" w:rsidRPr="00B45A29" w:rsidRDefault="00B45A29" w:rsidP="00B45A29">
      <w:pPr>
        <w:numPr>
          <w:ilvl w:val="0"/>
          <w:numId w:val="26"/>
        </w:numPr>
        <w:rPr>
          <w:sz w:val="32"/>
          <w:szCs w:val="32"/>
        </w:rPr>
      </w:pPr>
      <w:r w:rsidRPr="00B45A29">
        <w:rPr>
          <w:sz w:val="32"/>
          <w:szCs w:val="32"/>
        </w:rPr>
        <w:t>Add custom date validation.</w:t>
      </w:r>
    </w:p>
    <w:p w14:paraId="07996500" w14:textId="77777777" w:rsidR="00B45A29" w:rsidRPr="00B45A29" w:rsidRDefault="00B45A29" w:rsidP="00B45A29">
      <w:pPr>
        <w:numPr>
          <w:ilvl w:val="0"/>
          <w:numId w:val="26"/>
        </w:numPr>
        <w:rPr>
          <w:sz w:val="32"/>
          <w:szCs w:val="32"/>
        </w:rPr>
      </w:pPr>
      <w:r w:rsidRPr="00B45A29">
        <w:rPr>
          <w:sz w:val="32"/>
          <w:szCs w:val="32"/>
        </w:rPr>
        <w:t>Use DisplayMode.</w:t>
      </w:r>
    </w:p>
    <w:p w14:paraId="22C4703E" w14:textId="77777777" w:rsidR="00B45A29" w:rsidRPr="00B45A29" w:rsidRDefault="00B45A29" w:rsidP="00B45A29">
      <w:pPr>
        <w:numPr>
          <w:ilvl w:val="0"/>
          <w:numId w:val="26"/>
        </w:numPr>
        <w:rPr>
          <w:sz w:val="32"/>
          <w:szCs w:val="32"/>
        </w:rPr>
      </w:pPr>
      <w:r w:rsidRPr="00B45A29">
        <w:rPr>
          <w:sz w:val="32"/>
          <w:szCs w:val="32"/>
        </w:rPr>
        <w:t>Configure conditional Edit behavior.</w:t>
      </w:r>
    </w:p>
    <w:p w14:paraId="6512B9B0" w14:textId="77777777" w:rsidR="00B45A29" w:rsidRPr="00B45A29" w:rsidRDefault="00B45A29" w:rsidP="00B45A29">
      <w:pPr>
        <w:numPr>
          <w:ilvl w:val="0"/>
          <w:numId w:val="26"/>
        </w:numPr>
        <w:rPr>
          <w:sz w:val="32"/>
          <w:szCs w:val="32"/>
        </w:rPr>
      </w:pPr>
      <w:r w:rsidRPr="00B45A29">
        <w:rPr>
          <w:sz w:val="32"/>
          <w:szCs w:val="32"/>
        </w:rPr>
        <w:lastRenderedPageBreak/>
        <w:t>Use ResetForm().</w:t>
      </w:r>
    </w:p>
    <w:p w14:paraId="1A6A7380" w14:textId="77777777" w:rsidR="00B45A29" w:rsidRPr="00B45A29" w:rsidRDefault="00B45A29" w:rsidP="00B45A29">
      <w:pPr>
        <w:numPr>
          <w:ilvl w:val="0"/>
          <w:numId w:val="26"/>
        </w:numPr>
        <w:rPr>
          <w:sz w:val="32"/>
          <w:szCs w:val="32"/>
        </w:rPr>
      </w:pPr>
      <w:r w:rsidRPr="00B45A29">
        <w:rPr>
          <w:sz w:val="32"/>
          <w:szCs w:val="32"/>
        </w:rPr>
        <w:t>Improve OnSuccess.</w:t>
      </w:r>
    </w:p>
    <w:p w14:paraId="00DDB1D2" w14:textId="77777777" w:rsidR="00B45A29" w:rsidRPr="00B45A29" w:rsidRDefault="00B45A29" w:rsidP="00B45A29">
      <w:pPr>
        <w:numPr>
          <w:ilvl w:val="0"/>
          <w:numId w:val="26"/>
        </w:numPr>
        <w:rPr>
          <w:sz w:val="32"/>
          <w:szCs w:val="32"/>
        </w:rPr>
      </w:pPr>
      <w:r w:rsidRPr="00B45A29">
        <w:rPr>
          <w:sz w:val="32"/>
          <w:szCs w:val="32"/>
        </w:rPr>
        <w:t>Improve OnFailure.</w:t>
      </w:r>
    </w:p>
    <w:p w14:paraId="53FB813B" w14:textId="77777777" w:rsidR="00B45A29" w:rsidRPr="00B45A29" w:rsidRDefault="00B45A29" w:rsidP="00B45A29">
      <w:pPr>
        <w:numPr>
          <w:ilvl w:val="0"/>
          <w:numId w:val="26"/>
        </w:numPr>
        <w:rPr>
          <w:sz w:val="32"/>
          <w:szCs w:val="32"/>
        </w:rPr>
      </w:pPr>
      <w:r w:rsidRPr="00B45A29">
        <w:rPr>
          <w:sz w:val="32"/>
          <w:szCs w:val="32"/>
        </w:rPr>
        <w:t>Understand delegation.</w:t>
      </w:r>
    </w:p>
    <w:p w14:paraId="72999A42" w14:textId="77777777" w:rsidR="00B45A29" w:rsidRPr="00B45A29" w:rsidRDefault="00B45A29" w:rsidP="00B45A29">
      <w:pPr>
        <w:numPr>
          <w:ilvl w:val="0"/>
          <w:numId w:val="26"/>
        </w:numPr>
        <w:rPr>
          <w:sz w:val="32"/>
          <w:szCs w:val="32"/>
        </w:rPr>
      </w:pPr>
      <w:r w:rsidRPr="00B45A29">
        <w:rPr>
          <w:sz w:val="32"/>
          <w:szCs w:val="32"/>
        </w:rPr>
        <w:t>Recognize delegation warnings.</w:t>
      </w:r>
    </w:p>
    <w:p w14:paraId="09BFDBE1" w14:textId="77777777" w:rsidR="00B45A29" w:rsidRPr="00B45A29" w:rsidRDefault="00B45A29" w:rsidP="00B45A29">
      <w:pPr>
        <w:numPr>
          <w:ilvl w:val="0"/>
          <w:numId w:val="26"/>
        </w:numPr>
        <w:rPr>
          <w:sz w:val="32"/>
          <w:szCs w:val="32"/>
        </w:rPr>
      </w:pPr>
      <w:r w:rsidRPr="00B45A29">
        <w:rPr>
          <w:sz w:val="32"/>
          <w:szCs w:val="32"/>
        </w:rPr>
        <w:t xml:space="preserve">Test the complete Browse </w:t>
      </w:r>
      <w:r w:rsidRPr="00B45A29">
        <w:rPr>
          <w:rFonts w:ascii="Times New Roman" w:hAnsi="Times New Roman" w:cs="Times New Roman"/>
          <w:sz w:val="32"/>
          <w:szCs w:val="32"/>
        </w:rPr>
        <w:t>→</w:t>
      </w:r>
      <w:r w:rsidRPr="00B45A29">
        <w:rPr>
          <w:sz w:val="32"/>
          <w:szCs w:val="32"/>
        </w:rPr>
        <w:t xml:space="preserve"> View </w:t>
      </w:r>
      <w:r w:rsidRPr="00B45A29">
        <w:rPr>
          <w:rFonts w:ascii="Times New Roman" w:hAnsi="Times New Roman" w:cs="Times New Roman"/>
          <w:sz w:val="32"/>
          <w:szCs w:val="32"/>
        </w:rPr>
        <w:t>→</w:t>
      </w:r>
      <w:r w:rsidRPr="00B45A29">
        <w:rPr>
          <w:sz w:val="32"/>
          <w:szCs w:val="32"/>
        </w:rPr>
        <w:t xml:space="preserve"> Edit journey.</w:t>
      </w:r>
    </w:p>
    <w:p w14:paraId="2062EAA2" w14:textId="77777777" w:rsidR="00B45A29" w:rsidRPr="00B45A29" w:rsidRDefault="00B45A29" w:rsidP="00B45A29">
      <w:pPr>
        <w:rPr>
          <w:sz w:val="32"/>
          <w:szCs w:val="32"/>
        </w:rPr>
      </w:pPr>
      <w:r w:rsidRPr="00B45A29">
        <w:rPr>
          <w:sz w:val="32"/>
          <w:szCs w:val="32"/>
        </w:rPr>
        <w:pict w14:anchorId="2D21FE3A">
          <v:rect id="_x0000_i7850" style="width:0;height:1.5pt" o:hralign="center" o:hrstd="t" o:hr="t" fillcolor="#a0a0a0" stroked="f"/>
        </w:pict>
      </w:r>
    </w:p>
    <w:p w14:paraId="0DCFFC8E" w14:textId="77777777" w:rsidR="00B45A29" w:rsidRPr="00B45A29" w:rsidRDefault="00B45A29" w:rsidP="00B45A29">
      <w:pPr>
        <w:rPr>
          <w:b/>
          <w:bCs/>
          <w:sz w:val="32"/>
          <w:szCs w:val="32"/>
        </w:rPr>
      </w:pPr>
      <w:r w:rsidRPr="00B45A29">
        <w:rPr>
          <w:b/>
          <w:bCs/>
          <w:sz w:val="32"/>
          <w:szCs w:val="32"/>
        </w:rPr>
        <w:t>5. Current Microsoft Power Fx Behavior</w:t>
      </w:r>
    </w:p>
    <w:p w14:paraId="7F1893CC" w14:textId="77777777" w:rsidR="00B45A29" w:rsidRPr="00B45A29" w:rsidRDefault="00B45A29" w:rsidP="00B45A29">
      <w:pPr>
        <w:rPr>
          <w:sz w:val="32"/>
          <w:szCs w:val="32"/>
        </w:rPr>
      </w:pPr>
      <w:r w:rsidRPr="00B45A29">
        <w:rPr>
          <w:sz w:val="32"/>
          <w:szCs w:val="32"/>
        </w:rPr>
        <w:t>Filter() returns matching records, Search() searches text across specified columns, and LookUp() returns the first matching record. Power Fx record-scope formulas can also use ThisRecord or As when needed.</w:t>
      </w:r>
    </w:p>
    <w:p w14:paraId="6CEAEC7F" w14:textId="77777777" w:rsidR="00B45A29" w:rsidRPr="00B45A29" w:rsidRDefault="00B45A29" w:rsidP="00B45A29">
      <w:pPr>
        <w:rPr>
          <w:sz w:val="32"/>
          <w:szCs w:val="32"/>
        </w:rPr>
      </w:pPr>
      <w:r w:rsidRPr="00B45A29">
        <w:rPr>
          <w:sz w:val="32"/>
          <w:szCs w:val="32"/>
        </w:rPr>
        <w:t>Sort() and SortByColumns() provide table sorting, while Canvas Forms support NewForm(), EditForm(), ViewForm(), SubmitForm(), and ResetForm().</w:t>
      </w:r>
    </w:p>
    <w:p w14:paraId="0B7FB9DA" w14:textId="77777777" w:rsidR="00B45A29" w:rsidRPr="00B45A29" w:rsidRDefault="00B45A29" w:rsidP="00B45A29">
      <w:pPr>
        <w:rPr>
          <w:sz w:val="32"/>
          <w:szCs w:val="32"/>
        </w:rPr>
      </w:pPr>
      <w:r w:rsidRPr="00B45A29">
        <w:rPr>
          <w:sz w:val="32"/>
          <w:szCs w:val="32"/>
        </w:rPr>
        <w:pict w14:anchorId="0C22B38A">
          <v:rect id="_x0000_i7851" style="width:0;height:1.5pt" o:hralign="center" o:hrstd="t" o:hr="t" fillcolor="#a0a0a0" stroked="f"/>
        </w:pict>
      </w:r>
    </w:p>
    <w:p w14:paraId="3E09A175" w14:textId="77777777" w:rsidR="00B45A29" w:rsidRPr="00B45A29" w:rsidRDefault="00B45A29" w:rsidP="00B45A29">
      <w:pPr>
        <w:rPr>
          <w:b/>
          <w:bCs/>
          <w:sz w:val="32"/>
          <w:szCs w:val="32"/>
        </w:rPr>
      </w:pPr>
      <w:r w:rsidRPr="00B45A29">
        <w:rPr>
          <w:b/>
          <w:bCs/>
          <w:sz w:val="32"/>
          <w:szCs w:val="32"/>
        </w:rPr>
        <w:t>6. Day 6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4196"/>
      </w:tblGrid>
      <w:tr w:rsidR="00B45A29" w:rsidRPr="00B45A29" w14:paraId="2D592345" w14:textId="77777777">
        <w:trPr>
          <w:tblHeader/>
          <w:tblCellSpacing w:w="15" w:type="dxa"/>
        </w:trPr>
        <w:tc>
          <w:tcPr>
            <w:tcW w:w="0" w:type="auto"/>
            <w:vAlign w:val="center"/>
            <w:hideMark/>
          </w:tcPr>
          <w:p w14:paraId="1283E75D" w14:textId="77777777" w:rsidR="00B45A29" w:rsidRPr="00B45A29" w:rsidRDefault="00B45A29" w:rsidP="00B45A29">
            <w:pPr>
              <w:rPr>
                <w:b/>
                <w:bCs/>
                <w:sz w:val="32"/>
                <w:szCs w:val="32"/>
              </w:rPr>
            </w:pPr>
            <w:r w:rsidRPr="00B45A29">
              <w:rPr>
                <w:b/>
                <w:bCs/>
                <w:sz w:val="32"/>
                <w:szCs w:val="32"/>
              </w:rPr>
              <w:t>Time</w:t>
            </w:r>
          </w:p>
        </w:tc>
        <w:tc>
          <w:tcPr>
            <w:tcW w:w="0" w:type="auto"/>
            <w:vAlign w:val="center"/>
            <w:hideMark/>
          </w:tcPr>
          <w:p w14:paraId="694F96CD" w14:textId="77777777" w:rsidR="00B45A29" w:rsidRPr="00B45A29" w:rsidRDefault="00B45A29" w:rsidP="00B45A29">
            <w:pPr>
              <w:rPr>
                <w:b/>
                <w:bCs/>
                <w:sz w:val="32"/>
                <w:szCs w:val="32"/>
              </w:rPr>
            </w:pPr>
            <w:r w:rsidRPr="00B45A29">
              <w:rPr>
                <w:b/>
                <w:bCs/>
                <w:sz w:val="32"/>
                <w:szCs w:val="32"/>
              </w:rPr>
              <w:t>Activity</w:t>
            </w:r>
          </w:p>
        </w:tc>
      </w:tr>
      <w:tr w:rsidR="00B45A29" w:rsidRPr="00B45A29" w14:paraId="42045076" w14:textId="77777777">
        <w:trPr>
          <w:tblCellSpacing w:w="15" w:type="dxa"/>
        </w:trPr>
        <w:tc>
          <w:tcPr>
            <w:tcW w:w="0" w:type="auto"/>
            <w:vAlign w:val="center"/>
            <w:hideMark/>
          </w:tcPr>
          <w:p w14:paraId="4FAADE04" w14:textId="77777777" w:rsidR="00B45A29" w:rsidRPr="00B45A29" w:rsidRDefault="00B45A29" w:rsidP="00B45A29">
            <w:pPr>
              <w:rPr>
                <w:sz w:val="32"/>
                <w:szCs w:val="32"/>
              </w:rPr>
            </w:pPr>
            <w:r w:rsidRPr="00B45A29">
              <w:rPr>
                <w:sz w:val="32"/>
                <w:szCs w:val="32"/>
              </w:rPr>
              <w:t>00:00–00:10</w:t>
            </w:r>
          </w:p>
        </w:tc>
        <w:tc>
          <w:tcPr>
            <w:tcW w:w="0" w:type="auto"/>
            <w:vAlign w:val="center"/>
            <w:hideMark/>
          </w:tcPr>
          <w:p w14:paraId="69141206" w14:textId="77777777" w:rsidR="00B45A29" w:rsidRPr="00B45A29" w:rsidRDefault="00B45A29" w:rsidP="00B45A29">
            <w:pPr>
              <w:rPr>
                <w:sz w:val="32"/>
                <w:szCs w:val="32"/>
              </w:rPr>
            </w:pPr>
            <w:r w:rsidRPr="00B45A29">
              <w:rPr>
                <w:sz w:val="32"/>
                <w:szCs w:val="32"/>
              </w:rPr>
              <w:t>Day 5 Review</w:t>
            </w:r>
          </w:p>
        </w:tc>
      </w:tr>
      <w:tr w:rsidR="00B45A29" w:rsidRPr="00B45A29" w14:paraId="53D88723" w14:textId="77777777">
        <w:trPr>
          <w:tblCellSpacing w:w="15" w:type="dxa"/>
        </w:trPr>
        <w:tc>
          <w:tcPr>
            <w:tcW w:w="0" w:type="auto"/>
            <w:vAlign w:val="center"/>
            <w:hideMark/>
          </w:tcPr>
          <w:p w14:paraId="3A8FA85E" w14:textId="77777777" w:rsidR="00B45A29" w:rsidRPr="00B45A29" w:rsidRDefault="00B45A29" w:rsidP="00B45A29">
            <w:pPr>
              <w:rPr>
                <w:sz w:val="32"/>
                <w:szCs w:val="32"/>
              </w:rPr>
            </w:pPr>
            <w:r w:rsidRPr="00B45A29">
              <w:rPr>
                <w:sz w:val="32"/>
                <w:szCs w:val="32"/>
              </w:rPr>
              <w:t>00:10–00:25</w:t>
            </w:r>
          </w:p>
        </w:tc>
        <w:tc>
          <w:tcPr>
            <w:tcW w:w="0" w:type="auto"/>
            <w:vAlign w:val="center"/>
            <w:hideMark/>
          </w:tcPr>
          <w:p w14:paraId="343AEE66" w14:textId="77777777" w:rsidR="00B45A29" w:rsidRPr="00B45A29" w:rsidRDefault="00B45A29" w:rsidP="00B45A29">
            <w:pPr>
              <w:rPr>
                <w:sz w:val="32"/>
                <w:szCs w:val="32"/>
              </w:rPr>
            </w:pPr>
            <w:r w:rsidRPr="00B45A29">
              <w:rPr>
                <w:sz w:val="32"/>
                <w:szCs w:val="32"/>
              </w:rPr>
              <w:t>Improve Gallery</w:t>
            </w:r>
          </w:p>
        </w:tc>
      </w:tr>
      <w:tr w:rsidR="00B45A29" w:rsidRPr="00B45A29" w14:paraId="63F3E004" w14:textId="77777777">
        <w:trPr>
          <w:tblCellSpacing w:w="15" w:type="dxa"/>
        </w:trPr>
        <w:tc>
          <w:tcPr>
            <w:tcW w:w="0" w:type="auto"/>
            <w:vAlign w:val="center"/>
            <w:hideMark/>
          </w:tcPr>
          <w:p w14:paraId="34C51984" w14:textId="77777777" w:rsidR="00B45A29" w:rsidRPr="00B45A29" w:rsidRDefault="00B45A29" w:rsidP="00B45A29">
            <w:pPr>
              <w:rPr>
                <w:sz w:val="32"/>
                <w:szCs w:val="32"/>
              </w:rPr>
            </w:pPr>
            <w:r w:rsidRPr="00B45A29">
              <w:rPr>
                <w:sz w:val="32"/>
                <w:szCs w:val="32"/>
              </w:rPr>
              <w:t>00:25–00:40</w:t>
            </w:r>
          </w:p>
        </w:tc>
        <w:tc>
          <w:tcPr>
            <w:tcW w:w="0" w:type="auto"/>
            <w:vAlign w:val="center"/>
            <w:hideMark/>
          </w:tcPr>
          <w:p w14:paraId="0870A197" w14:textId="77777777" w:rsidR="00B45A29" w:rsidRPr="00B45A29" w:rsidRDefault="00B45A29" w:rsidP="00B45A29">
            <w:pPr>
              <w:rPr>
                <w:sz w:val="32"/>
                <w:szCs w:val="32"/>
              </w:rPr>
            </w:pPr>
            <w:r w:rsidRPr="00B45A29">
              <w:rPr>
                <w:sz w:val="32"/>
                <w:szCs w:val="32"/>
              </w:rPr>
              <w:t>Search</w:t>
            </w:r>
          </w:p>
        </w:tc>
      </w:tr>
      <w:tr w:rsidR="00B45A29" w:rsidRPr="00B45A29" w14:paraId="50F72200" w14:textId="77777777">
        <w:trPr>
          <w:tblCellSpacing w:w="15" w:type="dxa"/>
        </w:trPr>
        <w:tc>
          <w:tcPr>
            <w:tcW w:w="0" w:type="auto"/>
            <w:vAlign w:val="center"/>
            <w:hideMark/>
          </w:tcPr>
          <w:p w14:paraId="1DE5E235" w14:textId="77777777" w:rsidR="00B45A29" w:rsidRPr="00B45A29" w:rsidRDefault="00B45A29" w:rsidP="00B45A29">
            <w:pPr>
              <w:rPr>
                <w:sz w:val="32"/>
                <w:szCs w:val="32"/>
              </w:rPr>
            </w:pPr>
            <w:r w:rsidRPr="00B45A29">
              <w:rPr>
                <w:sz w:val="32"/>
                <w:szCs w:val="32"/>
              </w:rPr>
              <w:t>00:40–00:55</w:t>
            </w:r>
          </w:p>
        </w:tc>
        <w:tc>
          <w:tcPr>
            <w:tcW w:w="0" w:type="auto"/>
            <w:vAlign w:val="center"/>
            <w:hideMark/>
          </w:tcPr>
          <w:p w14:paraId="1723BC2F" w14:textId="77777777" w:rsidR="00B45A29" w:rsidRPr="00B45A29" w:rsidRDefault="00B45A29" w:rsidP="00B45A29">
            <w:pPr>
              <w:rPr>
                <w:sz w:val="32"/>
                <w:szCs w:val="32"/>
              </w:rPr>
            </w:pPr>
            <w:r w:rsidRPr="00B45A29">
              <w:rPr>
                <w:sz w:val="32"/>
                <w:szCs w:val="32"/>
              </w:rPr>
              <w:t>Status Filter</w:t>
            </w:r>
          </w:p>
        </w:tc>
      </w:tr>
      <w:tr w:rsidR="00B45A29" w:rsidRPr="00B45A29" w14:paraId="41C3A7D2" w14:textId="77777777">
        <w:trPr>
          <w:tblCellSpacing w:w="15" w:type="dxa"/>
        </w:trPr>
        <w:tc>
          <w:tcPr>
            <w:tcW w:w="0" w:type="auto"/>
            <w:vAlign w:val="center"/>
            <w:hideMark/>
          </w:tcPr>
          <w:p w14:paraId="33E04C6B" w14:textId="77777777" w:rsidR="00B45A29" w:rsidRPr="00B45A29" w:rsidRDefault="00B45A29" w:rsidP="00B45A29">
            <w:pPr>
              <w:rPr>
                <w:sz w:val="32"/>
                <w:szCs w:val="32"/>
              </w:rPr>
            </w:pPr>
            <w:r w:rsidRPr="00B45A29">
              <w:rPr>
                <w:sz w:val="32"/>
                <w:szCs w:val="32"/>
              </w:rPr>
              <w:lastRenderedPageBreak/>
              <w:t>00:55–01:05</w:t>
            </w:r>
          </w:p>
        </w:tc>
        <w:tc>
          <w:tcPr>
            <w:tcW w:w="0" w:type="auto"/>
            <w:vAlign w:val="center"/>
            <w:hideMark/>
          </w:tcPr>
          <w:p w14:paraId="3EE0665C" w14:textId="77777777" w:rsidR="00B45A29" w:rsidRPr="00B45A29" w:rsidRDefault="00B45A29" w:rsidP="00B45A29">
            <w:pPr>
              <w:rPr>
                <w:sz w:val="32"/>
                <w:szCs w:val="32"/>
              </w:rPr>
            </w:pPr>
            <w:r w:rsidRPr="00B45A29">
              <w:rPr>
                <w:sz w:val="32"/>
                <w:szCs w:val="32"/>
              </w:rPr>
              <w:t>Sorting</w:t>
            </w:r>
          </w:p>
        </w:tc>
      </w:tr>
      <w:tr w:rsidR="00B45A29" w:rsidRPr="00B45A29" w14:paraId="2025905D" w14:textId="77777777">
        <w:trPr>
          <w:tblCellSpacing w:w="15" w:type="dxa"/>
        </w:trPr>
        <w:tc>
          <w:tcPr>
            <w:tcW w:w="0" w:type="auto"/>
            <w:vAlign w:val="center"/>
            <w:hideMark/>
          </w:tcPr>
          <w:p w14:paraId="0A09F94F" w14:textId="77777777" w:rsidR="00B45A29" w:rsidRPr="00B45A29" w:rsidRDefault="00B45A29" w:rsidP="00B45A29">
            <w:pPr>
              <w:rPr>
                <w:sz w:val="32"/>
                <w:szCs w:val="32"/>
              </w:rPr>
            </w:pPr>
            <w:r w:rsidRPr="00B45A29">
              <w:rPr>
                <w:sz w:val="32"/>
                <w:szCs w:val="32"/>
              </w:rPr>
              <w:t>01:05–01:15</w:t>
            </w:r>
          </w:p>
        </w:tc>
        <w:tc>
          <w:tcPr>
            <w:tcW w:w="0" w:type="auto"/>
            <w:vAlign w:val="center"/>
            <w:hideMark/>
          </w:tcPr>
          <w:p w14:paraId="3BAE1342" w14:textId="77777777" w:rsidR="00B45A29" w:rsidRPr="00B45A29" w:rsidRDefault="00B45A29" w:rsidP="00B45A29">
            <w:pPr>
              <w:rPr>
                <w:sz w:val="32"/>
                <w:szCs w:val="32"/>
              </w:rPr>
            </w:pPr>
            <w:r w:rsidRPr="00B45A29">
              <w:rPr>
                <w:sz w:val="32"/>
                <w:szCs w:val="32"/>
              </w:rPr>
              <w:t>Selected Record State</w:t>
            </w:r>
          </w:p>
        </w:tc>
      </w:tr>
      <w:tr w:rsidR="00B45A29" w:rsidRPr="00B45A29" w14:paraId="7F8E3453" w14:textId="77777777">
        <w:trPr>
          <w:tblCellSpacing w:w="15" w:type="dxa"/>
        </w:trPr>
        <w:tc>
          <w:tcPr>
            <w:tcW w:w="0" w:type="auto"/>
            <w:vAlign w:val="center"/>
            <w:hideMark/>
          </w:tcPr>
          <w:p w14:paraId="5C1FFAE7" w14:textId="77777777" w:rsidR="00B45A29" w:rsidRPr="00B45A29" w:rsidRDefault="00B45A29" w:rsidP="00B45A29">
            <w:pPr>
              <w:rPr>
                <w:sz w:val="32"/>
                <w:szCs w:val="32"/>
              </w:rPr>
            </w:pPr>
            <w:r w:rsidRPr="00B45A29">
              <w:rPr>
                <w:sz w:val="32"/>
                <w:szCs w:val="32"/>
              </w:rPr>
              <w:t>01:15–01:30</w:t>
            </w:r>
          </w:p>
        </w:tc>
        <w:tc>
          <w:tcPr>
            <w:tcW w:w="0" w:type="auto"/>
            <w:vAlign w:val="center"/>
            <w:hideMark/>
          </w:tcPr>
          <w:p w14:paraId="51E955D2" w14:textId="77777777" w:rsidR="00B45A29" w:rsidRPr="00B45A29" w:rsidRDefault="00B45A29" w:rsidP="00B45A29">
            <w:pPr>
              <w:rPr>
                <w:sz w:val="32"/>
                <w:szCs w:val="32"/>
              </w:rPr>
            </w:pPr>
            <w:r w:rsidRPr="00B45A29">
              <w:rPr>
                <w:sz w:val="32"/>
                <w:szCs w:val="32"/>
              </w:rPr>
              <w:t>Edit Draft Request</w:t>
            </w:r>
          </w:p>
        </w:tc>
      </w:tr>
      <w:tr w:rsidR="00B45A29" w:rsidRPr="00B45A29" w14:paraId="50E3C63B" w14:textId="77777777">
        <w:trPr>
          <w:tblCellSpacing w:w="15" w:type="dxa"/>
        </w:trPr>
        <w:tc>
          <w:tcPr>
            <w:tcW w:w="0" w:type="auto"/>
            <w:vAlign w:val="center"/>
            <w:hideMark/>
          </w:tcPr>
          <w:p w14:paraId="0D7A4898" w14:textId="77777777" w:rsidR="00B45A29" w:rsidRPr="00B45A29" w:rsidRDefault="00B45A29" w:rsidP="00B45A29">
            <w:pPr>
              <w:rPr>
                <w:sz w:val="32"/>
                <w:szCs w:val="32"/>
              </w:rPr>
            </w:pPr>
            <w:r w:rsidRPr="00B45A29">
              <w:rPr>
                <w:sz w:val="32"/>
                <w:szCs w:val="32"/>
              </w:rPr>
              <w:t>01:30–01:40</w:t>
            </w:r>
          </w:p>
        </w:tc>
        <w:tc>
          <w:tcPr>
            <w:tcW w:w="0" w:type="auto"/>
            <w:vAlign w:val="center"/>
            <w:hideMark/>
          </w:tcPr>
          <w:p w14:paraId="273FAD30" w14:textId="77777777" w:rsidR="00B45A29" w:rsidRPr="00B45A29" w:rsidRDefault="00B45A29" w:rsidP="00B45A29">
            <w:pPr>
              <w:rPr>
                <w:sz w:val="32"/>
                <w:szCs w:val="32"/>
              </w:rPr>
            </w:pPr>
            <w:r w:rsidRPr="00B45A29">
              <w:rPr>
                <w:sz w:val="32"/>
                <w:szCs w:val="32"/>
              </w:rPr>
              <w:t>Validation</w:t>
            </w:r>
          </w:p>
        </w:tc>
      </w:tr>
      <w:tr w:rsidR="00B45A29" w:rsidRPr="00B45A29" w14:paraId="44F387AD" w14:textId="77777777">
        <w:trPr>
          <w:tblCellSpacing w:w="15" w:type="dxa"/>
        </w:trPr>
        <w:tc>
          <w:tcPr>
            <w:tcW w:w="0" w:type="auto"/>
            <w:vAlign w:val="center"/>
            <w:hideMark/>
          </w:tcPr>
          <w:p w14:paraId="4D389D53" w14:textId="77777777" w:rsidR="00B45A29" w:rsidRPr="00B45A29" w:rsidRDefault="00B45A29" w:rsidP="00B45A29">
            <w:pPr>
              <w:rPr>
                <w:sz w:val="32"/>
                <w:szCs w:val="32"/>
              </w:rPr>
            </w:pPr>
            <w:r w:rsidRPr="00B45A29">
              <w:rPr>
                <w:sz w:val="32"/>
                <w:szCs w:val="32"/>
              </w:rPr>
              <w:t>01:40–01:50</w:t>
            </w:r>
          </w:p>
        </w:tc>
        <w:tc>
          <w:tcPr>
            <w:tcW w:w="0" w:type="auto"/>
            <w:vAlign w:val="center"/>
            <w:hideMark/>
          </w:tcPr>
          <w:p w14:paraId="0FF85578" w14:textId="77777777" w:rsidR="00B45A29" w:rsidRPr="00B45A29" w:rsidRDefault="00B45A29" w:rsidP="00B45A29">
            <w:pPr>
              <w:rPr>
                <w:sz w:val="32"/>
                <w:szCs w:val="32"/>
              </w:rPr>
            </w:pPr>
            <w:r w:rsidRPr="00B45A29">
              <w:rPr>
                <w:sz w:val="32"/>
                <w:szCs w:val="32"/>
              </w:rPr>
              <w:t>Empty States &amp; Clear Filters</w:t>
            </w:r>
          </w:p>
        </w:tc>
      </w:tr>
      <w:tr w:rsidR="00B45A29" w:rsidRPr="00B45A29" w14:paraId="1CF0053F" w14:textId="77777777">
        <w:trPr>
          <w:tblCellSpacing w:w="15" w:type="dxa"/>
        </w:trPr>
        <w:tc>
          <w:tcPr>
            <w:tcW w:w="0" w:type="auto"/>
            <w:vAlign w:val="center"/>
            <w:hideMark/>
          </w:tcPr>
          <w:p w14:paraId="4DA8E2B2" w14:textId="77777777" w:rsidR="00B45A29" w:rsidRPr="00B45A29" w:rsidRDefault="00B45A29" w:rsidP="00B45A29">
            <w:pPr>
              <w:rPr>
                <w:sz w:val="32"/>
                <w:szCs w:val="32"/>
              </w:rPr>
            </w:pPr>
            <w:r w:rsidRPr="00B45A29">
              <w:rPr>
                <w:sz w:val="32"/>
                <w:szCs w:val="32"/>
              </w:rPr>
              <w:t>01:50–01:57</w:t>
            </w:r>
          </w:p>
        </w:tc>
        <w:tc>
          <w:tcPr>
            <w:tcW w:w="0" w:type="auto"/>
            <w:vAlign w:val="center"/>
            <w:hideMark/>
          </w:tcPr>
          <w:p w14:paraId="630DA140" w14:textId="77777777" w:rsidR="00B45A29" w:rsidRPr="00B45A29" w:rsidRDefault="00B45A29" w:rsidP="00B45A29">
            <w:pPr>
              <w:rPr>
                <w:sz w:val="32"/>
                <w:szCs w:val="32"/>
              </w:rPr>
            </w:pPr>
            <w:r w:rsidRPr="00B45A29">
              <w:rPr>
                <w:sz w:val="32"/>
                <w:szCs w:val="32"/>
              </w:rPr>
              <w:t>Testing &amp; Challenge</w:t>
            </w:r>
          </w:p>
        </w:tc>
      </w:tr>
      <w:tr w:rsidR="00B45A29" w:rsidRPr="00B45A29" w14:paraId="24F0A8B5" w14:textId="77777777">
        <w:trPr>
          <w:tblCellSpacing w:w="15" w:type="dxa"/>
        </w:trPr>
        <w:tc>
          <w:tcPr>
            <w:tcW w:w="0" w:type="auto"/>
            <w:vAlign w:val="center"/>
            <w:hideMark/>
          </w:tcPr>
          <w:p w14:paraId="3F05F211" w14:textId="77777777" w:rsidR="00B45A29" w:rsidRPr="00B45A29" w:rsidRDefault="00B45A29" w:rsidP="00B45A29">
            <w:pPr>
              <w:rPr>
                <w:sz w:val="32"/>
                <w:szCs w:val="32"/>
              </w:rPr>
            </w:pPr>
            <w:r w:rsidRPr="00B45A29">
              <w:rPr>
                <w:sz w:val="32"/>
                <w:szCs w:val="32"/>
              </w:rPr>
              <w:t>01:57–02:00</w:t>
            </w:r>
          </w:p>
        </w:tc>
        <w:tc>
          <w:tcPr>
            <w:tcW w:w="0" w:type="auto"/>
            <w:vAlign w:val="center"/>
            <w:hideMark/>
          </w:tcPr>
          <w:p w14:paraId="62244825" w14:textId="77777777" w:rsidR="00B45A29" w:rsidRPr="00B45A29" w:rsidRDefault="00B45A29" w:rsidP="00B45A29">
            <w:pPr>
              <w:rPr>
                <w:sz w:val="32"/>
                <w:szCs w:val="32"/>
              </w:rPr>
            </w:pPr>
            <w:r w:rsidRPr="00B45A29">
              <w:rPr>
                <w:sz w:val="32"/>
                <w:szCs w:val="32"/>
              </w:rPr>
              <w:t>Knowledge Check</w:t>
            </w:r>
          </w:p>
        </w:tc>
      </w:tr>
    </w:tbl>
    <w:p w14:paraId="3F84E57F" w14:textId="77777777" w:rsidR="00B45A29" w:rsidRPr="00B45A29" w:rsidRDefault="00B45A29" w:rsidP="00B45A29">
      <w:pPr>
        <w:rPr>
          <w:sz w:val="32"/>
          <w:szCs w:val="32"/>
        </w:rPr>
      </w:pPr>
      <w:r w:rsidRPr="00B45A29">
        <w:rPr>
          <w:sz w:val="32"/>
          <w:szCs w:val="32"/>
        </w:rPr>
        <w:pict w14:anchorId="2A4E7F04">
          <v:rect id="_x0000_i7852" style="width:0;height:1.5pt" o:hralign="center" o:hrstd="t" o:hr="t" fillcolor="#a0a0a0" stroked="f"/>
        </w:pict>
      </w:r>
    </w:p>
    <w:p w14:paraId="68650663" w14:textId="77777777" w:rsidR="00B45A29" w:rsidRPr="00B45A29" w:rsidRDefault="00B45A29" w:rsidP="00B45A29">
      <w:pPr>
        <w:rPr>
          <w:b/>
          <w:bCs/>
          <w:sz w:val="32"/>
          <w:szCs w:val="32"/>
        </w:rPr>
      </w:pPr>
      <w:r w:rsidRPr="00B45A29">
        <w:rPr>
          <w:b/>
          <w:bCs/>
          <w:sz w:val="32"/>
          <w:szCs w:val="32"/>
        </w:rPr>
        <w:t>PART A — DAY 5 REVIEW</w:t>
      </w:r>
    </w:p>
    <w:p w14:paraId="06B2E839" w14:textId="77777777" w:rsidR="00B45A29" w:rsidRPr="00B45A29" w:rsidRDefault="00B45A29" w:rsidP="00B45A29">
      <w:pPr>
        <w:rPr>
          <w:b/>
          <w:bCs/>
          <w:sz w:val="32"/>
          <w:szCs w:val="32"/>
        </w:rPr>
      </w:pPr>
      <w:r w:rsidRPr="00B45A29">
        <w:rPr>
          <w:b/>
          <w:bCs/>
          <w:sz w:val="32"/>
          <w:szCs w:val="32"/>
        </w:rPr>
        <w:t>7. Review Question 1</w:t>
      </w:r>
    </w:p>
    <w:p w14:paraId="18838789" w14:textId="77777777" w:rsidR="00B45A29" w:rsidRPr="00B45A29" w:rsidRDefault="00B45A29" w:rsidP="00B45A29">
      <w:pPr>
        <w:rPr>
          <w:sz w:val="32"/>
          <w:szCs w:val="32"/>
        </w:rPr>
      </w:pPr>
      <w:r w:rsidRPr="00B45A29">
        <w:rPr>
          <w:sz w:val="32"/>
          <w:szCs w:val="32"/>
        </w:rPr>
        <w:t>What control displays multiple records?</w:t>
      </w:r>
    </w:p>
    <w:p w14:paraId="08F3486C" w14:textId="77777777" w:rsidR="00B45A29" w:rsidRPr="00B45A29" w:rsidRDefault="00B45A29" w:rsidP="00B45A29">
      <w:pPr>
        <w:rPr>
          <w:b/>
          <w:bCs/>
          <w:sz w:val="32"/>
          <w:szCs w:val="32"/>
        </w:rPr>
      </w:pPr>
      <w:r w:rsidRPr="00B45A29">
        <w:rPr>
          <w:b/>
          <w:bCs/>
          <w:sz w:val="32"/>
          <w:szCs w:val="32"/>
        </w:rPr>
        <w:t>Answer</w:t>
      </w:r>
    </w:p>
    <w:p w14:paraId="782E0CCE" w14:textId="77777777" w:rsidR="00B45A29" w:rsidRPr="00B45A29" w:rsidRDefault="00B45A29" w:rsidP="00B45A29">
      <w:pPr>
        <w:rPr>
          <w:b/>
          <w:bCs/>
          <w:sz w:val="32"/>
          <w:szCs w:val="32"/>
        </w:rPr>
      </w:pPr>
      <w:r w:rsidRPr="00B45A29">
        <w:rPr>
          <w:b/>
          <w:bCs/>
          <w:sz w:val="32"/>
          <w:szCs w:val="32"/>
        </w:rPr>
        <w:t>Gallery</w:t>
      </w:r>
    </w:p>
    <w:p w14:paraId="19AE362C" w14:textId="77777777" w:rsidR="00B45A29" w:rsidRPr="00B45A29" w:rsidRDefault="00B45A29" w:rsidP="00B45A29">
      <w:pPr>
        <w:rPr>
          <w:sz w:val="32"/>
          <w:szCs w:val="32"/>
        </w:rPr>
      </w:pPr>
      <w:r w:rsidRPr="00B45A29">
        <w:rPr>
          <w:sz w:val="32"/>
          <w:szCs w:val="32"/>
        </w:rPr>
        <w:pict w14:anchorId="206B73AD">
          <v:rect id="_x0000_i7853" style="width:0;height:1.5pt" o:hralign="center" o:hrstd="t" o:hr="t" fillcolor="#a0a0a0" stroked="f"/>
        </w:pict>
      </w:r>
    </w:p>
    <w:p w14:paraId="4B60E8DC" w14:textId="77777777" w:rsidR="00B45A29" w:rsidRPr="00B45A29" w:rsidRDefault="00B45A29" w:rsidP="00B45A29">
      <w:pPr>
        <w:rPr>
          <w:b/>
          <w:bCs/>
          <w:sz w:val="32"/>
          <w:szCs w:val="32"/>
        </w:rPr>
      </w:pPr>
      <w:r w:rsidRPr="00B45A29">
        <w:rPr>
          <w:b/>
          <w:bCs/>
          <w:sz w:val="32"/>
          <w:szCs w:val="32"/>
        </w:rPr>
        <w:t>8. Review Question 2</w:t>
      </w:r>
    </w:p>
    <w:p w14:paraId="5FD22692" w14:textId="77777777" w:rsidR="00B45A29" w:rsidRPr="00B45A29" w:rsidRDefault="00B45A29" w:rsidP="00B45A29">
      <w:pPr>
        <w:rPr>
          <w:sz w:val="32"/>
          <w:szCs w:val="32"/>
        </w:rPr>
      </w:pPr>
      <w:r w:rsidRPr="00B45A29">
        <w:rPr>
          <w:sz w:val="32"/>
          <w:szCs w:val="32"/>
        </w:rPr>
        <w:t>What property tells a Gallery what records to display?</w:t>
      </w:r>
    </w:p>
    <w:p w14:paraId="1C1EA966" w14:textId="77777777" w:rsidR="00B45A29" w:rsidRPr="00B45A29" w:rsidRDefault="00B45A29" w:rsidP="00B45A29">
      <w:pPr>
        <w:rPr>
          <w:b/>
          <w:bCs/>
          <w:sz w:val="32"/>
          <w:szCs w:val="32"/>
        </w:rPr>
      </w:pPr>
      <w:r w:rsidRPr="00B45A29">
        <w:rPr>
          <w:b/>
          <w:bCs/>
          <w:sz w:val="32"/>
          <w:szCs w:val="32"/>
        </w:rPr>
        <w:t>Answer</w:t>
      </w:r>
    </w:p>
    <w:p w14:paraId="5F557948" w14:textId="77777777" w:rsidR="00B45A29" w:rsidRPr="00B45A29" w:rsidRDefault="00B45A29" w:rsidP="00B45A29">
      <w:pPr>
        <w:rPr>
          <w:b/>
          <w:bCs/>
          <w:sz w:val="32"/>
          <w:szCs w:val="32"/>
        </w:rPr>
      </w:pPr>
      <w:r w:rsidRPr="00B45A29">
        <w:rPr>
          <w:b/>
          <w:bCs/>
          <w:sz w:val="32"/>
          <w:szCs w:val="32"/>
        </w:rPr>
        <w:t>Items</w:t>
      </w:r>
    </w:p>
    <w:p w14:paraId="6D1AA714" w14:textId="77777777" w:rsidR="00B45A29" w:rsidRPr="00B45A29" w:rsidRDefault="00B45A29" w:rsidP="00B45A29">
      <w:pPr>
        <w:rPr>
          <w:sz w:val="32"/>
          <w:szCs w:val="32"/>
        </w:rPr>
      </w:pPr>
      <w:r w:rsidRPr="00B45A29">
        <w:rPr>
          <w:sz w:val="32"/>
          <w:szCs w:val="32"/>
        </w:rPr>
        <w:t>Example:</w:t>
      </w:r>
    </w:p>
    <w:p w14:paraId="3288A7FF" w14:textId="77777777" w:rsidR="00B45A29" w:rsidRPr="00B45A29" w:rsidRDefault="00B45A29" w:rsidP="00B45A29">
      <w:pPr>
        <w:rPr>
          <w:sz w:val="32"/>
          <w:szCs w:val="32"/>
        </w:rPr>
      </w:pPr>
      <w:r w:rsidRPr="00B45A29">
        <w:rPr>
          <w:sz w:val="32"/>
          <w:szCs w:val="32"/>
        </w:rPr>
        <w:t>'Leave Requests'</w:t>
      </w:r>
    </w:p>
    <w:p w14:paraId="3FA1B3AF" w14:textId="77777777" w:rsidR="00B45A29" w:rsidRPr="00B45A29" w:rsidRDefault="00B45A29" w:rsidP="00B45A29">
      <w:pPr>
        <w:rPr>
          <w:sz w:val="32"/>
          <w:szCs w:val="32"/>
        </w:rPr>
      </w:pPr>
      <w:r w:rsidRPr="00B45A29">
        <w:rPr>
          <w:sz w:val="32"/>
          <w:szCs w:val="32"/>
        </w:rPr>
        <w:lastRenderedPageBreak/>
        <w:pict w14:anchorId="554188AA">
          <v:rect id="_x0000_i7854" style="width:0;height:1.5pt" o:hralign="center" o:hrstd="t" o:hr="t" fillcolor="#a0a0a0" stroked="f"/>
        </w:pict>
      </w:r>
    </w:p>
    <w:p w14:paraId="39771671" w14:textId="77777777" w:rsidR="00B45A29" w:rsidRPr="00B45A29" w:rsidRDefault="00B45A29" w:rsidP="00B45A29">
      <w:pPr>
        <w:rPr>
          <w:b/>
          <w:bCs/>
          <w:sz w:val="32"/>
          <w:szCs w:val="32"/>
        </w:rPr>
      </w:pPr>
      <w:r w:rsidRPr="00B45A29">
        <w:rPr>
          <w:b/>
          <w:bCs/>
          <w:sz w:val="32"/>
          <w:szCs w:val="32"/>
        </w:rPr>
        <w:t>9. Review Question 3</w:t>
      </w:r>
    </w:p>
    <w:p w14:paraId="28A4CD09" w14:textId="77777777" w:rsidR="00B45A29" w:rsidRPr="00B45A29" w:rsidRDefault="00B45A29" w:rsidP="00B45A29">
      <w:pPr>
        <w:rPr>
          <w:sz w:val="32"/>
          <w:szCs w:val="32"/>
        </w:rPr>
      </w:pPr>
      <w:r w:rsidRPr="00B45A29">
        <w:rPr>
          <w:sz w:val="32"/>
          <w:szCs w:val="32"/>
        </w:rPr>
        <w:t>What does:</w:t>
      </w:r>
    </w:p>
    <w:p w14:paraId="555A9FE5" w14:textId="77777777" w:rsidR="00B45A29" w:rsidRPr="00B45A29" w:rsidRDefault="00B45A29" w:rsidP="00B45A29">
      <w:pPr>
        <w:rPr>
          <w:sz w:val="32"/>
          <w:szCs w:val="32"/>
        </w:rPr>
      </w:pPr>
      <w:r w:rsidRPr="00B45A29">
        <w:rPr>
          <w:sz w:val="32"/>
          <w:szCs w:val="32"/>
        </w:rPr>
        <w:t>ThisItem</w:t>
      </w:r>
    </w:p>
    <w:p w14:paraId="10B4F4ED" w14:textId="77777777" w:rsidR="00B45A29" w:rsidRPr="00B45A29" w:rsidRDefault="00B45A29" w:rsidP="00B45A29">
      <w:pPr>
        <w:rPr>
          <w:sz w:val="32"/>
          <w:szCs w:val="32"/>
        </w:rPr>
      </w:pPr>
      <w:r w:rsidRPr="00B45A29">
        <w:rPr>
          <w:sz w:val="32"/>
          <w:szCs w:val="32"/>
        </w:rPr>
        <w:t>mean inside a Gallery?</w:t>
      </w:r>
    </w:p>
    <w:p w14:paraId="0924EEAF" w14:textId="77777777" w:rsidR="00B45A29" w:rsidRPr="00B45A29" w:rsidRDefault="00B45A29" w:rsidP="00B45A29">
      <w:pPr>
        <w:rPr>
          <w:b/>
          <w:bCs/>
          <w:sz w:val="32"/>
          <w:szCs w:val="32"/>
        </w:rPr>
      </w:pPr>
      <w:r w:rsidRPr="00B45A29">
        <w:rPr>
          <w:b/>
          <w:bCs/>
          <w:sz w:val="32"/>
          <w:szCs w:val="32"/>
        </w:rPr>
        <w:t>Answer</w:t>
      </w:r>
    </w:p>
    <w:p w14:paraId="68E56718" w14:textId="77777777" w:rsidR="00B45A29" w:rsidRPr="00B45A29" w:rsidRDefault="00B45A29" w:rsidP="00B45A29">
      <w:pPr>
        <w:rPr>
          <w:b/>
          <w:bCs/>
          <w:sz w:val="32"/>
          <w:szCs w:val="32"/>
        </w:rPr>
      </w:pPr>
      <w:r w:rsidRPr="00B45A29">
        <w:rPr>
          <w:b/>
          <w:bCs/>
          <w:sz w:val="32"/>
          <w:szCs w:val="32"/>
        </w:rPr>
        <w:t>The current Gallery record.</w:t>
      </w:r>
    </w:p>
    <w:p w14:paraId="43B0F469" w14:textId="77777777" w:rsidR="00B45A29" w:rsidRPr="00B45A29" w:rsidRDefault="00B45A29" w:rsidP="00B45A29">
      <w:pPr>
        <w:rPr>
          <w:sz w:val="32"/>
          <w:szCs w:val="32"/>
        </w:rPr>
      </w:pPr>
      <w:r w:rsidRPr="00B45A29">
        <w:rPr>
          <w:sz w:val="32"/>
          <w:szCs w:val="32"/>
        </w:rPr>
        <w:pict w14:anchorId="4E24D346">
          <v:rect id="_x0000_i7855" style="width:0;height:1.5pt" o:hralign="center" o:hrstd="t" o:hr="t" fillcolor="#a0a0a0" stroked="f"/>
        </w:pict>
      </w:r>
    </w:p>
    <w:p w14:paraId="769D412C" w14:textId="77777777" w:rsidR="00B45A29" w:rsidRPr="00B45A29" w:rsidRDefault="00B45A29" w:rsidP="00B45A29">
      <w:pPr>
        <w:rPr>
          <w:b/>
          <w:bCs/>
          <w:sz w:val="32"/>
          <w:szCs w:val="32"/>
        </w:rPr>
      </w:pPr>
      <w:r w:rsidRPr="00B45A29">
        <w:rPr>
          <w:b/>
          <w:bCs/>
          <w:sz w:val="32"/>
          <w:szCs w:val="32"/>
        </w:rPr>
        <w:t>10. Review Question 4</w:t>
      </w:r>
    </w:p>
    <w:p w14:paraId="09DA3DCF" w14:textId="77777777" w:rsidR="00B45A29" w:rsidRPr="00B45A29" w:rsidRDefault="00B45A29" w:rsidP="00B45A29">
      <w:pPr>
        <w:rPr>
          <w:sz w:val="32"/>
          <w:szCs w:val="32"/>
        </w:rPr>
      </w:pPr>
      <w:r w:rsidRPr="00B45A29">
        <w:rPr>
          <w:sz w:val="32"/>
          <w:szCs w:val="32"/>
        </w:rPr>
        <w:t>Which function prepares a Form to create a record?</w:t>
      </w:r>
    </w:p>
    <w:p w14:paraId="1481D564" w14:textId="77777777" w:rsidR="00B45A29" w:rsidRPr="00B45A29" w:rsidRDefault="00B45A29" w:rsidP="00B45A29">
      <w:pPr>
        <w:rPr>
          <w:b/>
          <w:bCs/>
          <w:sz w:val="32"/>
          <w:szCs w:val="32"/>
        </w:rPr>
      </w:pPr>
      <w:r w:rsidRPr="00B45A29">
        <w:rPr>
          <w:b/>
          <w:bCs/>
          <w:sz w:val="32"/>
          <w:szCs w:val="32"/>
        </w:rPr>
        <w:t>Answer</w:t>
      </w:r>
    </w:p>
    <w:p w14:paraId="53E410BA" w14:textId="77777777" w:rsidR="00B45A29" w:rsidRPr="00B45A29" w:rsidRDefault="00B45A29" w:rsidP="00B45A29">
      <w:pPr>
        <w:rPr>
          <w:sz w:val="32"/>
          <w:szCs w:val="32"/>
        </w:rPr>
      </w:pPr>
      <w:r w:rsidRPr="00B45A29">
        <w:rPr>
          <w:sz w:val="32"/>
          <w:szCs w:val="32"/>
        </w:rPr>
        <w:t>NewForm(frmLeaveRequest)</w:t>
      </w:r>
    </w:p>
    <w:p w14:paraId="6F62A0A2" w14:textId="77777777" w:rsidR="00B45A29" w:rsidRPr="00B45A29" w:rsidRDefault="00B45A29" w:rsidP="00B45A29">
      <w:pPr>
        <w:rPr>
          <w:sz w:val="32"/>
          <w:szCs w:val="32"/>
        </w:rPr>
      </w:pPr>
      <w:r w:rsidRPr="00B45A29">
        <w:rPr>
          <w:sz w:val="32"/>
          <w:szCs w:val="32"/>
        </w:rPr>
        <w:pict w14:anchorId="75CA0562">
          <v:rect id="_x0000_i7856" style="width:0;height:1.5pt" o:hralign="center" o:hrstd="t" o:hr="t" fillcolor="#a0a0a0" stroked="f"/>
        </w:pict>
      </w:r>
    </w:p>
    <w:p w14:paraId="35B96ABA" w14:textId="77777777" w:rsidR="00B45A29" w:rsidRPr="00B45A29" w:rsidRDefault="00B45A29" w:rsidP="00B45A29">
      <w:pPr>
        <w:rPr>
          <w:b/>
          <w:bCs/>
          <w:sz w:val="32"/>
          <w:szCs w:val="32"/>
        </w:rPr>
      </w:pPr>
      <w:r w:rsidRPr="00B45A29">
        <w:rPr>
          <w:b/>
          <w:bCs/>
          <w:sz w:val="32"/>
          <w:szCs w:val="32"/>
        </w:rPr>
        <w:t>11. Review Question 5</w:t>
      </w:r>
    </w:p>
    <w:p w14:paraId="25402F6C" w14:textId="77777777" w:rsidR="00B45A29" w:rsidRPr="00B45A29" w:rsidRDefault="00B45A29" w:rsidP="00B45A29">
      <w:pPr>
        <w:rPr>
          <w:sz w:val="32"/>
          <w:szCs w:val="32"/>
        </w:rPr>
      </w:pPr>
      <w:r w:rsidRPr="00B45A29">
        <w:rPr>
          <w:sz w:val="32"/>
          <w:szCs w:val="32"/>
        </w:rPr>
        <w:t>Which function saves the Form?</w:t>
      </w:r>
    </w:p>
    <w:p w14:paraId="2A681183" w14:textId="77777777" w:rsidR="00B45A29" w:rsidRPr="00B45A29" w:rsidRDefault="00B45A29" w:rsidP="00B45A29">
      <w:pPr>
        <w:rPr>
          <w:b/>
          <w:bCs/>
          <w:sz w:val="32"/>
          <w:szCs w:val="32"/>
        </w:rPr>
      </w:pPr>
      <w:r w:rsidRPr="00B45A29">
        <w:rPr>
          <w:b/>
          <w:bCs/>
          <w:sz w:val="32"/>
          <w:szCs w:val="32"/>
        </w:rPr>
        <w:t>Answer</w:t>
      </w:r>
    </w:p>
    <w:p w14:paraId="757488CE" w14:textId="77777777" w:rsidR="00B45A29" w:rsidRPr="00B45A29" w:rsidRDefault="00B45A29" w:rsidP="00B45A29">
      <w:pPr>
        <w:rPr>
          <w:sz w:val="32"/>
          <w:szCs w:val="32"/>
        </w:rPr>
      </w:pPr>
      <w:r w:rsidRPr="00B45A29">
        <w:rPr>
          <w:sz w:val="32"/>
          <w:szCs w:val="32"/>
        </w:rPr>
        <w:t>SubmitForm(frmLeaveRequest)</w:t>
      </w:r>
    </w:p>
    <w:p w14:paraId="12B14C36" w14:textId="77777777" w:rsidR="00B45A29" w:rsidRPr="00B45A29" w:rsidRDefault="00B45A29" w:rsidP="00B45A29">
      <w:pPr>
        <w:rPr>
          <w:sz w:val="32"/>
          <w:szCs w:val="32"/>
        </w:rPr>
      </w:pPr>
      <w:r w:rsidRPr="00B45A29">
        <w:rPr>
          <w:sz w:val="32"/>
          <w:szCs w:val="32"/>
        </w:rPr>
        <w:pict w14:anchorId="623D8273">
          <v:rect id="_x0000_i7857" style="width:0;height:1.5pt" o:hralign="center" o:hrstd="t" o:hr="t" fillcolor="#a0a0a0" stroked="f"/>
        </w:pict>
      </w:r>
    </w:p>
    <w:p w14:paraId="36C57362" w14:textId="77777777" w:rsidR="00B45A29" w:rsidRPr="00B45A29" w:rsidRDefault="00B45A29" w:rsidP="00B45A29">
      <w:pPr>
        <w:rPr>
          <w:b/>
          <w:bCs/>
          <w:sz w:val="32"/>
          <w:szCs w:val="32"/>
        </w:rPr>
      </w:pPr>
      <w:r w:rsidRPr="00B45A29">
        <w:rPr>
          <w:b/>
          <w:bCs/>
          <w:sz w:val="32"/>
          <w:szCs w:val="32"/>
        </w:rPr>
        <w:t>12. Review Question 6</w:t>
      </w:r>
    </w:p>
    <w:p w14:paraId="4FE8402E" w14:textId="77777777" w:rsidR="00B45A29" w:rsidRPr="00B45A29" w:rsidRDefault="00B45A29" w:rsidP="00B45A29">
      <w:pPr>
        <w:rPr>
          <w:sz w:val="32"/>
          <w:szCs w:val="32"/>
        </w:rPr>
      </w:pPr>
      <w:r w:rsidRPr="00B45A29">
        <w:rPr>
          <w:sz w:val="32"/>
          <w:szCs w:val="32"/>
        </w:rPr>
        <w:t>Where should successful navigation normally happen after submission?</w:t>
      </w:r>
    </w:p>
    <w:p w14:paraId="1BF30CCA" w14:textId="77777777" w:rsidR="00B45A29" w:rsidRPr="00B45A29" w:rsidRDefault="00B45A29" w:rsidP="00B45A29">
      <w:pPr>
        <w:rPr>
          <w:b/>
          <w:bCs/>
          <w:sz w:val="32"/>
          <w:szCs w:val="32"/>
        </w:rPr>
      </w:pPr>
      <w:r w:rsidRPr="00B45A29">
        <w:rPr>
          <w:b/>
          <w:bCs/>
          <w:sz w:val="32"/>
          <w:szCs w:val="32"/>
        </w:rPr>
        <w:t>Answer</w:t>
      </w:r>
    </w:p>
    <w:p w14:paraId="563E6052" w14:textId="77777777" w:rsidR="00B45A29" w:rsidRPr="00B45A29" w:rsidRDefault="00B45A29" w:rsidP="00B45A29">
      <w:pPr>
        <w:rPr>
          <w:b/>
          <w:bCs/>
          <w:sz w:val="32"/>
          <w:szCs w:val="32"/>
        </w:rPr>
      </w:pPr>
      <w:r w:rsidRPr="00B45A29">
        <w:rPr>
          <w:b/>
          <w:bCs/>
          <w:sz w:val="32"/>
          <w:szCs w:val="32"/>
        </w:rPr>
        <w:lastRenderedPageBreak/>
        <w:t>Form.OnSuccess</w:t>
      </w:r>
    </w:p>
    <w:p w14:paraId="320219CF" w14:textId="77777777" w:rsidR="00B45A29" w:rsidRPr="00B45A29" w:rsidRDefault="00B45A29" w:rsidP="00B45A29">
      <w:pPr>
        <w:rPr>
          <w:sz w:val="32"/>
          <w:szCs w:val="32"/>
        </w:rPr>
      </w:pPr>
      <w:r w:rsidRPr="00B45A29">
        <w:rPr>
          <w:sz w:val="32"/>
          <w:szCs w:val="32"/>
        </w:rPr>
        <w:t>rather than blindly navigating immediately after SubmitForm().</w:t>
      </w:r>
    </w:p>
    <w:p w14:paraId="15A4E2E2" w14:textId="77777777" w:rsidR="00B45A29" w:rsidRPr="00B45A29" w:rsidRDefault="00B45A29" w:rsidP="00B45A29">
      <w:pPr>
        <w:rPr>
          <w:sz w:val="32"/>
          <w:szCs w:val="32"/>
        </w:rPr>
      </w:pPr>
      <w:r w:rsidRPr="00B45A29">
        <w:rPr>
          <w:sz w:val="32"/>
          <w:szCs w:val="32"/>
        </w:rPr>
        <w:pict w14:anchorId="6CC26DBC">
          <v:rect id="_x0000_i7858" style="width:0;height:1.5pt" o:hralign="center" o:hrstd="t" o:hr="t" fillcolor="#a0a0a0" stroked="f"/>
        </w:pict>
      </w:r>
    </w:p>
    <w:p w14:paraId="71A0B2EB" w14:textId="77777777" w:rsidR="00B45A29" w:rsidRPr="00B45A29" w:rsidRDefault="00B45A29" w:rsidP="00B45A29">
      <w:pPr>
        <w:rPr>
          <w:b/>
          <w:bCs/>
          <w:sz w:val="32"/>
          <w:szCs w:val="32"/>
        </w:rPr>
      </w:pPr>
      <w:r w:rsidRPr="00B45A29">
        <w:rPr>
          <w:b/>
          <w:bCs/>
          <w:sz w:val="32"/>
          <w:szCs w:val="32"/>
        </w:rPr>
        <w:t>PART B — GALLERY FUNDAMENTALS</w:t>
      </w:r>
    </w:p>
    <w:p w14:paraId="3CFCD1C4" w14:textId="77777777" w:rsidR="00B45A29" w:rsidRPr="00B45A29" w:rsidRDefault="00B45A29" w:rsidP="00B45A29">
      <w:pPr>
        <w:rPr>
          <w:b/>
          <w:bCs/>
          <w:sz w:val="32"/>
          <w:szCs w:val="32"/>
        </w:rPr>
      </w:pPr>
      <w:r w:rsidRPr="00B45A29">
        <w:rPr>
          <w:b/>
          <w:bCs/>
          <w:sz w:val="32"/>
          <w:szCs w:val="32"/>
        </w:rPr>
        <w:t>13. Gallery Review</w:t>
      </w:r>
    </w:p>
    <w:p w14:paraId="4A08115D" w14:textId="77777777" w:rsidR="00B45A29" w:rsidRPr="00B45A29" w:rsidRDefault="00B45A29" w:rsidP="00B45A29">
      <w:pPr>
        <w:rPr>
          <w:sz w:val="32"/>
          <w:szCs w:val="32"/>
        </w:rPr>
      </w:pPr>
      <w:r w:rsidRPr="00B45A29">
        <w:rPr>
          <w:sz w:val="32"/>
          <w:szCs w:val="32"/>
        </w:rPr>
        <w:t>A Gallery displays:</w:t>
      </w:r>
    </w:p>
    <w:p w14:paraId="328EE95D" w14:textId="77777777" w:rsidR="00B45A29" w:rsidRPr="00B45A29" w:rsidRDefault="00B45A29" w:rsidP="00B45A29">
      <w:pPr>
        <w:rPr>
          <w:b/>
          <w:bCs/>
          <w:sz w:val="32"/>
          <w:szCs w:val="32"/>
        </w:rPr>
      </w:pPr>
      <w:r w:rsidRPr="00B45A29">
        <w:rPr>
          <w:b/>
          <w:bCs/>
          <w:sz w:val="32"/>
          <w:szCs w:val="32"/>
        </w:rPr>
        <w:t>Multiple Records</w:t>
      </w:r>
    </w:p>
    <w:p w14:paraId="2F9B60B0" w14:textId="77777777" w:rsidR="00B45A29" w:rsidRPr="00B45A29" w:rsidRDefault="00B45A29" w:rsidP="00B45A29">
      <w:pPr>
        <w:rPr>
          <w:sz w:val="32"/>
          <w:szCs w:val="32"/>
        </w:rPr>
      </w:pPr>
      <w:r w:rsidRPr="00B45A29">
        <w:rPr>
          <w:sz w:val="32"/>
          <w:szCs w:val="32"/>
        </w:rPr>
        <w:t>using a repeating:</w:t>
      </w:r>
    </w:p>
    <w:p w14:paraId="76D919D9" w14:textId="77777777" w:rsidR="00B45A29" w:rsidRPr="00B45A29" w:rsidRDefault="00B45A29" w:rsidP="00B45A29">
      <w:pPr>
        <w:rPr>
          <w:b/>
          <w:bCs/>
          <w:sz w:val="32"/>
          <w:szCs w:val="32"/>
        </w:rPr>
      </w:pPr>
      <w:r w:rsidRPr="00B45A29">
        <w:rPr>
          <w:b/>
          <w:bCs/>
          <w:sz w:val="32"/>
          <w:szCs w:val="32"/>
        </w:rPr>
        <w:t>Template.</w:t>
      </w:r>
    </w:p>
    <w:p w14:paraId="01C198D7" w14:textId="77777777" w:rsidR="00B45A29" w:rsidRPr="00B45A29" w:rsidRDefault="00B45A29" w:rsidP="00B45A29">
      <w:pPr>
        <w:rPr>
          <w:sz w:val="32"/>
          <w:szCs w:val="32"/>
        </w:rPr>
      </w:pPr>
      <w:r w:rsidRPr="00B45A29">
        <w:rPr>
          <w:sz w:val="32"/>
          <w:szCs w:val="32"/>
        </w:rPr>
        <w:t>If we modify the first Gallery template:</w:t>
      </w:r>
    </w:p>
    <w:p w14:paraId="7B111F15" w14:textId="77777777" w:rsidR="00B45A29" w:rsidRPr="00B45A29" w:rsidRDefault="00B45A29" w:rsidP="00B45A29">
      <w:pPr>
        <w:rPr>
          <w:sz w:val="32"/>
          <w:szCs w:val="32"/>
        </w:rPr>
      </w:pPr>
      <w:r w:rsidRPr="00B45A29">
        <w:rPr>
          <w:sz w:val="32"/>
          <w:szCs w:val="32"/>
        </w:rPr>
        <w:t>That design repeats across all records. Microsoft describes this template behavior as a core Gallery feature.</w:t>
      </w:r>
    </w:p>
    <w:p w14:paraId="5AE26490" w14:textId="77777777" w:rsidR="00B45A29" w:rsidRPr="00B45A29" w:rsidRDefault="00B45A29" w:rsidP="00B45A29">
      <w:pPr>
        <w:rPr>
          <w:sz w:val="32"/>
          <w:szCs w:val="32"/>
        </w:rPr>
      </w:pPr>
      <w:r w:rsidRPr="00B45A29">
        <w:rPr>
          <w:sz w:val="32"/>
          <w:szCs w:val="32"/>
        </w:rPr>
        <w:pict w14:anchorId="79F8BE14">
          <v:rect id="_x0000_i7859" style="width:0;height:1.5pt" o:hralign="center" o:hrstd="t" o:hr="t" fillcolor="#a0a0a0" stroked="f"/>
        </w:pict>
      </w:r>
    </w:p>
    <w:p w14:paraId="3A38C380" w14:textId="77777777" w:rsidR="00B45A29" w:rsidRPr="00B45A29" w:rsidRDefault="00B45A29" w:rsidP="00B45A29">
      <w:pPr>
        <w:rPr>
          <w:b/>
          <w:bCs/>
          <w:sz w:val="32"/>
          <w:szCs w:val="32"/>
        </w:rPr>
      </w:pPr>
      <w:r w:rsidRPr="00B45A29">
        <w:rPr>
          <w:b/>
          <w:bCs/>
          <w:sz w:val="32"/>
          <w:szCs w:val="32"/>
        </w:rPr>
        <w:t>14. Current Problem</w:t>
      </w:r>
    </w:p>
    <w:p w14:paraId="2EB0E183" w14:textId="77777777" w:rsidR="00B45A29" w:rsidRPr="00B45A29" w:rsidRDefault="00B45A29" w:rsidP="00B45A29">
      <w:pPr>
        <w:rPr>
          <w:sz w:val="32"/>
          <w:szCs w:val="32"/>
        </w:rPr>
      </w:pPr>
      <w:r w:rsidRPr="00B45A29">
        <w:rPr>
          <w:sz w:val="32"/>
          <w:szCs w:val="32"/>
        </w:rPr>
        <w:t>Our Day 5 Gallery may look like:</w:t>
      </w:r>
    </w:p>
    <w:p w14:paraId="52C83A87" w14:textId="77777777" w:rsidR="00B45A29" w:rsidRPr="00B45A29" w:rsidRDefault="00B45A29" w:rsidP="00B45A29">
      <w:pPr>
        <w:rPr>
          <w:sz w:val="32"/>
          <w:szCs w:val="32"/>
        </w:rPr>
      </w:pPr>
      <w:r w:rsidRPr="00B45A29">
        <w:rPr>
          <w:sz w:val="32"/>
          <w:szCs w:val="32"/>
        </w:rPr>
        <w:t>Annual Leave</w:t>
      </w:r>
    </w:p>
    <w:p w14:paraId="667A2202" w14:textId="77777777" w:rsidR="00B45A29" w:rsidRPr="00B45A29" w:rsidRDefault="00B45A29" w:rsidP="00B45A29">
      <w:pPr>
        <w:rPr>
          <w:sz w:val="32"/>
          <w:szCs w:val="32"/>
        </w:rPr>
      </w:pPr>
      <w:r w:rsidRPr="00B45A29">
        <w:rPr>
          <w:sz w:val="32"/>
          <w:szCs w:val="32"/>
        </w:rPr>
        <w:t>Submitted</w:t>
      </w:r>
    </w:p>
    <w:p w14:paraId="7677A62D" w14:textId="77777777" w:rsidR="00B45A29" w:rsidRPr="00B45A29" w:rsidRDefault="00B45A29" w:rsidP="00B45A29">
      <w:pPr>
        <w:rPr>
          <w:sz w:val="32"/>
          <w:szCs w:val="32"/>
        </w:rPr>
      </w:pPr>
    </w:p>
    <w:p w14:paraId="672F0B6D" w14:textId="77777777" w:rsidR="00B45A29" w:rsidRPr="00B45A29" w:rsidRDefault="00B45A29" w:rsidP="00B45A29">
      <w:pPr>
        <w:rPr>
          <w:sz w:val="32"/>
          <w:szCs w:val="32"/>
        </w:rPr>
      </w:pPr>
      <w:r w:rsidRPr="00B45A29">
        <w:rPr>
          <w:sz w:val="32"/>
          <w:szCs w:val="32"/>
        </w:rPr>
        <w:t>Sick Leave</w:t>
      </w:r>
    </w:p>
    <w:p w14:paraId="12D630D6" w14:textId="77777777" w:rsidR="00B45A29" w:rsidRPr="00B45A29" w:rsidRDefault="00B45A29" w:rsidP="00B45A29">
      <w:pPr>
        <w:rPr>
          <w:sz w:val="32"/>
          <w:szCs w:val="32"/>
        </w:rPr>
      </w:pPr>
      <w:r w:rsidRPr="00B45A29">
        <w:rPr>
          <w:sz w:val="32"/>
          <w:szCs w:val="32"/>
        </w:rPr>
        <w:t>Approved</w:t>
      </w:r>
    </w:p>
    <w:p w14:paraId="3E1C4C39" w14:textId="77777777" w:rsidR="00B45A29" w:rsidRPr="00B45A29" w:rsidRDefault="00B45A29" w:rsidP="00B45A29">
      <w:pPr>
        <w:rPr>
          <w:sz w:val="32"/>
          <w:szCs w:val="32"/>
        </w:rPr>
      </w:pPr>
    </w:p>
    <w:p w14:paraId="5EA4EF50" w14:textId="77777777" w:rsidR="00B45A29" w:rsidRPr="00B45A29" w:rsidRDefault="00B45A29" w:rsidP="00B45A29">
      <w:pPr>
        <w:rPr>
          <w:sz w:val="32"/>
          <w:szCs w:val="32"/>
        </w:rPr>
      </w:pPr>
      <w:r w:rsidRPr="00B45A29">
        <w:rPr>
          <w:sz w:val="32"/>
          <w:szCs w:val="32"/>
        </w:rPr>
        <w:t>Emergency Leave</w:t>
      </w:r>
    </w:p>
    <w:p w14:paraId="787DAA46" w14:textId="77777777" w:rsidR="00B45A29" w:rsidRPr="00B45A29" w:rsidRDefault="00B45A29" w:rsidP="00B45A29">
      <w:pPr>
        <w:rPr>
          <w:sz w:val="32"/>
          <w:szCs w:val="32"/>
        </w:rPr>
      </w:pPr>
      <w:r w:rsidRPr="00B45A29">
        <w:rPr>
          <w:sz w:val="32"/>
          <w:szCs w:val="32"/>
        </w:rPr>
        <w:lastRenderedPageBreak/>
        <w:t>Pending</w:t>
      </w:r>
    </w:p>
    <w:p w14:paraId="07FA33F2" w14:textId="77777777" w:rsidR="00B45A29" w:rsidRPr="00B45A29" w:rsidRDefault="00B45A29" w:rsidP="00B45A29">
      <w:pPr>
        <w:rPr>
          <w:sz w:val="32"/>
          <w:szCs w:val="32"/>
        </w:rPr>
      </w:pPr>
      <w:r w:rsidRPr="00B45A29">
        <w:rPr>
          <w:sz w:val="32"/>
          <w:szCs w:val="32"/>
        </w:rPr>
        <w:t>It technically works.</w:t>
      </w:r>
    </w:p>
    <w:p w14:paraId="24A78FC6" w14:textId="77777777" w:rsidR="00B45A29" w:rsidRPr="00B45A29" w:rsidRDefault="00B45A29" w:rsidP="00B45A29">
      <w:pPr>
        <w:rPr>
          <w:sz w:val="32"/>
          <w:szCs w:val="32"/>
        </w:rPr>
      </w:pPr>
      <w:r w:rsidRPr="00B45A29">
        <w:rPr>
          <w:sz w:val="32"/>
          <w:szCs w:val="32"/>
        </w:rPr>
        <w:t>But the user needs more context.</w:t>
      </w:r>
    </w:p>
    <w:p w14:paraId="4B4375FF" w14:textId="77777777" w:rsidR="00B45A29" w:rsidRPr="00B45A29" w:rsidRDefault="00B45A29" w:rsidP="00B45A29">
      <w:pPr>
        <w:rPr>
          <w:sz w:val="32"/>
          <w:szCs w:val="32"/>
        </w:rPr>
      </w:pPr>
      <w:r w:rsidRPr="00B45A29">
        <w:rPr>
          <w:sz w:val="32"/>
          <w:szCs w:val="32"/>
        </w:rPr>
        <w:pict w14:anchorId="56A0FDF9">
          <v:rect id="_x0000_i7860" style="width:0;height:1.5pt" o:hralign="center" o:hrstd="t" o:hr="t" fillcolor="#a0a0a0" stroked="f"/>
        </w:pict>
      </w:r>
    </w:p>
    <w:p w14:paraId="76129405" w14:textId="77777777" w:rsidR="00B45A29" w:rsidRPr="00B45A29" w:rsidRDefault="00B45A29" w:rsidP="00B45A29">
      <w:pPr>
        <w:rPr>
          <w:b/>
          <w:bCs/>
          <w:sz w:val="32"/>
          <w:szCs w:val="32"/>
        </w:rPr>
      </w:pPr>
      <w:r w:rsidRPr="00B45A29">
        <w:rPr>
          <w:b/>
          <w:bCs/>
          <w:sz w:val="32"/>
          <w:szCs w:val="32"/>
        </w:rPr>
        <w:t>15. Better Gallery Card</w:t>
      </w:r>
    </w:p>
    <w:p w14:paraId="41C58298" w14:textId="77777777" w:rsidR="00B45A29" w:rsidRPr="00B45A29" w:rsidRDefault="00B45A29" w:rsidP="00B45A29">
      <w:pPr>
        <w:rPr>
          <w:sz w:val="32"/>
          <w:szCs w:val="32"/>
        </w:rPr>
      </w:pPr>
      <w:r w:rsidRPr="00B45A29">
        <w:rPr>
          <w:sz w:val="32"/>
          <w:szCs w:val="32"/>
        </w:rPr>
        <w:t>Each Leave Request card should show:</w:t>
      </w:r>
    </w:p>
    <w:p w14:paraId="512FE7F2" w14:textId="77777777" w:rsidR="00B45A29" w:rsidRPr="00B45A29" w:rsidRDefault="00B45A29" w:rsidP="00B45A29">
      <w:pPr>
        <w:rPr>
          <w:b/>
          <w:bCs/>
          <w:sz w:val="32"/>
          <w:szCs w:val="32"/>
        </w:rPr>
      </w:pPr>
      <w:r w:rsidRPr="00B45A29">
        <w:rPr>
          <w:b/>
          <w:bCs/>
          <w:sz w:val="32"/>
          <w:szCs w:val="32"/>
        </w:rPr>
        <w:t>Leave Type</w:t>
      </w:r>
    </w:p>
    <w:p w14:paraId="35E209E1" w14:textId="77777777" w:rsidR="00B45A29" w:rsidRPr="00B45A29" w:rsidRDefault="00B45A29" w:rsidP="00B45A29">
      <w:pPr>
        <w:rPr>
          <w:sz w:val="32"/>
          <w:szCs w:val="32"/>
        </w:rPr>
      </w:pPr>
      <w:r w:rsidRPr="00B45A29">
        <w:rPr>
          <w:sz w:val="32"/>
          <w:szCs w:val="32"/>
        </w:rPr>
        <w:t>Annual Leave</w:t>
      </w:r>
    </w:p>
    <w:p w14:paraId="3BA1C3D9" w14:textId="77777777" w:rsidR="00B45A29" w:rsidRPr="00B45A29" w:rsidRDefault="00B45A29" w:rsidP="00B45A29">
      <w:pPr>
        <w:rPr>
          <w:b/>
          <w:bCs/>
          <w:sz w:val="32"/>
          <w:szCs w:val="32"/>
        </w:rPr>
      </w:pPr>
      <w:r w:rsidRPr="00B45A29">
        <w:rPr>
          <w:b/>
          <w:bCs/>
          <w:sz w:val="32"/>
          <w:szCs w:val="32"/>
        </w:rPr>
        <w:t>Date Range</w:t>
      </w:r>
    </w:p>
    <w:p w14:paraId="47E31DC5" w14:textId="77777777" w:rsidR="00B45A29" w:rsidRPr="00B45A29" w:rsidRDefault="00B45A29" w:rsidP="00B45A29">
      <w:pPr>
        <w:rPr>
          <w:sz w:val="32"/>
          <w:szCs w:val="32"/>
        </w:rPr>
      </w:pPr>
      <w:r w:rsidRPr="00B45A29">
        <w:rPr>
          <w:sz w:val="32"/>
          <w:szCs w:val="32"/>
        </w:rPr>
        <w:t>Sep 15 – Sep 19</w:t>
      </w:r>
    </w:p>
    <w:p w14:paraId="6EF9E269" w14:textId="77777777" w:rsidR="00B45A29" w:rsidRPr="00B45A29" w:rsidRDefault="00B45A29" w:rsidP="00B45A29">
      <w:pPr>
        <w:rPr>
          <w:b/>
          <w:bCs/>
          <w:sz w:val="32"/>
          <w:szCs w:val="32"/>
        </w:rPr>
      </w:pPr>
      <w:r w:rsidRPr="00B45A29">
        <w:rPr>
          <w:b/>
          <w:bCs/>
          <w:sz w:val="32"/>
          <w:szCs w:val="32"/>
        </w:rPr>
        <w:t>Number of Days</w:t>
      </w:r>
    </w:p>
    <w:p w14:paraId="036FB9CE" w14:textId="77777777" w:rsidR="00B45A29" w:rsidRPr="00B45A29" w:rsidRDefault="00B45A29" w:rsidP="00B45A29">
      <w:pPr>
        <w:rPr>
          <w:sz w:val="32"/>
          <w:szCs w:val="32"/>
        </w:rPr>
      </w:pPr>
      <w:r w:rsidRPr="00B45A29">
        <w:rPr>
          <w:sz w:val="32"/>
          <w:szCs w:val="32"/>
        </w:rPr>
        <w:t>5 Days</w:t>
      </w:r>
    </w:p>
    <w:p w14:paraId="7037B76D" w14:textId="77777777" w:rsidR="00B45A29" w:rsidRPr="00B45A29" w:rsidRDefault="00B45A29" w:rsidP="00B45A29">
      <w:pPr>
        <w:rPr>
          <w:b/>
          <w:bCs/>
          <w:sz w:val="32"/>
          <w:szCs w:val="32"/>
        </w:rPr>
      </w:pPr>
      <w:r w:rsidRPr="00B45A29">
        <w:rPr>
          <w:b/>
          <w:bCs/>
          <w:sz w:val="32"/>
          <w:szCs w:val="32"/>
        </w:rPr>
        <w:t>Status</w:t>
      </w:r>
    </w:p>
    <w:p w14:paraId="2484B527" w14:textId="77777777" w:rsidR="00B45A29" w:rsidRPr="00B45A29" w:rsidRDefault="00B45A29" w:rsidP="00B45A29">
      <w:pPr>
        <w:rPr>
          <w:sz w:val="32"/>
          <w:szCs w:val="32"/>
        </w:rPr>
      </w:pPr>
      <w:r w:rsidRPr="00B45A29">
        <w:rPr>
          <w:sz w:val="32"/>
          <w:szCs w:val="32"/>
        </w:rPr>
        <w:t>Pending Approval</w:t>
      </w:r>
    </w:p>
    <w:p w14:paraId="12266A05" w14:textId="77777777" w:rsidR="00B45A29" w:rsidRPr="00B45A29" w:rsidRDefault="00B45A29" w:rsidP="00B45A29">
      <w:pPr>
        <w:rPr>
          <w:b/>
          <w:bCs/>
          <w:sz w:val="32"/>
          <w:szCs w:val="32"/>
        </w:rPr>
      </w:pPr>
      <w:r w:rsidRPr="00B45A29">
        <w:rPr>
          <w:b/>
          <w:bCs/>
          <w:sz w:val="32"/>
          <w:szCs w:val="32"/>
        </w:rPr>
        <w:t>Details Action</w:t>
      </w:r>
    </w:p>
    <w:p w14:paraId="66BDF4EA" w14:textId="77777777" w:rsidR="00B45A29" w:rsidRPr="00B45A29" w:rsidRDefault="00B45A29" w:rsidP="00B45A29">
      <w:pPr>
        <w:rPr>
          <w:sz w:val="32"/>
          <w:szCs w:val="32"/>
        </w:rPr>
      </w:pPr>
      <w:r w:rsidRPr="00B45A29">
        <w:rPr>
          <w:sz w:val="32"/>
          <w:szCs w:val="32"/>
        </w:rPr>
        <w:t>&gt;</w:t>
      </w:r>
    </w:p>
    <w:p w14:paraId="2069B091" w14:textId="77777777" w:rsidR="00B45A29" w:rsidRPr="00B45A29" w:rsidRDefault="00B45A29" w:rsidP="00B45A29">
      <w:pPr>
        <w:rPr>
          <w:sz w:val="32"/>
          <w:szCs w:val="32"/>
        </w:rPr>
      </w:pPr>
      <w:r w:rsidRPr="00B45A29">
        <w:rPr>
          <w:sz w:val="32"/>
          <w:szCs w:val="32"/>
        </w:rPr>
        <w:pict w14:anchorId="793C2B45">
          <v:rect id="_x0000_i7861" style="width:0;height:1.5pt" o:hralign="center" o:hrstd="t" o:hr="t" fillcolor="#a0a0a0" stroked="f"/>
        </w:pict>
      </w:r>
    </w:p>
    <w:p w14:paraId="11A7724F" w14:textId="77777777" w:rsidR="00B45A29" w:rsidRPr="00B45A29" w:rsidRDefault="00B45A29" w:rsidP="00B45A29">
      <w:pPr>
        <w:rPr>
          <w:b/>
          <w:bCs/>
          <w:sz w:val="32"/>
          <w:szCs w:val="32"/>
        </w:rPr>
      </w:pPr>
      <w:r w:rsidRPr="00B45A29">
        <w:rPr>
          <w:b/>
          <w:bCs/>
          <w:sz w:val="32"/>
          <w:szCs w:val="32"/>
        </w:rPr>
        <w:t>16. Information Hierarchy</w:t>
      </w:r>
    </w:p>
    <w:p w14:paraId="5FD90D0D" w14:textId="77777777" w:rsidR="00B45A29" w:rsidRPr="00B45A29" w:rsidRDefault="00B45A29" w:rsidP="00B45A29">
      <w:pPr>
        <w:rPr>
          <w:sz w:val="32"/>
          <w:szCs w:val="32"/>
        </w:rPr>
      </w:pPr>
      <w:r w:rsidRPr="00B45A29">
        <w:rPr>
          <w:sz w:val="32"/>
          <w:szCs w:val="32"/>
        </w:rPr>
        <w:t>Use:</w:t>
      </w:r>
    </w:p>
    <w:p w14:paraId="24D68916" w14:textId="77777777" w:rsidR="00B45A29" w:rsidRPr="00B45A29" w:rsidRDefault="00B45A29" w:rsidP="00B45A29">
      <w:pPr>
        <w:rPr>
          <w:b/>
          <w:bCs/>
          <w:sz w:val="32"/>
          <w:szCs w:val="32"/>
        </w:rPr>
      </w:pPr>
      <w:r w:rsidRPr="00B45A29">
        <w:rPr>
          <w:b/>
          <w:bCs/>
          <w:sz w:val="32"/>
          <w:szCs w:val="32"/>
        </w:rPr>
        <w:t>Primary</w:t>
      </w:r>
    </w:p>
    <w:p w14:paraId="5555D0E8" w14:textId="77777777" w:rsidR="00B45A29" w:rsidRPr="00B45A29" w:rsidRDefault="00B45A29" w:rsidP="00B45A29">
      <w:pPr>
        <w:rPr>
          <w:sz w:val="32"/>
          <w:szCs w:val="32"/>
        </w:rPr>
      </w:pPr>
      <w:r w:rsidRPr="00B45A29">
        <w:rPr>
          <w:sz w:val="32"/>
          <w:szCs w:val="32"/>
        </w:rPr>
        <w:t>Leave Type</w:t>
      </w:r>
    </w:p>
    <w:p w14:paraId="583C2BCC" w14:textId="77777777" w:rsidR="00B45A29" w:rsidRPr="00B45A29" w:rsidRDefault="00B45A29" w:rsidP="00B45A29">
      <w:pPr>
        <w:rPr>
          <w:b/>
          <w:bCs/>
          <w:sz w:val="32"/>
          <w:szCs w:val="32"/>
        </w:rPr>
      </w:pPr>
      <w:r w:rsidRPr="00B45A29">
        <w:rPr>
          <w:b/>
          <w:bCs/>
          <w:sz w:val="32"/>
          <w:szCs w:val="32"/>
        </w:rPr>
        <w:t>Secondary</w:t>
      </w:r>
    </w:p>
    <w:p w14:paraId="176910F2" w14:textId="77777777" w:rsidR="00B45A29" w:rsidRPr="00B45A29" w:rsidRDefault="00B45A29" w:rsidP="00B45A29">
      <w:pPr>
        <w:rPr>
          <w:sz w:val="32"/>
          <w:szCs w:val="32"/>
        </w:rPr>
      </w:pPr>
      <w:r w:rsidRPr="00B45A29">
        <w:rPr>
          <w:sz w:val="32"/>
          <w:szCs w:val="32"/>
        </w:rPr>
        <w:lastRenderedPageBreak/>
        <w:t>Dates</w:t>
      </w:r>
    </w:p>
    <w:p w14:paraId="34BBD39B" w14:textId="77777777" w:rsidR="00B45A29" w:rsidRPr="00B45A29" w:rsidRDefault="00B45A29" w:rsidP="00B45A29">
      <w:pPr>
        <w:rPr>
          <w:b/>
          <w:bCs/>
          <w:sz w:val="32"/>
          <w:szCs w:val="32"/>
        </w:rPr>
      </w:pPr>
      <w:r w:rsidRPr="00B45A29">
        <w:rPr>
          <w:b/>
          <w:bCs/>
          <w:sz w:val="32"/>
          <w:szCs w:val="32"/>
        </w:rPr>
        <w:t>Supporting Information</w:t>
      </w:r>
    </w:p>
    <w:p w14:paraId="24B1A3EC" w14:textId="77777777" w:rsidR="00B45A29" w:rsidRPr="00B45A29" w:rsidRDefault="00B45A29" w:rsidP="00B45A29">
      <w:pPr>
        <w:rPr>
          <w:sz w:val="32"/>
          <w:szCs w:val="32"/>
        </w:rPr>
      </w:pPr>
      <w:r w:rsidRPr="00B45A29">
        <w:rPr>
          <w:sz w:val="32"/>
          <w:szCs w:val="32"/>
        </w:rPr>
        <w:t>Number of Days</w:t>
      </w:r>
    </w:p>
    <w:p w14:paraId="4DEA5A91" w14:textId="77777777" w:rsidR="00B45A29" w:rsidRPr="00B45A29" w:rsidRDefault="00B45A29" w:rsidP="00B45A29">
      <w:pPr>
        <w:rPr>
          <w:b/>
          <w:bCs/>
          <w:sz w:val="32"/>
          <w:szCs w:val="32"/>
        </w:rPr>
      </w:pPr>
      <w:r w:rsidRPr="00B45A29">
        <w:rPr>
          <w:b/>
          <w:bCs/>
          <w:sz w:val="32"/>
          <w:szCs w:val="32"/>
        </w:rPr>
        <w:t>State</w:t>
      </w:r>
    </w:p>
    <w:p w14:paraId="32A1519B" w14:textId="77777777" w:rsidR="00B45A29" w:rsidRPr="00B45A29" w:rsidRDefault="00B45A29" w:rsidP="00B45A29">
      <w:pPr>
        <w:rPr>
          <w:sz w:val="32"/>
          <w:szCs w:val="32"/>
        </w:rPr>
      </w:pPr>
      <w:r w:rsidRPr="00B45A29">
        <w:rPr>
          <w:sz w:val="32"/>
          <w:szCs w:val="32"/>
        </w:rPr>
        <w:t>Status</w:t>
      </w:r>
    </w:p>
    <w:p w14:paraId="71C4747B" w14:textId="77777777" w:rsidR="00B45A29" w:rsidRPr="00B45A29" w:rsidRDefault="00B45A29" w:rsidP="00B45A29">
      <w:pPr>
        <w:rPr>
          <w:b/>
          <w:bCs/>
          <w:sz w:val="32"/>
          <w:szCs w:val="32"/>
        </w:rPr>
      </w:pPr>
      <w:r w:rsidRPr="00B45A29">
        <w:rPr>
          <w:b/>
          <w:bCs/>
          <w:sz w:val="32"/>
          <w:szCs w:val="32"/>
        </w:rPr>
        <w:t>Action</w:t>
      </w:r>
    </w:p>
    <w:p w14:paraId="18B59656" w14:textId="77777777" w:rsidR="00B45A29" w:rsidRPr="00B45A29" w:rsidRDefault="00B45A29" w:rsidP="00B45A29">
      <w:pPr>
        <w:rPr>
          <w:sz w:val="32"/>
          <w:szCs w:val="32"/>
        </w:rPr>
      </w:pPr>
      <w:r w:rsidRPr="00B45A29">
        <w:rPr>
          <w:sz w:val="32"/>
          <w:szCs w:val="32"/>
        </w:rPr>
        <w:t>Open Details</w:t>
      </w:r>
    </w:p>
    <w:p w14:paraId="09551A44" w14:textId="77777777" w:rsidR="00B45A29" w:rsidRPr="00B45A29" w:rsidRDefault="00B45A29" w:rsidP="00B45A29">
      <w:pPr>
        <w:rPr>
          <w:sz w:val="32"/>
          <w:szCs w:val="32"/>
        </w:rPr>
      </w:pPr>
      <w:r w:rsidRPr="00B45A29">
        <w:rPr>
          <w:sz w:val="32"/>
          <w:szCs w:val="32"/>
        </w:rPr>
        <w:t>Users should understand the record in:</w:t>
      </w:r>
    </w:p>
    <w:p w14:paraId="20DD5EF3" w14:textId="77777777" w:rsidR="00B45A29" w:rsidRPr="00B45A29" w:rsidRDefault="00B45A29" w:rsidP="00B45A29">
      <w:pPr>
        <w:rPr>
          <w:b/>
          <w:bCs/>
          <w:sz w:val="32"/>
          <w:szCs w:val="32"/>
        </w:rPr>
      </w:pPr>
      <w:r w:rsidRPr="00B45A29">
        <w:rPr>
          <w:b/>
          <w:bCs/>
          <w:sz w:val="32"/>
          <w:szCs w:val="32"/>
        </w:rPr>
        <w:t>A few seconds.</w:t>
      </w:r>
    </w:p>
    <w:p w14:paraId="67904540" w14:textId="77777777" w:rsidR="00B45A29" w:rsidRPr="00B45A29" w:rsidRDefault="00B45A29" w:rsidP="00B45A29">
      <w:pPr>
        <w:rPr>
          <w:sz w:val="32"/>
          <w:szCs w:val="32"/>
        </w:rPr>
      </w:pPr>
      <w:r w:rsidRPr="00B45A29">
        <w:rPr>
          <w:sz w:val="32"/>
          <w:szCs w:val="32"/>
        </w:rPr>
        <w:pict w14:anchorId="1454F2E6">
          <v:rect id="_x0000_i7862" style="width:0;height:1.5pt" o:hralign="center" o:hrstd="t" o:hr="t" fillcolor="#a0a0a0" stroked="f"/>
        </w:pict>
      </w:r>
    </w:p>
    <w:p w14:paraId="24BD9233" w14:textId="77777777" w:rsidR="00B45A29" w:rsidRPr="00B45A29" w:rsidRDefault="00B45A29" w:rsidP="00B45A29">
      <w:pPr>
        <w:rPr>
          <w:b/>
          <w:bCs/>
          <w:sz w:val="32"/>
          <w:szCs w:val="32"/>
        </w:rPr>
      </w:pPr>
      <w:r w:rsidRPr="00B45A29">
        <w:rPr>
          <w:b/>
          <w:bCs/>
          <w:sz w:val="32"/>
          <w:szCs w:val="32"/>
        </w:rPr>
        <w:t>PART C — IMPROVE THE GALLERY</w:t>
      </w:r>
    </w:p>
    <w:p w14:paraId="179E823A" w14:textId="77777777" w:rsidR="00B45A29" w:rsidRPr="00B45A29" w:rsidRDefault="00B45A29" w:rsidP="00B45A29">
      <w:pPr>
        <w:rPr>
          <w:b/>
          <w:bCs/>
          <w:sz w:val="32"/>
          <w:szCs w:val="32"/>
        </w:rPr>
      </w:pPr>
      <w:r w:rsidRPr="00B45A29">
        <w:rPr>
          <w:b/>
          <w:bCs/>
          <w:sz w:val="32"/>
          <w:szCs w:val="32"/>
        </w:rPr>
        <w:t>17. Lab 1 — Open My Requests</w:t>
      </w:r>
    </w:p>
    <w:p w14:paraId="36F69A6D" w14:textId="77777777" w:rsidR="00B45A29" w:rsidRPr="00B45A29" w:rsidRDefault="00B45A29" w:rsidP="00B45A29">
      <w:pPr>
        <w:rPr>
          <w:sz w:val="32"/>
          <w:szCs w:val="32"/>
        </w:rPr>
      </w:pPr>
      <w:r w:rsidRPr="00B45A29">
        <w:rPr>
          <w:sz w:val="32"/>
          <w:szCs w:val="32"/>
        </w:rPr>
        <w:t>Open:</w:t>
      </w:r>
    </w:p>
    <w:p w14:paraId="2D8F19A5" w14:textId="77777777" w:rsidR="00B45A29" w:rsidRPr="00B45A29" w:rsidRDefault="00B45A29" w:rsidP="00B45A29">
      <w:pPr>
        <w:rPr>
          <w:sz w:val="32"/>
          <w:szCs w:val="32"/>
        </w:rPr>
      </w:pPr>
      <w:r w:rsidRPr="00B45A29">
        <w:rPr>
          <w:sz w:val="32"/>
          <w:szCs w:val="32"/>
        </w:rPr>
        <w:t>scrMyRequests</w:t>
      </w:r>
    </w:p>
    <w:p w14:paraId="65D7A4CF" w14:textId="77777777" w:rsidR="00B45A29" w:rsidRPr="00B45A29" w:rsidRDefault="00B45A29" w:rsidP="00B45A29">
      <w:pPr>
        <w:rPr>
          <w:sz w:val="32"/>
          <w:szCs w:val="32"/>
        </w:rPr>
      </w:pPr>
      <w:r w:rsidRPr="00B45A29">
        <w:rPr>
          <w:sz w:val="32"/>
          <w:szCs w:val="32"/>
        </w:rPr>
        <w:t>Select:</w:t>
      </w:r>
    </w:p>
    <w:p w14:paraId="1CDA792F" w14:textId="77777777" w:rsidR="00B45A29" w:rsidRPr="00B45A29" w:rsidRDefault="00B45A29" w:rsidP="00B45A29">
      <w:pPr>
        <w:rPr>
          <w:sz w:val="32"/>
          <w:szCs w:val="32"/>
        </w:rPr>
      </w:pPr>
      <w:r w:rsidRPr="00B45A29">
        <w:rPr>
          <w:sz w:val="32"/>
          <w:szCs w:val="32"/>
        </w:rPr>
        <w:t>galLeaveRequests</w:t>
      </w:r>
    </w:p>
    <w:p w14:paraId="0467CDB4" w14:textId="77777777" w:rsidR="00B45A29" w:rsidRPr="00B45A29" w:rsidRDefault="00B45A29" w:rsidP="00B45A29">
      <w:pPr>
        <w:rPr>
          <w:sz w:val="32"/>
          <w:szCs w:val="32"/>
        </w:rPr>
      </w:pPr>
      <w:r w:rsidRPr="00B45A29">
        <w:rPr>
          <w:sz w:val="32"/>
          <w:szCs w:val="32"/>
        </w:rPr>
        <w:t>Make sure:</w:t>
      </w:r>
    </w:p>
    <w:p w14:paraId="1D4B2CC3" w14:textId="77777777" w:rsidR="00B45A29" w:rsidRPr="00B45A29" w:rsidRDefault="00B45A29" w:rsidP="00B45A29">
      <w:pPr>
        <w:rPr>
          <w:sz w:val="32"/>
          <w:szCs w:val="32"/>
        </w:rPr>
      </w:pPr>
      <w:r w:rsidRPr="00B45A29">
        <w:rPr>
          <w:sz w:val="32"/>
          <w:szCs w:val="32"/>
        </w:rPr>
        <w:t>Items = 'Leave Requests'</w:t>
      </w:r>
    </w:p>
    <w:p w14:paraId="6800FB6C" w14:textId="77777777" w:rsidR="00B45A29" w:rsidRPr="00B45A29" w:rsidRDefault="00B45A29" w:rsidP="00B45A29">
      <w:pPr>
        <w:rPr>
          <w:sz w:val="32"/>
          <w:szCs w:val="32"/>
        </w:rPr>
      </w:pPr>
      <w:r w:rsidRPr="00B45A29">
        <w:rPr>
          <w:sz w:val="32"/>
          <w:szCs w:val="32"/>
        </w:rPr>
        <w:t>works before adding complexity.</w:t>
      </w:r>
    </w:p>
    <w:p w14:paraId="08BA3C20" w14:textId="77777777" w:rsidR="00B45A29" w:rsidRPr="00B45A29" w:rsidRDefault="00B45A29" w:rsidP="00B45A29">
      <w:pPr>
        <w:rPr>
          <w:sz w:val="32"/>
          <w:szCs w:val="32"/>
        </w:rPr>
      </w:pPr>
      <w:r w:rsidRPr="00B45A29">
        <w:rPr>
          <w:sz w:val="32"/>
          <w:szCs w:val="32"/>
        </w:rPr>
        <w:pict w14:anchorId="19F72CB6">
          <v:rect id="_x0000_i7863" style="width:0;height:1.5pt" o:hralign="center" o:hrstd="t" o:hr="t" fillcolor="#a0a0a0" stroked="f"/>
        </w:pict>
      </w:r>
    </w:p>
    <w:p w14:paraId="6BA13B97" w14:textId="77777777" w:rsidR="00B45A29" w:rsidRPr="00B45A29" w:rsidRDefault="00B45A29" w:rsidP="00B45A29">
      <w:pPr>
        <w:rPr>
          <w:b/>
          <w:bCs/>
          <w:sz w:val="32"/>
          <w:szCs w:val="32"/>
        </w:rPr>
      </w:pPr>
      <w:r w:rsidRPr="00B45A29">
        <w:rPr>
          <w:b/>
          <w:bCs/>
          <w:sz w:val="32"/>
          <w:szCs w:val="32"/>
        </w:rPr>
        <w:t>18. Add Leave Type</w:t>
      </w:r>
    </w:p>
    <w:p w14:paraId="2377F0E4" w14:textId="77777777" w:rsidR="00B45A29" w:rsidRPr="00B45A29" w:rsidRDefault="00B45A29" w:rsidP="00B45A29">
      <w:pPr>
        <w:rPr>
          <w:sz w:val="32"/>
          <w:szCs w:val="32"/>
        </w:rPr>
      </w:pPr>
      <w:r w:rsidRPr="00B45A29">
        <w:rPr>
          <w:sz w:val="32"/>
          <w:szCs w:val="32"/>
        </w:rPr>
        <w:t>Inside Gallery template:</w:t>
      </w:r>
    </w:p>
    <w:p w14:paraId="4B6116FF" w14:textId="77777777" w:rsidR="00B45A29" w:rsidRPr="00B45A29" w:rsidRDefault="00B45A29" w:rsidP="00B45A29">
      <w:pPr>
        <w:rPr>
          <w:sz w:val="32"/>
          <w:szCs w:val="32"/>
        </w:rPr>
      </w:pPr>
      <w:r w:rsidRPr="00B45A29">
        <w:rPr>
          <w:sz w:val="32"/>
          <w:szCs w:val="32"/>
        </w:rPr>
        <w:lastRenderedPageBreak/>
        <w:t>Add Text/Label.</w:t>
      </w:r>
    </w:p>
    <w:p w14:paraId="66BC0901" w14:textId="77777777" w:rsidR="00B45A29" w:rsidRPr="00B45A29" w:rsidRDefault="00B45A29" w:rsidP="00B45A29">
      <w:pPr>
        <w:rPr>
          <w:sz w:val="32"/>
          <w:szCs w:val="32"/>
        </w:rPr>
      </w:pPr>
      <w:r w:rsidRPr="00B45A29">
        <w:rPr>
          <w:sz w:val="32"/>
          <w:szCs w:val="32"/>
        </w:rPr>
        <w:t>Rename:</w:t>
      </w:r>
    </w:p>
    <w:p w14:paraId="56B2596F" w14:textId="77777777" w:rsidR="00B45A29" w:rsidRPr="00B45A29" w:rsidRDefault="00B45A29" w:rsidP="00B45A29">
      <w:pPr>
        <w:rPr>
          <w:sz w:val="32"/>
          <w:szCs w:val="32"/>
        </w:rPr>
      </w:pPr>
      <w:r w:rsidRPr="00B45A29">
        <w:rPr>
          <w:sz w:val="32"/>
          <w:szCs w:val="32"/>
        </w:rPr>
        <w:t>lblGalleryLeaveType</w:t>
      </w:r>
    </w:p>
    <w:p w14:paraId="131DCAA6" w14:textId="77777777" w:rsidR="00B45A29" w:rsidRPr="00B45A29" w:rsidRDefault="00B45A29" w:rsidP="00B45A29">
      <w:pPr>
        <w:rPr>
          <w:sz w:val="32"/>
          <w:szCs w:val="32"/>
        </w:rPr>
      </w:pPr>
      <w:r w:rsidRPr="00B45A29">
        <w:rPr>
          <w:sz w:val="32"/>
          <w:szCs w:val="32"/>
        </w:rPr>
        <w:t>Use the related Leave Type.</w:t>
      </w:r>
    </w:p>
    <w:p w14:paraId="78F3F52E" w14:textId="77777777" w:rsidR="00B45A29" w:rsidRPr="00B45A29" w:rsidRDefault="00B45A29" w:rsidP="00B45A29">
      <w:pPr>
        <w:rPr>
          <w:sz w:val="32"/>
          <w:szCs w:val="32"/>
        </w:rPr>
      </w:pPr>
      <w:r w:rsidRPr="00B45A29">
        <w:rPr>
          <w:sz w:val="32"/>
          <w:szCs w:val="32"/>
        </w:rPr>
        <w:t>Conceptually:</w:t>
      </w:r>
    </w:p>
    <w:p w14:paraId="4211CC5D" w14:textId="77777777" w:rsidR="00B45A29" w:rsidRPr="00B45A29" w:rsidRDefault="00B45A29" w:rsidP="00B45A29">
      <w:pPr>
        <w:rPr>
          <w:sz w:val="32"/>
          <w:szCs w:val="32"/>
        </w:rPr>
      </w:pPr>
      <w:r w:rsidRPr="00B45A29">
        <w:rPr>
          <w:sz w:val="32"/>
          <w:szCs w:val="32"/>
        </w:rPr>
        <w:t>ThisItem.'Leave Type'.'Leave Type Name'</w:t>
      </w:r>
    </w:p>
    <w:p w14:paraId="3FD9DFEE" w14:textId="77777777" w:rsidR="00B45A29" w:rsidRPr="00B45A29" w:rsidRDefault="00B45A29" w:rsidP="00B45A29">
      <w:pPr>
        <w:rPr>
          <w:sz w:val="32"/>
          <w:szCs w:val="32"/>
        </w:rPr>
      </w:pPr>
      <w:r w:rsidRPr="00B45A29">
        <w:rPr>
          <w:sz w:val="32"/>
          <w:szCs w:val="32"/>
        </w:rPr>
        <w:t>Use IntelliSense because exact generated relationship names can differ.</w:t>
      </w:r>
    </w:p>
    <w:p w14:paraId="247086A1" w14:textId="77777777" w:rsidR="00B45A29" w:rsidRPr="00B45A29" w:rsidRDefault="00B45A29" w:rsidP="00B45A29">
      <w:pPr>
        <w:rPr>
          <w:sz w:val="32"/>
          <w:szCs w:val="32"/>
        </w:rPr>
      </w:pPr>
      <w:r w:rsidRPr="00B45A29">
        <w:rPr>
          <w:sz w:val="32"/>
          <w:szCs w:val="32"/>
        </w:rPr>
        <w:pict w14:anchorId="3A7AFCB6">
          <v:rect id="_x0000_i7864" style="width:0;height:1.5pt" o:hralign="center" o:hrstd="t" o:hr="t" fillcolor="#a0a0a0" stroked="f"/>
        </w:pict>
      </w:r>
    </w:p>
    <w:p w14:paraId="0BE987D0" w14:textId="77777777" w:rsidR="00B45A29" w:rsidRPr="00B45A29" w:rsidRDefault="00B45A29" w:rsidP="00B45A29">
      <w:pPr>
        <w:rPr>
          <w:b/>
          <w:bCs/>
          <w:sz w:val="32"/>
          <w:szCs w:val="32"/>
        </w:rPr>
      </w:pPr>
      <w:r w:rsidRPr="00B45A29">
        <w:rPr>
          <w:b/>
          <w:bCs/>
          <w:sz w:val="32"/>
          <w:szCs w:val="32"/>
        </w:rPr>
        <w:t>19. Add Start Date</w:t>
      </w:r>
    </w:p>
    <w:p w14:paraId="190BE851" w14:textId="77777777" w:rsidR="00B45A29" w:rsidRPr="00B45A29" w:rsidRDefault="00B45A29" w:rsidP="00B45A29">
      <w:pPr>
        <w:rPr>
          <w:sz w:val="32"/>
          <w:szCs w:val="32"/>
        </w:rPr>
      </w:pPr>
      <w:r w:rsidRPr="00B45A29">
        <w:rPr>
          <w:sz w:val="32"/>
          <w:szCs w:val="32"/>
        </w:rPr>
        <w:t>Add:</w:t>
      </w:r>
    </w:p>
    <w:p w14:paraId="78DC3647" w14:textId="77777777" w:rsidR="00B45A29" w:rsidRPr="00B45A29" w:rsidRDefault="00B45A29" w:rsidP="00B45A29">
      <w:pPr>
        <w:rPr>
          <w:sz w:val="32"/>
          <w:szCs w:val="32"/>
        </w:rPr>
      </w:pPr>
      <w:r w:rsidRPr="00B45A29">
        <w:rPr>
          <w:sz w:val="32"/>
          <w:szCs w:val="32"/>
        </w:rPr>
        <w:t>lblGalleryStartDate</w:t>
      </w:r>
    </w:p>
    <w:p w14:paraId="331B2D3E" w14:textId="77777777" w:rsidR="00B45A29" w:rsidRPr="00B45A29" w:rsidRDefault="00B45A29" w:rsidP="00B45A29">
      <w:pPr>
        <w:rPr>
          <w:sz w:val="32"/>
          <w:szCs w:val="32"/>
        </w:rPr>
      </w:pPr>
      <w:r w:rsidRPr="00B45A29">
        <w:rPr>
          <w:sz w:val="32"/>
          <w:szCs w:val="32"/>
        </w:rPr>
        <w:t>Text:</w:t>
      </w:r>
    </w:p>
    <w:p w14:paraId="34A36948" w14:textId="77777777" w:rsidR="00B45A29" w:rsidRPr="00B45A29" w:rsidRDefault="00B45A29" w:rsidP="00B45A29">
      <w:pPr>
        <w:rPr>
          <w:sz w:val="32"/>
          <w:szCs w:val="32"/>
        </w:rPr>
      </w:pPr>
      <w:r w:rsidRPr="00B45A29">
        <w:rPr>
          <w:sz w:val="32"/>
          <w:szCs w:val="32"/>
        </w:rPr>
        <w:t>Text(</w:t>
      </w:r>
    </w:p>
    <w:p w14:paraId="7C0ACD1D" w14:textId="77777777" w:rsidR="00B45A29" w:rsidRPr="00B45A29" w:rsidRDefault="00B45A29" w:rsidP="00B45A29">
      <w:pPr>
        <w:rPr>
          <w:sz w:val="32"/>
          <w:szCs w:val="32"/>
        </w:rPr>
      </w:pPr>
      <w:r w:rsidRPr="00B45A29">
        <w:rPr>
          <w:sz w:val="32"/>
          <w:szCs w:val="32"/>
        </w:rPr>
        <w:t xml:space="preserve">    ThisItem.'Start Date',</w:t>
      </w:r>
    </w:p>
    <w:p w14:paraId="456BC932" w14:textId="77777777" w:rsidR="00B45A29" w:rsidRPr="00B45A29" w:rsidRDefault="00B45A29" w:rsidP="00B45A29">
      <w:pPr>
        <w:rPr>
          <w:sz w:val="32"/>
          <w:szCs w:val="32"/>
        </w:rPr>
      </w:pPr>
      <w:r w:rsidRPr="00B45A29">
        <w:rPr>
          <w:sz w:val="32"/>
          <w:szCs w:val="32"/>
        </w:rPr>
        <w:t xml:space="preserve">    "mmm d, yyyy"</w:t>
      </w:r>
    </w:p>
    <w:p w14:paraId="53126026" w14:textId="77777777" w:rsidR="00B45A29" w:rsidRPr="00B45A29" w:rsidRDefault="00B45A29" w:rsidP="00B45A29">
      <w:pPr>
        <w:rPr>
          <w:sz w:val="32"/>
          <w:szCs w:val="32"/>
        </w:rPr>
      </w:pPr>
      <w:r w:rsidRPr="00B45A29">
        <w:rPr>
          <w:sz w:val="32"/>
          <w:szCs w:val="32"/>
        </w:rPr>
        <w:t>)</w:t>
      </w:r>
    </w:p>
    <w:p w14:paraId="02FF7B9C" w14:textId="77777777" w:rsidR="00B45A29" w:rsidRPr="00B45A29" w:rsidRDefault="00B45A29" w:rsidP="00B45A29">
      <w:pPr>
        <w:rPr>
          <w:sz w:val="32"/>
          <w:szCs w:val="32"/>
        </w:rPr>
      </w:pPr>
      <w:r w:rsidRPr="00B45A29">
        <w:rPr>
          <w:sz w:val="32"/>
          <w:szCs w:val="32"/>
        </w:rPr>
        <w:t>Example:</w:t>
      </w:r>
    </w:p>
    <w:p w14:paraId="1E35AF12" w14:textId="77777777" w:rsidR="00B45A29" w:rsidRPr="00B45A29" w:rsidRDefault="00B45A29" w:rsidP="00B45A29">
      <w:pPr>
        <w:rPr>
          <w:sz w:val="32"/>
          <w:szCs w:val="32"/>
        </w:rPr>
      </w:pPr>
      <w:r w:rsidRPr="00B45A29">
        <w:rPr>
          <w:sz w:val="32"/>
          <w:szCs w:val="32"/>
        </w:rPr>
        <w:t>Sep 15, 2026</w:t>
      </w:r>
    </w:p>
    <w:p w14:paraId="0C89FD24" w14:textId="77777777" w:rsidR="00B45A29" w:rsidRPr="00B45A29" w:rsidRDefault="00B45A29" w:rsidP="00B45A29">
      <w:pPr>
        <w:rPr>
          <w:sz w:val="32"/>
          <w:szCs w:val="32"/>
        </w:rPr>
      </w:pPr>
      <w:r w:rsidRPr="00B45A29">
        <w:rPr>
          <w:sz w:val="32"/>
          <w:szCs w:val="32"/>
        </w:rPr>
        <w:pict w14:anchorId="1B3DAD9B">
          <v:rect id="_x0000_i7865" style="width:0;height:1.5pt" o:hralign="center" o:hrstd="t" o:hr="t" fillcolor="#a0a0a0" stroked="f"/>
        </w:pict>
      </w:r>
    </w:p>
    <w:p w14:paraId="24C11004" w14:textId="77777777" w:rsidR="00B45A29" w:rsidRPr="00B45A29" w:rsidRDefault="00B45A29" w:rsidP="00B45A29">
      <w:pPr>
        <w:rPr>
          <w:b/>
          <w:bCs/>
          <w:sz w:val="32"/>
          <w:szCs w:val="32"/>
        </w:rPr>
      </w:pPr>
      <w:r w:rsidRPr="00B45A29">
        <w:rPr>
          <w:b/>
          <w:bCs/>
          <w:sz w:val="32"/>
          <w:szCs w:val="32"/>
        </w:rPr>
        <w:t>20. Add Date Range</w:t>
      </w:r>
    </w:p>
    <w:p w14:paraId="1D903D4D" w14:textId="77777777" w:rsidR="00B45A29" w:rsidRPr="00B45A29" w:rsidRDefault="00B45A29" w:rsidP="00B45A29">
      <w:pPr>
        <w:rPr>
          <w:sz w:val="32"/>
          <w:szCs w:val="32"/>
        </w:rPr>
      </w:pPr>
      <w:r w:rsidRPr="00B45A29">
        <w:rPr>
          <w:sz w:val="32"/>
          <w:szCs w:val="32"/>
        </w:rPr>
        <w:t>Instead of two separate labels, create:</w:t>
      </w:r>
    </w:p>
    <w:p w14:paraId="418C7044" w14:textId="77777777" w:rsidR="00B45A29" w:rsidRPr="00B45A29" w:rsidRDefault="00B45A29" w:rsidP="00B45A29">
      <w:pPr>
        <w:rPr>
          <w:sz w:val="32"/>
          <w:szCs w:val="32"/>
        </w:rPr>
      </w:pPr>
      <w:r w:rsidRPr="00B45A29">
        <w:rPr>
          <w:sz w:val="32"/>
          <w:szCs w:val="32"/>
        </w:rPr>
        <w:lastRenderedPageBreak/>
        <w:t>lblGalleryDateRange</w:t>
      </w:r>
    </w:p>
    <w:p w14:paraId="43BBAA82" w14:textId="77777777" w:rsidR="00B45A29" w:rsidRPr="00B45A29" w:rsidRDefault="00B45A29" w:rsidP="00B45A29">
      <w:pPr>
        <w:rPr>
          <w:sz w:val="32"/>
          <w:szCs w:val="32"/>
        </w:rPr>
      </w:pPr>
      <w:r w:rsidRPr="00B45A29">
        <w:rPr>
          <w:sz w:val="32"/>
          <w:szCs w:val="32"/>
        </w:rPr>
        <w:t>Formula:</w:t>
      </w:r>
    </w:p>
    <w:p w14:paraId="118913D9" w14:textId="77777777" w:rsidR="00B45A29" w:rsidRPr="00B45A29" w:rsidRDefault="00B45A29" w:rsidP="00B45A29">
      <w:pPr>
        <w:rPr>
          <w:sz w:val="32"/>
          <w:szCs w:val="32"/>
        </w:rPr>
      </w:pPr>
      <w:r w:rsidRPr="00B45A29">
        <w:rPr>
          <w:sz w:val="32"/>
          <w:szCs w:val="32"/>
        </w:rPr>
        <w:t>Text(</w:t>
      </w:r>
    </w:p>
    <w:p w14:paraId="52CB1E68" w14:textId="77777777" w:rsidR="00B45A29" w:rsidRPr="00B45A29" w:rsidRDefault="00B45A29" w:rsidP="00B45A29">
      <w:pPr>
        <w:rPr>
          <w:sz w:val="32"/>
          <w:szCs w:val="32"/>
        </w:rPr>
      </w:pPr>
      <w:r w:rsidRPr="00B45A29">
        <w:rPr>
          <w:sz w:val="32"/>
          <w:szCs w:val="32"/>
        </w:rPr>
        <w:t xml:space="preserve">    ThisItem.'Start Date',</w:t>
      </w:r>
    </w:p>
    <w:p w14:paraId="555A6CEC" w14:textId="77777777" w:rsidR="00B45A29" w:rsidRPr="00B45A29" w:rsidRDefault="00B45A29" w:rsidP="00B45A29">
      <w:pPr>
        <w:rPr>
          <w:sz w:val="32"/>
          <w:szCs w:val="32"/>
        </w:rPr>
      </w:pPr>
      <w:r w:rsidRPr="00B45A29">
        <w:rPr>
          <w:sz w:val="32"/>
          <w:szCs w:val="32"/>
        </w:rPr>
        <w:t xml:space="preserve">    "mmm d"</w:t>
      </w:r>
    </w:p>
    <w:p w14:paraId="09117E38" w14:textId="77777777" w:rsidR="00B45A29" w:rsidRPr="00B45A29" w:rsidRDefault="00B45A29" w:rsidP="00B45A29">
      <w:pPr>
        <w:rPr>
          <w:sz w:val="32"/>
          <w:szCs w:val="32"/>
        </w:rPr>
      </w:pPr>
      <w:r w:rsidRPr="00B45A29">
        <w:rPr>
          <w:sz w:val="32"/>
          <w:szCs w:val="32"/>
        </w:rPr>
        <w:t>)</w:t>
      </w:r>
    </w:p>
    <w:p w14:paraId="7F23CDB5" w14:textId="77777777" w:rsidR="00B45A29" w:rsidRPr="00B45A29" w:rsidRDefault="00B45A29" w:rsidP="00B45A29">
      <w:pPr>
        <w:rPr>
          <w:sz w:val="32"/>
          <w:szCs w:val="32"/>
        </w:rPr>
      </w:pPr>
      <w:r w:rsidRPr="00B45A29">
        <w:rPr>
          <w:sz w:val="32"/>
          <w:szCs w:val="32"/>
        </w:rPr>
        <w:t>&amp;</w:t>
      </w:r>
    </w:p>
    <w:p w14:paraId="1B978EC5" w14:textId="77777777" w:rsidR="00B45A29" w:rsidRPr="00B45A29" w:rsidRDefault="00B45A29" w:rsidP="00B45A29">
      <w:pPr>
        <w:rPr>
          <w:sz w:val="32"/>
          <w:szCs w:val="32"/>
        </w:rPr>
      </w:pPr>
      <w:r w:rsidRPr="00B45A29">
        <w:rPr>
          <w:sz w:val="32"/>
          <w:szCs w:val="32"/>
        </w:rPr>
        <w:t>" - "</w:t>
      </w:r>
    </w:p>
    <w:p w14:paraId="204CD257" w14:textId="77777777" w:rsidR="00B45A29" w:rsidRPr="00B45A29" w:rsidRDefault="00B45A29" w:rsidP="00B45A29">
      <w:pPr>
        <w:rPr>
          <w:sz w:val="32"/>
          <w:szCs w:val="32"/>
        </w:rPr>
      </w:pPr>
      <w:r w:rsidRPr="00B45A29">
        <w:rPr>
          <w:sz w:val="32"/>
          <w:szCs w:val="32"/>
        </w:rPr>
        <w:t>&amp;</w:t>
      </w:r>
    </w:p>
    <w:p w14:paraId="3E2E24FA" w14:textId="77777777" w:rsidR="00B45A29" w:rsidRPr="00B45A29" w:rsidRDefault="00B45A29" w:rsidP="00B45A29">
      <w:pPr>
        <w:rPr>
          <w:sz w:val="32"/>
          <w:szCs w:val="32"/>
        </w:rPr>
      </w:pPr>
      <w:r w:rsidRPr="00B45A29">
        <w:rPr>
          <w:sz w:val="32"/>
          <w:szCs w:val="32"/>
        </w:rPr>
        <w:t>Text(</w:t>
      </w:r>
    </w:p>
    <w:p w14:paraId="0B4D6EB4" w14:textId="77777777" w:rsidR="00B45A29" w:rsidRPr="00B45A29" w:rsidRDefault="00B45A29" w:rsidP="00B45A29">
      <w:pPr>
        <w:rPr>
          <w:sz w:val="32"/>
          <w:szCs w:val="32"/>
        </w:rPr>
      </w:pPr>
      <w:r w:rsidRPr="00B45A29">
        <w:rPr>
          <w:sz w:val="32"/>
          <w:szCs w:val="32"/>
        </w:rPr>
        <w:t xml:space="preserve">    ThisItem.'End Date',</w:t>
      </w:r>
    </w:p>
    <w:p w14:paraId="349CA7BD" w14:textId="77777777" w:rsidR="00B45A29" w:rsidRPr="00B45A29" w:rsidRDefault="00B45A29" w:rsidP="00B45A29">
      <w:pPr>
        <w:rPr>
          <w:sz w:val="32"/>
          <w:szCs w:val="32"/>
        </w:rPr>
      </w:pPr>
      <w:r w:rsidRPr="00B45A29">
        <w:rPr>
          <w:sz w:val="32"/>
          <w:szCs w:val="32"/>
        </w:rPr>
        <w:t xml:space="preserve">    "mmm d"</w:t>
      </w:r>
    </w:p>
    <w:p w14:paraId="78DBC7E9" w14:textId="77777777" w:rsidR="00B45A29" w:rsidRPr="00B45A29" w:rsidRDefault="00B45A29" w:rsidP="00B45A29">
      <w:pPr>
        <w:rPr>
          <w:sz w:val="32"/>
          <w:szCs w:val="32"/>
        </w:rPr>
      </w:pPr>
      <w:r w:rsidRPr="00B45A29">
        <w:rPr>
          <w:sz w:val="32"/>
          <w:szCs w:val="32"/>
        </w:rPr>
        <w:t>)</w:t>
      </w:r>
    </w:p>
    <w:p w14:paraId="22913613" w14:textId="77777777" w:rsidR="00B45A29" w:rsidRPr="00B45A29" w:rsidRDefault="00B45A29" w:rsidP="00B45A29">
      <w:pPr>
        <w:rPr>
          <w:sz w:val="32"/>
          <w:szCs w:val="32"/>
        </w:rPr>
      </w:pPr>
      <w:r w:rsidRPr="00B45A29">
        <w:rPr>
          <w:sz w:val="32"/>
          <w:szCs w:val="32"/>
        </w:rPr>
        <w:t>Result:</w:t>
      </w:r>
    </w:p>
    <w:p w14:paraId="37D43744" w14:textId="77777777" w:rsidR="00B45A29" w:rsidRPr="00B45A29" w:rsidRDefault="00B45A29" w:rsidP="00B45A29">
      <w:pPr>
        <w:rPr>
          <w:sz w:val="32"/>
          <w:szCs w:val="32"/>
        </w:rPr>
      </w:pPr>
      <w:r w:rsidRPr="00B45A29">
        <w:rPr>
          <w:sz w:val="32"/>
          <w:szCs w:val="32"/>
        </w:rPr>
        <w:t>Sep 15 - Sep 19</w:t>
      </w:r>
    </w:p>
    <w:p w14:paraId="635906AA" w14:textId="77777777" w:rsidR="00B45A29" w:rsidRPr="00B45A29" w:rsidRDefault="00B45A29" w:rsidP="00B45A29">
      <w:pPr>
        <w:rPr>
          <w:sz w:val="32"/>
          <w:szCs w:val="32"/>
        </w:rPr>
      </w:pPr>
      <w:r w:rsidRPr="00B45A29">
        <w:rPr>
          <w:sz w:val="32"/>
          <w:szCs w:val="32"/>
        </w:rPr>
        <w:pict w14:anchorId="2839E4D5">
          <v:rect id="_x0000_i7866" style="width:0;height:1.5pt" o:hralign="center" o:hrstd="t" o:hr="t" fillcolor="#a0a0a0" stroked="f"/>
        </w:pict>
      </w:r>
    </w:p>
    <w:p w14:paraId="6961953A" w14:textId="77777777" w:rsidR="00B45A29" w:rsidRPr="00B45A29" w:rsidRDefault="00B45A29" w:rsidP="00B45A29">
      <w:pPr>
        <w:rPr>
          <w:b/>
          <w:bCs/>
          <w:sz w:val="32"/>
          <w:szCs w:val="32"/>
        </w:rPr>
      </w:pPr>
      <w:r w:rsidRPr="00B45A29">
        <w:rPr>
          <w:b/>
          <w:bCs/>
          <w:sz w:val="32"/>
          <w:szCs w:val="32"/>
        </w:rPr>
        <w:t>21. Add Number of Days</w:t>
      </w:r>
    </w:p>
    <w:p w14:paraId="5FA6BA5E" w14:textId="77777777" w:rsidR="00B45A29" w:rsidRPr="00B45A29" w:rsidRDefault="00B45A29" w:rsidP="00B45A29">
      <w:pPr>
        <w:rPr>
          <w:sz w:val="32"/>
          <w:szCs w:val="32"/>
        </w:rPr>
      </w:pPr>
      <w:r w:rsidRPr="00B45A29">
        <w:rPr>
          <w:sz w:val="32"/>
          <w:szCs w:val="32"/>
        </w:rPr>
        <w:t>Add:</w:t>
      </w:r>
    </w:p>
    <w:p w14:paraId="1A48A25C" w14:textId="77777777" w:rsidR="00B45A29" w:rsidRPr="00B45A29" w:rsidRDefault="00B45A29" w:rsidP="00B45A29">
      <w:pPr>
        <w:rPr>
          <w:sz w:val="32"/>
          <w:szCs w:val="32"/>
        </w:rPr>
      </w:pPr>
      <w:r w:rsidRPr="00B45A29">
        <w:rPr>
          <w:sz w:val="32"/>
          <w:szCs w:val="32"/>
        </w:rPr>
        <w:t>lblGalleryDays</w:t>
      </w:r>
    </w:p>
    <w:p w14:paraId="6F8960B6" w14:textId="77777777" w:rsidR="00B45A29" w:rsidRPr="00B45A29" w:rsidRDefault="00B45A29" w:rsidP="00B45A29">
      <w:pPr>
        <w:rPr>
          <w:sz w:val="32"/>
          <w:szCs w:val="32"/>
        </w:rPr>
      </w:pPr>
      <w:r w:rsidRPr="00B45A29">
        <w:rPr>
          <w:sz w:val="32"/>
          <w:szCs w:val="32"/>
        </w:rPr>
        <w:t>Conceptually:</w:t>
      </w:r>
    </w:p>
    <w:p w14:paraId="0450164A" w14:textId="77777777" w:rsidR="00B45A29" w:rsidRPr="00B45A29" w:rsidRDefault="00B45A29" w:rsidP="00B45A29">
      <w:pPr>
        <w:rPr>
          <w:sz w:val="32"/>
          <w:szCs w:val="32"/>
        </w:rPr>
      </w:pPr>
      <w:r w:rsidRPr="00B45A29">
        <w:rPr>
          <w:sz w:val="32"/>
          <w:szCs w:val="32"/>
        </w:rPr>
        <w:t>ThisItem.'Number of Days' &amp; " days"</w:t>
      </w:r>
    </w:p>
    <w:p w14:paraId="0F73C537" w14:textId="77777777" w:rsidR="00B45A29" w:rsidRPr="00B45A29" w:rsidRDefault="00B45A29" w:rsidP="00B45A29">
      <w:pPr>
        <w:rPr>
          <w:sz w:val="32"/>
          <w:szCs w:val="32"/>
        </w:rPr>
      </w:pPr>
      <w:r w:rsidRPr="00B45A29">
        <w:rPr>
          <w:sz w:val="32"/>
          <w:szCs w:val="32"/>
        </w:rPr>
        <w:t>Result:</w:t>
      </w:r>
    </w:p>
    <w:p w14:paraId="67618886" w14:textId="77777777" w:rsidR="00B45A29" w:rsidRPr="00B45A29" w:rsidRDefault="00B45A29" w:rsidP="00B45A29">
      <w:pPr>
        <w:rPr>
          <w:sz w:val="32"/>
          <w:szCs w:val="32"/>
        </w:rPr>
      </w:pPr>
      <w:r w:rsidRPr="00B45A29">
        <w:rPr>
          <w:sz w:val="32"/>
          <w:szCs w:val="32"/>
        </w:rPr>
        <w:lastRenderedPageBreak/>
        <w:t>5 days</w:t>
      </w:r>
    </w:p>
    <w:p w14:paraId="23BF69B4" w14:textId="77777777" w:rsidR="00B45A29" w:rsidRPr="00B45A29" w:rsidRDefault="00B45A29" w:rsidP="00B45A29">
      <w:pPr>
        <w:rPr>
          <w:sz w:val="32"/>
          <w:szCs w:val="32"/>
        </w:rPr>
      </w:pPr>
      <w:r w:rsidRPr="00B45A29">
        <w:rPr>
          <w:sz w:val="32"/>
          <w:szCs w:val="32"/>
        </w:rPr>
        <w:pict w14:anchorId="500C8AD5">
          <v:rect id="_x0000_i7867" style="width:0;height:1.5pt" o:hralign="center" o:hrstd="t" o:hr="t" fillcolor="#a0a0a0" stroked="f"/>
        </w:pict>
      </w:r>
    </w:p>
    <w:p w14:paraId="0146DCE3" w14:textId="77777777" w:rsidR="00B45A29" w:rsidRPr="00B45A29" w:rsidRDefault="00B45A29" w:rsidP="00B45A29">
      <w:pPr>
        <w:rPr>
          <w:b/>
          <w:bCs/>
          <w:sz w:val="32"/>
          <w:szCs w:val="32"/>
        </w:rPr>
      </w:pPr>
      <w:r w:rsidRPr="00B45A29">
        <w:rPr>
          <w:b/>
          <w:bCs/>
          <w:sz w:val="32"/>
          <w:szCs w:val="32"/>
        </w:rPr>
        <w:t>22. Singular vs Plural Challenge</w:t>
      </w:r>
    </w:p>
    <w:p w14:paraId="16949050" w14:textId="77777777" w:rsidR="00B45A29" w:rsidRPr="00B45A29" w:rsidRDefault="00B45A29" w:rsidP="00B45A29">
      <w:pPr>
        <w:rPr>
          <w:sz w:val="32"/>
          <w:szCs w:val="32"/>
        </w:rPr>
      </w:pPr>
      <w:r w:rsidRPr="00B45A29">
        <w:rPr>
          <w:sz w:val="32"/>
          <w:szCs w:val="32"/>
        </w:rPr>
        <w:t>Better UX:</w:t>
      </w:r>
    </w:p>
    <w:p w14:paraId="5C71081B" w14:textId="77777777" w:rsidR="00B45A29" w:rsidRPr="00B45A29" w:rsidRDefault="00B45A29" w:rsidP="00B45A29">
      <w:pPr>
        <w:rPr>
          <w:sz w:val="32"/>
          <w:szCs w:val="32"/>
        </w:rPr>
      </w:pPr>
      <w:r w:rsidRPr="00B45A29">
        <w:rPr>
          <w:sz w:val="32"/>
          <w:szCs w:val="32"/>
        </w:rPr>
        <w:t>1 day</w:t>
      </w:r>
    </w:p>
    <w:p w14:paraId="7750DE3E" w14:textId="77777777" w:rsidR="00B45A29" w:rsidRPr="00B45A29" w:rsidRDefault="00B45A29" w:rsidP="00B45A29">
      <w:pPr>
        <w:rPr>
          <w:sz w:val="32"/>
          <w:szCs w:val="32"/>
        </w:rPr>
      </w:pPr>
      <w:r w:rsidRPr="00B45A29">
        <w:rPr>
          <w:sz w:val="32"/>
          <w:szCs w:val="32"/>
        </w:rPr>
        <w:t>not:</w:t>
      </w:r>
    </w:p>
    <w:p w14:paraId="746ADE5E" w14:textId="77777777" w:rsidR="00B45A29" w:rsidRPr="00B45A29" w:rsidRDefault="00B45A29" w:rsidP="00B45A29">
      <w:pPr>
        <w:rPr>
          <w:sz w:val="32"/>
          <w:szCs w:val="32"/>
        </w:rPr>
      </w:pPr>
      <w:r w:rsidRPr="00B45A29">
        <w:rPr>
          <w:sz w:val="32"/>
          <w:szCs w:val="32"/>
        </w:rPr>
        <w:t>1 days</w:t>
      </w:r>
    </w:p>
    <w:p w14:paraId="42E1A114" w14:textId="77777777" w:rsidR="00B45A29" w:rsidRPr="00B45A29" w:rsidRDefault="00B45A29" w:rsidP="00B45A29">
      <w:pPr>
        <w:rPr>
          <w:sz w:val="32"/>
          <w:szCs w:val="32"/>
        </w:rPr>
      </w:pPr>
      <w:r w:rsidRPr="00B45A29">
        <w:rPr>
          <w:sz w:val="32"/>
          <w:szCs w:val="32"/>
        </w:rPr>
        <w:t>Possible formula:</w:t>
      </w:r>
    </w:p>
    <w:p w14:paraId="64ED4984" w14:textId="77777777" w:rsidR="00B45A29" w:rsidRPr="00B45A29" w:rsidRDefault="00B45A29" w:rsidP="00B45A29">
      <w:pPr>
        <w:rPr>
          <w:sz w:val="32"/>
          <w:szCs w:val="32"/>
        </w:rPr>
      </w:pPr>
      <w:r w:rsidRPr="00B45A29">
        <w:rPr>
          <w:sz w:val="32"/>
          <w:szCs w:val="32"/>
        </w:rPr>
        <w:t>If(</w:t>
      </w:r>
    </w:p>
    <w:p w14:paraId="7E2A3134" w14:textId="77777777" w:rsidR="00B45A29" w:rsidRPr="00B45A29" w:rsidRDefault="00B45A29" w:rsidP="00B45A29">
      <w:pPr>
        <w:rPr>
          <w:sz w:val="32"/>
          <w:szCs w:val="32"/>
        </w:rPr>
      </w:pPr>
      <w:r w:rsidRPr="00B45A29">
        <w:rPr>
          <w:sz w:val="32"/>
          <w:szCs w:val="32"/>
        </w:rPr>
        <w:t xml:space="preserve">    ThisItem.'Number of Days' = 1,</w:t>
      </w:r>
    </w:p>
    <w:p w14:paraId="33AE9971" w14:textId="77777777" w:rsidR="00B45A29" w:rsidRPr="00B45A29" w:rsidRDefault="00B45A29" w:rsidP="00B45A29">
      <w:pPr>
        <w:rPr>
          <w:sz w:val="32"/>
          <w:szCs w:val="32"/>
        </w:rPr>
      </w:pPr>
      <w:r w:rsidRPr="00B45A29">
        <w:rPr>
          <w:sz w:val="32"/>
          <w:szCs w:val="32"/>
        </w:rPr>
        <w:t xml:space="preserve">    "1 day",</w:t>
      </w:r>
    </w:p>
    <w:p w14:paraId="4C416023" w14:textId="77777777" w:rsidR="00B45A29" w:rsidRPr="00B45A29" w:rsidRDefault="00B45A29" w:rsidP="00B45A29">
      <w:pPr>
        <w:rPr>
          <w:sz w:val="32"/>
          <w:szCs w:val="32"/>
        </w:rPr>
      </w:pPr>
      <w:r w:rsidRPr="00B45A29">
        <w:rPr>
          <w:sz w:val="32"/>
          <w:szCs w:val="32"/>
        </w:rPr>
        <w:t xml:space="preserve">    ThisItem.'Number of Days' &amp; " days"</w:t>
      </w:r>
    </w:p>
    <w:p w14:paraId="031201A0" w14:textId="77777777" w:rsidR="00B45A29" w:rsidRPr="00B45A29" w:rsidRDefault="00B45A29" w:rsidP="00B45A29">
      <w:pPr>
        <w:rPr>
          <w:sz w:val="32"/>
          <w:szCs w:val="32"/>
        </w:rPr>
      </w:pPr>
      <w:r w:rsidRPr="00B45A29">
        <w:rPr>
          <w:sz w:val="32"/>
          <w:szCs w:val="32"/>
        </w:rPr>
        <w:t>)</w:t>
      </w:r>
    </w:p>
    <w:p w14:paraId="64D5019C" w14:textId="77777777" w:rsidR="00B45A29" w:rsidRPr="00B45A29" w:rsidRDefault="00B45A29" w:rsidP="00B45A29">
      <w:pPr>
        <w:rPr>
          <w:sz w:val="32"/>
          <w:szCs w:val="32"/>
        </w:rPr>
      </w:pPr>
      <w:r w:rsidRPr="00B45A29">
        <w:rPr>
          <w:sz w:val="32"/>
          <w:szCs w:val="32"/>
        </w:rPr>
        <w:pict w14:anchorId="0C36E3DA">
          <v:rect id="_x0000_i7868" style="width:0;height:1.5pt" o:hralign="center" o:hrstd="t" o:hr="t" fillcolor="#a0a0a0" stroked="f"/>
        </w:pict>
      </w:r>
    </w:p>
    <w:p w14:paraId="5AAB9723" w14:textId="77777777" w:rsidR="00B45A29" w:rsidRPr="00B45A29" w:rsidRDefault="00B45A29" w:rsidP="00B45A29">
      <w:pPr>
        <w:rPr>
          <w:b/>
          <w:bCs/>
          <w:sz w:val="32"/>
          <w:szCs w:val="32"/>
        </w:rPr>
      </w:pPr>
      <w:r w:rsidRPr="00B45A29">
        <w:rPr>
          <w:b/>
          <w:bCs/>
          <w:sz w:val="32"/>
          <w:szCs w:val="32"/>
        </w:rPr>
        <w:t>23. Add Status</w:t>
      </w:r>
    </w:p>
    <w:p w14:paraId="03D205EA" w14:textId="77777777" w:rsidR="00B45A29" w:rsidRPr="00B45A29" w:rsidRDefault="00B45A29" w:rsidP="00B45A29">
      <w:pPr>
        <w:rPr>
          <w:sz w:val="32"/>
          <w:szCs w:val="32"/>
        </w:rPr>
      </w:pPr>
      <w:r w:rsidRPr="00B45A29">
        <w:rPr>
          <w:sz w:val="32"/>
          <w:szCs w:val="32"/>
        </w:rPr>
        <w:t>Add:</w:t>
      </w:r>
    </w:p>
    <w:p w14:paraId="2B39A093" w14:textId="77777777" w:rsidR="00B45A29" w:rsidRPr="00B45A29" w:rsidRDefault="00B45A29" w:rsidP="00B45A29">
      <w:pPr>
        <w:rPr>
          <w:sz w:val="32"/>
          <w:szCs w:val="32"/>
        </w:rPr>
      </w:pPr>
      <w:r w:rsidRPr="00B45A29">
        <w:rPr>
          <w:sz w:val="32"/>
          <w:szCs w:val="32"/>
        </w:rPr>
        <w:t>lblGalleryStatus</w:t>
      </w:r>
    </w:p>
    <w:p w14:paraId="5CD1F494" w14:textId="77777777" w:rsidR="00B45A29" w:rsidRPr="00B45A29" w:rsidRDefault="00B45A29" w:rsidP="00B45A29">
      <w:pPr>
        <w:rPr>
          <w:sz w:val="32"/>
          <w:szCs w:val="32"/>
        </w:rPr>
      </w:pPr>
      <w:r w:rsidRPr="00B45A29">
        <w:rPr>
          <w:sz w:val="32"/>
          <w:szCs w:val="32"/>
        </w:rPr>
        <w:t>Use:</w:t>
      </w:r>
    </w:p>
    <w:p w14:paraId="7DA0AF0C" w14:textId="77777777" w:rsidR="00B45A29" w:rsidRPr="00B45A29" w:rsidRDefault="00B45A29" w:rsidP="00B45A29">
      <w:pPr>
        <w:rPr>
          <w:sz w:val="32"/>
          <w:szCs w:val="32"/>
        </w:rPr>
      </w:pPr>
      <w:r w:rsidRPr="00B45A29">
        <w:rPr>
          <w:sz w:val="32"/>
          <w:szCs w:val="32"/>
        </w:rPr>
        <w:t>ThisItem.Status</w:t>
      </w:r>
    </w:p>
    <w:p w14:paraId="18686509" w14:textId="77777777" w:rsidR="00B45A29" w:rsidRPr="00B45A29" w:rsidRDefault="00B45A29" w:rsidP="00B45A29">
      <w:pPr>
        <w:rPr>
          <w:sz w:val="32"/>
          <w:szCs w:val="32"/>
        </w:rPr>
      </w:pPr>
      <w:r w:rsidRPr="00B45A29">
        <w:rPr>
          <w:sz w:val="32"/>
          <w:szCs w:val="32"/>
        </w:rPr>
        <w:t>or the appropriate display formula offered by IntelliSense.</w:t>
      </w:r>
    </w:p>
    <w:p w14:paraId="77F8BF8A" w14:textId="77777777" w:rsidR="00B45A29" w:rsidRPr="00B45A29" w:rsidRDefault="00B45A29" w:rsidP="00B45A29">
      <w:pPr>
        <w:rPr>
          <w:b/>
          <w:bCs/>
          <w:sz w:val="32"/>
          <w:szCs w:val="32"/>
        </w:rPr>
      </w:pPr>
      <w:r w:rsidRPr="00B45A29">
        <w:rPr>
          <w:b/>
          <w:bCs/>
          <w:sz w:val="32"/>
          <w:szCs w:val="32"/>
        </w:rPr>
        <w:t>Instructor Note</w:t>
      </w:r>
    </w:p>
    <w:p w14:paraId="1CD916F5" w14:textId="77777777" w:rsidR="00B45A29" w:rsidRPr="00B45A29" w:rsidRDefault="00B45A29" w:rsidP="00B45A29">
      <w:pPr>
        <w:rPr>
          <w:sz w:val="32"/>
          <w:szCs w:val="32"/>
        </w:rPr>
      </w:pPr>
      <w:r w:rsidRPr="00B45A29">
        <w:rPr>
          <w:sz w:val="32"/>
          <w:szCs w:val="32"/>
        </w:rPr>
        <w:lastRenderedPageBreak/>
        <w:t>Dataverse Choice representation depends on the Choice configuration.</w:t>
      </w:r>
    </w:p>
    <w:p w14:paraId="4F52785D" w14:textId="77777777" w:rsidR="00B45A29" w:rsidRPr="00B45A29" w:rsidRDefault="00B45A29" w:rsidP="00B45A29">
      <w:pPr>
        <w:rPr>
          <w:sz w:val="32"/>
          <w:szCs w:val="32"/>
        </w:rPr>
      </w:pPr>
      <w:r w:rsidRPr="00B45A29">
        <w:rPr>
          <w:sz w:val="32"/>
          <w:szCs w:val="32"/>
        </w:rPr>
        <w:t>Do not teach students to invent enum names manually.</w:t>
      </w:r>
    </w:p>
    <w:p w14:paraId="29E06CF1" w14:textId="77777777" w:rsidR="00B45A29" w:rsidRPr="00B45A29" w:rsidRDefault="00B45A29" w:rsidP="00B45A29">
      <w:pPr>
        <w:rPr>
          <w:sz w:val="32"/>
          <w:szCs w:val="32"/>
        </w:rPr>
      </w:pPr>
      <w:r w:rsidRPr="00B45A29">
        <w:rPr>
          <w:sz w:val="32"/>
          <w:szCs w:val="32"/>
        </w:rPr>
        <w:t>Use:</w:t>
      </w:r>
    </w:p>
    <w:p w14:paraId="21C01545" w14:textId="77777777" w:rsidR="00B45A29" w:rsidRPr="00B45A29" w:rsidRDefault="00B45A29" w:rsidP="00B45A29">
      <w:pPr>
        <w:rPr>
          <w:b/>
          <w:bCs/>
          <w:sz w:val="32"/>
          <w:szCs w:val="32"/>
        </w:rPr>
      </w:pPr>
      <w:r w:rsidRPr="00B45A29">
        <w:rPr>
          <w:b/>
          <w:bCs/>
          <w:sz w:val="32"/>
          <w:szCs w:val="32"/>
        </w:rPr>
        <w:t>IntelliSense.</w:t>
      </w:r>
    </w:p>
    <w:p w14:paraId="60FCC8FD" w14:textId="77777777" w:rsidR="00B45A29" w:rsidRPr="00B45A29" w:rsidRDefault="00B45A29" w:rsidP="00B45A29">
      <w:pPr>
        <w:rPr>
          <w:sz w:val="32"/>
          <w:szCs w:val="32"/>
        </w:rPr>
      </w:pPr>
      <w:r w:rsidRPr="00B45A29">
        <w:rPr>
          <w:sz w:val="32"/>
          <w:szCs w:val="32"/>
        </w:rPr>
        <w:pict w14:anchorId="30CFC6D6">
          <v:rect id="_x0000_i7869" style="width:0;height:1.5pt" o:hralign="center" o:hrstd="t" o:hr="t" fillcolor="#a0a0a0" stroked="f"/>
        </w:pict>
      </w:r>
    </w:p>
    <w:p w14:paraId="5CB77257" w14:textId="77777777" w:rsidR="00B45A29" w:rsidRPr="00B45A29" w:rsidRDefault="00B45A29" w:rsidP="00B45A29">
      <w:pPr>
        <w:rPr>
          <w:b/>
          <w:bCs/>
          <w:sz w:val="32"/>
          <w:szCs w:val="32"/>
        </w:rPr>
      </w:pPr>
      <w:r w:rsidRPr="00B45A29">
        <w:rPr>
          <w:b/>
          <w:bCs/>
          <w:sz w:val="32"/>
          <w:szCs w:val="32"/>
        </w:rPr>
        <w:t>24. Add Details Arrow</w:t>
      </w:r>
    </w:p>
    <w:p w14:paraId="04AA6B0C" w14:textId="77777777" w:rsidR="00B45A29" w:rsidRPr="00B45A29" w:rsidRDefault="00B45A29" w:rsidP="00B45A29">
      <w:pPr>
        <w:rPr>
          <w:sz w:val="32"/>
          <w:szCs w:val="32"/>
        </w:rPr>
      </w:pPr>
      <w:r w:rsidRPr="00B45A29">
        <w:rPr>
          <w:sz w:val="32"/>
          <w:szCs w:val="32"/>
        </w:rPr>
        <w:t>Insert Icon/Button.</w:t>
      </w:r>
    </w:p>
    <w:p w14:paraId="18D94D01" w14:textId="77777777" w:rsidR="00B45A29" w:rsidRPr="00B45A29" w:rsidRDefault="00B45A29" w:rsidP="00B45A29">
      <w:pPr>
        <w:rPr>
          <w:sz w:val="32"/>
          <w:szCs w:val="32"/>
        </w:rPr>
      </w:pPr>
      <w:r w:rsidRPr="00B45A29">
        <w:rPr>
          <w:sz w:val="32"/>
          <w:szCs w:val="32"/>
        </w:rPr>
        <w:t>Rename:</w:t>
      </w:r>
    </w:p>
    <w:p w14:paraId="636BE831" w14:textId="77777777" w:rsidR="00B45A29" w:rsidRPr="00B45A29" w:rsidRDefault="00B45A29" w:rsidP="00B45A29">
      <w:pPr>
        <w:rPr>
          <w:sz w:val="32"/>
          <w:szCs w:val="32"/>
        </w:rPr>
      </w:pPr>
      <w:r w:rsidRPr="00B45A29">
        <w:rPr>
          <w:sz w:val="32"/>
          <w:szCs w:val="32"/>
        </w:rPr>
        <w:t>icoRequestDetails</w:t>
      </w:r>
    </w:p>
    <w:p w14:paraId="3DB78EEB" w14:textId="77777777" w:rsidR="00B45A29" w:rsidRPr="00B45A29" w:rsidRDefault="00B45A29" w:rsidP="00B45A29">
      <w:pPr>
        <w:rPr>
          <w:sz w:val="32"/>
          <w:szCs w:val="32"/>
        </w:rPr>
      </w:pPr>
      <w:r w:rsidRPr="00B45A29">
        <w:rPr>
          <w:sz w:val="32"/>
          <w:szCs w:val="32"/>
        </w:rPr>
        <w:t>We will configure navigation after introducing:</w:t>
      </w:r>
    </w:p>
    <w:p w14:paraId="45F2B585" w14:textId="77777777" w:rsidR="00B45A29" w:rsidRPr="00B45A29" w:rsidRDefault="00B45A29" w:rsidP="00B45A29">
      <w:pPr>
        <w:rPr>
          <w:b/>
          <w:bCs/>
          <w:sz w:val="32"/>
          <w:szCs w:val="32"/>
        </w:rPr>
      </w:pPr>
      <w:r w:rsidRPr="00B45A29">
        <w:rPr>
          <w:b/>
          <w:bCs/>
          <w:sz w:val="32"/>
          <w:szCs w:val="32"/>
        </w:rPr>
        <w:t>Selected Record State.</w:t>
      </w:r>
    </w:p>
    <w:p w14:paraId="0B2A9B97" w14:textId="77777777" w:rsidR="00B45A29" w:rsidRPr="00B45A29" w:rsidRDefault="00B45A29" w:rsidP="00B45A29">
      <w:pPr>
        <w:rPr>
          <w:sz w:val="32"/>
          <w:szCs w:val="32"/>
        </w:rPr>
      </w:pPr>
      <w:r w:rsidRPr="00B45A29">
        <w:rPr>
          <w:sz w:val="32"/>
          <w:szCs w:val="32"/>
        </w:rPr>
        <w:pict w14:anchorId="2E0BD2C4">
          <v:rect id="_x0000_i7870" style="width:0;height:1.5pt" o:hralign="center" o:hrstd="t" o:hr="t" fillcolor="#a0a0a0" stroked="f"/>
        </w:pict>
      </w:r>
    </w:p>
    <w:p w14:paraId="7C9FB563" w14:textId="77777777" w:rsidR="00B45A29" w:rsidRPr="00B45A29" w:rsidRDefault="00B45A29" w:rsidP="00B45A29">
      <w:pPr>
        <w:rPr>
          <w:b/>
          <w:bCs/>
          <w:sz w:val="32"/>
          <w:szCs w:val="32"/>
        </w:rPr>
      </w:pPr>
      <w:r w:rsidRPr="00B45A29">
        <w:rPr>
          <w:b/>
          <w:bCs/>
          <w:sz w:val="32"/>
          <w:szCs w:val="32"/>
        </w:rPr>
        <w:t>PART D — SEARCH</w:t>
      </w:r>
    </w:p>
    <w:p w14:paraId="15FE8663" w14:textId="77777777" w:rsidR="00B45A29" w:rsidRPr="00B45A29" w:rsidRDefault="00B45A29" w:rsidP="00B45A29">
      <w:pPr>
        <w:rPr>
          <w:b/>
          <w:bCs/>
          <w:sz w:val="32"/>
          <w:szCs w:val="32"/>
        </w:rPr>
      </w:pPr>
      <w:r w:rsidRPr="00B45A29">
        <w:rPr>
          <w:b/>
          <w:bCs/>
          <w:sz w:val="32"/>
          <w:szCs w:val="32"/>
        </w:rPr>
        <w:t>25. Business Requirement</w:t>
      </w:r>
    </w:p>
    <w:p w14:paraId="60763B56" w14:textId="77777777" w:rsidR="00B45A29" w:rsidRPr="00B45A29" w:rsidRDefault="00B45A29" w:rsidP="00B45A29">
      <w:pPr>
        <w:rPr>
          <w:sz w:val="32"/>
          <w:szCs w:val="32"/>
        </w:rPr>
      </w:pPr>
      <w:r w:rsidRPr="00B45A29">
        <w:rPr>
          <w:sz w:val="32"/>
          <w:szCs w:val="32"/>
        </w:rPr>
        <w:t>Employees may eventually have:</w:t>
      </w:r>
    </w:p>
    <w:p w14:paraId="32CF3500" w14:textId="77777777" w:rsidR="00B45A29" w:rsidRPr="00B45A29" w:rsidRDefault="00B45A29" w:rsidP="00B45A29">
      <w:pPr>
        <w:rPr>
          <w:b/>
          <w:bCs/>
          <w:sz w:val="32"/>
          <w:szCs w:val="32"/>
        </w:rPr>
      </w:pPr>
      <w:r w:rsidRPr="00B45A29">
        <w:rPr>
          <w:b/>
          <w:bCs/>
          <w:sz w:val="32"/>
          <w:szCs w:val="32"/>
        </w:rPr>
        <w:t>Hundreds of Leave Requests.</w:t>
      </w:r>
    </w:p>
    <w:p w14:paraId="523103E9" w14:textId="77777777" w:rsidR="00B45A29" w:rsidRPr="00B45A29" w:rsidRDefault="00B45A29" w:rsidP="00B45A29">
      <w:pPr>
        <w:rPr>
          <w:sz w:val="32"/>
          <w:szCs w:val="32"/>
        </w:rPr>
      </w:pPr>
      <w:r w:rsidRPr="00B45A29">
        <w:rPr>
          <w:sz w:val="32"/>
          <w:szCs w:val="32"/>
        </w:rPr>
        <w:t>They should not manually scroll forever.</w:t>
      </w:r>
    </w:p>
    <w:p w14:paraId="3D6FE35A" w14:textId="77777777" w:rsidR="00B45A29" w:rsidRPr="00B45A29" w:rsidRDefault="00B45A29" w:rsidP="00B45A29">
      <w:pPr>
        <w:rPr>
          <w:sz w:val="32"/>
          <w:szCs w:val="32"/>
        </w:rPr>
      </w:pPr>
      <w:r w:rsidRPr="00B45A29">
        <w:rPr>
          <w:sz w:val="32"/>
          <w:szCs w:val="32"/>
        </w:rPr>
        <w:t>Requirement:</w:t>
      </w:r>
    </w:p>
    <w:p w14:paraId="0871C825" w14:textId="77777777" w:rsidR="00B45A29" w:rsidRPr="00B45A29" w:rsidRDefault="00B45A29" w:rsidP="00B45A29">
      <w:pPr>
        <w:rPr>
          <w:sz w:val="32"/>
          <w:szCs w:val="32"/>
        </w:rPr>
      </w:pPr>
      <w:r w:rsidRPr="00B45A29">
        <w:rPr>
          <w:sz w:val="32"/>
          <w:szCs w:val="32"/>
        </w:rPr>
        <w:t>Search for a request using text.</w:t>
      </w:r>
    </w:p>
    <w:p w14:paraId="1017DBC2" w14:textId="77777777" w:rsidR="00B45A29" w:rsidRPr="00B45A29" w:rsidRDefault="00B45A29" w:rsidP="00B45A29">
      <w:pPr>
        <w:rPr>
          <w:sz w:val="32"/>
          <w:szCs w:val="32"/>
        </w:rPr>
      </w:pPr>
      <w:r w:rsidRPr="00B45A29">
        <w:rPr>
          <w:sz w:val="32"/>
          <w:szCs w:val="32"/>
        </w:rPr>
        <w:t>Possible search fields:</w:t>
      </w:r>
    </w:p>
    <w:p w14:paraId="7E564A4F" w14:textId="77777777" w:rsidR="00B45A29" w:rsidRPr="00B45A29" w:rsidRDefault="00B45A29" w:rsidP="00B45A29">
      <w:pPr>
        <w:rPr>
          <w:b/>
          <w:bCs/>
          <w:sz w:val="32"/>
          <w:szCs w:val="32"/>
        </w:rPr>
      </w:pPr>
      <w:r w:rsidRPr="00B45A29">
        <w:rPr>
          <w:b/>
          <w:bCs/>
          <w:sz w:val="32"/>
          <w:szCs w:val="32"/>
        </w:rPr>
        <w:t>Reason</w:t>
      </w:r>
    </w:p>
    <w:p w14:paraId="4F6DB8AD" w14:textId="77777777" w:rsidR="00B45A29" w:rsidRPr="00B45A29" w:rsidRDefault="00B45A29" w:rsidP="00B45A29">
      <w:pPr>
        <w:rPr>
          <w:b/>
          <w:bCs/>
          <w:sz w:val="32"/>
          <w:szCs w:val="32"/>
        </w:rPr>
      </w:pPr>
      <w:r w:rsidRPr="00B45A29">
        <w:rPr>
          <w:b/>
          <w:bCs/>
          <w:sz w:val="32"/>
          <w:szCs w:val="32"/>
        </w:rPr>
        <w:lastRenderedPageBreak/>
        <w:t>Request Number</w:t>
      </w:r>
    </w:p>
    <w:p w14:paraId="3F52A7FA" w14:textId="77777777" w:rsidR="00B45A29" w:rsidRPr="00B45A29" w:rsidRDefault="00B45A29" w:rsidP="00B45A29">
      <w:pPr>
        <w:rPr>
          <w:sz w:val="32"/>
          <w:szCs w:val="32"/>
        </w:rPr>
      </w:pPr>
      <w:r w:rsidRPr="00B45A29">
        <w:rPr>
          <w:sz w:val="32"/>
          <w:szCs w:val="32"/>
        </w:rPr>
        <w:pict w14:anchorId="16A16692">
          <v:rect id="_x0000_i7871" style="width:0;height:1.5pt" o:hralign="center" o:hrstd="t" o:hr="t" fillcolor="#a0a0a0" stroked="f"/>
        </w:pict>
      </w:r>
    </w:p>
    <w:p w14:paraId="61030792" w14:textId="77777777" w:rsidR="00B45A29" w:rsidRPr="00B45A29" w:rsidRDefault="00B45A29" w:rsidP="00B45A29">
      <w:pPr>
        <w:rPr>
          <w:b/>
          <w:bCs/>
          <w:sz w:val="32"/>
          <w:szCs w:val="32"/>
        </w:rPr>
      </w:pPr>
      <w:r w:rsidRPr="00B45A29">
        <w:rPr>
          <w:b/>
          <w:bCs/>
          <w:sz w:val="32"/>
          <w:szCs w:val="32"/>
        </w:rPr>
        <w:t>26. What Does Search() Do?</w:t>
      </w:r>
    </w:p>
    <w:p w14:paraId="4C465F81" w14:textId="77777777" w:rsidR="00B45A29" w:rsidRPr="00B45A29" w:rsidRDefault="00B45A29" w:rsidP="00B45A29">
      <w:pPr>
        <w:rPr>
          <w:sz w:val="32"/>
          <w:szCs w:val="32"/>
        </w:rPr>
      </w:pPr>
      <w:r w:rsidRPr="00B45A29">
        <w:rPr>
          <w:sz w:val="32"/>
          <w:szCs w:val="32"/>
        </w:rPr>
        <w:t>Search() returns records where a search string appears in one or more specified text columns. Search is case-insensitive. If the search string is blank, all records are returned.</w:t>
      </w:r>
    </w:p>
    <w:p w14:paraId="42CAAE2E" w14:textId="77777777" w:rsidR="00B45A29" w:rsidRPr="00B45A29" w:rsidRDefault="00B45A29" w:rsidP="00B45A29">
      <w:pPr>
        <w:rPr>
          <w:sz w:val="32"/>
          <w:szCs w:val="32"/>
        </w:rPr>
      </w:pPr>
      <w:r w:rsidRPr="00B45A29">
        <w:rPr>
          <w:sz w:val="32"/>
          <w:szCs w:val="32"/>
        </w:rPr>
        <w:t>Basic syntax:</w:t>
      </w:r>
    </w:p>
    <w:p w14:paraId="7488FE23" w14:textId="77777777" w:rsidR="00B45A29" w:rsidRPr="00B45A29" w:rsidRDefault="00B45A29" w:rsidP="00B45A29">
      <w:pPr>
        <w:rPr>
          <w:sz w:val="32"/>
          <w:szCs w:val="32"/>
        </w:rPr>
      </w:pPr>
      <w:r w:rsidRPr="00B45A29">
        <w:rPr>
          <w:sz w:val="32"/>
          <w:szCs w:val="32"/>
        </w:rPr>
        <w:t>Search(</w:t>
      </w:r>
    </w:p>
    <w:p w14:paraId="468A8657" w14:textId="77777777" w:rsidR="00B45A29" w:rsidRPr="00B45A29" w:rsidRDefault="00B45A29" w:rsidP="00B45A29">
      <w:pPr>
        <w:rPr>
          <w:sz w:val="32"/>
          <w:szCs w:val="32"/>
        </w:rPr>
      </w:pPr>
      <w:r w:rsidRPr="00B45A29">
        <w:rPr>
          <w:sz w:val="32"/>
          <w:szCs w:val="32"/>
        </w:rPr>
        <w:t xml:space="preserve">    Table,</w:t>
      </w:r>
    </w:p>
    <w:p w14:paraId="4B509ABC" w14:textId="77777777" w:rsidR="00B45A29" w:rsidRPr="00B45A29" w:rsidRDefault="00B45A29" w:rsidP="00B45A29">
      <w:pPr>
        <w:rPr>
          <w:sz w:val="32"/>
          <w:szCs w:val="32"/>
        </w:rPr>
      </w:pPr>
      <w:r w:rsidRPr="00B45A29">
        <w:rPr>
          <w:sz w:val="32"/>
          <w:szCs w:val="32"/>
        </w:rPr>
        <w:t xml:space="preserve">    SearchText,</w:t>
      </w:r>
    </w:p>
    <w:p w14:paraId="6E4D040C" w14:textId="77777777" w:rsidR="00B45A29" w:rsidRPr="00B45A29" w:rsidRDefault="00B45A29" w:rsidP="00B45A29">
      <w:pPr>
        <w:rPr>
          <w:sz w:val="32"/>
          <w:szCs w:val="32"/>
        </w:rPr>
      </w:pPr>
      <w:r w:rsidRPr="00B45A29">
        <w:rPr>
          <w:sz w:val="32"/>
          <w:szCs w:val="32"/>
        </w:rPr>
        <w:t xml:space="preserve">    Column1,</w:t>
      </w:r>
    </w:p>
    <w:p w14:paraId="1BA133D4" w14:textId="77777777" w:rsidR="00B45A29" w:rsidRPr="00B45A29" w:rsidRDefault="00B45A29" w:rsidP="00B45A29">
      <w:pPr>
        <w:rPr>
          <w:sz w:val="32"/>
          <w:szCs w:val="32"/>
        </w:rPr>
      </w:pPr>
      <w:r w:rsidRPr="00B45A29">
        <w:rPr>
          <w:sz w:val="32"/>
          <w:szCs w:val="32"/>
        </w:rPr>
        <w:t xml:space="preserve">    Column2</w:t>
      </w:r>
    </w:p>
    <w:p w14:paraId="124DFC0C" w14:textId="77777777" w:rsidR="00B45A29" w:rsidRPr="00B45A29" w:rsidRDefault="00B45A29" w:rsidP="00B45A29">
      <w:pPr>
        <w:rPr>
          <w:sz w:val="32"/>
          <w:szCs w:val="32"/>
        </w:rPr>
      </w:pPr>
      <w:r w:rsidRPr="00B45A29">
        <w:rPr>
          <w:sz w:val="32"/>
          <w:szCs w:val="32"/>
        </w:rPr>
        <w:t>)</w:t>
      </w:r>
    </w:p>
    <w:p w14:paraId="54CB1C65" w14:textId="77777777" w:rsidR="00B45A29" w:rsidRPr="00B45A29" w:rsidRDefault="00B45A29" w:rsidP="00B45A29">
      <w:pPr>
        <w:rPr>
          <w:sz w:val="32"/>
          <w:szCs w:val="32"/>
        </w:rPr>
      </w:pPr>
      <w:r w:rsidRPr="00B45A29">
        <w:rPr>
          <w:sz w:val="32"/>
          <w:szCs w:val="32"/>
        </w:rPr>
        <w:pict w14:anchorId="48E8BFD0">
          <v:rect id="_x0000_i7872" style="width:0;height:1.5pt" o:hralign="center" o:hrstd="t" o:hr="t" fillcolor="#a0a0a0" stroked="f"/>
        </w:pict>
      </w:r>
    </w:p>
    <w:p w14:paraId="0F0D25D6" w14:textId="77777777" w:rsidR="00B45A29" w:rsidRPr="00B45A29" w:rsidRDefault="00B45A29" w:rsidP="00B45A29">
      <w:pPr>
        <w:rPr>
          <w:b/>
          <w:bCs/>
          <w:sz w:val="32"/>
          <w:szCs w:val="32"/>
        </w:rPr>
      </w:pPr>
      <w:r w:rsidRPr="00B45A29">
        <w:rPr>
          <w:b/>
          <w:bCs/>
          <w:sz w:val="32"/>
          <w:szCs w:val="32"/>
        </w:rPr>
        <w:t>27. Current Search Syntax Note</w:t>
      </w:r>
    </w:p>
    <w:p w14:paraId="06713FBD" w14:textId="77777777" w:rsidR="00B45A29" w:rsidRPr="00B45A29" w:rsidRDefault="00B45A29" w:rsidP="00B45A29">
      <w:pPr>
        <w:rPr>
          <w:sz w:val="32"/>
          <w:szCs w:val="32"/>
        </w:rPr>
      </w:pPr>
      <w:r w:rsidRPr="00B45A29">
        <w:rPr>
          <w:sz w:val="32"/>
          <w:szCs w:val="32"/>
        </w:rPr>
        <w:t>Modern Power Fx syntax uses column identifiers directly rather than the older quoted logical-name syntax used in older apps.</w:t>
      </w:r>
    </w:p>
    <w:p w14:paraId="41A6E397" w14:textId="77777777" w:rsidR="00B45A29" w:rsidRPr="00B45A29" w:rsidRDefault="00B45A29" w:rsidP="00B45A29">
      <w:pPr>
        <w:rPr>
          <w:sz w:val="32"/>
          <w:szCs w:val="32"/>
        </w:rPr>
      </w:pPr>
      <w:r w:rsidRPr="00B45A29">
        <w:rPr>
          <w:sz w:val="32"/>
          <w:szCs w:val="32"/>
        </w:rPr>
        <w:t>Therefore students should use:</w:t>
      </w:r>
    </w:p>
    <w:p w14:paraId="3A75FEF5" w14:textId="77777777" w:rsidR="00B45A29" w:rsidRPr="00B45A29" w:rsidRDefault="00B45A29" w:rsidP="00B45A29">
      <w:pPr>
        <w:rPr>
          <w:b/>
          <w:bCs/>
          <w:sz w:val="32"/>
          <w:szCs w:val="32"/>
        </w:rPr>
      </w:pPr>
      <w:r w:rsidRPr="00B45A29">
        <w:rPr>
          <w:b/>
          <w:bCs/>
          <w:sz w:val="32"/>
          <w:szCs w:val="32"/>
        </w:rPr>
        <w:t>IntelliSense</w:t>
      </w:r>
    </w:p>
    <w:p w14:paraId="5BC2D472" w14:textId="77777777" w:rsidR="00B45A29" w:rsidRPr="00B45A29" w:rsidRDefault="00B45A29" w:rsidP="00B45A29">
      <w:pPr>
        <w:rPr>
          <w:sz w:val="32"/>
          <w:szCs w:val="32"/>
        </w:rPr>
      </w:pPr>
      <w:r w:rsidRPr="00B45A29">
        <w:rPr>
          <w:sz w:val="32"/>
          <w:szCs w:val="32"/>
        </w:rPr>
        <w:t>rather than copying old internet examples blindly.</w:t>
      </w:r>
    </w:p>
    <w:p w14:paraId="5C5CF247" w14:textId="77777777" w:rsidR="00B45A29" w:rsidRPr="00B45A29" w:rsidRDefault="00B45A29" w:rsidP="00B45A29">
      <w:pPr>
        <w:rPr>
          <w:sz w:val="32"/>
          <w:szCs w:val="32"/>
        </w:rPr>
      </w:pPr>
      <w:r w:rsidRPr="00B45A29">
        <w:rPr>
          <w:sz w:val="32"/>
          <w:szCs w:val="32"/>
        </w:rPr>
        <w:pict w14:anchorId="24136110">
          <v:rect id="_x0000_i7873" style="width:0;height:1.5pt" o:hralign="center" o:hrstd="t" o:hr="t" fillcolor="#a0a0a0" stroked="f"/>
        </w:pict>
      </w:r>
    </w:p>
    <w:p w14:paraId="74C777F7" w14:textId="77777777" w:rsidR="00B45A29" w:rsidRPr="00B45A29" w:rsidRDefault="00B45A29" w:rsidP="00B45A29">
      <w:pPr>
        <w:rPr>
          <w:b/>
          <w:bCs/>
          <w:sz w:val="32"/>
          <w:szCs w:val="32"/>
        </w:rPr>
      </w:pPr>
      <w:r w:rsidRPr="00B45A29">
        <w:rPr>
          <w:b/>
          <w:bCs/>
          <w:sz w:val="32"/>
          <w:szCs w:val="32"/>
        </w:rPr>
        <w:t>28. Lab 2 — Add Search Input</w:t>
      </w:r>
    </w:p>
    <w:p w14:paraId="23522755" w14:textId="77777777" w:rsidR="00B45A29" w:rsidRPr="00B45A29" w:rsidRDefault="00B45A29" w:rsidP="00B45A29">
      <w:pPr>
        <w:rPr>
          <w:sz w:val="32"/>
          <w:szCs w:val="32"/>
        </w:rPr>
      </w:pPr>
      <w:r w:rsidRPr="00B45A29">
        <w:rPr>
          <w:sz w:val="32"/>
          <w:szCs w:val="32"/>
        </w:rPr>
        <w:lastRenderedPageBreak/>
        <w:t>On:</w:t>
      </w:r>
    </w:p>
    <w:p w14:paraId="21BBB13C" w14:textId="77777777" w:rsidR="00B45A29" w:rsidRPr="00B45A29" w:rsidRDefault="00B45A29" w:rsidP="00B45A29">
      <w:pPr>
        <w:rPr>
          <w:sz w:val="32"/>
          <w:szCs w:val="32"/>
        </w:rPr>
      </w:pPr>
      <w:r w:rsidRPr="00B45A29">
        <w:rPr>
          <w:sz w:val="32"/>
          <w:szCs w:val="32"/>
        </w:rPr>
        <w:t>scrMyRequests</w:t>
      </w:r>
    </w:p>
    <w:p w14:paraId="388B1DF8" w14:textId="77777777" w:rsidR="00B45A29" w:rsidRPr="00B45A29" w:rsidRDefault="00B45A29" w:rsidP="00B45A29">
      <w:pPr>
        <w:rPr>
          <w:sz w:val="32"/>
          <w:szCs w:val="32"/>
        </w:rPr>
      </w:pPr>
      <w:r w:rsidRPr="00B45A29">
        <w:rPr>
          <w:sz w:val="32"/>
          <w:szCs w:val="32"/>
        </w:rPr>
        <w:t>insert a Text Input.</w:t>
      </w:r>
    </w:p>
    <w:p w14:paraId="4C097E65" w14:textId="77777777" w:rsidR="00B45A29" w:rsidRPr="00B45A29" w:rsidRDefault="00B45A29" w:rsidP="00B45A29">
      <w:pPr>
        <w:rPr>
          <w:sz w:val="32"/>
          <w:szCs w:val="32"/>
        </w:rPr>
      </w:pPr>
      <w:r w:rsidRPr="00B45A29">
        <w:rPr>
          <w:sz w:val="32"/>
          <w:szCs w:val="32"/>
        </w:rPr>
        <w:t>Rename:</w:t>
      </w:r>
    </w:p>
    <w:p w14:paraId="2342D796" w14:textId="77777777" w:rsidR="00B45A29" w:rsidRPr="00B45A29" w:rsidRDefault="00B45A29" w:rsidP="00B45A29">
      <w:pPr>
        <w:rPr>
          <w:sz w:val="32"/>
          <w:szCs w:val="32"/>
        </w:rPr>
      </w:pPr>
      <w:r w:rsidRPr="00B45A29">
        <w:rPr>
          <w:sz w:val="32"/>
          <w:szCs w:val="32"/>
        </w:rPr>
        <w:t>txtRequestSearch</w:t>
      </w:r>
    </w:p>
    <w:p w14:paraId="565568BD" w14:textId="77777777" w:rsidR="00B45A29" w:rsidRPr="00B45A29" w:rsidRDefault="00B45A29" w:rsidP="00B45A29">
      <w:pPr>
        <w:rPr>
          <w:sz w:val="32"/>
          <w:szCs w:val="32"/>
        </w:rPr>
      </w:pPr>
      <w:r w:rsidRPr="00B45A29">
        <w:rPr>
          <w:sz w:val="32"/>
          <w:szCs w:val="32"/>
        </w:rPr>
        <w:t>Placeholder:</w:t>
      </w:r>
    </w:p>
    <w:p w14:paraId="259FECEF" w14:textId="77777777" w:rsidR="00B45A29" w:rsidRPr="00B45A29" w:rsidRDefault="00B45A29" w:rsidP="00B45A29">
      <w:pPr>
        <w:rPr>
          <w:sz w:val="32"/>
          <w:szCs w:val="32"/>
        </w:rPr>
      </w:pPr>
      <w:r w:rsidRPr="00B45A29">
        <w:rPr>
          <w:sz w:val="32"/>
          <w:szCs w:val="32"/>
        </w:rPr>
        <w:t>Search requests...</w:t>
      </w:r>
    </w:p>
    <w:p w14:paraId="0351513D" w14:textId="77777777" w:rsidR="00B45A29" w:rsidRPr="00B45A29" w:rsidRDefault="00B45A29" w:rsidP="00B45A29">
      <w:pPr>
        <w:rPr>
          <w:sz w:val="32"/>
          <w:szCs w:val="32"/>
        </w:rPr>
      </w:pPr>
      <w:r w:rsidRPr="00B45A29">
        <w:rPr>
          <w:sz w:val="32"/>
          <w:szCs w:val="32"/>
        </w:rPr>
        <w:t>For updated modern Text Input controls, the current entered value is exposed through the Text property.</w:t>
      </w:r>
    </w:p>
    <w:p w14:paraId="61A63E6A" w14:textId="77777777" w:rsidR="00B45A29" w:rsidRPr="00B45A29" w:rsidRDefault="00B45A29" w:rsidP="00B45A29">
      <w:pPr>
        <w:rPr>
          <w:sz w:val="32"/>
          <w:szCs w:val="32"/>
        </w:rPr>
      </w:pPr>
      <w:r w:rsidRPr="00B45A29">
        <w:rPr>
          <w:sz w:val="32"/>
          <w:szCs w:val="32"/>
        </w:rPr>
        <w:pict w14:anchorId="167F55C4">
          <v:rect id="_x0000_i7874" style="width:0;height:1.5pt" o:hralign="center" o:hrstd="t" o:hr="t" fillcolor="#a0a0a0" stroked="f"/>
        </w:pict>
      </w:r>
    </w:p>
    <w:p w14:paraId="41B55DA0" w14:textId="77777777" w:rsidR="00B45A29" w:rsidRPr="00B45A29" w:rsidRDefault="00B45A29" w:rsidP="00B45A29">
      <w:pPr>
        <w:rPr>
          <w:b/>
          <w:bCs/>
          <w:sz w:val="32"/>
          <w:szCs w:val="32"/>
        </w:rPr>
      </w:pPr>
      <w:r w:rsidRPr="00B45A29">
        <w:rPr>
          <w:b/>
          <w:bCs/>
          <w:sz w:val="32"/>
          <w:szCs w:val="32"/>
        </w:rPr>
        <w:t>29. First Search Formula</w:t>
      </w:r>
    </w:p>
    <w:p w14:paraId="65D589EE" w14:textId="77777777" w:rsidR="00B45A29" w:rsidRPr="00B45A29" w:rsidRDefault="00B45A29" w:rsidP="00B45A29">
      <w:pPr>
        <w:rPr>
          <w:sz w:val="32"/>
          <w:szCs w:val="32"/>
        </w:rPr>
      </w:pPr>
      <w:r w:rsidRPr="00B45A29">
        <w:rPr>
          <w:sz w:val="32"/>
          <w:szCs w:val="32"/>
        </w:rPr>
        <w:t>Change:</w:t>
      </w:r>
    </w:p>
    <w:p w14:paraId="4C196240" w14:textId="77777777" w:rsidR="00B45A29" w:rsidRPr="00B45A29" w:rsidRDefault="00B45A29" w:rsidP="00B45A29">
      <w:pPr>
        <w:rPr>
          <w:sz w:val="32"/>
          <w:szCs w:val="32"/>
        </w:rPr>
      </w:pPr>
      <w:r w:rsidRPr="00B45A29">
        <w:rPr>
          <w:sz w:val="32"/>
          <w:szCs w:val="32"/>
        </w:rPr>
        <w:t>galLeaveRequests.Items</w:t>
      </w:r>
    </w:p>
    <w:p w14:paraId="04DB1595" w14:textId="77777777" w:rsidR="00B45A29" w:rsidRPr="00B45A29" w:rsidRDefault="00B45A29" w:rsidP="00B45A29">
      <w:pPr>
        <w:rPr>
          <w:sz w:val="32"/>
          <w:szCs w:val="32"/>
        </w:rPr>
      </w:pPr>
      <w:r w:rsidRPr="00B45A29">
        <w:rPr>
          <w:sz w:val="32"/>
          <w:szCs w:val="32"/>
        </w:rPr>
        <w:t>from:</w:t>
      </w:r>
    </w:p>
    <w:p w14:paraId="63D7B0EB" w14:textId="77777777" w:rsidR="00B45A29" w:rsidRPr="00B45A29" w:rsidRDefault="00B45A29" w:rsidP="00B45A29">
      <w:pPr>
        <w:rPr>
          <w:sz w:val="32"/>
          <w:szCs w:val="32"/>
        </w:rPr>
      </w:pPr>
      <w:r w:rsidRPr="00B45A29">
        <w:rPr>
          <w:sz w:val="32"/>
          <w:szCs w:val="32"/>
        </w:rPr>
        <w:t>'Leave Requests'</w:t>
      </w:r>
    </w:p>
    <w:p w14:paraId="64AB25A0" w14:textId="77777777" w:rsidR="00B45A29" w:rsidRPr="00B45A29" w:rsidRDefault="00B45A29" w:rsidP="00B45A29">
      <w:pPr>
        <w:rPr>
          <w:sz w:val="32"/>
          <w:szCs w:val="32"/>
        </w:rPr>
      </w:pPr>
      <w:r w:rsidRPr="00B45A29">
        <w:rPr>
          <w:sz w:val="32"/>
          <w:szCs w:val="32"/>
        </w:rPr>
        <w:t>to:</w:t>
      </w:r>
    </w:p>
    <w:p w14:paraId="14CF4771" w14:textId="77777777" w:rsidR="00B45A29" w:rsidRPr="00B45A29" w:rsidRDefault="00B45A29" w:rsidP="00B45A29">
      <w:pPr>
        <w:rPr>
          <w:sz w:val="32"/>
          <w:szCs w:val="32"/>
        </w:rPr>
      </w:pPr>
      <w:r w:rsidRPr="00B45A29">
        <w:rPr>
          <w:sz w:val="32"/>
          <w:szCs w:val="32"/>
        </w:rPr>
        <w:t>Search(</w:t>
      </w:r>
    </w:p>
    <w:p w14:paraId="6EF46522" w14:textId="77777777" w:rsidR="00B45A29" w:rsidRPr="00B45A29" w:rsidRDefault="00B45A29" w:rsidP="00B45A29">
      <w:pPr>
        <w:rPr>
          <w:sz w:val="32"/>
          <w:szCs w:val="32"/>
        </w:rPr>
      </w:pPr>
      <w:r w:rsidRPr="00B45A29">
        <w:rPr>
          <w:sz w:val="32"/>
          <w:szCs w:val="32"/>
        </w:rPr>
        <w:t xml:space="preserve">    'Leave Requests',</w:t>
      </w:r>
    </w:p>
    <w:p w14:paraId="30D8B433" w14:textId="77777777" w:rsidR="00B45A29" w:rsidRPr="00B45A29" w:rsidRDefault="00B45A29" w:rsidP="00B45A29">
      <w:pPr>
        <w:rPr>
          <w:sz w:val="32"/>
          <w:szCs w:val="32"/>
        </w:rPr>
      </w:pPr>
      <w:r w:rsidRPr="00B45A29">
        <w:rPr>
          <w:sz w:val="32"/>
          <w:szCs w:val="32"/>
        </w:rPr>
        <w:t xml:space="preserve">    txtRequestSearch.Text,</w:t>
      </w:r>
    </w:p>
    <w:p w14:paraId="0485E345" w14:textId="77777777" w:rsidR="00B45A29" w:rsidRPr="00B45A29" w:rsidRDefault="00B45A29" w:rsidP="00B45A29">
      <w:pPr>
        <w:rPr>
          <w:sz w:val="32"/>
          <w:szCs w:val="32"/>
        </w:rPr>
      </w:pPr>
      <w:r w:rsidRPr="00B45A29">
        <w:rPr>
          <w:sz w:val="32"/>
          <w:szCs w:val="32"/>
        </w:rPr>
        <w:t xml:space="preserve">    Reason</w:t>
      </w:r>
    </w:p>
    <w:p w14:paraId="1F6C8045" w14:textId="77777777" w:rsidR="00B45A29" w:rsidRPr="00B45A29" w:rsidRDefault="00B45A29" w:rsidP="00B45A29">
      <w:pPr>
        <w:rPr>
          <w:sz w:val="32"/>
          <w:szCs w:val="32"/>
        </w:rPr>
      </w:pPr>
      <w:r w:rsidRPr="00B45A29">
        <w:rPr>
          <w:sz w:val="32"/>
          <w:szCs w:val="32"/>
        </w:rPr>
        <w:t>)</w:t>
      </w:r>
    </w:p>
    <w:p w14:paraId="2081A55E" w14:textId="77777777" w:rsidR="00B45A29" w:rsidRPr="00B45A29" w:rsidRDefault="00B45A29" w:rsidP="00B45A29">
      <w:pPr>
        <w:rPr>
          <w:sz w:val="32"/>
          <w:szCs w:val="32"/>
        </w:rPr>
      </w:pPr>
      <w:r w:rsidRPr="00B45A29">
        <w:rPr>
          <w:sz w:val="32"/>
          <w:szCs w:val="32"/>
        </w:rPr>
        <w:pict w14:anchorId="2E0A0776">
          <v:rect id="_x0000_i7875" style="width:0;height:1.5pt" o:hralign="center" o:hrstd="t" o:hr="t" fillcolor="#a0a0a0" stroked="f"/>
        </w:pict>
      </w:r>
    </w:p>
    <w:p w14:paraId="28B1D9DF" w14:textId="77777777" w:rsidR="00B45A29" w:rsidRPr="00B45A29" w:rsidRDefault="00B45A29" w:rsidP="00B45A29">
      <w:pPr>
        <w:rPr>
          <w:b/>
          <w:bCs/>
          <w:sz w:val="32"/>
          <w:szCs w:val="32"/>
        </w:rPr>
      </w:pPr>
      <w:r w:rsidRPr="00B45A29">
        <w:rPr>
          <w:b/>
          <w:bCs/>
          <w:sz w:val="32"/>
          <w:szCs w:val="32"/>
        </w:rPr>
        <w:lastRenderedPageBreak/>
        <w:t>30. Test Search</w:t>
      </w:r>
    </w:p>
    <w:p w14:paraId="4A0007DE" w14:textId="77777777" w:rsidR="00B45A29" w:rsidRPr="00B45A29" w:rsidRDefault="00B45A29" w:rsidP="00B45A29">
      <w:pPr>
        <w:rPr>
          <w:sz w:val="32"/>
          <w:szCs w:val="32"/>
        </w:rPr>
      </w:pPr>
      <w:r w:rsidRPr="00B45A29">
        <w:rPr>
          <w:sz w:val="32"/>
          <w:szCs w:val="32"/>
        </w:rPr>
        <w:t>Use a sample request with Reason:</w:t>
      </w:r>
    </w:p>
    <w:p w14:paraId="7E3AB0E7" w14:textId="77777777" w:rsidR="00B45A29" w:rsidRPr="00B45A29" w:rsidRDefault="00B45A29" w:rsidP="00B45A29">
      <w:pPr>
        <w:rPr>
          <w:sz w:val="32"/>
          <w:szCs w:val="32"/>
        </w:rPr>
      </w:pPr>
      <w:r w:rsidRPr="00B45A29">
        <w:rPr>
          <w:sz w:val="32"/>
          <w:szCs w:val="32"/>
        </w:rPr>
        <w:t>Family vacation</w:t>
      </w:r>
    </w:p>
    <w:p w14:paraId="2CA18548" w14:textId="77777777" w:rsidR="00B45A29" w:rsidRPr="00B45A29" w:rsidRDefault="00B45A29" w:rsidP="00B45A29">
      <w:pPr>
        <w:rPr>
          <w:sz w:val="32"/>
          <w:szCs w:val="32"/>
        </w:rPr>
      </w:pPr>
      <w:r w:rsidRPr="00B45A29">
        <w:rPr>
          <w:sz w:val="32"/>
          <w:szCs w:val="32"/>
        </w:rPr>
        <w:t>Search:</w:t>
      </w:r>
    </w:p>
    <w:p w14:paraId="4B82DC45" w14:textId="77777777" w:rsidR="00B45A29" w:rsidRPr="00B45A29" w:rsidRDefault="00B45A29" w:rsidP="00B45A29">
      <w:pPr>
        <w:rPr>
          <w:sz w:val="32"/>
          <w:szCs w:val="32"/>
        </w:rPr>
      </w:pPr>
      <w:r w:rsidRPr="00B45A29">
        <w:rPr>
          <w:sz w:val="32"/>
          <w:szCs w:val="32"/>
        </w:rPr>
        <w:t>family</w:t>
      </w:r>
    </w:p>
    <w:p w14:paraId="764916FC" w14:textId="77777777" w:rsidR="00B45A29" w:rsidRPr="00B45A29" w:rsidRDefault="00B45A29" w:rsidP="00B45A29">
      <w:pPr>
        <w:rPr>
          <w:sz w:val="32"/>
          <w:szCs w:val="32"/>
        </w:rPr>
      </w:pPr>
      <w:r w:rsidRPr="00B45A29">
        <w:rPr>
          <w:sz w:val="32"/>
          <w:szCs w:val="32"/>
        </w:rPr>
        <w:t>Expected:</w:t>
      </w:r>
    </w:p>
    <w:p w14:paraId="6D03AC2B" w14:textId="77777777" w:rsidR="00B45A29" w:rsidRPr="00B45A29" w:rsidRDefault="00B45A29" w:rsidP="00B45A29">
      <w:pPr>
        <w:rPr>
          <w:sz w:val="32"/>
          <w:szCs w:val="32"/>
        </w:rPr>
      </w:pPr>
      <w:r w:rsidRPr="00B45A29">
        <w:rPr>
          <w:sz w:val="32"/>
          <w:szCs w:val="32"/>
        </w:rPr>
        <w:t>The relevant request remains visible.</w:t>
      </w:r>
    </w:p>
    <w:p w14:paraId="40F0D9BE" w14:textId="77777777" w:rsidR="00B45A29" w:rsidRPr="00B45A29" w:rsidRDefault="00B45A29" w:rsidP="00B45A29">
      <w:pPr>
        <w:rPr>
          <w:sz w:val="32"/>
          <w:szCs w:val="32"/>
        </w:rPr>
      </w:pPr>
      <w:r w:rsidRPr="00B45A29">
        <w:rPr>
          <w:sz w:val="32"/>
          <w:szCs w:val="32"/>
        </w:rPr>
        <w:t>Search:</w:t>
      </w:r>
    </w:p>
    <w:p w14:paraId="72DE2C0E" w14:textId="77777777" w:rsidR="00B45A29" w:rsidRPr="00B45A29" w:rsidRDefault="00B45A29" w:rsidP="00B45A29">
      <w:pPr>
        <w:rPr>
          <w:sz w:val="32"/>
          <w:szCs w:val="32"/>
        </w:rPr>
      </w:pPr>
      <w:r w:rsidRPr="00B45A29">
        <w:rPr>
          <w:sz w:val="32"/>
          <w:szCs w:val="32"/>
        </w:rPr>
        <w:t>medical</w:t>
      </w:r>
    </w:p>
    <w:p w14:paraId="504D13B7" w14:textId="77777777" w:rsidR="00B45A29" w:rsidRPr="00B45A29" w:rsidRDefault="00B45A29" w:rsidP="00B45A29">
      <w:pPr>
        <w:rPr>
          <w:sz w:val="32"/>
          <w:szCs w:val="32"/>
        </w:rPr>
      </w:pPr>
      <w:r w:rsidRPr="00B45A29">
        <w:rPr>
          <w:sz w:val="32"/>
          <w:szCs w:val="32"/>
        </w:rPr>
        <w:t>Expected:</w:t>
      </w:r>
    </w:p>
    <w:p w14:paraId="37FA2C6C" w14:textId="77777777" w:rsidR="00B45A29" w:rsidRPr="00B45A29" w:rsidRDefault="00B45A29" w:rsidP="00B45A29">
      <w:pPr>
        <w:rPr>
          <w:sz w:val="32"/>
          <w:szCs w:val="32"/>
        </w:rPr>
      </w:pPr>
      <w:r w:rsidRPr="00B45A29">
        <w:rPr>
          <w:sz w:val="32"/>
          <w:szCs w:val="32"/>
        </w:rPr>
        <w:t>Sick Leave request may appear if its Reason contains that word.</w:t>
      </w:r>
    </w:p>
    <w:p w14:paraId="1386F604" w14:textId="77777777" w:rsidR="00B45A29" w:rsidRPr="00B45A29" w:rsidRDefault="00B45A29" w:rsidP="00B45A29">
      <w:pPr>
        <w:rPr>
          <w:sz w:val="32"/>
          <w:szCs w:val="32"/>
        </w:rPr>
      </w:pPr>
      <w:r w:rsidRPr="00B45A29">
        <w:rPr>
          <w:sz w:val="32"/>
          <w:szCs w:val="32"/>
        </w:rPr>
        <w:pict w14:anchorId="51CD09BD">
          <v:rect id="_x0000_i7876" style="width:0;height:1.5pt" o:hralign="center" o:hrstd="t" o:hr="t" fillcolor="#a0a0a0" stroked="f"/>
        </w:pict>
      </w:r>
    </w:p>
    <w:p w14:paraId="3B98B592" w14:textId="77777777" w:rsidR="00B45A29" w:rsidRPr="00B45A29" w:rsidRDefault="00B45A29" w:rsidP="00B45A29">
      <w:pPr>
        <w:rPr>
          <w:b/>
          <w:bCs/>
          <w:sz w:val="32"/>
          <w:szCs w:val="32"/>
        </w:rPr>
      </w:pPr>
      <w:r w:rsidRPr="00B45A29">
        <w:rPr>
          <w:b/>
          <w:bCs/>
          <w:sz w:val="32"/>
          <w:szCs w:val="32"/>
        </w:rPr>
        <w:t>31. Blank Search Behavior</w:t>
      </w:r>
    </w:p>
    <w:p w14:paraId="6C7A6BC4" w14:textId="77777777" w:rsidR="00B45A29" w:rsidRPr="00B45A29" w:rsidRDefault="00B45A29" w:rsidP="00B45A29">
      <w:pPr>
        <w:rPr>
          <w:sz w:val="32"/>
          <w:szCs w:val="32"/>
        </w:rPr>
      </w:pPr>
      <w:r w:rsidRPr="00B45A29">
        <w:rPr>
          <w:sz w:val="32"/>
          <w:szCs w:val="32"/>
        </w:rPr>
        <w:t>Delete all text.</w:t>
      </w:r>
    </w:p>
    <w:p w14:paraId="2F853437" w14:textId="77777777" w:rsidR="00B45A29" w:rsidRPr="00B45A29" w:rsidRDefault="00B45A29" w:rsidP="00B45A29">
      <w:pPr>
        <w:rPr>
          <w:sz w:val="32"/>
          <w:szCs w:val="32"/>
        </w:rPr>
      </w:pPr>
      <w:r w:rsidRPr="00B45A29">
        <w:rPr>
          <w:sz w:val="32"/>
          <w:szCs w:val="32"/>
        </w:rPr>
        <w:t>Because blank search text returns all records:</w:t>
      </w:r>
    </w:p>
    <w:p w14:paraId="2430FF1E" w14:textId="77777777" w:rsidR="00B45A29" w:rsidRPr="00B45A29" w:rsidRDefault="00B45A29" w:rsidP="00B45A29">
      <w:pPr>
        <w:rPr>
          <w:b/>
          <w:bCs/>
          <w:sz w:val="32"/>
          <w:szCs w:val="32"/>
        </w:rPr>
      </w:pPr>
      <w:r w:rsidRPr="00B45A29">
        <w:rPr>
          <w:b/>
          <w:bCs/>
          <w:sz w:val="32"/>
          <w:szCs w:val="32"/>
        </w:rPr>
        <w:t>Full list returns.</w:t>
      </w:r>
    </w:p>
    <w:p w14:paraId="06B7F346" w14:textId="77777777" w:rsidR="00B45A29" w:rsidRPr="00B45A29" w:rsidRDefault="00B45A29" w:rsidP="00B45A29">
      <w:pPr>
        <w:rPr>
          <w:sz w:val="32"/>
          <w:szCs w:val="32"/>
        </w:rPr>
      </w:pPr>
      <w:r w:rsidRPr="00B45A29">
        <w:rPr>
          <w:sz w:val="32"/>
          <w:szCs w:val="32"/>
        </w:rPr>
        <w:t>Students should notice:</w:t>
      </w:r>
    </w:p>
    <w:p w14:paraId="59FC81F2" w14:textId="77777777" w:rsidR="00B45A29" w:rsidRPr="00B45A29" w:rsidRDefault="00B45A29" w:rsidP="00B45A29">
      <w:pPr>
        <w:rPr>
          <w:sz w:val="32"/>
          <w:szCs w:val="32"/>
        </w:rPr>
      </w:pPr>
      <w:r w:rsidRPr="00B45A29">
        <w:rPr>
          <w:sz w:val="32"/>
          <w:szCs w:val="32"/>
        </w:rPr>
        <w:t>No custom If(IsBlank(...)) was required for this simple Search formula.</w:t>
      </w:r>
    </w:p>
    <w:p w14:paraId="4711FFA0" w14:textId="77777777" w:rsidR="00B45A29" w:rsidRPr="00B45A29" w:rsidRDefault="00B45A29" w:rsidP="00B45A29">
      <w:pPr>
        <w:rPr>
          <w:sz w:val="32"/>
          <w:szCs w:val="32"/>
        </w:rPr>
      </w:pPr>
      <w:r w:rsidRPr="00B45A29">
        <w:rPr>
          <w:sz w:val="32"/>
          <w:szCs w:val="32"/>
        </w:rPr>
        <w:pict w14:anchorId="41FB89A0">
          <v:rect id="_x0000_i7877" style="width:0;height:1.5pt" o:hralign="center" o:hrstd="t" o:hr="t" fillcolor="#a0a0a0" stroked="f"/>
        </w:pict>
      </w:r>
    </w:p>
    <w:p w14:paraId="18886762" w14:textId="77777777" w:rsidR="00B45A29" w:rsidRPr="00B45A29" w:rsidRDefault="00B45A29" w:rsidP="00B45A29">
      <w:pPr>
        <w:rPr>
          <w:b/>
          <w:bCs/>
          <w:sz w:val="32"/>
          <w:szCs w:val="32"/>
        </w:rPr>
      </w:pPr>
      <w:r w:rsidRPr="00B45A29">
        <w:rPr>
          <w:b/>
          <w:bCs/>
          <w:sz w:val="32"/>
          <w:szCs w:val="32"/>
        </w:rPr>
        <w:t>32. Search Multiple Columns</w:t>
      </w:r>
    </w:p>
    <w:p w14:paraId="43F2CE4D" w14:textId="77777777" w:rsidR="00B45A29" w:rsidRPr="00B45A29" w:rsidRDefault="00B45A29" w:rsidP="00B45A29">
      <w:pPr>
        <w:rPr>
          <w:sz w:val="32"/>
          <w:szCs w:val="32"/>
        </w:rPr>
      </w:pPr>
      <w:r w:rsidRPr="00B45A29">
        <w:rPr>
          <w:sz w:val="32"/>
          <w:szCs w:val="32"/>
        </w:rPr>
        <w:lastRenderedPageBreak/>
        <w:t>If Request Number is searchable as text in your schema, conceptually:</w:t>
      </w:r>
    </w:p>
    <w:p w14:paraId="54E1468C" w14:textId="77777777" w:rsidR="00B45A29" w:rsidRPr="00B45A29" w:rsidRDefault="00B45A29" w:rsidP="00B45A29">
      <w:pPr>
        <w:rPr>
          <w:sz w:val="32"/>
          <w:szCs w:val="32"/>
        </w:rPr>
      </w:pPr>
      <w:r w:rsidRPr="00B45A29">
        <w:rPr>
          <w:sz w:val="32"/>
          <w:szCs w:val="32"/>
        </w:rPr>
        <w:t>Search(</w:t>
      </w:r>
    </w:p>
    <w:p w14:paraId="615C5C3F" w14:textId="77777777" w:rsidR="00B45A29" w:rsidRPr="00B45A29" w:rsidRDefault="00B45A29" w:rsidP="00B45A29">
      <w:pPr>
        <w:rPr>
          <w:sz w:val="32"/>
          <w:szCs w:val="32"/>
        </w:rPr>
      </w:pPr>
      <w:r w:rsidRPr="00B45A29">
        <w:rPr>
          <w:sz w:val="32"/>
          <w:szCs w:val="32"/>
        </w:rPr>
        <w:t xml:space="preserve">    'Leave Requests',</w:t>
      </w:r>
    </w:p>
    <w:p w14:paraId="2F4BD29A" w14:textId="77777777" w:rsidR="00B45A29" w:rsidRPr="00B45A29" w:rsidRDefault="00B45A29" w:rsidP="00B45A29">
      <w:pPr>
        <w:rPr>
          <w:sz w:val="32"/>
          <w:szCs w:val="32"/>
        </w:rPr>
      </w:pPr>
      <w:r w:rsidRPr="00B45A29">
        <w:rPr>
          <w:sz w:val="32"/>
          <w:szCs w:val="32"/>
        </w:rPr>
        <w:t xml:space="preserve">    txtRequestSearch.Text,</w:t>
      </w:r>
    </w:p>
    <w:p w14:paraId="0ADB1F23" w14:textId="77777777" w:rsidR="00B45A29" w:rsidRPr="00B45A29" w:rsidRDefault="00B45A29" w:rsidP="00B45A29">
      <w:pPr>
        <w:rPr>
          <w:sz w:val="32"/>
          <w:szCs w:val="32"/>
        </w:rPr>
      </w:pPr>
      <w:r w:rsidRPr="00B45A29">
        <w:rPr>
          <w:sz w:val="32"/>
          <w:szCs w:val="32"/>
        </w:rPr>
        <w:t xml:space="preserve">    Reason,</w:t>
      </w:r>
    </w:p>
    <w:p w14:paraId="1346363E" w14:textId="77777777" w:rsidR="00B45A29" w:rsidRPr="00B45A29" w:rsidRDefault="00B45A29" w:rsidP="00B45A29">
      <w:pPr>
        <w:rPr>
          <w:sz w:val="32"/>
          <w:szCs w:val="32"/>
        </w:rPr>
      </w:pPr>
      <w:r w:rsidRPr="00B45A29">
        <w:rPr>
          <w:sz w:val="32"/>
          <w:szCs w:val="32"/>
        </w:rPr>
        <w:t xml:space="preserve">    'Request Number'</w:t>
      </w:r>
    </w:p>
    <w:p w14:paraId="079BA8AA" w14:textId="77777777" w:rsidR="00B45A29" w:rsidRPr="00B45A29" w:rsidRDefault="00B45A29" w:rsidP="00B45A29">
      <w:pPr>
        <w:rPr>
          <w:sz w:val="32"/>
          <w:szCs w:val="32"/>
        </w:rPr>
      </w:pPr>
      <w:r w:rsidRPr="00B45A29">
        <w:rPr>
          <w:sz w:val="32"/>
          <w:szCs w:val="32"/>
        </w:rPr>
        <w:t>)</w:t>
      </w:r>
    </w:p>
    <w:p w14:paraId="79A247D0" w14:textId="77777777" w:rsidR="00B45A29" w:rsidRPr="00B45A29" w:rsidRDefault="00B45A29" w:rsidP="00B45A29">
      <w:pPr>
        <w:rPr>
          <w:sz w:val="32"/>
          <w:szCs w:val="32"/>
        </w:rPr>
      </w:pPr>
      <w:r w:rsidRPr="00B45A29">
        <w:rPr>
          <w:sz w:val="32"/>
          <w:szCs w:val="32"/>
        </w:rPr>
        <w:t>Use only searchable text columns supported by the actual table.</w:t>
      </w:r>
    </w:p>
    <w:p w14:paraId="61A9F065" w14:textId="77777777" w:rsidR="00B45A29" w:rsidRPr="00B45A29" w:rsidRDefault="00B45A29" w:rsidP="00B45A29">
      <w:pPr>
        <w:rPr>
          <w:sz w:val="32"/>
          <w:szCs w:val="32"/>
        </w:rPr>
      </w:pPr>
      <w:r w:rsidRPr="00B45A29">
        <w:rPr>
          <w:sz w:val="32"/>
          <w:szCs w:val="32"/>
        </w:rPr>
        <w:pict w14:anchorId="69DBA387">
          <v:rect id="_x0000_i7878" style="width:0;height:1.5pt" o:hralign="center" o:hrstd="t" o:hr="t" fillcolor="#a0a0a0" stroked="f"/>
        </w:pict>
      </w:r>
    </w:p>
    <w:p w14:paraId="4F783A04" w14:textId="77777777" w:rsidR="00B45A29" w:rsidRPr="00B45A29" w:rsidRDefault="00B45A29" w:rsidP="00B45A29">
      <w:pPr>
        <w:rPr>
          <w:b/>
          <w:bCs/>
          <w:sz w:val="32"/>
          <w:szCs w:val="32"/>
        </w:rPr>
      </w:pPr>
      <w:r w:rsidRPr="00B45A29">
        <w:rPr>
          <w:b/>
          <w:bCs/>
          <w:sz w:val="32"/>
          <w:szCs w:val="32"/>
        </w:rPr>
        <w:t>33. Search vs Filter</w:t>
      </w:r>
    </w:p>
    <w:p w14:paraId="525697CC" w14:textId="77777777" w:rsidR="00B45A29" w:rsidRPr="00B45A29" w:rsidRDefault="00B45A29" w:rsidP="00B45A29">
      <w:pPr>
        <w:rPr>
          <w:sz w:val="32"/>
          <w:szCs w:val="32"/>
        </w:rPr>
      </w:pPr>
      <w:r w:rsidRPr="00B45A29">
        <w:rPr>
          <w:sz w:val="32"/>
          <w:szCs w:val="32"/>
        </w:rPr>
        <w:t>Students often confuse these.</w:t>
      </w:r>
    </w:p>
    <w:p w14:paraId="5F0A5FF9" w14:textId="77777777" w:rsidR="00B45A29" w:rsidRPr="00B45A29" w:rsidRDefault="00B45A29" w:rsidP="00B45A29">
      <w:pPr>
        <w:rPr>
          <w:b/>
          <w:bCs/>
          <w:sz w:val="32"/>
          <w:szCs w:val="32"/>
        </w:rPr>
      </w:pPr>
      <w:r w:rsidRPr="00B45A29">
        <w:rPr>
          <w:b/>
          <w:bCs/>
          <w:sz w:val="32"/>
          <w:szCs w:val="32"/>
        </w:rPr>
        <w:t>Search</w:t>
      </w:r>
    </w:p>
    <w:p w14:paraId="2C10BEC2" w14:textId="77777777" w:rsidR="00B45A29" w:rsidRPr="00B45A29" w:rsidRDefault="00B45A29" w:rsidP="00B45A29">
      <w:pPr>
        <w:rPr>
          <w:sz w:val="32"/>
          <w:szCs w:val="32"/>
        </w:rPr>
      </w:pPr>
      <w:r w:rsidRPr="00B45A29">
        <w:rPr>
          <w:sz w:val="32"/>
          <w:szCs w:val="32"/>
        </w:rPr>
        <w:t>Find text inside one or more text columns.</w:t>
      </w:r>
    </w:p>
    <w:p w14:paraId="1972D027" w14:textId="77777777" w:rsidR="00B45A29" w:rsidRPr="00B45A29" w:rsidRDefault="00B45A29" w:rsidP="00B45A29">
      <w:pPr>
        <w:rPr>
          <w:sz w:val="32"/>
          <w:szCs w:val="32"/>
        </w:rPr>
      </w:pPr>
      <w:r w:rsidRPr="00B45A29">
        <w:rPr>
          <w:sz w:val="32"/>
          <w:szCs w:val="32"/>
        </w:rPr>
        <w:t>Example:</w:t>
      </w:r>
    </w:p>
    <w:p w14:paraId="64A81A11" w14:textId="77777777" w:rsidR="00B45A29" w:rsidRPr="00B45A29" w:rsidRDefault="00B45A29" w:rsidP="00B45A29">
      <w:pPr>
        <w:rPr>
          <w:sz w:val="32"/>
          <w:szCs w:val="32"/>
        </w:rPr>
      </w:pPr>
      <w:r w:rsidRPr="00B45A29">
        <w:rPr>
          <w:sz w:val="32"/>
          <w:szCs w:val="32"/>
        </w:rPr>
        <w:t>vacation</w:t>
      </w:r>
    </w:p>
    <w:p w14:paraId="1FFCFD55" w14:textId="77777777" w:rsidR="00B45A29" w:rsidRPr="00B45A29" w:rsidRDefault="00B45A29" w:rsidP="00B45A29">
      <w:pPr>
        <w:rPr>
          <w:b/>
          <w:bCs/>
          <w:sz w:val="32"/>
          <w:szCs w:val="32"/>
        </w:rPr>
      </w:pPr>
      <w:r w:rsidRPr="00B45A29">
        <w:rPr>
          <w:b/>
          <w:bCs/>
          <w:sz w:val="32"/>
          <w:szCs w:val="32"/>
        </w:rPr>
        <w:t>Filter</w:t>
      </w:r>
    </w:p>
    <w:p w14:paraId="478F62B8" w14:textId="77777777" w:rsidR="00B45A29" w:rsidRPr="00B45A29" w:rsidRDefault="00B45A29" w:rsidP="00B45A29">
      <w:pPr>
        <w:rPr>
          <w:sz w:val="32"/>
          <w:szCs w:val="32"/>
        </w:rPr>
      </w:pPr>
      <w:r w:rsidRPr="00B45A29">
        <w:rPr>
          <w:sz w:val="32"/>
          <w:szCs w:val="32"/>
        </w:rPr>
        <w:t>Return records meeting logical conditions.</w:t>
      </w:r>
    </w:p>
    <w:p w14:paraId="62CB1990" w14:textId="77777777" w:rsidR="00B45A29" w:rsidRPr="00B45A29" w:rsidRDefault="00B45A29" w:rsidP="00B45A29">
      <w:pPr>
        <w:rPr>
          <w:sz w:val="32"/>
          <w:szCs w:val="32"/>
        </w:rPr>
      </w:pPr>
      <w:r w:rsidRPr="00B45A29">
        <w:rPr>
          <w:sz w:val="32"/>
          <w:szCs w:val="32"/>
        </w:rPr>
        <w:t>Example:</w:t>
      </w:r>
    </w:p>
    <w:p w14:paraId="24A098A8" w14:textId="77777777" w:rsidR="00B45A29" w:rsidRPr="00B45A29" w:rsidRDefault="00B45A29" w:rsidP="00B45A29">
      <w:pPr>
        <w:rPr>
          <w:sz w:val="32"/>
          <w:szCs w:val="32"/>
        </w:rPr>
      </w:pPr>
      <w:r w:rsidRPr="00B45A29">
        <w:rPr>
          <w:sz w:val="32"/>
          <w:szCs w:val="32"/>
        </w:rPr>
        <w:t>Status = Approved</w:t>
      </w:r>
    </w:p>
    <w:p w14:paraId="400D3BB9" w14:textId="77777777" w:rsidR="00B45A29" w:rsidRPr="00B45A29" w:rsidRDefault="00B45A29" w:rsidP="00B45A29">
      <w:pPr>
        <w:rPr>
          <w:sz w:val="32"/>
          <w:szCs w:val="32"/>
        </w:rPr>
      </w:pPr>
      <w:r w:rsidRPr="00B45A29">
        <w:rPr>
          <w:sz w:val="32"/>
          <w:szCs w:val="32"/>
        </w:rPr>
        <w:t>We often combine them.</w:t>
      </w:r>
    </w:p>
    <w:p w14:paraId="56B9081D" w14:textId="77777777" w:rsidR="00B45A29" w:rsidRPr="00B45A29" w:rsidRDefault="00B45A29" w:rsidP="00B45A29">
      <w:pPr>
        <w:rPr>
          <w:sz w:val="32"/>
          <w:szCs w:val="32"/>
        </w:rPr>
      </w:pPr>
      <w:r w:rsidRPr="00B45A29">
        <w:rPr>
          <w:sz w:val="32"/>
          <w:szCs w:val="32"/>
        </w:rPr>
        <w:lastRenderedPageBreak/>
        <w:pict w14:anchorId="2A1D5B2B">
          <v:rect id="_x0000_i7879" style="width:0;height:1.5pt" o:hralign="center" o:hrstd="t" o:hr="t" fillcolor="#a0a0a0" stroked="f"/>
        </w:pict>
      </w:r>
    </w:p>
    <w:p w14:paraId="13792D8F" w14:textId="77777777" w:rsidR="00B45A29" w:rsidRPr="00B45A29" w:rsidRDefault="00B45A29" w:rsidP="00B45A29">
      <w:pPr>
        <w:rPr>
          <w:b/>
          <w:bCs/>
          <w:sz w:val="32"/>
          <w:szCs w:val="32"/>
        </w:rPr>
      </w:pPr>
      <w:r w:rsidRPr="00B45A29">
        <w:rPr>
          <w:b/>
          <w:bCs/>
          <w:sz w:val="32"/>
          <w:szCs w:val="32"/>
        </w:rPr>
        <w:t>PART E — FILTER()</w:t>
      </w:r>
    </w:p>
    <w:p w14:paraId="2AD58571" w14:textId="77777777" w:rsidR="00B45A29" w:rsidRPr="00B45A29" w:rsidRDefault="00B45A29" w:rsidP="00B45A29">
      <w:pPr>
        <w:rPr>
          <w:b/>
          <w:bCs/>
          <w:sz w:val="32"/>
          <w:szCs w:val="32"/>
        </w:rPr>
      </w:pPr>
      <w:r w:rsidRPr="00B45A29">
        <w:rPr>
          <w:b/>
          <w:bCs/>
          <w:sz w:val="32"/>
          <w:szCs w:val="32"/>
        </w:rPr>
        <w:t>34. What Does Filter() Do?</w:t>
      </w:r>
    </w:p>
    <w:p w14:paraId="5C6D0642" w14:textId="77777777" w:rsidR="00B45A29" w:rsidRPr="00B45A29" w:rsidRDefault="00B45A29" w:rsidP="00B45A29">
      <w:pPr>
        <w:rPr>
          <w:sz w:val="32"/>
          <w:szCs w:val="32"/>
        </w:rPr>
      </w:pPr>
      <w:r w:rsidRPr="00B45A29">
        <w:rPr>
          <w:sz w:val="32"/>
          <w:szCs w:val="32"/>
        </w:rPr>
        <w:t>Filter() returns all records that meet one or more conditions.</w:t>
      </w:r>
    </w:p>
    <w:p w14:paraId="5D95F362" w14:textId="77777777" w:rsidR="00B45A29" w:rsidRPr="00B45A29" w:rsidRDefault="00B45A29" w:rsidP="00B45A29">
      <w:pPr>
        <w:rPr>
          <w:sz w:val="32"/>
          <w:szCs w:val="32"/>
        </w:rPr>
      </w:pPr>
      <w:r w:rsidRPr="00B45A29">
        <w:rPr>
          <w:sz w:val="32"/>
          <w:szCs w:val="32"/>
        </w:rPr>
        <w:t>Example concept:</w:t>
      </w:r>
    </w:p>
    <w:p w14:paraId="5CA6D589" w14:textId="77777777" w:rsidR="00B45A29" w:rsidRPr="00B45A29" w:rsidRDefault="00B45A29" w:rsidP="00B45A29">
      <w:pPr>
        <w:rPr>
          <w:sz w:val="32"/>
          <w:szCs w:val="32"/>
        </w:rPr>
      </w:pPr>
      <w:r w:rsidRPr="00B45A29">
        <w:rPr>
          <w:sz w:val="32"/>
          <w:szCs w:val="32"/>
        </w:rPr>
        <w:t>Filter(</w:t>
      </w:r>
    </w:p>
    <w:p w14:paraId="075AC7EF" w14:textId="77777777" w:rsidR="00B45A29" w:rsidRPr="00B45A29" w:rsidRDefault="00B45A29" w:rsidP="00B45A29">
      <w:pPr>
        <w:rPr>
          <w:sz w:val="32"/>
          <w:szCs w:val="32"/>
        </w:rPr>
      </w:pPr>
      <w:r w:rsidRPr="00B45A29">
        <w:rPr>
          <w:sz w:val="32"/>
          <w:szCs w:val="32"/>
        </w:rPr>
        <w:t xml:space="preserve">    'Leave Requests',</w:t>
      </w:r>
    </w:p>
    <w:p w14:paraId="40B4C329" w14:textId="77777777" w:rsidR="00B45A29" w:rsidRPr="00B45A29" w:rsidRDefault="00B45A29" w:rsidP="00B45A29">
      <w:pPr>
        <w:rPr>
          <w:sz w:val="32"/>
          <w:szCs w:val="32"/>
        </w:rPr>
      </w:pPr>
      <w:r w:rsidRPr="00B45A29">
        <w:rPr>
          <w:sz w:val="32"/>
          <w:szCs w:val="32"/>
        </w:rPr>
        <w:t xml:space="preserve">    Status = Approved</w:t>
      </w:r>
    </w:p>
    <w:p w14:paraId="71AFE398" w14:textId="77777777" w:rsidR="00B45A29" w:rsidRPr="00B45A29" w:rsidRDefault="00B45A29" w:rsidP="00B45A29">
      <w:pPr>
        <w:rPr>
          <w:sz w:val="32"/>
          <w:szCs w:val="32"/>
        </w:rPr>
      </w:pPr>
      <w:r w:rsidRPr="00B45A29">
        <w:rPr>
          <w:sz w:val="32"/>
          <w:szCs w:val="32"/>
        </w:rPr>
        <w:t>)</w:t>
      </w:r>
    </w:p>
    <w:p w14:paraId="03BB270C" w14:textId="77777777" w:rsidR="00B45A29" w:rsidRPr="00B45A29" w:rsidRDefault="00B45A29" w:rsidP="00B45A29">
      <w:pPr>
        <w:rPr>
          <w:sz w:val="32"/>
          <w:szCs w:val="32"/>
        </w:rPr>
      </w:pPr>
      <w:r w:rsidRPr="00B45A29">
        <w:rPr>
          <w:sz w:val="32"/>
          <w:szCs w:val="32"/>
        </w:rPr>
        <w:t>Meaning:</w:t>
      </w:r>
    </w:p>
    <w:p w14:paraId="3DD5AF55" w14:textId="77777777" w:rsidR="00B45A29" w:rsidRPr="00B45A29" w:rsidRDefault="00B45A29" w:rsidP="00B45A29">
      <w:pPr>
        <w:rPr>
          <w:b/>
          <w:bCs/>
          <w:sz w:val="32"/>
          <w:szCs w:val="32"/>
        </w:rPr>
      </w:pPr>
      <w:r w:rsidRPr="00B45A29">
        <w:rPr>
          <w:b/>
          <w:bCs/>
          <w:sz w:val="32"/>
          <w:szCs w:val="32"/>
        </w:rPr>
        <w:t>Only Approved Requests.</w:t>
      </w:r>
    </w:p>
    <w:p w14:paraId="49B41DA7" w14:textId="77777777" w:rsidR="00B45A29" w:rsidRPr="00B45A29" w:rsidRDefault="00B45A29" w:rsidP="00B45A29">
      <w:pPr>
        <w:rPr>
          <w:sz w:val="32"/>
          <w:szCs w:val="32"/>
        </w:rPr>
      </w:pPr>
      <w:r w:rsidRPr="00B45A29">
        <w:rPr>
          <w:sz w:val="32"/>
          <w:szCs w:val="32"/>
        </w:rPr>
        <w:pict w14:anchorId="433F5464">
          <v:rect id="_x0000_i7880" style="width:0;height:1.5pt" o:hralign="center" o:hrstd="t" o:hr="t" fillcolor="#a0a0a0" stroked="f"/>
        </w:pict>
      </w:r>
    </w:p>
    <w:p w14:paraId="1DE27E57" w14:textId="77777777" w:rsidR="00B45A29" w:rsidRPr="00B45A29" w:rsidRDefault="00B45A29" w:rsidP="00B45A29">
      <w:pPr>
        <w:rPr>
          <w:b/>
          <w:bCs/>
          <w:sz w:val="32"/>
          <w:szCs w:val="32"/>
        </w:rPr>
      </w:pPr>
      <w:r w:rsidRPr="00B45A29">
        <w:rPr>
          <w:b/>
          <w:bCs/>
          <w:sz w:val="32"/>
          <w:szCs w:val="32"/>
        </w:rPr>
        <w:t>35. Another Filter</w:t>
      </w:r>
    </w:p>
    <w:p w14:paraId="15158DF3" w14:textId="77777777" w:rsidR="00B45A29" w:rsidRPr="00B45A29" w:rsidRDefault="00B45A29" w:rsidP="00B45A29">
      <w:pPr>
        <w:rPr>
          <w:sz w:val="32"/>
          <w:szCs w:val="32"/>
        </w:rPr>
      </w:pPr>
      <w:r w:rsidRPr="00B45A29">
        <w:rPr>
          <w:sz w:val="32"/>
          <w:szCs w:val="32"/>
        </w:rPr>
        <w:t>Concept:</w:t>
      </w:r>
    </w:p>
    <w:p w14:paraId="76F35B8C" w14:textId="77777777" w:rsidR="00B45A29" w:rsidRPr="00B45A29" w:rsidRDefault="00B45A29" w:rsidP="00B45A29">
      <w:pPr>
        <w:rPr>
          <w:sz w:val="32"/>
          <w:szCs w:val="32"/>
        </w:rPr>
      </w:pPr>
      <w:r w:rsidRPr="00B45A29">
        <w:rPr>
          <w:sz w:val="32"/>
          <w:szCs w:val="32"/>
        </w:rPr>
        <w:lastRenderedPageBreak/>
        <w:t>Filter(</w:t>
      </w:r>
    </w:p>
    <w:p w14:paraId="710BF381" w14:textId="77777777" w:rsidR="00B45A29" w:rsidRPr="00B45A29" w:rsidRDefault="00B45A29" w:rsidP="00B45A29">
      <w:pPr>
        <w:rPr>
          <w:sz w:val="32"/>
          <w:szCs w:val="32"/>
        </w:rPr>
      </w:pPr>
      <w:r w:rsidRPr="00B45A29">
        <w:rPr>
          <w:sz w:val="32"/>
          <w:szCs w:val="32"/>
        </w:rPr>
        <w:t xml:space="preserve">    'Leave Requests',</w:t>
      </w:r>
    </w:p>
    <w:p w14:paraId="7289A08F" w14:textId="77777777" w:rsidR="00B45A29" w:rsidRPr="00B45A29" w:rsidRDefault="00B45A29" w:rsidP="00B45A29">
      <w:pPr>
        <w:rPr>
          <w:sz w:val="32"/>
          <w:szCs w:val="32"/>
        </w:rPr>
      </w:pPr>
      <w:r w:rsidRPr="00B45A29">
        <w:rPr>
          <w:sz w:val="32"/>
          <w:szCs w:val="32"/>
        </w:rPr>
        <w:t xml:space="preserve">    'Start Date' &gt;= Today()</w:t>
      </w:r>
    </w:p>
    <w:p w14:paraId="24E1822A" w14:textId="77777777" w:rsidR="00B45A29" w:rsidRPr="00B45A29" w:rsidRDefault="00B45A29" w:rsidP="00B45A29">
      <w:pPr>
        <w:rPr>
          <w:sz w:val="32"/>
          <w:szCs w:val="32"/>
        </w:rPr>
      </w:pPr>
      <w:r w:rsidRPr="00B45A29">
        <w:rPr>
          <w:sz w:val="32"/>
          <w:szCs w:val="32"/>
        </w:rPr>
        <w:t>)</w:t>
      </w:r>
    </w:p>
    <w:p w14:paraId="7A4B549B" w14:textId="77777777" w:rsidR="00B45A29" w:rsidRPr="00B45A29" w:rsidRDefault="00B45A29" w:rsidP="00B45A29">
      <w:pPr>
        <w:rPr>
          <w:sz w:val="32"/>
          <w:szCs w:val="32"/>
        </w:rPr>
      </w:pPr>
      <w:r w:rsidRPr="00B45A29">
        <w:rPr>
          <w:sz w:val="32"/>
          <w:szCs w:val="32"/>
        </w:rPr>
        <w:t>Meaning:</w:t>
      </w:r>
    </w:p>
    <w:p w14:paraId="36F9A5DC" w14:textId="77777777" w:rsidR="00B45A29" w:rsidRPr="00B45A29" w:rsidRDefault="00B45A29" w:rsidP="00B45A29">
      <w:pPr>
        <w:rPr>
          <w:b/>
          <w:bCs/>
          <w:sz w:val="32"/>
          <w:szCs w:val="32"/>
        </w:rPr>
      </w:pPr>
      <w:r w:rsidRPr="00B45A29">
        <w:rPr>
          <w:b/>
          <w:bCs/>
          <w:sz w:val="32"/>
          <w:szCs w:val="32"/>
        </w:rPr>
        <w:t>Future Requests.</w:t>
      </w:r>
    </w:p>
    <w:p w14:paraId="225CC3F6" w14:textId="77777777" w:rsidR="00B45A29" w:rsidRPr="00B45A29" w:rsidRDefault="00B45A29" w:rsidP="00B45A29">
      <w:pPr>
        <w:rPr>
          <w:sz w:val="32"/>
          <w:szCs w:val="32"/>
        </w:rPr>
      </w:pPr>
      <w:r w:rsidRPr="00B45A29">
        <w:rPr>
          <w:sz w:val="32"/>
          <w:szCs w:val="32"/>
        </w:rPr>
        <w:pict w14:anchorId="6F955D03">
          <v:rect id="_x0000_i7881" style="width:0;height:1.5pt" o:hralign="center" o:hrstd="t" o:hr="t" fillcolor="#a0a0a0" stroked="f"/>
        </w:pict>
      </w:r>
    </w:p>
    <w:p w14:paraId="5BD68271" w14:textId="77777777" w:rsidR="00B45A29" w:rsidRPr="00B45A29" w:rsidRDefault="00B45A29" w:rsidP="00B45A29">
      <w:pPr>
        <w:rPr>
          <w:b/>
          <w:bCs/>
          <w:sz w:val="32"/>
          <w:szCs w:val="32"/>
        </w:rPr>
      </w:pPr>
      <w:r w:rsidRPr="00B45A29">
        <w:rPr>
          <w:b/>
          <w:bCs/>
          <w:sz w:val="32"/>
          <w:szCs w:val="32"/>
        </w:rPr>
        <w:t>36. Multiple Conditions</w:t>
      </w:r>
    </w:p>
    <w:p w14:paraId="4F570D3B" w14:textId="77777777" w:rsidR="00B45A29" w:rsidRPr="00B45A29" w:rsidRDefault="00B45A29" w:rsidP="00B45A29">
      <w:pPr>
        <w:rPr>
          <w:sz w:val="32"/>
          <w:szCs w:val="32"/>
        </w:rPr>
      </w:pPr>
      <w:r w:rsidRPr="00B45A29">
        <w:rPr>
          <w:sz w:val="32"/>
          <w:szCs w:val="32"/>
        </w:rPr>
        <w:t>Filter() can evaluate multiple conditions.</w:t>
      </w:r>
    </w:p>
    <w:p w14:paraId="59A364A7" w14:textId="77777777" w:rsidR="00B45A29" w:rsidRPr="00B45A29" w:rsidRDefault="00B45A29" w:rsidP="00B45A29">
      <w:pPr>
        <w:rPr>
          <w:sz w:val="32"/>
          <w:szCs w:val="32"/>
        </w:rPr>
      </w:pPr>
      <w:r w:rsidRPr="00B45A29">
        <w:rPr>
          <w:sz w:val="32"/>
          <w:szCs w:val="32"/>
        </w:rPr>
        <w:t>Concept:</w:t>
      </w:r>
    </w:p>
    <w:p w14:paraId="6C593ACC" w14:textId="77777777" w:rsidR="00B45A29" w:rsidRPr="00B45A29" w:rsidRDefault="00B45A29" w:rsidP="00B45A29">
      <w:pPr>
        <w:rPr>
          <w:sz w:val="32"/>
          <w:szCs w:val="32"/>
        </w:rPr>
      </w:pPr>
      <w:r w:rsidRPr="00B45A29">
        <w:rPr>
          <w:sz w:val="32"/>
          <w:szCs w:val="32"/>
        </w:rPr>
        <w:t>Filter(</w:t>
      </w:r>
    </w:p>
    <w:p w14:paraId="3631A609" w14:textId="77777777" w:rsidR="00B45A29" w:rsidRPr="00B45A29" w:rsidRDefault="00B45A29" w:rsidP="00B45A29">
      <w:pPr>
        <w:rPr>
          <w:sz w:val="32"/>
          <w:szCs w:val="32"/>
        </w:rPr>
      </w:pPr>
      <w:r w:rsidRPr="00B45A29">
        <w:rPr>
          <w:sz w:val="32"/>
          <w:szCs w:val="32"/>
        </w:rPr>
        <w:t xml:space="preserve">    'Leave Requests',</w:t>
      </w:r>
    </w:p>
    <w:p w14:paraId="29BB7FE9" w14:textId="77777777" w:rsidR="00B45A29" w:rsidRPr="00B45A29" w:rsidRDefault="00B45A29" w:rsidP="00B45A29">
      <w:pPr>
        <w:rPr>
          <w:sz w:val="32"/>
          <w:szCs w:val="32"/>
        </w:rPr>
      </w:pPr>
      <w:r w:rsidRPr="00B45A29">
        <w:rPr>
          <w:sz w:val="32"/>
          <w:szCs w:val="32"/>
        </w:rPr>
        <w:t xml:space="preserve">    Employee.Email = User().Email &amp;&amp;</w:t>
      </w:r>
    </w:p>
    <w:p w14:paraId="1926E2EA" w14:textId="77777777" w:rsidR="00B45A29" w:rsidRPr="00B45A29" w:rsidRDefault="00B45A29" w:rsidP="00B45A29">
      <w:pPr>
        <w:rPr>
          <w:sz w:val="32"/>
          <w:szCs w:val="32"/>
        </w:rPr>
      </w:pPr>
      <w:r w:rsidRPr="00B45A29">
        <w:rPr>
          <w:sz w:val="32"/>
          <w:szCs w:val="32"/>
        </w:rPr>
        <w:t xml:space="preserve">    'Start Date' &gt;= Today()</w:t>
      </w:r>
    </w:p>
    <w:p w14:paraId="03DBF99D" w14:textId="77777777" w:rsidR="00B45A29" w:rsidRPr="00B45A29" w:rsidRDefault="00B45A29" w:rsidP="00B45A29">
      <w:pPr>
        <w:rPr>
          <w:sz w:val="32"/>
          <w:szCs w:val="32"/>
        </w:rPr>
      </w:pPr>
      <w:r w:rsidRPr="00B45A29">
        <w:rPr>
          <w:sz w:val="32"/>
          <w:szCs w:val="32"/>
        </w:rPr>
        <w:t>)</w:t>
      </w:r>
    </w:p>
    <w:p w14:paraId="29039DE8" w14:textId="77777777" w:rsidR="00B45A29" w:rsidRPr="00B45A29" w:rsidRDefault="00B45A29" w:rsidP="00B45A29">
      <w:pPr>
        <w:rPr>
          <w:sz w:val="32"/>
          <w:szCs w:val="32"/>
        </w:rPr>
      </w:pPr>
      <w:r w:rsidRPr="00B45A29">
        <w:rPr>
          <w:sz w:val="32"/>
          <w:szCs w:val="32"/>
        </w:rPr>
        <w:t>Meaning:</w:t>
      </w:r>
    </w:p>
    <w:p w14:paraId="0ACD84A8" w14:textId="77777777" w:rsidR="00B45A29" w:rsidRPr="00B45A29" w:rsidRDefault="00B45A29" w:rsidP="00B45A29">
      <w:pPr>
        <w:rPr>
          <w:b/>
          <w:bCs/>
          <w:sz w:val="32"/>
          <w:szCs w:val="32"/>
        </w:rPr>
      </w:pPr>
      <w:r w:rsidRPr="00B45A29">
        <w:rPr>
          <w:b/>
          <w:bCs/>
          <w:sz w:val="32"/>
          <w:szCs w:val="32"/>
        </w:rPr>
        <w:t>My Future Requests.</w:t>
      </w:r>
    </w:p>
    <w:p w14:paraId="0966DD6D" w14:textId="77777777" w:rsidR="00B45A29" w:rsidRPr="00B45A29" w:rsidRDefault="00B45A29" w:rsidP="00B45A29">
      <w:pPr>
        <w:rPr>
          <w:sz w:val="32"/>
          <w:szCs w:val="32"/>
        </w:rPr>
      </w:pPr>
      <w:r w:rsidRPr="00B45A29">
        <w:rPr>
          <w:sz w:val="32"/>
          <w:szCs w:val="32"/>
        </w:rPr>
        <w:t>Exact relationship-field syntax should be selected through IntelliSense.</w:t>
      </w:r>
    </w:p>
    <w:p w14:paraId="4A496182" w14:textId="77777777" w:rsidR="00B45A29" w:rsidRPr="00B45A29" w:rsidRDefault="00B45A29" w:rsidP="00B45A29">
      <w:pPr>
        <w:rPr>
          <w:sz w:val="32"/>
          <w:szCs w:val="32"/>
        </w:rPr>
      </w:pPr>
      <w:r w:rsidRPr="00B45A29">
        <w:rPr>
          <w:sz w:val="32"/>
          <w:szCs w:val="32"/>
        </w:rPr>
        <w:pict w14:anchorId="501E3061">
          <v:rect id="_x0000_i7882" style="width:0;height:1.5pt" o:hralign="center" o:hrstd="t" o:hr="t" fillcolor="#a0a0a0" stroked="f"/>
        </w:pict>
      </w:r>
    </w:p>
    <w:p w14:paraId="7C2E99EE" w14:textId="77777777" w:rsidR="00B45A29" w:rsidRPr="00B45A29" w:rsidRDefault="00B45A29" w:rsidP="00B45A29">
      <w:pPr>
        <w:rPr>
          <w:b/>
          <w:bCs/>
          <w:sz w:val="32"/>
          <w:szCs w:val="32"/>
        </w:rPr>
      </w:pPr>
      <w:r w:rsidRPr="00B45A29">
        <w:rPr>
          <w:b/>
          <w:bCs/>
          <w:sz w:val="32"/>
          <w:szCs w:val="32"/>
        </w:rPr>
        <w:t>PART F — STATUS FILTER CONTROL</w:t>
      </w:r>
    </w:p>
    <w:p w14:paraId="22D43A45" w14:textId="77777777" w:rsidR="00B45A29" w:rsidRPr="00B45A29" w:rsidRDefault="00B45A29" w:rsidP="00B45A29">
      <w:pPr>
        <w:rPr>
          <w:b/>
          <w:bCs/>
          <w:sz w:val="32"/>
          <w:szCs w:val="32"/>
        </w:rPr>
      </w:pPr>
      <w:r w:rsidRPr="00B45A29">
        <w:rPr>
          <w:b/>
          <w:bCs/>
          <w:sz w:val="32"/>
          <w:szCs w:val="32"/>
        </w:rPr>
        <w:t>37. Business Requirement</w:t>
      </w:r>
    </w:p>
    <w:p w14:paraId="42CC37D1" w14:textId="77777777" w:rsidR="00B45A29" w:rsidRPr="00B45A29" w:rsidRDefault="00B45A29" w:rsidP="00B45A29">
      <w:pPr>
        <w:rPr>
          <w:sz w:val="32"/>
          <w:szCs w:val="32"/>
        </w:rPr>
      </w:pPr>
      <w:r w:rsidRPr="00B45A29">
        <w:rPr>
          <w:sz w:val="32"/>
          <w:szCs w:val="32"/>
        </w:rPr>
        <w:lastRenderedPageBreak/>
        <w:t>Employee wants:</w:t>
      </w:r>
    </w:p>
    <w:p w14:paraId="2F862318" w14:textId="77777777" w:rsidR="00B45A29" w:rsidRPr="00B45A29" w:rsidRDefault="00B45A29" w:rsidP="00B45A29">
      <w:pPr>
        <w:rPr>
          <w:sz w:val="32"/>
          <w:szCs w:val="32"/>
        </w:rPr>
      </w:pPr>
      <w:r w:rsidRPr="00B45A29">
        <w:rPr>
          <w:sz w:val="32"/>
          <w:szCs w:val="32"/>
        </w:rPr>
        <w:t>All</w:t>
      </w:r>
    </w:p>
    <w:p w14:paraId="47FD2536" w14:textId="77777777" w:rsidR="00B45A29" w:rsidRPr="00B45A29" w:rsidRDefault="00B45A29" w:rsidP="00B45A29">
      <w:pPr>
        <w:rPr>
          <w:sz w:val="32"/>
          <w:szCs w:val="32"/>
        </w:rPr>
      </w:pPr>
      <w:r w:rsidRPr="00B45A29">
        <w:rPr>
          <w:sz w:val="32"/>
          <w:szCs w:val="32"/>
        </w:rPr>
        <w:t>Draft</w:t>
      </w:r>
    </w:p>
    <w:p w14:paraId="55896C1F" w14:textId="77777777" w:rsidR="00B45A29" w:rsidRPr="00B45A29" w:rsidRDefault="00B45A29" w:rsidP="00B45A29">
      <w:pPr>
        <w:rPr>
          <w:sz w:val="32"/>
          <w:szCs w:val="32"/>
        </w:rPr>
      </w:pPr>
      <w:r w:rsidRPr="00B45A29">
        <w:rPr>
          <w:sz w:val="32"/>
          <w:szCs w:val="32"/>
        </w:rPr>
        <w:t>Submitted</w:t>
      </w:r>
    </w:p>
    <w:p w14:paraId="1405C37F" w14:textId="77777777" w:rsidR="00B45A29" w:rsidRPr="00B45A29" w:rsidRDefault="00B45A29" w:rsidP="00B45A29">
      <w:pPr>
        <w:rPr>
          <w:sz w:val="32"/>
          <w:szCs w:val="32"/>
        </w:rPr>
      </w:pPr>
      <w:r w:rsidRPr="00B45A29">
        <w:rPr>
          <w:sz w:val="32"/>
          <w:szCs w:val="32"/>
        </w:rPr>
        <w:t>Pending Approval</w:t>
      </w:r>
    </w:p>
    <w:p w14:paraId="3C2997A2" w14:textId="77777777" w:rsidR="00B45A29" w:rsidRPr="00B45A29" w:rsidRDefault="00B45A29" w:rsidP="00B45A29">
      <w:pPr>
        <w:rPr>
          <w:sz w:val="32"/>
          <w:szCs w:val="32"/>
        </w:rPr>
      </w:pPr>
      <w:r w:rsidRPr="00B45A29">
        <w:rPr>
          <w:sz w:val="32"/>
          <w:szCs w:val="32"/>
        </w:rPr>
        <w:t>Approved</w:t>
      </w:r>
    </w:p>
    <w:p w14:paraId="22AAFA0B" w14:textId="77777777" w:rsidR="00B45A29" w:rsidRPr="00B45A29" w:rsidRDefault="00B45A29" w:rsidP="00B45A29">
      <w:pPr>
        <w:rPr>
          <w:sz w:val="32"/>
          <w:szCs w:val="32"/>
        </w:rPr>
      </w:pPr>
      <w:r w:rsidRPr="00B45A29">
        <w:rPr>
          <w:sz w:val="32"/>
          <w:szCs w:val="32"/>
        </w:rPr>
        <w:t>Rejected</w:t>
      </w:r>
    </w:p>
    <w:p w14:paraId="144749D2" w14:textId="77777777" w:rsidR="00B45A29" w:rsidRPr="00B45A29" w:rsidRDefault="00B45A29" w:rsidP="00B45A29">
      <w:pPr>
        <w:rPr>
          <w:sz w:val="32"/>
          <w:szCs w:val="32"/>
        </w:rPr>
      </w:pPr>
      <w:r w:rsidRPr="00B45A29">
        <w:rPr>
          <w:sz w:val="32"/>
          <w:szCs w:val="32"/>
        </w:rPr>
        <w:t>Cancelled</w:t>
      </w:r>
    </w:p>
    <w:p w14:paraId="0DE7BE41" w14:textId="77777777" w:rsidR="00B45A29" w:rsidRPr="00B45A29" w:rsidRDefault="00B45A29" w:rsidP="00B45A29">
      <w:pPr>
        <w:rPr>
          <w:sz w:val="32"/>
          <w:szCs w:val="32"/>
        </w:rPr>
      </w:pPr>
      <w:r w:rsidRPr="00B45A29">
        <w:rPr>
          <w:sz w:val="32"/>
          <w:szCs w:val="32"/>
        </w:rPr>
        <w:t>We need:</w:t>
      </w:r>
    </w:p>
    <w:p w14:paraId="0E7A899A" w14:textId="77777777" w:rsidR="00B45A29" w:rsidRPr="00B45A29" w:rsidRDefault="00B45A29" w:rsidP="00B45A29">
      <w:pPr>
        <w:rPr>
          <w:b/>
          <w:bCs/>
          <w:sz w:val="32"/>
          <w:szCs w:val="32"/>
        </w:rPr>
      </w:pPr>
      <w:r w:rsidRPr="00B45A29">
        <w:rPr>
          <w:b/>
          <w:bCs/>
          <w:sz w:val="32"/>
          <w:szCs w:val="32"/>
        </w:rPr>
        <w:t>Status Filter.</w:t>
      </w:r>
    </w:p>
    <w:p w14:paraId="0DFD7F16" w14:textId="77777777" w:rsidR="00B45A29" w:rsidRPr="00B45A29" w:rsidRDefault="00B45A29" w:rsidP="00B45A29">
      <w:pPr>
        <w:rPr>
          <w:sz w:val="32"/>
          <w:szCs w:val="32"/>
        </w:rPr>
      </w:pPr>
      <w:r w:rsidRPr="00B45A29">
        <w:rPr>
          <w:sz w:val="32"/>
          <w:szCs w:val="32"/>
        </w:rPr>
        <w:pict w14:anchorId="3132CF7B">
          <v:rect id="_x0000_i7883" style="width:0;height:1.5pt" o:hralign="center" o:hrstd="t" o:hr="t" fillcolor="#a0a0a0" stroked="f"/>
        </w:pict>
      </w:r>
    </w:p>
    <w:p w14:paraId="510133ED" w14:textId="77777777" w:rsidR="00B45A29" w:rsidRPr="00B45A29" w:rsidRDefault="00B45A29" w:rsidP="00B45A29">
      <w:pPr>
        <w:rPr>
          <w:b/>
          <w:bCs/>
          <w:sz w:val="32"/>
          <w:szCs w:val="32"/>
        </w:rPr>
      </w:pPr>
      <w:r w:rsidRPr="00B45A29">
        <w:rPr>
          <w:b/>
          <w:bCs/>
          <w:sz w:val="32"/>
          <w:szCs w:val="32"/>
        </w:rPr>
        <w:t>38. Lab 3 — Add Dropdown</w:t>
      </w:r>
    </w:p>
    <w:p w14:paraId="3631E922" w14:textId="77777777" w:rsidR="00B45A29" w:rsidRPr="00B45A29" w:rsidRDefault="00B45A29" w:rsidP="00B45A29">
      <w:pPr>
        <w:rPr>
          <w:sz w:val="32"/>
          <w:szCs w:val="32"/>
        </w:rPr>
      </w:pPr>
      <w:r w:rsidRPr="00B45A29">
        <w:rPr>
          <w:sz w:val="32"/>
          <w:szCs w:val="32"/>
        </w:rPr>
        <w:t>Insert a modern Dropdown.</w:t>
      </w:r>
    </w:p>
    <w:p w14:paraId="33C9959E" w14:textId="77777777" w:rsidR="00B45A29" w:rsidRPr="00B45A29" w:rsidRDefault="00B45A29" w:rsidP="00B45A29">
      <w:pPr>
        <w:rPr>
          <w:sz w:val="32"/>
          <w:szCs w:val="32"/>
        </w:rPr>
      </w:pPr>
      <w:r w:rsidRPr="00B45A29">
        <w:rPr>
          <w:sz w:val="32"/>
          <w:szCs w:val="32"/>
        </w:rPr>
        <w:t>Rename:</w:t>
      </w:r>
    </w:p>
    <w:p w14:paraId="577DA730" w14:textId="77777777" w:rsidR="00B45A29" w:rsidRPr="00B45A29" w:rsidRDefault="00B45A29" w:rsidP="00B45A29">
      <w:pPr>
        <w:rPr>
          <w:sz w:val="32"/>
          <w:szCs w:val="32"/>
        </w:rPr>
      </w:pPr>
      <w:r w:rsidRPr="00B45A29">
        <w:rPr>
          <w:sz w:val="32"/>
          <w:szCs w:val="32"/>
        </w:rPr>
        <w:t>drpStatusFilter</w:t>
      </w:r>
    </w:p>
    <w:p w14:paraId="0A83BFA5" w14:textId="77777777" w:rsidR="00B45A29" w:rsidRPr="00B45A29" w:rsidRDefault="00B45A29" w:rsidP="00B45A29">
      <w:pPr>
        <w:rPr>
          <w:sz w:val="32"/>
          <w:szCs w:val="32"/>
        </w:rPr>
      </w:pPr>
      <w:r w:rsidRPr="00B45A29">
        <w:rPr>
          <w:sz w:val="32"/>
          <w:szCs w:val="32"/>
        </w:rPr>
        <w:t>Set Items:</w:t>
      </w:r>
    </w:p>
    <w:p w14:paraId="7B5BE34C" w14:textId="77777777" w:rsidR="00B45A29" w:rsidRPr="00B45A29" w:rsidRDefault="00B45A29" w:rsidP="00B45A29">
      <w:pPr>
        <w:rPr>
          <w:sz w:val="32"/>
          <w:szCs w:val="32"/>
        </w:rPr>
      </w:pPr>
      <w:r w:rsidRPr="00B45A29">
        <w:rPr>
          <w:sz w:val="32"/>
          <w:szCs w:val="32"/>
        </w:rPr>
        <w:t>[</w:t>
      </w:r>
    </w:p>
    <w:p w14:paraId="0F2BC9F5" w14:textId="77777777" w:rsidR="00B45A29" w:rsidRPr="00B45A29" w:rsidRDefault="00B45A29" w:rsidP="00B45A29">
      <w:pPr>
        <w:rPr>
          <w:sz w:val="32"/>
          <w:szCs w:val="32"/>
        </w:rPr>
      </w:pPr>
      <w:r w:rsidRPr="00B45A29">
        <w:rPr>
          <w:sz w:val="32"/>
          <w:szCs w:val="32"/>
        </w:rPr>
        <w:t xml:space="preserve">    "All",</w:t>
      </w:r>
    </w:p>
    <w:p w14:paraId="1DEF6C7C" w14:textId="77777777" w:rsidR="00B45A29" w:rsidRPr="00B45A29" w:rsidRDefault="00B45A29" w:rsidP="00B45A29">
      <w:pPr>
        <w:rPr>
          <w:sz w:val="32"/>
          <w:szCs w:val="32"/>
        </w:rPr>
      </w:pPr>
      <w:r w:rsidRPr="00B45A29">
        <w:rPr>
          <w:sz w:val="32"/>
          <w:szCs w:val="32"/>
        </w:rPr>
        <w:t xml:space="preserve">    "Draft",</w:t>
      </w:r>
    </w:p>
    <w:p w14:paraId="05219888" w14:textId="77777777" w:rsidR="00B45A29" w:rsidRPr="00B45A29" w:rsidRDefault="00B45A29" w:rsidP="00B45A29">
      <w:pPr>
        <w:rPr>
          <w:sz w:val="32"/>
          <w:szCs w:val="32"/>
        </w:rPr>
      </w:pPr>
      <w:r w:rsidRPr="00B45A29">
        <w:rPr>
          <w:sz w:val="32"/>
          <w:szCs w:val="32"/>
        </w:rPr>
        <w:t xml:space="preserve">    "Submitted",</w:t>
      </w:r>
    </w:p>
    <w:p w14:paraId="74E557D2" w14:textId="77777777" w:rsidR="00B45A29" w:rsidRPr="00B45A29" w:rsidRDefault="00B45A29" w:rsidP="00B45A29">
      <w:pPr>
        <w:rPr>
          <w:sz w:val="32"/>
          <w:szCs w:val="32"/>
        </w:rPr>
      </w:pPr>
      <w:r w:rsidRPr="00B45A29">
        <w:rPr>
          <w:sz w:val="32"/>
          <w:szCs w:val="32"/>
        </w:rPr>
        <w:t xml:space="preserve">    "Pending Approval",</w:t>
      </w:r>
    </w:p>
    <w:p w14:paraId="1D66F8E5" w14:textId="77777777" w:rsidR="00B45A29" w:rsidRPr="00B45A29" w:rsidRDefault="00B45A29" w:rsidP="00B45A29">
      <w:pPr>
        <w:rPr>
          <w:sz w:val="32"/>
          <w:szCs w:val="32"/>
        </w:rPr>
      </w:pPr>
      <w:r w:rsidRPr="00B45A29">
        <w:rPr>
          <w:sz w:val="32"/>
          <w:szCs w:val="32"/>
        </w:rPr>
        <w:t xml:space="preserve">    "Approved",</w:t>
      </w:r>
    </w:p>
    <w:p w14:paraId="1267285C" w14:textId="77777777" w:rsidR="00B45A29" w:rsidRPr="00B45A29" w:rsidRDefault="00B45A29" w:rsidP="00B45A29">
      <w:pPr>
        <w:rPr>
          <w:sz w:val="32"/>
          <w:szCs w:val="32"/>
        </w:rPr>
      </w:pPr>
      <w:r w:rsidRPr="00B45A29">
        <w:rPr>
          <w:sz w:val="32"/>
          <w:szCs w:val="32"/>
        </w:rPr>
        <w:lastRenderedPageBreak/>
        <w:t xml:space="preserve">    "Rejected",</w:t>
      </w:r>
    </w:p>
    <w:p w14:paraId="1A84099F" w14:textId="77777777" w:rsidR="00B45A29" w:rsidRPr="00B45A29" w:rsidRDefault="00B45A29" w:rsidP="00B45A29">
      <w:pPr>
        <w:rPr>
          <w:sz w:val="32"/>
          <w:szCs w:val="32"/>
        </w:rPr>
      </w:pPr>
      <w:r w:rsidRPr="00B45A29">
        <w:rPr>
          <w:sz w:val="32"/>
          <w:szCs w:val="32"/>
        </w:rPr>
        <w:t xml:space="preserve">    "Cancelled"</w:t>
      </w:r>
    </w:p>
    <w:p w14:paraId="5671D514" w14:textId="77777777" w:rsidR="00B45A29" w:rsidRPr="00B45A29" w:rsidRDefault="00B45A29" w:rsidP="00B45A29">
      <w:pPr>
        <w:rPr>
          <w:sz w:val="32"/>
          <w:szCs w:val="32"/>
        </w:rPr>
      </w:pPr>
      <w:r w:rsidRPr="00B45A29">
        <w:rPr>
          <w:sz w:val="32"/>
          <w:szCs w:val="32"/>
        </w:rPr>
        <w:t>]</w:t>
      </w:r>
    </w:p>
    <w:p w14:paraId="68084292" w14:textId="77777777" w:rsidR="00B45A29" w:rsidRPr="00B45A29" w:rsidRDefault="00B45A29" w:rsidP="00B45A29">
      <w:pPr>
        <w:rPr>
          <w:sz w:val="32"/>
          <w:szCs w:val="32"/>
        </w:rPr>
      </w:pPr>
      <w:r w:rsidRPr="00B45A29">
        <w:rPr>
          <w:sz w:val="32"/>
          <w:szCs w:val="32"/>
        </w:rPr>
        <w:t>The updated modern Dropdown accepts inline string arrays, and the selected text can be read using Selected.Value.</w:t>
      </w:r>
    </w:p>
    <w:p w14:paraId="1FEEC0DE" w14:textId="77777777" w:rsidR="00B45A29" w:rsidRPr="00B45A29" w:rsidRDefault="00B45A29" w:rsidP="00B45A29">
      <w:pPr>
        <w:rPr>
          <w:sz w:val="32"/>
          <w:szCs w:val="32"/>
        </w:rPr>
      </w:pPr>
      <w:r w:rsidRPr="00B45A29">
        <w:rPr>
          <w:sz w:val="32"/>
          <w:szCs w:val="32"/>
        </w:rPr>
        <w:pict w14:anchorId="054E7E26">
          <v:rect id="_x0000_i7884" style="width:0;height:1.5pt" o:hralign="center" o:hrstd="t" o:hr="t" fillcolor="#a0a0a0" stroked="f"/>
        </w:pict>
      </w:r>
    </w:p>
    <w:p w14:paraId="2569D8B8" w14:textId="77777777" w:rsidR="00B45A29" w:rsidRPr="00B45A29" w:rsidRDefault="00B45A29" w:rsidP="00B45A29">
      <w:pPr>
        <w:rPr>
          <w:b/>
          <w:bCs/>
          <w:sz w:val="32"/>
          <w:szCs w:val="32"/>
        </w:rPr>
      </w:pPr>
      <w:r w:rsidRPr="00B45A29">
        <w:rPr>
          <w:b/>
          <w:bCs/>
          <w:sz w:val="32"/>
          <w:szCs w:val="32"/>
        </w:rPr>
        <w:t>39. Set Default</w:t>
      </w:r>
    </w:p>
    <w:p w14:paraId="68ABDD0A" w14:textId="77777777" w:rsidR="00B45A29" w:rsidRPr="00B45A29" w:rsidRDefault="00B45A29" w:rsidP="00B45A29">
      <w:pPr>
        <w:rPr>
          <w:sz w:val="32"/>
          <w:szCs w:val="32"/>
        </w:rPr>
      </w:pPr>
      <w:r w:rsidRPr="00B45A29">
        <w:rPr>
          <w:sz w:val="32"/>
          <w:szCs w:val="32"/>
        </w:rPr>
        <w:t>Set:</w:t>
      </w:r>
    </w:p>
    <w:p w14:paraId="244BAC70" w14:textId="77777777" w:rsidR="00B45A29" w:rsidRPr="00B45A29" w:rsidRDefault="00B45A29" w:rsidP="00B45A29">
      <w:pPr>
        <w:rPr>
          <w:sz w:val="32"/>
          <w:szCs w:val="32"/>
        </w:rPr>
      </w:pPr>
      <w:r w:rsidRPr="00B45A29">
        <w:rPr>
          <w:sz w:val="32"/>
          <w:szCs w:val="32"/>
        </w:rPr>
        <w:t>Default = "All"</w:t>
      </w:r>
    </w:p>
    <w:p w14:paraId="06231C6F" w14:textId="77777777" w:rsidR="00B45A29" w:rsidRPr="00B45A29" w:rsidRDefault="00B45A29" w:rsidP="00B45A29">
      <w:pPr>
        <w:rPr>
          <w:sz w:val="32"/>
          <w:szCs w:val="32"/>
        </w:rPr>
      </w:pPr>
      <w:r w:rsidRPr="00B45A29">
        <w:rPr>
          <w:sz w:val="32"/>
          <w:szCs w:val="32"/>
        </w:rPr>
        <w:t>Expected:</w:t>
      </w:r>
    </w:p>
    <w:p w14:paraId="0C067657" w14:textId="77777777" w:rsidR="00B45A29" w:rsidRPr="00B45A29" w:rsidRDefault="00B45A29" w:rsidP="00B45A29">
      <w:pPr>
        <w:rPr>
          <w:sz w:val="32"/>
          <w:szCs w:val="32"/>
        </w:rPr>
      </w:pPr>
      <w:r w:rsidRPr="00B45A29">
        <w:rPr>
          <w:sz w:val="32"/>
          <w:szCs w:val="32"/>
        </w:rPr>
        <w:t>When screen opens:</w:t>
      </w:r>
    </w:p>
    <w:p w14:paraId="6EF69AEE" w14:textId="77777777" w:rsidR="00B45A29" w:rsidRPr="00B45A29" w:rsidRDefault="00B45A29" w:rsidP="00B45A29">
      <w:pPr>
        <w:rPr>
          <w:b/>
          <w:bCs/>
          <w:sz w:val="32"/>
          <w:szCs w:val="32"/>
        </w:rPr>
      </w:pPr>
      <w:r w:rsidRPr="00B45A29">
        <w:rPr>
          <w:b/>
          <w:bCs/>
          <w:sz w:val="32"/>
          <w:szCs w:val="32"/>
        </w:rPr>
        <w:t>All</w:t>
      </w:r>
    </w:p>
    <w:p w14:paraId="05A28690" w14:textId="77777777" w:rsidR="00B45A29" w:rsidRPr="00B45A29" w:rsidRDefault="00B45A29" w:rsidP="00B45A29">
      <w:pPr>
        <w:rPr>
          <w:sz w:val="32"/>
          <w:szCs w:val="32"/>
        </w:rPr>
      </w:pPr>
      <w:r w:rsidRPr="00B45A29">
        <w:rPr>
          <w:sz w:val="32"/>
          <w:szCs w:val="32"/>
        </w:rPr>
        <w:t>is selected.</w:t>
      </w:r>
    </w:p>
    <w:p w14:paraId="4710FD95" w14:textId="77777777" w:rsidR="00B45A29" w:rsidRPr="00B45A29" w:rsidRDefault="00B45A29" w:rsidP="00B45A29">
      <w:pPr>
        <w:rPr>
          <w:sz w:val="32"/>
          <w:szCs w:val="32"/>
        </w:rPr>
      </w:pPr>
      <w:r w:rsidRPr="00B45A29">
        <w:rPr>
          <w:sz w:val="32"/>
          <w:szCs w:val="32"/>
        </w:rPr>
        <w:pict w14:anchorId="2F4A30D4">
          <v:rect id="_x0000_i7885" style="width:0;height:1.5pt" o:hralign="center" o:hrstd="t" o:hr="t" fillcolor="#a0a0a0" stroked="f"/>
        </w:pict>
      </w:r>
    </w:p>
    <w:p w14:paraId="71DD0A9A" w14:textId="77777777" w:rsidR="00B45A29" w:rsidRPr="00B45A29" w:rsidRDefault="00B45A29" w:rsidP="00B45A29">
      <w:pPr>
        <w:rPr>
          <w:b/>
          <w:bCs/>
          <w:sz w:val="32"/>
          <w:szCs w:val="32"/>
        </w:rPr>
      </w:pPr>
      <w:r w:rsidRPr="00B45A29">
        <w:rPr>
          <w:b/>
          <w:bCs/>
          <w:sz w:val="32"/>
          <w:szCs w:val="32"/>
        </w:rPr>
        <w:t>40. Read Selected Status</w:t>
      </w:r>
    </w:p>
    <w:p w14:paraId="47ECAF1B" w14:textId="77777777" w:rsidR="00B45A29" w:rsidRPr="00B45A29" w:rsidRDefault="00B45A29" w:rsidP="00B45A29">
      <w:pPr>
        <w:rPr>
          <w:sz w:val="32"/>
          <w:szCs w:val="32"/>
        </w:rPr>
      </w:pPr>
      <w:r w:rsidRPr="00B45A29">
        <w:rPr>
          <w:sz w:val="32"/>
          <w:szCs w:val="32"/>
        </w:rPr>
        <w:t>Use:</w:t>
      </w:r>
    </w:p>
    <w:p w14:paraId="5E066DB5" w14:textId="77777777" w:rsidR="00B45A29" w:rsidRPr="00B45A29" w:rsidRDefault="00B45A29" w:rsidP="00B45A29">
      <w:pPr>
        <w:rPr>
          <w:sz w:val="32"/>
          <w:szCs w:val="32"/>
        </w:rPr>
      </w:pPr>
      <w:r w:rsidRPr="00B45A29">
        <w:rPr>
          <w:sz w:val="32"/>
          <w:szCs w:val="32"/>
        </w:rPr>
        <w:t>drpStatusFilter.Selected.Value</w:t>
      </w:r>
    </w:p>
    <w:p w14:paraId="37AB9CDC" w14:textId="77777777" w:rsidR="00B45A29" w:rsidRPr="00B45A29" w:rsidRDefault="00B45A29" w:rsidP="00B45A29">
      <w:pPr>
        <w:rPr>
          <w:sz w:val="32"/>
          <w:szCs w:val="32"/>
        </w:rPr>
      </w:pPr>
      <w:r w:rsidRPr="00B45A29">
        <w:rPr>
          <w:sz w:val="32"/>
          <w:szCs w:val="32"/>
        </w:rPr>
        <w:t>Example result:</w:t>
      </w:r>
    </w:p>
    <w:p w14:paraId="4DAD712C" w14:textId="77777777" w:rsidR="00B45A29" w:rsidRPr="00B45A29" w:rsidRDefault="00B45A29" w:rsidP="00B45A29">
      <w:pPr>
        <w:rPr>
          <w:sz w:val="32"/>
          <w:szCs w:val="32"/>
        </w:rPr>
      </w:pPr>
      <w:r w:rsidRPr="00B45A29">
        <w:rPr>
          <w:sz w:val="32"/>
          <w:szCs w:val="32"/>
        </w:rPr>
        <w:t>Approved</w:t>
      </w:r>
    </w:p>
    <w:p w14:paraId="11DB893E" w14:textId="77777777" w:rsidR="00B45A29" w:rsidRPr="00B45A29" w:rsidRDefault="00B45A29" w:rsidP="00B45A29">
      <w:pPr>
        <w:rPr>
          <w:sz w:val="32"/>
          <w:szCs w:val="32"/>
        </w:rPr>
      </w:pPr>
      <w:r w:rsidRPr="00B45A29">
        <w:rPr>
          <w:sz w:val="32"/>
          <w:szCs w:val="32"/>
        </w:rPr>
        <w:pict w14:anchorId="4C3FF142">
          <v:rect id="_x0000_i7886" style="width:0;height:1.5pt" o:hralign="center" o:hrstd="t" o:hr="t" fillcolor="#a0a0a0" stroked="f"/>
        </w:pict>
      </w:r>
    </w:p>
    <w:p w14:paraId="2E2CC459" w14:textId="77777777" w:rsidR="00B45A29" w:rsidRPr="00B45A29" w:rsidRDefault="00B45A29" w:rsidP="00B45A29">
      <w:pPr>
        <w:rPr>
          <w:b/>
          <w:bCs/>
          <w:sz w:val="32"/>
          <w:szCs w:val="32"/>
        </w:rPr>
      </w:pPr>
      <w:r w:rsidRPr="00B45A29">
        <w:rPr>
          <w:b/>
          <w:bCs/>
          <w:sz w:val="32"/>
          <w:szCs w:val="32"/>
        </w:rPr>
        <w:t>41. Status Filtering Challenge</w:t>
      </w:r>
    </w:p>
    <w:p w14:paraId="06756659" w14:textId="77777777" w:rsidR="00B45A29" w:rsidRPr="00B45A29" w:rsidRDefault="00B45A29" w:rsidP="00B45A29">
      <w:pPr>
        <w:rPr>
          <w:sz w:val="32"/>
          <w:szCs w:val="32"/>
        </w:rPr>
      </w:pPr>
      <w:r w:rsidRPr="00B45A29">
        <w:rPr>
          <w:sz w:val="32"/>
          <w:szCs w:val="32"/>
        </w:rPr>
        <w:t>We need:</w:t>
      </w:r>
    </w:p>
    <w:p w14:paraId="60E419E7" w14:textId="77777777" w:rsidR="00B45A29" w:rsidRPr="00B45A29" w:rsidRDefault="00B45A29" w:rsidP="00B45A29">
      <w:pPr>
        <w:rPr>
          <w:sz w:val="32"/>
          <w:szCs w:val="32"/>
        </w:rPr>
      </w:pPr>
      <w:r w:rsidRPr="00B45A29">
        <w:rPr>
          <w:sz w:val="32"/>
          <w:szCs w:val="32"/>
        </w:rPr>
        <w:lastRenderedPageBreak/>
        <w:t>If selected value is:</w:t>
      </w:r>
    </w:p>
    <w:p w14:paraId="29C2AE40" w14:textId="77777777" w:rsidR="00B45A29" w:rsidRPr="00B45A29" w:rsidRDefault="00B45A29" w:rsidP="00B45A29">
      <w:pPr>
        <w:rPr>
          <w:b/>
          <w:bCs/>
          <w:sz w:val="32"/>
          <w:szCs w:val="32"/>
        </w:rPr>
      </w:pPr>
      <w:r w:rsidRPr="00B45A29">
        <w:rPr>
          <w:b/>
          <w:bCs/>
          <w:sz w:val="32"/>
          <w:szCs w:val="32"/>
        </w:rPr>
        <w:t>All</w:t>
      </w:r>
    </w:p>
    <w:p w14:paraId="2CA3A657" w14:textId="77777777" w:rsidR="00B45A29" w:rsidRPr="00B45A29" w:rsidRDefault="00B45A29" w:rsidP="00B45A29">
      <w:pPr>
        <w:rPr>
          <w:sz w:val="32"/>
          <w:szCs w:val="32"/>
        </w:rPr>
      </w:pPr>
      <w:r w:rsidRPr="00B45A29">
        <w:rPr>
          <w:sz w:val="32"/>
          <w:szCs w:val="32"/>
        </w:rPr>
        <w:t>return every request.</w:t>
      </w:r>
    </w:p>
    <w:p w14:paraId="1D313053" w14:textId="77777777" w:rsidR="00B45A29" w:rsidRPr="00B45A29" w:rsidRDefault="00B45A29" w:rsidP="00B45A29">
      <w:pPr>
        <w:rPr>
          <w:sz w:val="32"/>
          <w:szCs w:val="32"/>
        </w:rPr>
      </w:pPr>
      <w:r w:rsidRPr="00B45A29">
        <w:rPr>
          <w:sz w:val="32"/>
          <w:szCs w:val="32"/>
        </w:rPr>
        <w:t>Otherwise:</w:t>
      </w:r>
    </w:p>
    <w:p w14:paraId="03179608" w14:textId="77777777" w:rsidR="00B45A29" w:rsidRPr="00B45A29" w:rsidRDefault="00B45A29" w:rsidP="00B45A29">
      <w:pPr>
        <w:rPr>
          <w:sz w:val="32"/>
          <w:szCs w:val="32"/>
        </w:rPr>
      </w:pPr>
      <w:r w:rsidRPr="00B45A29">
        <w:rPr>
          <w:sz w:val="32"/>
          <w:szCs w:val="32"/>
        </w:rPr>
        <w:t>Return only matching status.</w:t>
      </w:r>
    </w:p>
    <w:p w14:paraId="3AE35506" w14:textId="77777777" w:rsidR="00B45A29" w:rsidRPr="00B45A29" w:rsidRDefault="00B45A29" w:rsidP="00B45A29">
      <w:pPr>
        <w:rPr>
          <w:sz w:val="32"/>
          <w:szCs w:val="32"/>
        </w:rPr>
      </w:pPr>
      <w:r w:rsidRPr="00B45A29">
        <w:rPr>
          <w:sz w:val="32"/>
          <w:szCs w:val="32"/>
        </w:rPr>
        <w:t>Because our Status is a Dataverse Choice, direct Choice comparisons should use the actual generated Choice values selected through IntelliSense.</w:t>
      </w:r>
    </w:p>
    <w:p w14:paraId="3E418FCA" w14:textId="77777777" w:rsidR="00B45A29" w:rsidRPr="00B45A29" w:rsidRDefault="00B45A29" w:rsidP="00B45A29">
      <w:pPr>
        <w:rPr>
          <w:sz w:val="32"/>
          <w:szCs w:val="32"/>
        </w:rPr>
      </w:pPr>
      <w:r w:rsidRPr="00B45A29">
        <w:rPr>
          <w:sz w:val="32"/>
          <w:szCs w:val="32"/>
        </w:rPr>
        <w:pict w14:anchorId="4C174C50">
          <v:rect id="_x0000_i7887" style="width:0;height:1.5pt" o:hralign="center" o:hrstd="t" o:hr="t" fillcolor="#a0a0a0" stroked="f"/>
        </w:pict>
      </w:r>
    </w:p>
    <w:p w14:paraId="7436033C" w14:textId="77777777" w:rsidR="00B45A29" w:rsidRPr="00B45A29" w:rsidRDefault="00B45A29" w:rsidP="00B45A29">
      <w:pPr>
        <w:rPr>
          <w:b/>
          <w:bCs/>
          <w:sz w:val="32"/>
          <w:szCs w:val="32"/>
        </w:rPr>
      </w:pPr>
      <w:r w:rsidRPr="00B45A29">
        <w:rPr>
          <w:b/>
          <w:bCs/>
          <w:sz w:val="32"/>
          <w:szCs w:val="32"/>
        </w:rPr>
        <w:t>42. Simple Teaching Formula</w:t>
      </w:r>
    </w:p>
    <w:p w14:paraId="5727003E" w14:textId="77777777" w:rsidR="00B45A29" w:rsidRPr="00B45A29" w:rsidRDefault="00B45A29" w:rsidP="00B45A29">
      <w:pPr>
        <w:rPr>
          <w:sz w:val="32"/>
          <w:szCs w:val="32"/>
        </w:rPr>
      </w:pPr>
      <w:r w:rsidRPr="00B45A29">
        <w:rPr>
          <w:sz w:val="32"/>
          <w:szCs w:val="32"/>
        </w:rPr>
        <w:t>For the first concept, explain:</w:t>
      </w:r>
    </w:p>
    <w:p w14:paraId="0E4136A6" w14:textId="77777777" w:rsidR="00B45A29" w:rsidRPr="00B45A29" w:rsidRDefault="00B45A29" w:rsidP="00B45A29">
      <w:pPr>
        <w:rPr>
          <w:sz w:val="32"/>
          <w:szCs w:val="32"/>
        </w:rPr>
      </w:pPr>
      <w:r w:rsidRPr="00B45A29">
        <w:rPr>
          <w:sz w:val="32"/>
          <w:szCs w:val="32"/>
        </w:rPr>
        <w:t>IF filter = All</w:t>
      </w:r>
    </w:p>
    <w:p w14:paraId="76DA35E6" w14:textId="77777777" w:rsidR="00B45A29" w:rsidRPr="00B45A29" w:rsidRDefault="00B45A29" w:rsidP="00B45A29">
      <w:pPr>
        <w:rPr>
          <w:sz w:val="32"/>
          <w:szCs w:val="32"/>
        </w:rPr>
      </w:pPr>
      <w:r w:rsidRPr="00B45A29">
        <w:rPr>
          <w:sz w:val="32"/>
          <w:szCs w:val="32"/>
        </w:rPr>
        <w:t xml:space="preserve">    show everything</w:t>
      </w:r>
    </w:p>
    <w:p w14:paraId="2C52B037" w14:textId="77777777" w:rsidR="00B45A29" w:rsidRPr="00B45A29" w:rsidRDefault="00B45A29" w:rsidP="00B45A29">
      <w:pPr>
        <w:rPr>
          <w:sz w:val="32"/>
          <w:szCs w:val="32"/>
        </w:rPr>
      </w:pPr>
      <w:r w:rsidRPr="00B45A29">
        <w:rPr>
          <w:sz w:val="32"/>
          <w:szCs w:val="32"/>
        </w:rPr>
        <w:t>ELSE</w:t>
      </w:r>
    </w:p>
    <w:p w14:paraId="7B3F0AF7" w14:textId="77777777" w:rsidR="00B45A29" w:rsidRPr="00B45A29" w:rsidRDefault="00B45A29" w:rsidP="00B45A29">
      <w:pPr>
        <w:rPr>
          <w:sz w:val="32"/>
          <w:szCs w:val="32"/>
        </w:rPr>
      </w:pPr>
      <w:r w:rsidRPr="00B45A29">
        <w:rPr>
          <w:sz w:val="32"/>
          <w:szCs w:val="32"/>
        </w:rPr>
        <w:t xml:space="preserve">    show selected status</w:t>
      </w:r>
    </w:p>
    <w:p w14:paraId="3C948F88" w14:textId="77777777" w:rsidR="00B45A29" w:rsidRPr="00B45A29" w:rsidRDefault="00B45A29" w:rsidP="00B45A29">
      <w:pPr>
        <w:rPr>
          <w:sz w:val="32"/>
          <w:szCs w:val="32"/>
        </w:rPr>
      </w:pPr>
      <w:r w:rsidRPr="00B45A29">
        <w:rPr>
          <w:sz w:val="32"/>
          <w:szCs w:val="32"/>
        </w:rPr>
        <w:t>Then implement specific branches.</w:t>
      </w:r>
    </w:p>
    <w:p w14:paraId="2A531A2B" w14:textId="77777777" w:rsidR="00B45A29" w:rsidRPr="00B45A29" w:rsidRDefault="00B45A29" w:rsidP="00B45A29">
      <w:pPr>
        <w:rPr>
          <w:sz w:val="32"/>
          <w:szCs w:val="32"/>
        </w:rPr>
      </w:pPr>
      <w:r w:rsidRPr="00B45A29">
        <w:rPr>
          <w:sz w:val="32"/>
          <w:szCs w:val="32"/>
        </w:rPr>
        <w:pict w14:anchorId="34D78303">
          <v:rect id="_x0000_i7888" style="width:0;height:1.5pt" o:hralign="center" o:hrstd="t" o:hr="t" fillcolor="#a0a0a0" stroked="f"/>
        </w:pict>
      </w:r>
    </w:p>
    <w:p w14:paraId="511F9B38" w14:textId="77777777" w:rsidR="00B45A29" w:rsidRPr="00B45A29" w:rsidRDefault="00B45A29" w:rsidP="00B45A29">
      <w:pPr>
        <w:rPr>
          <w:b/>
          <w:bCs/>
          <w:sz w:val="32"/>
          <w:szCs w:val="32"/>
        </w:rPr>
      </w:pPr>
      <w:r w:rsidRPr="00B45A29">
        <w:rPr>
          <w:b/>
          <w:bCs/>
          <w:sz w:val="32"/>
          <w:szCs w:val="32"/>
        </w:rPr>
        <w:t>43. Example Status Formula Structure</w:t>
      </w:r>
    </w:p>
    <w:p w14:paraId="449284A4" w14:textId="77777777" w:rsidR="00B45A29" w:rsidRPr="00B45A29" w:rsidRDefault="00B45A29" w:rsidP="00B45A29">
      <w:pPr>
        <w:rPr>
          <w:sz w:val="32"/>
          <w:szCs w:val="32"/>
        </w:rPr>
      </w:pPr>
      <w:r w:rsidRPr="00B45A29">
        <w:rPr>
          <w:sz w:val="32"/>
          <w:szCs w:val="32"/>
        </w:rPr>
        <w:t>Conceptually:</w:t>
      </w:r>
    </w:p>
    <w:p w14:paraId="43F7647D" w14:textId="77777777" w:rsidR="00B45A29" w:rsidRPr="00B45A29" w:rsidRDefault="00B45A29" w:rsidP="00B45A29">
      <w:pPr>
        <w:rPr>
          <w:sz w:val="32"/>
          <w:szCs w:val="32"/>
        </w:rPr>
      </w:pPr>
      <w:r w:rsidRPr="00B45A29">
        <w:rPr>
          <w:sz w:val="32"/>
          <w:szCs w:val="32"/>
        </w:rPr>
        <w:t>If(</w:t>
      </w:r>
    </w:p>
    <w:p w14:paraId="04D6F23F" w14:textId="77777777" w:rsidR="00B45A29" w:rsidRPr="00B45A29" w:rsidRDefault="00B45A29" w:rsidP="00B45A29">
      <w:pPr>
        <w:rPr>
          <w:sz w:val="32"/>
          <w:szCs w:val="32"/>
        </w:rPr>
      </w:pPr>
      <w:r w:rsidRPr="00B45A29">
        <w:rPr>
          <w:sz w:val="32"/>
          <w:szCs w:val="32"/>
        </w:rPr>
        <w:t xml:space="preserve">    drpStatusFilter.Selected.Value = "All",</w:t>
      </w:r>
    </w:p>
    <w:p w14:paraId="4517FE67" w14:textId="77777777" w:rsidR="00B45A29" w:rsidRPr="00B45A29" w:rsidRDefault="00B45A29" w:rsidP="00B45A29">
      <w:pPr>
        <w:rPr>
          <w:sz w:val="32"/>
          <w:szCs w:val="32"/>
        </w:rPr>
      </w:pPr>
    </w:p>
    <w:p w14:paraId="44879301" w14:textId="77777777" w:rsidR="00B45A29" w:rsidRPr="00B45A29" w:rsidRDefault="00B45A29" w:rsidP="00B45A29">
      <w:pPr>
        <w:rPr>
          <w:sz w:val="32"/>
          <w:szCs w:val="32"/>
        </w:rPr>
      </w:pPr>
      <w:r w:rsidRPr="00B45A29">
        <w:rPr>
          <w:sz w:val="32"/>
          <w:szCs w:val="32"/>
        </w:rPr>
        <w:lastRenderedPageBreak/>
        <w:t xml:space="preserve">    'Leave Requests',</w:t>
      </w:r>
    </w:p>
    <w:p w14:paraId="201F622F" w14:textId="77777777" w:rsidR="00B45A29" w:rsidRPr="00B45A29" w:rsidRDefault="00B45A29" w:rsidP="00B45A29">
      <w:pPr>
        <w:rPr>
          <w:sz w:val="32"/>
          <w:szCs w:val="32"/>
        </w:rPr>
      </w:pPr>
    </w:p>
    <w:p w14:paraId="6F06703A" w14:textId="77777777" w:rsidR="00B45A29" w:rsidRPr="00B45A29" w:rsidRDefault="00B45A29" w:rsidP="00B45A29">
      <w:pPr>
        <w:rPr>
          <w:sz w:val="32"/>
          <w:szCs w:val="32"/>
        </w:rPr>
      </w:pPr>
      <w:r w:rsidRPr="00B45A29">
        <w:rPr>
          <w:sz w:val="32"/>
          <w:szCs w:val="32"/>
        </w:rPr>
        <w:t xml:space="preserve">    drpStatusFilter.Selected.Value = "Draft",</w:t>
      </w:r>
    </w:p>
    <w:p w14:paraId="650C4207" w14:textId="77777777" w:rsidR="00B45A29" w:rsidRPr="00B45A29" w:rsidRDefault="00B45A29" w:rsidP="00B45A29">
      <w:pPr>
        <w:rPr>
          <w:sz w:val="32"/>
          <w:szCs w:val="32"/>
        </w:rPr>
      </w:pPr>
    </w:p>
    <w:p w14:paraId="224DE22F" w14:textId="77777777" w:rsidR="00B45A29" w:rsidRPr="00B45A29" w:rsidRDefault="00B45A29" w:rsidP="00B45A29">
      <w:pPr>
        <w:rPr>
          <w:sz w:val="32"/>
          <w:szCs w:val="32"/>
        </w:rPr>
      </w:pPr>
      <w:r w:rsidRPr="00B45A29">
        <w:rPr>
          <w:sz w:val="32"/>
          <w:szCs w:val="32"/>
        </w:rPr>
        <w:t xml:space="preserve">    Filter(</w:t>
      </w:r>
    </w:p>
    <w:p w14:paraId="20EADE2C" w14:textId="77777777" w:rsidR="00B45A29" w:rsidRPr="00B45A29" w:rsidRDefault="00B45A29" w:rsidP="00B45A29">
      <w:pPr>
        <w:rPr>
          <w:sz w:val="32"/>
          <w:szCs w:val="32"/>
        </w:rPr>
      </w:pPr>
      <w:r w:rsidRPr="00B45A29">
        <w:rPr>
          <w:sz w:val="32"/>
          <w:szCs w:val="32"/>
        </w:rPr>
        <w:t xml:space="preserve">        'Leave Requests',</w:t>
      </w:r>
    </w:p>
    <w:p w14:paraId="6D5A0131" w14:textId="77777777" w:rsidR="00B45A29" w:rsidRPr="00B45A29" w:rsidRDefault="00B45A29" w:rsidP="00B45A29">
      <w:pPr>
        <w:rPr>
          <w:sz w:val="32"/>
          <w:szCs w:val="32"/>
        </w:rPr>
      </w:pPr>
      <w:r w:rsidRPr="00B45A29">
        <w:rPr>
          <w:sz w:val="32"/>
          <w:szCs w:val="32"/>
        </w:rPr>
        <w:t xml:space="preserve">        Status = 'Leave Request Status'.Draft</w:t>
      </w:r>
    </w:p>
    <w:p w14:paraId="30ECB262" w14:textId="77777777" w:rsidR="00B45A29" w:rsidRPr="00B45A29" w:rsidRDefault="00B45A29" w:rsidP="00B45A29">
      <w:pPr>
        <w:rPr>
          <w:sz w:val="32"/>
          <w:szCs w:val="32"/>
        </w:rPr>
      </w:pPr>
      <w:r w:rsidRPr="00B45A29">
        <w:rPr>
          <w:sz w:val="32"/>
          <w:szCs w:val="32"/>
        </w:rPr>
        <w:t xml:space="preserve">    ),</w:t>
      </w:r>
    </w:p>
    <w:p w14:paraId="03841D91" w14:textId="77777777" w:rsidR="00B45A29" w:rsidRPr="00B45A29" w:rsidRDefault="00B45A29" w:rsidP="00B45A29">
      <w:pPr>
        <w:rPr>
          <w:sz w:val="32"/>
          <w:szCs w:val="32"/>
        </w:rPr>
      </w:pPr>
    </w:p>
    <w:p w14:paraId="7E6EED7B" w14:textId="77777777" w:rsidR="00B45A29" w:rsidRPr="00B45A29" w:rsidRDefault="00B45A29" w:rsidP="00B45A29">
      <w:pPr>
        <w:rPr>
          <w:sz w:val="32"/>
          <w:szCs w:val="32"/>
        </w:rPr>
      </w:pPr>
      <w:r w:rsidRPr="00B45A29">
        <w:rPr>
          <w:sz w:val="32"/>
          <w:szCs w:val="32"/>
        </w:rPr>
        <w:t xml:space="preserve">    drpStatusFilter.Selected.Value = "Submitted",</w:t>
      </w:r>
    </w:p>
    <w:p w14:paraId="00999587" w14:textId="77777777" w:rsidR="00B45A29" w:rsidRPr="00B45A29" w:rsidRDefault="00B45A29" w:rsidP="00B45A29">
      <w:pPr>
        <w:rPr>
          <w:sz w:val="32"/>
          <w:szCs w:val="32"/>
        </w:rPr>
      </w:pPr>
    </w:p>
    <w:p w14:paraId="1F0A09AD" w14:textId="77777777" w:rsidR="00B45A29" w:rsidRPr="00B45A29" w:rsidRDefault="00B45A29" w:rsidP="00B45A29">
      <w:pPr>
        <w:rPr>
          <w:sz w:val="32"/>
          <w:szCs w:val="32"/>
        </w:rPr>
      </w:pPr>
      <w:r w:rsidRPr="00B45A29">
        <w:rPr>
          <w:sz w:val="32"/>
          <w:szCs w:val="32"/>
        </w:rPr>
        <w:t xml:space="preserve">    Filter(</w:t>
      </w:r>
    </w:p>
    <w:p w14:paraId="5F21FD13" w14:textId="77777777" w:rsidR="00B45A29" w:rsidRPr="00B45A29" w:rsidRDefault="00B45A29" w:rsidP="00B45A29">
      <w:pPr>
        <w:rPr>
          <w:sz w:val="32"/>
          <w:szCs w:val="32"/>
        </w:rPr>
      </w:pPr>
      <w:r w:rsidRPr="00B45A29">
        <w:rPr>
          <w:sz w:val="32"/>
          <w:szCs w:val="32"/>
        </w:rPr>
        <w:t xml:space="preserve">        'Leave Requests',</w:t>
      </w:r>
    </w:p>
    <w:p w14:paraId="35F6B555" w14:textId="77777777" w:rsidR="00B45A29" w:rsidRPr="00B45A29" w:rsidRDefault="00B45A29" w:rsidP="00B45A29">
      <w:pPr>
        <w:rPr>
          <w:sz w:val="32"/>
          <w:szCs w:val="32"/>
        </w:rPr>
      </w:pPr>
      <w:r w:rsidRPr="00B45A29">
        <w:rPr>
          <w:sz w:val="32"/>
          <w:szCs w:val="32"/>
        </w:rPr>
        <w:t xml:space="preserve">        Status = 'Leave Request Status'.Submitted</w:t>
      </w:r>
    </w:p>
    <w:p w14:paraId="54973D91" w14:textId="77777777" w:rsidR="00B45A29" w:rsidRPr="00B45A29" w:rsidRDefault="00B45A29" w:rsidP="00B45A29">
      <w:pPr>
        <w:rPr>
          <w:sz w:val="32"/>
          <w:szCs w:val="32"/>
        </w:rPr>
      </w:pPr>
      <w:r w:rsidRPr="00B45A29">
        <w:rPr>
          <w:sz w:val="32"/>
          <w:szCs w:val="32"/>
        </w:rPr>
        <w:t xml:space="preserve">    ),</w:t>
      </w:r>
    </w:p>
    <w:p w14:paraId="4921CCA6" w14:textId="77777777" w:rsidR="00B45A29" w:rsidRPr="00B45A29" w:rsidRDefault="00B45A29" w:rsidP="00B45A29">
      <w:pPr>
        <w:rPr>
          <w:sz w:val="32"/>
          <w:szCs w:val="32"/>
        </w:rPr>
      </w:pPr>
    </w:p>
    <w:p w14:paraId="30B4E881" w14:textId="77777777" w:rsidR="00B45A29" w:rsidRPr="00B45A29" w:rsidRDefault="00B45A29" w:rsidP="00B45A29">
      <w:pPr>
        <w:rPr>
          <w:sz w:val="32"/>
          <w:szCs w:val="32"/>
        </w:rPr>
      </w:pPr>
      <w:r w:rsidRPr="00B45A29">
        <w:rPr>
          <w:sz w:val="32"/>
          <w:szCs w:val="32"/>
        </w:rPr>
        <w:t xml:space="preserve">    drpStatusFilter.Selected.Value = "Approved",</w:t>
      </w:r>
    </w:p>
    <w:p w14:paraId="27485B6E" w14:textId="77777777" w:rsidR="00B45A29" w:rsidRPr="00B45A29" w:rsidRDefault="00B45A29" w:rsidP="00B45A29">
      <w:pPr>
        <w:rPr>
          <w:sz w:val="32"/>
          <w:szCs w:val="32"/>
        </w:rPr>
      </w:pPr>
    </w:p>
    <w:p w14:paraId="1DE85824" w14:textId="77777777" w:rsidR="00B45A29" w:rsidRPr="00B45A29" w:rsidRDefault="00B45A29" w:rsidP="00B45A29">
      <w:pPr>
        <w:rPr>
          <w:sz w:val="32"/>
          <w:szCs w:val="32"/>
        </w:rPr>
      </w:pPr>
      <w:r w:rsidRPr="00B45A29">
        <w:rPr>
          <w:sz w:val="32"/>
          <w:szCs w:val="32"/>
        </w:rPr>
        <w:t xml:space="preserve">    Filter(</w:t>
      </w:r>
    </w:p>
    <w:p w14:paraId="758A13FF" w14:textId="77777777" w:rsidR="00B45A29" w:rsidRPr="00B45A29" w:rsidRDefault="00B45A29" w:rsidP="00B45A29">
      <w:pPr>
        <w:rPr>
          <w:sz w:val="32"/>
          <w:szCs w:val="32"/>
        </w:rPr>
      </w:pPr>
      <w:r w:rsidRPr="00B45A29">
        <w:rPr>
          <w:sz w:val="32"/>
          <w:szCs w:val="32"/>
        </w:rPr>
        <w:t xml:space="preserve">        'Leave Requests',</w:t>
      </w:r>
    </w:p>
    <w:p w14:paraId="4D2E234F" w14:textId="77777777" w:rsidR="00B45A29" w:rsidRPr="00B45A29" w:rsidRDefault="00B45A29" w:rsidP="00B45A29">
      <w:pPr>
        <w:rPr>
          <w:sz w:val="32"/>
          <w:szCs w:val="32"/>
        </w:rPr>
      </w:pPr>
      <w:r w:rsidRPr="00B45A29">
        <w:rPr>
          <w:sz w:val="32"/>
          <w:szCs w:val="32"/>
        </w:rPr>
        <w:t xml:space="preserve">        Status = 'Leave Request Status'.Approved</w:t>
      </w:r>
    </w:p>
    <w:p w14:paraId="7E0D6955" w14:textId="77777777" w:rsidR="00B45A29" w:rsidRPr="00B45A29" w:rsidRDefault="00B45A29" w:rsidP="00B45A29">
      <w:pPr>
        <w:rPr>
          <w:sz w:val="32"/>
          <w:szCs w:val="32"/>
        </w:rPr>
      </w:pPr>
      <w:r w:rsidRPr="00B45A29">
        <w:rPr>
          <w:sz w:val="32"/>
          <w:szCs w:val="32"/>
        </w:rPr>
        <w:t xml:space="preserve">    ),</w:t>
      </w:r>
    </w:p>
    <w:p w14:paraId="638EE7B3" w14:textId="77777777" w:rsidR="00B45A29" w:rsidRPr="00B45A29" w:rsidRDefault="00B45A29" w:rsidP="00B45A29">
      <w:pPr>
        <w:rPr>
          <w:sz w:val="32"/>
          <w:szCs w:val="32"/>
        </w:rPr>
      </w:pPr>
    </w:p>
    <w:p w14:paraId="7C5BA7BF" w14:textId="77777777" w:rsidR="00B45A29" w:rsidRPr="00B45A29" w:rsidRDefault="00B45A29" w:rsidP="00B45A29">
      <w:pPr>
        <w:rPr>
          <w:sz w:val="32"/>
          <w:szCs w:val="32"/>
        </w:rPr>
      </w:pPr>
      <w:r w:rsidRPr="00B45A29">
        <w:rPr>
          <w:sz w:val="32"/>
          <w:szCs w:val="32"/>
        </w:rPr>
        <w:t xml:space="preserve">    'Leave Requests'</w:t>
      </w:r>
    </w:p>
    <w:p w14:paraId="633F55E7" w14:textId="77777777" w:rsidR="00B45A29" w:rsidRPr="00B45A29" w:rsidRDefault="00B45A29" w:rsidP="00B45A29">
      <w:pPr>
        <w:rPr>
          <w:sz w:val="32"/>
          <w:szCs w:val="32"/>
        </w:rPr>
      </w:pPr>
      <w:r w:rsidRPr="00B45A29">
        <w:rPr>
          <w:sz w:val="32"/>
          <w:szCs w:val="32"/>
        </w:rPr>
        <w:t>)</w:t>
      </w:r>
    </w:p>
    <w:p w14:paraId="0FCF6127" w14:textId="77777777" w:rsidR="00B45A29" w:rsidRPr="00B45A29" w:rsidRDefault="00B45A29" w:rsidP="00B45A29">
      <w:pPr>
        <w:rPr>
          <w:b/>
          <w:bCs/>
          <w:sz w:val="32"/>
          <w:szCs w:val="32"/>
        </w:rPr>
      </w:pPr>
      <w:r w:rsidRPr="00B45A29">
        <w:rPr>
          <w:b/>
          <w:bCs/>
          <w:sz w:val="32"/>
          <w:szCs w:val="32"/>
        </w:rPr>
        <w:t>Important</w:t>
      </w:r>
    </w:p>
    <w:p w14:paraId="21CECDAB" w14:textId="77777777" w:rsidR="00B45A29" w:rsidRPr="00B45A29" w:rsidRDefault="00B45A29" w:rsidP="00B45A29">
      <w:pPr>
        <w:rPr>
          <w:sz w:val="32"/>
          <w:szCs w:val="32"/>
        </w:rPr>
      </w:pPr>
      <w:r w:rsidRPr="00B45A29">
        <w:rPr>
          <w:sz w:val="32"/>
          <w:szCs w:val="32"/>
        </w:rPr>
        <w:t>Your generated Choice name may not literally be:</w:t>
      </w:r>
    </w:p>
    <w:p w14:paraId="15B4CAF4" w14:textId="77777777" w:rsidR="00B45A29" w:rsidRPr="00B45A29" w:rsidRDefault="00B45A29" w:rsidP="00B45A29">
      <w:pPr>
        <w:rPr>
          <w:sz w:val="32"/>
          <w:szCs w:val="32"/>
        </w:rPr>
      </w:pPr>
      <w:r w:rsidRPr="00B45A29">
        <w:rPr>
          <w:sz w:val="32"/>
          <w:szCs w:val="32"/>
        </w:rPr>
        <w:t>'Leave Request Status'</w:t>
      </w:r>
    </w:p>
    <w:p w14:paraId="53DA9E19" w14:textId="77777777" w:rsidR="00B45A29" w:rsidRPr="00B45A29" w:rsidRDefault="00B45A29" w:rsidP="00B45A29">
      <w:pPr>
        <w:rPr>
          <w:sz w:val="32"/>
          <w:szCs w:val="32"/>
        </w:rPr>
      </w:pPr>
      <w:r w:rsidRPr="00B45A29">
        <w:rPr>
          <w:sz w:val="32"/>
          <w:szCs w:val="32"/>
        </w:rPr>
        <w:t>Use:</w:t>
      </w:r>
    </w:p>
    <w:p w14:paraId="04F00C69" w14:textId="77777777" w:rsidR="00B45A29" w:rsidRPr="00B45A29" w:rsidRDefault="00B45A29" w:rsidP="00B45A29">
      <w:pPr>
        <w:rPr>
          <w:b/>
          <w:bCs/>
          <w:sz w:val="32"/>
          <w:szCs w:val="32"/>
        </w:rPr>
      </w:pPr>
      <w:r w:rsidRPr="00B45A29">
        <w:rPr>
          <w:b/>
          <w:bCs/>
          <w:sz w:val="32"/>
          <w:szCs w:val="32"/>
        </w:rPr>
        <w:t>IntelliSense.</w:t>
      </w:r>
    </w:p>
    <w:p w14:paraId="0818DE22" w14:textId="77777777" w:rsidR="00B45A29" w:rsidRPr="00B45A29" w:rsidRDefault="00B45A29" w:rsidP="00B45A29">
      <w:pPr>
        <w:rPr>
          <w:sz w:val="32"/>
          <w:szCs w:val="32"/>
        </w:rPr>
      </w:pPr>
      <w:r w:rsidRPr="00B45A29">
        <w:rPr>
          <w:sz w:val="32"/>
          <w:szCs w:val="32"/>
        </w:rPr>
        <w:pict w14:anchorId="4AC9DDC9">
          <v:rect id="_x0000_i7889" style="width:0;height:1.5pt" o:hralign="center" o:hrstd="t" o:hr="t" fillcolor="#a0a0a0" stroked="f"/>
        </w:pict>
      </w:r>
    </w:p>
    <w:p w14:paraId="3D0E647E" w14:textId="77777777" w:rsidR="00B45A29" w:rsidRPr="00B45A29" w:rsidRDefault="00B45A29" w:rsidP="00B45A29">
      <w:pPr>
        <w:rPr>
          <w:b/>
          <w:bCs/>
          <w:sz w:val="32"/>
          <w:szCs w:val="32"/>
        </w:rPr>
      </w:pPr>
      <w:r w:rsidRPr="00B45A29">
        <w:rPr>
          <w:b/>
          <w:bCs/>
          <w:sz w:val="32"/>
          <w:szCs w:val="32"/>
        </w:rPr>
        <w:t>44. Complete Status Branches</w:t>
      </w:r>
    </w:p>
    <w:p w14:paraId="6C31FAB5" w14:textId="77777777" w:rsidR="00B45A29" w:rsidRPr="00B45A29" w:rsidRDefault="00B45A29" w:rsidP="00B45A29">
      <w:pPr>
        <w:rPr>
          <w:sz w:val="32"/>
          <w:szCs w:val="32"/>
        </w:rPr>
      </w:pPr>
      <w:r w:rsidRPr="00B45A29">
        <w:rPr>
          <w:sz w:val="32"/>
          <w:szCs w:val="32"/>
        </w:rPr>
        <w:t>Add branches for:</w:t>
      </w:r>
    </w:p>
    <w:p w14:paraId="546BCFCA" w14:textId="77777777" w:rsidR="00B45A29" w:rsidRPr="00B45A29" w:rsidRDefault="00B45A29" w:rsidP="00B45A29">
      <w:pPr>
        <w:rPr>
          <w:b/>
          <w:bCs/>
          <w:sz w:val="32"/>
          <w:szCs w:val="32"/>
        </w:rPr>
      </w:pPr>
      <w:r w:rsidRPr="00B45A29">
        <w:rPr>
          <w:b/>
          <w:bCs/>
          <w:sz w:val="32"/>
          <w:szCs w:val="32"/>
        </w:rPr>
        <w:t>Pending Approval</w:t>
      </w:r>
    </w:p>
    <w:p w14:paraId="470F50B9" w14:textId="77777777" w:rsidR="00B45A29" w:rsidRPr="00B45A29" w:rsidRDefault="00B45A29" w:rsidP="00B45A29">
      <w:pPr>
        <w:rPr>
          <w:b/>
          <w:bCs/>
          <w:sz w:val="32"/>
          <w:szCs w:val="32"/>
        </w:rPr>
      </w:pPr>
      <w:r w:rsidRPr="00B45A29">
        <w:rPr>
          <w:b/>
          <w:bCs/>
          <w:sz w:val="32"/>
          <w:szCs w:val="32"/>
        </w:rPr>
        <w:t>Rejected</w:t>
      </w:r>
    </w:p>
    <w:p w14:paraId="3198A8F7" w14:textId="77777777" w:rsidR="00B45A29" w:rsidRPr="00B45A29" w:rsidRDefault="00B45A29" w:rsidP="00B45A29">
      <w:pPr>
        <w:rPr>
          <w:b/>
          <w:bCs/>
          <w:sz w:val="32"/>
          <w:szCs w:val="32"/>
        </w:rPr>
      </w:pPr>
      <w:r w:rsidRPr="00B45A29">
        <w:rPr>
          <w:b/>
          <w:bCs/>
          <w:sz w:val="32"/>
          <w:szCs w:val="32"/>
        </w:rPr>
        <w:t>Cancelled</w:t>
      </w:r>
    </w:p>
    <w:p w14:paraId="4896EAD0" w14:textId="77777777" w:rsidR="00B45A29" w:rsidRPr="00B45A29" w:rsidRDefault="00B45A29" w:rsidP="00B45A29">
      <w:pPr>
        <w:rPr>
          <w:sz w:val="32"/>
          <w:szCs w:val="32"/>
        </w:rPr>
      </w:pPr>
      <w:r w:rsidRPr="00B45A29">
        <w:rPr>
          <w:sz w:val="32"/>
          <w:szCs w:val="32"/>
        </w:rPr>
        <w:t>Students should build these using their actual Choice enum.</w:t>
      </w:r>
    </w:p>
    <w:p w14:paraId="60BB1AA8" w14:textId="77777777" w:rsidR="00B45A29" w:rsidRPr="00B45A29" w:rsidRDefault="00B45A29" w:rsidP="00B45A29">
      <w:pPr>
        <w:rPr>
          <w:sz w:val="32"/>
          <w:szCs w:val="32"/>
        </w:rPr>
      </w:pPr>
      <w:r w:rsidRPr="00B45A29">
        <w:rPr>
          <w:sz w:val="32"/>
          <w:szCs w:val="32"/>
        </w:rPr>
        <w:t>The lesson is:</w:t>
      </w:r>
    </w:p>
    <w:p w14:paraId="04FA8ADB" w14:textId="77777777" w:rsidR="00B45A29" w:rsidRPr="00B45A29" w:rsidRDefault="00B45A29" w:rsidP="00B45A29">
      <w:pPr>
        <w:rPr>
          <w:b/>
          <w:bCs/>
          <w:sz w:val="32"/>
          <w:szCs w:val="32"/>
        </w:rPr>
      </w:pPr>
      <w:r w:rsidRPr="00B45A29">
        <w:rPr>
          <w:b/>
          <w:bCs/>
          <w:sz w:val="32"/>
          <w:szCs w:val="32"/>
        </w:rPr>
        <w:t xml:space="preserve">Controlled filter state </w:t>
      </w:r>
      <w:r w:rsidRPr="00B45A29">
        <w:rPr>
          <w:rFonts w:ascii="Times New Roman" w:hAnsi="Times New Roman" w:cs="Times New Roman"/>
          <w:b/>
          <w:bCs/>
          <w:sz w:val="32"/>
          <w:szCs w:val="32"/>
        </w:rPr>
        <w:t>→</w:t>
      </w:r>
      <w:r w:rsidRPr="00B45A29">
        <w:rPr>
          <w:b/>
          <w:bCs/>
          <w:sz w:val="32"/>
          <w:szCs w:val="32"/>
        </w:rPr>
        <w:t xml:space="preserve"> Dataverse query.</w:t>
      </w:r>
    </w:p>
    <w:p w14:paraId="1AADB5A6" w14:textId="77777777" w:rsidR="00B45A29" w:rsidRPr="00B45A29" w:rsidRDefault="00B45A29" w:rsidP="00B45A29">
      <w:pPr>
        <w:rPr>
          <w:sz w:val="32"/>
          <w:szCs w:val="32"/>
        </w:rPr>
      </w:pPr>
      <w:r w:rsidRPr="00B45A29">
        <w:rPr>
          <w:sz w:val="32"/>
          <w:szCs w:val="32"/>
        </w:rPr>
        <w:pict w14:anchorId="3D4E3DBD">
          <v:rect id="_x0000_i7890" style="width:0;height:1.5pt" o:hralign="center" o:hrstd="t" o:hr="t" fillcolor="#a0a0a0" stroked="f"/>
        </w:pict>
      </w:r>
    </w:p>
    <w:p w14:paraId="151E5CBA" w14:textId="77777777" w:rsidR="00B45A29" w:rsidRPr="00B45A29" w:rsidRDefault="00B45A29" w:rsidP="00B45A29">
      <w:pPr>
        <w:rPr>
          <w:b/>
          <w:bCs/>
          <w:sz w:val="32"/>
          <w:szCs w:val="32"/>
        </w:rPr>
      </w:pPr>
      <w:r w:rsidRPr="00B45A29">
        <w:rPr>
          <w:b/>
          <w:bCs/>
          <w:sz w:val="32"/>
          <w:szCs w:val="32"/>
        </w:rPr>
        <w:t>PART G — COMBINE SEARCH + FILTER</w:t>
      </w:r>
    </w:p>
    <w:p w14:paraId="48D8009F" w14:textId="77777777" w:rsidR="00B45A29" w:rsidRPr="00B45A29" w:rsidRDefault="00B45A29" w:rsidP="00B45A29">
      <w:pPr>
        <w:rPr>
          <w:b/>
          <w:bCs/>
          <w:sz w:val="32"/>
          <w:szCs w:val="32"/>
        </w:rPr>
      </w:pPr>
      <w:r w:rsidRPr="00B45A29">
        <w:rPr>
          <w:b/>
          <w:bCs/>
          <w:sz w:val="32"/>
          <w:szCs w:val="32"/>
        </w:rPr>
        <w:t>45. Current Problem</w:t>
      </w:r>
    </w:p>
    <w:p w14:paraId="219C9E51" w14:textId="77777777" w:rsidR="00B45A29" w:rsidRPr="00B45A29" w:rsidRDefault="00B45A29" w:rsidP="00B45A29">
      <w:pPr>
        <w:rPr>
          <w:sz w:val="32"/>
          <w:szCs w:val="32"/>
        </w:rPr>
      </w:pPr>
      <w:r w:rsidRPr="00B45A29">
        <w:rPr>
          <w:sz w:val="32"/>
          <w:szCs w:val="32"/>
        </w:rPr>
        <w:t>We now have:</w:t>
      </w:r>
    </w:p>
    <w:p w14:paraId="10725901" w14:textId="77777777" w:rsidR="00B45A29" w:rsidRPr="00B45A29" w:rsidRDefault="00B45A29" w:rsidP="00B45A29">
      <w:pPr>
        <w:rPr>
          <w:b/>
          <w:bCs/>
          <w:sz w:val="32"/>
          <w:szCs w:val="32"/>
        </w:rPr>
      </w:pPr>
      <w:r w:rsidRPr="00B45A29">
        <w:rPr>
          <w:b/>
          <w:bCs/>
          <w:sz w:val="32"/>
          <w:szCs w:val="32"/>
        </w:rPr>
        <w:t>Search Formula</w:t>
      </w:r>
    </w:p>
    <w:p w14:paraId="0DCD2B19" w14:textId="77777777" w:rsidR="00B45A29" w:rsidRPr="00B45A29" w:rsidRDefault="00B45A29" w:rsidP="00B45A29">
      <w:pPr>
        <w:rPr>
          <w:sz w:val="32"/>
          <w:szCs w:val="32"/>
        </w:rPr>
      </w:pPr>
      <w:r w:rsidRPr="00B45A29">
        <w:rPr>
          <w:sz w:val="32"/>
          <w:szCs w:val="32"/>
        </w:rPr>
        <w:lastRenderedPageBreak/>
        <w:t>and:</w:t>
      </w:r>
    </w:p>
    <w:p w14:paraId="12FB063F" w14:textId="77777777" w:rsidR="00B45A29" w:rsidRPr="00B45A29" w:rsidRDefault="00B45A29" w:rsidP="00B45A29">
      <w:pPr>
        <w:rPr>
          <w:b/>
          <w:bCs/>
          <w:sz w:val="32"/>
          <w:szCs w:val="32"/>
        </w:rPr>
      </w:pPr>
      <w:r w:rsidRPr="00B45A29">
        <w:rPr>
          <w:b/>
          <w:bCs/>
          <w:sz w:val="32"/>
          <w:szCs w:val="32"/>
        </w:rPr>
        <w:t>Status Filter Formula.</w:t>
      </w:r>
    </w:p>
    <w:p w14:paraId="432B6026" w14:textId="77777777" w:rsidR="00B45A29" w:rsidRPr="00B45A29" w:rsidRDefault="00B45A29" w:rsidP="00B45A29">
      <w:pPr>
        <w:rPr>
          <w:sz w:val="32"/>
          <w:szCs w:val="32"/>
        </w:rPr>
      </w:pPr>
      <w:r w:rsidRPr="00B45A29">
        <w:rPr>
          <w:sz w:val="32"/>
          <w:szCs w:val="32"/>
        </w:rPr>
        <w:t>But users need:</w:t>
      </w:r>
    </w:p>
    <w:p w14:paraId="721473A9" w14:textId="77777777" w:rsidR="00B45A29" w:rsidRPr="00B45A29" w:rsidRDefault="00B45A29" w:rsidP="00B45A29">
      <w:pPr>
        <w:rPr>
          <w:b/>
          <w:bCs/>
          <w:sz w:val="32"/>
          <w:szCs w:val="32"/>
        </w:rPr>
      </w:pPr>
      <w:r w:rsidRPr="00B45A29">
        <w:rPr>
          <w:b/>
          <w:bCs/>
          <w:sz w:val="32"/>
          <w:szCs w:val="32"/>
        </w:rPr>
        <w:t>Both at the same time.</w:t>
      </w:r>
    </w:p>
    <w:p w14:paraId="15A5FCC7" w14:textId="77777777" w:rsidR="00B45A29" w:rsidRPr="00B45A29" w:rsidRDefault="00B45A29" w:rsidP="00B45A29">
      <w:pPr>
        <w:rPr>
          <w:sz w:val="32"/>
          <w:szCs w:val="32"/>
        </w:rPr>
      </w:pPr>
      <w:r w:rsidRPr="00B45A29">
        <w:rPr>
          <w:sz w:val="32"/>
          <w:szCs w:val="32"/>
        </w:rPr>
        <w:t>Example:</w:t>
      </w:r>
    </w:p>
    <w:p w14:paraId="1BDF24CE" w14:textId="77777777" w:rsidR="00B45A29" w:rsidRPr="00B45A29" w:rsidRDefault="00B45A29" w:rsidP="00B45A29">
      <w:pPr>
        <w:rPr>
          <w:sz w:val="32"/>
          <w:szCs w:val="32"/>
        </w:rPr>
      </w:pPr>
      <w:r w:rsidRPr="00B45A29">
        <w:rPr>
          <w:sz w:val="32"/>
          <w:szCs w:val="32"/>
        </w:rPr>
        <w:t>Filter:</w:t>
      </w:r>
    </w:p>
    <w:p w14:paraId="5A93A363" w14:textId="77777777" w:rsidR="00B45A29" w:rsidRPr="00B45A29" w:rsidRDefault="00B45A29" w:rsidP="00B45A29">
      <w:pPr>
        <w:rPr>
          <w:sz w:val="32"/>
          <w:szCs w:val="32"/>
        </w:rPr>
      </w:pPr>
      <w:r w:rsidRPr="00B45A29">
        <w:rPr>
          <w:sz w:val="32"/>
          <w:szCs w:val="32"/>
        </w:rPr>
        <w:t>Approved</w:t>
      </w:r>
    </w:p>
    <w:p w14:paraId="6CF001C7" w14:textId="77777777" w:rsidR="00B45A29" w:rsidRPr="00B45A29" w:rsidRDefault="00B45A29" w:rsidP="00B45A29">
      <w:pPr>
        <w:rPr>
          <w:sz w:val="32"/>
          <w:szCs w:val="32"/>
        </w:rPr>
      </w:pPr>
      <w:r w:rsidRPr="00B45A29">
        <w:rPr>
          <w:sz w:val="32"/>
          <w:szCs w:val="32"/>
        </w:rPr>
        <w:t>Search:</w:t>
      </w:r>
    </w:p>
    <w:p w14:paraId="4E810FF3" w14:textId="77777777" w:rsidR="00B45A29" w:rsidRPr="00B45A29" w:rsidRDefault="00B45A29" w:rsidP="00B45A29">
      <w:pPr>
        <w:rPr>
          <w:sz w:val="32"/>
          <w:szCs w:val="32"/>
        </w:rPr>
      </w:pPr>
      <w:r w:rsidRPr="00B45A29">
        <w:rPr>
          <w:sz w:val="32"/>
          <w:szCs w:val="32"/>
        </w:rPr>
        <w:t>vacation</w:t>
      </w:r>
    </w:p>
    <w:p w14:paraId="484DC368" w14:textId="77777777" w:rsidR="00B45A29" w:rsidRPr="00B45A29" w:rsidRDefault="00B45A29" w:rsidP="00B45A29">
      <w:pPr>
        <w:rPr>
          <w:sz w:val="32"/>
          <w:szCs w:val="32"/>
        </w:rPr>
      </w:pPr>
      <w:r w:rsidRPr="00B45A29">
        <w:rPr>
          <w:sz w:val="32"/>
          <w:szCs w:val="32"/>
        </w:rPr>
        <w:t>Expected:</w:t>
      </w:r>
    </w:p>
    <w:p w14:paraId="6A4E365C" w14:textId="77777777" w:rsidR="00B45A29" w:rsidRPr="00B45A29" w:rsidRDefault="00B45A29" w:rsidP="00B45A29">
      <w:pPr>
        <w:rPr>
          <w:sz w:val="32"/>
          <w:szCs w:val="32"/>
        </w:rPr>
      </w:pPr>
      <w:r w:rsidRPr="00B45A29">
        <w:rPr>
          <w:sz w:val="32"/>
          <w:szCs w:val="32"/>
        </w:rPr>
        <w:t>Only Approved records containing:</w:t>
      </w:r>
    </w:p>
    <w:p w14:paraId="55884F7F" w14:textId="77777777" w:rsidR="00B45A29" w:rsidRPr="00B45A29" w:rsidRDefault="00B45A29" w:rsidP="00B45A29">
      <w:pPr>
        <w:rPr>
          <w:sz w:val="32"/>
          <w:szCs w:val="32"/>
        </w:rPr>
      </w:pPr>
      <w:r w:rsidRPr="00B45A29">
        <w:rPr>
          <w:sz w:val="32"/>
          <w:szCs w:val="32"/>
        </w:rPr>
        <w:t>vacation</w:t>
      </w:r>
    </w:p>
    <w:p w14:paraId="695EA070" w14:textId="77777777" w:rsidR="00B45A29" w:rsidRPr="00B45A29" w:rsidRDefault="00B45A29" w:rsidP="00B45A29">
      <w:pPr>
        <w:rPr>
          <w:sz w:val="32"/>
          <w:szCs w:val="32"/>
        </w:rPr>
      </w:pPr>
      <w:r w:rsidRPr="00B45A29">
        <w:rPr>
          <w:sz w:val="32"/>
          <w:szCs w:val="32"/>
        </w:rPr>
        <w:t>should appear.</w:t>
      </w:r>
    </w:p>
    <w:p w14:paraId="6E3DD8B4" w14:textId="77777777" w:rsidR="00B45A29" w:rsidRPr="00B45A29" w:rsidRDefault="00B45A29" w:rsidP="00B45A29">
      <w:pPr>
        <w:rPr>
          <w:sz w:val="32"/>
          <w:szCs w:val="32"/>
        </w:rPr>
      </w:pPr>
      <w:r w:rsidRPr="00B45A29">
        <w:rPr>
          <w:sz w:val="32"/>
          <w:szCs w:val="32"/>
        </w:rPr>
        <w:pict w14:anchorId="7DA34DB4">
          <v:rect id="_x0000_i7891" style="width:0;height:1.5pt" o:hralign="center" o:hrstd="t" o:hr="t" fillcolor="#a0a0a0" stroked="f"/>
        </w:pict>
      </w:r>
    </w:p>
    <w:p w14:paraId="55AF606F" w14:textId="77777777" w:rsidR="00B45A29" w:rsidRPr="00B45A29" w:rsidRDefault="00B45A29" w:rsidP="00B45A29">
      <w:pPr>
        <w:rPr>
          <w:b/>
          <w:bCs/>
          <w:sz w:val="32"/>
          <w:szCs w:val="32"/>
        </w:rPr>
      </w:pPr>
      <w:r w:rsidRPr="00B45A29">
        <w:rPr>
          <w:b/>
          <w:bCs/>
          <w:sz w:val="32"/>
          <w:szCs w:val="32"/>
        </w:rPr>
        <w:t>46. Formula Pipeline</w:t>
      </w:r>
    </w:p>
    <w:p w14:paraId="441363A8" w14:textId="77777777" w:rsidR="00B45A29" w:rsidRPr="00B45A29" w:rsidRDefault="00B45A29" w:rsidP="00B45A29">
      <w:pPr>
        <w:rPr>
          <w:sz w:val="32"/>
          <w:szCs w:val="32"/>
        </w:rPr>
      </w:pPr>
      <w:r w:rsidRPr="00B45A29">
        <w:rPr>
          <w:sz w:val="32"/>
          <w:szCs w:val="32"/>
        </w:rPr>
        <w:t>Think:</w:t>
      </w:r>
    </w:p>
    <w:p w14:paraId="36E2FBFF" w14:textId="77777777" w:rsidR="00B45A29" w:rsidRPr="00B45A29" w:rsidRDefault="00B45A29" w:rsidP="00B45A29">
      <w:pPr>
        <w:rPr>
          <w:sz w:val="32"/>
          <w:szCs w:val="32"/>
        </w:rPr>
      </w:pPr>
      <w:r w:rsidRPr="00B45A29">
        <w:rPr>
          <w:sz w:val="32"/>
          <w:szCs w:val="32"/>
        </w:rPr>
        <w:t>DATAVERSE</w:t>
      </w:r>
    </w:p>
    <w:p w14:paraId="3CEA48EB" w14:textId="77777777" w:rsidR="00B45A29" w:rsidRPr="00B45A29" w:rsidRDefault="00B45A29" w:rsidP="00B45A29">
      <w:pPr>
        <w:rPr>
          <w:sz w:val="32"/>
          <w:szCs w:val="32"/>
        </w:rPr>
      </w:pPr>
      <w:r w:rsidRPr="00B45A29">
        <w:rPr>
          <w:sz w:val="32"/>
          <w:szCs w:val="32"/>
        </w:rPr>
        <w:t xml:space="preserve">   |</w:t>
      </w:r>
    </w:p>
    <w:p w14:paraId="02FC2CB3" w14:textId="77777777" w:rsidR="00B45A29" w:rsidRPr="00B45A29" w:rsidRDefault="00B45A29" w:rsidP="00B45A29">
      <w:pPr>
        <w:rPr>
          <w:sz w:val="32"/>
          <w:szCs w:val="32"/>
        </w:rPr>
      </w:pPr>
      <w:r w:rsidRPr="00B45A29">
        <w:rPr>
          <w:sz w:val="32"/>
          <w:szCs w:val="32"/>
        </w:rPr>
        <w:t xml:space="preserve">   v</w:t>
      </w:r>
    </w:p>
    <w:p w14:paraId="1F4B93E4" w14:textId="77777777" w:rsidR="00B45A29" w:rsidRPr="00B45A29" w:rsidRDefault="00B45A29" w:rsidP="00B45A29">
      <w:pPr>
        <w:rPr>
          <w:sz w:val="32"/>
          <w:szCs w:val="32"/>
        </w:rPr>
      </w:pPr>
      <w:r w:rsidRPr="00B45A29">
        <w:rPr>
          <w:sz w:val="32"/>
          <w:szCs w:val="32"/>
        </w:rPr>
        <w:t>FILTER STATUS</w:t>
      </w:r>
    </w:p>
    <w:p w14:paraId="31754289" w14:textId="77777777" w:rsidR="00B45A29" w:rsidRPr="00B45A29" w:rsidRDefault="00B45A29" w:rsidP="00B45A29">
      <w:pPr>
        <w:rPr>
          <w:sz w:val="32"/>
          <w:szCs w:val="32"/>
        </w:rPr>
      </w:pPr>
      <w:r w:rsidRPr="00B45A29">
        <w:rPr>
          <w:sz w:val="32"/>
          <w:szCs w:val="32"/>
        </w:rPr>
        <w:t xml:space="preserve">   |</w:t>
      </w:r>
    </w:p>
    <w:p w14:paraId="7A864ECB" w14:textId="77777777" w:rsidR="00B45A29" w:rsidRPr="00B45A29" w:rsidRDefault="00B45A29" w:rsidP="00B45A29">
      <w:pPr>
        <w:rPr>
          <w:sz w:val="32"/>
          <w:szCs w:val="32"/>
        </w:rPr>
      </w:pPr>
      <w:r w:rsidRPr="00B45A29">
        <w:rPr>
          <w:sz w:val="32"/>
          <w:szCs w:val="32"/>
        </w:rPr>
        <w:t xml:space="preserve">   v</w:t>
      </w:r>
    </w:p>
    <w:p w14:paraId="0D89B776" w14:textId="77777777" w:rsidR="00B45A29" w:rsidRPr="00B45A29" w:rsidRDefault="00B45A29" w:rsidP="00B45A29">
      <w:pPr>
        <w:rPr>
          <w:sz w:val="32"/>
          <w:szCs w:val="32"/>
        </w:rPr>
      </w:pPr>
      <w:r w:rsidRPr="00B45A29">
        <w:rPr>
          <w:sz w:val="32"/>
          <w:szCs w:val="32"/>
        </w:rPr>
        <w:lastRenderedPageBreak/>
        <w:t>SEARCH TEXT</w:t>
      </w:r>
    </w:p>
    <w:p w14:paraId="774FEB20" w14:textId="77777777" w:rsidR="00B45A29" w:rsidRPr="00B45A29" w:rsidRDefault="00B45A29" w:rsidP="00B45A29">
      <w:pPr>
        <w:rPr>
          <w:sz w:val="32"/>
          <w:szCs w:val="32"/>
        </w:rPr>
      </w:pPr>
      <w:r w:rsidRPr="00B45A29">
        <w:rPr>
          <w:sz w:val="32"/>
          <w:szCs w:val="32"/>
        </w:rPr>
        <w:t xml:space="preserve">   |</w:t>
      </w:r>
    </w:p>
    <w:p w14:paraId="4FFC32D8" w14:textId="77777777" w:rsidR="00B45A29" w:rsidRPr="00B45A29" w:rsidRDefault="00B45A29" w:rsidP="00B45A29">
      <w:pPr>
        <w:rPr>
          <w:sz w:val="32"/>
          <w:szCs w:val="32"/>
        </w:rPr>
      </w:pPr>
      <w:r w:rsidRPr="00B45A29">
        <w:rPr>
          <w:sz w:val="32"/>
          <w:szCs w:val="32"/>
        </w:rPr>
        <w:t xml:space="preserve">   v</w:t>
      </w:r>
    </w:p>
    <w:p w14:paraId="19376B01" w14:textId="77777777" w:rsidR="00B45A29" w:rsidRPr="00B45A29" w:rsidRDefault="00B45A29" w:rsidP="00B45A29">
      <w:pPr>
        <w:rPr>
          <w:sz w:val="32"/>
          <w:szCs w:val="32"/>
        </w:rPr>
      </w:pPr>
      <w:r w:rsidRPr="00B45A29">
        <w:rPr>
          <w:sz w:val="32"/>
          <w:szCs w:val="32"/>
        </w:rPr>
        <w:t>GALLERY</w:t>
      </w:r>
    </w:p>
    <w:p w14:paraId="7E10B35E" w14:textId="77777777" w:rsidR="00B45A29" w:rsidRPr="00B45A29" w:rsidRDefault="00B45A29" w:rsidP="00B45A29">
      <w:pPr>
        <w:rPr>
          <w:sz w:val="32"/>
          <w:szCs w:val="32"/>
        </w:rPr>
      </w:pPr>
      <w:r w:rsidRPr="00B45A29">
        <w:rPr>
          <w:sz w:val="32"/>
          <w:szCs w:val="32"/>
        </w:rPr>
        <w:pict w14:anchorId="7CE8EE9E">
          <v:rect id="_x0000_i7892" style="width:0;height:1.5pt" o:hralign="center" o:hrstd="t" o:hr="t" fillcolor="#a0a0a0" stroked="f"/>
        </w:pict>
      </w:r>
    </w:p>
    <w:p w14:paraId="61BE0B37" w14:textId="77777777" w:rsidR="00B45A29" w:rsidRPr="00B45A29" w:rsidRDefault="00B45A29" w:rsidP="00B45A29">
      <w:pPr>
        <w:rPr>
          <w:b/>
          <w:bCs/>
          <w:sz w:val="32"/>
          <w:szCs w:val="32"/>
        </w:rPr>
      </w:pPr>
      <w:r w:rsidRPr="00B45A29">
        <w:rPr>
          <w:b/>
          <w:bCs/>
          <w:sz w:val="32"/>
          <w:szCs w:val="32"/>
        </w:rPr>
        <w:t>47. Build the Base Filter</w:t>
      </w:r>
    </w:p>
    <w:p w14:paraId="52C136BD" w14:textId="77777777" w:rsidR="00B45A29" w:rsidRPr="00B45A29" w:rsidRDefault="00B45A29" w:rsidP="00B45A29">
      <w:pPr>
        <w:rPr>
          <w:sz w:val="32"/>
          <w:szCs w:val="32"/>
        </w:rPr>
      </w:pPr>
      <w:r w:rsidRPr="00B45A29">
        <w:rPr>
          <w:sz w:val="32"/>
          <w:szCs w:val="32"/>
        </w:rPr>
        <w:t>Conceptually define:</w:t>
      </w:r>
    </w:p>
    <w:p w14:paraId="595DD0DE" w14:textId="77777777" w:rsidR="00B45A29" w:rsidRPr="00B45A29" w:rsidRDefault="00B45A29" w:rsidP="00B45A29">
      <w:pPr>
        <w:rPr>
          <w:sz w:val="32"/>
          <w:szCs w:val="32"/>
        </w:rPr>
      </w:pPr>
      <w:r w:rsidRPr="00B45A29">
        <w:rPr>
          <w:sz w:val="32"/>
          <w:szCs w:val="32"/>
        </w:rPr>
        <w:t>Filtered Requests</w:t>
      </w:r>
    </w:p>
    <w:p w14:paraId="7F22B72D" w14:textId="77777777" w:rsidR="00B45A29" w:rsidRPr="00B45A29" w:rsidRDefault="00B45A29" w:rsidP="00B45A29">
      <w:pPr>
        <w:rPr>
          <w:sz w:val="32"/>
          <w:szCs w:val="32"/>
        </w:rPr>
      </w:pPr>
      <w:r w:rsidRPr="00B45A29">
        <w:rPr>
          <w:sz w:val="32"/>
          <w:szCs w:val="32"/>
        </w:rPr>
        <w:t>first.</w:t>
      </w:r>
    </w:p>
    <w:p w14:paraId="71DA3414" w14:textId="77777777" w:rsidR="00B45A29" w:rsidRPr="00B45A29" w:rsidRDefault="00B45A29" w:rsidP="00B45A29">
      <w:pPr>
        <w:rPr>
          <w:sz w:val="32"/>
          <w:szCs w:val="32"/>
        </w:rPr>
      </w:pPr>
      <w:r w:rsidRPr="00B45A29">
        <w:rPr>
          <w:sz w:val="32"/>
          <w:szCs w:val="32"/>
        </w:rPr>
        <w:t>Then apply:</w:t>
      </w:r>
    </w:p>
    <w:p w14:paraId="5B0CD17C" w14:textId="77777777" w:rsidR="00B45A29" w:rsidRPr="00B45A29" w:rsidRDefault="00B45A29" w:rsidP="00B45A29">
      <w:pPr>
        <w:rPr>
          <w:sz w:val="32"/>
          <w:szCs w:val="32"/>
        </w:rPr>
      </w:pPr>
      <w:r w:rsidRPr="00B45A29">
        <w:rPr>
          <w:sz w:val="32"/>
          <w:szCs w:val="32"/>
        </w:rPr>
        <w:t>Search</w:t>
      </w:r>
    </w:p>
    <w:p w14:paraId="15CD6362" w14:textId="77777777" w:rsidR="00B45A29" w:rsidRPr="00B45A29" w:rsidRDefault="00B45A29" w:rsidP="00B45A29">
      <w:pPr>
        <w:rPr>
          <w:sz w:val="32"/>
          <w:szCs w:val="32"/>
        </w:rPr>
      </w:pPr>
      <w:r w:rsidRPr="00B45A29">
        <w:rPr>
          <w:sz w:val="32"/>
          <w:szCs w:val="32"/>
        </w:rPr>
        <w:t>around it.</w:t>
      </w:r>
    </w:p>
    <w:p w14:paraId="036A5835" w14:textId="77777777" w:rsidR="00B45A29" w:rsidRPr="00B45A29" w:rsidRDefault="00B45A29" w:rsidP="00B45A29">
      <w:pPr>
        <w:rPr>
          <w:sz w:val="32"/>
          <w:szCs w:val="32"/>
        </w:rPr>
      </w:pPr>
      <w:r w:rsidRPr="00B45A29">
        <w:rPr>
          <w:sz w:val="32"/>
          <w:szCs w:val="32"/>
        </w:rPr>
        <w:t>Example pattern:</w:t>
      </w:r>
    </w:p>
    <w:p w14:paraId="21C6A62C" w14:textId="77777777" w:rsidR="00B45A29" w:rsidRPr="00B45A29" w:rsidRDefault="00B45A29" w:rsidP="00B45A29">
      <w:pPr>
        <w:rPr>
          <w:sz w:val="32"/>
          <w:szCs w:val="32"/>
        </w:rPr>
      </w:pPr>
      <w:r w:rsidRPr="00B45A29">
        <w:rPr>
          <w:sz w:val="32"/>
          <w:szCs w:val="32"/>
        </w:rPr>
        <w:t>Search(</w:t>
      </w:r>
    </w:p>
    <w:p w14:paraId="5CE1B34F" w14:textId="77777777" w:rsidR="00B45A29" w:rsidRPr="00B45A29" w:rsidRDefault="00B45A29" w:rsidP="00B45A29">
      <w:pPr>
        <w:rPr>
          <w:sz w:val="32"/>
          <w:szCs w:val="32"/>
        </w:rPr>
      </w:pPr>
      <w:r w:rsidRPr="00B45A29">
        <w:rPr>
          <w:sz w:val="32"/>
          <w:szCs w:val="32"/>
        </w:rPr>
        <w:t xml:space="preserve">    Filter(</w:t>
      </w:r>
    </w:p>
    <w:p w14:paraId="59A8C8EC" w14:textId="77777777" w:rsidR="00B45A29" w:rsidRPr="00B45A29" w:rsidRDefault="00B45A29" w:rsidP="00B45A29">
      <w:pPr>
        <w:rPr>
          <w:sz w:val="32"/>
          <w:szCs w:val="32"/>
        </w:rPr>
      </w:pPr>
      <w:r w:rsidRPr="00B45A29">
        <w:rPr>
          <w:sz w:val="32"/>
          <w:szCs w:val="32"/>
        </w:rPr>
        <w:t xml:space="preserve">        'Leave Requests',</w:t>
      </w:r>
    </w:p>
    <w:p w14:paraId="3B30DCCD" w14:textId="77777777" w:rsidR="00B45A29" w:rsidRPr="00B45A29" w:rsidRDefault="00B45A29" w:rsidP="00B45A29">
      <w:pPr>
        <w:rPr>
          <w:sz w:val="32"/>
          <w:szCs w:val="32"/>
        </w:rPr>
      </w:pPr>
      <w:r w:rsidRPr="00B45A29">
        <w:rPr>
          <w:sz w:val="32"/>
          <w:szCs w:val="32"/>
        </w:rPr>
        <w:t xml:space="preserve">        ...</w:t>
      </w:r>
    </w:p>
    <w:p w14:paraId="5C9380DC" w14:textId="77777777" w:rsidR="00B45A29" w:rsidRPr="00B45A29" w:rsidRDefault="00B45A29" w:rsidP="00B45A29">
      <w:pPr>
        <w:rPr>
          <w:sz w:val="32"/>
          <w:szCs w:val="32"/>
        </w:rPr>
      </w:pPr>
      <w:r w:rsidRPr="00B45A29">
        <w:rPr>
          <w:sz w:val="32"/>
          <w:szCs w:val="32"/>
        </w:rPr>
        <w:t xml:space="preserve">    ),</w:t>
      </w:r>
    </w:p>
    <w:p w14:paraId="21C35057" w14:textId="77777777" w:rsidR="00B45A29" w:rsidRPr="00B45A29" w:rsidRDefault="00B45A29" w:rsidP="00B45A29">
      <w:pPr>
        <w:rPr>
          <w:sz w:val="32"/>
          <w:szCs w:val="32"/>
        </w:rPr>
      </w:pPr>
      <w:r w:rsidRPr="00B45A29">
        <w:rPr>
          <w:sz w:val="32"/>
          <w:szCs w:val="32"/>
        </w:rPr>
        <w:t xml:space="preserve">    txtRequestSearch.Text,</w:t>
      </w:r>
    </w:p>
    <w:p w14:paraId="5CEDD9F8" w14:textId="77777777" w:rsidR="00B45A29" w:rsidRPr="00B45A29" w:rsidRDefault="00B45A29" w:rsidP="00B45A29">
      <w:pPr>
        <w:rPr>
          <w:sz w:val="32"/>
          <w:szCs w:val="32"/>
        </w:rPr>
      </w:pPr>
      <w:r w:rsidRPr="00B45A29">
        <w:rPr>
          <w:sz w:val="32"/>
          <w:szCs w:val="32"/>
        </w:rPr>
        <w:t xml:space="preserve">    Reason</w:t>
      </w:r>
    </w:p>
    <w:p w14:paraId="2BCFDA0F" w14:textId="77777777" w:rsidR="00B45A29" w:rsidRPr="00B45A29" w:rsidRDefault="00B45A29" w:rsidP="00B45A29">
      <w:pPr>
        <w:rPr>
          <w:sz w:val="32"/>
          <w:szCs w:val="32"/>
        </w:rPr>
      </w:pPr>
      <w:r w:rsidRPr="00B45A29">
        <w:rPr>
          <w:sz w:val="32"/>
          <w:szCs w:val="32"/>
        </w:rPr>
        <w:t>)</w:t>
      </w:r>
    </w:p>
    <w:p w14:paraId="5FED388E" w14:textId="77777777" w:rsidR="00B45A29" w:rsidRPr="00B45A29" w:rsidRDefault="00B45A29" w:rsidP="00B45A29">
      <w:pPr>
        <w:rPr>
          <w:sz w:val="32"/>
          <w:szCs w:val="32"/>
        </w:rPr>
      </w:pPr>
      <w:r w:rsidRPr="00B45A29">
        <w:rPr>
          <w:sz w:val="32"/>
          <w:szCs w:val="32"/>
        </w:rPr>
        <w:pict w14:anchorId="0F1729E6">
          <v:rect id="_x0000_i7893" style="width:0;height:1.5pt" o:hralign="center" o:hrstd="t" o:hr="t" fillcolor="#a0a0a0" stroked="f"/>
        </w:pict>
      </w:r>
    </w:p>
    <w:p w14:paraId="2A9F87E3" w14:textId="77777777" w:rsidR="00B45A29" w:rsidRPr="00B45A29" w:rsidRDefault="00B45A29" w:rsidP="00B45A29">
      <w:pPr>
        <w:rPr>
          <w:b/>
          <w:bCs/>
          <w:sz w:val="32"/>
          <w:szCs w:val="32"/>
        </w:rPr>
      </w:pPr>
      <w:r w:rsidRPr="00B45A29">
        <w:rPr>
          <w:b/>
          <w:bCs/>
          <w:sz w:val="32"/>
          <w:szCs w:val="32"/>
        </w:rPr>
        <w:lastRenderedPageBreak/>
        <w:t>48. Why Read Inside-Out?</w:t>
      </w:r>
    </w:p>
    <w:p w14:paraId="452CE34F" w14:textId="77777777" w:rsidR="00B45A29" w:rsidRPr="00B45A29" w:rsidRDefault="00B45A29" w:rsidP="00B45A29">
      <w:pPr>
        <w:rPr>
          <w:sz w:val="32"/>
          <w:szCs w:val="32"/>
        </w:rPr>
      </w:pPr>
      <w:r w:rsidRPr="00B45A29">
        <w:rPr>
          <w:sz w:val="32"/>
          <w:szCs w:val="32"/>
        </w:rPr>
        <w:t>Formula:</w:t>
      </w:r>
    </w:p>
    <w:p w14:paraId="6619315A" w14:textId="77777777" w:rsidR="00B45A29" w:rsidRPr="00B45A29" w:rsidRDefault="00B45A29" w:rsidP="00B45A29">
      <w:pPr>
        <w:rPr>
          <w:sz w:val="32"/>
          <w:szCs w:val="32"/>
        </w:rPr>
      </w:pPr>
      <w:r w:rsidRPr="00B45A29">
        <w:rPr>
          <w:sz w:val="32"/>
          <w:szCs w:val="32"/>
        </w:rPr>
        <w:t>Search(</w:t>
      </w:r>
    </w:p>
    <w:p w14:paraId="6F8739DC" w14:textId="77777777" w:rsidR="00B45A29" w:rsidRPr="00B45A29" w:rsidRDefault="00B45A29" w:rsidP="00B45A29">
      <w:pPr>
        <w:rPr>
          <w:sz w:val="32"/>
          <w:szCs w:val="32"/>
        </w:rPr>
      </w:pPr>
      <w:r w:rsidRPr="00B45A29">
        <w:rPr>
          <w:sz w:val="32"/>
          <w:szCs w:val="32"/>
        </w:rPr>
        <w:t xml:space="preserve">    Filter(</w:t>
      </w:r>
    </w:p>
    <w:p w14:paraId="31C3A9E7" w14:textId="77777777" w:rsidR="00B45A29" w:rsidRPr="00B45A29" w:rsidRDefault="00B45A29" w:rsidP="00B45A29">
      <w:pPr>
        <w:rPr>
          <w:sz w:val="32"/>
          <w:szCs w:val="32"/>
        </w:rPr>
      </w:pPr>
      <w:r w:rsidRPr="00B45A29">
        <w:rPr>
          <w:sz w:val="32"/>
          <w:szCs w:val="32"/>
        </w:rPr>
        <w:t xml:space="preserve">        'Leave Requests',</w:t>
      </w:r>
    </w:p>
    <w:p w14:paraId="3A59DBDC" w14:textId="77777777" w:rsidR="00B45A29" w:rsidRPr="00B45A29" w:rsidRDefault="00B45A29" w:rsidP="00B45A29">
      <w:pPr>
        <w:rPr>
          <w:sz w:val="32"/>
          <w:szCs w:val="32"/>
        </w:rPr>
      </w:pPr>
      <w:r w:rsidRPr="00B45A29">
        <w:rPr>
          <w:sz w:val="32"/>
          <w:szCs w:val="32"/>
        </w:rPr>
        <w:t xml:space="preserve">        ...</w:t>
      </w:r>
    </w:p>
    <w:p w14:paraId="245451B4" w14:textId="77777777" w:rsidR="00B45A29" w:rsidRPr="00B45A29" w:rsidRDefault="00B45A29" w:rsidP="00B45A29">
      <w:pPr>
        <w:rPr>
          <w:sz w:val="32"/>
          <w:szCs w:val="32"/>
        </w:rPr>
      </w:pPr>
      <w:r w:rsidRPr="00B45A29">
        <w:rPr>
          <w:sz w:val="32"/>
          <w:szCs w:val="32"/>
        </w:rPr>
        <w:t xml:space="preserve">    ),</w:t>
      </w:r>
    </w:p>
    <w:p w14:paraId="51CF2481" w14:textId="77777777" w:rsidR="00B45A29" w:rsidRPr="00B45A29" w:rsidRDefault="00B45A29" w:rsidP="00B45A29">
      <w:pPr>
        <w:rPr>
          <w:sz w:val="32"/>
          <w:szCs w:val="32"/>
        </w:rPr>
      </w:pPr>
      <w:r w:rsidRPr="00B45A29">
        <w:rPr>
          <w:sz w:val="32"/>
          <w:szCs w:val="32"/>
        </w:rPr>
        <w:t xml:space="preserve">    txtRequestSearch.Text,</w:t>
      </w:r>
    </w:p>
    <w:p w14:paraId="12B858F6" w14:textId="77777777" w:rsidR="00B45A29" w:rsidRPr="00B45A29" w:rsidRDefault="00B45A29" w:rsidP="00B45A29">
      <w:pPr>
        <w:rPr>
          <w:sz w:val="32"/>
          <w:szCs w:val="32"/>
        </w:rPr>
      </w:pPr>
      <w:r w:rsidRPr="00B45A29">
        <w:rPr>
          <w:sz w:val="32"/>
          <w:szCs w:val="32"/>
        </w:rPr>
        <w:t xml:space="preserve">    Reason</w:t>
      </w:r>
    </w:p>
    <w:p w14:paraId="45397EA7" w14:textId="77777777" w:rsidR="00B45A29" w:rsidRPr="00B45A29" w:rsidRDefault="00B45A29" w:rsidP="00B45A29">
      <w:pPr>
        <w:rPr>
          <w:sz w:val="32"/>
          <w:szCs w:val="32"/>
        </w:rPr>
      </w:pPr>
      <w:r w:rsidRPr="00B45A29">
        <w:rPr>
          <w:sz w:val="32"/>
          <w:szCs w:val="32"/>
        </w:rPr>
        <w:t>)</w:t>
      </w:r>
    </w:p>
    <w:p w14:paraId="49BCA9BB" w14:textId="77777777" w:rsidR="00B45A29" w:rsidRPr="00B45A29" w:rsidRDefault="00B45A29" w:rsidP="00B45A29">
      <w:pPr>
        <w:rPr>
          <w:sz w:val="32"/>
          <w:szCs w:val="32"/>
        </w:rPr>
      </w:pPr>
      <w:r w:rsidRPr="00B45A29">
        <w:rPr>
          <w:sz w:val="32"/>
          <w:szCs w:val="32"/>
        </w:rPr>
        <w:t>Read:</w:t>
      </w:r>
    </w:p>
    <w:p w14:paraId="65C83556" w14:textId="77777777" w:rsidR="00B45A29" w:rsidRPr="00B45A29" w:rsidRDefault="00B45A29" w:rsidP="00B45A29">
      <w:pPr>
        <w:rPr>
          <w:b/>
          <w:bCs/>
          <w:sz w:val="32"/>
          <w:szCs w:val="32"/>
        </w:rPr>
      </w:pPr>
      <w:r w:rsidRPr="00B45A29">
        <w:rPr>
          <w:b/>
          <w:bCs/>
          <w:sz w:val="32"/>
          <w:szCs w:val="32"/>
        </w:rPr>
        <w:t>Step 1</w:t>
      </w:r>
    </w:p>
    <w:p w14:paraId="4CB30C3E" w14:textId="77777777" w:rsidR="00B45A29" w:rsidRPr="00B45A29" w:rsidRDefault="00B45A29" w:rsidP="00B45A29">
      <w:pPr>
        <w:rPr>
          <w:sz w:val="32"/>
          <w:szCs w:val="32"/>
        </w:rPr>
      </w:pPr>
      <w:r w:rsidRPr="00B45A29">
        <w:rPr>
          <w:sz w:val="32"/>
          <w:szCs w:val="32"/>
        </w:rPr>
        <w:t>Filter Leave Requests.</w:t>
      </w:r>
    </w:p>
    <w:p w14:paraId="0BE984DD" w14:textId="77777777" w:rsidR="00B45A29" w:rsidRPr="00B45A29" w:rsidRDefault="00B45A29" w:rsidP="00B45A29">
      <w:pPr>
        <w:rPr>
          <w:b/>
          <w:bCs/>
          <w:sz w:val="32"/>
          <w:szCs w:val="32"/>
        </w:rPr>
      </w:pPr>
      <w:r w:rsidRPr="00B45A29">
        <w:rPr>
          <w:b/>
          <w:bCs/>
          <w:sz w:val="32"/>
          <w:szCs w:val="32"/>
        </w:rPr>
        <w:t>Step 2</w:t>
      </w:r>
    </w:p>
    <w:p w14:paraId="189AB9B3" w14:textId="77777777" w:rsidR="00B45A29" w:rsidRPr="00B45A29" w:rsidRDefault="00B45A29" w:rsidP="00B45A29">
      <w:pPr>
        <w:rPr>
          <w:sz w:val="32"/>
          <w:szCs w:val="32"/>
        </w:rPr>
      </w:pPr>
      <w:r w:rsidRPr="00B45A29">
        <w:rPr>
          <w:sz w:val="32"/>
          <w:szCs w:val="32"/>
        </w:rPr>
        <w:t>Search those filtered records.</w:t>
      </w:r>
    </w:p>
    <w:p w14:paraId="02D2D056" w14:textId="77777777" w:rsidR="00B45A29" w:rsidRPr="00B45A29" w:rsidRDefault="00B45A29" w:rsidP="00B45A29">
      <w:pPr>
        <w:rPr>
          <w:sz w:val="32"/>
          <w:szCs w:val="32"/>
        </w:rPr>
      </w:pPr>
      <w:r w:rsidRPr="00B45A29">
        <w:rPr>
          <w:sz w:val="32"/>
          <w:szCs w:val="32"/>
        </w:rPr>
        <w:t>This habit helps students understand larger formulas.</w:t>
      </w:r>
    </w:p>
    <w:p w14:paraId="6C8F3195" w14:textId="77777777" w:rsidR="00B45A29" w:rsidRPr="00B45A29" w:rsidRDefault="00B45A29" w:rsidP="00B45A29">
      <w:pPr>
        <w:rPr>
          <w:sz w:val="32"/>
          <w:szCs w:val="32"/>
        </w:rPr>
      </w:pPr>
      <w:r w:rsidRPr="00B45A29">
        <w:rPr>
          <w:sz w:val="32"/>
          <w:szCs w:val="32"/>
        </w:rPr>
        <w:pict w14:anchorId="06AF11D5">
          <v:rect id="_x0000_i7894" style="width:0;height:1.5pt" o:hralign="center" o:hrstd="t" o:hr="t" fillcolor="#a0a0a0" stroked="f"/>
        </w:pict>
      </w:r>
    </w:p>
    <w:p w14:paraId="4C6DFFC4" w14:textId="77777777" w:rsidR="00B45A29" w:rsidRPr="00B45A29" w:rsidRDefault="00B45A29" w:rsidP="00B45A29">
      <w:pPr>
        <w:rPr>
          <w:b/>
          <w:bCs/>
          <w:sz w:val="32"/>
          <w:szCs w:val="32"/>
        </w:rPr>
      </w:pPr>
      <w:r w:rsidRPr="00B45A29">
        <w:rPr>
          <w:b/>
          <w:bCs/>
          <w:sz w:val="32"/>
          <w:szCs w:val="32"/>
        </w:rPr>
        <w:t>49. Add Current User Filtering</w:t>
      </w:r>
    </w:p>
    <w:p w14:paraId="32F9DC7E" w14:textId="77777777" w:rsidR="00B45A29" w:rsidRPr="00B45A29" w:rsidRDefault="00B45A29" w:rsidP="00B45A29">
      <w:pPr>
        <w:rPr>
          <w:sz w:val="32"/>
          <w:szCs w:val="32"/>
        </w:rPr>
      </w:pPr>
      <w:r w:rsidRPr="00B45A29">
        <w:rPr>
          <w:sz w:val="32"/>
          <w:szCs w:val="32"/>
        </w:rPr>
        <w:t>Our desired employee experience is:</w:t>
      </w:r>
    </w:p>
    <w:p w14:paraId="368CA2E5" w14:textId="77777777" w:rsidR="00B45A29" w:rsidRPr="00B45A29" w:rsidRDefault="00B45A29" w:rsidP="00B45A29">
      <w:pPr>
        <w:rPr>
          <w:b/>
          <w:bCs/>
          <w:sz w:val="32"/>
          <w:szCs w:val="32"/>
        </w:rPr>
      </w:pPr>
      <w:r w:rsidRPr="00B45A29">
        <w:rPr>
          <w:b/>
          <w:bCs/>
          <w:sz w:val="32"/>
          <w:szCs w:val="32"/>
        </w:rPr>
        <w:t>My Requests.</w:t>
      </w:r>
    </w:p>
    <w:p w14:paraId="4C51EBDB" w14:textId="77777777" w:rsidR="00B45A29" w:rsidRPr="00B45A29" w:rsidRDefault="00B45A29" w:rsidP="00B45A29">
      <w:pPr>
        <w:rPr>
          <w:sz w:val="32"/>
          <w:szCs w:val="32"/>
        </w:rPr>
      </w:pPr>
      <w:r w:rsidRPr="00B45A29">
        <w:rPr>
          <w:sz w:val="32"/>
          <w:szCs w:val="32"/>
        </w:rPr>
        <w:t>A conceptual relationship filter is:</w:t>
      </w:r>
    </w:p>
    <w:p w14:paraId="7DD20107" w14:textId="77777777" w:rsidR="00B45A29" w:rsidRPr="00B45A29" w:rsidRDefault="00B45A29" w:rsidP="00B45A29">
      <w:pPr>
        <w:rPr>
          <w:sz w:val="32"/>
          <w:szCs w:val="32"/>
        </w:rPr>
      </w:pPr>
      <w:r w:rsidRPr="00B45A29">
        <w:rPr>
          <w:sz w:val="32"/>
          <w:szCs w:val="32"/>
        </w:rPr>
        <w:t>Filter(</w:t>
      </w:r>
    </w:p>
    <w:p w14:paraId="7C7E6CE4" w14:textId="77777777" w:rsidR="00B45A29" w:rsidRPr="00B45A29" w:rsidRDefault="00B45A29" w:rsidP="00B45A29">
      <w:pPr>
        <w:rPr>
          <w:sz w:val="32"/>
          <w:szCs w:val="32"/>
        </w:rPr>
      </w:pPr>
      <w:r w:rsidRPr="00B45A29">
        <w:rPr>
          <w:sz w:val="32"/>
          <w:szCs w:val="32"/>
        </w:rPr>
        <w:lastRenderedPageBreak/>
        <w:t xml:space="preserve">    'Leave Requests',</w:t>
      </w:r>
    </w:p>
    <w:p w14:paraId="192450B4" w14:textId="77777777" w:rsidR="00B45A29" w:rsidRPr="00B45A29" w:rsidRDefault="00B45A29" w:rsidP="00B45A29">
      <w:pPr>
        <w:rPr>
          <w:sz w:val="32"/>
          <w:szCs w:val="32"/>
        </w:rPr>
      </w:pPr>
      <w:r w:rsidRPr="00B45A29">
        <w:rPr>
          <w:sz w:val="32"/>
          <w:szCs w:val="32"/>
        </w:rPr>
        <w:t xml:space="preserve">    Employee.Email = User().Email</w:t>
      </w:r>
    </w:p>
    <w:p w14:paraId="2138D632" w14:textId="77777777" w:rsidR="00B45A29" w:rsidRPr="00B45A29" w:rsidRDefault="00B45A29" w:rsidP="00B45A29">
      <w:pPr>
        <w:rPr>
          <w:sz w:val="32"/>
          <w:szCs w:val="32"/>
        </w:rPr>
      </w:pPr>
      <w:r w:rsidRPr="00B45A29">
        <w:rPr>
          <w:sz w:val="32"/>
          <w:szCs w:val="32"/>
        </w:rPr>
        <w:t>)</w:t>
      </w:r>
    </w:p>
    <w:p w14:paraId="1C7DF69C" w14:textId="77777777" w:rsidR="00B45A29" w:rsidRPr="00B45A29" w:rsidRDefault="00B45A29" w:rsidP="00B45A29">
      <w:pPr>
        <w:rPr>
          <w:b/>
          <w:bCs/>
          <w:sz w:val="32"/>
          <w:szCs w:val="32"/>
        </w:rPr>
      </w:pPr>
      <w:r w:rsidRPr="00B45A29">
        <w:rPr>
          <w:b/>
          <w:bCs/>
          <w:sz w:val="32"/>
          <w:szCs w:val="32"/>
        </w:rPr>
        <w:t>Important</w:t>
      </w:r>
    </w:p>
    <w:p w14:paraId="276A8C39" w14:textId="77777777" w:rsidR="00B45A29" w:rsidRPr="00B45A29" w:rsidRDefault="00B45A29" w:rsidP="00B45A29">
      <w:pPr>
        <w:rPr>
          <w:sz w:val="32"/>
          <w:szCs w:val="32"/>
        </w:rPr>
      </w:pPr>
      <w:r w:rsidRPr="00B45A29">
        <w:rPr>
          <w:sz w:val="32"/>
          <w:szCs w:val="32"/>
        </w:rPr>
        <w:t>This is:</w:t>
      </w:r>
    </w:p>
    <w:p w14:paraId="3D924079" w14:textId="77777777" w:rsidR="00B45A29" w:rsidRPr="00B45A29" w:rsidRDefault="00B45A29" w:rsidP="00B45A29">
      <w:pPr>
        <w:rPr>
          <w:b/>
          <w:bCs/>
          <w:sz w:val="32"/>
          <w:szCs w:val="32"/>
        </w:rPr>
      </w:pPr>
      <w:r w:rsidRPr="00B45A29">
        <w:rPr>
          <w:b/>
          <w:bCs/>
          <w:sz w:val="32"/>
          <w:szCs w:val="32"/>
        </w:rPr>
        <w:t>User Experience filtering.</w:t>
      </w:r>
    </w:p>
    <w:p w14:paraId="2EC02CA9" w14:textId="77777777" w:rsidR="00B45A29" w:rsidRPr="00B45A29" w:rsidRDefault="00B45A29" w:rsidP="00B45A29">
      <w:pPr>
        <w:rPr>
          <w:sz w:val="32"/>
          <w:szCs w:val="32"/>
        </w:rPr>
      </w:pPr>
      <w:r w:rsidRPr="00B45A29">
        <w:rPr>
          <w:sz w:val="32"/>
          <w:szCs w:val="32"/>
        </w:rPr>
        <w:t>Dataverse security must still protect records.</w:t>
      </w:r>
    </w:p>
    <w:p w14:paraId="1D7E2CE8" w14:textId="77777777" w:rsidR="00B45A29" w:rsidRPr="00B45A29" w:rsidRDefault="00B45A29" w:rsidP="00B45A29">
      <w:pPr>
        <w:rPr>
          <w:sz w:val="32"/>
          <w:szCs w:val="32"/>
        </w:rPr>
      </w:pPr>
      <w:r w:rsidRPr="00B45A29">
        <w:rPr>
          <w:sz w:val="32"/>
          <w:szCs w:val="32"/>
        </w:rPr>
        <w:t>Filtering a Gallery is not a substitute for proper authorization.</w:t>
      </w:r>
    </w:p>
    <w:p w14:paraId="0C8D8E23" w14:textId="77777777" w:rsidR="00B45A29" w:rsidRPr="00B45A29" w:rsidRDefault="00B45A29" w:rsidP="00B45A29">
      <w:pPr>
        <w:rPr>
          <w:sz w:val="32"/>
          <w:szCs w:val="32"/>
        </w:rPr>
      </w:pPr>
      <w:r w:rsidRPr="00B45A29">
        <w:rPr>
          <w:sz w:val="32"/>
          <w:szCs w:val="32"/>
        </w:rPr>
        <w:pict w14:anchorId="054BD17A">
          <v:rect id="_x0000_i7895" style="width:0;height:1.5pt" o:hralign="center" o:hrstd="t" o:hr="t" fillcolor="#a0a0a0" stroked="f"/>
        </w:pict>
      </w:r>
    </w:p>
    <w:p w14:paraId="2D927DA1" w14:textId="77777777" w:rsidR="00B45A29" w:rsidRPr="00B45A29" w:rsidRDefault="00B45A29" w:rsidP="00B45A29">
      <w:pPr>
        <w:rPr>
          <w:b/>
          <w:bCs/>
          <w:sz w:val="32"/>
          <w:szCs w:val="32"/>
        </w:rPr>
      </w:pPr>
      <w:r w:rsidRPr="00B45A29">
        <w:rPr>
          <w:b/>
          <w:bCs/>
          <w:sz w:val="32"/>
          <w:szCs w:val="32"/>
        </w:rPr>
        <w:t>50. Current User + Status</w:t>
      </w:r>
    </w:p>
    <w:p w14:paraId="67EA43B5" w14:textId="77777777" w:rsidR="00B45A29" w:rsidRPr="00B45A29" w:rsidRDefault="00B45A29" w:rsidP="00B45A29">
      <w:pPr>
        <w:rPr>
          <w:sz w:val="32"/>
          <w:szCs w:val="32"/>
        </w:rPr>
      </w:pPr>
      <w:r w:rsidRPr="00B45A29">
        <w:rPr>
          <w:sz w:val="32"/>
          <w:szCs w:val="32"/>
        </w:rPr>
        <w:t>Conceptually:</w:t>
      </w:r>
    </w:p>
    <w:p w14:paraId="213455C4" w14:textId="77777777" w:rsidR="00B45A29" w:rsidRPr="00B45A29" w:rsidRDefault="00B45A29" w:rsidP="00B45A29">
      <w:pPr>
        <w:rPr>
          <w:sz w:val="32"/>
          <w:szCs w:val="32"/>
        </w:rPr>
      </w:pPr>
      <w:r w:rsidRPr="00B45A29">
        <w:rPr>
          <w:sz w:val="32"/>
          <w:szCs w:val="32"/>
        </w:rPr>
        <w:t>Filter(</w:t>
      </w:r>
    </w:p>
    <w:p w14:paraId="6FCAFFF7" w14:textId="77777777" w:rsidR="00B45A29" w:rsidRPr="00B45A29" w:rsidRDefault="00B45A29" w:rsidP="00B45A29">
      <w:pPr>
        <w:rPr>
          <w:sz w:val="32"/>
          <w:szCs w:val="32"/>
        </w:rPr>
      </w:pPr>
      <w:r w:rsidRPr="00B45A29">
        <w:rPr>
          <w:sz w:val="32"/>
          <w:szCs w:val="32"/>
        </w:rPr>
        <w:t xml:space="preserve">    'Leave Requests',</w:t>
      </w:r>
    </w:p>
    <w:p w14:paraId="59CA96AC" w14:textId="77777777" w:rsidR="00B45A29" w:rsidRPr="00B45A29" w:rsidRDefault="00B45A29" w:rsidP="00B45A29">
      <w:pPr>
        <w:rPr>
          <w:sz w:val="32"/>
          <w:szCs w:val="32"/>
        </w:rPr>
      </w:pPr>
      <w:r w:rsidRPr="00B45A29">
        <w:rPr>
          <w:sz w:val="32"/>
          <w:szCs w:val="32"/>
        </w:rPr>
        <w:t xml:space="preserve">    Employee.Email = User().Email &amp;&amp;</w:t>
      </w:r>
    </w:p>
    <w:p w14:paraId="4C032CB6" w14:textId="77777777" w:rsidR="00B45A29" w:rsidRPr="00B45A29" w:rsidRDefault="00B45A29" w:rsidP="00B45A29">
      <w:pPr>
        <w:rPr>
          <w:sz w:val="32"/>
          <w:szCs w:val="32"/>
        </w:rPr>
      </w:pPr>
      <w:r w:rsidRPr="00B45A29">
        <w:rPr>
          <w:sz w:val="32"/>
          <w:szCs w:val="32"/>
        </w:rPr>
        <w:t xml:space="preserve">    Status = SomeStatus</w:t>
      </w:r>
    </w:p>
    <w:p w14:paraId="30D70EFF" w14:textId="77777777" w:rsidR="00B45A29" w:rsidRPr="00B45A29" w:rsidRDefault="00B45A29" w:rsidP="00B45A29">
      <w:pPr>
        <w:rPr>
          <w:sz w:val="32"/>
          <w:szCs w:val="32"/>
        </w:rPr>
      </w:pPr>
      <w:r w:rsidRPr="00B45A29">
        <w:rPr>
          <w:sz w:val="32"/>
          <w:szCs w:val="32"/>
        </w:rPr>
        <w:t>)</w:t>
      </w:r>
    </w:p>
    <w:p w14:paraId="45670E0D" w14:textId="77777777" w:rsidR="00B45A29" w:rsidRPr="00B45A29" w:rsidRDefault="00B45A29" w:rsidP="00B45A29">
      <w:pPr>
        <w:rPr>
          <w:sz w:val="32"/>
          <w:szCs w:val="32"/>
        </w:rPr>
      </w:pPr>
      <w:r w:rsidRPr="00B45A29">
        <w:rPr>
          <w:sz w:val="32"/>
          <w:szCs w:val="32"/>
        </w:rPr>
        <w:t>Now:</w:t>
      </w:r>
    </w:p>
    <w:p w14:paraId="1D92D228" w14:textId="77777777" w:rsidR="00B45A29" w:rsidRPr="00B45A29" w:rsidRDefault="00B45A29" w:rsidP="00B45A29">
      <w:pPr>
        <w:rPr>
          <w:b/>
          <w:bCs/>
          <w:sz w:val="32"/>
          <w:szCs w:val="32"/>
        </w:rPr>
      </w:pPr>
      <w:r w:rsidRPr="00B45A29">
        <w:rPr>
          <w:b/>
          <w:bCs/>
          <w:sz w:val="32"/>
          <w:szCs w:val="32"/>
        </w:rPr>
        <w:t>Employee condition</w:t>
      </w:r>
    </w:p>
    <w:p w14:paraId="2494FC4F" w14:textId="77777777" w:rsidR="00B45A29" w:rsidRPr="00B45A29" w:rsidRDefault="00B45A29" w:rsidP="00B45A29">
      <w:pPr>
        <w:rPr>
          <w:sz w:val="32"/>
          <w:szCs w:val="32"/>
        </w:rPr>
      </w:pPr>
      <w:r w:rsidRPr="00B45A29">
        <w:rPr>
          <w:sz w:val="32"/>
          <w:szCs w:val="32"/>
        </w:rPr>
        <w:t>and:</w:t>
      </w:r>
    </w:p>
    <w:p w14:paraId="02A029E3" w14:textId="77777777" w:rsidR="00B45A29" w:rsidRPr="00B45A29" w:rsidRDefault="00B45A29" w:rsidP="00B45A29">
      <w:pPr>
        <w:rPr>
          <w:b/>
          <w:bCs/>
          <w:sz w:val="32"/>
          <w:szCs w:val="32"/>
        </w:rPr>
      </w:pPr>
      <w:r w:rsidRPr="00B45A29">
        <w:rPr>
          <w:b/>
          <w:bCs/>
          <w:sz w:val="32"/>
          <w:szCs w:val="32"/>
        </w:rPr>
        <w:t>Status condition</w:t>
      </w:r>
    </w:p>
    <w:p w14:paraId="55738C01" w14:textId="77777777" w:rsidR="00B45A29" w:rsidRPr="00B45A29" w:rsidRDefault="00B45A29" w:rsidP="00B45A29">
      <w:pPr>
        <w:rPr>
          <w:sz w:val="32"/>
          <w:szCs w:val="32"/>
        </w:rPr>
      </w:pPr>
      <w:r w:rsidRPr="00B45A29">
        <w:rPr>
          <w:sz w:val="32"/>
          <w:szCs w:val="32"/>
        </w:rPr>
        <w:t>both apply.</w:t>
      </w:r>
    </w:p>
    <w:p w14:paraId="4CCEF874" w14:textId="77777777" w:rsidR="00B45A29" w:rsidRPr="00B45A29" w:rsidRDefault="00B45A29" w:rsidP="00B45A29">
      <w:pPr>
        <w:rPr>
          <w:sz w:val="32"/>
          <w:szCs w:val="32"/>
        </w:rPr>
      </w:pPr>
      <w:r w:rsidRPr="00B45A29">
        <w:rPr>
          <w:sz w:val="32"/>
          <w:szCs w:val="32"/>
        </w:rPr>
        <w:pict w14:anchorId="48AFF888">
          <v:rect id="_x0000_i7896" style="width:0;height:1.5pt" o:hralign="center" o:hrstd="t" o:hr="t" fillcolor="#a0a0a0" stroked="f"/>
        </w:pict>
      </w:r>
    </w:p>
    <w:p w14:paraId="3B1E4ECF" w14:textId="77777777" w:rsidR="00B45A29" w:rsidRPr="00B45A29" w:rsidRDefault="00B45A29" w:rsidP="00B45A29">
      <w:pPr>
        <w:rPr>
          <w:b/>
          <w:bCs/>
          <w:sz w:val="32"/>
          <w:szCs w:val="32"/>
        </w:rPr>
      </w:pPr>
      <w:r w:rsidRPr="00B45A29">
        <w:rPr>
          <w:b/>
          <w:bCs/>
          <w:sz w:val="32"/>
          <w:szCs w:val="32"/>
        </w:rPr>
        <w:lastRenderedPageBreak/>
        <w:t>51. Instructor Simplification</w:t>
      </w:r>
    </w:p>
    <w:p w14:paraId="14C23EC8" w14:textId="77777777" w:rsidR="00B45A29" w:rsidRPr="00B45A29" w:rsidRDefault="00B45A29" w:rsidP="00B45A29">
      <w:pPr>
        <w:rPr>
          <w:sz w:val="32"/>
          <w:szCs w:val="32"/>
        </w:rPr>
      </w:pPr>
      <w:r w:rsidRPr="00B45A29">
        <w:rPr>
          <w:sz w:val="32"/>
          <w:szCs w:val="32"/>
        </w:rPr>
        <w:t>Because Choice names differ across environments, have students construct:</w:t>
      </w:r>
    </w:p>
    <w:p w14:paraId="7AEF417D" w14:textId="77777777" w:rsidR="00B45A29" w:rsidRPr="00B45A29" w:rsidRDefault="00B45A29" w:rsidP="00B45A29">
      <w:pPr>
        <w:rPr>
          <w:sz w:val="32"/>
          <w:szCs w:val="32"/>
        </w:rPr>
      </w:pPr>
      <w:r w:rsidRPr="00B45A29">
        <w:rPr>
          <w:sz w:val="32"/>
          <w:szCs w:val="32"/>
        </w:rPr>
        <w:t>1. Current-user filter</w:t>
      </w:r>
    </w:p>
    <w:p w14:paraId="47B05983" w14:textId="77777777" w:rsidR="00B45A29" w:rsidRPr="00B45A29" w:rsidRDefault="00B45A29" w:rsidP="00B45A29">
      <w:pPr>
        <w:rPr>
          <w:sz w:val="32"/>
          <w:szCs w:val="32"/>
        </w:rPr>
      </w:pPr>
      <w:r w:rsidRPr="00B45A29">
        <w:rPr>
          <w:sz w:val="32"/>
          <w:szCs w:val="32"/>
        </w:rPr>
        <w:t>2. Status branch</w:t>
      </w:r>
    </w:p>
    <w:p w14:paraId="5366CF3B" w14:textId="77777777" w:rsidR="00B45A29" w:rsidRPr="00B45A29" w:rsidRDefault="00B45A29" w:rsidP="00B45A29">
      <w:pPr>
        <w:rPr>
          <w:sz w:val="32"/>
          <w:szCs w:val="32"/>
        </w:rPr>
      </w:pPr>
      <w:r w:rsidRPr="00B45A29">
        <w:rPr>
          <w:sz w:val="32"/>
          <w:szCs w:val="32"/>
        </w:rPr>
        <w:t>3. Search wrapper</w:t>
      </w:r>
    </w:p>
    <w:p w14:paraId="2A28DFB4" w14:textId="77777777" w:rsidR="00B45A29" w:rsidRPr="00B45A29" w:rsidRDefault="00B45A29" w:rsidP="00B45A29">
      <w:pPr>
        <w:rPr>
          <w:sz w:val="32"/>
          <w:szCs w:val="32"/>
        </w:rPr>
      </w:pPr>
      <w:r w:rsidRPr="00B45A29">
        <w:rPr>
          <w:sz w:val="32"/>
          <w:szCs w:val="32"/>
        </w:rPr>
        <w:t>incrementally.</w:t>
      </w:r>
    </w:p>
    <w:p w14:paraId="7D1ACAFD" w14:textId="77777777" w:rsidR="00B45A29" w:rsidRPr="00B45A29" w:rsidRDefault="00B45A29" w:rsidP="00B45A29">
      <w:pPr>
        <w:rPr>
          <w:sz w:val="32"/>
          <w:szCs w:val="32"/>
        </w:rPr>
      </w:pPr>
      <w:r w:rsidRPr="00B45A29">
        <w:rPr>
          <w:sz w:val="32"/>
          <w:szCs w:val="32"/>
        </w:rPr>
        <w:t>Do not give them a 40-line formula and ask them to paste it without understanding it.</w:t>
      </w:r>
    </w:p>
    <w:p w14:paraId="07EA3A82" w14:textId="77777777" w:rsidR="00B45A29" w:rsidRPr="00B45A29" w:rsidRDefault="00B45A29" w:rsidP="00B45A29">
      <w:pPr>
        <w:rPr>
          <w:sz w:val="32"/>
          <w:szCs w:val="32"/>
        </w:rPr>
      </w:pPr>
      <w:r w:rsidRPr="00B45A29">
        <w:rPr>
          <w:sz w:val="32"/>
          <w:szCs w:val="32"/>
        </w:rPr>
        <w:pict w14:anchorId="21DE50A0">
          <v:rect id="_x0000_i7897" style="width:0;height:1.5pt" o:hralign="center" o:hrstd="t" o:hr="t" fillcolor="#a0a0a0" stroked="f"/>
        </w:pict>
      </w:r>
    </w:p>
    <w:p w14:paraId="3FD34499" w14:textId="77777777" w:rsidR="00B45A29" w:rsidRPr="00B45A29" w:rsidRDefault="00B45A29" w:rsidP="00B45A29">
      <w:pPr>
        <w:rPr>
          <w:b/>
          <w:bCs/>
          <w:sz w:val="32"/>
          <w:szCs w:val="32"/>
        </w:rPr>
      </w:pPr>
      <w:r w:rsidRPr="00B45A29">
        <w:rPr>
          <w:b/>
          <w:bCs/>
          <w:sz w:val="32"/>
          <w:szCs w:val="32"/>
        </w:rPr>
        <w:t>PART H — SORTING</w:t>
      </w:r>
    </w:p>
    <w:p w14:paraId="26FB8457" w14:textId="77777777" w:rsidR="00B45A29" w:rsidRPr="00B45A29" w:rsidRDefault="00B45A29" w:rsidP="00B45A29">
      <w:pPr>
        <w:rPr>
          <w:b/>
          <w:bCs/>
          <w:sz w:val="32"/>
          <w:szCs w:val="32"/>
        </w:rPr>
      </w:pPr>
      <w:r w:rsidRPr="00B45A29">
        <w:rPr>
          <w:b/>
          <w:bCs/>
          <w:sz w:val="32"/>
          <w:szCs w:val="32"/>
        </w:rPr>
        <w:t>52. Business Requirement</w:t>
      </w:r>
    </w:p>
    <w:p w14:paraId="1A10C085" w14:textId="77777777" w:rsidR="00B45A29" w:rsidRPr="00B45A29" w:rsidRDefault="00B45A29" w:rsidP="00B45A29">
      <w:pPr>
        <w:rPr>
          <w:sz w:val="32"/>
          <w:szCs w:val="32"/>
        </w:rPr>
      </w:pPr>
      <w:r w:rsidRPr="00B45A29">
        <w:rPr>
          <w:sz w:val="32"/>
          <w:szCs w:val="32"/>
        </w:rPr>
        <w:t>Employee should see:</w:t>
      </w:r>
    </w:p>
    <w:p w14:paraId="0FB669AA" w14:textId="77777777" w:rsidR="00B45A29" w:rsidRPr="00B45A29" w:rsidRDefault="00B45A29" w:rsidP="00B45A29">
      <w:pPr>
        <w:rPr>
          <w:b/>
          <w:bCs/>
          <w:sz w:val="32"/>
          <w:szCs w:val="32"/>
        </w:rPr>
      </w:pPr>
      <w:r w:rsidRPr="00B45A29">
        <w:rPr>
          <w:b/>
          <w:bCs/>
          <w:sz w:val="32"/>
          <w:szCs w:val="32"/>
        </w:rPr>
        <w:t>Newest Requests First.</w:t>
      </w:r>
    </w:p>
    <w:p w14:paraId="64004CD6" w14:textId="77777777" w:rsidR="00B45A29" w:rsidRPr="00B45A29" w:rsidRDefault="00B45A29" w:rsidP="00B45A29">
      <w:pPr>
        <w:rPr>
          <w:sz w:val="32"/>
          <w:szCs w:val="32"/>
        </w:rPr>
      </w:pPr>
      <w:r w:rsidRPr="00B45A29">
        <w:rPr>
          <w:sz w:val="32"/>
          <w:szCs w:val="32"/>
        </w:rPr>
        <w:t>Power Fx provides:</w:t>
      </w:r>
    </w:p>
    <w:p w14:paraId="7A90A2C7" w14:textId="77777777" w:rsidR="00B45A29" w:rsidRPr="00B45A29" w:rsidRDefault="00B45A29" w:rsidP="00B45A29">
      <w:pPr>
        <w:rPr>
          <w:b/>
          <w:bCs/>
          <w:sz w:val="32"/>
          <w:szCs w:val="32"/>
        </w:rPr>
      </w:pPr>
      <w:r w:rsidRPr="00B45A29">
        <w:rPr>
          <w:b/>
          <w:bCs/>
          <w:sz w:val="32"/>
          <w:szCs w:val="32"/>
        </w:rPr>
        <w:t>Sort()</w:t>
      </w:r>
    </w:p>
    <w:p w14:paraId="19C1A1DC" w14:textId="77777777" w:rsidR="00B45A29" w:rsidRPr="00B45A29" w:rsidRDefault="00B45A29" w:rsidP="00B45A29">
      <w:pPr>
        <w:rPr>
          <w:sz w:val="32"/>
          <w:szCs w:val="32"/>
        </w:rPr>
      </w:pPr>
      <w:r w:rsidRPr="00B45A29">
        <w:rPr>
          <w:sz w:val="32"/>
          <w:szCs w:val="32"/>
        </w:rPr>
        <w:t>and:</w:t>
      </w:r>
    </w:p>
    <w:p w14:paraId="346B2840" w14:textId="77777777" w:rsidR="00B45A29" w:rsidRPr="00B45A29" w:rsidRDefault="00B45A29" w:rsidP="00B45A29">
      <w:pPr>
        <w:rPr>
          <w:b/>
          <w:bCs/>
          <w:sz w:val="32"/>
          <w:szCs w:val="32"/>
        </w:rPr>
      </w:pPr>
      <w:r w:rsidRPr="00B45A29">
        <w:rPr>
          <w:b/>
          <w:bCs/>
          <w:sz w:val="32"/>
          <w:szCs w:val="32"/>
        </w:rPr>
        <w:t>SortByColumns().</w:t>
      </w:r>
    </w:p>
    <w:p w14:paraId="0DF3E2FD" w14:textId="77777777" w:rsidR="00B45A29" w:rsidRPr="00B45A29" w:rsidRDefault="00B45A29" w:rsidP="00B45A29">
      <w:pPr>
        <w:rPr>
          <w:sz w:val="32"/>
          <w:szCs w:val="32"/>
        </w:rPr>
      </w:pPr>
      <w:r w:rsidRPr="00B45A29">
        <w:rPr>
          <w:sz w:val="32"/>
          <w:szCs w:val="32"/>
        </w:rPr>
        <w:pict w14:anchorId="68C7CE15">
          <v:rect id="_x0000_i7898" style="width:0;height:1.5pt" o:hralign="center" o:hrstd="t" o:hr="t" fillcolor="#a0a0a0" stroked="f"/>
        </w:pict>
      </w:r>
    </w:p>
    <w:p w14:paraId="6057BF2D" w14:textId="77777777" w:rsidR="00B45A29" w:rsidRPr="00B45A29" w:rsidRDefault="00B45A29" w:rsidP="00B45A29">
      <w:pPr>
        <w:rPr>
          <w:b/>
          <w:bCs/>
          <w:sz w:val="32"/>
          <w:szCs w:val="32"/>
        </w:rPr>
      </w:pPr>
      <w:r w:rsidRPr="00B45A29">
        <w:rPr>
          <w:b/>
          <w:bCs/>
          <w:sz w:val="32"/>
          <w:szCs w:val="32"/>
        </w:rPr>
        <w:t>53. Sort()</w:t>
      </w:r>
    </w:p>
    <w:p w14:paraId="214E1530" w14:textId="77777777" w:rsidR="00B45A29" w:rsidRPr="00B45A29" w:rsidRDefault="00B45A29" w:rsidP="00B45A29">
      <w:pPr>
        <w:rPr>
          <w:sz w:val="32"/>
          <w:szCs w:val="32"/>
        </w:rPr>
      </w:pPr>
      <w:r w:rsidRPr="00B45A29">
        <w:rPr>
          <w:sz w:val="32"/>
          <w:szCs w:val="32"/>
        </w:rPr>
        <w:t>Basic concept:</w:t>
      </w:r>
    </w:p>
    <w:p w14:paraId="4B8FA53C" w14:textId="77777777" w:rsidR="00B45A29" w:rsidRPr="00B45A29" w:rsidRDefault="00B45A29" w:rsidP="00B45A29">
      <w:pPr>
        <w:rPr>
          <w:sz w:val="32"/>
          <w:szCs w:val="32"/>
        </w:rPr>
      </w:pPr>
      <w:r w:rsidRPr="00B45A29">
        <w:rPr>
          <w:sz w:val="32"/>
          <w:szCs w:val="32"/>
        </w:rPr>
        <w:t>Sort(</w:t>
      </w:r>
    </w:p>
    <w:p w14:paraId="60C2BD9F" w14:textId="77777777" w:rsidR="00B45A29" w:rsidRPr="00B45A29" w:rsidRDefault="00B45A29" w:rsidP="00B45A29">
      <w:pPr>
        <w:rPr>
          <w:sz w:val="32"/>
          <w:szCs w:val="32"/>
        </w:rPr>
      </w:pPr>
      <w:r w:rsidRPr="00B45A29">
        <w:rPr>
          <w:sz w:val="32"/>
          <w:szCs w:val="32"/>
        </w:rPr>
        <w:lastRenderedPageBreak/>
        <w:t xml:space="preserve">    Table,</w:t>
      </w:r>
    </w:p>
    <w:p w14:paraId="29F159E6" w14:textId="77777777" w:rsidR="00B45A29" w:rsidRPr="00B45A29" w:rsidRDefault="00B45A29" w:rsidP="00B45A29">
      <w:pPr>
        <w:rPr>
          <w:sz w:val="32"/>
          <w:szCs w:val="32"/>
        </w:rPr>
      </w:pPr>
      <w:r w:rsidRPr="00B45A29">
        <w:rPr>
          <w:sz w:val="32"/>
          <w:szCs w:val="32"/>
        </w:rPr>
        <w:t xml:space="preserve">    Formula,</w:t>
      </w:r>
    </w:p>
    <w:p w14:paraId="2B129DEE" w14:textId="77777777" w:rsidR="00B45A29" w:rsidRPr="00B45A29" w:rsidRDefault="00B45A29" w:rsidP="00B45A29">
      <w:pPr>
        <w:rPr>
          <w:sz w:val="32"/>
          <w:szCs w:val="32"/>
        </w:rPr>
      </w:pPr>
      <w:r w:rsidRPr="00B45A29">
        <w:rPr>
          <w:sz w:val="32"/>
          <w:szCs w:val="32"/>
        </w:rPr>
        <w:t xml:space="preserve">    SortOrder.Descending</w:t>
      </w:r>
    </w:p>
    <w:p w14:paraId="044170FB" w14:textId="77777777" w:rsidR="00B45A29" w:rsidRPr="00B45A29" w:rsidRDefault="00B45A29" w:rsidP="00B45A29">
      <w:pPr>
        <w:rPr>
          <w:sz w:val="32"/>
          <w:szCs w:val="32"/>
        </w:rPr>
      </w:pPr>
      <w:r w:rsidRPr="00B45A29">
        <w:rPr>
          <w:sz w:val="32"/>
          <w:szCs w:val="32"/>
        </w:rPr>
        <w:t>)</w:t>
      </w:r>
    </w:p>
    <w:p w14:paraId="5D980587" w14:textId="77777777" w:rsidR="00B45A29" w:rsidRPr="00B45A29" w:rsidRDefault="00B45A29" w:rsidP="00B45A29">
      <w:pPr>
        <w:rPr>
          <w:sz w:val="32"/>
          <w:szCs w:val="32"/>
        </w:rPr>
      </w:pPr>
      <w:r w:rsidRPr="00B45A29">
        <w:rPr>
          <w:sz w:val="32"/>
          <w:szCs w:val="32"/>
        </w:rPr>
        <w:t>Example:</w:t>
      </w:r>
    </w:p>
    <w:p w14:paraId="2C18FCA9" w14:textId="77777777" w:rsidR="00B45A29" w:rsidRPr="00B45A29" w:rsidRDefault="00B45A29" w:rsidP="00B45A29">
      <w:pPr>
        <w:rPr>
          <w:sz w:val="32"/>
          <w:szCs w:val="32"/>
        </w:rPr>
      </w:pPr>
      <w:r w:rsidRPr="00B45A29">
        <w:rPr>
          <w:sz w:val="32"/>
          <w:szCs w:val="32"/>
        </w:rPr>
        <w:t>Sort(</w:t>
      </w:r>
    </w:p>
    <w:p w14:paraId="55A1B975" w14:textId="77777777" w:rsidR="00B45A29" w:rsidRPr="00B45A29" w:rsidRDefault="00B45A29" w:rsidP="00B45A29">
      <w:pPr>
        <w:rPr>
          <w:sz w:val="32"/>
          <w:szCs w:val="32"/>
        </w:rPr>
      </w:pPr>
      <w:r w:rsidRPr="00B45A29">
        <w:rPr>
          <w:sz w:val="32"/>
          <w:szCs w:val="32"/>
        </w:rPr>
        <w:t xml:space="preserve">    'Leave Requests',</w:t>
      </w:r>
    </w:p>
    <w:p w14:paraId="3854A415" w14:textId="77777777" w:rsidR="00B45A29" w:rsidRPr="00B45A29" w:rsidRDefault="00B45A29" w:rsidP="00B45A29">
      <w:pPr>
        <w:rPr>
          <w:sz w:val="32"/>
          <w:szCs w:val="32"/>
        </w:rPr>
      </w:pPr>
      <w:r w:rsidRPr="00B45A29">
        <w:rPr>
          <w:sz w:val="32"/>
          <w:szCs w:val="32"/>
        </w:rPr>
        <w:t xml:space="preserve">    'Created On',</w:t>
      </w:r>
    </w:p>
    <w:p w14:paraId="222786A8" w14:textId="77777777" w:rsidR="00B45A29" w:rsidRPr="00B45A29" w:rsidRDefault="00B45A29" w:rsidP="00B45A29">
      <w:pPr>
        <w:rPr>
          <w:sz w:val="32"/>
          <w:szCs w:val="32"/>
        </w:rPr>
      </w:pPr>
      <w:r w:rsidRPr="00B45A29">
        <w:rPr>
          <w:sz w:val="32"/>
          <w:szCs w:val="32"/>
        </w:rPr>
        <w:t xml:space="preserve">    SortOrder.Descending</w:t>
      </w:r>
    </w:p>
    <w:p w14:paraId="6165AA61" w14:textId="77777777" w:rsidR="00B45A29" w:rsidRPr="00B45A29" w:rsidRDefault="00B45A29" w:rsidP="00B45A29">
      <w:pPr>
        <w:rPr>
          <w:sz w:val="32"/>
          <w:szCs w:val="32"/>
        </w:rPr>
      </w:pPr>
      <w:r w:rsidRPr="00B45A29">
        <w:rPr>
          <w:sz w:val="32"/>
          <w:szCs w:val="32"/>
        </w:rPr>
        <w:t>)</w:t>
      </w:r>
    </w:p>
    <w:p w14:paraId="144632CB" w14:textId="77777777" w:rsidR="00B45A29" w:rsidRPr="00B45A29" w:rsidRDefault="00B45A29" w:rsidP="00B45A29">
      <w:pPr>
        <w:rPr>
          <w:sz w:val="32"/>
          <w:szCs w:val="32"/>
        </w:rPr>
      </w:pPr>
      <w:r w:rsidRPr="00B45A29">
        <w:rPr>
          <w:sz w:val="32"/>
          <w:szCs w:val="32"/>
        </w:rPr>
        <w:pict w14:anchorId="5439F22A">
          <v:rect id="_x0000_i7899" style="width:0;height:1.5pt" o:hralign="center" o:hrstd="t" o:hr="t" fillcolor="#a0a0a0" stroked="f"/>
        </w:pict>
      </w:r>
    </w:p>
    <w:p w14:paraId="64174A45" w14:textId="77777777" w:rsidR="00B45A29" w:rsidRPr="00B45A29" w:rsidRDefault="00B45A29" w:rsidP="00B45A29">
      <w:pPr>
        <w:rPr>
          <w:b/>
          <w:bCs/>
          <w:sz w:val="32"/>
          <w:szCs w:val="32"/>
        </w:rPr>
      </w:pPr>
      <w:r w:rsidRPr="00B45A29">
        <w:rPr>
          <w:b/>
          <w:bCs/>
          <w:sz w:val="32"/>
          <w:szCs w:val="32"/>
        </w:rPr>
        <w:t>54. Why Created On?</w:t>
      </w:r>
    </w:p>
    <w:p w14:paraId="6C891F91" w14:textId="77777777" w:rsidR="00B45A29" w:rsidRPr="00B45A29" w:rsidRDefault="00B45A29" w:rsidP="00B45A29">
      <w:pPr>
        <w:rPr>
          <w:sz w:val="32"/>
          <w:szCs w:val="32"/>
        </w:rPr>
      </w:pPr>
      <w:r w:rsidRPr="00B45A29">
        <w:rPr>
          <w:sz w:val="32"/>
          <w:szCs w:val="32"/>
        </w:rPr>
        <w:t>Some training Leave Requests may have:</w:t>
      </w:r>
    </w:p>
    <w:p w14:paraId="638CEA18" w14:textId="77777777" w:rsidR="00B45A29" w:rsidRPr="00B45A29" w:rsidRDefault="00B45A29" w:rsidP="00B45A29">
      <w:pPr>
        <w:rPr>
          <w:b/>
          <w:bCs/>
          <w:sz w:val="32"/>
          <w:szCs w:val="32"/>
        </w:rPr>
      </w:pPr>
      <w:r w:rsidRPr="00B45A29">
        <w:rPr>
          <w:b/>
          <w:bCs/>
          <w:sz w:val="32"/>
          <w:szCs w:val="32"/>
        </w:rPr>
        <w:t>Submitted Date blank</w:t>
      </w:r>
    </w:p>
    <w:p w14:paraId="2FFD94A1" w14:textId="77777777" w:rsidR="00B45A29" w:rsidRPr="00B45A29" w:rsidRDefault="00B45A29" w:rsidP="00B45A29">
      <w:pPr>
        <w:rPr>
          <w:sz w:val="32"/>
          <w:szCs w:val="32"/>
        </w:rPr>
      </w:pPr>
      <w:r w:rsidRPr="00B45A29">
        <w:rPr>
          <w:sz w:val="32"/>
          <w:szCs w:val="32"/>
        </w:rPr>
        <w:t>while still Draft.</w:t>
      </w:r>
    </w:p>
    <w:p w14:paraId="2E3BAC45" w14:textId="77777777" w:rsidR="00B45A29" w:rsidRPr="00B45A29" w:rsidRDefault="00B45A29" w:rsidP="00B45A29">
      <w:pPr>
        <w:rPr>
          <w:sz w:val="32"/>
          <w:szCs w:val="32"/>
        </w:rPr>
      </w:pPr>
      <w:r w:rsidRPr="00B45A29">
        <w:rPr>
          <w:sz w:val="32"/>
          <w:szCs w:val="32"/>
        </w:rPr>
        <w:t>System:</w:t>
      </w:r>
    </w:p>
    <w:p w14:paraId="424CAD5B" w14:textId="77777777" w:rsidR="00B45A29" w:rsidRPr="00B45A29" w:rsidRDefault="00B45A29" w:rsidP="00B45A29">
      <w:pPr>
        <w:rPr>
          <w:b/>
          <w:bCs/>
          <w:sz w:val="32"/>
          <w:szCs w:val="32"/>
        </w:rPr>
      </w:pPr>
      <w:r w:rsidRPr="00B45A29">
        <w:rPr>
          <w:b/>
          <w:bCs/>
          <w:sz w:val="32"/>
          <w:szCs w:val="32"/>
        </w:rPr>
        <w:t>Created On</w:t>
      </w:r>
    </w:p>
    <w:p w14:paraId="12A3512E" w14:textId="77777777" w:rsidR="00B45A29" w:rsidRPr="00B45A29" w:rsidRDefault="00B45A29" w:rsidP="00B45A29">
      <w:pPr>
        <w:rPr>
          <w:sz w:val="32"/>
          <w:szCs w:val="32"/>
        </w:rPr>
      </w:pPr>
      <w:r w:rsidRPr="00B45A29">
        <w:rPr>
          <w:sz w:val="32"/>
          <w:szCs w:val="32"/>
        </w:rPr>
        <w:t>exists for Dataverse rows.</w:t>
      </w:r>
    </w:p>
    <w:p w14:paraId="1E6E1260" w14:textId="77777777" w:rsidR="00B45A29" w:rsidRPr="00B45A29" w:rsidRDefault="00B45A29" w:rsidP="00B45A29">
      <w:pPr>
        <w:rPr>
          <w:sz w:val="32"/>
          <w:szCs w:val="32"/>
        </w:rPr>
      </w:pPr>
      <w:r w:rsidRPr="00B45A29">
        <w:rPr>
          <w:sz w:val="32"/>
          <w:szCs w:val="32"/>
        </w:rPr>
        <w:t>Therefore it is a reliable first sorting field for:</w:t>
      </w:r>
    </w:p>
    <w:p w14:paraId="7FC3BD58" w14:textId="77777777" w:rsidR="00B45A29" w:rsidRPr="00B45A29" w:rsidRDefault="00B45A29" w:rsidP="00B45A29">
      <w:pPr>
        <w:rPr>
          <w:b/>
          <w:bCs/>
          <w:sz w:val="32"/>
          <w:szCs w:val="32"/>
        </w:rPr>
      </w:pPr>
      <w:r w:rsidRPr="00B45A29">
        <w:rPr>
          <w:b/>
          <w:bCs/>
          <w:sz w:val="32"/>
          <w:szCs w:val="32"/>
        </w:rPr>
        <w:t>Newest created requests.</w:t>
      </w:r>
    </w:p>
    <w:p w14:paraId="1343DC52" w14:textId="77777777" w:rsidR="00B45A29" w:rsidRPr="00B45A29" w:rsidRDefault="00B45A29" w:rsidP="00B45A29">
      <w:pPr>
        <w:rPr>
          <w:sz w:val="32"/>
          <w:szCs w:val="32"/>
        </w:rPr>
      </w:pPr>
      <w:r w:rsidRPr="00B45A29">
        <w:rPr>
          <w:sz w:val="32"/>
          <w:szCs w:val="32"/>
        </w:rPr>
        <w:pict w14:anchorId="4E0C1CBC">
          <v:rect id="_x0000_i7900" style="width:0;height:1.5pt" o:hralign="center" o:hrstd="t" o:hr="t" fillcolor="#a0a0a0" stroked="f"/>
        </w:pict>
      </w:r>
    </w:p>
    <w:p w14:paraId="2D67F94D" w14:textId="77777777" w:rsidR="00B45A29" w:rsidRPr="00B45A29" w:rsidRDefault="00B45A29" w:rsidP="00B45A29">
      <w:pPr>
        <w:rPr>
          <w:b/>
          <w:bCs/>
          <w:sz w:val="32"/>
          <w:szCs w:val="32"/>
        </w:rPr>
      </w:pPr>
      <w:r w:rsidRPr="00B45A29">
        <w:rPr>
          <w:b/>
          <w:bCs/>
          <w:sz w:val="32"/>
          <w:szCs w:val="32"/>
        </w:rPr>
        <w:t>55. Add Sorting</w:t>
      </w:r>
    </w:p>
    <w:p w14:paraId="08D3CBB4" w14:textId="77777777" w:rsidR="00B45A29" w:rsidRPr="00B45A29" w:rsidRDefault="00B45A29" w:rsidP="00B45A29">
      <w:pPr>
        <w:rPr>
          <w:sz w:val="32"/>
          <w:szCs w:val="32"/>
        </w:rPr>
      </w:pPr>
      <w:r w:rsidRPr="00B45A29">
        <w:rPr>
          <w:sz w:val="32"/>
          <w:szCs w:val="32"/>
        </w:rPr>
        <w:lastRenderedPageBreak/>
        <w:t>Wrap the existing Gallery formula:</w:t>
      </w:r>
    </w:p>
    <w:p w14:paraId="403A6BDE" w14:textId="77777777" w:rsidR="00B45A29" w:rsidRPr="00B45A29" w:rsidRDefault="00B45A29" w:rsidP="00B45A29">
      <w:pPr>
        <w:rPr>
          <w:sz w:val="32"/>
          <w:szCs w:val="32"/>
        </w:rPr>
      </w:pPr>
      <w:r w:rsidRPr="00B45A29">
        <w:rPr>
          <w:sz w:val="32"/>
          <w:szCs w:val="32"/>
        </w:rPr>
        <w:t>Sort(</w:t>
      </w:r>
    </w:p>
    <w:p w14:paraId="1C48F553" w14:textId="77777777" w:rsidR="00B45A29" w:rsidRPr="00B45A29" w:rsidRDefault="00B45A29" w:rsidP="00B45A29">
      <w:pPr>
        <w:rPr>
          <w:sz w:val="32"/>
          <w:szCs w:val="32"/>
        </w:rPr>
      </w:pPr>
      <w:r w:rsidRPr="00B45A29">
        <w:rPr>
          <w:sz w:val="32"/>
          <w:szCs w:val="32"/>
        </w:rPr>
        <w:t xml:space="preserve">    Search(</w:t>
      </w:r>
    </w:p>
    <w:p w14:paraId="35F8242E" w14:textId="77777777" w:rsidR="00B45A29" w:rsidRPr="00B45A29" w:rsidRDefault="00B45A29" w:rsidP="00B45A29">
      <w:pPr>
        <w:rPr>
          <w:sz w:val="32"/>
          <w:szCs w:val="32"/>
        </w:rPr>
      </w:pPr>
      <w:r w:rsidRPr="00B45A29">
        <w:rPr>
          <w:sz w:val="32"/>
          <w:szCs w:val="32"/>
        </w:rPr>
        <w:t xml:space="preserve">        ...</w:t>
      </w:r>
    </w:p>
    <w:p w14:paraId="0B90C6F1" w14:textId="77777777" w:rsidR="00B45A29" w:rsidRPr="00B45A29" w:rsidRDefault="00B45A29" w:rsidP="00B45A29">
      <w:pPr>
        <w:rPr>
          <w:sz w:val="32"/>
          <w:szCs w:val="32"/>
        </w:rPr>
      </w:pPr>
      <w:r w:rsidRPr="00B45A29">
        <w:rPr>
          <w:sz w:val="32"/>
          <w:szCs w:val="32"/>
        </w:rPr>
        <w:t xml:space="preserve">    ),</w:t>
      </w:r>
    </w:p>
    <w:p w14:paraId="4C2CB0F1" w14:textId="77777777" w:rsidR="00B45A29" w:rsidRPr="00B45A29" w:rsidRDefault="00B45A29" w:rsidP="00B45A29">
      <w:pPr>
        <w:rPr>
          <w:sz w:val="32"/>
          <w:szCs w:val="32"/>
        </w:rPr>
      </w:pPr>
      <w:r w:rsidRPr="00B45A29">
        <w:rPr>
          <w:sz w:val="32"/>
          <w:szCs w:val="32"/>
        </w:rPr>
        <w:t xml:space="preserve">    'Created On',</w:t>
      </w:r>
    </w:p>
    <w:p w14:paraId="698CD987" w14:textId="77777777" w:rsidR="00B45A29" w:rsidRPr="00B45A29" w:rsidRDefault="00B45A29" w:rsidP="00B45A29">
      <w:pPr>
        <w:rPr>
          <w:sz w:val="32"/>
          <w:szCs w:val="32"/>
        </w:rPr>
      </w:pPr>
      <w:r w:rsidRPr="00B45A29">
        <w:rPr>
          <w:sz w:val="32"/>
          <w:szCs w:val="32"/>
        </w:rPr>
        <w:t xml:space="preserve">    SortOrder.Descending</w:t>
      </w:r>
    </w:p>
    <w:p w14:paraId="5B81F0ED" w14:textId="77777777" w:rsidR="00B45A29" w:rsidRPr="00B45A29" w:rsidRDefault="00B45A29" w:rsidP="00B45A29">
      <w:pPr>
        <w:rPr>
          <w:sz w:val="32"/>
          <w:szCs w:val="32"/>
        </w:rPr>
      </w:pPr>
      <w:r w:rsidRPr="00B45A29">
        <w:rPr>
          <w:sz w:val="32"/>
          <w:szCs w:val="32"/>
        </w:rPr>
        <w:t>)</w:t>
      </w:r>
    </w:p>
    <w:p w14:paraId="2304889E" w14:textId="77777777" w:rsidR="00B45A29" w:rsidRPr="00B45A29" w:rsidRDefault="00B45A29" w:rsidP="00B45A29">
      <w:pPr>
        <w:rPr>
          <w:sz w:val="32"/>
          <w:szCs w:val="32"/>
        </w:rPr>
      </w:pPr>
      <w:r w:rsidRPr="00B45A29">
        <w:rPr>
          <w:sz w:val="32"/>
          <w:szCs w:val="32"/>
        </w:rPr>
        <w:t>Pipeline:</w:t>
      </w:r>
    </w:p>
    <w:p w14:paraId="7FF9EB0A" w14:textId="77777777" w:rsidR="00B45A29" w:rsidRPr="00B45A29" w:rsidRDefault="00B45A29" w:rsidP="00B45A29">
      <w:pPr>
        <w:rPr>
          <w:sz w:val="32"/>
          <w:szCs w:val="32"/>
        </w:rPr>
      </w:pPr>
      <w:r w:rsidRPr="00B45A29">
        <w:rPr>
          <w:sz w:val="32"/>
          <w:szCs w:val="32"/>
        </w:rPr>
        <w:t>FILTER</w:t>
      </w:r>
    </w:p>
    <w:p w14:paraId="31BAD013" w14:textId="77777777" w:rsidR="00B45A29" w:rsidRPr="00B45A29" w:rsidRDefault="00B45A29" w:rsidP="00B45A29">
      <w:pPr>
        <w:rPr>
          <w:sz w:val="32"/>
          <w:szCs w:val="32"/>
        </w:rPr>
      </w:pPr>
      <w:r w:rsidRPr="00B45A29">
        <w:rPr>
          <w:sz w:val="32"/>
          <w:szCs w:val="32"/>
        </w:rPr>
        <w:t xml:space="preserve">  </w:t>
      </w:r>
      <w:r w:rsidRPr="00B45A29">
        <w:rPr>
          <w:rFonts w:ascii="Times New Roman" w:hAnsi="Times New Roman" w:cs="Times New Roman"/>
          <w:sz w:val="32"/>
          <w:szCs w:val="32"/>
        </w:rPr>
        <w:t>↓</w:t>
      </w:r>
    </w:p>
    <w:p w14:paraId="66CD430A" w14:textId="77777777" w:rsidR="00B45A29" w:rsidRPr="00B45A29" w:rsidRDefault="00B45A29" w:rsidP="00B45A29">
      <w:pPr>
        <w:rPr>
          <w:sz w:val="32"/>
          <w:szCs w:val="32"/>
        </w:rPr>
      </w:pPr>
      <w:r w:rsidRPr="00B45A29">
        <w:rPr>
          <w:sz w:val="32"/>
          <w:szCs w:val="32"/>
        </w:rPr>
        <w:t>SEARCH</w:t>
      </w:r>
    </w:p>
    <w:p w14:paraId="6B91C42D" w14:textId="77777777" w:rsidR="00B45A29" w:rsidRPr="00B45A29" w:rsidRDefault="00B45A29" w:rsidP="00B45A29">
      <w:pPr>
        <w:rPr>
          <w:sz w:val="32"/>
          <w:szCs w:val="32"/>
        </w:rPr>
      </w:pPr>
      <w:r w:rsidRPr="00B45A29">
        <w:rPr>
          <w:sz w:val="32"/>
          <w:szCs w:val="32"/>
        </w:rPr>
        <w:t xml:space="preserve">  </w:t>
      </w:r>
      <w:r w:rsidRPr="00B45A29">
        <w:rPr>
          <w:rFonts w:ascii="Times New Roman" w:hAnsi="Times New Roman" w:cs="Times New Roman"/>
          <w:sz w:val="32"/>
          <w:szCs w:val="32"/>
        </w:rPr>
        <w:t>↓</w:t>
      </w:r>
    </w:p>
    <w:p w14:paraId="521FE19E" w14:textId="77777777" w:rsidR="00B45A29" w:rsidRPr="00B45A29" w:rsidRDefault="00B45A29" w:rsidP="00B45A29">
      <w:pPr>
        <w:rPr>
          <w:sz w:val="32"/>
          <w:szCs w:val="32"/>
        </w:rPr>
      </w:pPr>
      <w:r w:rsidRPr="00B45A29">
        <w:rPr>
          <w:sz w:val="32"/>
          <w:szCs w:val="32"/>
        </w:rPr>
        <w:t>SORT</w:t>
      </w:r>
    </w:p>
    <w:p w14:paraId="2C1F3A33" w14:textId="77777777" w:rsidR="00B45A29" w:rsidRPr="00B45A29" w:rsidRDefault="00B45A29" w:rsidP="00B45A29">
      <w:pPr>
        <w:rPr>
          <w:sz w:val="32"/>
          <w:szCs w:val="32"/>
        </w:rPr>
      </w:pPr>
      <w:r w:rsidRPr="00B45A29">
        <w:rPr>
          <w:sz w:val="32"/>
          <w:szCs w:val="32"/>
        </w:rPr>
        <w:t xml:space="preserve">  </w:t>
      </w:r>
      <w:r w:rsidRPr="00B45A29">
        <w:rPr>
          <w:rFonts w:ascii="Times New Roman" w:hAnsi="Times New Roman" w:cs="Times New Roman"/>
          <w:sz w:val="32"/>
          <w:szCs w:val="32"/>
        </w:rPr>
        <w:t>↓</w:t>
      </w:r>
    </w:p>
    <w:p w14:paraId="45087B29" w14:textId="77777777" w:rsidR="00B45A29" w:rsidRPr="00B45A29" w:rsidRDefault="00B45A29" w:rsidP="00B45A29">
      <w:pPr>
        <w:rPr>
          <w:sz w:val="32"/>
          <w:szCs w:val="32"/>
        </w:rPr>
      </w:pPr>
      <w:r w:rsidRPr="00B45A29">
        <w:rPr>
          <w:sz w:val="32"/>
          <w:szCs w:val="32"/>
        </w:rPr>
        <w:t>GALLERY</w:t>
      </w:r>
    </w:p>
    <w:p w14:paraId="7169BC6B" w14:textId="77777777" w:rsidR="00B45A29" w:rsidRPr="00B45A29" w:rsidRDefault="00B45A29" w:rsidP="00B45A29">
      <w:pPr>
        <w:rPr>
          <w:sz w:val="32"/>
          <w:szCs w:val="32"/>
        </w:rPr>
      </w:pPr>
      <w:r w:rsidRPr="00B45A29">
        <w:rPr>
          <w:sz w:val="32"/>
          <w:szCs w:val="32"/>
        </w:rPr>
        <w:pict w14:anchorId="41B72C37">
          <v:rect id="_x0000_i7901" style="width:0;height:1.5pt" o:hralign="center" o:hrstd="t" o:hr="t" fillcolor="#a0a0a0" stroked="f"/>
        </w:pict>
      </w:r>
    </w:p>
    <w:p w14:paraId="006E3DA0" w14:textId="77777777" w:rsidR="00B45A29" w:rsidRPr="00B45A29" w:rsidRDefault="00B45A29" w:rsidP="00B45A29">
      <w:pPr>
        <w:rPr>
          <w:b/>
          <w:bCs/>
          <w:sz w:val="32"/>
          <w:szCs w:val="32"/>
        </w:rPr>
      </w:pPr>
      <w:r w:rsidRPr="00B45A29">
        <w:rPr>
          <w:b/>
          <w:bCs/>
          <w:sz w:val="32"/>
          <w:szCs w:val="32"/>
        </w:rPr>
        <w:t>56. Read the Formula</w:t>
      </w:r>
    </w:p>
    <w:p w14:paraId="203ED435" w14:textId="77777777" w:rsidR="00B45A29" w:rsidRPr="00B45A29" w:rsidRDefault="00B45A29" w:rsidP="00B45A29">
      <w:pPr>
        <w:rPr>
          <w:sz w:val="32"/>
          <w:szCs w:val="32"/>
        </w:rPr>
      </w:pPr>
      <w:r w:rsidRPr="00B45A29">
        <w:rPr>
          <w:sz w:val="32"/>
          <w:szCs w:val="32"/>
        </w:rPr>
        <w:t>Starting with:</w:t>
      </w:r>
    </w:p>
    <w:p w14:paraId="255FA7C2" w14:textId="77777777" w:rsidR="00B45A29" w:rsidRPr="00B45A29" w:rsidRDefault="00B45A29" w:rsidP="00B45A29">
      <w:pPr>
        <w:rPr>
          <w:b/>
          <w:bCs/>
          <w:sz w:val="32"/>
          <w:szCs w:val="32"/>
        </w:rPr>
      </w:pPr>
      <w:r w:rsidRPr="00B45A29">
        <w:rPr>
          <w:b/>
          <w:bCs/>
          <w:sz w:val="32"/>
          <w:szCs w:val="32"/>
        </w:rPr>
        <w:t>Leave Requests</w:t>
      </w:r>
    </w:p>
    <w:p w14:paraId="61B38CC9" w14:textId="77777777" w:rsidR="00B45A29" w:rsidRPr="00B45A29" w:rsidRDefault="00B45A29" w:rsidP="00B45A29">
      <w:pPr>
        <w:rPr>
          <w:sz w:val="32"/>
          <w:szCs w:val="32"/>
        </w:rPr>
      </w:pPr>
      <w:r w:rsidRPr="00B45A29">
        <w:rPr>
          <w:sz w:val="32"/>
          <w:szCs w:val="32"/>
        </w:rPr>
        <w:t>we:</w:t>
      </w:r>
    </w:p>
    <w:p w14:paraId="402CF245" w14:textId="77777777" w:rsidR="00B45A29" w:rsidRPr="00B45A29" w:rsidRDefault="00B45A29" w:rsidP="00B45A29">
      <w:pPr>
        <w:rPr>
          <w:b/>
          <w:bCs/>
          <w:sz w:val="32"/>
          <w:szCs w:val="32"/>
        </w:rPr>
      </w:pPr>
      <w:r w:rsidRPr="00B45A29">
        <w:rPr>
          <w:b/>
          <w:bCs/>
          <w:sz w:val="32"/>
          <w:szCs w:val="32"/>
        </w:rPr>
        <w:t>Filter</w:t>
      </w:r>
    </w:p>
    <w:p w14:paraId="17570ACC" w14:textId="77777777" w:rsidR="00B45A29" w:rsidRPr="00B45A29" w:rsidRDefault="00B45A29" w:rsidP="00B45A29">
      <w:pPr>
        <w:rPr>
          <w:sz w:val="32"/>
          <w:szCs w:val="32"/>
        </w:rPr>
      </w:pPr>
      <w:r w:rsidRPr="00B45A29">
        <w:rPr>
          <w:sz w:val="32"/>
          <w:szCs w:val="32"/>
        </w:rPr>
        <w:lastRenderedPageBreak/>
        <w:t>records.</w:t>
      </w:r>
    </w:p>
    <w:p w14:paraId="014603C3" w14:textId="77777777" w:rsidR="00B45A29" w:rsidRPr="00B45A29" w:rsidRDefault="00B45A29" w:rsidP="00B45A29">
      <w:pPr>
        <w:rPr>
          <w:sz w:val="32"/>
          <w:szCs w:val="32"/>
        </w:rPr>
      </w:pPr>
      <w:r w:rsidRPr="00B45A29">
        <w:rPr>
          <w:sz w:val="32"/>
          <w:szCs w:val="32"/>
        </w:rPr>
        <w:t>Then:</w:t>
      </w:r>
    </w:p>
    <w:p w14:paraId="760B0689" w14:textId="77777777" w:rsidR="00B45A29" w:rsidRPr="00B45A29" w:rsidRDefault="00B45A29" w:rsidP="00B45A29">
      <w:pPr>
        <w:rPr>
          <w:b/>
          <w:bCs/>
          <w:sz w:val="32"/>
          <w:szCs w:val="32"/>
        </w:rPr>
      </w:pPr>
      <w:r w:rsidRPr="00B45A29">
        <w:rPr>
          <w:b/>
          <w:bCs/>
          <w:sz w:val="32"/>
          <w:szCs w:val="32"/>
        </w:rPr>
        <w:t>Search</w:t>
      </w:r>
    </w:p>
    <w:p w14:paraId="2006A68A" w14:textId="77777777" w:rsidR="00B45A29" w:rsidRPr="00B45A29" w:rsidRDefault="00B45A29" w:rsidP="00B45A29">
      <w:pPr>
        <w:rPr>
          <w:sz w:val="32"/>
          <w:szCs w:val="32"/>
        </w:rPr>
      </w:pPr>
      <w:r w:rsidRPr="00B45A29">
        <w:rPr>
          <w:sz w:val="32"/>
          <w:szCs w:val="32"/>
        </w:rPr>
        <w:t>text.</w:t>
      </w:r>
    </w:p>
    <w:p w14:paraId="3A2FC962" w14:textId="77777777" w:rsidR="00B45A29" w:rsidRPr="00B45A29" w:rsidRDefault="00B45A29" w:rsidP="00B45A29">
      <w:pPr>
        <w:rPr>
          <w:sz w:val="32"/>
          <w:szCs w:val="32"/>
        </w:rPr>
      </w:pPr>
      <w:r w:rsidRPr="00B45A29">
        <w:rPr>
          <w:sz w:val="32"/>
          <w:szCs w:val="32"/>
        </w:rPr>
        <w:t>Then:</w:t>
      </w:r>
    </w:p>
    <w:p w14:paraId="564D98DB" w14:textId="77777777" w:rsidR="00B45A29" w:rsidRPr="00B45A29" w:rsidRDefault="00B45A29" w:rsidP="00B45A29">
      <w:pPr>
        <w:rPr>
          <w:b/>
          <w:bCs/>
          <w:sz w:val="32"/>
          <w:szCs w:val="32"/>
        </w:rPr>
      </w:pPr>
      <w:r w:rsidRPr="00B45A29">
        <w:rPr>
          <w:b/>
          <w:bCs/>
          <w:sz w:val="32"/>
          <w:szCs w:val="32"/>
        </w:rPr>
        <w:t>Sort</w:t>
      </w:r>
    </w:p>
    <w:p w14:paraId="79EDE4BE" w14:textId="77777777" w:rsidR="00B45A29" w:rsidRPr="00B45A29" w:rsidRDefault="00B45A29" w:rsidP="00B45A29">
      <w:pPr>
        <w:rPr>
          <w:sz w:val="32"/>
          <w:szCs w:val="32"/>
        </w:rPr>
      </w:pPr>
      <w:r w:rsidRPr="00B45A29">
        <w:rPr>
          <w:sz w:val="32"/>
          <w:szCs w:val="32"/>
        </w:rPr>
        <w:t>newest first.</w:t>
      </w:r>
    </w:p>
    <w:p w14:paraId="366D4F66" w14:textId="77777777" w:rsidR="00B45A29" w:rsidRPr="00B45A29" w:rsidRDefault="00B45A29" w:rsidP="00B45A29">
      <w:pPr>
        <w:rPr>
          <w:sz w:val="32"/>
          <w:szCs w:val="32"/>
        </w:rPr>
      </w:pPr>
      <w:r w:rsidRPr="00B45A29">
        <w:rPr>
          <w:sz w:val="32"/>
          <w:szCs w:val="32"/>
        </w:rPr>
        <w:t>This is a:</w:t>
      </w:r>
    </w:p>
    <w:p w14:paraId="1A8BD7FF" w14:textId="77777777" w:rsidR="00B45A29" w:rsidRPr="00B45A29" w:rsidRDefault="00B45A29" w:rsidP="00B45A29">
      <w:pPr>
        <w:rPr>
          <w:b/>
          <w:bCs/>
          <w:sz w:val="32"/>
          <w:szCs w:val="32"/>
        </w:rPr>
      </w:pPr>
      <w:r w:rsidRPr="00B45A29">
        <w:rPr>
          <w:b/>
          <w:bCs/>
          <w:sz w:val="32"/>
          <w:szCs w:val="32"/>
        </w:rPr>
        <w:t>Data Pipeline.</w:t>
      </w:r>
    </w:p>
    <w:p w14:paraId="01EA003F" w14:textId="77777777" w:rsidR="00B45A29" w:rsidRPr="00B45A29" w:rsidRDefault="00B45A29" w:rsidP="00B45A29">
      <w:pPr>
        <w:rPr>
          <w:sz w:val="32"/>
          <w:szCs w:val="32"/>
        </w:rPr>
      </w:pPr>
      <w:r w:rsidRPr="00B45A29">
        <w:rPr>
          <w:sz w:val="32"/>
          <w:szCs w:val="32"/>
        </w:rPr>
        <w:pict w14:anchorId="2B28249B">
          <v:rect id="_x0000_i7902" style="width:0;height:1.5pt" o:hralign="center" o:hrstd="t" o:hr="t" fillcolor="#a0a0a0" stroked="f"/>
        </w:pict>
      </w:r>
    </w:p>
    <w:p w14:paraId="0918239E" w14:textId="77777777" w:rsidR="00B45A29" w:rsidRPr="00B45A29" w:rsidRDefault="00B45A29" w:rsidP="00B45A29">
      <w:pPr>
        <w:rPr>
          <w:b/>
          <w:bCs/>
          <w:sz w:val="32"/>
          <w:szCs w:val="32"/>
        </w:rPr>
      </w:pPr>
      <w:r w:rsidRPr="00B45A29">
        <w:rPr>
          <w:b/>
          <w:bCs/>
          <w:sz w:val="32"/>
          <w:szCs w:val="32"/>
        </w:rPr>
        <w:t>57. Optional Sort Dropdown</w:t>
      </w:r>
    </w:p>
    <w:p w14:paraId="7E1B16C0" w14:textId="77777777" w:rsidR="00B45A29" w:rsidRPr="00B45A29" w:rsidRDefault="00B45A29" w:rsidP="00B45A29">
      <w:pPr>
        <w:rPr>
          <w:sz w:val="32"/>
          <w:szCs w:val="32"/>
        </w:rPr>
      </w:pPr>
      <w:r w:rsidRPr="00B45A29">
        <w:rPr>
          <w:sz w:val="32"/>
          <w:szCs w:val="32"/>
        </w:rPr>
        <w:t>Add:</w:t>
      </w:r>
    </w:p>
    <w:p w14:paraId="7044B6FA" w14:textId="77777777" w:rsidR="00B45A29" w:rsidRPr="00B45A29" w:rsidRDefault="00B45A29" w:rsidP="00B45A29">
      <w:pPr>
        <w:rPr>
          <w:sz w:val="32"/>
          <w:szCs w:val="32"/>
        </w:rPr>
      </w:pPr>
      <w:r w:rsidRPr="00B45A29">
        <w:rPr>
          <w:sz w:val="32"/>
          <w:szCs w:val="32"/>
        </w:rPr>
        <w:t>drpSort</w:t>
      </w:r>
    </w:p>
    <w:p w14:paraId="172C93D4" w14:textId="77777777" w:rsidR="00B45A29" w:rsidRPr="00B45A29" w:rsidRDefault="00B45A29" w:rsidP="00B45A29">
      <w:pPr>
        <w:rPr>
          <w:sz w:val="32"/>
          <w:szCs w:val="32"/>
        </w:rPr>
      </w:pPr>
      <w:r w:rsidRPr="00B45A29">
        <w:rPr>
          <w:sz w:val="32"/>
          <w:szCs w:val="32"/>
        </w:rPr>
        <w:t>Items:</w:t>
      </w:r>
    </w:p>
    <w:p w14:paraId="242FDAFF" w14:textId="77777777" w:rsidR="00B45A29" w:rsidRPr="00B45A29" w:rsidRDefault="00B45A29" w:rsidP="00B45A29">
      <w:pPr>
        <w:rPr>
          <w:sz w:val="32"/>
          <w:szCs w:val="32"/>
        </w:rPr>
      </w:pPr>
      <w:r w:rsidRPr="00B45A29">
        <w:rPr>
          <w:sz w:val="32"/>
          <w:szCs w:val="32"/>
        </w:rPr>
        <w:t>[</w:t>
      </w:r>
    </w:p>
    <w:p w14:paraId="5AF13E34" w14:textId="77777777" w:rsidR="00B45A29" w:rsidRPr="00B45A29" w:rsidRDefault="00B45A29" w:rsidP="00B45A29">
      <w:pPr>
        <w:rPr>
          <w:sz w:val="32"/>
          <w:szCs w:val="32"/>
        </w:rPr>
      </w:pPr>
      <w:r w:rsidRPr="00B45A29">
        <w:rPr>
          <w:sz w:val="32"/>
          <w:szCs w:val="32"/>
        </w:rPr>
        <w:t xml:space="preserve">    "Newest",</w:t>
      </w:r>
    </w:p>
    <w:p w14:paraId="73EC3B5C" w14:textId="77777777" w:rsidR="00B45A29" w:rsidRPr="00B45A29" w:rsidRDefault="00B45A29" w:rsidP="00B45A29">
      <w:pPr>
        <w:rPr>
          <w:sz w:val="32"/>
          <w:szCs w:val="32"/>
        </w:rPr>
      </w:pPr>
      <w:r w:rsidRPr="00B45A29">
        <w:rPr>
          <w:sz w:val="32"/>
          <w:szCs w:val="32"/>
        </w:rPr>
        <w:t xml:space="preserve">    "Oldest"</w:t>
      </w:r>
    </w:p>
    <w:p w14:paraId="48AE3CE5" w14:textId="77777777" w:rsidR="00B45A29" w:rsidRPr="00B45A29" w:rsidRDefault="00B45A29" w:rsidP="00B45A29">
      <w:pPr>
        <w:rPr>
          <w:sz w:val="32"/>
          <w:szCs w:val="32"/>
        </w:rPr>
      </w:pPr>
      <w:r w:rsidRPr="00B45A29">
        <w:rPr>
          <w:sz w:val="32"/>
          <w:szCs w:val="32"/>
        </w:rPr>
        <w:t>]</w:t>
      </w:r>
    </w:p>
    <w:p w14:paraId="5F62FC6C" w14:textId="77777777" w:rsidR="00B45A29" w:rsidRPr="00B45A29" w:rsidRDefault="00B45A29" w:rsidP="00B45A29">
      <w:pPr>
        <w:rPr>
          <w:sz w:val="32"/>
          <w:szCs w:val="32"/>
        </w:rPr>
      </w:pPr>
      <w:r w:rsidRPr="00B45A29">
        <w:rPr>
          <w:sz w:val="32"/>
          <w:szCs w:val="32"/>
        </w:rPr>
        <w:t>Default:</w:t>
      </w:r>
    </w:p>
    <w:p w14:paraId="737AB644" w14:textId="77777777" w:rsidR="00B45A29" w:rsidRPr="00B45A29" w:rsidRDefault="00B45A29" w:rsidP="00B45A29">
      <w:pPr>
        <w:rPr>
          <w:sz w:val="32"/>
          <w:szCs w:val="32"/>
        </w:rPr>
      </w:pPr>
      <w:r w:rsidRPr="00B45A29">
        <w:rPr>
          <w:sz w:val="32"/>
          <w:szCs w:val="32"/>
        </w:rPr>
        <w:t>Newest</w:t>
      </w:r>
    </w:p>
    <w:p w14:paraId="45AF3248" w14:textId="77777777" w:rsidR="00B45A29" w:rsidRPr="00B45A29" w:rsidRDefault="00B45A29" w:rsidP="00B45A29">
      <w:pPr>
        <w:rPr>
          <w:sz w:val="32"/>
          <w:szCs w:val="32"/>
        </w:rPr>
      </w:pPr>
      <w:r w:rsidRPr="00B45A29">
        <w:rPr>
          <w:sz w:val="32"/>
          <w:szCs w:val="32"/>
        </w:rPr>
        <w:pict w14:anchorId="3E1113FE">
          <v:rect id="_x0000_i7903" style="width:0;height:1.5pt" o:hralign="center" o:hrstd="t" o:hr="t" fillcolor="#a0a0a0" stroked="f"/>
        </w:pict>
      </w:r>
    </w:p>
    <w:p w14:paraId="6D28DD6E" w14:textId="77777777" w:rsidR="00B45A29" w:rsidRPr="00B45A29" w:rsidRDefault="00B45A29" w:rsidP="00B45A29">
      <w:pPr>
        <w:rPr>
          <w:b/>
          <w:bCs/>
          <w:sz w:val="32"/>
          <w:szCs w:val="32"/>
        </w:rPr>
      </w:pPr>
      <w:r w:rsidRPr="00B45A29">
        <w:rPr>
          <w:b/>
          <w:bCs/>
          <w:sz w:val="32"/>
          <w:szCs w:val="32"/>
        </w:rPr>
        <w:t>58. Dynamic Sort Order</w:t>
      </w:r>
    </w:p>
    <w:p w14:paraId="53C3A6AB" w14:textId="77777777" w:rsidR="00B45A29" w:rsidRPr="00B45A29" w:rsidRDefault="00B45A29" w:rsidP="00B45A29">
      <w:pPr>
        <w:rPr>
          <w:sz w:val="32"/>
          <w:szCs w:val="32"/>
        </w:rPr>
      </w:pPr>
      <w:r w:rsidRPr="00B45A29">
        <w:rPr>
          <w:sz w:val="32"/>
          <w:szCs w:val="32"/>
        </w:rPr>
        <w:lastRenderedPageBreak/>
        <w:t>Conceptually:</w:t>
      </w:r>
    </w:p>
    <w:p w14:paraId="13DDC291" w14:textId="77777777" w:rsidR="00B45A29" w:rsidRPr="00B45A29" w:rsidRDefault="00B45A29" w:rsidP="00B45A29">
      <w:pPr>
        <w:rPr>
          <w:sz w:val="32"/>
          <w:szCs w:val="32"/>
        </w:rPr>
      </w:pPr>
      <w:r w:rsidRPr="00B45A29">
        <w:rPr>
          <w:sz w:val="32"/>
          <w:szCs w:val="32"/>
        </w:rPr>
        <w:t>If(</w:t>
      </w:r>
    </w:p>
    <w:p w14:paraId="3D7E035A" w14:textId="77777777" w:rsidR="00B45A29" w:rsidRPr="00B45A29" w:rsidRDefault="00B45A29" w:rsidP="00B45A29">
      <w:pPr>
        <w:rPr>
          <w:sz w:val="32"/>
          <w:szCs w:val="32"/>
        </w:rPr>
      </w:pPr>
      <w:r w:rsidRPr="00B45A29">
        <w:rPr>
          <w:sz w:val="32"/>
          <w:szCs w:val="32"/>
        </w:rPr>
        <w:t xml:space="preserve">    drpSort.Selected.Value = "Newest",</w:t>
      </w:r>
    </w:p>
    <w:p w14:paraId="265362E5" w14:textId="77777777" w:rsidR="00B45A29" w:rsidRPr="00B45A29" w:rsidRDefault="00B45A29" w:rsidP="00B45A29">
      <w:pPr>
        <w:rPr>
          <w:sz w:val="32"/>
          <w:szCs w:val="32"/>
        </w:rPr>
      </w:pPr>
      <w:r w:rsidRPr="00B45A29">
        <w:rPr>
          <w:sz w:val="32"/>
          <w:szCs w:val="32"/>
        </w:rPr>
        <w:t xml:space="preserve">    SortOrder.Descending,</w:t>
      </w:r>
    </w:p>
    <w:p w14:paraId="6805C4CE" w14:textId="77777777" w:rsidR="00B45A29" w:rsidRPr="00B45A29" w:rsidRDefault="00B45A29" w:rsidP="00B45A29">
      <w:pPr>
        <w:rPr>
          <w:sz w:val="32"/>
          <w:szCs w:val="32"/>
        </w:rPr>
      </w:pPr>
      <w:r w:rsidRPr="00B45A29">
        <w:rPr>
          <w:sz w:val="32"/>
          <w:szCs w:val="32"/>
        </w:rPr>
        <w:t xml:space="preserve">    SortOrder.Ascending</w:t>
      </w:r>
    </w:p>
    <w:p w14:paraId="405BF5F7" w14:textId="77777777" w:rsidR="00B45A29" w:rsidRPr="00B45A29" w:rsidRDefault="00B45A29" w:rsidP="00B45A29">
      <w:pPr>
        <w:rPr>
          <w:sz w:val="32"/>
          <w:szCs w:val="32"/>
        </w:rPr>
      </w:pPr>
      <w:r w:rsidRPr="00B45A29">
        <w:rPr>
          <w:sz w:val="32"/>
          <w:szCs w:val="32"/>
        </w:rPr>
        <w:t>)</w:t>
      </w:r>
    </w:p>
    <w:p w14:paraId="22F7EA7C" w14:textId="77777777" w:rsidR="00B45A29" w:rsidRPr="00B45A29" w:rsidRDefault="00B45A29" w:rsidP="00B45A29">
      <w:pPr>
        <w:rPr>
          <w:sz w:val="32"/>
          <w:szCs w:val="32"/>
        </w:rPr>
      </w:pPr>
      <w:r w:rsidRPr="00B45A29">
        <w:rPr>
          <w:sz w:val="32"/>
          <w:szCs w:val="32"/>
        </w:rPr>
        <w:t>Then:</w:t>
      </w:r>
    </w:p>
    <w:p w14:paraId="1BEB6427" w14:textId="77777777" w:rsidR="00B45A29" w:rsidRPr="00B45A29" w:rsidRDefault="00B45A29" w:rsidP="00B45A29">
      <w:pPr>
        <w:rPr>
          <w:sz w:val="32"/>
          <w:szCs w:val="32"/>
        </w:rPr>
      </w:pPr>
      <w:r w:rsidRPr="00B45A29">
        <w:rPr>
          <w:sz w:val="32"/>
          <w:szCs w:val="32"/>
        </w:rPr>
        <w:t>Sort(</w:t>
      </w:r>
    </w:p>
    <w:p w14:paraId="306DDC20" w14:textId="77777777" w:rsidR="00B45A29" w:rsidRPr="00B45A29" w:rsidRDefault="00B45A29" w:rsidP="00B45A29">
      <w:pPr>
        <w:rPr>
          <w:sz w:val="32"/>
          <w:szCs w:val="32"/>
        </w:rPr>
      </w:pPr>
      <w:r w:rsidRPr="00B45A29">
        <w:rPr>
          <w:sz w:val="32"/>
          <w:szCs w:val="32"/>
        </w:rPr>
        <w:t xml:space="preserve">    Search(...),</w:t>
      </w:r>
    </w:p>
    <w:p w14:paraId="01A274B2" w14:textId="77777777" w:rsidR="00B45A29" w:rsidRPr="00B45A29" w:rsidRDefault="00B45A29" w:rsidP="00B45A29">
      <w:pPr>
        <w:rPr>
          <w:sz w:val="32"/>
          <w:szCs w:val="32"/>
        </w:rPr>
      </w:pPr>
      <w:r w:rsidRPr="00B45A29">
        <w:rPr>
          <w:sz w:val="32"/>
          <w:szCs w:val="32"/>
        </w:rPr>
        <w:t xml:space="preserve">    'Created On',</w:t>
      </w:r>
    </w:p>
    <w:p w14:paraId="50638590" w14:textId="77777777" w:rsidR="00B45A29" w:rsidRPr="00B45A29" w:rsidRDefault="00B45A29" w:rsidP="00B45A29">
      <w:pPr>
        <w:rPr>
          <w:sz w:val="32"/>
          <w:szCs w:val="32"/>
        </w:rPr>
      </w:pPr>
      <w:r w:rsidRPr="00B45A29">
        <w:rPr>
          <w:sz w:val="32"/>
          <w:szCs w:val="32"/>
        </w:rPr>
        <w:t xml:space="preserve">    If(</w:t>
      </w:r>
    </w:p>
    <w:p w14:paraId="1507C84C" w14:textId="77777777" w:rsidR="00B45A29" w:rsidRPr="00B45A29" w:rsidRDefault="00B45A29" w:rsidP="00B45A29">
      <w:pPr>
        <w:rPr>
          <w:sz w:val="32"/>
          <w:szCs w:val="32"/>
        </w:rPr>
      </w:pPr>
      <w:r w:rsidRPr="00B45A29">
        <w:rPr>
          <w:sz w:val="32"/>
          <w:szCs w:val="32"/>
        </w:rPr>
        <w:t xml:space="preserve">        drpSort.Selected.Value = "Newest",</w:t>
      </w:r>
    </w:p>
    <w:p w14:paraId="669BC886" w14:textId="77777777" w:rsidR="00B45A29" w:rsidRPr="00B45A29" w:rsidRDefault="00B45A29" w:rsidP="00B45A29">
      <w:pPr>
        <w:rPr>
          <w:sz w:val="32"/>
          <w:szCs w:val="32"/>
        </w:rPr>
      </w:pPr>
      <w:r w:rsidRPr="00B45A29">
        <w:rPr>
          <w:sz w:val="32"/>
          <w:szCs w:val="32"/>
        </w:rPr>
        <w:t xml:space="preserve">        SortOrder.Descending,</w:t>
      </w:r>
    </w:p>
    <w:p w14:paraId="0168B060" w14:textId="77777777" w:rsidR="00B45A29" w:rsidRPr="00B45A29" w:rsidRDefault="00B45A29" w:rsidP="00B45A29">
      <w:pPr>
        <w:rPr>
          <w:sz w:val="32"/>
          <w:szCs w:val="32"/>
        </w:rPr>
      </w:pPr>
      <w:r w:rsidRPr="00B45A29">
        <w:rPr>
          <w:sz w:val="32"/>
          <w:szCs w:val="32"/>
        </w:rPr>
        <w:t xml:space="preserve">        SortOrder.Ascending</w:t>
      </w:r>
    </w:p>
    <w:p w14:paraId="2842F15F" w14:textId="77777777" w:rsidR="00B45A29" w:rsidRPr="00B45A29" w:rsidRDefault="00B45A29" w:rsidP="00B45A29">
      <w:pPr>
        <w:rPr>
          <w:sz w:val="32"/>
          <w:szCs w:val="32"/>
        </w:rPr>
      </w:pPr>
      <w:r w:rsidRPr="00B45A29">
        <w:rPr>
          <w:sz w:val="32"/>
          <w:szCs w:val="32"/>
        </w:rPr>
        <w:t xml:space="preserve">    )</w:t>
      </w:r>
    </w:p>
    <w:p w14:paraId="2B32A095" w14:textId="77777777" w:rsidR="00B45A29" w:rsidRPr="00B45A29" w:rsidRDefault="00B45A29" w:rsidP="00B45A29">
      <w:pPr>
        <w:rPr>
          <w:sz w:val="32"/>
          <w:szCs w:val="32"/>
        </w:rPr>
      </w:pPr>
      <w:r w:rsidRPr="00B45A29">
        <w:rPr>
          <w:sz w:val="32"/>
          <w:szCs w:val="32"/>
        </w:rPr>
        <w:t>)</w:t>
      </w:r>
    </w:p>
    <w:p w14:paraId="504735A7" w14:textId="77777777" w:rsidR="00B45A29" w:rsidRPr="00B45A29" w:rsidRDefault="00B45A29" w:rsidP="00B45A29">
      <w:pPr>
        <w:rPr>
          <w:sz w:val="32"/>
          <w:szCs w:val="32"/>
        </w:rPr>
      </w:pPr>
      <w:r w:rsidRPr="00B45A29">
        <w:rPr>
          <w:sz w:val="32"/>
          <w:szCs w:val="32"/>
        </w:rPr>
        <w:pict w14:anchorId="3038CE44">
          <v:rect id="_x0000_i7904" style="width:0;height:1.5pt" o:hralign="center" o:hrstd="t" o:hr="t" fillcolor="#a0a0a0" stroked="f"/>
        </w:pict>
      </w:r>
    </w:p>
    <w:p w14:paraId="56E22EBB" w14:textId="77777777" w:rsidR="00B45A29" w:rsidRPr="00B45A29" w:rsidRDefault="00B45A29" w:rsidP="00B45A29">
      <w:pPr>
        <w:rPr>
          <w:b/>
          <w:bCs/>
          <w:sz w:val="32"/>
          <w:szCs w:val="32"/>
        </w:rPr>
      </w:pPr>
      <w:r w:rsidRPr="00B45A29">
        <w:rPr>
          <w:b/>
          <w:bCs/>
          <w:sz w:val="32"/>
          <w:szCs w:val="32"/>
        </w:rPr>
        <w:t>PART I — SELECTED RECORD STATE</w:t>
      </w:r>
    </w:p>
    <w:p w14:paraId="3E27A309" w14:textId="77777777" w:rsidR="00B45A29" w:rsidRPr="00B45A29" w:rsidRDefault="00B45A29" w:rsidP="00B45A29">
      <w:pPr>
        <w:rPr>
          <w:b/>
          <w:bCs/>
          <w:sz w:val="32"/>
          <w:szCs w:val="32"/>
        </w:rPr>
      </w:pPr>
      <w:r w:rsidRPr="00B45A29">
        <w:rPr>
          <w:b/>
          <w:bCs/>
          <w:sz w:val="32"/>
          <w:szCs w:val="32"/>
        </w:rPr>
        <w:t>59. Current Day 5 Pattern</w:t>
      </w:r>
    </w:p>
    <w:p w14:paraId="11A667B7" w14:textId="77777777" w:rsidR="00B45A29" w:rsidRPr="00B45A29" w:rsidRDefault="00B45A29" w:rsidP="00B45A29">
      <w:pPr>
        <w:rPr>
          <w:sz w:val="32"/>
          <w:szCs w:val="32"/>
        </w:rPr>
      </w:pPr>
      <w:r w:rsidRPr="00B45A29">
        <w:rPr>
          <w:sz w:val="32"/>
          <w:szCs w:val="32"/>
        </w:rPr>
        <w:t>Yesterday Details used:</w:t>
      </w:r>
    </w:p>
    <w:p w14:paraId="37E589FC" w14:textId="77777777" w:rsidR="00B45A29" w:rsidRPr="00B45A29" w:rsidRDefault="00B45A29" w:rsidP="00B45A29">
      <w:pPr>
        <w:rPr>
          <w:sz w:val="32"/>
          <w:szCs w:val="32"/>
        </w:rPr>
      </w:pPr>
      <w:r w:rsidRPr="00B45A29">
        <w:rPr>
          <w:sz w:val="32"/>
          <w:szCs w:val="32"/>
        </w:rPr>
        <w:t>galLeaveRequests.Selected</w:t>
      </w:r>
    </w:p>
    <w:p w14:paraId="7BEB4C5B" w14:textId="77777777" w:rsidR="00B45A29" w:rsidRPr="00B45A29" w:rsidRDefault="00B45A29" w:rsidP="00B45A29">
      <w:pPr>
        <w:rPr>
          <w:sz w:val="32"/>
          <w:szCs w:val="32"/>
        </w:rPr>
      </w:pPr>
      <w:r w:rsidRPr="00B45A29">
        <w:rPr>
          <w:sz w:val="32"/>
          <w:szCs w:val="32"/>
        </w:rPr>
        <w:t>This works for a simple application.</w:t>
      </w:r>
    </w:p>
    <w:p w14:paraId="0CDD27A9" w14:textId="77777777" w:rsidR="00B45A29" w:rsidRPr="00B45A29" w:rsidRDefault="00B45A29" w:rsidP="00B45A29">
      <w:pPr>
        <w:rPr>
          <w:sz w:val="32"/>
          <w:szCs w:val="32"/>
        </w:rPr>
      </w:pPr>
      <w:r w:rsidRPr="00B45A29">
        <w:rPr>
          <w:sz w:val="32"/>
          <w:szCs w:val="32"/>
        </w:rPr>
        <w:lastRenderedPageBreak/>
        <w:t>But we now want:</w:t>
      </w:r>
    </w:p>
    <w:p w14:paraId="1B4747C0" w14:textId="77777777" w:rsidR="00B45A29" w:rsidRPr="00B45A29" w:rsidRDefault="00B45A29" w:rsidP="00B45A29">
      <w:pPr>
        <w:numPr>
          <w:ilvl w:val="0"/>
          <w:numId w:val="27"/>
        </w:numPr>
        <w:rPr>
          <w:sz w:val="32"/>
          <w:szCs w:val="32"/>
        </w:rPr>
      </w:pPr>
      <w:r w:rsidRPr="00B45A29">
        <w:rPr>
          <w:sz w:val="32"/>
          <w:szCs w:val="32"/>
        </w:rPr>
        <w:t>Details</w:t>
      </w:r>
    </w:p>
    <w:p w14:paraId="189863EC" w14:textId="77777777" w:rsidR="00B45A29" w:rsidRPr="00B45A29" w:rsidRDefault="00B45A29" w:rsidP="00B45A29">
      <w:pPr>
        <w:numPr>
          <w:ilvl w:val="0"/>
          <w:numId w:val="27"/>
        </w:numPr>
        <w:rPr>
          <w:sz w:val="32"/>
          <w:szCs w:val="32"/>
        </w:rPr>
      </w:pPr>
      <w:r w:rsidRPr="00B45A29">
        <w:rPr>
          <w:sz w:val="32"/>
          <w:szCs w:val="32"/>
        </w:rPr>
        <w:t>Edit</w:t>
      </w:r>
    </w:p>
    <w:p w14:paraId="293E200A" w14:textId="77777777" w:rsidR="00B45A29" w:rsidRPr="00B45A29" w:rsidRDefault="00B45A29" w:rsidP="00B45A29">
      <w:pPr>
        <w:numPr>
          <w:ilvl w:val="0"/>
          <w:numId w:val="27"/>
        </w:numPr>
        <w:rPr>
          <w:sz w:val="32"/>
          <w:szCs w:val="32"/>
        </w:rPr>
      </w:pPr>
      <w:r w:rsidRPr="00B45A29">
        <w:rPr>
          <w:sz w:val="32"/>
          <w:szCs w:val="32"/>
        </w:rPr>
        <w:t>Cancel later</w:t>
      </w:r>
    </w:p>
    <w:p w14:paraId="4F5FE82A" w14:textId="77777777" w:rsidR="00B45A29" w:rsidRPr="00B45A29" w:rsidRDefault="00B45A29" w:rsidP="00B45A29">
      <w:pPr>
        <w:numPr>
          <w:ilvl w:val="0"/>
          <w:numId w:val="27"/>
        </w:numPr>
        <w:rPr>
          <w:sz w:val="32"/>
          <w:szCs w:val="32"/>
        </w:rPr>
      </w:pPr>
      <w:r w:rsidRPr="00B45A29">
        <w:rPr>
          <w:sz w:val="32"/>
          <w:szCs w:val="32"/>
        </w:rPr>
        <w:t>Shared selected state</w:t>
      </w:r>
    </w:p>
    <w:p w14:paraId="2D5A6681" w14:textId="77777777" w:rsidR="00B45A29" w:rsidRPr="00B45A29" w:rsidRDefault="00B45A29" w:rsidP="00B45A29">
      <w:pPr>
        <w:rPr>
          <w:sz w:val="32"/>
          <w:szCs w:val="32"/>
        </w:rPr>
      </w:pPr>
      <w:r w:rsidRPr="00B45A29">
        <w:rPr>
          <w:sz w:val="32"/>
          <w:szCs w:val="32"/>
        </w:rPr>
        <w:t>A clearer pattern is:</w:t>
      </w:r>
    </w:p>
    <w:p w14:paraId="001B3524" w14:textId="77777777" w:rsidR="00B45A29" w:rsidRPr="00B45A29" w:rsidRDefault="00B45A29" w:rsidP="00B45A29">
      <w:pPr>
        <w:rPr>
          <w:b/>
          <w:bCs/>
          <w:sz w:val="32"/>
          <w:szCs w:val="32"/>
        </w:rPr>
      </w:pPr>
      <w:r w:rsidRPr="00B45A29">
        <w:rPr>
          <w:b/>
          <w:bCs/>
          <w:sz w:val="32"/>
          <w:szCs w:val="32"/>
        </w:rPr>
        <w:t>Store the selected record.</w:t>
      </w:r>
    </w:p>
    <w:p w14:paraId="2ED24420" w14:textId="77777777" w:rsidR="00B45A29" w:rsidRPr="00B45A29" w:rsidRDefault="00B45A29" w:rsidP="00B45A29">
      <w:pPr>
        <w:rPr>
          <w:sz w:val="32"/>
          <w:szCs w:val="32"/>
        </w:rPr>
      </w:pPr>
      <w:r w:rsidRPr="00B45A29">
        <w:rPr>
          <w:sz w:val="32"/>
          <w:szCs w:val="32"/>
        </w:rPr>
        <w:pict w14:anchorId="0E4DDC20">
          <v:rect id="_x0000_i7905" style="width:0;height:1.5pt" o:hralign="center" o:hrstd="t" o:hr="t" fillcolor="#a0a0a0" stroked="f"/>
        </w:pict>
      </w:r>
    </w:p>
    <w:p w14:paraId="538C533F" w14:textId="77777777" w:rsidR="00B45A29" w:rsidRPr="00B45A29" w:rsidRDefault="00B45A29" w:rsidP="00B45A29">
      <w:pPr>
        <w:rPr>
          <w:b/>
          <w:bCs/>
          <w:sz w:val="32"/>
          <w:szCs w:val="32"/>
        </w:rPr>
      </w:pPr>
      <w:r w:rsidRPr="00B45A29">
        <w:rPr>
          <w:b/>
          <w:bCs/>
          <w:sz w:val="32"/>
          <w:szCs w:val="32"/>
        </w:rPr>
        <w:t>60. Global Variable Preview</w:t>
      </w:r>
    </w:p>
    <w:p w14:paraId="49627506" w14:textId="77777777" w:rsidR="00B45A29" w:rsidRPr="00B45A29" w:rsidRDefault="00B45A29" w:rsidP="00B45A29">
      <w:pPr>
        <w:rPr>
          <w:sz w:val="32"/>
          <w:szCs w:val="32"/>
        </w:rPr>
      </w:pPr>
      <w:r w:rsidRPr="00B45A29">
        <w:rPr>
          <w:sz w:val="32"/>
          <w:szCs w:val="32"/>
        </w:rPr>
        <w:t>Power Fx uses:</w:t>
      </w:r>
    </w:p>
    <w:p w14:paraId="6130388D" w14:textId="77777777" w:rsidR="00B45A29" w:rsidRPr="00B45A29" w:rsidRDefault="00B45A29" w:rsidP="00B45A29">
      <w:pPr>
        <w:rPr>
          <w:sz w:val="32"/>
          <w:szCs w:val="32"/>
        </w:rPr>
      </w:pPr>
      <w:r w:rsidRPr="00B45A29">
        <w:rPr>
          <w:sz w:val="32"/>
          <w:szCs w:val="32"/>
        </w:rPr>
        <w:t>Set()</w:t>
      </w:r>
    </w:p>
    <w:p w14:paraId="11F65D1B" w14:textId="77777777" w:rsidR="00B45A29" w:rsidRPr="00B45A29" w:rsidRDefault="00B45A29" w:rsidP="00B45A29">
      <w:pPr>
        <w:rPr>
          <w:sz w:val="32"/>
          <w:szCs w:val="32"/>
        </w:rPr>
      </w:pPr>
      <w:r w:rsidRPr="00B45A29">
        <w:rPr>
          <w:sz w:val="32"/>
          <w:szCs w:val="32"/>
        </w:rPr>
        <w:t>to create/update a global variable.</w:t>
      </w:r>
    </w:p>
    <w:p w14:paraId="335E8D28" w14:textId="77777777" w:rsidR="00B45A29" w:rsidRPr="00B45A29" w:rsidRDefault="00B45A29" w:rsidP="00B45A29">
      <w:pPr>
        <w:rPr>
          <w:sz w:val="32"/>
          <w:szCs w:val="32"/>
        </w:rPr>
      </w:pPr>
      <w:r w:rsidRPr="00B45A29">
        <w:rPr>
          <w:sz w:val="32"/>
          <w:szCs w:val="32"/>
        </w:rPr>
        <w:t>We will study variables deeply on Day 7.</w:t>
      </w:r>
    </w:p>
    <w:p w14:paraId="4D5A01C9" w14:textId="77777777" w:rsidR="00B45A29" w:rsidRPr="00B45A29" w:rsidRDefault="00B45A29" w:rsidP="00B45A29">
      <w:pPr>
        <w:rPr>
          <w:sz w:val="32"/>
          <w:szCs w:val="32"/>
        </w:rPr>
      </w:pPr>
      <w:r w:rsidRPr="00B45A29">
        <w:rPr>
          <w:sz w:val="32"/>
          <w:szCs w:val="32"/>
        </w:rPr>
        <w:t>Today we use one practical example:</w:t>
      </w:r>
    </w:p>
    <w:p w14:paraId="11035616" w14:textId="77777777" w:rsidR="00B45A29" w:rsidRPr="00B45A29" w:rsidRDefault="00B45A29" w:rsidP="00B45A29">
      <w:pPr>
        <w:rPr>
          <w:sz w:val="32"/>
          <w:szCs w:val="32"/>
        </w:rPr>
      </w:pPr>
      <w:r w:rsidRPr="00B45A29">
        <w:rPr>
          <w:sz w:val="32"/>
          <w:szCs w:val="32"/>
        </w:rPr>
        <w:t>varSelectedRequest</w:t>
      </w:r>
    </w:p>
    <w:p w14:paraId="480A4A35" w14:textId="77777777" w:rsidR="00B45A29" w:rsidRPr="00B45A29" w:rsidRDefault="00B45A29" w:rsidP="00B45A29">
      <w:pPr>
        <w:rPr>
          <w:sz w:val="32"/>
          <w:szCs w:val="32"/>
        </w:rPr>
      </w:pPr>
      <w:r w:rsidRPr="00B45A29">
        <w:rPr>
          <w:sz w:val="32"/>
          <w:szCs w:val="32"/>
        </w:rPr>
        <w:pict w14:anchorId="5C026DCC">
          <v:rect id="_x0000_i7906" style="width:0;height:1.5pt" o:hralign="center" o:hrstd="t" o:hr="t" fillcolor="#a0a0a0" stroked="f"/>
        </w:pict>
      </w:r>
    </w:p>
    <w:p w14:paraId="4DCDA048" w14:textId="77777777" w:rsidR="00B45A29" w:rsidRPr="00B45A29" w:rsidRDefault="00B45A29" w:rsidP="00B45A29">
      <w:pPr>
        <w:rPr>
          <w:b/>
          <w:bCs/>
          <w:sz w:val="32"/>
          <w:szCs w:val="32"/>
        </w:rPr>
      </w:pPr>
      <w:r w:rsidRPr="00B45A29">
        <w:rPr>
          <w:b/>
          <w:bCs/>
          <w:sz w:val="32"/>
          <w:szCs w:val="32"/>
        </w:rPr>
        <w:t>61. Configure Details Arrow</w:t>
      </w:r>
    </w:p>
    <w:p w14:paraId="648AB981" w14:textId="77777777" w:rsidR="00B45A29" w:rsidRPr="00B45A29" w:rsidRDefault="00B45A29" w:rsidP="00B45A29">
      <w:pPr>
        <w:rPr>
          <w:sz w:val="32"/>
          <w:szCs w:val="32"/>
        </w:rPr>
      </w:pPr>
      <w:r w:rsidRPr="00B45A29">
        <w:rPr>
          <w:sz w:val="32"/>
          <w:szCs w:val="32"/>
        </w:rPr>
        <w:t>Set:</w:t>
      </w:r>
    </w:p>
    <w:p w14:paraId="38FB716A" w14:textId="77777777" w:rsidR="00B45A29" w:rsidRPr="00B45A29" w:rsidRDefault="00B45A29" w:rsidP="00B45A29">
      <w:pPr>
        <w:rPr>
          <w:sz w:val="32"/>
          <w:szCs w:val="32"/>
        </w:rPr>
      </w:pPr>
      <w:r w:rsidRPr="00B45A29">
        <w:rPr>
          <w:sz w:val="32"/>
          <w:szCs w:val="32"/>
        </w:rPr>
        <w:t>icoRequestDetails.OnSelect</w:t>
      </w:r>
    </w:p>
    <w:p w14:paraId="213ACA66" w14:textId="77777777" w:rsidR="00B45A29" w:rsidRPr="00B45A29" w:rsidRDefault="00B45A29" w:rsidP="00B45A29">
      <w:pPr>
        <w:rPr>
          <w:sz w:val="32"/>
          <w:szCs w:val="32"/>
        </w:rPr>
      </w:pPr>
      <w:r w:rsidRPr="00B45A29">
        <w:rPr>
          <w:sz w:val="32"/>
          <w:szCs w:val="32"/>
        </w:rPr>
        <w:t>to:</w:t>
      </w:r>
    </w:p>
    <w:p w14:paraId="67736B31" w14:textId="77777777" w:rsidR="00B45A29" w:rsidRPr="00B45A29" w:rsidRDefault="00B45A29" w:rsidP="00B45A29">
      <w:pPr>
        <w:rPr>
          <w:sz w:val="32"/>
          <w:szCs w:val="32"/>
        </w:rPr>
      </w:pPr>
      <w:r w:rsidRPr="00B45A29">
        <w:rPr>
          <w:sz w:val="32"/>
          <w:szCs w:val="32"/>
        </w:rPr>
        <w:t>Set(</w:t>
      </w:r>
    </w:p>
    <w:p w14:paraId="51E42339" w14:textId="77777777" w:rsidR="00B45A29" w:rsidRPr="00B45A29" w:rsidRDefault="00B45A29" w:rsidP="00B45A29">
      <w:pPr>
        <w:rPr>
          <w:sz w:val="32"/>
          <w:szCs w:val="32"/>
        </w:rPr>
      </w:pPr>
      <w:r w:rsidRPr="00B45A29">
        <w:rPr>
          <w:sz w:val="32"/>
          <w:szCs w:val="32"/>
        </w:rPr>
        <w:t xml:space="preserve">    varSelectedRequest,</w:t>
      </w:r>
    </w:p>
    <w:p w14:paraId="3828152E" w14:textId="77777777" w:rsidR="00B45A29" w:rsidRPr="00B45A29" w:rsidRDefault="00B45A29" w:rsidP="00B45A29">
      <w:pPr>
        <w:rPr>
          <w:sz w:val="32"/>
          <w:szCs w:val="32"/>
        </w:rPr>
      </w:pPr>
      <w:r w:rsidRPr="00B45A29">
        <w:rPr>
          <w:sz w:val="32"/>
          <w:szCs w:val="32"/>
        </w:rPr>
        <w:lastRenderedPageBreak/>
        <w:t xml:space="preserve">    ThisItem</w:t>
      </w:r>
    </w:p>
    <w:p w14:paraId="74C14685" w14:textId="77777777" w:rsidR="00B45A29" w:rsidRPr="00B45A29" w:rsidRDefault="00B45A29" w:rsidP="00B45A29">
      <w:pPr>
        <w:rPr>
          <w:sz w:val="32"/>
          <w:szCs w:val="32"/>
        </w:rPr>
      </w:pPr>
      <w:r w:rsidRPr="00B45A29">
        <w:rPr>
          <w:sz w:val="32"/>
          <w:szCs w:val="32"/>
        </w:rPr>
        <w:t>);</w:t>
      </w:r>
    </w:p>
    <w:p w14:paraId="35BB6117" w14:textId="77777777" w:rsidR="00B45A29" w:rsidRPr="00B45A29" w:rsidRDefault="00B45A29" w:rsidP="00B45A29">
      <w:pPr>
        <w:rPr>
          <w:sz w:val="32"/>
          <w:szCs w:val="32"/>
        </w:rPr>
      </w:pPr>
      <w:r w:rsidRPr="00B45A29">
        <w:rPr>
          <w:sz w:val="32"/>
          <w:szCs w:val="32"/>
        </w:rPr>
        <w:t>Navigate(</w:t>
      </w:r>
    </w:p>
    <w:p w14:paraId="70888419" w14:textId="77777777" w:rsidR="00B45A29" w:rsidRPr="00B45A29" w:rsidRDefault="00B45A29" w:rsidP="00B45A29">
      <w:pPr>
        <w:rPr>
          <w:sz w:val="32"/>
          <w:szCs w:val="32"/>
        </w:rPr>
      </w:pPr>
      <w:r w:rsidRPr="00B45A29">
        <w:rPr>
          <w:sz w:val="32"/>
          <w:szCs w:val="32"/>
        </w:rPr>
        <w:t xml:space="preserve">    scrRequestDetails,</w:t>
      </w:r>
    </w:p>
    <w:p w14:paraId="40409DA1" w14:textId="77777777" w:rsidR="00B45A29" w:rsidRPr="00B45A29" w:rsidRDefault="00B45A29" w:rsidP="00B45A29">
      <w:pPr>
        <w:rPr>
          <w:sz w:val="32"/>
          <w:szCs w:val="32"/>
        </w:rPr>
      </w:pPr>
      <w:r w:rsidRPr="00B45A29">
        <w:rPr>
          <w:sz w:val="32"/>
          <w:szCs w:val="32"/>
        </w:rPr>
        <w:t xml:space="preserve">    ScreenTransition.Fade</w:t>
      </w:r>
    </w:p>
    <w:p w14:paraId="09EC0EB8" w14:textId="77777777" w:rsidR="00B45A29" w:rsidRPr="00B45A29" w:rsidRDefault="00B45A29" w:rsidP="00B45A29">
      <w:pPr>
        <w:rPr>
          <w:sz w:val="32"/>
          <w:szCs w:val="32"/>
        </w:rPr>
      </w:pPr>
      <w:r w:rsidRPr="00B45A29">
        <w:rPr>
          <w:sz w:val="32"/>
          <w:szCs w:val="32"/>
        </w:rPr>
        <w:t>)</w:t>
      </w:r>
    </w:p>
    <w:p w14:paraId="3FFD6B88" w14:textId="77777777" w:rsidR="00B45A29" w:rsidRPr="00B45A29" w:rsidRDefault="00B45A29" w:rsidP="00B45A29">
      <w:pPr>
        <w:rPr>
          <w:sz w:val="32"/>
          <w:szCs w:val="32"/>
        </w:rPr>
      </w:pPr>
      <w:r w:rsidRPr="00B45A29">
        <w:rPr>
          <w:sz w:val="32"/>
          <w:szCs w:val="32"/>
        </w:rPr>
        <w:pict w14:anchorId="643B1176">
          <v:rect id="_x0000_i7907" style="width:0;height:1.5pt" o:hralign="center" o:hrstd="t" o:hr="t" fillcolor="#a0a0a0" stroked="f"/>
        </w:pict>
      </w:r>
    </w:p>
    <w:p w14:paraId="78130D34" w14:textId="77777777" w:rsidR="00B45A29" w:rsidRPr="00B45A29" w:rsidRDefault="00B45A29" w:rsidP="00B45A29">
      <w:pPr>
        <w:rPr>
          <w:b/>
          <w:bCs/>
          <w:sz w:val="32"/>
          <w:szCs w:val="32"/>
        </w:rPr>
      </w:pPr>
      <w:r w:rsidRPr="00B45A29">
        <w:rPr>
          <w:b/>
          <w:bCs/>
          <w:sz w:val="32"/>
          <w:szCs w:val="32"/>
        </w:rPr>
        <w:t>62. What Happened?</w:t>
      </w:r>
    </w:p>
    <w:p w14:paraId="0DEE8B11" w14:textId="77777777" w:rsidR="00B45A29" w:rsidRPr="00B45A29" w:rsidRDefault="00B45A29" w:rsidP="00B45A29">
      <w:pPr>
        <w:rPr>
          <w:sz w:val="32"/>
          <w:szCs w:val="32"/>
        </w:rPr>
      </w:pPr>
      <w:r w:rsidRPr="00B45A29">
        <w:rPr>
          <w:sz w:val="32"/>
          <w:szCs w:val="32"/>
        </w:rPr>
        <w:t>User selects:</w:t>
      </w:r>
    </w:p>
    <w:p w14:paraId="1359B25E" w14:textId="77777777" w:rsidR="00B45A29" w:rsidRPr="00B45A29" w:rsidRDefault="00B45A29" w:rsidP="00B45A29">
      <w:pPr>
        <w:rPr>
          <w:sz w:val="32"/>
          <w:szCs w:val="32"/>
        </w:rPr>
      </w:pPr>
      <w:r w:rsidRPr="00B45A29">
        <w:rPr>
          <w:sz w:val="32"/>
          <w:szCs w:val="32"/>
        </w:rPr>
        <w:t>Annual Leave</w:t>
      </w:r>
    </w:p>
    <w:p w14:paraId="731C738C" w14:textId="77777777" w:rsidR="00B45A29" w:rsidRPr="00B45A29" w:rsidRDefault="00B45A29" w:rsidP="00B45A29">
      <w:pPr>
        <w:rPr>
          <w:sz w:val="32"/>
          <w:szCs w:val="32"/>
        </w:rPr>
      </w:pPr>
      <w:r w:rsidRPr="00B45A29">
        <w:rPr>
          <w:sz w:val="32"/>
          <w:szCs w:val="32"/>
        </w:rPr>
        <w:t>Gallery record becomes:</w:t>
      </w:r>
    </w:p>
    <w:p w14:paraId="2589B2EE" w14:textId="77777777" w:rsidR="00B45A29" w:rsidRPr="00B45A29" w:rsidRDefault="00B45A29" w:rsidP="00B45A29">
      <w:pPr>
        <w:rPr>
          <w:sz w:val="32"/>
          <w:szCs w:val="32"/>
        </w:rPr>
      </w:pPr>
      <w:r w:rsidRPr="00B45A29">
        <w:rPr>
          <w:sz w:val="32"/>
          <w:szCs w:val="32"/>
        </w:rPr>
        <w:t>ThisItem</w:t>
      </w:r>
    </w:p>
    <w:p w14:paraId="2EA20BAF" w14:textId="77777777" w:rsidR="00B45A29" w:rsidRPr="00B45A29" w:rsidRDefault="00B45A29" w:rsidP="00B45A29">
      <w:pPr>
        <w:rPr>
          <w:sz w:val="32"/>
          <w:szCs w:val="32"/>
        </w:rPr>
      </w:pPr>
      <w:r w:rsidRPr="00B45A29">
        <w:rPr>
          <w:sz w:val="32"/>
          <w:szCs w:val="32"/>
        </w:rPr>
        <w:t>We store it in:</w:t>
      </w:r>
    </w:p>
    <w:p w14:paraId="19A70D65" w14:textId="77777777" w:rsidR="00B45A29" w:rsidRPr="00B45A29" w:rsidRDefault="00B45A29" w:rsidP="00B45A29">
      <w:pPr>
        <w:rPr>
          <w:sz w:val="32"/>
          <w:szCs w:val="32"/>
        </w:rPr>
      </w:pPr>
      <w:r w:rsidRPr="00B45A29">
        <w:rPr>
          <w:sz w:val="32"/>
          <w:szCs w:val="32"/>
        </w:rPr>
        <w:t>varSelectedRequest</w:t>
      </w:r>
    </w:p>
    <w:p w14:paraId="38B9A6D8" w14:textId="77777777" w:rsidR="00B45A29" w:rsidRPr="00B45A29" w:rsidRDefault="00B45A29" w:rsidP="00B45A29">
      <w:pPr>
        <w:rPr>
          <w:sz w:val="32"/>
          <w:szCs w:val="32"/>
        </w:rPr>
      </w:pPr>
      <w:r w:rsidRPr="00B45A29">
        <w:rPr>
          <w:sz w:val="32"/>
          <w:szCs w:val="32"/>
        </w:rPr>
        <w:t>Then navigate.</w:t>
      </w:r>
    </w:p>
    <w:p w14:paraId="45428D6D" w14:textId="77777777" w:rsidR="00B45A29" w:rsidRPr="00B45A29" w:rsidRDefault="00B45A29" w:rsidP="00B45A29">
      <w:pPr>
        <w:rPr>
          <w:sz w:val="32"/>
          <w:szCs w:val="32"/>
        </w:rPr>
      </w:pPr>
      <w:r w:rsidRPr="00B45A29">
        <w:rPr>
          <w:sz w:val="32"/>
          <w:szCs w:val="32"/>
        </w:rPr>
        <w:pict w14:anchorId="4919BA5A">
          <v:rect id="_x0000_i7908" style="width:0;height:1.5pt" o:hralign="center" o:hrstd="t" o:hr="t" fillcolor="#a0a0a0" stroked="f"/>
        </w:pict>
      </w:r>
    </w:p>
    <w:p w14:paraId="25386A16" w14:textId="77777777" w:rsidR="00B45A29" w:rsidRPr="00B45A29" w:rsidRDefault="00B45A29" w:rsidP="00B45A29">
      <w:pPr>
        <w:rPr>
          <w:b/>
          <w:bCs/>
          <w:sz w:val="32"/>
          <w:szCs w:val="32"/>
        </w:rPr>
      </w:pPr>
      <w:r w:rsidRPr="00B45A29">
        <w:rPr>
          <w:b/>
          <w:bCs/>
          <w:sz w:val="32"/>
          <w:szCs w:val="32"/>
        </w:rPr>
        <w:t>63. Update Details Form</w:t>
      </w:r>
    </w:p>
    <w:p w14:paraId="004A9F85" w14:textId="77777777" w:rsidR="00B45A29" w:rsidRPr="00B45A29" w:rsidRDefault="00B45A29" w:rsidP="00B45A29">
      <w:pPr>
        <w:rPr>
          <w:sz w:val="32"/>
          <w:szCs w:val="32"/>
        </w:rPr>
      </w:pPr>
      <w:r w:rsidRPr="00B45A29">
        <w:rPr>
          <w:sz w:val="32"/>
          <w:szCs w:val="32"/>
        </w:rPr>
        <w:t>Change:</w:t>
      </w:r>
    </w:p>
    <w:p w14:paraId="49D65668" w14:textId="77777777" w:rsidR="00B45A29" w:rsidRPr="00B45A29" w:rsidRDefault="00B45A29" w:rsidP="00B45A29">
      <w:pPr>
        <w:rPr>
          <w:sz w:val="32"/>
          <w:szCs w:val="32"/>
        </w:rPr>
      </w:pPr>
      <w:r w:rsidRPr="00B45A29">
        <w:rPr>
          <w:sz w:val="32"/>
          <w:szCs w:val="32"/>
        </w:rPr>
        <w:t>frmRequestDetails.Item</w:t>
      </w:r>
    </w:p>
    <w:p w14:paraId="3EBDAA40" w14:textId="77777777" w:rsidR="00B45A29" w:rsidRPr="00B45A29" w:rsidRDefault="00B45A29" w:rsidP="00B45A29">
      <w:pPr>
        <w:rPr>
          <w:sz w:val="32"/>
          <w:szCs w:val="32"/>
        </w:rPr>
      </w:pPr>
      <w:r w:rsidRPr="00B45A29">
        <w:rPr>
          <w:sz w:val="32"/>
          <w:szCs w:val="32"/>
        </w:rPr>
        <w:t>from:</w:t>
      </w:r>
    </w:p>
    <w:p w14:paraId="0D3932A5" w14:textId="77777777" w:rsidR="00B45A29" w:rsidRPr="00B45A29" w:rsidRDefault="00B45A29" w:rsidP="00B45A29">
      <w:pPr>
        <w:rPr>
          <w:sz w:val="32"/>
          <w:szCs w:val="32"/>
        </w:rPr>
      </w:pPr>
      <w:r w:rsidRPr="00B45A29">
        <w:rPr>
          <w:sz w:val="32"/>
          <w:szCs w:val="32"/>
        </w:rPr>
        <w:t>galLeaveRequests.Selected</w:t>
      </w:r>
    </w:p>
    <w:p w14:paraId="66588BCD" w14:textId="77777777" w:rsidR="00B45A29" w:rsidRPr="00B45A29" w:rsidRDefault="00B45A29" w:rsidP="00B45A29">
      <w:pPr>
        <w:rPr>
          <w:sz w:val="32"/>
          <w:szCs w:val="32"/>
        </w:rPr>
      </w:pPr>
      <w:r w:rsidRPr="00B45A29">
        <w:rPr>
          <w:sz w:val="32"/>
          <w:szCs w:val="32"/>
        </w:rPr>
        <w:t>to:</w:t>
      </w:r>
    </w:p>
    <w:p w14:paraId="6DF82996" w14:textId="77777777" w:rsidR="00B45A29" w:rsidRPr="00B45A29" w:rsidRDefault="00B45A29" w:rsidP="00B45A29">
      <w:pPr>
        <w:rPr>
          <w:sz w:val="32"/>
          <w:szCs w:val="32"/>
        </w:rPr>
      </w:pPr>
      <w:r w:rsidRPr="00B45A29">
        <w:rPr>
          <w:sz w:val="32"/>
          <w:szCs w:val="32"/>
        </w:rPr>
        <w:lastRenderedPageBreak/>
        <w:t>varSelectedRequest</w:t>
      </w:r>
    </w:p>
    <w:p w14:paraId="646051D5" w14:textId="77777777" w:rsidR="00B45A29" w:rsidRPr="00B45A29" w:rsidRDefault="00B45A29" w:rsidP="00B45A29">
      <w:pPr>
        <w:rPr>
          <w:sz w:val="32"/>
          <w:szCs w:val="32"/>
        </w:rPr>
      </w:pPr>
      <w:r w:rsidRPr="00B45A29">
        <w:rPr>
          <w:sz w:val="32"/>
          <w:szCs w:val="32"/>
        </w:rPr>
        <w:t>Now Details uses:</w:t>
      </w:r>
    </w:p>
    <w:p w14:paraId="5E303969" w14:textId="77777777" w:rsidR="00B45A29" w:rsidRPr="00B45A29" w:rsidRDefault="00B45A29" w:rsidP="00B45A29">
      <w:pPr>
        <w:rPr>
          <w:b/>
          <w:bCs/>
          <w:sz w:val="32"/>
          <w:szCs w:val="32"/>
        </w:rPr>
      </w:pPr>
      <w:r w:rsidRPr="00B45A29">
        <w:rPr>
          <w:b/>
          <w:bCs/>
          <w:sz w:val="32"/>
          <w:szCs w:val="32"/>
        </w:rPr>
        <w:t>Explicit selected state.</w:t>
      </w:r>
    </w:p>
    <w:p w14:paraId="7B175399" w14:textId="77777777" w:rsidR="00B45A29" w:rsidRPr="00B45A29" w:rsidRDefault="00B45A29" w:rsidP="00B45A29">
      <w:pPr>
        <w:rPr>
          <w:sz w:val="32"/>
          <w:szCs w:val="32"/>
        </w:rPr>
      </w:pPr>
      <w:r w:rsidRPr="00B45A29">
        <w:rPr>
          <w:sz w:val="32"/>
          <w:szCs w:val="32"/>
        </w:rPr>
        <w:pict w14:anchorId="7B0EEA67">
          <v:rect id="_x0000_i7909" style="width:0;height:1.5pt" o:hralign="center" o:hrstd="t" o:hr="t" fillcolor="#a0a0a0" stroked="f"/>
        </w:pict>
      </w:r>
    </w:p>
    <w:p w14:paraId="48EF0859" w14:textId="77777777" w:rsidR="00B45A29" w:rsidRPr="00B45A29" w:rsidRDefault="00B45A29" w:rsidP="00B45A29">
      <w:pPr>
        <w:rPr>
          <w:b/>
          <w:bCs/>
          <w:sz w:val="32"/>
          <w:szCs w:val="32"/>
        </w:rPr>
      </w:pPr>
      <w:r w:rsidRPr="00B45A29">
        <w:rPr>
          <w:b/>
          <w:bCs/>
          <w:sz w:val="32"/>
          <w:szCs w:val="32"/>
        </w:rPr>
        <w:t>64. Why This Helps</w:t>
      </w:r>
    </w:p>
    <w:p w14:paraId="15200A3D" w14:textId="77777777" w:rsidR="00B45A29" w:rsidRPr="00B45A29" w:rsidRDefault="00B45A29" w:rsidP="00B45A29">
      <w:pPr>
        <w:rPr>
          <w:sz w:val="32"/>
          <w:szCs w:val="32"/>
        </w:rPr>
      </w:pPr>
      <w:r w:rsidRPr="00B45A29">
        <w:rPr>
          <w:sz w:val="32"/>
          <w:szCs w:val="32"/>
        </w:rPr>
        <w:t>The Details screen no longer needs to depend directly on:</w:t>
      </w:r>
    </w:p>
    <w:p w14:paraId="093579B7" w14:textId="77777777" w:rsidR="00B45A29" w:rsidRPr="00B45A29" w:rsidRDefault="00B45A29" w:rsidP="00B45A29">
      <w:pPr>
        <w:rPr>
          <w:b/>
          <w:bCs/>
          <w:sz w:val="32"/>
          <w:szCs w:val="32"/>
        </w:rPr>
      </w:pPr>
      <w:r w:rsidRPr="00B45A29">
        <w:rPr>
          <w:b/>
          <w:bCs/>
          <w:sz w:val="32"/>
          <w:szCs w:val="32"/>
        </w:rPr>
        <w:t>Gallery.Selected</w:t>
      </w:r>
    </w:p>
    <w:p w14:paraId="638B13C1" w14:textId="77777777" w:rsidR="00B45A29" w:rsidRPr="00B45A29" w:rsidRDefault="00B45A29" w:rsidP="00B45A29">
      <w:pPr>
        <w:rPr>
          <w:sz w:val="32"/>
          <w:szCs w:val="32"/>
        </w:rPr>
      </w:pPr>
      <w:r w:rsidRPr="00B45A29">
        <w:rPr>
          <w:sz w:val="32"/>
          <w:szCs w:val="32"/>
        </w:rPr>
        <w:t>from another screen.</w:t>
      </w:r>
    </w:p>
    <w:p w14:paraId="6981CEBE" w14:textId="77777777" w:rsidR="00B45A29" w:rsidRPr="00B45A29" w:rsidRDefault="00B45A29" w:rsidP="00B45A29">
      <w:pPr>
        <w:rPr>
          <w:sz w:val="32"/>
          <w:szCs w:val="32"/>
        </w:rPr>
      </w:pPr>
      <w:r w:rsidRPr="00B45A29">
        <w:rPr>
          <w:sz w:val="32"/>
          <w:szCs w:val="32"/>
        </w:rPr>
        <w:t>It simply knows:</w:t>
      </w:r>
    </w:p>
    <w:p w14:paraId="33E543FD" w14:textId="77777777" w:rsidR="00B45A29" w:rsidRPr="00B45A29" w:rsidRDefault="00B45A29" w:rsidP="00B45A29">
      <w:pPr>
        <w:rPr>
          <w:sz w:val="32"/>
          <w:szCs w:val="32"/>
        </w:rPr>
      </w:pPr>
      <w:r w:rsidRPr="00B45A29">
        <w:rPr>
          <w:sz w:val="32"/>
          <w:szCs w:val="32"/>
        </w:rPr>
        <w:t>varSelectedRequest</w:t>
      </w:r>
    </w:p>
    <w:p w14:paraId="7D6E0923" w14:textId="77777777" w:rsidR="00B45A29" w:rsidRPr="00B45A29" w:rsidRDefault="00B45A29" w:rsidP="00B45A29">
      <w:pPr>
        <w:rPr>
          <w:sz w:val="32"/>
          <w:szCs w:val="32"/>
        </w:rPr>
      </w:pPr>
      <w:r w:rsidRPr="00B45A29">
        <w:rPr>
          <w:sz w:val="32"/>
          <w:szCs w:val="32"/>
        </w:rPr>
        <w:t>Day 7 will explain variable scope properly.</w:t>
      </w:r>
    </w:p>
    <w:p w14:paraId="016187D1" w14:textId="77777777" w:rsidR="00B45A29" w:rsidRPr="00B45A29" w:rsidRDefault="00B45A29" w:rsidP="00B45A29">
      <w:pPr>
        <w:rPr>
          <w:sz w:val="32"/>
          <w:szCs w:val="32"/>
        </w:rPr>
      </w:pPr>
      <w:r w:rsidRPr="00B45A29">
        <w:rPr>
          <w:sz w:val="32"/>
          <w:szCs w:val="32"/>
        </w:rPr>
        <w:pict w14:anchorId="06437E36">
          <v:rect id="_x0000_i7910" style="width:0;height:1.5pt" o:hralign="center" o:hrstd="t" o:hr="t" fillcolor="#a0a0a0" stroked="f"/>
        </w:pict>
      </w:r>
    </w:p>
    <w:p w14:paraId="15A41965" w14:textId="77777777" w:rsidR="00B45A29" w:rsidRPr="00B45A29" w:rsidRDefault="00B45A29" w:rsidP="00B45A29">
      <w:pPr>
        <w:rPr>
          <w:b/>
          <w:bCs/>
          <w:sz w:val="32"/>
          <w:szCs w:val="32"/>
        </w:rPr>
      </w:pPr>
      <w:r w:rsidRPr="00B45A29">
        <w:rPr>
          <w:b/>
          <w:bCs/>
          <w:sz w:val="32"/>
          <w:szCs w:val="32"/>
        </w:rPr>
        <w:t>PART J — EDIT REQUEST</w:t>
      </w:r>
    </w:p>
    <w:p w14:paraId="536F0192" w14:textId="77777777" w:rsidR="00B45A29" w:rsidRPr="00B45A29" w:rsidRDefault="00B45A29" w:rsidP="00B45A29">
      <w:pPr>
        <w:rPr>
          <w:b/>
          <w:bCs/>
          <w:sz w:val="32"/>
          <w:szCs w:val="32"/>
        </w:rPr>
      </w:pPr>
      <w:r w:rsidRPr="00B45A29">
        <w:rPr>
          <w:b/>
          <w:bCs/>
          <w:sz w:val="32"/>
          <w:szCs w:val="32"/>
        </w:rPr>
        <w:t>65. Business Requirement</w:t>
      </w:r>
    </w:p>
    <w:p w14:paraId="649C2720" w14:textId="77777777" w:rsidR="00B45A29" w:rsidRPr="00B45A29" w:rsidRDefault="00B45A29" w:rsidP="00B45A29">
      <w:pPr>
        <w:rPr>
          <w:sz w:val="32"/>
          <w:szCs w:val="32"/>
        </w:rPr>
      </w:pPr>
      <w:r w:rsidRPr="00B45A29">
        <w:rPr>
          <w:sz w:val="32"/>
          <w:szCs w:val="32"/>
        </w:rPr>
        <w:t>Employees should edit:</w:t>
      </w:r>
    </w:p>
    <w:p w14:paraId="5595DA21" w14:textId="77777777" w:rsidR="00B45A29" w:rsidRPr="00B45A29" w:rsidRDefault="00B45A29" w:rsidP="00B45A29">
      <w:pPr>
        <w:rPr>
          <w:b/>
          <w:bCs/>
          <w:sz w:val="32"/>
          <w:szCs w:val="32"/>
        </w:rPr>
      </w:pPr>
      <w:r w:rsidRPr="00B45A29">
        <w:rPr>
          <w:b/>
          <w:bCs/>
          <w:sz w:val="32"/>
          <w:szCs w:val="32"/>
        </w:rPr>
        <w:t>Draft Requests.</w:t>
      </w:r>
    </w:p>
    <w:p w14:paraId="70DE0637" w14:textId="77777777" w:rsidR="00B45A29" w:rsidRPr="00B45A29" w:rsidRDefault="00B45A29" w:rsidP="00B45A29">
      <w:pPr>
        <w:rPr>
          <w:sz w:val="32"/>
          <w:szCs w:val="32"/>
        </w:rPr>
      </w:pPr>
      <w:r w:rsidRPr="00B45A29">
        <w:rPr>
          <w:sz w:val="32"/>
          <w:szCs w:val="32"/>
        </w:rPr>
        <w:t>Our training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gridCol w:w="834"/>
      </w:tblGrid>
      <w:tr w:rsidR="00B45A29" w:rsidRPr="00B45A29" w14:paraId="0FF5A732" w14:textId="77777777">
        <w:trPr>
          <w:tblHeader/>
          <w:tblCellSpacing w:w="15" w:type="dxa"/>
        </w:trPr>
        <w:tc>
          <w:tcPr>
            <w:tcW w:w="0" w:type="auto"/>
            <w:vAlign w:val="center"/>
            <w:hideMark/>
          </w:tcPr>
          <w:p w14:paraId="10A17135" w14:textId="77777777" w:rsidR="00B45A29" w:rsidRPr="00B45A29" w:rsidRDefault="00B45A29" w:rsidP="00B45A29">
            <w:pPr>
              <w:rPr>
                <w:b/>
                <w:bCs/>
                <w:sz w:val="32"/>
                <w:szCs w:val="32"/>
              </w:rPr>
            </w:pPr>
            <w:r w:rsidRPr="00B45A29">
              <w:rPr>
                <w:b/>
                <w:bCs/>
                <w:sz w:val="32"/>
                <w:szCs w:val="32"/>
              </w:rPr>
              <w:t>Status</w:t>
            </w:r>
          </w:p>
        </w:tc>
        <w:tc>
          <w:tcPr>
            <w:tcW w:w="0" w:type="auto"/>
            <w:vAlign w:val="center"/>
            <w:hideMark/>
          </w:tcPr>
          <w:p w14:paraId="1C80B03C" w14:textId="77777777" w:rsidR="00B45A29" w:rsidRPr="00B45A29" w:rsidRDefault="00B45A29" w:rsidP="00B45A29">
            <w:pPr>
              <w:rPr>
                <w:b/>
                <w:bCs/>
                <w:sz w:val="32"/>
                <w:szCs w:val="32"/>
              </w:rPr>
            </w:pPr>
            <w:r w:rsidRPr="00B45A29">
              <w:rPr>
                <w:b/>
                <w:bCs/>
                <w:sz w:val="32"/>
                <w:szCs w:val="32"/>
              </w:rPr>
              <w:t>Edit?</w:t>
            </w:r>
          </w:p>
        </w:tc>
      </w:tr>
      <w:tr w:rsidR="00B45A29" w:rsidRPr="00B45A29" w14:paraId="4536D1FC" w14:textId="77777777">
        <w:trPr>
          <w:tblCellSpacing w:w="15" w:type="dxa"/>
        </w:trPr>
        <w:tc>
          <w:tcPr>
            <w:tcW w:w="0" w:type="auto"/>
            <w:vAlign w:val="center"/>
            <w:hideMark/>
          </w:tcPr>
          <w:p w14:paraId="5E1BE1E2" w14:textId="77777777" w:rsidR="00B45A29" w:rsidRPr="00B45A29" w:rsidRDefault="00B45A29" w:rsidP="00B45A29">
            <w:pPr>
              <w:rPr>
                <w:sz w:val="32"/>
                <w:szCs w:val="32"/>
              </w:rPr>
            </w:pPr>
            <w:r w:rsidRPr="00B45A29">
              <w:rPr>
                <w:sz w:val="32"/>
                <w:szCs w:val="32"/>
              </w:rPr>
              <w:t>Draft</w:t>
            </w:r>
          </w:p>
        </w:tc>
        <w:tc>
          <w:tcPr>
            <w:tcW w:w="0" w:type="auto"/>
            <w:vAlign w:val="center"/>
            <w:hideMark/>
          </w:tcPr>
          <w:p w14:paraId="6EB58832" w14:textId="77777777" w:rsidR="00B45A29" w:rsidRPr="00B45A29" w:rsidRDefault="00B45A29" w:rsidP="00B45A29">
            <w:pPr>
              <w:rPr>
                <w:sz w:val="32"/>
                <w:szCs w:val="32"/>
              </w:rPr>
            </w:pPr>
            <w:r w:rsidRPr="00B45A29">
              <w:rPr>
                <w:sz w:val="32"/>
                <w:szCs w:val="32"/>
              </w:rPr>
              <w:t>Yes</w:t>
            </w:r>
          </w:p>
        </w:tc>
      </w:tr>
      <w:tr w:rsidR="00B45A29" w:rsidRPr="00B45A29" w14:paraId="48E45E2D" w14:textId="77777777">
        <w:trPr>
          <w:tblCellSpacing w:w="15" w:type="dxa"/>
        </w:trPr>
        <w:tc>
          <w:tcPr>
            <w:tcW w:w="0" w:type="auto"/>
            <w:vAlign w:val="center"/>
            <w:hideMark/>
          </w:tcPr>
          <w:p w14:paraId="63229912" w14:textId="77777777" w:rsidR="00B45A29" w:rsidRPr="00B45A29" w:rsidRDefault="00B45A29" w:rsidP="00B45A29">
            <w:pPr>
              <w:rPr>
                <w:sz w:val="32"/>
                <w:szCs w:val="32"/>
              </w:rPr>
            </w:pPr>
            <w:r w:rsidRPr="00B45A29">
              <w:rPr>
                <w:sz w:val="32"/>
                <w:szCs w:val="32"/>
              </w:rPr>
              <w:t>Submitted</w:t>
            </w:r>
          </w:p>
        </w:tc>
        <w:tc>
          <w:tcPr>
            <w:tcW w:w="0" w:type="auto"/>
            <w:vAlign w:val="center"/>
            <w:hideMark/>
          </w:tcPr>
          <w:p w14:paraId="4157304A" w14:textId="77777777" w:rsidR="00B45A29" w:rsidRPr="00B45A29" w:rsidRDefault="00B45A29" w:rsidP="00B45A29">
            <w:pPr>
              <w:rPr>
                <w:sz w:val="32"/>
                <w:szCs w:val="32"/>
              </w:rPr>
            </w:pPr>
            <w:r w:rsidRPr="00B45A29">
              <w:rPr>
                <w:sz w:val="32"/>
                <w:szCs w:val="32"/>
              </w:rPr>
              <w:t>No</w:t>
            </w:r>
          </w:p>
        </w:tc>
      </w:tr>
      <w:tr w:rsidR="00B45A29" w:rsidRPr="00B45A29" w14:paraId="228C0065" w14:textId="77777777">
        <w:trPr>
          <w:tblCellSpacing w:w="15" w:type="dxa"/>
        </w:trPr>
        <w:tc>
          <w:tcPr>
            <w:tcW w:w="0" w:type="auto"/>
            <w:vAlign w:val="center"/>
            <w:hideMark/>
          </w:tcPr>
          <w:p w14:paraId="7BFDAF46" w14:textId="77777777" w:rsidR="00B45A29" w:rsidRPr="00B45A29" w:rsidRDefault="00B45A29" w:rsidP="00B45A29">
            <w:pPr>
              <w:rPr>
                <w:sz w:val="32"/>
                <w:szCs w:val="32"/>
              </w:rPr>
            </w:pPr>
            <w:r w:rsidRPr="00B45A29">
              <w:rPr>
                <w:sz w:val="32"/>
                <w:szCs w:val="32"/>
              </w:rPr>
              <w:t>Pending Approval</w:t>
            </w:r>
          </w:p>
        </w:tc>
        <w:tc>
          <w:tcPr>
            <w:tcW w:w="0" w:type="auto"/>
            <w:vAlign w:val="center"/>
            <w:hideMark/>
          </w:tcPr>
          <w:p w14:paraId="4E3A02D8" w14:textId="77777777" w:rsidR="00B45A29" w:rsidRPr="00B45A29" w:rsidRDefault="00B45A29" w:rsidP="00B45A29">
            <w:pPr>
              <w:rPr>
                <w:sz w:val="32"/>
                <w:szCs w:val="32"/>
              </w:rPr>
            </w:pPr>
            <w:r w:rsidRPr="00B45A29">
              <w:rPr>
                <w:sz w:val="32"/>
                <w:szCs w:val="32"/>
              </w:rPr>
              <w:t>No</w:t>
            </w:r>
          </w:p>
        </w:tc>
      </w:tr>
      <w:tr w:rsidR="00B45A29" w:rsidRPr="00B45A29" w14:paraId="2F5E9557" w14:textId="77777777">
        <w:trPr>
          <w:tblCellSpacing w:w="15" w:type="dxa"/>
        </w:trPr>
        <w:tc>
          <w:tcPr>
            <w:tcW w:w="0" w:type="auto"/>
            <w:vAlign w:val="center"/>
            <w:hideMark/>
          </w:tcPr>
          <w:p w14:paraId="6FF7FA0E" w14:textId="77777777" w:rsidR="00B45A29" w:rsidRPr="00B45A29" w:rsidRDefault="00B45A29" w:rsidP="00B45A29">
            <w:pPr>
              <w:rPr>
                <w:sz w:val="32"/>
                <w:szCs w:val="32"/>
              </w:rPr>
            </w:pPr>
            <w:r w:rsidRPr="00B45A29">
              <w:rPr>
                <w:sz w:val="32"/>
                <w:szCs w:val="32"/>
              </w:rPr>
              <w:lastRenderedPageBreak/>
              <w:t>Approved</w:t>
            </w:r>
          </w:p>
        </w:tc>
        <w:tc>
          <w:tcPr>
            <w:tcW w:w="0" w:type="auto"/>
            <w:vAlign w:val="center"/>
            <w:hideMark/>
          </w:tcPr>
          <w:p w14:paraId="1740E359" w14:textId="77777777" w:rsidR="00B45A29" w:rsidRPr="00B45A29" w:rsidRDefault="00B45A29" w:rsidP="00B45A29">
            <w:pPr>
              <w:rPr>
                <w:sz w:val="32"/>
                <w:szCs w:val="32"/>
              </w:rPr>
            </w:pPr>
            <w:r w:rsidRPr="00B45A29">
              <w:rPr>
                <w:sz w:val="32"/>
                <w:szCs w:val="32"/>
              </w:rPr>
              <w:t>No</w:t>
            </w:r>
          </w:p>
        </w:tc>
      </w:tr>
      <w:tr w:rsidR="00B45A29" w:rsidRPr="00B45A29" w14:paraId="7DF24F33" w14:textId="77777777">
        <w:trPr>
          <w:tblCellSpacing w:w="15" w:type="dxa"/>
        </w:trPr>
        <w:tc>
          <w:tcPr>
            <w:tcW w:w="0" w:type="auto"/>
            <w:vAlign w:val="center"/>
            <w:hideMark/>
          </w:tcPr>
          <w:p w14:paraId="5A93F36F" w14:textId="77777777" w:rsidR="00B45A29" w:rsidRPr="00B45A29" w:rsidRDefault="00B45A29" w:rsidP="00B45A29">
            <w:pPr>
              <w:rPr>
                <w:sz w:val="32"/>
                <w:szCs w:val="32"/>
              </w:rPr>
            </w:pPr>
            <w:r w:rsidRPr="00B45A29">
              <w:rPr>
                <w:sz w:val="32"/>
                <w:szCs w:val="32"/>
              </w:rPr>
              <w:t>Rejected</w:t>
            </w:r>
          </w:p>
        </w:tc>
        <w:tc>
          <w:tcPr>
            <w:tcW w:w="0" w:type="auto"/>
            <w:vAlign w:val="center"/>
            <w:hideMark/>
          </w:tcPr>
          <w:p w14:paraId="78EED871" w14:textId="77777777" w:rsidR="00B45A29" w:rsidRPr="00B45A29" w:rsidRDefault="00B45A29" w:rsidP="00B45A29">
            <w:pPr>
              <w:rPr>
                <w:sz w:val="32"/>
                <w:szCs w:val="32"/>
              </w:rPr>
            </w:pPr>
            <w:r w:rsidRPr="00B45A29">
              <w:rPr>
                <w:sz w:val="32"/>
                <w:szCs w:val="32"/>
              </w:rPr>
              <w:t>No</w:t>
            </w:r>
          </w:p>
        </w:tc>
      </w:tr>
      <w:tr w:rsidR="00B45A29" w:rsidRPr="00B45A29" w14:paraId="0D062A70" w14:textId="77777777">
        <w:trPr>
          <w:tblCellSpacing w:w="15" w:type="dxa"/>
        </w:trPr>
        <w:tc>
          <w:tcPr>
            <w:tcW w:w="0" w:type="auto"/>
            <w:vAlign w:val="center"/>
            <w:hideMark/>
          </w:tcPr>
          <w:p w14:paraId="53D543F3" w14:textId="77777777" w:rsidR="00B45A29" w:rsidRPr="00B45A29" w:rsidRDefault="00B45A29" w:rsidP="00B45A29">
            <w:pPr>
              <w:rPr>
                <w:sz w:val="32"/>
                <w:szCs w:val="32"/>
              </w:rPr>
            </w:pPr>
            <w:r w:rsidRPr="00B45A29">
              <w:rPr>
                <w:sz w:val="32"/>
                <w:szCs w:val="32"/>
              </w:rPr>
              <w:t>Cancelled</w:t>
            </w:r>
          </w:p>
        </w:tc>
        <w:tc>
          <w:tcPr>
            <w:tcW w:w="0" w:type="auto"/>
            <w:vAlign w:val="center"/>
            <w:hideMark/>
          </w:tcPr>
          <w:p w14:paraId="379C94D3" w14:textId="77777777" w:rsidR="00B45A29" w:rsidRPr="00B45A29" w:rsidRDefault="00B45A29" w:rsidP="00B45A29">
            <w:pPr>
              <w:rPr>
                <w:sz w:val="32"/>
                <w:szCs w:val="32"/>
              </w:rPr>
            </w:pPr>
            <w:r w:rsidRPr="00B45A29">
              <w:rPr>
                <w:sz w:val="32"/>
                <w:szCs w:val="32"/>
              </w:rPr>
              <w:t>No</w:t>
            </w:r>
          </w:p>
        </w:tc>
      </w:tr>
    </w:tbl>
    <w:p w14:paraId="4096BE9D" w14:textId="77777777" w:rsidR="00B45A29" w:rsidRPr="00B45A29" w:rsidRDefault="00B45A29" w:rsidP="00B45A29">
      <w:pPr>
        <w:rPr>
          <w:sz w:val="32"/>
          <w:szCs w:val="32"/>
        </w:rPr>
      </w:pPr>
      <w:r w:rsidRPr="00B45A29">
        <w:rPr>
          <w:sz w:val="32"/>
          <w:szCs w:val="32"/>
        </w:rPr>
        <w:t>This is a training policy.</w:t>
      </w:r>
    </w:p>
    <w:p w14:paraId="721B6227" w14:textId="77777777" w:rsidR="00B45A29" w:rsidRPr="00B45A29" w:rsidRDefault="00B45A29" w:rsidP="00B45A29">
      <w:pPr>
        <w:rPr>
          <w:sz w:val="32"/>
          <w:szCs w:val="32"/>
        </w:rPr>
      </w:pPr>
      <w:r w:rsidRPr="00B45A29">
        <w:rPr>
          <w:sz w:val="32"/>
          <w:szCs w:val="32"/>
        </w:rPr>
        <w:t>Real organizations may define different rules.</w:t>
      </w:r>
    </w:p>
    <w:p w14:paraId="1F915932" w14:textId="77777777" w:rsidR="00B45A29" w:rsidRPr="00B45A29" w:rsidRDefault="00B45A29" w:rsidP="00B45A29">
      <w:pPr>
        <w:rPr>
          <w:sz w:val="32"/>
          <w:szCs w:val="32"/>
        </w:rPr>
      </w:pPr>
      <w:r w:rsidRPr="00B45A29">
        <w:rPr>
          <w:sz w:val="32"/>
          <w:szCs w:val="32"/>
        </w:rPr>
        <w:pict w14:anchorId="664D9CC8">
          <v:rect id="_x0000_i7911" style="width:0;height:1.5pt" o:hralign="center" o:hrstd="t" o:hr="t" fillcolor="#a0a0a0" stroked="f"/>
        </w:pict>
      </w:r>
    </w:p>
    <w:p w14:paraId="2617A3B7" w14:textId="77777777" w:rsidR="00B45A29" w:rsidRPr="00B45A29" w:rsidRDefault="00B45A29" w:rsidP="00B45A29">
      <w:pPr>
        <w:rPr>
          <w:b/>
          <w:bCs/>
          <w:sz w:val="32"/>
          <w:szCs w:val="32"/>
        </w:rPr>
      </w:pPr>
      <w:r w:rsidRPr="00B45A29">
        <w:rPr>
          <w:b/>
          <w:bCs/>
          <w:sz w:val="32"/>
          <w:szCs w:val="32"/>
        </w:rPr>
        <w:t>66. Add Edit Button</w:t>
      </w:r>
    </w:p>
    <w:p w14:paraId="73F06112" w14:textId="77777777" w:rsidR="00B45A29" w:rsidRPr="00B45A29" w:rsidRDefault="00B45A29" w:rsidP="00B45A29">
      <w:pPr>
        <w:rPr>
          <w:sz w:val="32"/>
          <w:szCs w:val="32"/>
        </w:rPr>
      </w:pPr>
      <w:r w:rsidRPr="00B45A29">
        <w:rPr>
          <w:sz w:val="32"/>
          <w:szCs w:val="32"/>
        </w:rPr>
        <w:t>On:</w:t>
      </w:r>
    </w:p>
    <w:p w14:paraId="67C8D537" w14:textId="77777777" w:rsidR="00B45A29" w:rsidRPr="00B45A29" w:rsidRDefault="00B45A29" w:rsidP="00B45A29">
      <w:pPr>
        <w:rPr>
          <w:sz w:val="32"/>
          <w:szCs w:val="32"/>
        </w:rPr>
      </w:pPr>
      <w:r w:rsidRPr="00B45A29">
        <w:rPr>
          <w:sz w:val="32"/>
          <w:szCs w:val="32"/>
        </w:rPr>
        <w:t>scrRequestDetails</w:t>
      </w:r>
    </w:p>
    <w:p w14:paraId="1EA88B8E" w14:textId="77777777" w:rsidR="00B45A29" w:rsidRPr="00B45A29" w:rsidRDefault="00B45A29" w:rsidP="00B45A29">
      <w:pPr>
        <w:rPr>
          <w:sz w:val="32"/>
          <w:szCs w:val="32"/>
        </w:rPr>
      </w:pPr>
      <w:r w:rsidRPr="00B45A29">
        <w:rPr>
          <w:sz w:val="32"/>
          <w:szCs w:val="32"/>
        </w:rPr>
        <w:t>insert Button.</w:t>
      </w:r>
    </w:p>
    <w:p w14:paraId="42FE81A1" w14:textId="77777777" w:rsidR="00B45A29" w:rsidRPr="00B45A29" w:rsidRDefault="00B45A29" w:rsidP="00B45A29">
      <w:pPr>
        <w:rPr>
          <w:sz w:val="32"/>
          <w:szCs w:val="32"/>
        </w:rPr>
      </w:pPr>
      <w:r w:rsidRPr="00B45A29">
        <w:rPr>
          <w:sz w:val="32"/>
          <w:szCs w:val="32"/>
        </w:rPr>
        <w:t>Rename:</w:t>
      </w:r>
    </w:p>
    <w:p w14:paraId="38BFDC6C" w14:textId="77777777" w:rsidR="00B45A29" w:rsidRPr="00B45A29" w:rsidRDefault="00B45A29" w:rsidP="00B45A29">
      <w:pPr>
        <w:rPr>
          <w:sz w:val="32"/>
          <w:szCs w:val="32"/>
        </w:rPr>
      </w:pPr>
      <w:r w:rsidRPr="00B45A29">
        <w:rPr>
          <w:sz w:val="32"/>
          <w:szCs w:val="32"/>
        </w:rPr>
        <w:t>btnEditRequest</w:t>
      </w:r>
    </w:p>
    <w:p w14:paraId="3377FA65" w14:textId="77777777" w:rsidR="00B45A29" w:rsidRPr="00B45A29" w:rsidRDefault="00B45A29" w:rsidP="00B45A29">
      <w:pPr>
        <w:rPr>
          <w:sz w:val="32"/>
          <w:szCs w:val="32"/>
        </w:rPr>
      </w:pPr>
      <w:r w:rsidRPr="00B45A29">
        <w:rPr>
          <w:sz w:val="32"/>
          <w:szCs w:val="32"/>
        </w:rPr>
        <w:t>Text:</w:t>
      </w:r>
    </w:p>
    <w:p w14:paraId="1CCDC265" w14:textId="77777777" w:rsidR="00B45A29" w:rsidRPr="00B45A29" w:rsidRDefault="00B45A29" w:rsidP="00B45A29">
      <w:pPr>
        <w:rPr>
          <w:sz w:val="32"/>
          <w:szCs w:val="32"/>
        </w:rPr>
      </w:pPr>
      <w:r w:rsidRPr="00B45A29">
        <w:rPr>
          <w:sz w:val="32"/>
          <w:szCs w:val="32"/>
        </w:rPr>
        <w:t>Edit Request</w:t>
      </w:r>
    </w:p>
    <w:p w14:paraId="1CA75E08" w14:textId="77777777" w:rsidR="00B45A29" w:rsidRPr="00B45A29" w:rsidRDefault="00B45A29" w:rsidP="00B45A29">
      <w:pPr>
        <w:rPr>
          <w:sz w:val="32"/>
          <w:szCs w:val="32"/>
        </w:rPr>
      </w:pPr>
      <w:r w:rsidRPr="00B45A29">
        <w:rPr>
          <w:sz w:val="32"/>
          <w:szCs w:val="32"/>
        </w:rPr>
        <w:pict w14:anchorId="4A848337">
          <v:rect id="_x0000_i7912" style="width:0;height:1.5pt" o:hralign="center" o:hrstd="t" o:hr="t" fillcolor="#a0a0a0" stroked="f"/>
        </w:pict>
      </w:r>
    </w:p>
    <w:p w14:paraId="5BCF1B5E" w14:textId="77777777" w:rsidR="00B45A29" w:rsidRPr="00B45A29" w:rsidRDefault="00B45A29" w:rsidP="00B45A29">
      <w:pPr>
        <w:rPr>
          <w:b/>
          <w:bCs/>
          <w:sz w:val="32"/>
          <w:szCs w:val="32"/>
        </w:rPr>
      </w:pPr>
      <w:r w:rsidRPr="00B45A29">
        <w:rPr>
          <w:b/>
          <w:bCs/>
          <w:sz w:val="32"/>
          <w:szCs w:val="32"/>
        </w:rPr>
        <w:t>67. Reuse Existing Form</w:t>
      </w:r>
    </w:p>
    <w:p w14:paraId="3359C369" w14:textId="77777777" w:rsidR="00B45A29" w:rsidRPr="00B45A29" w:rsidRDefault="00B45A29" w:rsidP="00B45A29">
      <w:pPr>
        <w:rPr>
          <w:sz w:val="32"/>
          <w:szCs w:val="32"/>
        </w:rPr>
      </w:pPr>
      <w:r w:rsidRPr="00B45A29">
        <w:rPr>
          <w:sz w:val="32"/>
          <w:szCs w:val="32"/>
        </w:rPr>
        <w:t>Do we need another screen called:</w:t>
      </w:r>
    </w:p>
    <w:p w14:paraId="15AA59F4" w14:textId="77777777" w:rsidR="00B45A29" w:rsidRPr="00B45A29" w:rsidRDefault="00B45A29" w:rsidP="00B45A29">
      <w:pPr>
        <w:rPr>
          <w:sz w:val="32"/>
          <w:szCs w:val="32"/>
        </w:rPr>
      </w:pPr>
      <w:r w:rsidRPr="00B45A29">
        <w:rPr>
          <w:sz w:val="32"/>
          <w:szCs w:val="32"/>
        </w:rPr>
        <w:t>scrEditRequest</w:t>
      </w:r>
    </w:p>
    <w:p w14:paraId="4349B211" w14:textId="77777777" w:rsidR="00B45A29" w:rsidRPr="00B45A29" w:rsidRDefault="00B45A29" w:rsidP="00B45A29">
      <w:pPr>
        <w:rPr>
          <w:sz w:val="32"/>
          <w:szCs w:val="32"/>
        </w:rPr>
      </w:pPr>
      <w:r w:rsidRPr="00B45A29">
        <w:rPr>
          <w:sz w:val="32"/>
          <w:szCs w:val="32"/>
        </w:rPr>
        <w:t>?</w:t>
      </w:r>
    </w:p>
    <w:p w14:paraId="7D411A80" w14:textId="77777777" w:rsidR="00B45A29" w:rsidRPr="00B45A29" w:rsidRDefault="00B45A29" w:rsidP="00B45A29">
      <w:pPr>
        <w:rPr>
          <w:sz w:val="32"/>
          <w:szCs w:val="32"/>
        </w:rPr>
      </w:pPr>
      <w:r w:rsidRPr="00B45A29">
        <w:rPr>
          <w:sz w:val="32"/>
          <w:szCs w:val="32"/>
        </w:rPr>
        <w:t>Not necessarily.</w:t>
      </w:r>
    </w:p>
    <w:p w14:paraId="45A2A905" w14:textId="77777777" w:rsidR="00B45A29" w:rsidRPr="00B45A29" w:rsidRDefault="00B45A29" w:rsidP="00B45A29">
      <w:pPr>
        <w:rPr>
          <w:sz w:val="32"/>
          <w:szCs w:val="32"/>
        </w:rPr>
      </w:pPr>
      <w:r w:rsidRPr="00B45A29">
        <w:rPr>
          <w:sz w:val="32"/>
          <w:szCs w:val="32"/>
        </w:rPr>
        <w:lastRenderedPageBreak/>
        <w:t>We already have:</w:t>
      </w:r>
    </w:p>
    <w:p w14:paraId="0C3AFCDC" w14:textId="77777777" w:rsidR="00B45A29" w:rsidRPr="00B45A29" w:rsidRDefault="00B45A29" w:rsidP="00B45A29">
      <w:pPr>
        <w:rPr>
          <w:sz w:val="32"/>
          <w:szCs w:val="32"/>
        </w:rPr>
      </w:pPr>
      <w:r w:rsidRPr="00B45A29">
        <w:rPr>
          <w:sz w:val="32"/>
          <w:szCs w:val="32"/>
        </w:rPr>
        <w:t>scrNewRequest</w:t>
      </w:r>
    </w:p>
    <w:p w14:paraId="4E0347CE" w14:textId="77777777" w:rsidR="00B45A29" w:rsidRPr="00B45A29" w:rsidRDefault="00B45A29" w:rsidP="00B45A29">
      <w:pPr>
        <w:rPr>
          <w:sz w:val="32"/>
          <w:szCs w:val="32"/>
        </w:rPr>
      </w:pPr>
      <w:r w:rsidRPr="00B45A29">
        <w:rPr>
          <w:sz w:val="32"/>
          <w:szCs w:val="32"/>
        </w:rPr>
        <w:t>with:</w:t>
      </w:r>
    </w:p>
    <w:p w14:paraId="6EE69967" w14:textId="77777777" w:rsidR="00B45A29" w:rsidRPr="00B45A29" w:rsidRDefault="00B45A29" w:rsidP="00B45A29">
      <w:pPr>
        <w:rPr>
          <w:sz w:val="32"/>
          <w:szCs w:val="32"/>
        </w:rPr>
      </w:pPr>
      <w:r w:rsidRPr="00B45A29">
        <w:rPr>
          <w:sz w:val="32"/>
          <w:szCs w:val="32"/>
        </w:rPr>
        <w:t>frmLeaveRequest</w:t>
      </w:r>
    </w:p>
    <w:p w14:paraId="1F97F004" w14:textId="77777777" w:rsidR="00B45A29" w:rsidRPr="00B45A29" w:rsidRDefault="00B45A29" w:rsidP="00B45A29">
      <w:pPr>
        <w:rPr>
          <w:sz w:val="32"/>
          <w:szCs w:val="32"/>
        </w:rPr>
      </w:pPr>
      <w:r w:rsidRPr="00B45A29">
        <w:rPr>
          <w:sz w:val="32"/>
          <w:szCs w:val="32"/>
        </w:rPr>
        <w:t>One Form can support:</w:t>
      </w:r>
    </w:p>
    <w:p w14:paraId="22DF9D00" w14:textId="77777777" w:rsidR="00B45A29" w:rsidRPr="00B45A29" w:rsidRDefault="00B45A29" w:rsidP="00B45A29">
      <w:pPr>
        <w:rPr>
          <w:b/>
          <w:bCs/>
          <w:sz w:val="32"/>
          <w:szCs w:val="32"/>
        </w:rPr>
      </w:pPr>
      <w:r w:rsidRPr="00B45A29">
        <w:rPr>
          <w:b/>
          <w:bCs/>
          <w:sz w:val="32"/>
          <w:szCs w:val="32"/>
        </w:rPr>
        <w:t>New</w:t>
      </w:r>
    </w:p>
    <w:p w14:paraId="7796D0C7" w14:textId="77777777" w:rsidR="00B45A29" w:rsidRPr="00B45A29" w:rsidRDefault="00B45A29" w:rsidP="00B45A29">
      <w:pPr>
        <w:rPr>
          <w:sz w:val="32"/>
          <w:szCs w:val="32"/>
        </w:rPr>
      </w:pPr>
      <w:r w:rsidRPr="00B45A29">
        <w:rPr>
          <w:sz w:val="32"/>
          <w:szCs w:val="32"/>
        </w:rPr>
        <w:t>and:</w:t>
      </w:r>
    </w:p>
    <w:p w14:paraId="6FD462F1" w14:textId="77777777" w:rsidR="00B45A29" w:rsidRPr="00B45A29" w:rsidRDefault="00B45A29" w:rsidP="00B45A29">
      <w:pPr>
        <w:rPr>
          <w:b/>
          <w:bCs/>
          <w:sz w:val="32"/>
          <w:szCs w:val="32"/>
        </w:rPr>
      </w:pPr>
      <w:r w:rsidRPr="00B45A29">
        <w:rPr>
          <w:b/>
          <w:bCs/>
          <w:sz w:val="32"/>
          <w:szCs w:val="32"/>
        </w:rPr>
        <w:t>Edit.</w:t>
      </w:r>
    </w:p>
    <w:p w14:paraId="41E4B31C" w14:textId="77777777" w:rsidR="00B45A29" w:rsidRPr="00B45A29" w:rsidRDefault="00B45A29" w:rsidP="00B45A29">
      <w:pPr>
        <w:rPr>
          <w:sz w:val="32"/>
          <w:szCs w:val="32"/>
        </w:rPr>
      </w:pPr>
      <w:r w:rsidRPr="00B45A29">
        <w:rPr>
          <w:sz w:val="32"/>
          <w:szCs w:val="32"/>
        </w:rPr>
        <w:pict w14:anchorId="58AAB7A9">
          <v:rect id="_x0000_i7913" style="width:0;height:1.5pt" o:hralign="center" o:hrstd="t" o:hr="t" fillcolor="#a0a0a0" stroked="f"/>
        </w:pict>
      </w:r>
    </w:p>
    <w:p w14:paraId="7DB800E0" w14:textId="77777777" w:rsidR="00B45A29" w:rsidRPr="00B45A29" w:rsidRDefault="00B45A29" w:rsidP="00B45A29">
      <w:pPr>
        <w:rPr>
          <w:b/>
          <w:bCs/>
          <w:sz w:val="32"/>
          <w:szCs w:val="32"/>
        </w:rPr>
      </w:pPr>
      <w:r w:rsidRPr="00B45A29">
        <w:rPr>
          <w:b/>
          <w:bCs/>
          <w:sz w:val="32"/>
          <w:szCs w:val="32"/>
        </w:rPr>
        <w:t>68. Form Modes</w:t>
      </w:r>
    </w:p>
    <w:p w14:paraId="17068B10" w14:textId="77777777" w:rsidR="00B45A29" w:rsidRPr="00B45A29" w:rsidRDefault="00B45A29" w:rsidP="00B45A29">
      <w:pPr>
        <w:rPr>
          <w:sz w:val="32"/>
          <w:szCs w:val="32"/>
        </w:rPr>
      </w:pPr>
      <w:r w:rsidRPr="00B45A29">
        <w:rPr>
          <w:sz w:val="32"/>
          <w:szCs w:val="32"/>
        </w:rPr>
        <w:t>Current Power Fx Form modes include:</w:t>
      </w:r>
    </w:p>
    <w:p w14:paraId="711197B0" w14:textId="77777777" w:rsidR="00B45A29" w:rsidRPr="00B45A29" w:rsidRDefault="00B45A29" w:rsidP="00B45A29">
      <w:pPr>
        <w:rPr>
          <w:b/>
          <w:bCs/>
          <w:sz w:val="32"/>
          <w:szCs w:val="32"/>
        </w:rPr>
      </w:pPr>
      <w:r w:rsidRPr="00B45A29">
        <w:rPr>
          <w:b/>
          <w:bCs/>
          <w:sz w:val="32"/>
          <w:szCs w:val="32"/>
        </w:rPr>
        <w:t>FormMode.New</w:t>
      </w:r>
    </w:p>
    <w:p w14:paraId="4AF52197" w14:textId="77777777" w:rsidR="00B45A29" w:rsidRPr="00B45A29" w:rsidRDefault="00B45A29" w:rsidP="00B45A29">
      <w:pPr>
        <w:rPr>
          <w:sz w:val="32"/>
          <w:szCs w:val="32"/>
        </w:rPr>
      </w:pPr>
      <w:r w:rsidRPr="00B45A29">
        <w:rPr>
          <w:sz w:val="32"/>
          <w:szCs w:val="32"/>
        </w:rPr>
        <w:t>Create record.</w:t>
      </w:r>
    </w:p>
    <w:p w14:paraId="39167200" w14:textId="77777777" w:rsidR="00B45A29" w:rsidRPr="00B45A29" w:rsidRDefault="00B45A29" w:rsidP="00B45A29">
      <w:pPr>
        <w:rPr>
          <w:b/>
          <w:bCs/>
          <w:sz w:val="32"/>
          <w:szCs w:val="32"/>
        </w:rPr>
      </w:pPr>
      <w:r w:rsidRPr="00B45A29">
        <w:rPr>
          <w:b/>
          <w:bCs/>
          <w:sz w:val="32"/>
          <w:szCs w:val="32"/>
        </w:rPr>
        <w:t>FormMode.Edit</w:t>
      </w:r>
    </w:p>
    <w:p w14:paraId="2D20432B" w14:textId="77777777" w:rsidR="00B45A29" w:rsidRPr="00B45A29" w:rsidRDefault="00B45A29" w:rsidP="00B45A29">
      <w:pPr>
        <w:rPr>
          <w:sz w:val="32"/>
          <w:szCs w:val="32"/>
        </w:rPr>
      </w:pPr>
      <w:r w:rsidRPr="00B45A29">
        <w:rPr>
          <w:sz w:val="32"/>
          <w:szCs w:val="32"/>
        </w:rPr>
        <w:t>Edit existing record.</w:t>
      </w:r>
    </w:p>
    <w:p w14:paraId="49BD81F1" w14:textId="77777777" w:rsidR="00B45A29" w:rsidRPr="00B45A29" w:rsidRDefault="00B45A29" w:rsidP="00B45A29">
      <w:pPr>
        <w:rPr>
          <w:b/>
          <w:bCs/>
          <w:sz w:val="32"/>
          <w:szCs w:val="32"/>
        </w:rPr>
      </w:pPr>
      <w:r w:rsidRPr="00B45A29">
        <w:rPr>
          <w:b/>
          <w:bCs/>
          <w:sz w:val="32"/>
          <w:szCs w:val="32"/>
        </w:rPr>
        <w:t>FormMode.View</w:t>
      </w:r>
    </w:p>
    <w:p w14:paraId="062ED2AC" w14:textId="77777777" w:rsidR="00B45A29" w:rsidRPr="00B45A29" w:rsidRDefault="00B45A29" w:rsidP="00B45A29">
      <w:pPr>
        <w:rPr>
          <w:sz w:val="32"/>
          <w:szCs w:val="32"/>
        </w:rPr>
      </w:pPr>
      <w:r w:rsidRPr="00B45A29">
        <w:rPr>
          <w:sz w:val="32"/>
          <w:szCs w:val="32"/>
        </w:rPr>
        <w:t>View existing record.</w:t>
      </w:r>
    </w:p>
    <w:p w14:paraId="4D54B4F9" w14:textId="77777777" w:rsidR="00B45A29" w:rsidRPr="00B45A29" w:rsidRDefault="00B45A29" w:rsidP="00B45A29">
      <w:pPr>
        <w:rPr>
          <w:sz w:val="32"/>
          <w:szCs w:val="32"/>
        </w:rPr>
      </w:pPr>
      <w:r w:rsidRPr="00B45A29">
        <w:rPr>
          <w:sz w:val="32"/>
          <w:szCs w:val="32"/>
        </w:rPr>
        <w:t>Functions:</w:t>
      </w:r>
    </w:p>
    <w:p w14:paraId="45AF9FE7" w14:textId="77777777" w:rsidR="00B45A29" w:rsidRPr="00B45A29" w:rsidRDefault="00B45A29" w:rsidP="00B45A29">
      <w:pPr>
        <w:rPr>
          <w:sz w:val="32"/>
          <w:szCs w:val="32"/>
        </w:rPr>
      </w:pPr>
      <w:r w:rsidRPr="00B45A29">
        <w:rPr>
          <w:sz w:val="32"/>
          <w:szCs w:val="32"/>
        </w:rPr>
        <w:t>NewForm()</w:t>
      </w:r>
    </w:p>
    <w:p w14:paraId="7D964CE3" w14:textId="77777777" w:rsidR="00B45A29" w:rsidRPr="00B45A29" w:rsidRDefault="00B45A29" w:rsidP="00B45A29">
      <w:pPr>
        <w:rPr>
          <w:sz w:val="32"/>
          <w:szCs w:val="32"/>
        </w:rPr>
      </w:pPr>
      <w:r w:rsidRPr="00B45A29">
        <w:rPr>
          <w:sz w:val="32"/>
          <w:szCs w:val="32"/>
        </w:rPr>
        <w:t>EditForm()</w:t>
      </w:r>
    </w:p>
    <w:p w14:paraId="0A1096DB" w14:textId="77777777" w:rsidR="00B45A29" w:rsidRPr="00B45A29" w:rsidRDefault="00B45A29" w:rsidP="00B45A29">
      <w:pPr>
        <w:rPr>
          <w:sz w:val="32"/>
          <w:szCs w:val="32"/>
        </w:rPr>
      </w:pPr>
      <w:r w:rsidRPr="00B45A29">
        <w:rPr>
          <w:sz w:val="32"/>
          <w:szCs w:val="32"/>
        </w:rPr>
        <w:t>ViewForm()</w:t>
      </w:r>
    </w:p>
    <w:p w14:paraId="397802BC" w14:textId="77777777" w:rsidR="00B45A29" w:rsidRPr="00B45A29" w:rsidRDefault="00B45A29" w:rsidP="00B45A29">
      <w:pPr>
        <w:rPr>
          <w:sz w:val="32"/>
          <w:szCs w:val="32"/>
        </w:rPr>
      </w:pPr>
      <w:r w:rsidRPr="00B45A29">
        <w:rPr>
          <w:sz w:val="32"/>
          <w:szCs w:val="32"/>
        </w:rPr>
        <w:t>switch the Form mode.</w:t>
      </w:r>
    </w:p>
    <w:p w14:paraId="4C0DC275" w14:textId="77777777" w:rsidR="00B45A29" w:rsidRPr="00B45A29" w:rsidRDefault="00B45A29" w:rsidP="00B45A29">
      <w:pPr>
        <w:rPr>
          <w:sz w:val="32"/>
          <w:szCs w:val="32"/>
        </w:rPr>
      </w:pPr>
      <w:r w:rsidRPr="00B45A29">
        <w:rPr>
          <w:sz w:val="32"/>
          <w:szCs w:val="32"/>
        </w:rPr>
        <w:lastRenderedPageBreak/>
        <w:pict w14:anchorId="2854B0B4">
          <v:rect id="_x0000_i7914" style="width:0;height:1.5pt" o:hralign="center" o:hrstd="t" o:hr="t" fillcolor="#a0a0a0" stroked="f"/>
        </w:pict>
      </w:r>
    </w:p>
    <w:p w14:paraId="46E9EC61" w14:textId="77777777" w:rsidR="00B45A29" w:rsidRPr="00B45A29" w:rsidRDefault="00B45A29" w:rsidP="00B45A29">
      <w:pPr>
        <w:rPr>
          <w:b/>
          <w:bCs/>
          <w:sz w:val="32"/>
          <w:szCs w:val="32"/>
        </w:rPr>
      </w:pPr>
      <w:r w:rsidRPr="00B45A29">
        <w:rPr>
          <w:b/>
          <w:bCs/>
          <w:sz w:val="32"/>
          <w:szCs w:val="32"/>
        </w:rPr>
        <w:t>69. EditForm()</w:t>
      </w:r>
    </w:p>
    <w:p w14:paraId="171E11F8" w14:textId="77777777" w:rsidR="00B45A29" w:rsidRPr="00B45A29" w:rsidRDefault="00B45A29" w:rsidP="00B45A29">
      <w:pPr>
        <w:rPr>
          <w:sz w:val="32"/>
          <w:szCs w:val="32"/>
        </w:rPr>
      </w:pPr>
      <w:r w:rsidRPr="00B45A29">
        <w:rPr>
          <w:sz w:val="32"/>
          <w:szCs w:val="32"/>
        </w:rPr>
        <w:t>Configure:</w:t>
      </w:r>
    </w:p>
    <w:p w14:paraId="77A40A91" w14:textId="77777777" w:rsidR="00B45A29" w:rsidRPr="00B45A29" w:rsidRDefault="00B45A29" w:rsidP="00B45A29">
      <w:pPr>
        <w:rPr>
          <w:sz w:val="32"/>
          <w:szCs w:val="32"/>
        </w:rPr>
      </w:pPr>
      <w:r w:rsidRPr="00B45A29">
        <w:rPr>
          <w:sz w:val="32"/>
          <w:szCs w:val="32"/>
        </w:rPr>
        <w:t>btnEditRequest.OnSelect</w:t>
      </w:r>
    </w:p>
    <w:p w14:paraId="6B3654B5" w14:textId="77777777" w:rsidR="00B45A29" w:rsidRPr="00B45A29" w:rsidRDefault="00B45A29" w:rsidP="00B45A29">
      <w:pPr>
        <w:rPr>
          <w:sz w:val="32"/>
          <w:szCs w:val="32"/>
        </w:rPr>
      </w:pPr>
      <w:r w:rsidRPr="00B45A29">
        <w:rPr>
          <w:sz w:val="32"/>
          <w:szCs w:val="32"/>
        </w:rPr>
        <w:t>to:</w:t>
      </w:r>
    </w:p>
    <w:p w14:paraId="1E5CA3A9" w14:textId="77777777" w:rsidR="00B45A29" w:rsidRPr="00B45A29" w:rsidRDefault="00B45A29" w:rsidP="00B45A29">
      <w:pPr>
        <w:rPr>
          <w:sz w:val="32"/>
          <w:szCs w:val="32"/>
        </w:rPr>
      </w:pPr>
      <w:r w:rsidRPr="00B45A29">
        <w:rPr>
          <w:sz w:val="32"/>
          <w:szCs w:val="32"/>
        </w:rPr>
        <w:t>EditForm(frmLeaveRequest);</w:t>
      </w:r>
    </w:p>
    <w:p w14:paraId="62FF4044" w14:textId="77777777" w:rsidR="00B45A29" w:rsidRPr="00B45A29" w:rsidRDefault="00B45A29" w:rsidP="00B45A29">
      <w:pPr>
        <w:rPr>
          <w:sz w:val="32"/>
          <w:szCs w:val="32"/>
        </w:rPr>
      </w:pPr>
      <w:r w:rsidRPr="00B45A29">
        <w:rPr>
          <w:sz w:val="32"/>
          <w:szCs w:val="32"/>
        </w:rPr>
        <w:t>Navigate(</w:t>
      </w:r>
    </w:p>
    <w:p w14:paraId="7551618B" w14:textId="77777777" w:rsidR="00B45A29" w:rsidRPr="00B45A29" w:rsidRDefault="00B45A29" w:rsidP="00B45A29">
      <w:pPr>
        <w:rPr>
          <w:sz w:val="32"/>
          <w:szCs w:val="32"/>
        </w:rPr>
      </w:pPr>
      <w:r w:rsidRPr="00B45A29">
        <w:rPr>
          <w:sz w:val="32"/>
          <w:szCs w:val="32"/>
        </w:rPr>
        <w:t xml:space="preserve">    scrNewRequest,</w:t>
      </w:r>
    </w:p>
    <w:p w14:paraId="4E180077" w14:textId="77777777" w:rsidR="00B45A29" w:rsidRPr="00B45A29" w:rsidRDefault="00B45A29" w:rsidP="00B45A29">
      <w:pPr>
        <w:rPr>
          <w:sz w:val="32"/>
          <w:szCs w:val="32"/>
        </w:rPr>
      </w:pPr>
      <w:r w:rsidRPr="00B45A29">
        <w:rPr>
          <w:sz w:val="32"/>
          <w:szCs w:val="32"/>
        </w:rPr>
        <w:t xml:space="preserve">    ScreenTransition.Fade</w:t>
      </w:r>
    </w:p>
    <w:p w14:paraId="09D6AF86" w14:textId="77777777" w:rsidR="00B45A29" w:rsidRPr="00B45A29" w:rsidRDefault="00B45A29" w:rsidP="00B45A29">
      <w:pPr>
        <w:rPr>
          <w:sz w:val="32"/>
          <w:szCs w:val="32"/>
        </w:rPr>
      </w:pPr>
      <w:r w:rsidRPr="00B45A29">
        <w:rPr>
          <w:sz w:val="32"/>
          <w:szCs w:val="32"/>
        </w:rPr>
        <w:t>)</w:t>
      </w:r>
    </w:p>
    <w:p w14:paraId="0C185670" w14:textId="77777777" w:rsidR="00B45A29" w:rsidRPr="00B45A29" w:rsidRDefault="00B45A29" w:rsidP="00B45A29">
      <w:pPr>
        <w:rPr>
          <w:sz w:val="32"/>
          <w:szCs w:val="32"/>
        </w:rPr>
      </w:pPr>
      <w:r w:rsidRPr="00B45A29">
        <w:rPr>
          <w:sz w:val="32"/>
          <w:szCs w:val="32"/>
        </w:rPr>
        <w:pict w14:anchorId="540BA8DB">
          <v:rect id="_x0000_i7915" style="width:0;height:1.5pt" o:hralign="center" o:hrstd="t" o:hr="t" fillcolor="#a0a0a0" stroked="f"/>
        </w:pict>
      </w:r>
    </w:p>
    <w:p w14:paraId="1CB8C75A" w14:textId="77777777" w:rsidR="00B45A29" w:rsidRPr="00B45A29" w:rsidRDefault="00B45A29" w:rsidP="00B45A29">
      <w:pPr>
        <w:rPr>
          <w:b/>
          <w:bCs/>
          <w:sz w:val="32"/>
          <w:szCs w:val="32"/>
        </w:rPr>
      </w:pPr>
      <w:r w:rsidRPr="00B45A29">
        <w:rPr>
          <w:b/>
          <w:bCs/>
          <w:sz w:val="32"/>
          <w:szCs w:val="32"/>
        </w:rPr>
        <w:t>70. Configure Form Item</w:t>
      </w:r>
    </w:p>
    <w:p w14:paraId="77C4982A" w14:textId="77777777" w:rsidR="00B45A29" w:rsidRPr="00B45A29" w:rsidRDefault="00B45A29" w:rsidP="00B45A29">
      <w:pPr>
        <w:rPr>
          <w:sz w:val="32"/>
          <w:szCs w:val="32"/>
        </w:rPr>
      </w:pPr>
      <w:r w:rsidRPr="00B45A29">
        <w:rPr>
          <w:sz w:val="32"/>
          <w:szCs w:val="32"/>
        </w:rPr>
        <w:t>Set:</w:t>
      </w:r>
    </w:p>
    <w:p w14:paraId="4C0E869B" w14:textId="77777777" w:rsidR="00B45A29" w:rsidRPr="00B45A29" w:rsidRDefault="00B45A29" w:rsidP="00B45A29">
      <w:pPr>
        <w:rPr>
          <w:sz w:val="32"/>
          <w:szCs w:val="32"/>
        </w:rPr>
      </w:pPr>
      <w:r w:rsidRPr="00B45A29">
        <w:rPr>
          <w:sz w:val="32"/>
          <w:szCs w:val="32"/>
        </w:rPr>
        <w:t>frmLeaveRequest.Item</w:t>
      </w:r>
    </w:p>
    <w:p w14:paraId="644ED22E" w14:textId="77777777" w:rsidR="00B45A29" w:rsidRPr="00B45A29" w:rsidRDefault="00B45A29" w:rsidP="00B45A29">
      <w:pPr>
        <w:rPr>
          <w:sz w:val="32"/>
          <w:szCs w:val="32"/>
        </w:rPr>
      </w:pPr>
      <w:r w:rsidRPr="00B45A29">
        <w:rPr>
          <w:sz w:val="32"/>
          <w:szCs w:val="32"/>
        </w:rPr>
        <w:t>to:</w:t>
      </w:r>
    </w:p>
    <w:p w14:paraId="3EE221CD" w14:textId="77777777" w:rsidR="00B45A29" w:rsidRPr="00B45A29" w:rsidRDefault="00B45A29" w:rsidP="00B45A29">
      <w:pPr>
        <w:rPr>
          <w:sz w:val="32"/>
          <w:szCs w:val="32"/>
        </w:rPr>
      </w:pPr>
      <w:r w:rsidRPr="00B45A29">
        <w:rPr>
          <w:sz w:val="32"/>
          <w:szCs w:val="32"/>
        </w:rPr>
        <w:t>varSelectedRequest</w:t>
      </w:r>
    </w:p>
    <w:p w14:paraId="04378F51" w14:textId="77777777" w:rsidR="00B45A29" w:rsidRPr="00B45A29" w:rsidRDefault="00B45A29" w:rsidP="00B45A29">
      <w:pPr>
        <w:rPr>
          <w:sz w:val="32"/>
          <w:szCs w:val="32"/>
        </w:rPr>
      </w:pPr>
      <w:r w:rsidRPr="00B45A29">
        <w:rPr>
          <w:sz w:val="32"/>
          <w:szCs w:val="32"/>
        </w:rPr>
        <w:t>When the Form is in:</w:t>
      </w:r>
    </w:p>
    <w:p w14:paraId="6281C1BC" w14:textId="77777777" w:rsidR="00B45A29" w:rsidRPr="00B45A29" w:rsidRDefault="00B45A29" w:rsidP="00B45A29">
      <w:pPr>
        <w:rPr>
          <w:b/>
          <w:bCs/>
          <w:sz w:val="32"/>
          <w:szCs w:val="32"/>
        </w:rPr>
      </w:pPr>
      <w:r w:rsidRPr="00B45A29">
        <w:rPr>
          <w:b/>
          <w:bCs/>
          <w:sz w:val="32"/>
          <w:szCs w:val="32"/>
        </w:rPr>
        <w:t>Edit mode</w:t>
      </w:r>
    </w:p>
    <w:p w14:paraId="26F222B0" w14:textId="77777777" w:rsidR="00B45A29" w:rsidRPr="00B45A29" w:rsidRDefault="00B45A29" w:rsidP="00B45A29">
      <w:pPr>
        <w:rPr>
          <w:sz w:val="32"/>
          <w:szCs w:val="32"/>
        </w:rPr>
      </w:pPr>
      <w:r w:rsidRPr="00B45A29">
        <w:rPr>
          <w:sz w:val="32"/>
          <w:szCs w:val="32"/>
        </w:rPr>
        <w:t>it displays this record.</w:t>
      </w:r>
    </w:p>
    <w:p w14:paraId="3229882A" w14:textId="77777777" w:rsidR="00B45A29" w:rsidRPr="00B45A29" w:rsidRDefault="00B45A29" w:rsidP="00B45A29">
      <w:pPr>
        <w:rPr>
          <w:sz w:val="32"/>
          <w:szCs w:val="32"/>
        </w:rPr>
      </w:pPr>
      <w:r w:rsidRPr="00B45A29">
        <w:rPr>
          <w:sz w:val="32"/>
          <w:szCs w:val="32"/>
        </w:rPr>
        <w:t>When the Form is in:</w:t>
      </w:r>
    </w:p>
    <w:p w14:paraId="7E597F02" w14:textId="77777777" w:rsidR="00B45A29" w:rsidRPr="00B45A29" w:rsidRDefault="00B45A29" w:rsidP="00B45A29">
      <w:pPr>
        <w:rPr>
          <w:b/>
          <w:bCs/>
          <w:sz w:val="32"/>
          <w:szCs w:val="32"/>
        </w:rPr>
      </w:pPr>
      <w:r w:rsidRPr="00B45A29">
        <w:rPr>
          <w:b/>
          <w:bCs/>
          <w:sz w:val="32"/>
          <w:szCs w:val="32"/>
        </w:rPr>
        <w:t>New mode</w:t>
      </w:r>
    </w:p>
    <w:p w14:paraId="4A6A6211" w14:textId="77777777" w:rsidR="00B45A29" w:rsidRPr="00B45A29" w:rsidRDefault="00B45A29" w:rsidP="00B45A29">
      <w:pPr>
        <w:rPr>
          <w:sz w:val="32"/>
          <w:szCs w:val="32"/>
        </w:rPr>
      </w:pPr>
      <w:r w:rsidRPr="00B45A29">
        <w:rPr>
          <w:sz w:val="32"/>
          <w:szCs w:val="32"/>
        </w:rPr>
        <w:lastRenderedPageBreak/>
        <w:t>the Form ignores its Item and uses defaults from the DataSource.</w:t>
      </w:r>
    </w:p>
    <w:p w14:paraId="6E410735" w14:textId="77777777" w:rsidR="00B45A29" w:rsidRPr="00B45A29" w:rsidRDefault="00B45A29" w:rsidP="00B45A29">
      <w:pPr>
        <w:rPr>
          <w:sz w:val="32"/>
          <w:szCs w:val="32"/>
        </w:rPr>
      </w:pPr>
      <w:r w:rsidRPr="00B45A29">
        <w:rPr>
          <w:sz w:val="32"/>
          <w:szCs w:val="32"/>
        </w:rPr>
        <w:pict w14:anchorId="5E59ADA0">
          <v:rect id="_x0000_i7916" style="width:0;height:1.5pt" o:hralign="center" o:hrstd="t" o:hr="t" fillcolor="#a0a0a0" stroked="f"/>
        </w:pict>
      </w:r>
    </w:p>
    <w:p w14:paraId="4FBE5EB6" w14:textId="77777777" w:rsidR="00B45A29" w:rsidRPr="00B45A29" w:rsidRDefault="00B45A29" w:rsidP="00B45A29">
      <w:pPr>
        <w:rPr>
          <w:b/>
          <w:bCs/>
          <w:sz w:val="32"/>
          <w:szCs w:val="32"/>
        </w:rPr>
      </w:pPr>
      <w:r w:rsidRPr="00B45A29">
        <w:rPr>
          <w:b/>
          <w:bCs/>
          <w:sz w:val="32"/>
          <w:szCs w:val="32"/>
        </w:rPr>
        <w:t>71. New Request Still Works</w:t>
      </w:r>
    </w:p>
    <w:p w14:paraId="554439AB" w14:textId="77777777" w:rsidR="00B45A29" w:rsidRPr="00B45A29" w:rsidRDefault="00B45A29" w:rsidP="00B45A29">
      <w:pPr>
        <w:rPr>
          <w:sz w:val="32"/>
          <w:szCs w:val="32"/>
        </w:rPr>
      </w:pPr>
      <w:r w:rsidRPr="00B45A29">
        <w:rPr>
          <w:sz w:val="32"/>
          <w:szCs w:val="32"/>
        </w:rPr>
        <w:t>Home New Request button remains:</w:t>
      </w:r>
    </w:p>
    <w:p w14:paraId="35652EE3" w14:textId="77777777" w:rsidR="00B45A29" w:rsidRPr="00B45A29" w:rsidRDefault="00B45A29" w:rsidP="00B45A29">
      <w:pPr>
        <w:rPr>
          <w:sz w:val="32"/>
          <w:szCs w:val="32"/>
        </w:rPr>
      </w:pPr>
      <w:r w:rsidRPr="00B45A29">
        <w:rPr>
          <w:sz w:val="32"/>
          <w:szCs w:val="32"/>
        </w:rPr>
        <w:t>NewForm(frmLeaveRequest);</w:t>
      </w:r>
    </w:p>
    <w:p w14:paraId="05C4852C" w14:textId="77777777" w:rsidR="00B45A29" w:rsidRPr="00B45A29" w:rsidRDefault="00B45A29" w:rsidP="00B45A29">
      <w:pPr>
        <w:rPr>
          <w:sz w:val="32"/>
          <w:szCs w:val="32"/>
        </w:rPr>
      </w:pPr>
      <w:r w:rsidRPr="00B45A29">
        <w:rPr>
          <w:sz w:val="32"/>
          <w:szCs w:val="32"/>
        </w:rPr>
        <w:t>Navigate(</w:t>
      </w:r>
    </w:p>
    <w:p w14:paraId="5F35A021" w14:textId="77777777" w:rsidR="00B45A29" w:rsidRPr="00B45A29" w:rsidRDefault="00B45A29" w:rsidP="00B45A29">
      <w:pPr>
        <w:rPr>
          <w:sz w:val="32"/>
          <w:szCs w:val="32"/>
        </w:rPr>
      </w:pPr>
      <w:r w:rsidRPr="00B45A29">
        <w:rPr>
          <w:sz w:val="32"/>
          <w:szCs w:val="32"/>
        </w:rPr>
        <w:t xml:space="preserve">    scrNewRequest,</w:t>
      </w:r>
    </w:p>
    <w:p w14:paraId="274D0634" w14:textId="77777777" w:rsidR="00B45A29" w:rsidRPr="00B45A29" w:rsidRDefault="00B45A29" w:rsidP="00B45A29">
      <w:pPr>
        <w:rPr>
          <w:sz w:val="32"/>
          <w:szCs w:val="32"/>
        </w:rPr>
      </w:pPr>
      <w:r w:rsidRPr="00B45A29">
        <w:rPr>
          <w:sz w:val="32"/>
          <w:szCs w:val="32"/>
        </w:rPr>
        <w:t xml:space="preserve">    ScreenTransition.Fade</w:t>
      </w:r>
    </w:p>
    <w:p w14:paraId="50F3C82A" w14:textId="77777777" w:rsidR="00B45A29" w:rsidRPr="00B45A29" w:rsidRDefault="00B45A29" w:rsidP="00B45A29">
      <w:pPr>
        <w:rPr>
          <w:sz w:val="32"/>
          <w:szCs w:val="32"/>
        </w:rPr>
      </w:pPr>
      <w:r w:rsidRPr="00B45A29">
        <w:rPr>
          <w:sz w:val="32"/>
          <w:szCs w:val="32"/>
        </w:rPr>
        <w:t>)</w:t>
      </w:r>
    </w:p>
    <w:p w14:paraId="3352D3D7" w14:textId="77777777" w:rsidR="00B45A29" w:rsidRPr="00B45A29" w:rsidRDefault="00B45A29" w:rsidP="00B45A29">
      <w:pPr>
        <w:rPr>
          <w:sz w:val="32"/>
          <w:szCs w:val="32"/>
        </w:rPr>
      </w:pPr>
      <w:r w:rsidRPr="00B45A29">
        <w:rPr>
          <w:sz w:val="32"/>
          <w:szCs w:val="32"/>
        </w:rPr>
        <w:t>Even though:</w:t>
      </w:r>
    </w:p>
    <w:p w14:paraId="0B95BE1E" w14:textId="77777777" w:rsidR="00B45A29" w:rsidRPr="00B45A29" w:rsidRDefault="00B45A29" w:rsidP="00B45A29">
      <w:pPr>
        <w:rPr>
          <w:sz w:val="32"/>
          <w:szCs w:val="32"/>
        </w:rPr>
      </w:pPr>
      <w:r w:rsidRPr="00B45A29">
        <w:rPr>
          <w:sz w:val="32"/>
          <w:szCs w:val="32"/>
        </w:rPr>
        <w:t>frmLeaveRequest.Item =</w:t>
      </w:r>
    </w:p>
    <w:p w14:paraId="0AAB44AA" w14:textId="77777777" w:rsidR="00B45A29" w:rsidRPr="00B45A29" w:rsidRDefault="00B45A29" w:rsidP="00B45A29">
      <w:pPr>
        <w:rPr>
          <w:sz w:val="32"/>
          <w:szCs w:val="32"/>
        </w:rPr>
      </w:pPr>
      <w:r w:rsidRPr="00B45A29">
        <w:rPr>
          <w:sz w:val="32"/>
          <w:szCs w:val="32"/>
        </w:rPr>
        <w:t xml:space="preserve">    varSelectedRequest</w:t>
      </w:r>
    </w:p>
    <w:p w14:paraId="6775F756" w14:textId="77777777" w:rsidR="00B45A29" w:rsidRPr="00B45A29" w:rsidRDefault="00B45A29" w:rsidP="00B45A29">
      <w:pPr>
        <w:rPr>
          <w:sz w:val="32"/>
          <w:szCs w:val="32"/>
        </w:rPr>
      </w:pPr>
      <w:r w:rsidRPr="00B45A29">
        <w:rPr>
          <w:sz w:val="32"/>
          <w:szCs w:val="32"/>
        </w:rPr>
        <w:t>New mode ignores Item.</w:t>
      </w:r>
    </w:p>
    <w:p w14:paraId="339E8652" w14:textId="77777777" w:rsidR="00B45A29" w:rsidRPr="00B45A29" w:rsidRDefault="00B45A29" w:rsidP="00B45A29">
      <w:pPr>
        <w:rPr>
          <w:sz w:val="32"/>
          <w:szCs w:val="32"/>
        </w:rPr>
      </w:pPr>
      <w:r w:rsidRPr="00B45A29">
        <w:rPr>
          <w:sz w:val="32"/>
          <w:szCs w:val="32"/>
        </w:rPr>
        <w:t>Therefore:</w:t>
      </w:r>
    </w:p>
    <w:p w14:paraId="6393B6BA" w14:textId="77777777" w:rsidR="00B45A29" w:rsidRPr="00B45A29" w:rsidRDefault="00B45A29" w:rsidP="00B45A29">
      <w:pPr>
        <w:rPr>
          <w:b/>
          <w:bCs/>
          <w:sz w:val="32"/>
          <w:szCs w:val="32"/>
        </w:rPr>
      </w:pPr>
      <w:r w:rsidRPr="00B45A29">
        <w:rPr>
          <w:b/>
          <w:bCs/>
          <w:sz w:val="32"/>
          <w:szCs w:val="32"/>
        </w:rPr>
        <w:t>One Form handles both.</w:t>
      </w:r>
    </w:p>
    <w:p w14:paraId="34D5ED97" w14:textId="77777777" w:rsidR="00B45A29" w:rsidRPr="00B45A29" w:rsidRDefault="00B45A29" w:rsidP="00B45A29">
      <w:pPr>
        <w:rPr>
          <w:sz w:val="32"/>
          <w:szCs w:val="32"/>
        </w:rPr>
      </w:pPr>
      <w:r w:rsidRPr="00B45A29">
        <w:rPr>
          <w:sz w:val="32"/>
          <w:szCs w:val="32"/>
        </w:rPr>
        <w:pict w14:anchorId="3166CBB0">
          <v:rect id="_x0000_i7917" style="width:0;height:1.5pt" o:hralign="center" o:hrstd="t" o:hr="t" fillcolor="#a0a0a0" stroked="f"/>
        </w:pict>
      </w:r>
    </w:p>
    <w:p w14:paraId="0E08828A" w14:textId="77777777" w:rsidR="00B45A29" w:rsidRPr="00B45A29" w:rsidRDefault="00B45A29" w:rsidP="00B45A29">
      <w:pPr>
        <w:rPr>
          <w:b/>
          <w:bCs/>
          <w:sz w:val="32"/>
          <w:szCs w:val="32"/>
        </w:rPr>
      </w:pPr>
      <w:r w:rsidRPr="00B45A29">
        <w:rPr>
          <w:b/>
          <w:bCs/>
          <w:sz w:val="32"/>
          <w:szCs w:val="32"/>
        </w:rPr>
        <w:t>72. Dynamic Screen Title</w:t>
      </w:r>
    </w:p>
    <w:p w14:paraId="7784A2F3" w14:textId="77777777" w:rsidR="00B45A29" w:rsidRPr="00B45A29" w:rsidRDefault="00B45A29" w:rsidP="00B45A29">
      <w:pPr>
        <w:rPr>
          <w:sz w:val="32"/>
          <w:szCs w:val="32"/>
        </w:rPr>
      </w:pPr>
      <w:r w:rsidRPr="00B45A29">
        <w:rPr>
          <w:sz w:val="32"/>
          <w:szCs w:val="32"/>
        </w:rPr>
        <w:t>Currently screen title says:</w:t>
      </w:r>
    </w:p>
    <w:p w14:paraId="366C34AC" w14:textId="77777777" w:rsidR="00B45A29" w:rsidRPr="00B45A29" w:rsidRDefault="00B45A29" w:rsidP="00B45A29">
      <w:pPr>
        <w:rPr>
          <w:sz w:val="32"/>
          <w:szCs w:val="32"/>
        </w:rPr>
      </w:pPr>
      <w:r w:rsidRPr="00B45A29">
        <w:rPr>
          <w:sz w:val="32"/>
          <w:szCs w:val="32"/>
        </w:rPr>
        <w:t>New Leave Request</w:t>
      </w:r>
    </w:p>
    <w:p w14:paraId="702D6FA4" w14:textId="77777777" w:rsidR="00B45A29" w:rsidRPr="00B45A29" w:rsidRDefault="00B45A29" w:rsidP="00B45A29">
      <w:pPr>
        <w:rPr>
          <w:sz w:val="32"/>
          <w:szCs w:val="32"/>
        </w:rPr>
      </w:pPr>
      <w:r w:rsidRPr="00B45A29">
        <w:rPr>
          <w:sz w:val="32"/>
          <w:szCs w:val="32"/>
        </w:rPr>
        <w:t>But when editing, this is wrong.</w:t>
      </w:r>
    </w:p>
    <w:p w14:paraId="1A20D985" w14:textId="77777777" w:rsidR="00B45A29" w:rsidRPr="00B45A29" w:rsidRDefault="00B45A29" w:rsidP="00B45A29">
      <w:pPr>
        <w:rPr>
          <w:sz w:val="32"/>
          <w:szCs w:val="32"/>
        </w:rPr>
      </w:pPr>
      <w:r w:rsidRPr="00B45A29">
        <w:rPr>
          <w:sz w:val="32"/>
          <w:szCs w:val="32"/>
        </w:rPr>
        <w:t>Set title:</w:t>
      </w:r>
    </w:p>
    <w:p w14:paraId="79458F5E" w14:textId="77777777" w:rsidR="00B45A29" w:rsidRPr="00B45A29" w:rsidRDefault="00B45A29" w:rsidP="00B45A29">
      <w:pPr>
        <w:rPr>
          <w:sz w:val="32"/>
          <w:szCs w:val="32"/>
        </w:rPr>
      </w:pPr>
      <w:r w:rsidRPr="00B45A29">
        <w:rPr>
          <w:sz w:val="32"/>
          <w:szCs w:val="32"/>
        </w:rPr>
        <w:lastRenderedPageBreak/>
        <w:t>If(</w:t>
      </w:r>
    </w:p>
    <w:p w14:paraId="7C99F0FF" w14:textId="77777777" w:rsidR="00B45A29" w:rsidRPr="00B45A29" w:rsidRDefault="00B45A29" w:rsidP="00B45A29">
      <w:pPr>
        <w:rPr>
          <w:sz w:val="32"/>
          <w:szCs w:val="32"/>
        </w:rPr>
      </w:pPr>
      <w:r w:rsidRPr="00B45A29">
        <w:rPr>
          <w:sz w:val="32"/>
          <w:szCs w:val="32"/>
        </w:rPr>
        <w:t xml:space="preserve">    frmLeaveRequest.Mode = FormMode.New,</w:t>
      </w:r>
    </w:p>
    <w:p w14:paraId="38BF5D8C" w14:textId="77777777" w:rsidR="00B45A29" w:rsidRPr="00B45A29" w:rsidRDefault="00B45A29" w:rsidP="00B45A29">
      <w:pPr>
        <w:rPr>
          <w:sz w:val="32"/>
          <w:szCs w:val="32"/>
        </w:rPr>
      </w:pPr>
      <w:r w:rsidRPr="00B45A29">
        <w:rPr>
          <w:sz w:val="32"/>
          <w:szCs w:val="32"/>
        </w:rPr>
        <w:t xml:space="preserve">    "New Leave Request",</w:t>
      </w:r>
    </w:p>
    <w:p w14:paraId="2074A7E4" w14:textId="77777777" w:rsidR="00B45A29" w:rsidRPr="00B45A29" w:rsidRDefault="00B45A29" w:rsidP="00B45A29">
      <w:pPr>
        <w:rPr>
          <w:sz w:val="32"/>
          <w:szCs w:val="32"/>
        </w:rPr>
      </w:pPr>
      <w:r w:rsidRPr="00B45A29">
        <w:rPr>
          <w:sz w:val="32"/>
          <w:szCs w:val="32"/>
        </w:rPr>
        <w:t xml:space="preserve">    "Edit Leave Request"</w:t>
      </w:r>
    </w:p>
    <w:p w14:paraId="36599C1D" w14:textId="77777777" w:rsidR="00B45A29" w:rsidRPr="00B45A29" w:rsidRDefault="00B45A29" w:rsidP="00B45A29">
      <w:pPr>
        <w:rPr>
          <w:sz w:val="32"/>
          <w:szCs w:val="32"/>
        </w:rPr>
      </w:pPr>
      <w:r w:rsidRPr="00B45A29">
        <w:rPr>
          <w:sz w:val="32"/>
          <w:szCs w:val="32"/>
        </w:rPr>
        <w:t>)</w:t>
      </w:r>
    </w:p>
    <w:p w14:paraId="26C6C68D" w14:textId="77777777" w:rsidR="00B45A29" w:rsidRPr="00B45A29" w:rsidRDefault="00B45A29" w:rsidP="00B45A29">
      <w:pPr>
        <w:rPr>
          <w:sz w:val="32"/>
          <w:szCs w:val="32"/>
        </w:rPr>
      </w:pPr>
      <w:r w:rsidRPr="00B45A29">
        <w:rPr>
          <w:sz w:val="32"/>
          <w:szCs w:val="32"/>
        </w:rPr>
        <w:pict w14:anchorId="4FA0DC61">
          <v:rect id="_x0000_i7918" style="width:0;height:1.5pt" o:hralign="center" o:hrstd="t" o:hr="t" fillcolor="#a0a0a0" stroked="f"/>
        </w:pict>
      </w:r>
    </w:p>
    <w:p w14:paraId="32BBC3AC" w14:textId="77777777" w:rsidR="00B45A29" w:rsidRPr="00B45A29" w:rsidRDefault="00B45A29" w:rsidP="00B45A29">
      <w:pPr>
        <w:rPr>
          <w:b/>
          <w:bCs/>
          <w:sz w:val="32"/>
          <w:szCs w:val="32"/>
        </w:rPr>
      </w:pPr>
      <w:r w:rsidRPr="00B45A29">
        <w:rPr>
          <w:b/>
          <w:bCs/>
          <w:sz w:val="32"/>
          <w:szCs w:val="32"/>
        </w:rPr>
        <w:t>73. Dynamic Submit Button Text</w:t>
      </w:r>
    </w:p>
    <w:p w14:paraId="684E7D04" w14:textId="77777777" w:rsidR="00B45A29" w:rsidRPr="00B45A29" w:rsidRDefault="00B45A29" w:rsidP="00B45A29">
      <w:pPr>
        <w:rPr>
          <w:sz w:val="32"/>
          <w:szCs w:val="32"/>
        </w:rPr>
      </w:pPr>
      <w:r w:rsidRPr="00B45A29">
        <w:rPr>
          <w:sz w:val="32"/>
          <w:szCs w:val="32"/>
        </w:rPr>
        <w:t>Set:</w:t>
      </w:r>
    </w:p>
    <w:p w14:paraId="261EF2FF" w14:textId="77777777" w:rsidR="00B45A29" w:rsidRPr="00B45A29" w:rsidRDefault="00B45A29" w:rsidP="00B45A29">
      <w:pPr>
        <w:rPr>
          <w:sz w:val="32"/>
          <w:szCs w:val="32"/>
        </w:rPr>
      </w:pPr>
      <w:r w:rsidRPr="00B45A29">
        <w:rPr>
          <w:sz w:val="32"/>
          <w:szCs w:val="32"/>
        </w:rPr>
        <w:t>btnSubmitRequest.Text</w:t>
      </w:r>
    </w:p>
    <w:p w14:paraId="0C5CF3BC" w14:textId="77777777" w:rsidR="00B45A29" w:rsidRPr="00B45A29" w:rsidRDefault="00B45A29" w:rsidP="00B45A29">
      <w:pPr>
        <w:rPr>
          <w:sz w:val="32"/>
          <w:szCs w:val="32"/>
        </w:rPr>
      </w:pPr>
      <w:r w:rsidRPr="00B45A29">
        <w:rPr>
          <w:sz w:val="32"/>
          <w:szCs w:val="32"/>
        </w:rPr>
        <w:t>to:</w:t>
      </w:r>
    </w:p>
    <w:p w14:paraId="64FF37A1" w14:textId="77777777" w:rsidR="00B45A29" w:rsidRPr="00B45A29" w:rsidRDefault="00B45A29" w:rsidP="00B45A29">
      <w:pPr>
        <w:rPr>
          <w:sz w:val="32"/>
          <w:szCs w:val="32"/>
        </w:rPr>
      </w:pPr>
      <w:r w:rsidRPr="00B45A29">
        <w:rPr>
          <w:sz w:val="32"/>
          <w:szCs w:val="32"/>
        </w:rPr>
        <w:t>If(</w:t>
      </w:r>
    </w:p>
    <w:p w14:paraId="2E060E81" w14:textId="77777777" w:rsidR="00B45A29" w:rsidRPr="00B45A29" w:rsidRDefault="00B45A29" w:rsidP="00B45A29">
      <w:pPr>
        <w:rPr>
          <w:sz w:val="32"/>
          <w:szCs w:val="32"/>
        </w:rPr>
      </w:pPr>
      <w:r w:rsidRPr="00B45A29">
        <w:rPr>
          <w:sz w:val="32"/>
          <w:szCs w:val="32"/>
        </w:rPr>
        <w:t xml:space="preserve">    frmLeaveRequest.Mode = FormMode.New,</w:t>
      </w:r>
    </w:p>
    <w:p w14:paraId="39673DBC" w14:textId="77777777" w:rsidR="00B45A29" w:rsidRPr="00B45A29" w:rsidRDefault="00B45A29" w:rsidP="00B45A29">
      <w:pPr>
        <w:rPr>
          <w:sz w:val="32"/>
          <w:szCs w:val="32"/>
        </w:rPr>
      </w:pPr>
      <w:r w:rsidRPr="00B45A29">
        <w:rPr>
          <w:sz w:val="32"/>
          <w:szCs w:val="32"/>
        </w:rPr>
        <w:t xml:space="preserve">    "Submit Request",</w:t>
      </w:r>
    </w:p>
    <w:p w14:paraId="48B82B17" w14:textId="77777777" w:rsidR="00B45A29" w:rsidRPr="00B45A29" w:rsidRDefault="00B45A29" w:rsidP="00B45A29">
      <w:pPr>
        <w:rPr>
          <w:sz w:val="32"/>
          <w:szCs w:val="32"/>
        </w:rPr>
      </w:pPr>
      <w:r w:rsidRPr="00B45A29">
        <w:rPr>
          <w:sz w:val="32"/>
          <w:szCs w:val="32"/>
        </w:rPr>
        <w:t xml:space="preserve">    "Save Changes"</w:t>
      </w:r>
    </w:p>
    <w:p w14:paraId="5C59EA5E" w14:textId="77777777" w:rsidR="00B45A29" w:rsidRPr="00B45A29" w:rsidRDefault="00B45A29" w:rsidP="00B45A29">
      <w:pPr>
        <w:rPr>
          <w:sz w:val="32"/>
          <w:szCs w:val="32"/>
        </w:rPr>
      </w:pPr>
      <w:r w:rsidRPr="00B45A29">
        <w:rPr>
          <w:sz w:val="32"/>
          <w:szCs w:val="32"/>
        </w:rPr>
        <w:t>)</w:t>
      </w:r>
    </w:p>
    <w:p w14:paraId="00811043" w14:textId="77777777" w:rsidR="00B45A29" w:rsidRPr="00B45A29" w:rsidRDefault="00B45A29" w:rsidP="00B45A29">
      <w:pPr>
        <w:rPr>
          <w:sz w:val="32"/>
          <w:szCs w:val="32"/>
        </w:rPr>
      </w:pPr>
      <w:r w:rsidRPr="00B45A29">
        <w:rPr>
          <w:sz w:val="32"/>
          <w:szCs w:val="32"/>
        </w:rPr>
        <w:t>Now the interface adapts.</w:t>
      </w:r>
    </w:p>
    <w:p w14:paraId="72599455" w14:textId="77777777" w:rsidR="00B45A29" w:rsidRPr="00B45A29" w:rsidRDefault="00B45A29" w:rsidP="00B45A29">
      <w:pPr>
        <w:rPr>
          <w:sz w:val="32"/>
          <w:szCs w:val="32"/>
        </w:rPr>
      </w:pPr>
      <w:r w:rsidRPr="00B45A29">
        <w:rPr>
          <w:sz w:val="32"/>
          <w:szCs w:val="32"/>
        </w:rPr>
        <w:pict w14:anchorId="69334CFA">
          <v:rect id="_x0000_i7919" style="width:0;height:1.5pt" o:hralign="center" o:hrstd="t" o:hr="t" fillcolor="#a0a0a0" stroked="f"/>
        </w:pict>
      </w:r>
    </w:p>
    <w:p w14:paraId="719C7158" w14:textId="77777777" w:rsidR="00B45A29" w:rsidRPr="00B45A29" w:rsidRDefault="00B45A29" w:rsidP="00B45A29">
      <w:pPr>
        <w:rPr>
          <w:b/>
          <w:bCs/>
          <w:sz w:val="32"/>
          <w:szCs w:val="32"/>
        </w:rPr>
      </w:pPr>
      <w:r w:rsidRPr="00B45A29">
        <w:rPr>
          <w:b/>
          <w:bCs/>
          <w:sz w:val="32"/>
          <w:szCs w:val="32"/>
        </w:rPr>
        <w:t>74. Update Form OnSuccess</w:t>
      </w:r>
    </w:p>
    <w:p w14:paraId="19B53B13" w14:textId="77777777" w:rsidR="00B45A29" w:rsidRPr="00B45A29" w:rsidRDefault="00B45A29" w:rsidP="00B45A29">
      <w:pPr>
        <w:rPr>
          <w:sz w:val="32"/>
          <w:szCs w:val="32"/>
        </w:rPr>
      </w:pPr>
      <w:r w:rsidRPr="00B45A29">
        <w:rPr>
          <w:sz w:val="32"/>
          <w:szCs w:val="32"/>
        </w:rPr>
        <w:t>Current:</w:t>
      </w:r>
    </w:p>
    <w:p w14:paraId="58A8165A" w14:textId="77777777" w:rsidR="00B45A29" w:rsidRPr="00B45A29" w:rsidRDefault="00B45A29" w:rsidP="00B45A29">
      <w:pPr>
        <w:rPr>
          <w:sz w:val="32"/>
          <w:szCs w:val="32"/>
        </w:rPr>
      </w:pPr>
      <w:r w:rsidRPr="00B45A29">
        <w:rPr>
          <w:sz w:val="32"/>
          <w:szCs w:val="32"/>
        </w:rPr>
        <w:t>Notify(</w:t>
      </w:r>
    </w:p>
    <w:p w14:paraId="436E5B5A" w14:textId="77777777" w:rsidR="00B45A29" w:rsidRPr="00B45A29" w:rsidRDefault="00B45A29" w:rsidP="00B45A29">
      <w:pPr>
        <w:rPr>
          <w:sz w:val="32"/>
          <w:szCs w:val="32"/>
        </w:rPr>
      </w:pPr>
      <w:r w:rsidRPr="00B45A29">
        <w:rPr>
          <w:sz w:val="32"/>
          <w:szCs w:val="32"/>
        </w:rPr>
        <w:t xml:space="preserve">    "Leave request submitted successfully.",</w:t>
      </w:r>
    </w:p>
    <w:p w14:paraId="7BB371AB" w14:textId="77777777" w:rsidR="00B45A29" w:rsidRPr="00B45A29" w:rsidRDefault="00B45A29" w:rsidP="00B45A29">
      <w:pPr>
        <w:rPr>
          <w:sz w:val="32"/>
          <w:szCs w:val="32"/>
        </w:rPr>
      </w:pPr>
      <w:r w:rsidRPr="00B45A29">
        <w:rPr>
          <w:sz w:val="32"/>
          <w:szCs w:val="32"/>
        </w:rPr>
        <w:t xml:space="preserve">    NotificationType.Success</w:t>
      </w:r>
    </w:p>
    <w:p w14:paraId="2E1CB57E" w14:textId="77777777" w:rsidR="00B45A29" w:rsidRPr="00B45A29" w:rsidRDefault="00B45A29" w:rsidP="00B45A29">
      <w:pPr>
        <w:rPr>
          <w:sz w:val="32"/>
          <w:szCs w:val="32"/>
        </w:rPr>
      </w:pPr>
      <w:r w:rsidRPr="00B45A29">
        <w:rPr>
          <w:sz w:val="32"/>
          <w:szCs w:val="32"/>
        </w:rPr>
        <w:lastRenderedPageBreak/>
        <w:t>);</w:t>
      </w:r>
    </w:p>
    <w:p w14:paraId="1E6B6CBB" w14:textId="77777777" w:rsidR="00B45A29" w:rsidRPr="00B45A29" w:rsidRDefault="00B45A29" w:rsidP="00B45A29">
      <w:pPr>
        <w:rPr>
          <w:sz w:val="32"/>
          <w:szCs w:val="32"/>
        </w:rPr>
      </w:pPr>
      <w:r w:rsidRPr="00B45A29">
        <w:rPr>
          <w:sz w:val="32"/>
          <w:szCs w:val="32"/>
        </w:rPr>
        <w:t>Navigate(</w:t>
      </w:r>
    </w:p>
    <w:p w14:paraId="1A370020" w14:textId="77777777" w:rsidR="00B45A29" w:rsidRPr="00B45A29" w:rsidRDefault="00B45A29" w:rsidP="00B45A29">
      <w:pPr>
        <w:rPr>
          <w:sz w:val="32"/>
          <w:szCs w:val="32"/>
        </w:rPr>
      </w:pPr>
      <w:r w:rsidRPr="00B45A29">
        <w:rPr>
          <w:sz w:val="32"/>
          <w:szCs w:val="32"/>
        </w:rPr>
        <w:t xml:space="preserve">    scrMyRequests,</w:t>
      </w:r>
    </w:p>
    <w:p w14:paraId="4B0C9C53" w14:textId="77777777" w:rsidR="00B45A29" w:rsidRPr="00B45A29" w:rsidRDefault="00B45A29" w:rsidP="00B45A29">
      <w:pPr>
        <w:rPr>
          <w:sz w:val="32"/>
          <w:szCs w:val="32"/>
        </w:rPr>
      </w:pPr>
      <w:r w:rsidRPr="00B45A29">
        <w:rPr>
          <w:sz w:val="32"/>
          <w:szCs w:val="32"/>
        </w:rPr>
        <w:t xml:space="preserve">    ScreenTransition.Fade</w:t>
      </w:r>
    </w:p>
    <w:p w14:paraId="3DD5E7AE" w14:textId="77777777" w:rsidR="00B45A29" w:rsidRPr="00B45A29" w:rsidRDefault="00B45A29" w:rsidP="00B45A29">
      <w:pPr>
        <w:rPr>
          <w:sz w:val="32"/>
          <w:szCs w:val="32"/>
        </w:rPr>
      </w:pPr>
      <w:r w:rsidRPr="00B45A29">
        <w:rPr>
          <w:sz w:val="32"/>
          <w:szCs w:val="32"/>
        </w:rPr>
        <w:t>)</w:t>
      </w:r>
    </w:p>
    <w:p w14:paraId="5225DBA5" w14:textId="77777777" w:rsidR="00B45A29" w:rsidRPr="00B45A29" w:rsidRDefault="00B45A29" w:rsidP="00B45A29">
      <w:pPr>
        <w:rPr>
          <w:sz w:val="32"/>
          <w:szCs w:val="32"/>
        </w:rPr>
      </w:pPr>
      <w:r w:rsidRPr="00B45A29">
        <w:rPr>
          <w:sz w:val="32"/>
          <w:szCs w:val="32"/>
        </w:rPr>
        <w:t>Better:</w:t>
      </w:r>
    </w:p>
    <w:p w14:paraId="11683631" w14:textId="77777777" w:rsidR="00B45A29" w:rsidRPr="00B45A29" w:rsidRDefault="00B45A29" w:rsidP="00B45A29">
      <w:pPr>
        <w:rPr>
          <w:sz w:val="32"/>
          <w:szCs w:val="32"/>
        </w:rPr>
      </w:pPr>
      <w:r w:rsidRPr="00B45A29">
        <w:rPr>
          <w:sz w:val="32"/>
          <w:szCs w:val="32"/>
        </w:rPr>
        <w:t>Notify(</w:t>
      </w:r>
    </w:p>
    <w:p w14:paraId="65F3A2D5" w14:textId="77777777" w:rsidR="00B45A29" w:rsidRPr="00B45A29" w:rsidRDefault="00B45A29" w:rsidP="00B45A29">
      <w:pPr>
        <w:rPr>
          <w:sz w:val="32"/>
          <w:szCs w:val="32"/>
        </w:rPr>
      </w:pPr>
      <w:r w:rsidRPr="00B45A29">
        <w:rPr>
          <w:sz w:val="32"/>
          <w:szCs w:val="32"/>
        </w:rPr>
        <w:t xml:space="preserve">    If(</w:t>
      </w:r>
    </w:p>
    <w:p w14:paraId="4EBAA596" w14:textId="77777777" w:rsidR="00B45A29" w:rsidRPr="00B45A29" w:rsidRDefault="00B45A29" w:rsidP="00B45A29">
      <w:pPr>
        <w:rPr>
          <w:sz w:val="32"/>
          <w:szCs w:val="32"/>
        </w:rPr>
      </w:pPr>
      <w:r w:rsidRPr="00B45A29">
        <w:rPr>
          <w:sz w:val="32"/>
          <w:szCs w:val="32"/>
        </w:rPr>
        <w:t xml:space="preserve">        frmLeaveRequest.Mode = FormMode.New,</w:t>
      </w:r>
    </w:p>
    <w:p w14:paraId="696F4E05" w14:textId="77777777" w:rsidR="00B45A29" w:rsidRPr="00B45A29" w:rsidRDefault="00B45A29" w:rsidP="00B45A29">
      <w:pPr>
        <w:rPr>
          <w:sz w:val="32"/>
          <w:szCs w:val="32"/>
        </w:rPr>
      </w:pPr>
      <w:r w:rsidRPr="00B45A29">
        <w:rPr>
          <w:sz w:val="32"/>
          <w:szCs w:val="32"/>
        </w:rPr>
        <w:t xml:space="preserve">        "Leave request submitted successfully.",</w:t>
      </w:r>
    </w:p>
    <w:p w14:paraId="6E11108C" w14:textId="77777777" w:rsidR="00B45A29" w:rsidRPr="00B45A29" w:rsidRDefault="00B45A29" w:rsidP="00B45A29">
      <w:pPr>
        <w:rPr>
          <w:sz w:val="32"/>
          <w:szCs w:val="32"/>
        </w:rPr>
      </w:pPr>
      <w:r w:rsidRPr="00B45A29">
        <w:rPr>
          <w:sz w:val="32"/>
          <w:szCs w:val="32"/>
        </w:rPr>
        <w:t xml:space="preserve">        "Leave request updated successfully."</w:t>
      </w:r>
    </w:p>
    <w:p w14:paraId="1FB4B8EE" w14:textId="77777777" w:rsidR="00B45A29" w:rsidRPr="00B45A29" w:rsidRDefault="00B45A29" w:rsidP="00B45A29">
      <w:pPr>
        <w:rPr>
          <w:sz w:val="32"/>
          <w:szCs w:val="32"/>
        </w:rPr>
      </w:pPr>
      <w:r w:rsidRPr="00B45A29">
        <w:rPr>
          <w:sz w:val="32"/>
          <w:szCs w:val="32"/>
        </w:rPr>
        <w:t xml:space="preserve">    ),</w:t>
      </w:r>
    </w:p>
    <w:p w14:paraId="732755DA" w14:textId="77777777" w:rsidR="00B45A29" w:rsidRPr="00B45A29" w:rsidRDefault="00B45A29" w:rsidP="00B45A29">
      <w:pPr>
        <w:rPr>
          <w:sz w:val="32"/>
          <w:szCs w:val="32"/>
        </w:rPr>
      </w:pPr>
      <w:r w:rsidRPr="00B45A29">
        <w:rPr>
          <w:sz w:val="32"/>
          <w:szCs w:val="32"/>
        </w:rPr>
        <w:t xml:space="preserve">    NotificationType.Success</w:t>
      </w:r>
    </w:p>
    <w:p w14:paraId="471592C4" w14:textId="77777777" w:rsidR="00B45A29" w:rsidRPr="00B45A29" w:rsidRDefault="00B45A29" w:rsidP="00B45A29">
      <w:pPr>
        <w:rPr>
          <w:sz w:val="32"/>
          <w:szCs w:val="32"/>
        </w:rPr>
      </w:pPr>
      <w:r w:rsidRPr="00B45A29">
        <w:rPr>
          <w:sz w:val="32"/>
          <w:szCs w:val="32"/>
        </w:rPr>
        <w:t>);</w:t>
      </w:r>
    </w:p>
    <w:p w14:paraId="21AC4BBC" w14:textId="77777777" w:rsidR="00B45A29" w:rsidRPr="00B45A29" w:rsidRDefault="00B45A29" w:rsidP="00B45A29">
      <w:pPr>
        <w:rPr>
          <w:sz w:val="32"/>
          <w:szCs w:val="32"/>
        </w:rPr>
      </w:pPr>
      <w:r w:rsidRPr="00B45A29">
        <w:rPr>
          <w:sz w:val="32"/>
          <w:szCs w:val="32"/>
        </w:rPr>
        <w:t>Navigate(</w:t>
      </w:r>
    </w:p>
    <w:p w14:paraId="69E23FAA" w14:textId="77777777" w:rsidR="00B45A29" w:rsidRPr="00B45A29" w:rsidRDefault="00B45A29" w:rsidP="00B45A29">
      <w:pPr>
        <w:rPr>
          <w:sz w:val="32"/>
          <w:szCs w:val="32"/>
        </w:rPr>
      </w:pPr>
      <w:r w:rsidRPr="00B45A29">
        <w:rPr>
          <w:sz w:val="32"/>
          <w:szCs w:val="32"/>
        </w:rPr>
        <w:t xml:space="preserve">    scrMyRequests,</w:t>
      </w:r>
    </w:p>
    <w:p w14:paraId="27B14AD4" w14:textId="77777777" w:rsidR="00B45A29" w:rsidRPr="00B45A29" w:rsidRDefault="00B45A29" w:rsidP="00B45A29">
      <w:pPr>
        <w:rPr>
          <w:sz w:val="32"/>
          <w:szCs w:val="32"/>
        </w:rPr>
      </w:pPr>
      <w:r w:rsidRPr="00B45A29">
        <w:rPr>
          <w:sz w:val="32"/>
          <w:szCs w:val="32"/>
        </w:rPr>
        <w:t xml:space="preserve">    ScreenTransition.Fade</w:t>
      </w:r>
    </w:p>
    <w:p w14:paraId="57907A56" w14:textId="77777777" w:rsidR="00B45A29" w:rsidRPr="00B45A29" w:rsidRDefault="00B45A29" w:rsidP="00B45A29">
      <w:pPr>
        <w:rPr>
          <w:sz w:val="32"/>
          <w:szCs w:val="32"/>
        </w:rPr>
      </w:pPr>
      <w:r w:rsidRPr="00B45A29">
        <w:rPr>
          <w:sz w:val="32"/>
          <w:szCs w:val="32"/>
        </w:rPr>
        <w:t>)</w:t>
      </w:r>
    </w:p>
    <w:p w14:paraId="5CB20E7B" w14:textId="77777777" w:rsidR="00B45A29" w:rsidRPr="00B45A29" w:rsidRDefault="00B45A29" w:rsidP="00B45A29">
      <w:pPr>
        <w:rPr>
          <w:sz w:val="32"/>
          <w:szCs w:val="32"/>
        </w:rPr>
      </w:pPr>
      <w:r w:rsidRPr="00B45A29">
        <w:rPr>
          <w:sz w:val="32"/>
          <w:szCs w:val="32"/>
        </w:rPr>
        <w:pict w14:anchorId="701D078E">
          <v:rect id="_x0000_i7920" style="width:0;height:1.5pt" o:hralign="center" o:hrstd="t" o:hr="t" fillcolor="#a0a0a0" stroked="f"/>
        </w:pict>
      </w:r>
    </w:p>
    <w:p w14:paraId="35E26B56" w14:textId="77777777" w:rsidR="00B45A29" w:rsidRPr="00B45A29" w:rsidRDefault="00B45A29" w:rsidP="00B45A29">
      <w:pPr>
        <w:rPr>
          <w:b/>
          <w:bCs/>
          <w:sz w:val="32"/>
          <w:szCs w:val="32"/>
        </w:rPr>
      </w:pPr>
      <w:r w:rsidRPr="00B45A29">
        <w:rPr>
          <w:b/>
          <w:bCs/>
          <w:sz w:val="32"/>
          <w:szCs w:val="32"/>
        </w:rPr>
        <w:t>75. Important Form Mode Detail</w:t>
      </w:r>
    </w:p>
    <w:p w14:paraId="4A3C963D" w14:textId="77777777" w:rsidR="00B45A29" w:rsidRPr="00B45A29" w:rsidRDefault="00B45A29" w:rsidP="00B45A29">
      <w:pPr>
        <w:rPr>
          <w:sz w:val="32"/>
          <w:szCs w:val="32"/>
        </w:rPr>
      </w:pPr>
      <w:r w:rsidRPr="00B45A29">
        <w:rPr>
          <w:sz w:val="32"/>
          <w:szCs w:val="32"/>
        </w:rPr>
        <w:t>After successful submission, Form behavior can change.</w:t>
      </w:r>
    </w:p>
    <w:p w14:paraId="115C6D64" w14:textId="77777777" w:rsidR="00B45A29" w:rsidRPr="00B45A29" w:rsidRDefault="00B45A29" w:rsidP="00B45A29">
      <w:pPr>
        <w:rPr>
          <w:sz w:val="32"/>
          <w:szCs w:val="32"/>
        </w:rPr>
      </w:pPr>
      <w:r w:rsidRPr="00B45A29">
        <w:rPr>
          <w:sz w:val="32"/>
          <w:szCs w:val="32"/>
        </w:rPr>
        <w:lastRenderedPageBreak/>
        <w:t>A more robust message can capture whether we are creating or editing before submission, but for this beginner lab the above formula is acceptable as long as students test actual behavior in their control version.</w:t>
      </w:r>
    </w:p>
    <w:p w14:paraId="21DD56E4" w14:textId="77777777" w:rsidR="00B45A29" w:rsidRPr="00B45A29" w:rsidRDefault="00B45A29" w:rsidP="00B45A29">
      <w:pPr>
        <w:rPr>
          <w:sz w:val="32"/>
          <w:szCs w:val="32"/>
        </w:rPr>
      </w:pPr>
      <w:r w:rsidRPr="00B45A29">
        <w:rPr>
          <w:sz w:val="32"/>
          <w:szCs w:val="32"/>
        </w:rPr>
        <w:t>If the mode changes after submission in your environment:</w:t>
      </w:r>
    </w:p>
    <w:p w14:paraId="435B4032" w14:textId="77777777" w:rsidR="00B45A29" w:rsidRPr="00B45A29" w:rsidRDefault="00B45A29" w:rsidP="00B45A29">
      <w:pPr>
        <w:rPr>
          <w:sz w:val="32"/>
          <w:szCs w:val="32"/>
        </w:rPr>
      </w:pPr>
      <w:r w:rsidRPr="00B45A29">
        <w:rPr>
          <w:sz w:val="32"/>
          <w:szCs w:val="32"/>
        </w:rPr>
        <w:t>Use separate state or success wording such as:</w:t>
      </w:r>
    </w:p>
    <w:p w14:paraId="1EBA9010" w14:textId="77777777" w:rsidR="00B45A29" w:rsidRPr="00B45A29" w:rsidRDefault="00B45A29" w:rsidP="00B45A29">
      <w:pPr>
        <w:rPr>
          <w:sz w:val="32"/>
          <w:szCs w:val="32"/>
        </w:rPr>
      </w:pPr>
      <w:r w:rsidRPr="00B45A29">
        <w:rPr>
          <w:sz w:val="32"/>
          <w:szCs w:val="32"/>
        </w:rPr>
        <w:t>Leave request saved successfully.</w:t>
      </w:r>
    </w:p>
    <w:p w14:paraId="76357DBE" w14:textId="77777777" w:rsidR="00B45A29" w:rsidRPr="00B45A29" w:rsidRDefault="00B45A29" w:rsidP="00B45A29">
      <w:pPr>
        <w:rPr>
          <w:sz w:val="32"/>
          <w:szCs w:val="32"/>
        </w:rPr>
      </w:pPr>
      <w:r w:rsidRPr="00B45A29">
        <w:rPr>
          <w:sz w:val="32"/>
          <w:szCs w:val="32"/>
        </w:rPr>
        <w:t>Simplest reliable UX:</w:t>
      </w:r>
    </w:p>
    <w:p w14:paraId="7D25CA3F" w14:textId="77777777" w:rsidR="00B45A29" w:rsidRPr="00B45A29" w:rsidRDefault="00B45A29" w:rsidP="00B45A29">
      <w:pPr>
        <w:rPr>
          <w:b/>
          <w:bCs/>
          <w:sz w:val="32"/>
          <w:szCs w:val="32"/>
        </w:rPr>
      </w:pPr>
      <w:r w:rsidRPr="00B45A29">
        <w:rPr>
          <w:b/>
          <w:bCs/>
          <w:sz w:val="32"/>
          <w:szCs w:val="32"/>
        </w:rPr>
        <w:t>Saved successfully.</w:t>
      </w:r>
    </w:p>
    <w:p w14:paraId="2DCCC634" w14:textId="77777777" w:rsidR="00B45A29" w:rsidRPr="00B45A29" w:rsidRDefault="00B45A29" w:rsidP="00B45A29">
      <w:pPr>
        <w:rPr>
          <w:sz w:val="32"/>
          <w:szCs w:val="32"/>
        </w:rPr>
      </w:pPr>
      <w:r w:rsidRPr="00B45A29">
        <w:rPr>
          <w:sz w:val="32"/>
          <w:szCs w:val="32"/>
        </w:rPr>
        <w:pict w14:anchorId="24B7D2A4">
          <v:rect id="_x0000_i7921" style="width:0;height:1.5pt" o:hralign="center" o:hrstd="t" o:hr="t" fillcolor="#a0a0a0" stroked="f"/>
        </w:pict>
      </w:r>
    </w:p>
    <w:p w14:paraId="23DC8159" w14:textId="77777777" w:rsidR="00B45A29" w:rsidRPr="00B45A29" w:rsidRDefault="00B45A29" w:rsidP="00B45A29">
      <w:pPr>
        <w:rPr>
          <w:b/>
          <w:bCs/>
          <w:sz w:val="32"/>
          <w:szCs w:val="32"/>
        </w:rPr>
      </w:pPr>
      <w:r w:rsidRPr="00B45A29">
        <w:rPr>
          <w:b/>
          <w:bCs/>
          <w:sz w:val="32"/>
          <w:szCs w:val="32"/>
        </w:rPr>
        <w:t>PART K — STATUS-BASED EDITING</w:t>
      </w:r>
    </w:p>
    <w:p w14:paraId="5D5AFF9C" w14:textId="77777777" w:rsidR="00B45A29" w:rsidRPr="00B45A29" w:rsidRDefault="00B45A29" w:rsidP="00B45A29">
      <w:pPr>
        <w:rPr>
          <w:b/>
          <w:bCs/>
          <w:sz w:val="32"/>
          <w:szCs w:val="32"/>
        </w:rPr>
      </w:pPr>
      <w:r w:rsidRPr="00B45A29">
        <w:rPr>
          <w:b/>
          <w:bCs/>
          <w:sz w:val="32"/>
          <w:szCs w:val="32"/>
        </w:rPr>
        <w:t>76. Edit Button Rule</w:t>
      </w:r>
    </w:p>
    <w:p w14:paraId="070CDA11" w14:textId="77777777" w:rsidR="00B45A29" w:rsidRPr="00B45A29" w:rsidRDefault="00B45A29" w:rsidP="00B45A29">
      <w:pPr>
        <w:rPr>
          <w:sz w:val="32"/>
          <w:szCs w:val="32"/>
        </w:rPr>
      </w:pPr>
      <w:r w:rsidRPr="00B45A29">
        <w:rPr>
          <w:sz w:val="32"/>
          <w:szCs w:val="32"/>
        </w:rPr>
        <w:t>Edit button should not be available for every request.</w:t>
      </w:r>
    </w:p>
    <w:p w14:paraId="13168237" w14:textId="77777777" w:rsidR="00B45A29" w:rsidRPr="00B45A29" w:rsidRDefault="00B45A29" w:rsidP="00B45A29">
      <w:pPr>
        <w:rPr>
          <w:sz w:val="32"/>
          <w:szCs w:val="32"/>
        </w:rPr>
      </w:pPr>
      <w:r w:rsidRPr="00B45A29">
        <w:rPr>
          <w:sz w:val="32"/>
          <w:szCs w:val="32"/>
        </w:rPr>
        <w:t>We want:</w:t>
      </w:r>
    </w:p>
    <w:p w14:paraId="618E28C2" w14:textId="77777777" w:rsidR="00B45A29" w:rsidRPr="00B45A29" w:rsidRDefault="00B45A29" w:rsidP="00B45A29">
      <w:pPr>
        <w:rPr>
          <w:sz w:val="32"/>
          <w:szCs w:val="32"/>
        </w:rPr>
      </w:pPr>
      <w:r w:rsidRPr="00B45A29">
        <w:rPr>
          <w:sz w:val="32"/>
          <w:szCs w:val="32"/>
        </w:rPr>
        <w:t xml:space="preserve">Draft </w:t>
      </w:r>
      <w:r w:rsidRPr="00B45A29">
        <w:rPr>
          <w:rFonts w:ascii="Times New Roman" w:hAnsi="Times New Roman" w:cs="Times New Roman"/>
          <w:sz w:val="32"/>
          <w:szCs w:val="32"/>
        </w:rPr>
        <w:t>→</w:t>
      </w:r>
      <w:r w:rsidRPr="00B45A29">
        <w:rPr>
          <w:sz w:val="32"/>
          <w:szCs w:val="32"/>
        </w:rPr>
        <w:t xml:space="preserve"> Editable</w:t>
      </w:r>
    </w:p>
    <w:p w14:paraId="25BE7DD5" w14:textId="77777777" w:rsidR="00B45A29" w:rsidRPr="00B45A29" w:rsidRDefault="00B45A29" w:rsidP="00B45A29">
      <w:pPr>
        <w:rPr>
          <w:sz w:val="32"/>
          <w:szCs w:val="32"/>
        </w:rPr>
      </w:pPr>
      <w:r w:rsidRPr="00B45A29">
        <w:rPr>
          <w:sz w:val="32"/>
          <w:szCs w:val="32"/>
        </w:rPr>
        <w:t xml:space="preserve">Everything Else </w:t>
      </w:r>
      <w:r w:rsidRPr="00B45A29">
        <w:rPr>
          <w:rFonts w:ascii="Times New Roman" w:hAnsi="Times New Roman" w:cs="Times New Roman"/>
          <w:sz w:val="32"/>
          <w:szCs w:val="32"/>
        </w:rPr>
        <w:t>→</w:t>
      </w:r>
      <w:r w:rsidRPr="00B45A29">
        <w:rPr>
          <w:sz w:val="32"/>
          <w:szCs w:val="32"/>
        </w:rPr>
        <w:t xml:space="preserve"> Read Only</w:t>
      </w:r>
    </w:p>
    <w:p w14:paraId="17EE28AD" w14:textId="77777777" w:rsidR="00B45A29" w:rsidRPr="00B45A29" w:rsidRDefault="00B45A29" w:rsidP="00B45A29">
      <w:pPr>
        <w:rPr>
          <w:sz w:val="32"/>
          <w:szCs w:val="32"/>
        </w:rPr>
      </w:pPr>
      <w:r w:rsidRPr="00B45A29">
        <w:rPr>
          <w:sz w:val="32"/>
          <w:szCs w:val="32"/>
        </w:rPr>
        <w:pict w14:anchorId="3B18A164">
          <v:rect id="_x0000_i7922" style="width:0;height:1.5pt" o:hralign="center" o:hrstd="t" o:hr="t" fillcolor="#a0a0a0" stroked="f"/>
        </w:pict>
      </w:r>
    </w:p>
    <w:p w14:paraId="269B3596" w14:textId="77777777" w:rsidR="00B45A29" w:rsidRPr="00B45A29" w:rsidRDefault="00B45A29" w:rsidP="00B45A29">
      <w:pPr>
        <w:rPr>
          <w:b/>
          <w:bCs/>
          <w:sz w:val="32"/>
          <w:szCs w:val="32"/>
        </w:rPr>
      </w:pPr>
      <w:r w:rsidRPr="00B45A29">
        <w:rPr>
          <w:b/>
          <w:bCs/>
          <w:sz w:val="32"/>
          <w:szCs w:val="32"/>
        </w:rPr>
        <w:t>77. Conditional Visible</w:t>
      </w:r>
    </w:p>
    <w:p w14:paraId="2B6392EF" w14:textId="77777777" w:rsidR="00B45A29" w:rsidRPr="00B45A29" w:rsidRDefault="00B45A29" w:rsidP="00B45A29">
      <w:pPr>
        <w:rPr>
          <w:sz w:val="32"/>
          <w:szCs w:val="32"/>
        </w:rPr>
      </w:pPr>
      <w:r w:rsidRPr="00B45A29">
        <w:rPr>
          <w:sz w:val="32"/>
          <w:szCs w:val="32"/>
        </w:rPr>
        <w:t>Conceptually:</w:t>
      </w:r>
    </w:p>
    <w:p w14:paraId="2608B3B1" w14:textId="77777777" w:rsidR="00B45A29" w:rsidRPr="00B45A29" w:rsidRDefault="00B45A29" w:rsidP="00B45A29">
      <w:pPr>
        <w:rPr>
          <w:sz w:val="32"/>
          <w:szCs w:val="32"/>
        </w:rPr>
      </w:pPr>
      <w:r w:rsidRPr="00B45A29">
        <w:rPr>
          <w:sz w:val="32"/>
          <w:szCs w:val="32"/>
        </w:rPr>
        <w:t>varSelectedRequest.Status =</w:t>
      </w:r>
    </w:p>
    <w:p w14:paraId="36E2511D" w14:textId="77777777" w:rsidR="00B45A29" w:rsidRPr="00B45A29" w:rsidRDefault="00B45A29" w:rsidP="00B45A29">
      <w:pPr>
        <w:rPr>
          <w:sz w:val="32"/>
          <w:szCs w:val="32"/>
        </w:rPr>
      </w:pPr>
      <w:r w:rsidRPr="00B45A29">
        <w:rPr>
          <w:sz w:val="32"/>
          <w:szCs w:val="32"/>
        </w:rPr>
        <w:t xml:space="preserve">    'Leave Request Status'.Draft</w:t>
      </w:r>
    </w:p>
    <w:p w14:paraId="234E87C6" w14:textId="77777777" w:rsidR="00B45A29" w:rsidRPr="00B45A29" w:rsidRDefault="00B45A29" w:rsidP="00B45A29">
      <w:pPr>
        <w:rPr>
          <w:sz w:val="32"/>
          <w:szCs w:val="32"/>
        </w:rPr>
      </w:pPr>
      <w:r w:rsidRPr="00B45A29">
        <w:rPr>
          <w:sz w:val="32"/>
          <w:szCs w:val="32"/>
        </w:rPr>
        <w:t>Set this on:</w:t>
      </w:r>
    </w:p>
    <w:p w14:paraId="16BB804A" w14:textId="77777777" w:rsidR="00B45A29" w:rsidRPr="00B45A29" w:rsidRDefault="00B45A29" w:rsidP="00B45A29">
      <w:pPr>
        <w:rPr>
          <w:sz w:val="32"/>
          <w:szCs w:val="32"/>
        </w:rPr>
      </w:pPr>
      <w:r w:rsidRPr="00B45A29">
        <w:rPr>
          <w:sz w:val="32"/>
          <w:szCs w:val="32"/>
        </w:rPr>
        <w:lastRenderedPageBreak/>
        <w:t>btnEditRequest.Visible</w:t>
      </w:r>
    </w:p>
    <w:p w14:paraId="323543B1" w14:textId="77777777" w:rsidR="00B45A29" w:rsidRPr="00B45A29" w:rsidRDefault="00B45A29" w:rsidP="00B45A29">
      <w:pPr>
        <w:rPr>
          <w:sz w:val="32"/>
          <w:szCs w:val="32"/>
        </w:rPr>
      </w:pPr>
      <w:r w:rsidRPr="00B45A29">
        <w:rPr>
          <w:sz w:val="32"/>
          <w:szCs w:val="32"/>
        </w:rPr>
        <w:t>Use the actual Choice enum via IntelliSense.</w:t>
      </w:r>
    </w:p>
    <w:p w14:paraId="4072A89B" w14:textId="77777777" w:rsidR="00B45A29" w:rsidRPr="00B45A29" w:rsidRDefault="00B45A29" w:rsidP="00B45A29">
      <w:pPr>
        <w:rPr>
          <w:sz w:val="32"/>
          <w:szCs w:val="32"/>
        </w:rPr>
      </w:pPr>
      <w:r w:rsidRPr="00B45A29">
        <w:rPr>
          <w:sz w:val="32"/>
          <w:szCs w:val="32"/>
        </w:rPr>
        <w:pict w14:anchorId="3AF43B91">
          <v:rect id="_x0000_i7923" style="width:0;height:1.5pt" o:hralign="center" o:hrstd="t" o:hr="t" fillcolor="#a0a0a0" stroked="f"/>
        </w:pict>
      </w:r>
    </w:p>
    <w:p w14:paraId="09BB0AD8" w14:textId="77777777" w:rsidR="00B45A29" w:rsidRPr="00B45A29" w:rsidRDefault="00B45A29" w:rsidP="00B45A29">
      <w:pPr>
        <w:rPr>
          <w:b/>
          <w:bCs/>
          <w:sz w:val="32"/>
          <w:szCs w:val="32"/>
        </w:rPr>
      </w:pPr>
      <w:r w:rsidRPr="00B45A29">
        <w:rPr>
          <w:b/>
          <w:bCs/>
          <w:sz w:val="32"/>
          <w:szCs w:val="32"/>
        </w:rPr>
        <w:t>78. Alternative UX</w:t>
      </w:r>
    </w:p>
    <w:p w14:paraId="679BAD59" w14:textId="77777777" w:rsidR="00B45A29" w:rsidRPr="00B45A29" w:rsidRDefault="00B45A29" w:rsidP="00B45A29">
      <w:pPr>
        <w:rPr>
          <w:sz w:val="32"/>
          <w:szCs w:val="32"/>
        </w:rPr>
      </w:pPr>
      <w:r w:rsidRPr="00B45A29">
        <w:rPr>
          <w:sz w:val="32"/>
          <w:szCs w:val="32"/>
        </w:rPr>
        <w:t>Instead of hiding the button:</w:t>
      </w:r>
    </w:p>
    <w:p w14:paraId="5A5627F7" w14:textId="77777777" w:rsidR="00B45A29" w:rsidRPr="00B45A29" w:rsidRDefault="00B45A29" w:rsidP="00B45A29">
      <w:pPr>
        <w:rPr>
          <w:sz w:val="32"/>
          <w:szCs w:val="32"/>
        </w:rPr>
      </w:pPr>
      <w:r w:rsidRPr="00B45A29">
        <w:rPr>
          <w:sz w:val="32"/>
          <w:szCs w:val="32"/>
        </w:rPr>
        <w:t>Keep it visible but disabled.</w:t>
      </w:r>
    </w:p>
    <w:p w14:paraId="36481981" w14:textId="77777777" w:rsidR="00B45A29" w:rsidRPr="00B45A29" w:rsidRDefault="00B45A29" w:rsidP="00B45A29">
      <w:pPr>
        <w:rPr>
          <w:sz w:val="32"/>
          <w:szCs w:val="32"/>
        </w:rPr>
      </w:pPr>
      <w:r w:rsidRPr="00B45A29">
        <w:rPr>
          <w:sz w:val="32"/>
          <w:szCs w:val="32"/>
        </w:rPr>
        <w:t>If(</w:t>
      </w:r>
    </w:p>
    <w:p w14:paraId="07073D7D" w14:textId="77777777" w:rsidR="00B45A29" w:rsidRPr="00B45A29" w:rsidRDefault="00B45A29" w:rsidP="00B45A29">
      <w:pPr>
        <w:rPr>
          <w:sz w:val="32"/>
          <w:szCs w:val="32"/>
        </w:rPr>
      </w:pPr>
      <w:r w:rsidRPr="00B45A29">
        <w:rPr>
          <w:sz w:val="32"/>
          <w:szCs w:val="32"/>
        </w:rPr>
        <w:t xml:space="preserve">    varSelectedRequest.Status =</w:t>
      </w:r>
    </w:p>
    <w:p w14:paraId="3BCE8CCC" w14:textId="77777777" w:rsidR="00B45A29" w:rsidRPr="00B45A29" w:rsidRDefault="00B45A29" w:rsidP="00B45A29">
      <w:pPr>
        <w:rPr>
          <w:sz w:val="32"/>
          <w:szCs w:val="32"/>
        </w:rPr>
      </w:pPr>
      <w:r w:rsidRPr="00B45A29">
        <w:rPr>
          <w:sz w:val="32"/>
          <w:szCs w:val="32"/>
        </w:rPr>
        <w:t xml:space="preserve">        'Leave Request Status'.Draft,</w:t>
      </w:r>
    </w:p>
    <w:p w14:paraId="7DFC4446" w14:textId="77777777" w:rsidR="00B45A29" w:rsidRPr="00B45A29" w:rsidRDefault="00B45A29" w:rsidP="00B45A29">
      <w:pPr>
        <w:rPr>
          <w:sz w:val="32"/>
          <w:szCs w:val="32"/>
        </w:rPr>
      </w:pPr>
    </w:p>
    <w:p w14:paraId="51D42D49" w14:textId="77777777" w:rsidR="00B45A29" w:rsidRPr="00B45A29" w:rsidRDefault="00B45A29" w:rsidP="00B45A29">
      <w:pPr>
        <w:rPr>
          <w:sz w:val="32"/>
          <w:szCs w:val="32"/>
        </w:rPr>
      </w:pPr>
      <w:r w:rsidRPr="00B45A29">
        <w:rPr>
          <w:sz w:val="32"/>
          <w:szCs w:val="32"/>
        </w:rPr>
        <w:t xml:space="preserve">    DisplayMode.Edit,</w:t>
      </w:r>
    </w:p>
    <w:p w14:paraId="53DA2D19" w14:textId="77777777" w:rsidR="00B45A29" w:rsidRPr="00B45A29" w:rsidRDefault="00B45A29" w:rsidP="00B45A29">
      <w:pPr>
        <w:rPr>
          <w:sz w:val="32"/>
          <w:szCs w:val="32"/>
        </w:rPr>
      </w:pPr>
    </w:p>
    <w:p w14:paraId="74010147" w14:textId="77777777" w:rsidR="00B45A29" w:rsidRPr="00B45A29" w:rsidRDefault="00B45A29" w:rsidP="00B45A29">
      <w:pPr>
        <w:rPr>
          <w:sz w:val="32"/>
          <w:szCs w:val="32"/>
        </w:rPr>
      </w:pPr>
      <w:r w:rsidRPr="00B45A29">
        <w:rPr>
          <w:sz w:val="32"/>
          <w:szCs w:val="32"/>
        </w:rPr>
        <w:t xml:space="preserve">    DisplayMode.Disabled</w:t>
      </w:r>
    </w:p>
    <w:p w14:paraId="659B01E4" w14:textId="77777777" w:rsidR="00B45A29" w:rsidRPr="00B45A29" w:rsidRDefault="00B45A29" w:rsidP="00B45A29">
      <w:pPr>
        <w:rPr>
          <w:sz w:val="32"/>
          <w:szCs w:val="32"/>
        </w:rPr>
      </w:pPr>
      <w:r w:rsidRPr="00B45A29">
        <w:rPr>
          <w:sz w:val="32"/>
          <w:szCs w:val="32"/>
        </w:rPr>
        <w:t>)</w:t>
      </w:r>
    </w:p>
    <w:p w14:paraId="06A486D6" w14:textId="77777777" w:rsidR="00B45A29" w:rsidRPr="00B45A29" w:rsidRDefault="00B45A29" w:rsidP="00B45A29">
      <w:pPr>
        <w:rPr>
          <w:sz w:val="32"/>
          <w:szCs w:val="32"/>
        </w:rPr>
      </w:pPr>
      <w:r w:rsidRPr="00B45A29">
        <w:rPr>
          <w:sz w:val="32"/>
          <w:szCs w:val="32"/>
        </w:rPr>
        <w:t>This uses:</w:t>
      </w:r>
    </w:p>
    <w:p w14:paraId="70D56EA5" w14:textId="77777777" w:rsidR="00B45A29" w:rsidRPr="00B45A29" w:rsidRDefault="00B45A29" w:rsidP="00B45A29">
      <w:pPr>
        <w:rPr>
          <w:b/>
          <w:bCs/>
          <w:sz w:val="32"/>
          <w:szCs w:val="32"/>
        </w:rPr>
      </w:pPr>
      <w:r w:rsidRPr="00B45A29">
        <w:rPr>
          <w:b/>
          <w:bCs/>
          <w:sz w:val="32"/>
          <w:szCs w:val="32"/>
        </w:rPr>
        <w:t>DisplayMode.</w:t>
      </w:r>
    </w:p>
    <w:p w14:paraId="4702A4E8" w14:textId="77777777" w:rsidR="00B45A29" w:rsidRPr="00B45A29" w:rsidRDefault="00B45A29" w:rsidP="00B45A29">
      <w:pPr>
        <w:rPr>
          <w:sz w:val="32"/>
          <w:szCs w:val="32"/>
        </w:rPr>
      </w:pPr>
      <w:r w:rsidRPr="00B45A29">
        <w:rPr>
          <w:sz w:val="32"/>
          <w:szCs w:val="32"/>
        </w:rPr>
        <w:pict w14:anchorId="469DF308">
          <v:rect id="_x0000_i7924" style="width:0;height:1.5pt" o:hralign="center" o:hrstd="t" o:hr="t" fillcolor="#a0a0a0" stroked="f"/>
        </w:pict>
      </w:r>
    </w:p>
    <w:p w14:paraId="4B7D2096" w14:textId="77777777" w:rsidR="00B45A29" w:rsidRPr="00B45A29" w:rsidRDefault="00B45A29" w:rsidP="00B45A29">
      <w:pPr>
        <w:rPr>
          <w:b/>
          <w:bCs/>
          <w:sz w:val="32"/>
          <w:szCs w:val="32"/>
        </w:rPr>
      </w:pPr>
      <w:r w:rsidRPr="00B45A29">
        <w:rPr>
          <w:b/>
          <w:bCs/>
          <w:sz w:val="32"/>
          <w:szCs w:val="32"/>
        </w:rPr>
        <w:t>79. Visible vs Disabled</w:t>
      </w:r>
    </w:p>
    <w:p w14:paraId="1A57FF33" w14:textId="77777777" w:rsidR="00B45A29" w:rsidRPr="00B45A29" w:rsidRDefault="00B45A29" w:rsidP="00B45A29">
      <w:pPr>
        <w:rPr>
          <w:b/>
          <w:bCs/>
          <w:sz w:val="32"/>
          <w:szCs w:val="32"/>
        </w:rPr>
      </w:pPr>
      <w:r w:rsidRPr="00B45A29">
        <w:rPr>
          <w:b/>
          <w:bCs/>
          <w:sz w:val="32"/>
          <w:szCs w:val="32"/>
        </w:rPr>
        <w:t>Hidden</w:t>
      </w:r>
    </w:p>
    <w:p w14:paraId="3CE5FFCD" w14:textId="77777777" w:rsidR="00B45A29" w:rsidRPr="00B45A29" w:rsidRDefault="00B45A29" w:rsidP="00B45A29">
      <w:pPr>
        <w:rPr>
          <w:sz w:val="32"/>
          <w:szCs w:val="32"/>
        </w:rPr>
      </w:pPr>
      <w:r w:rsidRPr="00B45A29">
        <w:rPr>
          <w:sz w:val="32"/>
          <w:szCs w:val="32"/>
        </w:rPr>
        <w:t>User does not see Edit at all.</w:t>
      </w:r>
    </w:p>
    <w:p w14:paraId="5E931EC2" w14:textId="77777777" w:rsidR="00B45A29" w:rsidRPr="00B45A29" w:rsidRDefault="00B45A29" w:rsidP="00B45A29">
      <w:pPr>
        <w:rPr>
          <w:b/>
          <w:bCs/>
          <w:sz w:val="32"/>
          <w:szCs w:val="32"/>
        </w:rPr>
      </w:pPr>
      <w:r w:rsidRPr="00B45A29">
        <w:rPr>
          <w:b/>
          <w:bCs/>
          <w:sz w:val="32"/>
          <w:szCs w:val="32"/>
        </w:rPr>
        <w:t>Disabled</w:t>
      </w:r>
    </w:p>
    <w:p w14:paraId="4D0FD6A9" w14:textId="77777777" w:rsidR="00B45A29" w:rsidRPr="00B45A29" w:rsidRDefault="00B45A29" w:rsidP="00B45A29">
      <w:pPr>
        <w:rPr>
          <w:sz w:val="32"/>
          <w:szCs w:val="32"/>
        </w:rPr>
      </w:pPr>
      <w:r w:rsidRPr="00B45A29">
        <w:rPr>
          <w:sz w:val="32"/>
          <w:szCs w:val="32"/>
        </w:rPr>
        <w:t>User sees Edit exists, but cannot select it.</w:t>
      </w:r>
    </w:p>
    <w:p w14:paraId="73AAF798" w14:textId="77777777" w:rsidR="00B45A29" w:rsidRPr="00B45A29" w:rsidRDefault="00B45A29" w:rsidP="00B45A29">
      <w:pPr>
        <w:rPr>
          <w:sz w:val="32"/>
          <w:szCs w:val="32"/>
        </w:rPr>
      </w:pPr>
      <w:r w:rsidRPr="00B45A29">
        <w:rPr>
          <w:sz w:val="32"/>
          <w:szCs w:val="32"/>
        </w:rPr>
        <w:lastRenderedPageBreak/>
        <w:t>A disabled button can sometimes communicate business rules more clearly.</w:t>
      </w:r>
    </w:p>
    <w:p w14:paraId="00E97922" w14:textId="77777777" w:rsidR="00B45A29" w:rsidRPr="00B45A29" w:rsidRDefault="00B45A29" w:rsidP="00B45A29">
      <w:pPr>
        <w:rPr>
          <w:sz w:val="32"/>
          <w:szCs w:val="32"/>
        </w:rPr>
      </w:pPr>
      <w:r w:rsidRPr="00B45A29">
        <w:rPr>
          <w:sz w:val="32"/>
          <w:szCs w:val="32"/>
        </w:rPr>
        <w:pict w14:anchorId="34814D14">
          <v:rect id="_x0000_i7925" style="width:0;height:1.5pt" o:hralign="center" o:hrstd="t" o:hr="t" fillcolor="#a0a0a0" stroked="f"/>
        </w:pict>
      </w:r>
    </w:p>
    <w:p w14:paraId="17D8CB05" w14:textId="77777777" w:rsidR="00B45A29" w:rsidRPr="00B45A29" w:rsidRDefault="00B45A29" w:rsidP="00B45A29">
      <w:pPr>
        <w:rPr>
          <w:b/>
          <w:bCs/>
          <w:sz w:val="32"/>
          <w:szCs w:val="32"/>
        </w:rPr>
      </w:pPr>
      <w:r w:rsidRPr="00B45A29">
        <w:rPr>
          <w:b/>
          <w:bCs/>
          <w:sz w:val="32"/>
          <w:szCs w:val="32"/>
        </w:rPr>
        <w:t>80. Add Explanation</w:t>
      </w:r>
    </w:p>
    <w:p w14:paraId="72F14519" w14:textId="77777777" w:rsidR="00B45A29" w:rsidRPr="00B45A29" w:rsidRDefault="00B45A29" w:rsidP="00B45A29">
      <w:pPr>
        <w:rPr>
          <w:sz w:val="32"/>
          <w:szCs w:val="32"/>
        </w:rPr>
      </w:pPr>
      <w:r w:rsidRPr="00B45A29">
        <w:rPr>
          <w:sz w:val="32"/>
          <w:szCs w:val="32"/>
        </w:rPr>
        <w:t>Add Text:</w:t>
      </w:r>
    </w:p>
    <w:p w14:paraId="2CF4C3F6" w14:textId="77777777" w:rsidR="00B45A29" w:rsidRPr="00B45A29" w:rsidRDefault="00B45A29" w:rsidP="00B45A29">
      <w:pPr>
        <w:rPr>
          <w:sz w:val="32"/>
          <w:szCs w:val="32"/>
        </w:rPr>
      </w:pPr>
      <w:r w:rsidRPr="00B45A29">
        <w:rPr>
          <w:sz w:val="32"/>
          <w:szCs w:val="32"/>
        </w:rPr>
        <w:t>lblEditHelp</w:t>
      </w:r>
    </w:p>
    <w:p w14:paraId="450E7794" w14:textId="77777777" w:rsidR="00B45A29" w:rsidRPr="00B45A29" w:rsidRDefault="00B45A29" w:rsidP="00B45A29">
      <w:pPr>
        <w:rPr>
          <w:sz w:val="32"/>
          <w:szCs w:val="32"/>
        </w:rPr>
      </w:pPr>
      <w:r w:rsidRPr="00B45A29">
        <w:rPr>
          <w:sz w:val="32"/>
          <w:szCs w:val="32"/>
        </w:rPr>
        <w:t>Concept:</w:t>
      </w:r>
    </w:p>
    <w:p w14:paraId="570E3FFB" w14:textId="77777777" w:rsidR="00B45A29" w:rsidRPr="00B45A29" w:rsidRDefault="00B45A29" w:rsidP="00B45A29">
      <w:pPr>
        <w:rPr>
          <w:sz w:val="32"/>
          <w:szCs w:val="32"/>
        </w:rPr>
      </w:pPr>
      <w:r w:rsidRPr="00B45A29">
        <w:rPr>
          <w:sz w:val="32"/>
          <w:szCs w:val="32"/>
        </w:rPr>
        <w:t>If(</w:t>
      </w:r>
    </w:p>
    <w:p w14:paraId="58B96A81" w14:textId="77777777" w:rsidR="00B45A29" w:rsidRPr="00B45A29" w:rsidRDefault="00B45A29" w:rsidP="00B45A29">
      <w:pPr>
        <w:rPr>
          <w:sz w:val="32"/>
          <w:szCs w:val="32"/>
        </w:rPr>
      </w:pPr>
      <w:r w:rsidRPr="00B45A29">
        <w:rPr>
          <w:sz w:val="32"/>
          <w:szCs w:val="32"/>
        </w:rPr>
        <w:t xml:space="preserve">    varSelectedRequest.Status &lt;&gt;</w:t>
      </w:r>
    </w:p>
    <w:p w14:paraId="5C37CD66" w14:textId="77777777" w:rsidR="00B45A29" w:rsidRPr="00B45A29" w:rsidRDefault="00B45A29" w:rsidP="00B45A29">
      <w:pPr>
        <w:rPr>
          <w:sz w:val="32"/>
          <w:szCs w:val="32"/>
        </w:rPr>
      </w:pPr>
      <w:r w:rsidRPr="00B45A29">
        <w:rPr>
          <w:sz w:val="32"/>
          <w:szCs w:val="32"/>
        </w:rPr>
        <w:t xml:space="preserve">        'Leave Request Status'.Draft,</w:t>
      </w:r>
    </w:p>
    <w:p w14:paraId="63CFA987" w14:textId="77777777" w:rsidR="00B45A29" w:rsidRPr="00B45A29" w:rsidRDefault="00B45A29" w:rsidP="00B45A29">
      <w:pPr>
        <w:rPr>
          <w:sz w:val="32"/>
          <w:szCs w:val="32"/>
        </w:rPr>
      </w:pPr>
    </w:p>
    <w:p w14:paraId="30A79A54" w14:textId="77777777" w:rsidR="00B45A29" w:rsidRPr="00B45A29" w:rsidRDefault="00B45A29" w:rsidP="00B45A29">
      <w:pPr>
        <w:rPr>
          <w:sz w:val="32"/>
          <w:szCs w:val="32"/>
        </w:rPr>
      </w:pPr>
      <w:r w:rsidRPr="00B45A29">
        <w:rPr>
          <w:sz w:val="32"/>
          <w:szCs w:val="32"/>
        </w:rPr>
        <w:t xml:space="preserve">    "Only Draft requests can be edited.",</w:t>
      </w:r>
    </w:p>
    <w:p w14:paraId="28D84CC7" w14:textId="77777777" w:rsidR="00B45A29" w:rsidRPr="00B45A29" w:rsidRDefault="00B45A29" w:rsidP="00B45A29">
      <w:pPr>
        <w:rPr>
          <w:sz w:val="32"/>
          <w:szCs w:val="32"/>
        </w:rPr>
      </w:pPr>
    </w:p>
    <w:p w14:paraId="0D0633FB" w14:textId="77777777" w:rsidR="00B45A29" w:rsidRPr="00B45A29" w:rsidRDefault="00B45A29" w:rsidP="00B45A29">
      <w:pPr>
        <w:rPr>
          <w:sz w:val="32"/>
          <w:szCs w:val="32"/>
        </w:rPr>
      </w:pPr>
      <w:r w:rsidRPr="00B45A29">
        <w:rPr>
          <w:sz w:val="32"/>
          <w:szCs w:val="32"/>
        </w:rPr>
        <w:t xml:space="preserve">    ""</w:t>
      </w:r>
    </w:p>
    <w:p w14:paraId="4204D4D0" w14:textId="77777777" w:rsidR="00B45A29" w:rsidRPr="00B45A29" w:rsidRDefault="00B45A29" w:rsidP="00B45A29">
      <w:pPr>
        <w:rPr>
          <w:sz w:val="32"/>
          <w:szCs w:val="32"/>
        </w:rPr>
      </w:pPr>
      <w:r w:rsidRPr="00B45A29">
        <w:rPr>
          <w:sz w:val="32"/>
          <w:szCs w:val="32"/>
        </w:rPr>
        <w:t>)</w:t>
      </w:r>
    </w:p>
    <w:p w14:paraId="4E6504FB" w14:textId="77777777" w:rsidR="00B45A29" w:rsidRPr="00B45A29" w:rsidRDefault="00B45A29" w:rsidP="00B45A29">
      <w:pPr>
        <w:rPr>
          <w:sz w:val="32"/>
          <w:szCs w:val="32"/>
        </w:rPr>
      </w:pPr>
      <w:r w:rsidRPr="00B45A29">
        <w:rPr>
          <w:sz w:val="32"/>
          <w:szCs w:val="32"/>
        </w:rPr>
        <w:t>Now users understand:</w:t>
      </w:r>
    </w:p>
    <w:p w14:paraId="147CEDB9" w14:textId="77777777" w:rsidR="00B45A29" w:rsidRPr="00B45A29" w:rsidRDefault="00B45A29" w:rsidP="00B45A29">
      <w:pPr>
        <w:rPr>
          <w:b/>
          <w:bCs/>
          <w:sz w:val="32"/>
          <w:szCs w:val="32"/>
        </w:rPr>
      </w:pPr>
      <w:r w:rsidRPr="00B45A29">
        <w:rPr>
          <w:b/>
          <w:bCs/>
          <w:sz w:val="32"/>
          <w:szCs w:val="32"/>
        </w:rPr>
        <w:t>Why Edit is unavailable.</w:t>
      </w:r>
    </w:p>
    <w:p w14:paraId="17B89233" w14:textId="77777777" w:rsidR="00B45A29" w:rsidRPr="00B45A29" w:rsidRDefault="00B45A29" w:rsidP="00B45A29">
      <w:pPr>
        <w:rPr>
          <w:sz w:val="32"/>
          <w:szCs w:val="32"/>
        </w:rPr>
      </w:pPr>
      <w:r w:rsidRPr="00B45A29">
        <w:rPr>
          <w:sz w:val="32"/>
          <w:szCs w:val="32"/>
        </w:rPr>
        <w:pict w14:anchorId="5F76C391">
          <v:rect id="_x0000_i7926" style="width:0;height:1.5pt" o:hralign="center" o:hrstd="t" o:hr="t" fillcolor="#a0a0a0" stroked="f"/>
        </w:pict>
      </w:r>
    </w:p>
    <w:p w14:paraId="1ECD66A7" w14:textId="77777777" w:rsidR="00B45A29" w:rsidRPr="00B45A29" w:rsidRDefault="00B45A29" w:rsidP="00B45A29">
      <w:pPr>
        <w:rPr>
          <w:b/>
          <w:bCs/>
          <w:sz w:val="32"/>
          <w:szCs w:val="32"/>
        </w:rPr>
      </w:pPr>
      <w:r w:rsidRPr="00B45A29">
        <w:rPr>
          <w:b/>
          <w:bCs/>
          <w:sz w:val="32"/>
          <w:szCs w:val="32"/>
        </w:rPr>
        <w:t>81. Security Reminder</w:t>
      </w:r>
    </w:p>
    <w:p w14:paraId="48E7CA04" w14:textId="77777777" w:rsidR="00B45A29" w:rsidRPr="00B45A29" w:rsidRDefault="00B45A29" w:rsidP="00B45A29">
      <w:pPr>
        <w:rPr>
          <w:sz w:val="32"/>
          <w:szCs w:val="32"/>
        </w:rPr>
      </w:pPr>
      <w:r w:rsidRPr="00B45A29">
        <w:rPr>
          <w:sz w:val="32"/>
          <w:szCs w:val="32"/>
        </w:rPr>
        <w:t>Does disabling Edit secure Approved records?</w:t>
      </w:r>
    </w:p>
    <w:p w14:paraId="7F3DE1E0" w14:textId="77777777" w:rsidR="00B45A29" w:rsidRPr="00B45A29" w:rsidRDefault="00B45A29" w:rsidP="00B45A29">
      <w:pPr>
        <w:rPr>
          <w:b/>
          <w:bCs/>
          <w:sz w:val="32"/>
          <w:szCs w:val="32"/>
        </w:rPr>
      </w:pPr>
      <w:r w:rsidRPr="00B45A29">
        <w:rPr>
          <w:b/>
          <w:bCs/>
          <w:sz w:val="32"/>
          <w:szCs w:val="32"/>
        </w:rPr>
        <w:t>Answer</w:t>
      </w:r>
    </w:p>
    <w:p w14:paraId="040F5A32" w14:textId="77777777" w:rsidR="00B45A29" w:rsidRPr="00B45A29" w:rsidRDefault="00B45A29" w:rsidP="00B45A29">
      <w:pPr>
        <w:rPr>
          <w:b/>
          <w:bCs/>
          <w:sz w:val="32"/>
          <w:szCs w:val="32"/>
        </w:rPr>
      </w:pPr>
      <w:r w:rsidRPr="00B45A29">
        <w:rPr>
          <w:b/>
          <w:bCs/>
          <w:sz w:val="32"/>
          <w:szCs w:val="32"/>
        </w:rPr>
        <w:t>No.</w:t>
      </w:r>
    </w:p>
    <w:p w14:paraId="5C03E18A" w14:textId="77777777" w:rsidR="00B45A29" w:rsidRPr="00B45A29" w:rsidRDefault="00B45A29" w:rsidP="00B45A29">
      <w:pPr>
        <w:rPr>
          <w:sz w:val="32"/>
          <w:szCs w:val="32"/>
        </w:rPr>
      </w:pPr>
      <w:r w:rsidRPr="00B45A29">
        <w:rPr>
          <w:sz w:val="32"/>
          <w:szCs w:val="32"/>
        </w:rPr>
        <w:lastRenderedPageBreak/>
        <w:t>This is application behavior.</w:t>
      </w:r>
    </w:p>
    <w:p w14:paraId="1BF05FE0" w14:textId="77777777" w:rsidR="00B45A29" w:rsidRPr="00B45A29" w:rsidRDefault="00B45A29" w:rsidP="00B45A29">
      <w:pPr>
        <w:rPr>
          <w:sz w:val="32"/>
          <w:szCs w:val="32"/>
        </w:rPr>
      </w:pPr>
      <w:r w:rsidRPr="00B45A29">
        <w:rPr>
          <w:sz w:val="32"/>
          <w:szCs w:val="32"/>
        </w:rPr>
        <w:t>True authorization still comes from:</w:t>
      </w:r>
    </w:p>
    <w:p w14:paraId="6F9AC7B3" w14:textId="77777777" w:rsidR="00B45A29" w:rsidRPr="00B45A29" w:rsidRDefault="00B45A29" w:rsidP="00B45A29">
      <w:pPr>
        <w:rPr>
          <w:b/>
          <w:bCs/>
          <w:sz w:val="32"/>
          <w:szCs w:val="32"/>
        </w:rPr>
      </w:pPr>
      <w:r w:rsidRPr="00B45A29">
        <w:rPr>
          <w:b/>
          <w:bCs/>
          <w:sz w:val="32"/>
          <w:szCs w:val="32"/>
        </w:rPr>
        <w:t>Dataverse Security</w:t>
      </w:r>
    </w:p>
    <w:p w14:paraId="1FEC0821" w14:textId="77777777" w:rsidR="00B45A29" w:rsidRPr="00B45A29" w:rsidRDefault="00B45A29" w:rsidP="00B45A29">
      <w:pPr>
        <w:rPr>
          <w:sz w:val="32"/>
          <w:szCs w:val="32"/>
        </w:rPr>
      </w:pPr>
      <w:r w:rsidRPr="00B45A29">
        <w:rPr>
          <w:sz w:val="32"/>
          <w:szCs w:val="32"/>
        </w:rPr>
        <w:t>and potentially additional business logic.</w:t>
      </w:r>
    </w:p>
    <w:p w14:paraId="3D009542" w14:textId="77777777" w:rsidR="00B45A29" w:rsidRPr="00B45A29" w:rsidRDefault="00B45A29" w:rsidP="00B45A29">
      <w:pPr>
        <w:rPr>
          <w:sz w:val="32"/>
          <w:szCs w:val="32"/>
        </w:rPr>
      </w:pPr>
      <w:r w:rsidRPr="00B45A29">
        <w:rPr>
          <w:sz w:val="32"/>
          <w:szCs w:val="32"/>
        </w:rPr>
        <w:pict w14:anchorId="6A398091">
          <v:rect id="_x0000_i7927" style="width:0;height:1.5pt" o:hralign="center" o:hrstd="t" o:hr="t" fillcolor="#a0a0a0" stroked="f"/>
        </w:pict>
      </w:r>
    </w:p>
    <w:p w14:paraId="5A6AD273" w14:textId="77777777" w:rsidR="00B45A29" w:rsidRPr="00B45A29" w:rsidRDefault="00B45A29" w:rsidP="00B45A29">
      <w:pPr>
        <w:rPr>
          <w:b/>
          <w:bCs/>
          <w:sz w:val="32"/>
          <w:szCs w:val="32"/>
        </w:rPr>
      </w:pPr>
      <w:r w:rsidRPr="00B45A29">
        <w:rPr>
          <w:b/>
          <w:bCs/>
          <w:sz w:val="32"/>
          <w:szCs w:val="32"/>
        </w:rPr>
        <w:t>PART L — FORM VALIDATION</w:t>
      </w:r>
    </w:p>
    <w:p w14:paraId="4F187EF0" w14:textId="77777777" w:rsidR="00B45A29" w:rsidRPr="00B45A29" w:rsidRDefault="00B45A29" w:rsidP="00B45A29">
      <w:pPr>
        <w:rPr>
          <w:b/>
          <w:bCs/>
          <w:sz w:val="32"/>
          <w:szCs w:val="32"/>
        </w:rPr>
      </w:pPr>
      <w:r w:rsidRPr="00B45A29">
        <w:rPr>
          <w:b/>
          <w:bCs/>
          <w:sz w:val="32"/>
          <w:szCs w:val="32"/>
        </w:rPr>
        <w:t>82. SubmitForm Validation</w:t>
      </w:r>
    </w:p>
    <w:p w14:paraId="79CA8C02" w14:textId="77777777" w:rsidR="00B45A29" w:rsidRPr="00B45A29" w:rsidRDefault="00B45A29" w:rsidP="00B45A29">
      <w:pPr>
        <w:rPr>
          <w:sz w:val="32"/>
          <w:szCs w:val="32"/>
        </w:rPr>
      </w:pPr>
      <w:r w:rsidRPr="00B45A29">
        <w:rPr>
          <w:sz w:val="32"/>
          <w:szCs w:val="32"/>
        </w:rPr>
        <w:t>SubmitForm() checks required fields and Form/Card validation before saving. The Form exposes a Valid property aggregating its cards' validity.</w:t>
      </w:r>
    </w:p>
    <w:p w14:paraId="6A6A2C39" w14:textId="77777777" w:rsidR="00B45A29" w:rsidRPr="00B45A29" w:rsidRDefault="00B45A29" w:rsidP="00B45A29">
      <w:pPr>
        <w:rPr>
          <w:sz w:val="32"/>
          <w:szCs w:val="32"/>
        </w:rPr>
      </w:pPr>
      <w:r w:rsidRPr="00B45A29">
        <w:rPr>
          <w:sz w:val="32"/>
          <w:szCs w:val="32"/>
        </w:rPr>
        <w:t>We can use:</w:t>
      </w:r>
    </w:p>
    <w:p w14:paraId="062F7E85" w14:textId="77777777" w:rsidR="00B45A29" w:rsidRPr="00B45A29" w:rsidRDefault="00B45A29" w:rsidP="00B45A29">
      <w:pPr>
        <w:rPr>
          <w:sz w:val="32"/>
          <w:szCs w:val="32"/>
        </w:rPr>
      </w:pPr>
      <w:r w:rsidRPr="00B45A29">
        <w:rPr>
          <w:sz w:val="32"/>
          <w:szCs w:val="32"/>
        </w:rPr>
        <w:t>frmLeaveRequest.Valid</w:t>
      </w:r>
    </w:p>
    <w:p w14:paraId="671578CC" w14:textId="77777777" w:rsidR="00B45A29" w:rsidRPr="00B45A29" w:rsidRDefault="00B45A29" w:rsidP="00B45A29">
      <w:pPr>
        <w:rPr>
          <w:sz w:val="32"/>
          <w:szCs w:val="32"/>
        </w:rPr>
      </w:pPr>
      <w:r w:rsidRPr="00B45A29">
        <w:rPr>
          <w:sz w:val="32"/>
          <w:szCs w:val="32"/>
        </w:rPr>
        <w:pict w14:anchorId="3B063449">
          <v:rect id="_x0000_i7928" style="width:0;height:1.5pt" o:hralign="center" o:hrstd="t" o:hr="t" fillcolor="#a0a0a0" stroked="f"/>
        </w:pict>
      </w:r>
    </w:p>
    <w:p w14:paraId="3DC82B10" w14:textId="77777777" w:rsidR="00B45A29" w:rsidRPr="00B45A29" w:rsidRDefault="00B45A29" w:rsidP="00B45A29">
      <w:pPr>
        <w:rPr>
          <w:b/>
          <w:bCs/>
          <w:sz w:val="32"/>
          <w:szCs w:val="32"/>
        </w:rPr>
      </w:pPr>
      <w:r w:rsidRPr="00B45A29">
        <w:rPr>
          <w:b/>
          <w:bCs/>
          <w:sz w:val="32"/>
          <w:szCs w:val="32"/>
        </w:rPr>
        <w:t>83. Submit Button DisplayMode</w:t>
      </w:r>
    </w:p>
    <w:p w14:paraId="4328CF71" w14:textId="77777777" w:rsidR="00B45A29" w:rsidRPr="00B45A29" w:rsidRDefault="00B45A29" w:rsidP="00B45A29">
      <w:pPr>
        <w:rPr>
          <w:sz w:val="32"/>
          <w:szCs w:val="32"/>
        </w:rPr>
      </w:pPr>
      <w:r w:rsidRPr="00B45A29">
        <w:rPr>
          <w:sz w:val="32"/>
          <w:szCs w:val="32"/>
        </w:rPr>
        <w:t>Set:</w:t>
      </w:r>
    </w:p>
    <w:p w14:paraId="0FAAF899" w14:textId="77777777" w:rsidR="00B45A29" w:rsidRPr="00B45A29" w:rsidRDefault="00B45A29" w:rsidP="00B45A29">
      <w:pPr>
        <w:rPr>
          <w:sz w:val="32"/>
          <w:szCs w:val="32"/>
        </w:rPr>
      </w:pPr>
      <w:r w:rsidRPr="00B45A29">
        <w:rPr>
          <w:sz w:val="32"/>
          <w:szCs w:val="32"/>
        </w:rPr>
        <w:t>btnSubmitRequest.DisplayMode</w:t>
      </w:r>
    </w:p>
    <w:p w14:paraId="2D0FB131" w14:textId="77777777" w:rsidR="00B45A29" w:rsidRPr="00B45A29" w:rsidRDefault="00B45A29" w:rsidP="00B45A29">
      <w:pPr>
        <w:rPr>
          <w:sz w:val="32"/>
          <w:szCs w:val="32"/>
        </w:rPr>
      </w:pPr>
      <w:r w:rsidRPr="00B45A29">
        <w:rPr>
          <w:sz w:val="32"/>
          <w:szCs w:val="32"/>
        </w:rPr>
        <w:t>to:</w:t>
      </w:r>
    </w:p>
    <w:p w14:paraId="4E0D73B3" w14:textId="77777777" w:rsidR="00B45A29" w:rsidRPr="00B45A29" w:rsidRDefault="00B45A29" w:rsidP="00B45A29">
      <w:pPr>
        <w:rPr>
          <w:sz w:val="32"/>
          <w:szCs w:val="32"/>
        </w:rPr>
      </w:pPr>
      <w:r w:rsidRPr="00B45A29">
        <w:rPr>
          <w:sz w:val="32"/>
          <w:szCs w:val="32"/>
        </w:rPr>
        <w:t>If(</w:t>
      </w:r>
    </w:p>
    <w:p w14:paraId="751C7E21" w14:textId="77777777" w:rsidR="00B45A29" w:rsidRPr="00B45A29" w:rsidRDefault="00B45A29" w:rsidP="00B45A29">
      <w:pPr>
        <w:rPr>
          <w:sz w:val="32"/>
          <w:szCs w:val="32"/>
        </w:rPr>
      </w:pPr>
      <w:r w:rsidRPr="00B45A29">
        <w:rPr>
          <w:sz w:val="32"/>
          <w:szCs w:val="32"/>
        </w:rPr>
        <w:t xml:space="preserve">    frmLeaveRequest.Valid,</w:t>
      </w:r>
    </w:p>
    <w:p w14:paraId="611FAB9A" w14:textId="77777777" w:rsidR="00B45A29" w:rsidRPr="00B45A29" w:rsidRDefault="00B45A29" w:rsidP="00B45A29">
      <w:pPr>
        <w:rPr>
          <w:sz w:val="32"/>
          <w:szCs w:val="32"/>
        </w:rPr>
      </w:pPr>
      <w:r w:rsidRPr="00B45A29">
        <w:rPr>
          <w:sz w:val="32"/>
          <w:szCs w:val="32"/>
        </w:rPr>
        <w:t xml:space="preserve">    DisplayMode.Edit,</w:t>
      </w:r>
    </w:p>
    <w:p w14:paraId="17071747" w14:textId="77777777" w:rsidR="00B45A29" w:rsidRPr="00B45A29" w:rsidRDefault="00B45A29" w:rsidP="00B45A29">
      <w:pPr>
        <w:rPr>
          <w:sz w:val="32"/>
          <w:szCs w:val="32"/>
        </w:rPr>
      </w:pPr>
      <w:r w:rsidRPr="00B45A29">
        <w:rPr>
          <w:sz w:val="32"/>
          <w:szCs w:val="32"/>
        </w:rPr>
        <w:t xml:space="preserve">    DisplayMode.Disabled</w:t>
      </w:r>
    </w:p>
    <w:p w14:paraId="0614BA97" w14:textId="77777777" w:rsidR="00B45A29" w:rsidRPr="00B45A29" w:rsidRDefault="00B45A29" w:rsidP="00B45A29">
      <w:pPr>
        <w:rPr>
          <w:sz w:val="32"/>
          <w:szCs w:val="32"/>
        </w:rPr>
      </w:pPr>
      <w:r w:rsidRPr="00B45A29">
        <w:rPr>
          <w:sz w:val="32"/>
          <w:szCs w:val="32"/>
        </w:rPr>
        <w:t>)</w:t>
      </w:r>
    </w:p>
    <w:p w14:paraId="6446E462" w14:textId="77777777" w:rsidR="00B45A29" w:rsidRPr="00B45A29" w:rsidRDefault="00B45A29" w:rsidP="00B45A29">
      <w:pPr>
        <w:rPr>
          <w:sz w:val="32"/>
          <w:szCs w:val="32"/>
        </w:rPr>
      </w:pPr>
      <w:r w:rsidRPr="00B45A29">
        <w:rPr>
          <w:sz w:val="32"/>
          <w:szCs w:val="32"/>
        </w:rPr>
        <w:lastRenderedPageBreak/>
        <w:t>Now incomplete required fields can disable Submit.</w:t>
      </w:r>
    </w:p>
    <w:p w14:paraId="0EB45FEB" w14:textId="77777777" w:rsidR="00B45A29" w:rsidRPr="00B45A29" w:rsidRDefault="00B45A29" w:rsidP="00B45A29">
      <w:pPr>
        <w:rPr>
          <w:sz w:val="32"/>
          <w:szCs w:val="32"/>
        </w:rPr>
      </w:pPr>
      <w:r w:rsidRPr="00B45A29">
        <w:rPr>
          <w:sz w:val="32"/>
          <w:szCs w:val="32"/>
        </w:rPr>
        <w:pict w14:anchorId="7810A6CA">
          <v:rect id="_x0000_i7929" style="width:0;height:1.5pt" o:hralign="center" o:hrstd="t" o:hr="t" fillcolor="#a0a0a0" stroked="f"/>
        </w:pict>
      </w:r>
    </w:p>
    <w:p w14:paraId="38D06575" w14:textId="77777777" w:rsidR="00B45A29" w:rsidRPr="00B45A29" w:rsidRDefault="00B45A29" w:rsidP="00B45A29">
      <w:pPr>
        <w:rPr>
          <w:b/>
          <w:bCs/>
          <w:sz w:val="32"/>
          <w:szCs w:val="32"/>
        </w:rPr>
      </w:pPr>
      <w:r w:rsidRPr="00B45A29">
        <w:rPr>
          <w:b/>
          <w:bCs/>
          <w:sz w:val="32"/>
          <w:szCs w:val="32"/>
        </w:rPr>
        <w:t>84. Important Limitation</w:t>
      </w:r>
    </w:p>
    <w:p w14:paraId="2DD0FDFD" w14:textId="77777777" w:rsidR="00B45A29" w:rsidRPr="00B45A29" w:rsidRDefault="00B45A29" w:rsidP="00B45A29">
      <w:pPr>
        <w:rPr>
          <w:sz w:val="32"/>
          <w:szCs w:val="32"/>
        </w:rPr>
      </w:pPr>
      <w:r w:rsidRPr="00B45A29">
        <w:rPr>
          <w:sz w:val="32"/>
          <w:szCs w:val="32"/>
        </w:rPr>
        <w:t>Form.Valid handles:</w:t>
      </w:r>
    </w:p>
    <w:p w14:paraId="45ACAD80" w14:textId="77777777" w:rsidR="00B45A29" w:rsidRPr="00B45A29" w:rsidRDefault="00B45A29" w:rsidP="00B45A29">
      <w:pPr>
        <w:rPr>
          <w:b/>
          <w:bCs/>
          <w:sz w:val="32"/>
          <w:szCs w:val="32"/>
        </w:rPr>
      </w:pPr>
      <w:r w:rsidRPr="00B45A29">
        <w:rPr>
          <w:b/>
          <w:bCs/>
          <w:sz w:val="32"/>
          <w:szCs w:val="32"/>
        </w:rPr>
        <w:t>Form/Card validation.</w:t>
      </w:r>
    </w:p>
    <w:p w14:paraId="0C88D222" w14:textId="77777777" w:rsidR="00B45A29" w:rsidRPr="00B45A29" w:rsidRDefault="00B45A29" w:rsidP="00B45A29">
      <w:pPr>
        <w:rPr>
          <w:sz w:val="32"/>
          <w:szCs w:val="32"/>
        </w:rPr>
      </w:pPr>
      <w:r w:rsidRPr="00B45A29">
        <w:rPr>
          <w:sz w:val="32"/>
          <w:szCs w:val="32"/>
        </w:rPr>
        <w:t>But our business may require additional logic.</w:t>
      </w:r>
    </w:p>
    <w:p w14:paraId="77F21287" w14:textId="77777777" w:rsidR="00B45A29" w:rsidRPr="00B45A29" w:rsidRDefault="00B45A29" w:rsidP="00B45A29">
      <w:pPr>
        <w:rPr>
          <w:sz w:val="32"/>
          <w:szCs w:val="32"/>
        </w:rPr>
      </w:pPr>
      <w:r w:rsidRPr="00B45A29">
        <w:rPr>
          <w:sz w:val="32"/>
          <w:szCs w:val="32"/>
        </w:rPr>
        <w:t>Example:</w:t>
      </w:r>
    </w:p>
    <w:p w14:paraId="1CBDBD61" w14:textId="77777777" w:rsidR="00B45A29" w:rsidRPr="00B45A29" w:rsidRDefault="00B45A29" w:rsidP="00B45A29">
      <w:pPr>
        <w:rPr>
          <w:sz w:val="32"/>
          <w:szCs w:val="32"/>
        </w:rPr>
      </w:pPr>
      <w:r w:rsidRPr="00B45A29">
        <w:rPr>
          <w:sz w:val="32"/>
          <w:szCs w:val="32"/>
        </w:rPr>
        <w:t>End Date &gt;= Start Date</w:t>
      </w:r>
    </w:p>
    <w:p w14:paraId="3617014A" w14:textId="77777777" w:rsidR="00B45A29" w:rsidRPr="00B45A29" w:rsidRDefault="00B45A29" w:rsidP="00B45A29">
      <w:pPr>
        <w:rPr>
          <w:sz w:val="32"/>
          <w:szCs w:val="32"/>
        </w:rPr>
      </w:pPr>
      <w:r w:rsidRPr="00B45A29">
        <w:rPr>
          <w:sz w:val="32"/>
          <w:szCs w:val="32"/>
        </w:rPr>
        <w:t>We should also provide immediate UI feedback.</w:t>
      </w:r>
    </w:p>
    <w:p w14:paraId="2B993F90" w14:textId="77777777" w:rsidR="00B45A29" w:rsidRPr="00B45A29" w:rsidRDefault="00B45A29" w:rsidP="00B45A29">
      <w:pPr>
        <w:rPr>
          <w:sz w:val="32"/>
          <w:szCs w:val="32"/>
        </w:rPr>
      </w:pPr>
      <w:r w:rsidRPr="00B45A29">
        <w:rPr>
          <w:sz w:val="32"/>
          <w:szCs w:val="32"/>
        </w:rPr>
        <w:pict w14:anchorId="31DB7E28">
          <v:rect id="_x0000_i7930" style="width:0;height:1.5pt" o:hralign="center" o:hrstd="t" o:hr="t" fillcolor="#a0a0a0" stroked="f"/>
        </w:pict>
      </w:r>
    </w:p>
    <w:p w14:paraId="31283C53" w14:textId="77777777" w:rsidR="00B45A29" w:rsidRPr="00B45A29" w:rsidRDefault="00B45A29" w:rsidP="00B45A29">
      <w:pPr>
        <w:rPr>
          <w:b/>
          <w:bCs/>
          <w:sz w:val="32"/>
          <w:szCs w:val="32"/>
        </w:rPr>
      </w:pPr>
      <w:r w:rsidRPr="00B45A29">
        <w:rPr>
          <w:b/>
          <w:bCs/>
          <w:sz w:val="32"/>
          <w:szCs w:val="32"/>
        </w:rPr>
        <w:t>85. Add Date Validation Label</w:t>
      </w:r>
    </w:p>
    <w:p w14:paraId="6F9EFACA" w14:textId="77777777" w:rsidR="00B45A29" w:rsidRPr="00B45A29" w:rsidRDefault="00B45A29" w:rsidP="00B45A29">
      <w:pPr>
        <w:rPr>
          <w:sz w:val="32"/>
          <w:szCs w:val="32"/>
        </w:rPr>
      </w:pPr>
      <w:r w:rsidRPr="00B45A29">
        <w:rPr>
          <w:sz w:val="32"/>
          <w:szCs w:val="32"/>
        </w:rPr>
        <w:t>Add:</w:t>
      </w:r>
    </w:p>
    <w:p w14:paraId="410811E4" w14:textId="77777777" w:rsidR="00B45A29" w:rsidRPr="00B45A29" w:rsidRDefault="00B45A29" w:rsidP="00B45A29">
      <w:pPr>
        <w:rPr>
          <w:sz w:val="32"/>
          <w:szCs w:val="32"/>
        </w:rPr>
      </w:pPr>
      <w:r w:rsidRPr="00B45A29">
        <w:rPr>
          <w:sz w:val="32"/>
          <w:szCs w:val="32"/>
        </w:rPr>
        <w:t>lblDateError</w:t>
      </w:r>
    </w:p>
    <w:p w14:paraId="6DA33111" w14:textId="77777777" w:rsidR="00B45A29" w:rsidRPr="00B45A29" w:rsidRDefault="00B45A29" w:rsidP="00B45A29">
      <w:pPr>
        <w:rPr>
          <w:sz w:val="32"/>
          <w:szCs w:val="32"/>
        </w:rPr>
      </w:pPr>
      <w:r w:rsidRPr="00B45A29">
        <w:rPr>
          <w:sz w:val="32"/>
          <w:szCs w:val="32"/>
        </w:rPr>
        <w:t>Text:</w:t>
      </w:r>
    </w:p>
    <w:p w14:paraId="289E3FD4" w14:textId="77777777" w:rsidR="00B45A29" w:rsidRPr="00B45A29" w:rsidRDefault="00B45A29" w:rsidP="00B45A29">
      <w:pPr>
        <w:rPr>
          <w:sz w:val="32"/>
          <w:szCs w:val="32"/>
        </w:rPr>
      </w:pPr>
      <w:r w:rsidRPr="00B45A29">
        <w:rPr>
          <w:sz w:val="32"/>
          <w:szCs w:val="32"/>
        </w:rPr>
        <w:t>End Date cannot be before Start Date.</w:t>
      </w:r>
    </w:p>
    <w:p w14:paraId="5A037C29" w14:textId="77777777" w:rsidR="00B45A29" w:rsidRPr="00B45A29" w:rsidRDefault="00B45A29" w:rsidP="00B45A29">
      <w:pPr>
        <w:rPr>
          <w:sz w:val="32"/>
          <w:szCs w:val="32"/>
        </w:rPr>
      </w:pPr>
      <w:r w:rsidRPr="00B45A29">
        <w:rPr>
          <w:sz w:val="32"/>
          <w:szCs w:val="32"/>
        </w:rPr>
        <w:t>Visible concept:</w:t>
      </w:r>
    </w:p>
    <w:p w14:paraId="52BF0A0F" w14:textId="77777777" w:rsidR="00B45A29" w:rsidRPr="00B45A29" w:rsidRDefault="00B45A29" w:rsidP="00B45A29">
      <w:pPr>
        <w:rPr>
          <w:sz w:val="32"/>
          <w:szCs w:val="32"/>
        </w:rPr>
      </w:pPr>
      <w:r w:rsidRPr="00B45A29">
        <w:rPr>
          <w:sz w:val="32"/>
          <w:szCs w:val="32"/>
        </w:rPr>
        <w:t>dpEndDate.SelectedDate &lt;</w:t>
      </w:r>
    </w:p>
    <w:p w14:paraId="05F1C123" w14:textId="77777777" w:rsidR="00B45A29" w:rsidRPr="00B45A29" w:rsidRDefault="00B45A29" w:rsidP="00B45A29">
      <w:pPr>
        <w:rPr>
          <w:sz w:val="32"/>
          <w:szCs w:val="32"/>
        </w:rPr>
      </w:pPr>
      <w:r w:rsidRPr="00B45A29">
        <w:rPr>
          <w:sz w:val="32"/>
          <w:szCs w:val="32"/>
        </w:rPr>
        <w:t xml:space="preserve">    dpStartDate.SelectedDate</w:t>
      </w:r>
    </w:p>
    <w:p w14:paraId="268B0D78" w14:textId="77777777" w:rsidR="00B45A29" w:rsidRPr="00B45A29" w:rsidRDefault="00B45A29" w:rsidP="00B45A29">
      <w:pPr>
        <w:rPr>
          <w:b/>
          <w:bCs/>
          <w:sz w:val="32"/>
          <w:szCs w:val="32"/>
        </w:rPr>
      </w:pPr>
      <w:r w:rsidRPr="00B45A29">
        <w:rPr>
          <w:b/>
          <w:bCs/>
          <w:sz w:val="32"/>
          <w:szCs w:val="32"/>
        </w:rPr>
        <w:t>Note</w:t>
      </w:r>
    </w:p>
    <w:p w14:paraId="3F907F73" w14:textId="77777777" w:rsidR="00B45A29" w:rsidRPr="00B45A29" w:rsidRDefault="00B45A29" w:rsidP="00B45A29">
      <w:pPr>
        <w:rPr>
          <w:sz w:val="32"/>
          <w:szCs w:val="32"/>
        </w:rPr>
      </w:pPr>
      <w:r w:rsidRPr="00B45A29">
        <w:rPr>
          <w:sz w:val="32"/>
          <w:szCs w:val="32"/>
        </w:rPr>
        <w:t>Generated Date Picker control names inside Form Data Cards may differ.</w:t>
      </w:r>
    </w:p>
    <w:p w14:paraId="257623DD" w14:textId="77777777" w:rsidR="00B45A29" w:rsidRPr="00B45A29" w:rsidRDefault="00B45A29" w:rsidP="00B45A29">
      <w:pPr>
        <w:rPr>
          <w:sz w:val="32"/>
          <w:szCs w:val="32"/>
        </w:rPr>
      </w:pPr>
      <w:r w:rsidRPr="00B45A29">
        <w:rPr>
          <w:sz w:val="32"/>
          <w:szCs w:val="32"/>
        </w:rPr>
        <w:t>Rename them meaningfully before using them.</w:t>
      </w:r>
    </w:p>
    <w:p w14:paraId="404A9AE5" w14:textId="77777777" w:rsidR="00B45A29" w:rsidRPr="00B45A29" w:rsidRDefault="00B45A29" w:rsidP="00B45A29">
      <w:pPr>
        <w:rPr>
          <w:sz w:val="32"/>
          <w:szCs w:val="32"/>
        </w:rPr>
      </w:pPr>
      <w:r w:rsidRPr="00B45A29">
        <w:rPr>
          <w:sz w:val="32"/>
          <w:szCs w:val="32"/>
        </w:rPr>
        <w:lastRenderedPageBreak/>
        <w:pict w14:anchorId="4C83983A">
          <v:rect id="_x0000_i7931" style="width:0;height:1.5pt" o:hralign="center" o:hrstd="t" o:hr="t" fillcolor="#a0a0a0" stroked="f"/>
        </w:pict>
      </w:r>
    </w:p>
    <w:p w14:paraId="09251338" w14:textId="77777777" w:rsidR="00B45A29" w:rsidRPr="00B45A29" w:rsidRDefault="00B45A29" w:rsidP="00B45A29">
      <w:pPr>
        <w:rPr>
          <w:b/>
          <w:bCs/>
          <w:sz w:val="32"/>
          <w:szCs w:val="32"/>
        </w:rPr>
      </w:pPr>
      <w:r w:rsidRPr="00B45A29">
        <w:rPr>
          <w:b/>
          <w:bCs/>
          <w:sz w:val="32"/>
          <w:szCs w:val="32"/>
        </w:rPr>
        <w:t>86. Rename Date Controls</w:t>
      </w:r>
    </w:p>
    <w:p w14:paraId="6E5EFE84" w14:textId="77777777" w:rsidR="00B45A29" w:rsidRPr="00B45A29" w:rsidRDefault="00B45A29" w:rsidP="00B45A29">
      <w:pPr>
        <w:rPr>
          <w:sz w:val="32"/>
          <w:szCs w:val="32"/>
        </w:rPr>
      </w:pPr>
      <w:r w:rsidRPr="00B45A29">
        <w:rPr>
          <w:sz w:val="32"/>
          <w:szCs w:val="32"/>
        </w:rPr>
        <w:t>Example:</w:t>
      </w:r>
    </w:p>
    <w:p w14:paraId="4D57107A" w14:textId="77777777" w:rsidR="00B45A29" w:rsidRPr="00B45A29" w:rsidRDefault="00B45A29" w:rsidP="00B45A29">
      <w:pPr>
        <w:rPr>
          <w:sz w:val="32"/>
          <w:szCs w:val="32"/>
        </w:rPr>
      </w:pPr>
      <w:r w:rsidRPr="00B45A29">
        <w:rPr>
          <w:sz w:val="32"/>
          <w:szCs w:val="32"/>
        </w:rPr>
        <w:t>dpStartDate</w:t>
      </w:r>
    </w:p>
    <w:p w14:paraId="20200259" w14:textId="77777777" w:rsidR="00B45A29" w:rsidRPr="00B45A29" w:rsidRDefault="00B45A29" w:rsidP="00B45A29">
      <w:pPr>
        <w:rPr>
          <w:sz w:val="32"/>
          <w:szCs w:val="32"/>
        </w:rPr>
      </w:pPr>
      <w:r w:rsidRPr="00B45A29">
        <w:rPr>
          <w:sz w:val="32"/>
          <w:szCs w:val="32"/>
        </w:rPr>
        <w:t>and:</w:t>
      </w:r>
    </w:p>
    <w:p w14:paraId="0706C4A3" w14:textId="77777777" w:rsidR="00B45A29" w:rsidRPr="00B45A29" w:rsidRDefault="00B45A29" w:rsidP="00B45A29">
      <w:pPr>
        <w:rPr>
          <w:sz w:val="32"/>
          <w:szCs w:val="32"/>
        </w:rPr>
      </w:pPr>
      <w:r w:rsidRPr="00B45A29">
        <w:rPr>
          <w:sz w:val="32"/>
          <w:szCs w:val="32"/>
        </w:rPr>
        <w:t>dpEndDate</w:t>
      </w:r>
    </w:p>
    <w:p w14:paraId="29B24C73" w14:textId="77777777" w:rsidR="00B45A29" w:rsidRPr="00B45A29" w:rsidRDefault="00B45A29" w:rsidP="00B45A29">
      <w:pPr>
        <w:rPr>
          <w:sz w:val="32"/>
          <w:szCs w:val="32"/>
        </w:rPr>
      </w:pPr>
      <w:r w:rsidRPr="00B45A29">
        <w:rPr>
          <w:sz w:val="32"/>
          <w:szCs w:val="32"/>
        </w:rPr>
        <w:t>This is clearer than:</w:t>
      </w:r>
    </w:p>
    <w:p w14:paraId="382BAA33" w14:textId="77777777" w:rsidR="00B45A29" w:rsidRPr="00B45A29" w:rsidRDefault="00B45A29" w:rsidP="00B45A29">
      <w:pPr>
        <w:rPr>
          <w:sz w:val="32"/>
          <w:szCs w:val="32"/>
        </w:rPr>
      </w:pPr>
      <w:r w:rsidRPr="00B45A29">
        <w:rPr>
          <w:sz w:val="32"/>
          <w:szCs w:val="32"/>
        </w:rPr>
        <w:t>DataCardValue17</w:t>
      </w:r>
    </w:p>
    <w:p w14:paraId="7E2D38DF" w14:textId="77777777" w:rsidR="00B45A29" w:rsidRPr="00B45A29" w:rsidRDefault="00B45A29" w:rsidP="00B45A29">
      <w:pPr>
        <w:rPr>
          <w:sz w:val="32"/>
          <w:szCs w:val="32"/>
        </w:rPr>
      </w:pPr>
      <w:r w:rsidRPr="00B45A29">
        <w:rPr>
          <w:sz w:val="32"/>
          <w:szCs w:val="32"/>
        </w:rPr>
        <w:t>DataCardValue24</w:t>
      </w:r>
    </w:p>
    <w:p w14:paraId="27EBB4C1" w14:textId="77777777" w:rsidR="00B45A29" w:rsidRPr="00B45A29" w:rsidRDefault="00B45A29" w:rsidP="00B45A29">
      <w:pPr>
        <w:rPr>
          <w:b/>
          <w:bCs/>
          <w:sz w:val="32"/>
          <w:szCs w:val="32"/>
        </w:rPr>
      </w:pPr>
      <w:r w:rsidRPr="00B45A29">
        <w:rPr>
          <w:b/>
          <w:bCs/>
          <w:sz w:val="32"/>
          <w:szCs w:val="32"/>
        </w:rPr>
        <w:t>Important</w:t>
      </w:r>
    </w:p>
    <w:p w14:paraId="18821FC4" w14:textId="77777777" w:rsidR="00B45A29" w:rsidRPr="00B45A29" w:rsidRDefault="00B45A29" w:rsidP="00B45A29">
      <w:pPr>
        <w:rPr>
          <w:sz w:val="32"/>
          <w:szCs w:val="32"/>
        </w:rPr>
      </w:pPr>
      <w:r w:rsidRPr="00B45A29">
        <w:rPr>
          <w:sz w:val="32"/>
          <w:szCs w:val="32"/>
        </w:rPr>
        <w:t>Unlock/customize Data Cards only when needed and understand the generated Form logic before changing it.</w:t>
      </w:r>
    </w:p>
    <w:p w14:paraId="530958E6" w14:textId="77777777" w:rsidR="00B45A29" w:rsidRPr="00B45A29" w:rsidRDefault="00B45A29" w:rsidP="00B45A29">
      <w:pPr>
        <w:rPr>
          <w:sz w:val="32"/>
          <w:szCs w:val="32"/>
        </w:rPr>
      </w:pPr>
      <w:r w:rsidRPr="00B45A29">
        <w:rPr>
          <w:sz w:val="32"/>
          <w:szCs w:val="32"/>
        </w:rPr>
        <w:pict w14:anchorId="6F73BEC9">
          <v:rect id="_x0000_i7932" style="width:0;height:1.5pt" o:hralign="center" o:hrstd="t" o:hr="t" fillcolor="#a0a0a0" stroked="f"/>
        </w:pict>
      </w:r>
    </w:p>
    <w:p w14:paraId="28A46053" w14:textId="77777777" w:rsidR="00B45A29" w:rsidRPr="00B45A29" w:rsidRDefault="00B45A29" w:rsidP="00B45A29">
      <w:pPr>
        <w:rPr>
          <w:b/>
          <w:bCs/>
          <w:sz w:val="32"/>
          <w:szCs w:val="32"/>
        </w:rPr>
      </w:pPr>
      <w:r w:rsidRPr="00B45A29">
        <w:rPr>
          <w:b/>
          <w:bCs/>
          <w:sz w:val="32"/>
          <w:szCs w:val="32"/>
        </w:rPr>
        <w:t>87. Submit Button Validation</w:t>
      </w:r>
    </w:p>
    <w:p w14:paraId="451011CA" w14:textId="77777777" w:rsidR="00B45A29" w:rsidRPr="00B45A29" w:rsidRDefault="00B45A29" w:rsidP="00B45A29">
      <w:pPr>
        <w:rPr>
          <w:sz w:val="32"/>
          <w:szCs w:val="32"/>
        </w:rPr>
      </w:pPr>
      <w:r w:rsidRPr="00B45A29">
        <w:rPr>
          <w:sz w:val="32"/>
          <w:szCs w:val="32"/>
        </w:rPr>
        <w:t>If Date control references are available:</w:t>
      </w:r>
    </w:p>
    <w:p w14:paraId="148750B8" w14:textId="77777777" w:rsidR="00B45A29" w:rsidRPr="00B45A29" w:rsidRDefault="00B45A29" w:rsidP="00B45A29">
      <w:pPr>
        <w:rPr>
          <w:sz w:val="32"/>
          <w:szCs w:val="32"/>
        </w:rPr>
      </w:pPr>
      <w:r w:rsidRPr="00B45A29">
        <w:rPr>
          <w:sz w:val="32"/>
          <w:szCs w:val="32"/>
        </w:rPr>
        <w:t>If(</w:t>
      </w:r>
    </w:p>
    <w:p w14:paraId="2630709F" w14:textId="77777777" w:rsidR="00B45A29" w:rsidRPr="00B45A29" w:rsidRDefault="00B45A29" w:rsidP="00B45A29">
      <w:pPr>
        <w:rPr>
          <w:sz w:val="32"/>
          <w:szCs w:val="32"/>
        </w:rPr>
      </w:pPr>
      <w:r w:rsidRPr="00B45A29">
        <w:rPr>
          <w:sz w:val="32"/>
          <w:szCs w:val="32"/>
        </w:rPr>
        <w:t xml:space="preserve">    !frmLeaveRequest.Valid ||</w:t>
      </w:r>
    </w:p>
    <w:p w14:paraId="2B5D4C12" w14:textId="77777777" w:rsidR="00B45A29" w:rsidRPr="00B45A29" w:rsidRDefault="00B45A29" w:rsidP="00B45A29">
      <w:pPr>
        <w:rPr>
          <w:sz w:val="32"/>
          <w:szCs w:val="32"/>
        </w:rPr>
      </w:pPr>
      <w:r w:rsidRPr="00B45A29">
        <w:rPr>
          <w:sz w:val="32"/>
          <w:szCs w:val="32"/>
        </w:rPr>
        <w:t xml:space="preserve">    dpEndDate.SelectedDate &lt;</w:t>
      </w:r>
    </w:p>
    <w:p w14:paraId="353C0CE1" w14:textId="77777777" w:rsidR="00B45A29" w:rsidRPr="00B45A29" w:rsidRDefault="00B45A29" w:rsidP="00B45A29">
      <w:pPr>
        <w:rPr>
          <w:sz w:val="32"/>
          <w:szCs w:val="32"/>
        </w:rPr>
      </w:pPr>
      <w:r w:rsidRPr="00B45A29">
        <w:rPr>
          <w:sz w:val="32"/>
          <w:szCs w:val="32"/>
        </w:rPr>
        <w:t xml:space="preserve">        dpStartDate.SelectedDate,</w:t>
      </w:r>
    </w:p>
    <w:p w14:paraId="5BC6F25F" w14:textId="77777777" w:rsidR="00B45A29" w:rsidRPr="00B45A29" w:rsidRDefault="00B45A29" w:rsidP="00B45A29">
      <w:pPr>
        <w:rPr>
          <w:sz w:val="32"/>
          <w:szCs w:val="32"/>
        </w:rPr>
      </w:pPr>
    </w:p>
    <w:p w14:paraId="7A4D1028" w14:textId="77777777" w:rsidR="00B45A29" w:rsidRPr="00B45A29" w:rsidRDefault="00B45A29" w:rsidP="00B45A29">
      <w:pPr>
        <w:rPr>
          <w:sz w:val="32"/>
          <w:szCs w:val="32"/>
        </w:rPr>
      </w:pPr>
      <w:r w:rsidRPr="00B45A29">
        <w:rPr>
          <w:sz w:val="32"/>
          <w:szCs w:val="32"/>
        </w:rPr>
        <w:t xml:space="preserve">    DisplayMode.Disabled,</w:t>
      </w:r>
    </w:p>
    <w:p w14:paraId="7971D314" w14:textId="77777777" w:rsidR="00B45A29" w:rsidRPr="00B45A29" w:rsidRDefault="00B45A29" w:rsidP="00B45A29">
      <w:pPr>
        <w:rPr>
          <w:sz w:val="32"/>
          <w:szCs w:val="32"/>
        </w:rPr>
      </w:pPr>
    </w:p>
    <w:p w14:paraId="1EBB8C8C" w14:textId="77777777" w:rsidR="00B45A29" w:rsidRPr="00B45A29" w:rsidRDefault="00B45A29" w:rsidP="00B45A29">
      <w:pPr>
        <w:rPr>
          <w:sz w:val="32"/>
          <w:szCs w:val="32"/>
        </w:rPr>
      </w:pPr>
      <w:r w:rsidRPr="00B45A29">
        <w:rPr>
          <w:sz w:val="32"/>
          <w:szCs w:val="32"/>
        </w:rPr>
        <w:lastRenderedPageBreak/>
        <w:t xml:space="preserve">    DisplayMode.Edit</w:t>
      </w:r>
    </w:p>
    <w:p w14:paraId="1C0B8817" w14:textId="77777777" w:rsidR="00B45A29" w:rsidRPr="00B45A29" w:rsidRDefault="00B45A29" w:rsidP="00B45A29">
      <w:pPr>
        <w:rPr>
          <w:sz w:val="32"/>
          <w:szCs w:val="32"/>
        </w:rPr>
      </w:pPr>
      <w:r w:rsidRPr="00B45A29">
        <w:rPr>
          <w:sz w:val="32"/>
          <w:szCs w:val="32"/>
        </w:rPr>
        <w:t>)</w:t>
      </w:r>
    </w:p>
    <w:p w14:paraId="01709ACC" w14:textId="77777777" w:rsidR="00B45A29" w:rsidRPr="00B45A29" w:rsidRDefault="00B45A29" w:rsidP="00B45A29">
      <w:pPr>
        <w:rPr>
          <w:sz w:val="32"/>
          <w:szCs w:val="32"/>
        </w:rPr>
      </w:pPr>
      <w:r w:rsidRPr="00B45A29">
        <w:rPr>
          <w:sz w:val="32"/>
          <w:szCs w:val="32"/>
        </w:rPr>
        <w:t>Now Submit is enabled only when:</w:t>
      </w:r>
    </w:p>
    <w:p w14:paraId="57EF3FAD" w14:textId="77777777" w:rsidR="00B45A29" w:rsidRPr="00B45A29" w:rsidRDefault="00B45A29" w:rsidP="00B45A29">
      <w:pPr>
        <w:rPr>
          <w:b/>
          <w:bCs/>
          <w:sz w:val="32"/>
          <w:szCs w:val="32"/>
        </w:rPr>
      </w:pPr>
      <w:r w:rsidRPr="00B45A29">
        <w:rPr>
          <w:b/>
          <w:bCs/>
          <w:sz w:val="32"/>
          <w:szCs w:val="32"/>
        </w:rPr>
        <w:t>Form valid</w:t>
      </w:r>
    </w:p>
    <w:p w14:paraId="106AB934" w14:textId="77777777" w:rsidR="00B45A29" w:rsidRPr="00B45A29" w:rsidRDefault="00B45A29" w:rsidP="00B45A29">
      <w:pPr>
        <w:rPr>
          <w:sz w:val="32"/>
          <w:szCs w:val="32"/>
        </w:rPr>
      </w:pPr>
      <w:r w:rsidRPr="00B45A29">
        <w:rPr>
          <w:sz w:val="32"/>
          <w:szCs w:val="32"/>
        </w:rPr>
        <w:t>and:</w:t>
      </w:r>
    </w:p>
    <w:p w14:paraId="694FA74D" w14:textId="77777777" w:rsidR="00B45A29" w:rsidRPr="00B45A29" w:rsidRDefault="00B45A29" w:rsidP="00B45A29">
      <w:pPr>
        <w:rPr>
          <w:b/>
          <w:bCs/>
          <w:sz w:val="32"/>
          <w:szCs w:val="32"/>
        </w:rPr>
      </w:pPr>
      <w:r w:rsidRPr="00B45A29">
        <w:rPr>
          <w:b/>
          <w:bCs/>
          <w:sz w:val="32"/>
          <w:szCs w:val="32"/>
        </w:rPr>
        <w:t>Dates valid.</w:t>
      </w:r>
    </w:p>
    <w:p w14:paraId="2FD223A5" w14:textId="77777777" w:rsidR="00B45A29" w:rsidRPr="00B45A29" w:rsidRDefault="00B45A29" w:rsidP="00B45A29">
      <w:pPr>
        <w:rPr>
          <w:sz w:val="32"/>
          <w:szCs w:val="32"/>
        </w:rPr>
      </w:pPr>
      <w:r w:rsidRPr="00B45A29">
        <w:rPr>
          <w:sz w:val="32"/>
          <w:szCs w:val="32"/>
        </w:rPr>
        <w:pict w14:anchorId="466B1D6E">
          <v:rect id="_x0000_i7933" style="width:0;height:1.5pt" o:hralign="center" o:hrstd="t" o:hr="t" fillcolor="#a0a0a0" stroked="f"/>
        </w:pict>
      </w:r>
    </w:p>
    <w:p w14:paraId="2BAE2F49" w14:textId="77777777" w:rsidR="00B45A29" w:rsidRPr="00B45A29" w:rsidRDefault="00B45A29" w:rsidP="00B45A29">
      <w:pPr>
        <w:rPr>
          <w:b/>
          <w:bCs/>
          <w:sz w:val="32"/>
          <w:szCs w:val="32"/>
        </w:rPr>
      </w:pPr>
      <w:r w:rsidRPr="00B45A29">
        <w:rPr>
          <w:b/>
          <w:bCs/>
          <w:sz w:val="32"/>
          <w:szCs w:val="32"/>
        </w:rPr>
        <w:t>88. Alternative Warning Pattern</w:t>
      </w:r>
    </w:p>
    <w:p w14:paraId="5458BBCA" w14:textId="77777777" w:rsidR="00B45A29" w:rsidRPr="00B45A29" w:rsidRDefault="00B45A29" w:rsidP="00B45A29">
      <w:pPr>
        <w:rPr>
          <w:sz w:val="32"/>
          <w:szCs w:val="32"/>
        </w:rPr>
      </w:pPr>
      <w:r w:rsidRPr="00B45A29">
        <w:rPr>
          <w:sz w:val="32"/>
          <w:szCs w:val="32"/>
        </w:rPr>
        <w:t>Instead of disabling the button entirely:</w:t>
      </w:r>
    </w:p>
    <w:p w14:paraId="6B291E08" w14:textId="77777777" w:rsidR="00B45A29" w:rsidRPr="00B45A29" w:rsidRDefault="00B45A29" w:rsidP="00B45A29">
      <w:pPr>
        <w:rPr>
          <w:sz w:val="32"/>
          <w:szCs w:val="32"/>
        </w:rPr>
      </w:pPr>
      <w:r w:rsidRPr="00B45A29">
        <w:rPr>
          <w:sz w:val="32"/>
          <w:szCs w:val="32"/>
        </w:rPr>
        <w:t>If(</w:t>
      </w:r>
    </w:p>
    <w:p w14:paraId="2371F718" w14:textId="77777777" w:rsidR="00B45A29" w:rsidRPr="00B45A29" w:rsidRDefault="00B45A29" w:rsidP="00B45A29">
      <w:pPr>
        <w:rPr>
          <w:sz w:val="32"/>
          <w:szCs w:val="32"/>
        </w:rPr>
      </w:pPr>
      <w:r w:rsidRPr="00B45A29">
        <w:rPr>
          <w:sz w:val="32"/>
          <w:szCs w:val="32"/>
        </w:rPr>
        <w:t xml:space="preserve">    dpEndDate.SelectedDate &lt;</w:t>
      </w:r>
    </w:p>
    <w:p w14:paraId="662113A1" w14:textId="77777777" w:rsidR="00B45A29" w:rsidRPr="00B45A29" w:rsidRDefault="00B45A29" w:rsidP="00B45A29">
      <w:pPr>
        <w:rPr>
          <w:sz w:val="32"/>
          <w:szCs w:val="32"/>
        </w:rPr>
      </w:pPr>
      <w:r w:rsidRPr="00B45A29">
        <w:rPr>
          <w:sz w:val="32"/>
          <w:szCs w:val="32"/>
        </w:rPr>
        <w:t xml:space="preserve">        dpStartDate.SelectedDate,</w:t>
      </w:r>
    </w:p>
    <w:p w14:paraId="1DFB055F" w14:textId="77777777" w:rsidR="00B45A29" w:rsidRPr="00B45A29" w:rsidRDefault="00B45A29" w:rsidP="00B45A29">
      <w:pPr>
        <w:rPr>
          <w:sz w:val="32"/>
          <w:szCs w:val="32"/>
        </w:rPr>
      </w:pPr>
    </w:p>
    <w:p w14:paraId="4209C6FB" w14:textId="77777777" w:rsidR="00B45A29" w:rsidRPr="00B45A29" w:rsidRDefault="00B45A29" w:rsidP="00B45A29">
      <w:pPr>
        <w:rPr>
          <w:sz w:val="32"/>
          <w:szCs w:val="32"/>
        </w:rPr>
      </w:pPr>
      <w:r w:rsidRPr="00B45A29">
        <w:rPr>
          <w:sz w:val="32"/>
          <w:szCs w:val="32"/>
        </w:rPr>
        <w:t xml:space="preserve">    Notify(</w:t>
      </w:r>
    </w:p>
    <w:p w14:paraId="0C23713D" w14:textId="77777777" w:rsidR="00B45A29" w:rsidRPr="00B45A29" w:rsidRDefault="00B45A29" w:rsidP="00B45A29">
      <w:pPr>
        <w:rPr>
          <w:sz w:val="32"/>
          <w:szCs w:val="32"/>
        </w:rPr>
      </w:pPr>
      <w:r w:rsidRPr="00B45A29">
        <w:rPr>
          <w:sz w:val="32"/>
          <w:szCs w:val="32"/>
        </w:rPr>
        <w:t xml:space="preserve">        "End Date cannot be before Start Date.",</w:t>
      </w:r>
    </w:p>
    <w:p w14:paraId="46BBF3C5" w14:textId="77777777" w:rsidR="00B45A29" w:rsidRPr="00B45A29" w:rsidRDefault="00B45A29" w:rsidP="00B45A29">
      <w:pPr>
        <w:rPr>
          <w:sz w:val="32"/>
          <w:szCs w:val="32"/>
        </w:rPr>
      </w:pPr>
      <w:r w:rsidRPr="00B45A29">
        <w:rPr>
          <w:sz w:val="32"/>
          <w:szCs w:val="32"/>
        </w:rPr>
        <w:t xml:space="preserve">        NotificationType.Warning</w:t>
      </w:r>
    </w:p>
    <w:p w14:paraId="3383B8C4" w14:textId="77777777" w:rsidR="00B45A29" w:rsidRPr="00B45A29" w:rsidRDefault="00B45A29" w:rsidP="00B45A29">
      <w:pPr>
        <w:rPr>
          <w:sz w:val="32"/>
          <w:szCs w:val="32"/>
        </w:rPr>
      </w:pPr>
      <w:r w:rsidRPr="00B45A29">
        <w:rPr>
          <w:sz w:val="32"/>
          <w:szCs w:val="32"/>
        </w:rPr>
        <w:t xml:space="preserve">    ),</w:t>
      </w:r>
    </w:p>
    <w:p w14:paraId="5F53F5C4" w14:textId="77777777" w:rsidR="00B45A29" w:rsidRPr="00B45A29" w:rsidRDefault="00B45A29" w:rsidP="00B45A29">
      <w:pPr>
        <w:rPr>
          <w:sz w:val="32"/>
          <w:szCs w:val="32"/>
        </w:rPr>
      </w:pPr>
    </w:p>
    <w:p w14:paraId="330853BE" w14:textId="77777777" w:rsidR="00B45A29" w:rsidRPr="00B45A29" w:rsidRDefault="00B45A29" w:rsidP="00B45A29">
      <w:pPr>
        <w:rPr>
          <w:sz w:val="32"/>
          <w:szCs w:val="32"/>
        </w:rPr>
      </w:pPr>
      <w:r w:rsidRPr="00B45A29">
        <w:rPr>
          <w:sz w:val="32"/>
          <w:szCs w:val="32"/>
        </w:rPr>
        <w:t xml:space="preserve">    SubmitForm(frmLeaveRequest)</w:t>
      </w:r>
    </w:p>
    <w:p w14:paraId="61817D4F" w14:textId="77777777" w:rsidR="00B45A29" w:rsidRPr="00B45A29" w:rsidRDefault="00B45A29" w:rsidP="00B45A29">
      <w:pPr>
        <w:rPr>
          <w:sz w:val="32"/>
          <w:szCs w:val="32"/>
        </w:rPr>
      </w:pPr>
      <w:r w:rsidRPr="00B45A29">
        <w:rPr>
          <w:sz w:val="32"/>
          <w:szCs w:val="32"/>
        </w:rPr>
        <w:t>)</w:t>
      </w:r>
    </w:p>
    <w:p w14:paraId="3FB11F02" w14:textId="77777777" w:rsidR="00B45A29" w:rsidRPr="00B45A29" w:rsidRDefault="00B45A29" w:rsidP="00B45A29">
      <w:pPr>
        <w:rPr>
          <w:sz w:val="32"/>
          <w:szCs w:val="32"/>
        </w:rPr>
      </w:pPr>
      <w:r w:rsidRPr="00B45A29">
        <w:rPr>
          <w:sz w:val="32"/>
          <w:szCs w:val="32"/>
        </w:rPr>
        <w:t>This gives explicit feedback.</w:t>
      </w:r>
    </w:p>
    <w:p w14:paraId="08FF6B5E" w14:textId="77777777" w:rsidR="00B45A29" w:rsidRPr="00B45A29" w:rsidRDefault="00B45A29" w:rsidP="00B45A29">
      <w:pPr>
        <w:rPr>
          <w:sz w:val="32"/>
          <w:szCs w:val="32"/>
        </w:rPr>
      </w:pPr>
      <w:r w:rsidRPr="00B45A29">
        <w:rPr>
          <w:sz w:val="32"/>
          <w:szCs w:val="32"/>
        </w:rPr>
        <w:pict w14:anchorId="1654DAE8">
          <v:rect id="_x0000_i7934" style="width:0;height:1.5pt" o:hralign="center" o:hrstd="t" o:hr="t" fillcolor="#a0a0a0" stroked="f"/>
        </w:pict>
      </w:r>
    </w:p>
    <w:p w14:paraId="49C6AE3E" w14:textId="77777777" w:rsidR="00B45A29" w:rsidRPr="00B45A29" w:rsidRDefault="00B45A29" w:rsidP="00B45A29">
      <w:pPr>
        <w:rPr>
          <w:b/>
          <w:bCs/>
          <w:sz w:val="32"/>
          <w:szCs w:val="32"/>
        </w:rPr>
      </w:pPr>
      <w:r w:rsidRPr="00B45A29">
        <w:rPr>
          <w:b/>
          <w:bCs/>
          <w:sz w:val="32"/>
          <w:szCs w:val="32"/>
        </w:rPr>
        <w:lastRenderedPageBreak/>
        <w:t>89. Which Is Better?</w:t>
      </w:r>
    </w:p>
    <w:p w14:paraId="66176A18" w14:textId="77777777" w:rsidR="00B45A29" w:rsidRPr="00B45A29" w:rsidRDefault="00B45A29" w:rsidP="00B45A29">
      <w:pPr>
        <w:rPr>
          <w:sz w:val="32"/>
          <w:szCs w:val="32"/>
        </w:rPr>
      </w:pPr>
      <w:r w:rsidRPr="00B45A29">
        <w:rPr>
          <w:sz w:val="32"/>
          <w:szCs w:val="32"/>
        </w:rPr>
        <w:t>Possible best experience:</w:t>
      </w:r>
    </w:p>
    <w:p w14:paraId="2B4E184D" w14:textId="77777777" w:rsidR="00B45A29" w:rsidRPr="00B45A29" w:rsidRDefault="00B45A29" w:rsidP="00B45A29">
      <w:pPr>
        <w:rPr>
          <w:b/>
          <w:bCs/>
          <w:sz w:val="32"/>
          <w:szCs w:val="32"/>
        </w:rPr>
      </w:pPr>
      <w:r w:rsidRPr="00B45A29">
        <w:rPr>
          <w:b/>
          <w:bCs/>
          <w:sz w:val="32"/>
          <w:szCs w:val="32"/>
        </w:rPr>
        <w:t>Show validation message</w:t>
      </w:r>
    </w:p>
    <w:p w14:paraId="6E0705EE" w14:textId="77777777" w:rsidR="00B45A29" w:rsidRPr="00B45A29" w:rsidRDefault="00B45A29" w:rsidP="00B45A29">
      <w:pPr>
        <w:rPr>
          <w:sz w:val="32"/>
          <w:szCs w:val="32"/>
        </w:rPr>
      </w:pPr>
      <w:r w:rsidRPr="00B45A29">
        <w:rPr>
          <w:sz w:val="32"/>
          <w:szCs w:val="32"/>
        </w:rPr>
        <w:t>and:</w:t>
      </w:r>
    </w:p>
    <w:p w14:paraId="1E7B7200" w14:textId="77777777" w:rsidR="00B45A29" w:rsidRPr="00B45A29" w:rsidRDefault="00B45A29" w:rsidP="00B45A29">
      <w:pPr>
        <w:rPr>
          <w:b/>
          <w:bCs/>
          <w:sz w:val="32"/>
          <w:szCs w:val="32"/>
        </w:rPr>
      </w:pPr>
      <w:r w:rsidRPr="00B45A29">
        <w:rPr>
          <w:b/>
          <w:bCs/>
          <w:sz w:val="32"/>
          <w:szCs w:val="32"/>
        </w:rPr>
        <w:t>Disable Submit</w:t>
      </w:r>
    </w:p>
    <w:p w14:paraId="00D12B44" w14:textId="77777777" w:rsidR="00B45A29" w:rsidRPr="00B45A29" w:rsidRDefault="00B45A29" w:rsidP="00B45A29">
      <w:pPr>
        <w:rPr>
          <w:sz w:val="32"/>
          <w:szCs w:val="32"/>
        </w:rPr>
      </w:pPr>
      <w:r w:rsidRPr="00B45A29">
        <w:rPr>
          <w:sz w:val="32"/>
          <w:szCs w:val="32"/>
        </w:rPr>
        <w:t>while invalid.</w:t>
      </w:r>
    </w:p>
    <w:p w14:paraId="73758B32" w14:textId="77777777" w:rsidR="00B45A29" w:rsidRPr="00B45A29" w:rsidRDefault="00B45A29" w:rsidP="00B45A29">
      <w:pPr>
        <w:rPr>
          <w:sz w:val="32"/>
          <w:szCs w:val="32"/>
        </w:rPr>
      </w:pPr>
      <w:r w:rsidRPr="00B45A29">
        <w:rPr>
          <w:sz w:val="32"/>
          <w:szCs w:val="32"/>
        </w:rPr>
        <w:t>Users can see:</w:t>
      </w:r>
    </w:p>
    <w:p w14:paraId="7F69DF8B" w14:textId="77777777" w:rsidR="00B45A29" w:rsidRPr="00B45A29" w:rsidRDefault="00B45A29" w:rsidP="00B45A29">
      <w:pPr>
        <w:rPr>
          <w:b/>
          <w:bCs/>
          <w:sz w:val="32"/>
          <w:szCs w:val="32"/>
        </w:rPr>
      </w:pPr>
      <w:r w:rsidRPr="00B45A29">
        <w:rPr>
          <w:b/>
          <w:bCs/>
          <w:sz w:val="32"/>
          <w:szCs w:val="32"/>
        </w:rPr>
        <w:t>What is wrong</w:t>
      </w:r>
    </w:p>
    <w:p w14:paraId="1BB1CFE9" w14:textId="77777777" w:rsidR="00B45A29" w:rsidRPr="00B45A29" w:rsidRDefault="00B45A29" w:rsidP="00B45A29">
      <w:pPr>
        <w:rPr>
          <w:sz w:val="32"/>
          <w:szCs w:val="32"/>
        </w:rPr>
      </w:pPr>
      <w:r w:rsidRPr="00B45A29">
        <w:rPr>
          <w:sz w:val="32"/>
          <w:szCs w:val="32"/>
        </w:rPr>
        <w:t>and:</w:t>
      </w:r>
    </w:p>
    <w:p w14:paraId="0F81CD3A" w14:textId="77777777" w:rsidR="00B45A29" w:rsidRPr="00B45A29" w:rsidRDefault="00B45A29" w:rsidP="00B45A29">
      <w:pPr>
        <w:rPr>
          <w:b/>
          <w:bCs/>
          <w:sz w:val="32"/>
          <w:szCs w:val="32"/>
        </w:rPr>
      </w:pPr>
      <w:r w:rsidRPr="00B45A29">
        <w:rPr>
          <w:b/>
          <w:bCs/>
          <w:sz w:val="32"/>
          <w:szCs w:val="32"/>
        </w:rPr>
        <w:t>Why they cannot continue.</w:t>
      </w:r>
    </w:p>
    <w:p w14:paraId="01AAEAAA" w14:textId="77777777" w:rsidR="00B45A29" w:rsidRPr="00B45A29" w:rsidRDefault="00B45A29" w:rsidP="00B45A29">
      <w:pPr>
        <w:rPr>
          <w:sz w:val="32"/>
          <w:szCs w:val="32"/>
        </w:rPr>
      </w:pPr>
      <w:r w:rsidRPr="00B45A29">
        <w:rPr>
          <w:sz w:val="32"/>
          <w:szCs w:val="32"/>
        </w:rPr>
        <w:pict w14:anchorId="505EB6DE">
          <v:rect id="_x0000_i7935" style="width:0;height:1.5pt" o:hralign="center" o:hrstd="t" o:hr="t" fillcolor="#a0a0a0" stroked="f"/>
        </w:pict>
      </w:r>
    </w:p>
    <w:p w14:paraId="14F91EE7" w14:textId="77777777" w:rsidR="00B45A29" w:rsidRPr="00B45A29" w:rsidRDefault="00B45A29" w:rsidP="00B45A29">
      <w:pPr>
        <w:rPr>
          <w:b/>
          <w:bCs/>
          <w:sz w:val="32"/>
          <w:szCs w:val="32"/>
        </w:rPr>
      </w:pPr>
      <w:r w:rsidRPr="00B45A29">
        <w:rPr>
          <w:b/>
          <w:bCs/>
          <w:sz w:val="32"/>
          <w:szCs w:val="32"/>
        </w:rPr>
        <w:t>PART M — EMPTY STATES</w:t>
      </w:r>
    </w:p>
    <w:p w14:paraId="34233EAA" w14:textId="77777777" w:rsidR="00B45A29" w:rsidRPr="00B45A29" w:rsidRDefault="00B45A29" w:rsidP="00B45A29">
      <w:pPr>
        <w:rPr>
          <w:b/>
          <w:bCs/>
          <w:sz w:val="32"/>
          <w:szCs w:val="32"/>
        </w:rPr>
      </w:pPr>
      <w:r w:rsidRPr="00B45A29">
        <w:rPr>
          <w:b/>
          <w:bCs/>
          <w:sz w:val="32"/>
          <w:szCs w:val="32"/>
        </w:rPr>
        <w:t>90. What Is an Empty State?</w:t>
      </w:r>
    </w:p>
    <w:p w14:paraId="4727D9D2" w14:textId="77777777" w:rsidR="00B45A29" w:rsidRPr="00B45A29" w:rsidRDefault="00B45A29" w:rsidP="00B45A29">
      <w:pPr>
        <w:rPr>
          <w:sz w:val="32"/>
          <w:szCs w:val="32"/>
        </w:rPr>
      </w:pPr>
      <w:r w:rsidRPr="00B45A29">
        <w:rPr>
          <w:sz w:val="32"/>
          <w:szCs w:val="32"/>
        </w:rPr>
        <w:t>A Gallery with no results should not simply show:</w:t>
      </w:r>
    </w:p>
    <w:p w14:paraId="5EDC33DD" w14:textId="77777777" w:rsidR="00B45A29" w:rsidRPr="00B45A29" w:rsidRDefault="00B45A29" w:rsidP="00B45A29">
      <w:pPr>
        <w:rPr>
          <w:b/>
          <w:bCs/>
          <w:sz w:val="32"/>
          <w:szCs w:val="32"/>
        </w:rPr>
      </w:pPr>
      <w:r w:rsidRPr="00B45A29">
        <w:rPr>
          <w:b/>
          <w:bCs/>
          <w:sz w:val="32"/>
          <w:szCs w:val="32"/>
        </w:rPr>
        <w:t>White Space.</w:t>
      </w:r>
    </w:p>
    <w:p w14:paraId="40BE98AD" w14:textId="77777777" w:rsidR="00B45A29" w:rsidRPr="00B45A29" w:rsidRDefault="00B45A29" w:rsidP="00B45A29">
      <w:pPr>
        <w:rPr>
          <w:sz w:val="32"/>
          <w:szCs w:val="32"/>
        </w:rPr>
      </w:pPr>
      <w:r w:rsidRPr="00B45A29">
        <w:rPr>
          <w:sz w:val="32"/>
          <w:szCs w:val="32"/>
        </w:rPr>
        <w:t>Power Fx IsEmpty() checks whether a table contains zero records.</w:t>
      </w:r>
    </w:p>
    <w:p w14:paraId="6AF3F432" w14:textId="77777777" w:rsidR="00B45A29" w:rsidRPr="00B45A29" w:rsidRDefault="00B45A29" w:rsidP="00B45A29">
      <w:pPr>
        <w:rPr>
          <w:sz w:val="32"/>
          <w:szCs w:val="32"/>
        </w:rPr>
      </w:pPr>
      <w:r w:rsidRPr="00B45A29">
        <w:rPr>
          <w:sz w:val="32"/>
          <w:szCs w:val="32"/>
        </w:rPr>
        <w:pict w14:anchorId="5C9A5284">
          <v:rect id="_x0000_i7936" style="width:0;height:1.5pt" o:hralign="center" o:hrstd="t" o:hr="t" fillcolor="#a0a0a0" stroked="f"/>
        </w:pict>
      </w:r>
    </w:p>
    <w:p w14:paraId="2BEC09B7" w14:textId="77777777" w:rsidR="00B45A29" w:rsidRPr="00B45A29" w:rsidRDefault="00B45A29" w:rsidP="00B45A29">
      <w:pPr>
        <w:rPr>
          <w:b/>
          <w:bCs/>
          <w:sz w:val="32"/>
          <w:szCs w:val="32"/>
        </w:rPr>
      </w:pPr>
      <w:r w:rsidRPr="00B45A29">
        <w:rPr>
          <w:b/>
          <w:bCs/>
          <w:sz w:val="32"/>
          <w:szCs w:val="32"/>
        </w:rPr>
        <w:t>91. Two Empty Scenarios</w:t>
      </w:r>
    </w:p>
    <w:p w14:paraId="193D8C85" w14:textId="77777777" w:rsidR="00B45A29" w:rsidRPr="00B45A29" w:rsidRDefault="00B45A29" w:rsidP="00B45A29">
      <w:pPr>
        <w:rPr>
          <w:sz w:val="32"/>
          <w:szCs w:val="32"/>
        </w:rPr>
      </w:pPr>
      <w:r w:rsidRPr="00B45A29">
        <w:rPr>
          <w:sz w:val="32"/>
          <w:szCs w:val="32"/>
        </w:rPr>
        <w:t>These are different.</w:t>
      </w:r>
    </w:p>
    <w:p w14:paraId="69449864" w14:textId="77777777" w:rsidR="00B45A29" w:rsidRPr="00B45A29" w:rsidRDefault="00B45A29" w:rsidP="00B45A29">
      <w:pPr>
        <w:rPr>
          <w:b/>
          <w:bCs/>
          <w:sz w:val="32"/>
          <w:szCs w:val="32"/>
        </w:rPr>
      </w:pPr>
      <w:r w:rsidRPr="00B45A29">
        <w:rPr>
          <w:b/>
          <w:bCs/>
          <w:sz w:val="32"/>
          <w:szCs w:val="32"/>
        </w:rPr>
        <w:t>Scenario A</w:t>
      </w:r>
    </w:p>
    <w:p w14:paraId="07971883" w14:textId="77777777" w:rsidR="00B45A29" w:rsidRPr="00B45A29" w:rsidRDefault="00B45A29" w:rsidP="00B45A29">
      <w:pPr>
        <w:rPr>
          <w:sz w:val="32"/>
          <w:szCs w:val="32"/>
        </w:rPr>
      </w:pPr>
      <w:r w:rsidRPr="00B45A29">
        <w:rPr>
          <w:sz w:val="32"/>
          <w:szCs w:val="32"/>
        </w:rPr>
        <w:t>Employee has no requests.</w:t>
      </w:r>
    </w:p>
    <w:p w14:paraId="4A940772" w14:textId="77777777" w:rsidR="00B45A29" w:rsidRPr="00B45A29" w:rsidRDefault="00B45A29" w:rsidP="00B45A29">
      <w:pPr>
        <w:rPr>
          <w:sz w:val="32"/>
          <w:szCs w:val="32"/>
        </w:rPr>
      </w:pPr>
      <w:r w:rsidRPr="00B45A29">
        <w:rPr>
          <w:sz w:val="32"/>
          <w:szCs w:val="32"/>
        </w:rPr>
        <w:lastRenderedPageBreak/>
        <w:t>Message:</w:t>
      </w:r>
    </w:p>
    <w:p w14:paraId="2BEE808C" w14:textId="77777777" w:rsidR="00B45A29" w:rsidRPr="00B45A29" w:rsidRDefault="00B45A29" w:rsidP="00B45A29">
      <w:pPr>
        <w:rPr>
          <w:sz w:val="32"/>
          <w:szCs w:val="32"/>
        </w:rPr>
      </w:pPr>
      <w:r w:rsidRPr="00B45A29">
        <w:rPr>
          <w:sz w:val="32"/>
          <w:szCs w:val="32"/>
        </w:rPr>
        <w:t>You don't have any leave requests yet.</w:t>
      </w:r>
    </w:p>
    <w:p w14:paraId="77C6566B" w14:textId="77777777" w:rsidR="00B45A29" w:rsidRPr="00B45A29" w:rsidRDefault="00B45A29" w:rsidP="00B45A29">
      <w:pPr>
        <w:rPr>
          <w:b/>
          <w:bCs/>
          <w:sz w:val="32"/>
          <w:szCs w:val="32"/>
        </w:rPr>
      </w:pPr>
      <w:r w:rsidRPr="00B45A29">
        <w:rPr>
          <w:b/>
          <w:bCs/>
          <w:sz w:val="32"/>
          <w:szCs w:val="32"/>
        </w:rPr>
        <w:t>Scenario B</w:t>
      </w:r>
    </w:p>
    <w:p w14:paraId="0EEE45BA" w14:textId="77777777" w:rsidR="00B45A29" w:rsidRPr="00B45A29" w:rsidRDefault="00B45A29" w:rsidP="00B45A29">
      <w:pPr>
        <w:rPr>
          <w:sz w:val="32"/>
          <w:szCs w:val="32"/>
        </w:rPr>
      </w:pPr>
      <w:r w:rsidRPr="00B45A29">
        <w:rPr>
          <w:sz w:val="32"/>
          <w:szCs w:val="32"/>
        </w:rPr>
        <w:t>Employee has requests but filters/search produce zero results.</w:t>
      </w:r>
    </w:p>
    <w:p w14:paraId="65F5B7FA" w14:textId="77777777" w:rsidR="00B45A29" w:rsidRPr="00B45A29" w:rsidRDefault="00B45A29" w:rsidP="00B45A29">
      <w:pPr>
        <w:rPr>
          <w:sz w:val="32"/>
          <w:szCs w:val="32"/>
        </w:rPr>
      </w:pPr>
      <w:r w:rsidRPr="00B45A29">
        <w:rPr>
          <w:sz w:val="32"/>
          <w:szCs w:val="32"/>
        </w:rPr>
        <w:t>Message:</w:t>
      </w:r>
    </w:p>
    <w:p w14:paraId="1E9FCFA2" w14:textId="77777777" w:rsidR="00B45A29" w:rsidRPr="00B45A29" w:rsidRDefault="00B45A29" w:rsidP="00B45A29">
      <w:pPr>
        <w:rPr>
          <w:sz w:val="32"/>
          <w:szCs w:val="32"/>
        </w:rPr>
      </w:pPr>
      <w:r w:rsidRPr="00B45A29">
        <w:rPr>
          <w:sz w:val="32"/>
          <w:szCs w:val="32"/>
        </w:rPr>
        <w:t>No requests match your search or filters.</w:t>
      </w:r>
    </w:p>
    <w:p w14:paraId="73ED3D36" w14:textId="77777777" w:rsidR="00B45A29" w:rsidRPr="00B45A29" w:rsidRDefault="00B45A29" w:rsidP="00B45A29">
      <w:pPr>
        <w:rPr>
          <w:sz w:val="32"/>
          <w:szCs w:val="32"/>
        </w:rPr>
      </w:pPr>
      <w:r w:rsidRPr="00B45A29">
        <w:rPr>
          <w:sz w:val="32"/>
          <w:szCs w:val="32"/>
        </w:rPr>
        <w:t>Good UX distinguishes them.</w:t>
      </w:r>
    </w:p>
    <w:p w14:paraId="6F5225C5" w14:textId="77777777" w:rsidR="00B45A29" w:rsidRPr="00B45A29" w:rsidRDefault="00B45A29" w:rsidP="00B45A29">
      <w:pPr>
        <w:rPr>
          <w:sz w:val="32"/>
          <w:szCs w:val="32"/>
        </w:rPr>
      </w:pPr>
      <w:r w:rsidRPr="00B45A29">
        <w:rPr>
          <w:sz w:val="32"/>
          <w:szCs w:val="32"/>
        </w:rPr>
        <w:pict w14:anchorId="275C7310">
          <v:rect id="_x0000_i7937" style="width:0;height:1.5pt" o:hralign="center" o:hrstd="t" o:hr="t" fillcolor="#a0a0a0" stroked="f"/>
        </w:pict>
      </w:r>
    </w:p>
    <w:p w14:paraId="3D7FD8CC" w14:textId="77777777" w:rsidR="00B45A29" w:rsidRPr="00B45A29" w:rsidRDefault="00B45A29" w:rsidP="00B45A29">
      <w:pPr>
        <w:rPr>
          <w:b/>
          <w:bCs/>
          <w:sz w:val="32"/>
          <w:szCs w:val="32"/>
        </w:rPr>
      </w:pPr>
      <w:r w:rsidRPr="00B45A29">
        <w:rPr>
          <w:b/>
          <w:bCs/>
          <w:sz w:val="32"/>
          <w:szCs w:val="32"/>
        </w:rPr>
        <w:t>92. Simple Empty-State Lab</w:t>
      </w:r>
    </w:p>
    <w:p w14:paraId="6CACE90B" w14:textId="77777777" w:rsidR="00B45A29" w:rsidRPr="00B45A29" w:rsidRDefault="00B45A29" w:rsidP="00B45A29">
      <w:pPr>
        <w:rPr>
          <w:sz w:val="32"/>
          <w:szCs w:val="32"/>
        </w:rPr>
      </w:pPr>
      <w:r w:rsidRPr="00B45A29">
        <w:rPr>
          <w:sz w:val="32"/>
          <w:szCs w:val="32"/>
        </w:rPr>
        <w:t>Add Container or Text:</w:t>
      </w:r>
    </w:p>
    <w:p w14:paraId="40752A28" w14:textId="77777777" w:rsidR="00B45A29" w:rsidRPr="00B45A29" w:rsidRDefault="00B45A29" w:rsidP="00B45A29">
      <w:pPr>
        <w:rPr>
          <w:sz w:val="32"/>
          <w:szCs w:val="32"/>
        </w:rPr>
      </w:pPr>
      <w:r w:rsidRPr="00B45A29">
        <w:rPr>
          <w:sz w:val="32"/>
          <w:szCs w:val="32"/>
        </w:rPr>
        <w:t>conEmptyRequests</w:t>
      </w:r>
    </w:p>
    <w:p w14:paraId="69DF0E61" w14:textId="77777777" w:rsidR="00B45A29" w:rsidRPr="00B45A29" w:rsidRDefault="00B45A29" w:rsidP="00B45A29">
      <w:pPr>
        <w:rPr>
          <w:sz w:val="32"/>
          <w:szCs w:val="32"/>
        </w:rPr>
      </w:pPr>
      <w:r w:rsidRPr="00B45A29">
        <w:rPr>
          <w:sz w:val="32"/>
          <w:szCs w:val="32"/>
        </w:rPr>
        <w:t>Inside:</w:t>
      </w:r>
    </w:p>
    <w:p w14:paraId="2D3794E1" w14:textId="77777777" w:rsidR="00B45A29" w:rsidRPr="00B45A29" w:rsidRDefault="00B45A29" w:rsidP="00B45A29">
      <w:pPr>
        <w:rPr>
          <w:sz w:val="32"/>
          <w:szCs w:val="32"/>
        </w:rPr>
      </w:pPr>
      <w:r w:rsidRPr="00B45A29">
        <w:rPr>
          <w:sz w:val="32"/>
          <w:szCs w:val="32"/>
        </w:rPr>
        <w:t>No requests found.</w:t>
      </w:r>
    </w:p>
    <w:p w14:paraId="485735F5" w14:textId="77777777" w:rsidR="00B45A29" w:rsidRPr="00B45A29" w:rsidRDefault="00B45A29" w:rsidP="00B45A29">
      <w:pPr>
        <w:rPr>
          <w:sz w:val="32"/>
          <w:szCs w:val="32"/>
        </w:rPr>
      </w:pPr>
      <w:r w:rsidRPr="00B45A29">
        <w:rPr>
          <w:sz w:val="32"/>
          <w:szCs w:val="32"/>
        </w:rPr>
        <w:t>Set Visible:</w:t>
      </w:r>
    </w:p>
    <w:p w14:paraId="54BDD703" w14:textId="77777777" w:rsidR="00B45A29" w:rsidRPr="00B45A29" w:rsidRDefault="00B45A29" w:rsidP="00B45A29">
      <w:pPr>
        <w:rPr>
          <w:sz w:val="32"/>
          <w:szCs w:val="32"/>
        </w:rPr>
      </w:pPr>
      <w:r w:rsidRPr="00B45A29">
        <w:rPr>
          <w:sz w:val="32"/>
          <w:szCs w:val="32"/>
        </w:rPr>
        <w:t>IsEmpty(</w:t>
      </w:r>
    </w:p>
    <w:p w14:paraId="11EE7438" w14:textId="77777777" w:rsidR="00B45A29" w:rsidRPr="00B45A29" w:rsidRDefault="00B45A29" w:rsidP="00B45A29">
      <w:pPr>
        <w:rPr>
          <w:sz w:val="32"/>
          <w:szCs w:val="32"/>
        </w:rPr>
      </w:pPr>
      <w:r w:rsidRPr="00B45A29">
        <w:rPr>
          <w:sz w:val="32"/>
          <w:szCs w:val="32"/>
        </w:rPr>
        <w:t xml:space="preserve">    galLeaveRequests.AllItems</w:t>
      </w:r>
    </w:p>
    <w:p w14:paraId="03ED51ED" w14:textId="77777777" w:rsidR="00B45A29" w:rsidRPr="00B45A29" w:rsidRDefault="00B45A29" w:rsidP="00B45A29">
      <w:pPr>
        <w:rPr>
          <w:sz w:val="32"/>
          <w:szCs w:val="32"/>
        </w:rPr>
      </w:pPr>
      <w:r w:rsidRPr="00B45A29">
        <w:rPr>
          <w:sz w:val="32"/>
          <w:szCs w:val="32"/>
        </w:rPr>
        <w:t>)</w:t>
      </w:r>
    </w:p>
    <w:p w14:paraId="426CB2CF" w14:textId="77777777" w:rsidR="00B45A29" w:rsidRPr="00B45A29" w:rsidRDefault="00B45A29" w:rsidP="00B45A29">
      <w:pPr>
        <w:rPr>
          <w:sz w:val="32"/>
          <w:szCs w:val="32"/>
        </w:rPr>
      </w:pPr>
      <w:r w:rsidRPr="00B45A29">
        <w:rPr>
          <w:sz w:val="32"/>
          <w:szCs w:val="32"/>
        </w:rPr>
        <w:t>For this training-sized Gallery, this provides a simple visible empty-state pattern.</w:t>
      </w:r>
    </w:p>
    <w:p w14:paraId="5F149480" w14:textId="77777777" w:rsidR="00B45A29" w:rsidRPr="00B45A29" w:rsidRDefault="00B45A29" w:rsidP="00B45A29">
      <w:pPr>
        <w:rPr>
          <w:sz w:val="32"/>
          <w:szCs w:val="32"/>
        </w:rPr>
      </w:pPr>
      <w:r w:rsidRPr="00B45A29">
        <w:rPr>
          <w:sz w:val="32"/>
          <w:szCs w:val="32"/>
        </w:rPr>
        <w:pict w14:anchorId="20B6EFE0">
          <v:rect id="_x0000_i7938" style="width:0;height:1.5pt" o:hralign="center" o:hrstd="t" o:hr="t" fillcolor="#a0a0a0" stroked="f"/>
        </w:pict>
      </w:r>
    </w:p>
    <w:p w14:paraId="3391E285" w14:textId="77777777" w:rsidR="00B45A29" w:rsidRPr="00B45A29" w:rsidRDefault="00B45A29" w:rsidP="00B45A29">
      <w:pPr>
        <w:rPr>
          <w:b/>
          <w:bCs/>
          <w:sz w:val="32"/>
          <w:szCs w:val="32"/>
        </w:rPr>
      </w:pPr>
      <w:r w:rsidRPr="00B45A29">
        <w:rPr>
          <w:b/>
          <w:bCs/>
          <w:sz w:val="32"/>
          <w:szCs w:val="32"/>
        </w:rPr>
        <w:t>93. Better Empty Message</w:t>
      </w:r>
    </w:p>
    <w:p w14:paraId="7EABD0FE" w14:textId="77777777" w:rsidR="00B45A29" w:rsidRPr="00B45A29" w:rsidRDefault="00B45A29" w:rsidP="00B45A29">
      <w:pPr>
        <w:rPr>
          <w:sz w:val="32"/>
          <w:szCs w:val="32"/>
        </w:rPr>
      </w:pPr>
      <w:r w:rsidRPr="00B45A29">
        <w:rPr>
          <w:sz w:val="32"/>
          <w:szCs w:val="32"/>
        </w:rPr>
        <w:t>Add:</w:t>
      </w:r>
    </w:p>
    <w:p w14:paraId="207DA7D2" w14:textId="77777777" w:rsidR="00B45A29" w:rsidRPr="00B45A29" w:rsidRDefault="00B45A29" w:rsidP="00B45A29">
      <w:pPr>
        <w:rPr>
          <w:sz w:val="32"/>
          <w:szCs w:val="32"/>
        </w:rPr>
      </w:pPr>
      <w:r w:rsidRPr="00B45A29">
        <w:rPr>
          <w:sz w:val="32"/>
          <w:szCs w:val="32"/>
        </w:rPr>
        <w:lastRenderedPageBreak/>
        <w:t>lblEmptyTitle</w:t>
      </w:r>
    </w:p>
    <w:p w14:paraId="0F9BED65" w14:textId="77777777" w:rsidR="00B45A29" w:rsidRPr="00B45A29" w:rsidRDefault="00B45A29" w:rsidP="00B45A29">
      <w:pPr>
        <w:rPr>
          <w:sz w:val="32"/>
          <w:szCs w:val="32"/>
        </w:rPr>
      </w:pPr>
      <w:r w:rsidRPr="00B45A29">
        <w:rPr>
          <w:sz w:val="32"/>
          <w:szCs w:val="32"/>
        </w:rPr>
        <w:t>Text:</w:t>
      </w:r>
    </w:p>
    <w:p w14:paraId="6BEF07D1" w14:textId="77777777" w:rsidR="00B45A29" w:rsidRPr="00B45A29" w:rsidRDefault="00B45A29" w:rsidP="00B45A29">
      <w:pPr>
        <w:rPr>
          <w:sz w:val="32"/>
          <w:szCs w:val="32"/>
        </w:rPr>
      </w:pPr>
      <w:r w:rsidRPr="00B45A29">
        <w:rPr>
          <w:sz w:val="32"/>
          <w:szCs w:val="32"/>
        </w:rPr>
        <w:t>No requests found</w:t>
      </w:r>
    </w:p>
    <w:p w14:paraId="4C0BCBBF" w14:textId="77777777" w:rsidR="00B45A29" w:rsidRPr="00B45A29" w:rsidRDefault="00B45A29" w:rsidP="00B45A29">
      <w:pPr>
        <w:rPr>
          <w:sz w:val="32"/>
          <w:szCs w:val="32"/>
        </w:rPr>
      </w:pPr>
      <w:r w:rsidRPr="00B45A29">
        <w:rPr>
          <w:sz w:val="32"/>
          <w:szCs w:val="32"/>
        </w:rPr>
        <w:t>Add:</w:t>
      </w:r>
    </w:p>
    <w:p w14:paraId="7B942ABC" w14:textId="77777777" w:rsidR="00B45A29" w:rsidRPr="00B45A29" w:rsidRDefault="00B45A29" w:rsidP="00B45A29">
      <w:pPr>
        <w:rPr>
          <w:sz w:val="32"/>
          <w:szCs w:val="32"/>
        </w:rPr>
      </w:pPr>
      <w:r w:rsidRPr="00B45A29">
        <w:rPr>
          <w:sz w:val="32"/>
          <w:szCs w:val="32"/>
        </w:rPr>
        <w:t>lblEmptyDescription</w:t>
      </w:r>
    </w:p>
    <w:p w14:paraId="7E387204" w14:textId="77777777" w:rsidR="00B45A29" w:rsidRPr="00B45A29" w:rsidRDefault="00B45A29" w:rsidP="00B45A29">
      <w:pPr>
        <w:rPr>
          <w:sz w:val="32"/>
          <w:szCs w:val="32"/>
        </w:rPr>
      </w:pPr>
      <w:r w:rsidRPr="00B45A29">
        <w:rPr>
          <w:sz w:val="32"/>
          <w:szCs w:val="32"/>
        </w:rPr>
        <w:t>Text:</w:t>
      </w:r>
    </w:p>
    <w:p w14:paraId="567B103E" w14:textId="77777777" w:rsidR="00B45A29" w:rsidRPr="00B45A29" w:rsidRDefault="00B45A29" w:rsidP="00B45A29">
      <w:pPr>
        <w:rPr>
          <w:sz w:val="32"/>
          <w:szCs w:val="32"/>
        </w:rPr>
      </w:pPr>
      <w:r w:rsidRPr="00B45A29">
        <w:rPr>
          <w:sz w:val="32"/>
          <w:szCs w:val="32"/>
        </w:rPr>
        <w:t>Try changing your search or status filter.</w:t>
      </w:r>
    </w:p>
    <w:p w14:paraId="4A2B000D" w14:textId="77777777" w:rsidR="00B45A29" w:rsidRPr="00B45A29" w:rsidRDefault="00B45A29" w:rsidP="00B45A29">
      <w:pPr>
        <w:rPr>
          <w:sz w:val="32"/>
          <w:szCs w:val="32"/>
        </w:rPr>
      </w:pPr>
      <w:r w:rsidRPr="00B45A29">
        <w:rPr>
          <w:sz w:val="32"/>
          <w:szCs w:val="32"/>
        </w:rPr>
        <w:pict w14:anchorId="251D2DA8">
          <v:rect id="_x0000_i7939" style="width:0;height:1.5pt" o:hralign="center" o:hrstd="t" o:hr="t" fillcolor="#a0a0a0" stroked="f"/>
        </w:pict>
      </w:r>
    </w:p>
    <w:p w14:paraId="6EADD148" w14:textId="77777777" w:rsidR="00B45A29" w:rsidRPr="00B45A29" w:rsidRDefault="00B45A29" w:rsidP="00B45A29">
      <w:pPr>
        <w:rPr>
          <w:b/>
          <w:bCs/>
          <w:sz w:val="32"/>
          <w:szCs w:val="32"/>
        </w:rPr>
      </w:pPr>
      <w:r w:rsidRPr="00B45A29">
        <w:rPr>
          <w:b/>
          <w:bCs/>
          <w:sz w:val="32"/>
          <w:szCs w:val="32"/>
        </w:rPr>
        <w:t>94. Add Create Request Action</w:t>
      </w:r>
    </w:p>
    <w:p w14:paraId="1D4299D7" w14:textId="77777777" w:rsidR="00B45A29" w:rsidRPr="00B45A29" w:rsidRDefault="00B45A29" w:rsidP="00B45A29">
      <w:pPr>
        <w:rPr>
          <w:sz w:val="32"/>
          <w:szCs w:val="32"/>
        </w:rPr>
      </w:pPr>
      <w:r w:rsidRPr="00B45A29">
        <w:rPr>
          <w:sz w:val="32"/>
          <w:szCs w:val="32"/>
        </w:rPr>
        <w:t>Inside Empty State:</w:t>
      </w:r>
    </w:p>
    <w:p w14:paraId="1F148920" w14:textId="77777777" w:rsidR="00B45A29" w:rsidRPr="00B45A29" w:rsidRDefault="00B45A29" w:rsidP="00B45A29">
      <w:pPr>
        <w:rPr>
          <w:sz w:val="32"/>
          <w:szCs w:val="32"/>
        </w:rPr>
      </w:pPr>
      <w:r w:rsidRPr="00B45A29">
        <w:rPr>
          <w:sz w:val="32"/>
          <w:szCs w:val="32"/>
        </w:rPr>
        <w:t>Button:</w:t>
      </w:r>
    </w:p>
    <w:p w14:paraId="71DD570E" w14:textId="77777777" w:rsidR="00B45A29" w:rsidRPr="00B45A29" w:rsidRDefault="00B45A29" w:rsidP="00B45A29">
      <w:pPr>
        <w:rPr>
          <w:sz w:val="32"/>
          <w:szCs w:val="32"/>
        </w:rPr>
      </w:pPr>
      <w:r w:rsidRPr="00B45A29">
        <w:rPr>
          <w:sz w:val="32"/>
          <w:szCs w:val="32"/>
        </w:rPr>
        <w:t>+ Create Request</w:t>
      </w:r>
    </w:p>
    <w:p w14:paraId="5361AA66" w14:textId="77777777" w:rsidR="00B45A29" w:rsidRPr="00B45A29" w:rsidRDefault="00B45A29" w:rsidP="00B45A29">
      <w:pPr>
        <w:rPr>
          <w:sz w:val="32"/>
          <w:szCs w:val="32"/>
        </w:rPr>
      </w:pPr>
      <w:r w:rsidRPr="00B45A29">
        <w:rPr>
          <w:sz w:val="32"/>
          <w:szCs w:val="32"/>
        </w:rPr>
        <w:t>OnSelect:</w:t>
      </w:r>
    </w:p>
    <w:p w14:paraId="64D2DDB3" w14:textId="77777777" w:rsidR="00B45A29" w:rsidRPr="00B45A29" w:rsidRDefault="00B45A29" w:rsidP="00B45A29">
      <w:pPr>
        <w:rPr>
          <w:sz w:val="32"/>
          <w:szCs w:val="32"/>
        </w:rPr>
      </w:pPr>
      <w:r w:rsidRPr="00B45A29">
        <w:rPr>
          <w:sz w:val="32"/>
          <w:szCs w:val="32"/>
        </w:rPr>
        <w:t>NewForm(frmLeaveRequest);</w:t>
      </w:r>
    </w:p>
    <w:p w14:paraId="08900348" w14:textId="77777777" w:rsidR="00B45A29" w:rsidRPr="00B45A29" w:rsidRDefault="00B45A29" w:rsidP="00B45A29">
      <w:pPr>
        <w:rPr>
          <w:sz w:val="32"/>
          <w:szCs w:val="32"/>
        </w:rPr>
      </w:pPr>
      <w:r w:rsidRPr="00B45A29">
        <w:rPr>
          <w:sz w:val="32"/>
          <w:szCs w:val="32"/>
        </w:rPr>
        <w:t>Navigate(</w:t>
      </w:r>
    </w:p>
    <w:p w14:paraId="17DAA02C" w14:textId="77777777" w:rsidR="00B45A29" w:rsidRPr="00B45A29" w:rsidRDefault="00B45A29" w:rsidP="00B45A29">
      <w:pPr>
        <w:rPr>
          <w:sz w:val="32"/>
          <w:szCs w:val="32"/>
        </w:rPr>
      </w:pPr>
      <w:r w:rsidRPr="00B45A29">
        <w:rPr>
          <w:sz w:val="32"/>
          <w:szCs w:val="32"/>
        </w:rPr>
        <w:t xml:space="preserve">    scrNewRequest,</w:t>
      </w:r>
    </w:p>
    <w:p w14:paraId="393F889C" w14:textId="77777777" w:rsidR="00B45A29" w:rsidRPr="00B45A29" w:rsidRDefault="00B45A29" w:rsidP="00B45A29">
      <w:pPr>
        <w:rPr>
          <w:sz w:val="32"/>
          <w:szCs w:val="32"/>
        </w:rPr>
      </w:pPr>
      <w:r w:rsidRPr="00B45A29">
        <w:rPr>
          <w:sz w:val="32"/>
          <w:szCs w:val="32"/>
        </w:rPr>
        <w:t xml:space="preserve">    ScreenTransition.Fade</w:t>
      </w:r>
    </w:p>
    <w:p w14:paraId="55688D3B" w14:textId="77777777" w:rsidR="00B45A29" w:rsidRPr="00B45A29" w:rsidRDefault="00B45A29" w:rsidP="00B45A29">
      <w:pPr>
        <w:rPr>
          <w:sz w:val="32"/>
          <w:szCs w:val="32"/>
        </w:rPr>
      </w:pPr>
      <w:r w:rsidRPr="00B45A29">
        <w:rPr>
          <w:sz w:val="32"/>
          <w:szCs w:val="32"/>
        </w:rPr>
        <w:t>)</w:t>
      </w:r>
    </w:p>
    <w:p w14:paraId="26FEF1FE" w14:textId="77777777" w:rsidR="00B45A29" w:rsidRPr="00B45A29" w:rsidRDefault="00B45A29" w:rsidP="00B45A29">
      <w:pPr>
        <w:rPr>
          <w:sz w:val="32"/>
          <w:szCs w:val="32"/>
        </w:rPr>
      </w:pPr>
      <w:r w:rsidRPr="00B45A29">
        <w:rPr>
          <w:sz w:val="32"/>
          <w:szCs w:val="32"/>
        </w:rPr>
        <w:t>Now empty state becomes:</w:t>
      </w:r>
    </w:p>
    <w:p w14:paraId="1D9663C9" w14:textId="77777777" w:rsidR="00B45A29" w:rsidRPr="00B45A29" w:rsidRDefault="00B45A29" w:rsidP="00B45A29">
      <w:pPr>
        <w:rPr>
          <w:b/>
          <w:bCs/>
          <w:sz w:val="32"/>
          <w:szCs w:val="32"/>
        </w:rPr>
      </w:pPr>
      <w:r w:rsidRPr="00B45A29">
        <w:rPr>
          <w:b/>
          <w:bCs/>
          <w:sz w:val="32"/>
          <w:szCs w:val="32"/>
        </w:rPr>
        <w:t>Actionable.</w:t>
      </w:r>
    </w:p>
    <w:p w14:paraId="2D7EC693" w14:textId="77777777" w:rsidR="00B45A29" w:rsidRPr="00B45A29" w:rsidRDefault="00B45A29" w:rsidP="00B45A29">
      <w:pPr>
        <w:rPr>
          <w:sz w:val="32"/>
          <w:szCs w:val="32"/>
        </w:rPr>
      </w:pPr>
      <w:r w:rsidRPr="00B45A29">
        <w:rPr>
          <w:sz w:val="32"/>
          <w:szCs w:val="32"/>
        </w:rPr>
        <w:pict w14:anchorId="6B6D523B">
          <v:rect id="_x0000_i7940" style="width:0;height:1.5pt" o:hralign="center" o:hrstd="t" o:hr="t" fillcolor="#a0a0a0" stroked="f"/>
        </w:pict>
      </w:r>
    </w:p>
    <w:p w14:paraId="7394C3D9" w14:textId="77777777" w:rsidR="00B45A29" w:rsidRPr="00B45A29" w:rsidRDefault="00B45A29" w:rsidP="00B45A29">
      <w:pPr>
        <w:rPr>
          <w:b/>
          <w:bCs/>
          <w:sz w:val="32"/>
          <w:szCs w:val="32"/>
        </w:rPr>
      </w:pPr>
      <w:r w:rsidRPr="00B45A29">
        <w:rPr>
          <w:b/>
          <w:bCs/>
          <w:sz w:val="32"/>
          <w:szCs w:val="32"/>
        </w:rPr>
        <w:t>PART N — CLEAR FILTERS</w:t>
      </w:r>
    </w:p>
    <w:p w14:paraId="2D2A62DB" w14:textId="77777777" w:rsidR="00B45A29" w:rsidRPr="00B45A29" w:rsidRDefault="00B45A29" w:rsidP="00B45A29">
      <w:pPr>
        <w:rPr>
          <w:b/>
          <w:bCs/>
          <w:sz w:val="32"/>
          <w:szCs w:val="32"/>
        </w:rPr>
      </w:pPr>
      <w:r w:rsidRPr="00B45A29">
        <w:rPr>
          <w:b/>
          <w:bCs/>
          <w:sz w:val="32"/>
          <w:szCs w:val="32"/>
        </w:rPr>
        <w:lastRenderedPageBreak/>
        <w:t>95. Business Requirement</w:t>
      </w:r>
    </w:p>
    <w:p w14:paraId="4E1F2B52" w14:textId="77777777" w:rsidR="00B45A29" w:rsidRPr="00B45A29" w:rsidRDefault="00B45A29" w:rsidP="00B45A29">
      <w:pPr>
        <w:rPr>
          <w:sz w:val="32"/>
          <w:szCs w:val="32"/>
        </w:rPr>
      </w:pPr>
      <w:r w:rsidRPr="00B45A29">
        <w:rPr>
          <w:sz w:val="32"/>
          <w:szCs w:val="32"/>
        </w:rPr>
        <w:t>User searches:</w:t>
      </w:r>
    </w:p>
    <w:p w14:paraId="1CCDD8BC" w14:textId="77777777" w:rsidR="00B45A29" w:rsidRPr="00B45A29" w:rsidRDefault="00B45A29" w:rsidP="00B45A29">
      <w:pPr>
        <w:rPr>
          <w:sz w:val="32"/>
          <w:szCs w:val="32"/>
        </w:rPr>
      </w:pPr>
      <w:r w:rsidRPr="00B45A29">
        <w:rPr>
          <w:sz w:val="32"/>
          <w:szCs w:val="32"/>
        </w:rPr>
        <w:t>medical</w:t>
      </w:r>
    </w:p>
    <w:p w14:paraId="20006603" w14:textId="77777777" w:rsidR="00B45A29" w:rsidRPr="00B45A29" w:rsidRDefault="00B45A29" w:rsidP="00B45A29">
      <w:pPr>
        <w:rPr>
          <w:sz w:val="32"/>
          <w:szCs w:val="32"/>
        </w:rPr>
      </w:pPr>
      <w:r w:rsidRPr="00B45A29">
        <w:rPr>
          <w:sz w:val="32"/>
          <w:szCs w:val="32"/>
        </w:rPr>
        <w:t>Filter:</w:t>
      </w:r>
    </w:p>
    <w:p w14:paraId="4A564008" w14:textId="77777777" w:rsidR="00B45A29" w:rsidRPr="00B45A29" w:rsidRDefault="00B45A29" w:rsidP="00B45A29">
      <w:pPr>
        <w:rPr>
          <w:sz w:val="32"/>
          <w:szCs w:val="32"/>
        </w:rPr>
      </w:pPr>
      <w:r w:rsidRPr="00B45A29">
        <w:rPr>
          <w:sz w:val="32"/>
          <w:szCs w:val="32"/>
        </w:rPr>
        <w:t>Rejected</w:t>
      </w:r>
    </w:p>
    <w:p w14:paraId="69E33C8F" w14:textId="77777777" w:rsidR="00B45A29" w:rsidRPr="00B45A29" w:rsidRDefault="00B45A29" w:rsidP="00B45A29">
      <w:pPr>
        <w:rPr>
          <w:sz w:val="32"/>
          <w:szCs w:val="32"/>
        </w:rPr>
      </w:pPr>
      <w:r w:rsidRPr="00B45A29">
        <w:rPr>
          <w:sz w:val="32"/>
          <w:szCs w:val="32"/>
        </w:rPr>
        <w:t>Sort:</w:t>
      </w:r>
    </w:p>
    <w:p w14:paraId="4D9728FE" w14:textId="77777777" w:rsidR="00B45A29" w:rsidRPr="00B45A29" w:rsidRDefault="00B45A29" w:rsidP="00B45A29">
      <w:pPr>
        <w:rPr>
          <w:sz w:val="32"/>
          <w:szCs w:val="32"/>
        </w:rPr>
      </w:pPr>
      <w:r w:rsidRPr="00B45A29">
        <w:rPr>
          <w:sz w:val="32"/>
          <w:szCs w:val="32"/>
        </w:rPr>
        <w:t>Oldest</w:t>
      </w:r>
    </w:p>
    <w:p w14:paraId="3B0C7975" w14:textId="77777777" w:rsidR="00B45A29" w:rsidRPr="00B45A29" w:rsidRDefault="00B45A29" w:rsidP="00B45A29">
      <w:pPr>
        <w:rPr>
          <w:sz w:val="32"/>
          <w:szCs w:val="32"/>
        </w:rPr>
      </w:pPr>
      <w:r w:rsidRPr="00B45A29">
        <w:rPr>
          <w:sz w:val="32"/>
          <w:szCs w:val="32"/>
        </w:rPr>
        <w:t>Now they want:</w:t>
      </w:r>
    </w:p>
    <w:p w14:paraId="689C4788" w14:textId="77777777" w:rsidR="00B45A29" w:rsidRPr="00B45A29" w:rsidRDefault="00B45A29" w:rsidP="00B45A29">
      <w:pPr>
        <w:rPr>
          <w:b/>
          <w:bCs/>
          <w:sz w:val="32"/>
          <w:szCs w:val="32"/>
        </w:rPr>
      </w:pPr>
      <w:r w:rsidRPr="00B45A29">
        <w:rPr>
          <w:b/>
          <w:bCs/>
          <w:sz w:val="32"/>
          <w:szCs w:val="32"/>
        </w:rPr>
        <w:t>Reset Everything.</w:t>
      </w:r>
    </w:p>
    <w:p w14:paraId="4E7117EE" w14:textId="77777777" w:rsidR="00B45A29" w:rsidRPr="00B45A29" w:rsidRDefault="00B45A29" w:rsidP="00B45A29">
      <w:pPr>
        <w:rPr>
          <w:sz w:val="32"/>
          <w:szCs w:val="32"/>
        </w:rPr>
      </w:pPr>
      <w:r w:rsidRPr="00B45A29">
        <w:rPr>
          <w:sz w:val="32"/>
          <w:szCs w:val="32"/>
        </w:rPr>
        <w:t>Add:</w:t>
      </w:r>
    </w:p>
    <w:p w14:paraId="63AFD209" w14:textId="77777777" w:rsidR="00B45A29" w:rsidRPr="00B45A29" w:rsidRDefault="00B45A29" w:rsidP="00B45A29">
      <w:pPr>
        <w:rPr>
          <w:b/>
          <w:bCs/>
          <w:sz w:val="32"/>
          <w:szCs w:val="32"/>
        </w:rPr>
      </w:pPr>
      <w:r w:rsidRPr="00B45A29">
        <w:rPr>
          <w:b/>
          <w:bCs/>
          <w:sz w:val="32"/>
          <w:szCs w:val="32"/>
        </w:rPr>
        <w:t>Clear Filters.</w:t>
      </w:r>
    </w:p>
    <w:p w14:paraId="6B199588" w14:textId="77777777" w:rsidR="00B45A29" w:rsidRPr="00B45A29" w:rsidRDefault="00B45A29" w:rsidP="00B45A29">
      <w:pPr>
        <w:rPr>
          <w:sz w:val="32"/>
          <w:szCs w:val="32"/>
        </w:rPr>
      </w:pPr>
      <w:r w:rsidRPr="00B45A29">
        <w:rPr>
          <w:sz w:val="32"/>
          <w:szCs w:val="32"/>
        </w:rPr>
        <w:pict w14:anchorId="5BF89738">
          <v:rect id="_x0000_i7941" style="width:0;height:1.5pt" o:hralign="center" o:hrstd="t" o:hr="t" fillcolor="#a0a0a0" stroked="f"/>
        </w:pict>
      </w:r>
    </w:p>
    <w:p w14:paraId="4F8A82AF" w14:textId="77777777" w:rsidR="00B45A29" w:rsidRPr="00B45A29" w:rsidRDefault="00B45A29" w:rsidP="00B45A29">
      <w:pPr>
        <w:rPr>
          <w:b/>
          <w:bCs/>
          <w:sz w:val="32"/>
          <w:szCs w:val="32"/>
        </w:rPr>
      </w:pPr>
      <w:r w:rsidRPr="00B45A29">
        <w:rPr>
          <w:b/>
          <w:bCs/>
          <w:sz w:val="32"/>
          <w:szCs w:val="32"/>
        </w:rPr>
        <w:t>96. Lab 4 — Add Clear Button</w:t>
      </w:r>
    </w:p>
    <w:p w14:paraId="0FC44C38" w14:textId="77777777" w:rsidR="00B45A29" w:rsidRPr="00B45A29" w:rsidRDefault="00B45A29" w:rsidP="00B45A29">
      <w:pPr>
        <w:rPr>
          <w:sz w:val="32"/>
          <w:szCs w:val="32"/>
        </w:rPr>
      </w:pPr>
      <w:r w:rsidRPr="00B45A29">
        <w:rPr>
          <w:sz w:val="32"/>
          <w:szCs w:val="32"/>
        </w:rPr>
        <w:t>Insert Button.</w:t>
      </w:r>
    </w:p>
    <w:p w14:paraId="78ACAF3F" w14:textId="77777777" w:rsidR="00B45A29" w:rsidRPr="00B45A29" w:rsidRDefault="00B45A29" w:rsidP="00B45A29">
      <w:pPr>
        <w:rPr>
          <w:sz w:val="32"/>
          <w:szCs w:val="32"/>
        </w:rPr>
      </w:pPr>
      <w:r w:rsidRPr="00B45A29">
        <w:rPr>
          <w:sz w:val="32"/>
          <w:szCs w:val="32"/>
        </w:rPr>
        <w:t>Rename:</w:t>
      </w:r>
    </w:p>
    <w:p w14:paraId="13CBF8DA" w14:textId="77777777" w:rsidR="00B45A29" w:rsidRPr="00B45A29" w:rsidRDefault="00B45A29" w:rsidP="00B45A29">
      <w:pPr>
        <w:rPr>
          <w:sz w:val="32"/>
          <w:szCs w:val="32"/>
        </w:rPr>
      </w:pPr>
      <w:r w:rsidRPr="00B45A29">
        <w:rPr>
          <w:sz w:val="32"/>
          <w:szCs w:val="32"/>
        </w:rPr>
        <w:t>btnClearFilters</w:t>
      </w:r>
    </w:p>
    <w:p w14:paraId="13168B81" w14:textId="77777777" w:rsidR="00B45A29" w:rsidRPr="00B45A29" w:rsidRDefault="00B45A29" w:rsidP="00B45A29">
      <w:pPr>
        <w:rPr>
          <w:sz w:val="32"/>
          <w:szCs w:val="32"/>
        </w:rPr>
      </w:pPr>
      <w:r w:rsidRPr="00B45A29">
        <w:rPr>
          <w:sz w:val="32"/>
          <w:szCs w:val="32"/>
        </w:rPr>
        <w:t>Text:</w:t>
      </w:r>
    </w:p>
    <w:p w14:paraId="62F29234" w14:textId="77777777" w:rsidR="00B45A29" w:rsidRPr="00B45A29" w:rsidRDefault="00B45A29" w:rsidP="00B45A29">
      <w:pPr>
        <w:rPr>
          <w:sz w:val="32"/>
          <w:szCs w:val="32"/>
        </w:rPr>
      </w:pPr>
      <w:r w:rsidRPr="00B45A29">
        <w:rPr>
          <w:sz w:val="32"/>
          <w:szCs w:val="32"/>
        </w:rPr>
        <w:t>Clear Filters</w:t>
      </w:r>
    </w:p>
    <w:p w14:paraId="0EDFB387" w14:textId="77777777" w:rsidR="00B45A29" w:rsidRPr="00B45A29" w:rsidRDefault="00B45A29" w:rsidP="00B45A29">
      <w:pPr>
        <w:rPr>
          <w:sz w:val="32"/>
          <w:szCs w:val="32"/>
        </w:rPr>
      </w:pPr>
      <w:r w:rsidRPr="00B45A29">
        <w:rPr>
          <w:sz w:val="32"/>
          <w:szCs w:val="32"/>
        </w:rPr>
        <w:pict w14:anchorId="6ACE2DDC">
          <v:rect id="_x0000_i7942" style="width:0;height:1.5pt" o:hralign="center" o:hrstd="t" o:hr="t" fillcolor="#a0a0a0" stroked="f"/>
        </w:pict>
      </w:r>
    </w:p>
    <w:p w14:paraId="36F70554" w14:textId="77777777" w:rsidR="00B45A29" w:rsidRPr="00B45A29" w:rsidRDefault="00B45A29" w:rsidP="00B45A29">
      <w:pPr>
        <w:rPr>
          <w:b/>
          <w:bCs/>
          <w:sz w:val="32"/>
          <w:szCs w:val="32"/>
        </w:rPr>
      </w:pPr>
      <w:r w:rsidRPr="00B45A29">
        <w:rPr>
          <w:b/>
          <w:bCs/>
          <w:sz w:val="32"/>
          <w:szCs w:val="32"/>
        </w:rPr>
        <w:t>97. Reset Search</w:t>
      </w:r>
    </w:p>
    <w:p w14:paraId="3D9445B3" w14:textId="77777777" w:rsidR="00B45A29" w:rsidRPr="00B45A29" w:rsidRDefault="00B45A29" w:rsidP="00B45A29">
      <w:pPr>
        <w:rPr>
          <w:sz w:val="32"/>
          <w:szCs w:val="32"/>
        </w:rPr>
      </w:pPr>
      <w:r w:rsidRPr="00B45A29">
        <w:rPr>
          <w:sz w:val="32"/>
          <w:szCs w:val="32"/>
        </w:rPr>
        <w:t>Power Fx can reset controls using:</w:t>
      </w:r>
    </w:p>
    <w:p w14:paraId="7C42CA3A" w14:textId="77777777" w:rsidR="00B45A29" w:rsidRPr="00B45A29" w:rsidRDefault="00B45A29" w:rsidP="00B45A29">
      <w:pPr>
        <w:rPr>
          <w:sz w:val="32"/>
          <w:szCs w:val="32"/>
        </w:rPr>
      </w:pPr>
      <w:r w:rsidRPr="00B45A29">
        <w:rPr>
          <w:sz w:val="32"/>
          <w:szCs w:val="32"/>
        </w:rPr>
        <w:t>Reset(ControlName)</w:t>
      </w:r>
    </w:p>
    <w:p w14:paraId="295509FC" w14:textId="77777777" w:rsidR="00B45A29" w:rsidRPr="00B45A29" w:rsidRDefault="00B45A29" w:rsidP="00B45A29">
      <w:pPr>
        <w:rPr>
          <w:sz w:val="32"/>
          <w:szCs w:val="32"/>
        </w:rPr>
      </w:pPr>
      <w:r w:rsidRPr="00B45A29">
        <w:rPr>
          <w:sz w:val="32"/>
          <w:szCs w:val="32"/>
        </w:rPr>
        <w:lastRenderedPageBreak/>
        <w:t>For Search:</w:t>
      </w:r>
    </w:p>
    <w:p w14:paraId="3E6CC637" w14:textId="77777777" w:rsidR="00B45A29" w:rsidRPr="00B45A29" w:rsidRDefault="00B45A29" w:rsidP="00B45A29">
      <w:pPr>
        <w:rPr>
          <w:sz w:val="32"/>
          <w:szCs w:val="32"/>
        </w:rPr>
      </w:pPr>
      <w:r w:rsidRPr="00B45A29">
        <w:rPr>
          <w:sz w:val="32"/>
          <w:szCs w:val="32"/>
        </w:rPr>
        <w:t>Reset(txtRequestSearch)</w:t>
      </w:r>
    </w:p>
    <w:p w14:paraId="6DFCF243" w14:textId="77777777" w:rsidR="00B45A29" w:rsidRPr="00B45A29" w:rsidRDefault="00B45A29" w:rsidP="00B45A29">
      <w:pPr>
        <w:rPr>
          <w:sz w:val="32"/>
          <w:szCs w:val="32"/>
        </w:rPr>
      </w:pPr>
      <w:r w:rsidRPr="00B45A29">
        <w:rPr>
          <w:sz w:val="32"/>
          <w:szCs w:val="32"/>
        </w:rPr>
        <w:pict w14:anchorId="02C24E0E">
          <v:rect id="_x0000_i7943" style="width:0;height:1.5pt" o:hralign="center" o:hrstd="t" o:hr="t" fillcolor="#a0a0a0" stroked="f"/>
        </w:pict>
      </w:r>
    </w:p>
    <w:p w14:paraId="1BE6DCB8" w14:textId="77777777" w:rsidR="00B45A29" w:rsidRPr="00B45A29" w:rsidRDefault="00B45A29" w:rsidP="00B45A29">
      <w:pPr>
        <w:rPr>
          <w:b/>
          <w:bCs/>
          <w:sz w:val="32"/>
          <w:szCs w:val="32"/>
        </w:rPr>
      </w:pPr>
      <w:r w:rsidRPr="00B45A29">
        <w:rPr>
          <w:b/>
          <w:bCs/>
          <w:sz w:val="32"/>
          <w:szCs w:val="32"/>
        </w:rPr>
        <w:t>98. Reset Status Filter</w:t>
      </w:r>
    </w:p>
    <w:p w14:paraId="02AE335F" w14:textId="77777777" w:rsidR="00B45A29" w:rsidRPr="00B45A29" w:rsidRDefault="00B45A29" w:rsidP="00B45A29">
      <w:pPr>
        <w:rPr>
          <w:sz w:val="32"/>
          <w:szCs w:val="32"/>
        </w:rPr>
      </w:pPr>
      <w:r w:rsidRPr="00B45A29">
        <w:rPr>
          <w:sz w:val="32"/>
          <w:szCs w:val="32"/>
        </w:rPr>
        <w:t>Add:</w:t>
      </w:r>
    </w:p>
    <w:p w14:paraId="6FF583A6" w14:textId="77777777" w:rsidR="00B45A29" w:rsidRPr="00B45A29" w:rsidRDefault="00B45A29" w:rsidP="00B45A29">
      <w:pPr>
        <w:rPr>
          <w:sz w:val="32"/>
          <w:szCs w:val="32"/>
        </w:rPr>
      </w:pPr>
      <w:r w:rsidRPr="00B45A29">
        <w:rPr>
          <w:sz w:val="32"/>
          <w:szCs w:val="32"/>
        </w:rPr>
        <w:t>Reset(drpStatusFilter)</w:t>
      </w:r>
    </w:p>
    <w:p w14:paraId="38C863BB" w14:textId="77777777" w:rsidR="00B45A29" w:rsidRPr="00B45A29" w:rsidRDefault="00B45A29" w:rsidP="00B45A29">
      <w:pPr>
        <w:rPr>
          <w:sz w:val="32"/>
          <w:szCs w:val="32"/>
        </w:rPr>
      </w:pPr>
      <w:r w:rsidRPr="00B45A29">
        <w:rPr>
          <w:sz w:val="32"/>
          <w:szCs w:val="32"/>
        </w:rPr>
        <w:t>Because its Default is:</w:t>
      </w:r>
    </w:p>
    <w:p w14:paraId="7AA6C10A" w14:textId="77777777" w:rsidR="00B45A29" w:rsidRPr="00B45A29" w:rsidRDefault="00B45A29" w:rsidP="00B45A29">
      <w:pPr>
        <w:rPr>
          <w:sz w:val="32"/>
          <w:szCs w:val="32"/>
        </w:rPr>
      </w:pPr>
      <w:r w:rsidRPr="00B45A29">
        <w:rPr>
          <w:sz w:val="32"/>
          <w:szCs w:val="32"/>
        </w:rPr>
        <w:t>All</w:t>
      </w:r>
    </w:p>
    <w:p w14:paraId="6A48A11B" w14:textId="77777777" w:rsidR="00B45A29" w:rsidRPr="00B45A29" w:rsidRDefault="00B45A29" w:rsidP="00B45A29">
      <w:pPr>
        <w:rPr>
          <w:sz w:val="32"/>
          <w:szCs w:val="32"/>
        </w:rPr>
      </w:pPr>
      <w:r w:rsidRPr="00B45A29">
        <w:rPr>
          <w:sz w:val="32"/>
          <w:szCs w:val="32"/>
        </w:rPr>
        <w:t>it returns to:</w:t>
      </w:r>
    </w:p>
    <w:p w14:paraId="7F59680A" w14:textId="77777777" w:rsidR="00B45A29" w:rsidRPr="00B45A29" w:rsidRDefault="00B45A29" w:rsidP="00B45A29">
      <w:pPr>
        <w:rPr>
          <w:b/>
          <w:bCs/>
          <w:sz w:val="32"/>
          <w:szCs w:val="32"/>
        </w:rPr>
      </w:pPr>
      <w:r w:rsidRPr="00B45A29">
        <w:rPr>
          <w:b/>
          <w:bCs/>
          <w:sz w:val="32"/>
          <w:szCs w:val="32"/>
        </w:rPr>
        <w:t>All.</w:t>
      </w:r>
    </w:p>
    <w:p w14:paraId="23F942AB" w14:textId="77777777" w:rsidR="00B45A29" w:rsidRPr="00B45A29" w:rsidRDefault="00B45A29" w:rsidP="00B45A29">
      <w:pPr>
        <w:rPr>
          <w:sz w:val="32"/>
          <w:szCs w:val="32"/>
        </w:rPr>
      </w:pPr>
      <w:r w:rsidRPr="00B45A29">
        <w:rPr>
          <w:sz w:val="32"/>
          <w:szCs w:val="32"/>
        </w:rPr>
        <w:pict w14:anchorId="73392FBF">
          <v:rect id="_x0000_i7944" style="width:0;height:1.5pt" o:hralign="center" o:hrstd="t" o:hr="t" fillcolor="#a0a0a0" stroked="f"/>
        </w:pict>
      </w:r>
    </w:p>
    <w:p w14:paraId="2C7F577D" w14:textId="77777777" w:rsidR="00B45A29" w:rsidRPr="00B45A29" w:rsidRDefault="00B45A29" w:rsidP="00B45A29">
      <w:pPr>
        <w:rPr>
          <w:b/>
          <w:bCs/>
          <w:sz w:val="32"/>
          <w:szCs w:val="32"/>
        </w:rPr>
      </w:pPr>
      <w:r w:rsidRPr="00B45A29">
        <w:rPr>
          <w:b/>
          <w:bCs/>
          <w:sz w:val="32"/>
          <w:szCs w:val="32"/>
        </w:rPr>
        <w:t>99. Reset Sort</w:t>
      </w:r>
    </w:p>
    <w:p w14:paraId="2C4C272F" w14:textId="77777777" w:rsidR="00B45A29" w:rsidRPr="00B45A29" w:rsidRDefault="00B45A29" w:rsidP="00B45A29">
      <w:pPr>
        <w:rPr>
          <w:sz w:val="32"/>
          <w:szCs w:val="32"/>
        </w:rPr>
      </w:pPr>
      <w:r w:rsidRPr="00B45A29">
        <w:rPr>
          <w:sz w:val="32"/>
          <w:szCs w:val="32"/>
        </w:rPr>
        <w:t>If using:</w:t>
      </w:r>
    </w:p>
    <w:p w14:paraId="00880893" w14:textId="77777777" w:rsidR="00B45A29" w:rsidRPr="00B45A29" w:rsidRDefault="00B45A29" w:rsidP="00B45A29">
      <w:pPr>
        <w:rPr>
          <w:sz w:val="32"/>
          <w:szCs w:val="32"/>
        </w:rPr>
      </w:pPr>
      <w:r w:rsidRPr="00B45A29">
        <w:rPr>
          <w:sz w:val="32"/>
          <w:szCs w:val="32"/>
        </w:rPr>
        <w:t>drpSort</w:t>
      </w:r>
    </w:p>
    <w:p w14:paraId="7DBDA25A" w14:textId="77777777" w:rsidR="00B45A29" w:rsidRPr="00B45A29" w:rsidRDefault="00B45A29" w:rsidP="00B45A29">
      <w:pPr>
        <w:rPr>
          <w:sz w:val="32"/>
          <w:szCs w:val="32"/>
        </w:rPr>
      </w:pPr>
      <w:r w:rsidRPr="00B45A29">
        <w:rPr>
          <w:sz w:val="32"/>
          <w:szCs w:val="32"/>
        </w:rPr>
        <w:t>with Default:</w:t>
      </w:r>
    </w:p>
    <w:p w14:paraId="6F0A4450" w14:textId="77777777" w:rsidR="00B45A29" w:rsidRPr="00B45A29" w:rsidRDefault="00B45A29" w:rsidP="00B45A29">
      <w:pPr>
        <w:rPr>
          <w:sz w:val="32"/>
          <w:szCs w:val="32"/>
        </w:rPr>
      </w:pPr>
      <w:r w:rsidRPr="00B45A29">
        <w:rPr>
          <w:sz w:val="32"/>
          <w:szCs w:val="32"/>
        </w:rPr>
        <w:t>Newest</w:t>
      </w:r>
    </w:p>
    <w:p w14:paraId="77EBB2E9" w14:textId="77777777" w:rsidR="00B45A29" w:rsidRPr="00B45A29" w:rsidRDefault="00B45A29" w:rsidP="00B45A29">
      <w:pPr>
        <w:rPr>
          <w:sz w:val="32"/>
          <w:szCs w:val="32"/>
        </w:rPr>
      </w:pPr>
      <w:r w:rsidRPr="00B45A29">
        <w:rPr>
          <w:sz w:val="32"/>
          <w:szCs w:val="32"/>
        </w:rPr>
        <w:t>use:</w:t>
      </w:r>
    </w:p>
    <w:p w14:paraId="283B8C9B" w14:textId="77777777" w:rsidR="00B45A29" w:rsidRPr="00B45A29" w:rsidRDefault="00B45A29" w:rsidP="00B45A29">
      <w:pPr>
        <w:rPr>
          <w:sz w:val="32"/>
          <w:szCs w:val="32"/>
        </w:rPr>
      </w:pPr>
      <w:r w:rsidRPr="00B45A29">
        <w:rPr>
          <w:sz w:val="32"/>
          <w:szCs w:val="32"/>
        </w:rPr>
        <w:t>Reset(drpSort)</w:t>
      </w:r>
    </w:p>
    <w:p w14:paraId="0F8DE8CF" w14:textId="77777777" w:rsidR="00B45A29" w:rsidRPr="00B45A29" w:rsidRDefault="00B45A29" w:rsidP="00B45A29">
      <w:pPr>
        <w:rPr>
          <w:sz w:val="32"/>
          <w:szCs w:val="32"/>
        </w:rPr>
      </w:pPr>
      <w:r w:rsidRPr="00B45A29">
        <w:rPr>
          <w:sz w:val="32"/>
          <w:szCs w:val="32"/>
        </w:rPr>
        <w:pict w14:anchorId="73E9A939">
          <v:rect id="_x0000_i7945" style="width:0;height:1.5pt" o:hralign="center" o:hrstd="t" o:hr="t" fillcolor="#a0a0a0" stroked="f"/>
        </w:pict>
      </w:r>
    </w:p>
    <w:p w14:paraId="52290026" w14:textId="77777777" w:rsidR="00B45A29" w:rsidRPr="00B45A29" w:rsidRDefault="00B45A29" w:rsidP="00B45A29">
      <w:pPr>
        <w:rPr>
          <w:b/>
          <w:bCs/>
          <w:sz w:val="32"/>
          <w:szCs w:val="32"/>
        </w:rPr>
      </w:pPr>
      <w:r w:rsidRPr="00B45A29">
        <w:rPr>
          <w:b/>
          <w:bCs/>
          <w:sz w:val="32"/>
          <w:szCs w:val="32"/>
        </w:rPr>
        <w:t>100. Complete Clear Formula</w:t>
      </w:r>
    </w:p>
    <w:p w14:paraId="09F79F6E" w14:textId="77777777" w:rsidR="00B45A29" w:rsidRPr="00B45A29" w:rsidRDefault="00B45A29" w:rsidP="00B45A29">
      <w:pPr>
        <w:rPr>
          <w:sz w:val="32"/>
          <w:szCs w:val="32"/>
        </w:rPr>
      </w:pPr>
      <w:r w:rsidRPr="00B45A29">
        <w:rPr>
          <w:sz w:val="32"/>
          <w:szCs w:val="32"/>
        </w:rPr>
        <w:t>Reset(txtRequestSearch);</w:t>
      </w:r>
    </w:p>
    <w:p w14:paraId="7BABE878" w14:textId="77777777" w:rsidR="00B45A29" w:rsidRPr="00B45A29" w:rsidRDefault="00B45A29" w:rsidP="00B45A29">
      <w:pPr>
        <w:rPr>
          <w:sz w:val="32"/>
          <w:szCs w:val="32"/>
        </w:rPr>
      </w:pPr>
      <w:r w:rsidRPr="00B45A29">
        <w:rPr>
          <w:sz w:val="32"/>
          <w:szCs w:val="32"/>
        </w:rPr>
        <w:t>Reset(drpStatusFilter);</w:t>
      </w:r>
    </w:p>
    <w:p w14:paraId="0D023590" w14:textId="77777777" w:rsidR="00B45A29" w:rsidRPr="00B45A29" w:rsidRDefault="00B45A29" w:rsidP="00B45A29">
      <w:pPr>
        <w:rPr>
          <w:sz w:val="32"/>
          <w:szCs w:val="32"/>
        </w:rPr>
      </w:pPr>
      <w:r w:rsidRPr="00B45A29">
        <w:rPr>
          <w:sz w:val="32"/>
          <w:szCs w:val="32"/>
        </w:rPr>
        <w:lastRenderedPageBreak/>
        <w:t>Reset(drpSort)</w:t>
      </w:r>
    </w:p>
    <w:p w14:paraId="28CD936E" w14:textId="77777777" w:rsidR="00B45A29" w:rsidRPr="00B45A29" w:rsidRDefault="00B45A29" w:rsidP="00B45A29">
      <w:pPr>
        <w:rPr>
          <w:sz w:val="32"/>
          <w:szCs w:val="32"/>
        </w:rPr>
      </w:pPr>
      <w:r w:rsidRPr="00B45A29">
        <w:rPr>
          <w:sz w:val="32"/>
          <w:szCs w:val="32"/>
        </w:rPr>
        <w:t>If you did not implement optional sort Dropdown:</w:t>
      </w:r>
    </w:p>
    <w:p w14:paraId="719DACB0" w14:textId="77777777" w:rsidR="00B45A29" w:rsidRPr="00B45A29" w:rsidRDefault="00B45A29" w:rsidP="00B45A29">
      <w:pPr>
        <w:rPr>
          <w:sz w:val="32"/>
          <w:szCs w:val="32"/>
        </w:rPr>
      </w:pPr>
      <w:r w:rsidRPr="00B45A29">
        <w:rPr>
          <w:sz w:val="32"/>
          <w:szCs w:val="32"/>
        </w:rPr>
        <w:t>Remove that line.</w:t>
      </w:r>
    </w:p>
    <w:p w14:paraId="48F6D1F3" w14:textId="77777777" w:rsidR="00B45A29" w:rsidRPr="00B45A29" w:rsidRDefault="00B45A29" w:rsidP="00B45A29">
      <w:pPr>
        <w:rPr>
          <w:sz w:val="32"/>
          <w:szCs w:val="32"/>
        </w:rPr>
      </w:pPr>
      <w:r w:rsidRPr="00B45A29">
        <w:rPr>
          <w:sz w:val="32"/>
          <w:szCs w:val="32"/>
        </w:rPr>
        <w:pict w14:anchorId="660DE3C5">
          <v:rect id="_x0000_i7946" style="width:0;height:1.5pt" o:hralign="center" o:hrstd="t" o:hr="t" fillcolor="#a0a0a0" stroked="f"/>
        </w:pict>
      </w:r>
    </w:p>
    <w:p w14:paraId="3FE1346A" w14:textId="77777777" w:rsidR="00B45A29" w:rsidRPr="00B45A29" w:rsidRDefault="00B45A29" w:rsidP="00B45A29">
      <w:pPr>
        <w:rPr>
          <w:b/>
          <w:bCs/>
          <w:sz w:val="32"/>
          <w:szCs w:val="32"/>
        </w:rPr>
      </w:pPr>
      <w:r w:rsidRPr="00B45A29">
        <w:rPr>
          <w:b/>
          <w:bCs/>
          <w:sz w:val="32"/>
          <w:szCs w:val="32"/>
        </w:rPr>
        <w:t>PART O — REQUEST COUNT</w:t>
      </w:r>
    </w:p>
    <w:p w14:paraId="3DA497E1" w14:textId="77777777" w:rsidR="00B45A29" w:rsidRPr="00B45A29" w:rsidRDefault="00B45A29" w:rsidP="00B45A29">
      <w:pPr>
        <w:rPr>
          <w:b/>
          <w:bCs/>
          <w:sz w:val="32"/>
          <w:szCs w:val="32"/>
        </w:rPr>
      </w:pPr>
      <w:r w:rsidRPr="00B45A29">
        <w:rPr>
          <w:b/>
          <w:bCs/>
          <w:sz w:val="32"/>
          <w:szCs w:val="32"/>
        </w:rPr>
        <w:t>101. Add Result Count</w:t>
      </w:r>
    </w:p>
    <w:p w14:paraId="6E63769D" w14:textId="77777777" w:rsidR="00B45A29" w:rsidRPr="00B45A29" w:rsidRDefault="00B45A29" w:rsidP="00B45A29">
      <w:pPr>
        <w:rPr>
          <w:sz w:val="32"/>
          <w:szCs w:val="32"/>
        </w:rPr>
      </w:pPr>
      <w:r w:rsidRPr="00B45A29">
        <w:rPr>
          <w:sz w:val="32"/>
          <w:szCs w:val="32"/>
        </w:rPr>
        <w:t>Add:</w:t>
      </w:r>
    </w:p>
    <w:p w14:paraId="78CA6A1B" w14:textId="77777777" w:rsidR="00B45A29" w:rsidRPr="00B45A29" w:rsidRDefault="00B45A29" w:rsidP="00B45A29">
      <w:pPr>
        <w:rPr>
          <w:sz w:val="32"/>
          <w:szCs w:val="32"/>
        </w:rPr>
      </w:pPr>
      <w:r w:rsidRPr="00B45A29">
        <w:rPr>
          <w:sz w:val="32"/>
          <w:szCs w:val="32"/>
        </w:rPr>
        <w:t>lblRequestCount</w:t>
      </w:r>
    </w:p>
    <w:p w14:paraId="08557E6E" w14:textId="77777777" w:rsidR="00B45A29" w:rsidRPr="00B45A29" w:rsidRDefault="00B45A29" w:rsidP="00B45A29">
      <w:pPr>
        <w:rPr>
          <w:sz w:val="32"/>
          <w:szCs w:val="32"/>
        </w:rPr>
      </w:pPr>
      <w:r w:rsidRPr="00B45A29">
        <w:rPr>
          <w:sz w:val="32"/>
          <w:szCs w:val="32"/>
        </w:rPr>
        <w:t>For simple training UI:</w:t>
      </w:r>
    </w:p>
    <w:p w14:paraId="52DFF5BC" w14:textId="77777777" w:rsidR="00B45A29" w:rsidRPr="00B45A29" w:rsidRDefault="00B45A29" w:rsidP="00B45A29">
      <w:pPr>
        <w:rPr>
          <w:sz w:val="32"/>
          <w:szCs w:val="32"/>
        </w:rPr>
      </w:pPr>
      <w:r w:rsidRPr="00B45A29">
        <w:rPr>
          <w:sz w:val="32"/>
          <w:szCs w:val="32"/>
        </w:rPr>
        <w:t>CountRows(</w:t>
      </w:r>
    </w:p>
    <w:p w14:paraId="74E31AD7" w14:textId="77777777" w:rsidR="00B45A29" w:rsidRPr="00B45A29" w:rsidRDefault="00B45A29" w:rsidP="00B45A29">
      <w:pPr>
        <w:rPr>
          <w:sz w:val="32"/>
          <w:szCs w:val="32"/>
        </w:rPr>
      </w:pPr>
      <w:r w:rsidRPr="00B45A29">
        <w:rPr>
          <w:sz w:val="32"/>
          <w:szCs w:val="32"/>
        </w:rPr>
        <w:t xml:space="preserve">    galLeaveRequests.AllItems</w:t>
      </w:r>
    </w:p>
    <w:p w14:paraId="47899960" w14:textId="77777777" w:rsidR="00B45A29" w:rsidRPr="00B45A29" w:rsidRDefault="00B45A29" w:rsidP="00B45A29">
      <w:pPr>
        <w:rPr>
          <w:sz w:val="32"/>
          <w:szCs w:val="32"/>
        </w:rPr>
      </w:pPr>
      <w:r w:rsidRPr="00B45A29">
        <w:rPr>
          <w:sz w:val="32"/>
          <w:szCs w:val="32"/>
        </w:rPr>
        <w:t>)</w:t>
      </w:r>
    </w:p>
    <w:p w14:paraId="04CDC7AD" w14:textId="77777777" w:rsidR="00B45A29" w:rsidRPr="00B45A29" w:rsidRDefault="00B45A29" w:rsidP="00B45A29">
      <w:pPr>
        <w:rPr>
          <w:sz w:val="32"/>
          <w:szCs w:val="32"/>
        </w:rPr>
      </w:pPr>
      <w:r w:rsidRPr="00B45A29">
        <w:rPr>
          <w:sz w:val="32"/>
          <w:szCs w:val="32"/>
        </w:rPr>
        <w:t>&amp;</w:t>
      </w:r>
    </w:p>
    <w:p w14:paraId="6571FC7B" w14:textId="77777777" w:rsidR="00B45A29" w:rsidRPr="00B45A29" w:rsidRDefault="00B45A29" w:rsidP="00B45A29">
      <w:pPr>
        <w:rPr>
          <w:sz w:val="32"/>
          <w:szCs w:val="32"/>
        </w:rPr>
      </w:pPr>
      <w:r w:rsidRPr="00B45A29">
        <w:rPr>
          <w:sz w:val="32"/>
          <w:szCs w:val="32"/>
        </w:rPr>
        <w:t>" request(s)"</w:t>
      </w:r>
    </w:p>
    <w:p w14:paraId="60EFE335" w14:textId="77777777" w:rsidR="00B45A29" w:rsidRPr="00B45A29" w:rsidRDefault="00B45A29" w:rsidP="00B45A29">
      <w:pPr>
        <w:rPr>
          <w:sz w:val="32"/>
          <w:szCs w:val="32"/>
        </w:rPr>
      </w:pPr>
      <w:r w:rsidRPr="00B45A29">
        <w:rPr>
          <w:sz w:val="32"/>
          <w:szCs w:val="32"/>
        </w:rPr>
        <w:t>Better grammar comes later.</w:t>
      </w:r>
    </w:p>
    <w:p w14:paraId="6DEC5100" w14:textId="77777777" w:rsidR="00B45A29" w:rsidRPr="00B45A29" w:rsidRDefault="00B45A29" w:rsidP="00B45A29">
      <w:pPr>
        <w:rPr>
          <w:sz w:val="32"/>
          <w:szCs w:val="32"/>
        </w:rPr>
      </w:pPr>
      <w:r w:rsidRPr="00B45A29">
        <w:rPr>
          <w:sz w:val="32"/>
          <w:szCs w:val="32"/>
        </w:rPr>
        <w:pict w14:anchorId="3DE7E458">
          <v:rect id="_x0000_i7947" style="width:0;height:1.5pt" o:hralign="center" o:hrstd="t" o:hr="t" fillcolor="#a0a0a0" stroked="f"/>
        </w:pict>
      </w:r>
    </w:p>
    <w:p w14:paraId="1DEC6AA8" w14:textId="77777777" w:rsidR="00B45A29" w:rsidRPr="00B45A29" w:rsidRDefault="00B45A29" w:rsidP="00B45A29">
      <w:pPr>
        <w:rPr>
          <w:b/>
          <w:bCs/>
          <w:sz w:val="32"/>
          <w:szCs w:val="32"/>
        </w:rPr>
      </w:pPr>
      <w:r w:rsidRPr="00B45A29">
        <w:rPr>
          <w:b/>
          <w:bCs/>
          <w:sz w:val="32"/>
          <w:szCs w:val="32"/>
        </w:rPr>
        <w:t>102. Better Count Formula</w:t>
      </w:r>
    </w:p>
    <w:p w14:paraId="11C47A0A" w14:textId="77777777" w:rsidR="00B45A29" w:rsidRPr="00B45A29" w:rsidRDefault="00B45A29" w:rsidP="00B45A29">
      <w:pPr>
        <w:rPr>
          <w:sz w:val="32"/>
          <w:szCs w:val="32"/>
        </w:rPr>
      </w:pPr>
      <w:r w:rsidRPr="00B45A29">
        <w:rPr>
          <w:sz w:val="32"/>
          <w:szCs w:val="32"/>
        </w:rPr>
        <w:t>If(</w:t>
      </w:r>
    </w:p>
    <w:p w14:paraId="398A7E4A" w14:textId="77777777" w:rsidR="00B45A29" w:rsidRPr="00B45A29" w:rsidRDefault="00B45A29" w:rsidP="00B45A29">
      <w:pPr>
        <w:rPr>
          <w:sz w:val="32"/>
          <w:szCs w:val="32"/>
        </w:rPr>
      </w:pPr>
      <w:r w:rsidRPr="00B45A29">
        <w:rPr>
          <w:sz w:val="32"/>
          <w:szCs w:val="32"/>
        </w:rPr>
        <w:t xml:space="preserve">    CountRows(galLeaveRequests.AllItems) = 1,</w:t>
      </w:r>
    </w:p>
    <w:p w14:paraId="111BC09E" w14:textId="77777777" w:rsidR="00B45A29" w:rsidRPr="00B45A29" w:rsidRDefault="00B45A29" w:rsidP="00B45A29">
      <w:pPr>
        <w:rPr>
          <w:sz w:val="32"/>
          <w:szCs w:val="32"/>
        </w:rPr>
      </w:pPr>
    </w:p>
    <w:p w14:paraId="70B917CE" w14:textId="77777777" w:rsidR="00B45A29" w:rsidRPr="00B45A29" w:rsidRDefault="00B45A29" w:rsidP="00B45A29">
      <w:pPr>
        <w:rPr>
          <w:sz w:val="32"/>
          <w:szCs w:val="32"/>
        </w:rPr>
      </w:pPr>
      <w:r w:rsidRPr="00B45A29">
        <w:rPr>
          <w:sz w:val="32"/>
          <w:szCs w:val="32"/>
        </w:rPr>
        <w:t xml:space="preserve">    "1 request",</w:t>
      </w:r>
    </w:p>
    <w:p w14:paraId="07D332B3" w14:textId="77777777" w:rsidR="00B45A29" w:rsidRPr="00B45A29" w:rsidRDefault="00B45A29" w:rsidP="00B45A29">
      <w:pPr>
        <w:rPr>
          <w:sz w:val="32"/>
          <w:szCs w:val="32"/>
        </w:rPr>
      </w:pPr>
    </w:p>
    <w:p w14:paraId="4C4CB00E" w14:textId="77777777" w:rsidR="00B45A29" w:rsidRPr="00B45A29" w:rsidRDefault="00B45A29" w:rsidP="00B45A29">
      <w:pPr>
        <w:rPr>
          <w:sz w:val="32"/>
          <w:szCs w:val="32"/>
        </w:rPr>
      </w:pPr>
      <w:r w:rsidRPr="00B45A29">
        <w:rPr>
          <w:sz w:val="32"/>
          <w:szCs w:val="32"/>
        </w:rPr>
        <w:lastRenderedPageBreak/>
        <w:t xml:space="preserve">    CountRows(galLeaveRequests.AllItems)</w:t>
      </w:r>
    </w:p>
    <w:p w14:paraId="350AD750" w14:textId="77777777" w:rsidR="00B45A29" w:rsidRPr="00B45A29" w:rsidRDefault="00B45A29" w:rsidP="00B45A29">
      <w:pPr>
        <w:rPr>
          <w:sz w:val="32"/>
          <w:szCs w:val="32"/>
        </w:rPr>
      </w:pPr>
      <w:r w:rsidRPr="00B45A29">
        <w:rPr>
          <w:sz w:val="32"/>
          <w:szCs w:val="32"/>
        </w:rPr>
        <w:t xml:space="preserve">        &amp; " requests"</w:t>
      </w:r>
    </w:p>
    <w:p w14:paraId="7BF2E3D0" w14:textId="77777777" w:rsidR="00B45A29" w:rsidRPr="00B45A29" w:rsidRDefault="00B45A29" w:rsidP="00B45A29">
      <w:pPr>
        <w:rPr>
          <w:sz w:val="32"/>
          <w:szCs w:val="32"/>
        </w:rPr>
      </w:pPr>
      <w:r w:rsidRPr="00B45A29">
        <w:rPr>
          <w:sz w:val="32"/>
          <w:szCs w:val="32"/>
        </w:rPr>
        <w:t>)</w:t>
      </w:r>
    </w:p>
    <w:p w14:paraId="301A94E8" w14:textId="77777777" w:rsidR="00B45A29" w:rsidRPr="00B45A29" w:rsidRDefault="00B45A29" w:rsidP="00B45A29">
      <w:pPr>
        <w:rPr>
          <w:sz w:val="32"/>
          <w:szCs w:val="32"/>
        </w:rPr>
      </w:pPr>
      <w:r w:rsidRPr="00B45A29">
        <w:rPr>
          <w:sz w:val="32"/>
          <w:szCs w:val="32"/>
        </w:rPr>
        <w:pict w14:anchorId="042FCD67">
          <v:rect id="_x0000_i7948" style="width:0;height:1.5pt" o:hralign="center" o:hrstd="t" o:hr="t" fillcolor="#a0a0a0" stroked="f"/>
        </w:pict>
      </w:r>
    </w:p>
    <w:p w14:paraId="06CF42F4" w14:textId="77777777" w:rsidR="00B45A29" w:rsidRPr="00B45A29" w:rsidRDefault="00B45A29" w:rsidP="00B45A29">
      <w:pPr>
        <w:rPr>
          <w:b/>
          <w:bCs/>
          <w:sz w:val="32"/>
          <w:szCs w:val="32"/>
        </w:rPr>
      </w:pPr>
      <w:r w:rsidRPr="00B45A29">
        <w:rPr>
          <w:b/>
          <w:bCs/>
          <w:sz w:val="32"/>
          <w:szCs w:val="32"/>
        </w:rPr>
        <w:t>103. Why Useful?</w:t>
      </w:r>
    </w:p>
    <w:p w14:paraId="584846BB" w14:textId="77777777" w:rsidR="00B45A29" w:rsidRPr="00B45A29" w:rsidRDefault="00B45A29" w:rsidP="00B45A29">
      <w:pPr>
        <w:rPr>
          <w:sz w:val="32"/>
          <w:szCs w:val="32"/>
        </w:rPr>
      </w:pPr>
      <w:r w:rsidRPr="00B45A29">
        <w:rPr>
          <w:sz w:val="32"/>
          <w:szCs w:val="32"/>
        </w:rPr>
        <w:t>If status filter:</w:t>
      </w:r>
    </w:p>
    <w:p w14:paraId="67CE67B2" w14:textId="77777777" w:rsidR="00B45A29" w:rsidRPr="00B45A29" w:rsidRDefault="00B45A29" w:rsidP="00B45A29">
      <w:pPr>
        <w:rPr>
          <w:sz w:val="32"/>
          <w:szCs w:val="32"/>
        </w:rPr>
      </w:pPr>
      <w:r w:rsidRPr="00B45A29">
        <w:rPr>
          <w:sz w:val="32"/>
          <w:szCs w:val="32"/>
        </w:rPr>
        <w:t>Approved</w:t>
      </w:r>
    </w:p>
    <w:p w14:paraId="746D09DA" w14:textId="77777777" w:rsidR="00B45A29" w:rsidRPr="00B45A29" w:rsidRDefault="00B45A29" w:rsidP="00B45A29">
      <w:pPr>
        <w:rPr>
          <w:sz w:val="32"/>
          <w:szCs w:val="32"/>
        </w:rPr>
      </w:pPr>
      <w:r w:rsidRPr="00B45A29">
        <w:rPr>
          <w:sz w:val="32"/>
          <w:szCs w:val="32"/>
        </w:rPr>
        <w:t>is selected:</w:t>
      </w:r>
    </w:p>
    <w:p w14:paraId="161FE982" w14:textId="77777777" w:rsidR="00B45A29" w:rsidRPr="00B45A29" w:rsidRDefault="00B45A29" w:rsidP="00B45A29">
      <w:pPr>
        <w:rPr>
          <w:sz w:val="32"/>
          <w:szCs w:val="32"/>
        </w:rPr>
      </w:pPr>
      <w:r w:rsidRPr="00B45A29">
        <w:rPr>
          <w:sz w:val="32"/>
          <w:szCs w:val="32"/>
        </w:rPr>
        <w:t>User may see:</w:t>
      </w:r>
    </w:p>
    <w:p w14:paraId="614DD6B3" w14:textId="77777777" w:rsidR="00B45A29" w:rsidRPr="00B45A29" w:rsidRDefault="00B45A29" w:rsidP="00B45A29">
      <w:pPr>
        <w:rPr>
          <w:sz w:val="32"/>
          <w:szCs w:val="32"/>
        </w:rPr>
      </w:pPr>
      <w:r w:rsidRPr="00B45A29">
        <w:rPr>
          <w:sz w:val="32"/>
          <w:szCs w:val="32"/>
        </w:rPr>
        <w:t>8 requests</w:t>
      </w:r>
    </w:p>
    <w:p w14:paraId="02326CE5" w14:textId="77777777" w:rsidR="00B45A29" w:rsidRPr="00B45A29" w:rsidRDefault="00B45A29" w:rsidP="00B45A29">
      <w:pPr>
        <w:rPr>
          <w:sz w:val="32"/>
          <w:szCs w:val="32"/>
        </w:rPr>
      </w:pPr>
      <w:r w:rsidRPr="00B45A29">
        <w:rPr>
          <w:sz w:val="32"/>
          <w:szCs w:val="32"/>
        </w:rPr>
        <w:t>This provides context.</w:t>
      </w:r>
    </w:p>
    <w:p w14:paraId="638834D4" w14:textId="77777777" w:rsidR="00B45A29" w:rsidRPr="00B45A29" w:rsidRDefault="00B45A29" w:rsidP="00B45A29">
      <w:pPr>
        <w:rPr>
          <w:sz w:val="32"/>
          <w:szCs w:val="32"/>
        </w:rPr>
      </w:pPr>
      <w:r w:rsidRPr="00B45A29">
        <w:rPr>
          <w:sz w:val="32"/>
          <w:szCs w:val="32"/>
        </w:rPr>
        <w:pict w14:anchorId="38E79C32">
          <v:rect id="_x0000_i7949" style="width:0;height:1.5pt" o:hralign="center" o:hrstd="t" o:hr="t" fillcolor="#a0a0a0" stroked="f"/>
        </w:pict>
      </w:r>
    </w:p>
    <w:p w14:paraId="7B5F863A" w14:textId="77777777" w:rsidR="00B45A29" w:rsidRPr="00B45A29" w:rsidRDefault="00B45A29" w:rsidP="00B45A29">
      <w:pPr>
        <w:rPr>
          <w:b/>
          <w:bCs/>
          <w:sz w:val="32"/>
          <w:szCs w:val="32"/>
        </w:rPr>
      </w:pPr>
      <w:r w:rsidRPr="00B45A29">
        <w:rPr>
          <w:b/>
          <w:bCs/>
          <w:sz w:val="32"/>
          <w:szCs w:val="32"/>
        </w:rPr>
        <w:t>PART P — DELEGATION</w:t>
      </w:r>
    </w:p>
    <w:p w14:paraId="1AAD4E6B" w14:textId="77777777" w:rsidR="00B45A29" w:rsidRPr="00B45A29" w:rsidRDefault="00B45A29" w:rsidP="00B45A29">
      <w:pPr>
        <w:rPr>
          <w:b/>
          <w:bCs/>
          <w:sz w:val="32"/>
          <w:szCs w:val="32"/>
        </w:rPr>
      </w:pPr>
      <w:r w:rsidRPr="00B45A29">
        <w:rPr>
          <w:b/>
          <w:bCs/>
          <w:sz w:val="32"/>
          <w:szCs w:val="32"/>
        </w:rPr>
        <w:t>104. What Is Delegation?</w:t>
      </w:r>
    </w:p>
    <w:p w14:paraId="05A60F5B" w14:textId="77777777" w:rsidR="00B45A29" w:rsidRPr="00B45A29" w:rsidRDefault="00B45A29" w:rsidP="00B45A29">
      <w:pPr>
        <w:rPr>
          <w:sz w:val="32"/>
          <w:szCs w:val="32"/>
        </w:rPr>
      </w:pPr>
      <w:r w:rsidRPr="00B45A29">
        <w:rPr>
          <w:sz w:val="32"/>
          <w:szCs w:val="32"/>
        </w:rPr>
        <w:t>This is one of the most important Canvas App concepts.</w:t>
      </w:r>
    </w:p>
    <w:p w14:paraId="4EA7B72D" w14:textId="77777777" w:rsidR="00B45A29" w:rsidRPr="00B45A29" w:rsidRDefault="00B45A29" w:rsidP="00B45A29">
      <w:pPr>
        <w:rPr>
          <w:sz w:val="32"/>
          <w:szCs w:val="32"/>
        </w:rPr>
      </w:pPr>
      <w:r w:rsidRPr="00B45A29">
        <w:rPr>
          <w:sz w:val="32"/>
          <w:szCs w:val="32"/>
        </w:rPr>
        <w:t>When possible, Power Apps sends a query to Dataverse and asks:</w:t>
      </w:r>
    </w:p>
    <w:p w14:paraId="132B1E21" w14:textId="77777777" w:rsidR="00B45A29" w:rsidRPr="00B45A29" w:rsidRDefault="00B45A29" w:rsidP="00B45A29">
      <w:pPr>
        <w:rPr>
          <w:sz w:val="32"/>
          <w:szCs w:val="32"/>
        </w:rPr>
      </w:pPr>
      <w:r w:rsidRPr="00B45A29">
        <w:rPr>
          <w:sz w:val="32"/>
          <w:szCs w:val="32"/>
        </w:rPr>
        <w:t>You filter the records on the server and return only the results.</w:t>
      </w:r>
    </w:p>
    <w:p w14:paraId="782F973A" w14:textId="77777777" w:rsidR="00B45A29" w:rsidRPr="00B45A29" w:rsidRDefault="00B45A29" w:rsidP="00B45A29">
      <w:pPr>
        <w:rPr>
          <w:sz w:val="32"/>
          <w:szCs w:val="32"/>
        </w:rPr>
      </w:pPr>
      <w:r w:rsidRPr="00B45A29">
        <w:rPr>
          <w:sz w:val="32"/>
          <w:szCs w:val="32"/>
        </w:rPr>
        <w:t>That is:</w:t>
      </w:r>
    </w:p>
    <w:p w14:paraId="54C97199" w14:textId="77777777" w:rsidR="00B45A29" w:rsidRPr="00B45A29" w:rsidRDefault="00B45A29" w:rsidP="00B45A29">
      <w:pPr>
        <w:rPr>
          <w:b/>
          <w:bCs/>
          <w:sz w:val="32"/>
          <w:szCs w:val="32"/>
        </w:rPr>
      </w:pPr>
      <w:r w:rsidRPr="00B45A29">
        <w:rPr>
          <w:b/>
          <w:bCs/>
          <w:sz w:val="32"/>
          <w:szCs w:val="32"/>
        </w:rPr>
        <w:t>Delegation.</w:t>
      </w:r>
    </w:p>
    <w:p w14:paraId="4F17D937" w14:textId="77777777" w:rsidR="00B45A29" w:rsidRPr="00B45A29" w:rsidRDefault="00B45A29" w:rsidP="00B45A29">
      <w:pPr>
        <w:rPr>
          <w:sz w:val="32"/>
          <w:szCs w:val="32"/>
        </w:rPr>
      </w:pPr>
      <w:r w:rsidRPr="00B45A29">
        <w:rPr>
          <w:sz w:val="32"/>
          <w:szCs w:val="32"/>
        </w:rPr>
        <w:t>Microsoft describes delegation as translating Power Fx operations into queries executed by the back-end data source.</w:t>
      </w:r>
    </w:p>
    <w:p w14:paraId="60F4FCA1" w14:textId="77777777" w:rsidR="00B45A29" w:rsidRPr="00B45A29" w:rsidRDefault="00B45A29" w:rsidP="00B45A29">
      <w:pPr>
        <w:rPr>
          <w:sz w:val="32"/>
          <w:szCs w:val="32"/>
        </w:rPr>
      </w:pPr>
      <w:r w:rsidRPr="00B45A29">
        <w:rPr>
          <w:sz w:val="32"/>
          <w:szCs w:val="32"/>
        </w:rPr>
        <w:lastRenderedPageBreak/>
        <w:pict w14:anchorId="285FF159">
          <v:rect id="_x0000_i7950" style="width:0;height:1.5pt" o:hralign="center" o:hrstd="t" o:hr="t" fillcolor="#a0a0a0" stroked="f"/>
        </w:pict>
      </w:r>
    </w:p>
    <w:p w14:paraId="318C8AAD" w14:textId="77777777" w:rsidR="00B45A29" w:rsidRPr="00B45A29" w:rsidRDefault="00B45A29" w:rsidP="00B45A29">
      <w:pPr>
        <w:rPr>
          <w:b/>
          <w:bCs/>
          <w:sz w:val="32"/>
          <w:szCs w:val="32"/>
        </w:rPr>
      </w:pPr>
      <w:r w:rsidRPr="00B45A29">
        <w:rPr>
          <w:b/>
          <w:bCs/>
          <w:sz w:val="32"/>
          <w:szCs w:val="32"/>
        </w:rPr>
        <w:t>105. Delegated Example Concept</w:t>
      </w:r>
    </w:p>
    <w:p w14:paraId="77B0CEAF" w14:textId="77777777" w:rsidR="00B45A29" w:rsidRPr="00B45A29" w:rsidRDefault="00B45A29" w:rsidP="00B45A29">
      <w:pPr>
        <w:rPr>
          <w:sz w:val="32"/>
          <w:szCs w:val="32"/>
        </w:rPr>
      </w:pPr>
      <w:r w:rsidRPr="00B45A29">
        <w:rPr>
          <w:sz w:val="32"/>
          <w:szCs w:val="32"/>
        </w:rPr>
        <w:t>Company has:</w:t>
      </w:r>
    </w:p>
    <w:p w14:paraId="54F6067C" w14:textId="77777777" w:rsidR="00B45A29" w:rsidRPr="00B45A29" w:rsidRDefault="00B45A29" w:rsidP="00B45A29">
      <w:pPr>
        <w:rPr>
          <w:b/>
          <w:bCs/>
          <w:sz w:val="32"/>
          <w:szCs w:val="32"/>
        </w:rPr>
      </w:pPr>
      <w:r w:rsidRPr="00B45A29">
        <w:rPr>
          <w:b/>
          <w:bCs/>
          <w:sz w:val="32"/>
          <w:szCs w:val="32"/>
        </w:rPr>
        <w:t>100,000 Leave Requests.</w:t>
      </w:r>
    </w:p>
    <w:p w14:paraId="7D63A713" w14:textId="77777777" w:rsidR="00B45A29" w:rsidRPr="00B45A29" w:rsidRDefault="00B45A29" w:rsidP="00B45A29">
      <w:pPr>
        <w:rPr>
          <w:sz w:val="32"/>
          <w:szCs w:val="32"/>
        </w:rPr>
      </w:pPr>
      <w:r w:rsidRPr="00B45A29">
        <w:rPr>
          <w:sz w:val="32"/>
          <w:szCs w:val="32"/>
        </w:rPr>
        <w:t>Formula:</w:t>
      </w:r>
    </w:p>
    <w:p w14:paraId="730D708C" w14:textId="77777777" w:rsidR="00B45A29" w:rsidRPr="00B45A29" w:rsidRDefault="00B45A29" w:rsidP="00B45A29">
      <w:pPr>
        <w:rPr>
          <w:sz w:val="32"/>
          <w:szCs w:val="32"/>
        </w:rPr>
      </w:pPr>
      <w:r w:rsidRPr="00B45A29">
        <w:rPr>
          <w:sz w:val="32"/>
          <w:szCs w:val="32"/>
        </w:rPr>
        <w:t>Filter(</w:t>
      </w:r>
    </w:p>
    <w:p w14:paraId="65A39362" w14:textId="77777777" w:rsidR="00B45A29" w:rsidRPr="00B45A29" w:rsidRDefault="00B45A29" w:rsidP="00B45A29">
      <w:pPr>
        <w:rPr>
          <w:sz w:val="32"/>
          <w:szCs w:val="32"/>
        </w:rPr>
      </w:pPr>
      <w:r w:rsidRPr="00B45A29">
        <w:rPr>
          <w:sz w:val="32"/>
          <w:szCs w:val="32"/>
        </w:rPr>
        <w:t xml:space="preserve">    'Leave Requests',</w:t>
      </w:r>
    </w:p>
    <w:p w14:paraId="4F59FF6D" w14:textId="77777777" w:rsidR="00B45A29" w:rsidRPr="00B45A29" w:rsidRDefault="00B45A29" w:rsidP="00B45A29">
      <w:pPr>
        <w:rPr>
          <w:sz w:val="32"/>
          <w:szCs w:val="32"/>
        </w:rPr>
      </w:pPr>
      <w:r w:rsidRPr="00B45A29">
        <w:rPr>
          <w:sz w:val="32"/>
          <w:szCs w:val="32"/>
        </w:rPr>
        <w:t xml:space="preserve">    Employee = CurrentEmployee</w:t>
      </w:r>
    </w:p>
    <w:p w14:paraId="4AA8D6DB" w14:textId="77777777" w:rsidR="00B45A29" w:rsidRPr="00B45A29" w:rsidRDefault="00B45A29" w:rsidP="00B45A29">
      <w:pPr>
        <w:rPr>
          <w:sz w:val="32"/>
          <w:szCs w:val="32"/>
        </w:rPr>
      </w:pPr>
      <w:r w:rsidRPr="00B45A29">
        <w:rPr>
          <w:sz w:val="32"/>
          <w:szCs w:val="32"/>
        </w:rPr>
        <w:t>)</w:t>
      </w:r>
    </w:p>
    <w:p w14:paraId="4A477CBB" w14:textId="77777777" w:rsidR="00B45A29" w:rsidRPr="00B45A29" w:rsidRDefault="00B45A29" w:rsidP="00B45A29">
      <w:pPr>
        <w:rPr>
          <w:sz w:val="32"/>
          <w:szCs w:val="32"/>
        </w:rPr>
      </w:pPr>
      <w:r w:rsidRPr="00B45A29">
        <w:rPr>
          <w:sz w:val="32"/>
          <w:szCs w:val="32"/>
        </w:rPr>
        <w:t>If the query is fully delegable:</w:t>
      </w:r>
    </w:p>
    <w:p w14:paraId="3388DE5D" w14:textId="77777777" w:rsidR="00B45A29" w:rsidRPr="00B45A29" w:rsidRDefault="00B45A29" w:rsidP="00B45A29">
      <w:pPr>
        <w:rPr>
          <w:b/>
          <w:bCs/>
          <w:sz w:val="32"/>
          <w:szCs w:val="32"/>
        </w:rPr>
      </w:pPr>
      <w:r w:rsidRPr="00B45A29">
        <w:rPr>
          <w:b/>
          <w:bCs/>
          <w:sz w:val="32"/>
          <w:szCs w:val="32"/>
        </w:rPr>
        <w:t>Dataverse</w:t>
      </w:r>
    </w:p>
    <w:p w14:paraId="24C753C1" w14:textId="77777777" w:rsidR="00B45A29" w:rsidRPr="00B45A29" w:rsidRDefault="00B45A29" w:rsidP="00B45A29">
      <w:pPr>
        <w:rPr>
          <w:sz w:val="32"/>
          <w:szCs w:val="32"/>
        </w:rPr>
      </w:pPr>
      <w:r w:rsidRPr="00B45A29">
        <w:rPr>
          <w:sz w:val="32"/>
          <w:szCs w:val="32"/>
        </w:rPr>
        <w:t>performs the filtering.</w:t>
      </w:r>
    </w:p>
    <w:p w14:paraId="0DE4CEE9" w14:textId="77777777" w:rsidR="00B45A29" w:rsidRPr="00B45A29" w:rsidRDefault="00B45A29" w:rsidP="00B45A29">
      <w:pPr>
        <w:rPr>
          <w:sz w:val="32"/>
          <w:szCs w:val="32"/>
        </w:rPr>
      </w:pPr>
      <w:r w:rsidRPr="00B45A29">
        <w:rPr>
          <w:sz w:val="32"/>
          <w:szCs w:val="32"/>
        </w:rPr>
        <w:t>Power Apps receives:</w:t>
      </w:r>
    </w:p>
    <w:p w14:paraId="1DE2722D" w14:textId="77777777" w:rsidR="00B45A29" w:rsidRPr="00B45A29" w:rsidRDefault="00B45A29" w:rsidP="00B45A29">
      <w:pPr>
        <w:rPr>
          <w:b/>
          <w:bCs/>
          <w:sz w:val="32"/>
          <w:szCs w:val="32"/>
        </w:rPr>
      </w:pPr>
      <w:r w:rsidRPr="00B45A29">
        <w:rPr>
          <w:b/>
          <w:bCs/>
          <w:sz w:val="32"/>
          <w:szCs w:val="32"/>
        </w:rPr>
        <w:t>Relevant rows.</w:t>
      </w:r>
    </w:p>
    <w:p w14:paraId="1342DE4D" w14:textId="77777777" w:rsidR="00B45A29" w:rsidRPr="00B45A29" w:rsidRDefault="00B45A29" w:rsidP="00B45A29">
      <w:pPr>
        <w:rPr>
          <w:sz w:val="32"/>
          <w:szCs w:val="32"/>
        </w:rPr>
      </w:pPr>
      <w:r w:rsidRPr="00B45A29">
        <w:rPr>
          <w:sz w:val="32"/>
          <w:szCs w:val="32"/>
        </w:rPr>
        <w:pict w14:anchorId="03BAAC3E">
          <v:rect id="_x0000_i7951" style="width:0;height:1.5pt" o:hralign="center" o:hrstd="t" o:hr="t" fillcolor="#a0a0a0" stroked="f"/>
        </w:pict>
      </w:r>
    </w:p>
    <w:p w14:paraId="0756DB0F" w14:textId="77777777" w:rsidR="00B45A29" w:rsidRPr="00B45A29" w:rsidRDefault="00B45A29" w:rsidP="00B45A29">
      <w:pPr>
        <w:rPr>
          <w:b/>
          <w:bCs/>
          <w:sz w:val="32"/>
          <w:szCs w:val="32"/>
        </w:rPr>
      </w:pPr>
      <w:r w:rsidRPr="00B45A29">
        <w:rPr>
          <w:b/>
          <w:bCs/>
          <w:sz w:val="32"/>
          <w:szCs w:val="32"/>
        </w:rPr>
        <w:t>106. Nondelegable Query</w:t>
      </w:r>
    </w:p>
    <w:p w14:paraId="2A1E92EF" w14:textId="77777777" w:rsidR="00B45A29" w:rsidRPr="00B45A29" w:rsidRDefault="00B45A29" w:rsidP="00B45A29">
      <w:pPr>
        <w:rPr>
          <w:sz w:val="32"/>
          <w:szCs w:val="32"/>
        </w:rPr>
      </w:pPr>
      <w:r w:rsidRPr="00B45A29">
        <w:rPr>
          <w:sz w:val="32"/>
          <w:szCs w:val="32"/>
        </w:rPr>
        <w:t>If a query cannot be delegated:</w:t>
      </w:r>
    </w:p>
    <w:p w14:paraId="71F7B569" w14:textId="77777777" w:rsidR="00B45A29" w:rsidRPr="00B45A29" w:rsidRDefault="00B45A29" w:rsidP="00B45A29">
      <w:pPr>
        <w:rPr>
          <w:sz w:val="32"/>
          <w:szCs w:val="32"/>
        </w:rPr>
      </w:pPr>
      <w:r w:rsidRPr="00B45A29">
        <w:rPr>
          <w:sz w:val="32"/>
          <w:szCs w:val="32"/>
        </w:rPr>
        <w:t>Power Apps may retrieve only an initial subset and process it locally.</w:t>
      </w:r>
    </w:p>
    <w:p w14:paraId="46F76E23" w14:textId="77777777" w:rsidR="00B45A29" w:rsidRPr="00B45A29" w:rsidRDefault="00B45A29" w:rsidP="00B45A29">
      <w:pPr>
        <w:rPr>
          <w:sz w:val="32"/>
          <w:szCs w:val="32"/>
        </w:rPr>
      </w:pPr>
      <w:r w:rsidRPr="00B45A29">
        <w:rPr>
          <w:sz w:val="32"/>
          <w:szCs w:val="32"/>
        </w:rPr>
        <w:t>Current Canvas App defaults use:</w:t>
      </w:r>
    </w:p>
    <w:p w14:paraId="1D490B42" w14:textId="77777777" w:rsidR="00B45A29" w:rsidRPr="00B45A29" w:rsidRDefault="00B45A29" w:rsidP="00B45A29">
      <w:pPr>
        <w:rPr>
          <w:b/>
          <w:bCs/>
          <w:sz w:val="32"/>
          <w:szCs w:val="32"/>
        </w:rPr>
      </w:pPr>
      <w:r w:rsidRPr="00B45A29">
        <w:rPr>
          <w:b/>
          <w:bCs/>
          <w:sz w:val="32"/>
          <w:szCs w:val="32"/>
        </w:rPr>
        <w:t>500 records</w:t>
      </w:r>
    </w:p>
    <w:p w14:paraId="1641B4F3" w14:textId="77777777" w:rsidR="00B45A29" w:rsidRPr="00B45A29" w:rsidRDefault="00B45A29" w:rsidP="00B45A29">
      <w:pPr>
        <w:rPr>
          <w:sz w:val="32"/>
          <w:szCs w:val="32"/>
        </w:rPr>
      </w:pPr>
      <w:r w:rsidRPr="00B45A29">
        <w:rPr>
          <w:sz w:val="32"/>
          <w:szCs w:val="32"/>
        </w:rPr>
        <w:t>for nondelegable processing.</w:t>
      </w:r>
    </w:p>
    <w:p w14:paraId="71C79D2D" w14:textId="77777777" w:rsidR="00B45A29" w:rsidRPr="00B45A29" w:rsidRDefault="00B45A29" w:rsidP="00B45A29">
      <w:pPr>
        <w:rPr>
          <w:sz w:val="32"/>
          <w:szCs w:val="32"/>
        </w:rPr>
      </w:pPr>
      <w:r w:rsidRPr="00B45A29">
        <w:rPr>
          <w:sz w:val="32"/>
          <w:szCs w:val="32"/>
        </w:rPr>
        <w:lastRenderedPageBreak/>
        <w:t>This can be increased up to:</w:t>
      </w:r>
    </w:p>
    <w:p w14:paraId="11E5AB74" w14:textId="77777777" w:rsidR="00B45A29" w:rsidRPr="00B45A29" w:rsidRDefault="00B45A29" w:rsidP="00B45A29">
      <w:pPr>
        <w:rPr>
          <w:b/>
          <w:bCs/>
          <w:sz w:val="32"/>
          <w:szCs w:val="32"/>
        </w:rPr>
      </w:pPr>
      <w:r w:rsidRPr="00B45A29">
        <w:rPr>
          <w:b/>
          <w:bCs/>
          <w:sz w:val="32"/>
          <w:szCs w:val="32"/>
        </w:rPr>
        <w:t>2,000</w:t>
      </w:r>
    </w:p>
    <w:p w14:paraId="32EF4E65" w14:textId="77777777" w:rsidR="00B45A29" w:rsidRPr="00B45A29" w:rsidRDefault="00B45A29" w:rsidP="00B45A29">
      <w:pPr>
        <w:rPr>
          <w:sz w:val="32"/>
          <w:szCs w:val="32"/>
        </w:rPr>
      </w:pPr>
      <w:r w:rsidRPr="00B45A29">
        <w:rPr>
          <w:sz w:val="32"/>
          <w:szCs w:val="32"/>
        </w:rPr>
        <w:t>but increasing the limit does not solve the fundamental correctness problem for larger data sets.</w:t>
      </w:r>
    </w:p>
    <w:p w14:paraId="219F3696" w14:textId="77777777" w:rsidR="00B45A29" w:rsidRPr="00B45A29" w:rsidRDefault="00B45A29" w:rsidP="00B45A29">
      <w:pPr>
        <w:rPr>
          <w:sz w:val="32"/>
          <w:szCs w:val="32"/>
        </w:rPr>
      </w:pPr>
      <w:r w:rsidRPr="00B45A29">
        <w:rPr>
          <w:sz w:val="32"/>
          <w:szCs w:val="32"/>
        </w:rPr>
        <w:pict w14:anchorId="2B6E6FE3">
          <v:rect id="_x0000_i7952" style="width:0;height:1.5pt" o:hralign="center" o:hrstd="t" o:hr="t" fillcolor="#a0a0a0" stroked="f"/>
        </w:pict>
      </w:r>
    </w:p>
    <w:p w14:paraId="73FDCD50" w14:textId="77777777" w:rsidR="00B45A29" w:rsidRPr="00B45A29" w:rsidRDefault="00B45A29" w:rsidP="00B45A29">
      <w:pPr>
        <w:rPr>
          <w:b/>
          <w:bCs/>
          <w:sz w:val="32"/>
          <w:szCs w:val="32"/>
        </w:rPr>
      </w:pPr>
      <w:r w:rsidRPr="00B45A29">
        <w:rPr>
          <w:b/>
          <w:bCs/>
          <w:sz w:val="32"/>
          <w:szCs w:val="32"/>
        </w:rPr>
        <w:t>107. Why This Is Dangerous</w:t>
      </w:r>
    </w:p>
    <w:p w14:paraId="6ABA786F" w14:textId="77777777" w:rsidR="00B45A29" w:rsidRPr="00B45A29" w:rsidRDefault="00B45A29" w:rsidP="00B45A29">
      <w:pPr>
        <w:rPr>
          <w:sz w:val="32"/>
          <w:szCs w:val="32"/>
        </w:rPr>
      </w:pPr>
      <w:r w:rsidRPr="00B45A29">
        <w:rPr>
          <w:sz w:val="32"/>
          <w:szCs w:val="32"/>
        </w:rPr>
        <w:t>Imagine:</w:t>
      </w:r>
    </w:p>
    <w:p w14:paraId="0EAB3CA1" w14:textId="77777777" w:rsidR="00B45A29" w:rsidRPr="00B45A29" w:rsidRDefault="00B45A29" w:rsidP="00B45A29">
      <w:pPr>
        <w:rPr>
          <w:b/>
          <w:bCs/>
          <w:sz w:val="32"/>
          <w:szCs w:val="32"/>
        </w:rPr>
      </w:pPr>
      <w:r w:rsidRPr="00B45A29">
        <w:rPr>
          <w:b/>
          <w:bCs/>
          <w:sz w:val="32"/>
          <w:szCs w:val="32"/>
        </w:rPr>
        <w:t>50,000 requests.</w:t>
      </w:r>
    </w:p>
    <w:p w14:paraId="5A419B18" w14:textId="77777777" w:rsidR="00B45A29" w:rsidRPr="00B45A29" w:rsidRDefault="00B45A29" w:rsidP="00B45A29">
      <w:pPr>
        <w:rPr>
          <w:sz w:val="32"/>
          <w:szCs w:val="32"/>
        </w:rPr>
      </w:pPr>
      <w:r w:rsidRPr="00B45A29">
        <w:rPr>
          <w:sz w:val="32"/>
          <w:szCs w:val="32"/>
        </w:rPr>
        <w:t>Your target request is row:</w:t>
      </w:r>
    </w:p>
    <w:p w14:paraId="21E7C0D0" w14:textId="77777777" w:rsidR="00B45A29" w:rsidRPr="00B45A29" w:rsidRDefault="00B45A29" w:rsidP="00B45A29">
      <w:pPr>
        <w:rPr>
          <w:b/>
          <w:bCs/>
          <w:sz w:val="32"/>
          <w:szCs w:val="32"/>
        </w:rPr>
      </w:pPr>
      <w:r w:rsidRPr="00B45A29">
        <w:rPr>
          <w:b/>
          <w:bCs/>
          <w:sz w:val="32"/>
          <w:szCs w:val="32"/>
        </w:rPr>
        <w:t>28,500.</w:t>
      </w:r>
    </w:p>
    <w:p w14:paraId="52DC9DEA" w14:textId="77777777" w:rsidR="00B45A29" w:rsidRPr="00B45A29" w:rsidRDefault="00B45A29" w:rsidP="00B45A29">
      <w:pPr>
        <w:rPr>
          <w:sz w:val="32"/>
          <w:szCs w:val="32"/>
        </w:rPr>
      </w:pPr>
      <w:r w:rsidRPr="00B45A29">
        <w:rPr>
          <w:sz w:val="32"/>
          <w:szCs w:val="32"/>
        </w:rPr>
        <w:t>A nondelegable query processes only the first:</w:t>
      </w:r>
    </w:p>
    <w:p w14:paraId="74A2F63E" w14:textId="77777777" w:rsidR="00B45A29" w:rsidRPr="00B45A29" w:rsidRDefault="00B45A29" w:rsidP="00B45A29">
      <w:pPr>
        <w:rPr>
          <w:b/>
          <w:bCs/>
          <w:sz w:val="32"/>
          <w:szCs w:val="32"/>
        </w:rPr>
      </w:pPr>
      <w:r w:rsidRPr="00B45A29">
        <w:rPr>
          <w:b/>
          <w:bCs/>
          <w:sz w:val="32"/>
          <w:szCs w:val="32"/>
        </w:rPr>
        <w:t>500</w:t>
      </w:r>
    </w:p>
    <w:p w14:paraId="2ACD995E" w14:textId="77777777" w:rsidR="00B45A29" w:rsidRPr="00B45A29" w:rsidRDefault="00B45A29" w:rsidP="00B45A29">
      <w:pPr>
        <w:rPr>
          <w:sz w:val="32"/>
          <w:szCs w:val="32"/>
        </w:rPr>
      </w:pPr>
      <w:r w:rsidRPr="00B45A29">
        <w:rPr>
          <w:sz w:val="32"/>
          <w:szCs w:val="32"/>
        </w:rPr>
        <w:t>or configured local limit.</w:t>
      </w:r>
    </w:p>
    <w:p w14:paraId="2C8173E8" w14:textId="77777777" w:rsidR="00B45A29" w:rsidRPr="00B45A29" w:rsidRDefault="00B45A29" w:rsidP="00B45A29">
      <w:pPr>
        <w:rPr>
          <w:sz w:val="32"/>
          <w:szCs w:val="32"/>
        </w:rPr>
      </w:pPr>
      <w:r w:rsidRPr="00B45A29">
        <w:rPr>
          <w:sz w:val="32"/>
          <w:szCs w:val="32"/>
        </w:rPr>
        <w:t>Result:</w:t>
      </w:r>
    </w:p>
    <w:p w14:paraId="7D484D11" w14:textId="77777777" w:rsidR="00B45A29" w:rsidRPr="00B45A29" w:rsidRDefault="00B45A29" w:rsidP="00B45A29">
      <w:pPr>
        <w:rPr>
          <w:sz w:val="32"/>
          <w:szCs w:val="32"/>
        </w:rPr>
      </w:pPr>
      <w:r w:rsidRPr="00B45A29">
        <w:rPr>
          <w:sz w:val="32"/>
          <w:szCs w:val="32"/>
        </w:rPr>
        <w:t>No request found.</w:t>
      </w:r>
    </w:p>
    <w:p w14:paraId="59C17172" w14:textId="77777777" w:rsidR="00B45A29" w:rsidRPr="00B45A29" w:rsidRDefault="00B45A29" w:rsidP="00B45A29">
      <w:pPr>
        <w:rPr>
          <w:sz w:val="32"/>
          <w:szCs w:val="32"/>
        </w:rPr>
      </w:pPr>
      <w:r w:rsidRPr="00B45A29">
        <w:rPr>
          <w:sz w:val="32"/>
          <w:szCs w:val="32"/>
        </w:rPr>
        <w:t>But the record exists.</w:t>
      </w:r>
    </w:p>
    <w:p w14:paraId="6D2A0E62" w14:textId="77777777" w:rsidR="00B45A29" w:rsidRPr="00B45A29" w:rsidRDefault="00B45A29" w:rsidP="00B45A29">
      <w:pPr>
        <w:rPr>
          <w:sz w:val="32"/>
          <w:szCs w:val="32"/>
        </w:rPr>
      </w:pPr>
      <w:r w:rsidRPr="00B45A29">
        <w:rPr>
          <w:sz w:val="32"/>
          <w:szCs w:val="32"/>
        </w:rPr>
        <w:t>This is:</w:t>
      </w:r>
    </w:p>
    <w:p w14:paraId="0176BBFE" w14:textId="77777777" w:rsidR="00B45A29" w:rsidRPr="00B45A29" w:rsidRDefault="00B45A29" w:rsidP="00B45A29">
      <w:pPr>
        <w:rPr>
          <w:b/>
          <w:bCs/>
          <w:sz w:val="32"/>
          <w:szCs w:val="32"/>
        </w:rPr>
      </w:pPr>
      <w:r w:rsidRPr="00B45A29">
        <w:rPr>
          <w:b/>
          <w:bCs/>
          <w:sz w:val="32"/>
          <w:szCs w:val="32"/>
        </w:rPr>
        <w:t>Incorrect application behavior.</w:t>
      </w:r>
    </w:p>
    <w:p w14:paraId="4316B273" w14:textId="77777777" w:rsidR="00B45A29" w:rsidRPr="00B45A29" w:rsidRDefault="00B45A29" w:rsidP="00B45A29">
      <w:pPr>
        <w:rPr>
          <w:sz w:val="32"/>
          <w:szCs w:val="32"/>
        </w:rPr>
      </w:pPr>
      <w:r w:rsidRPr="00B45A29">
        <w:rPr>
          <w:sz w:val="32"/>
          <w:szCs w:val="32"/>
        </w:rPr>
        <w:pict w14:anchorId="46C71521">
          <v:rect id="_x0000_i7953" style="width:0;height:1.5pt" o:hralign="center" o:hrstd="t" o:hr="t" fillcolor="#a0a0a0" stroked="f"/>
        </w:pict>
      </w:r>
    </w:p>
    <w:p w14:paraId="58C8C1F0" w14:textId="77777777" w:rsidR="00B45A29" w:rsidRPr="00B45A29" w:rsidRDefault="00B45A29" w:rsidP="00B45A29">
      <w:pPr>
        <w:rPr>
          <w:b/>
          <w:bCs/>
          <w:sz w:val="32"/>
          <w:szCs w:val="32"/>
        </w:rPr>
      </w:pPr>
      <w:r w:rsidRPr="00B45A29">
        <w:rPr>
          <w:b/>
          <w:bCs/>
          <w:sz w:val="32"/>
          <w:szCs w:val="32"/>
        </w:rPr>
        <w:t>108. Delegation Warning</w:t>
      </w:r>
    </w:p>
    <w:p w14:paraId="28C50987" w14:textId="77777777" w:rsidR="00B45A29" w:rsidRPr="00B45A29" w:rsidRDefault="00B45A29" w:rsidP="00B45A29">
      <w:pPr>
        <w:rPr>
          <w:sz w:val="32"/>
          <w:szCs w:val="32"/>
        </w:rPr>
      </w:pPr>
      <w:r w:rsidRPr="00B45A29">
        <w:rPr>
          <w:sz w:val="32"/>
          <w:szCs w:val="32"/>
        </w:rPr>
        <w:t>Power Apps Studio warns when formulas contain operations that cannot fully delegate.</w:t>
      </w:r>
    </w:p>
    <w:p w14:paraId="2A0B44C1" w14:textId="77777777" w:rsidR="00B45A29" w:rsidRPr="00B45A29" w:rsidRDefault="00B45A29" w:rsidP="00B45A29">
      <w:pPr>
        <w:rPr>
          <w:sz w:val="32"/>
          <w:szCs w:val="32"/>
        </w:rPr>
      </w:pPr>
      <w:r w:rsidRPr="00B45A29">
        <w:rPr>
          <w:sz w:val="32"/>
          <w:szCs w:val="32"/>
        </w:rPr>
        <w:lastRenderedPageBreak/>
        <w:t>Students should learn:</w:t>
      </w:r>
    </w:p>
    <w:p w14:paraId="0D59693F" w14:textId="77777777" w:rsidR="00B45A29" w:rsidRPr="00B45A29" w:rsidRDefault="00B45A29" w:rsidP="00B45A29">
      <w:pPr>
        <w:rPr>
          <w:b/>
          <w:bCs/>
          <w:sz w:val="32"/>
          <w:szCs w:val="32"/>
        </w:rPr>
      </w:pPr>
      <w:r w:rsidRPr="00B45A29">
        <w:rPr>
          <w:b/>
          <w:bCs/>
          <w:sz w:val="32"/>
          <w:szCs w:val="32"/>
        </w:rPr>
        <w:t>Do not ignore the blue delegation warning.</w:t>
      </w:r>
    </w:p>
    <w:p w14:paraId="3A275427" w14:textId="77777777" w:rsidR="00B45A29" w:rsidRPr="00B45A29" w:rsidRDefault="00B45A29" w:rsidP="00B45A29">
      <w:pPr>
        <w:rPr>
          <w:sz w:val="32"/>
          <w:szCs w:val="32"/>
        </w:rPr>
      </w:pPr>
      <w:r w:rsidRPr="00B45A29">
        <w:rPr>
          <w:sz w:val="32"/>
          <w:szCs w:val="32"/>
        </w:rPr>
        <w:t>Investigate:</w:t>
      </w:r>
    </w:p>
    <w:p w14:paraId="11D433D6" w14:textId="77777777" w:rsidR="00B45A29" w:rsidRPr="00B45A29" w:rsidRDefault="00B45A29" w:rsidP="00B45A29">
      <w:pPr>
        <w:numPr>
          <w:ilvl w:val="0"/>
          <w:numId w:val="28"/>
        </w:numPr>
        <w:rPr>
          <w:sz w:val="32"/>
          <w:szCs w:val="32"/>
        </w:rPr>
      </w:pPr>
      <w:r w:rsidRPr="00B45A29">
        <w:rPr>
          <w:sz w:val="32"/>
          <w:szCs w:val="32"/>
        </w:rPr>
        <w:t>Function</w:t>
      </w:r>
    </w:p>
    <w:p w14:paraId="14D56027" w14:textId="77777777" w:rsidR="00B45A29" w:rsidRPr="00B45A29" w:rsidRDefault="00B45A29" w:rsidP="00B45A29">
      <w:pPr>
        <w:numPr>
          <w:ilvl w:val="0"/>
          <w:numId w:val="28"/>
        </w:numPr>
        <w:rPr>
          <w:sz w:val="32"/>
          <w:szCs w:val="32"/>
        </w:rPr>
      </w:pPr>
      <w:r w:rsidRPr="00B45A29">
        <w:rPr>
          <w:sz w:val="32"/>
          <w:szCs w:val="32"/>
        </w:rPr>
        <w:t>Operator</w:t>
      </w:r>
    </w:p>
    <w:p w14:paraId="58D66F9D" w14:textId="77777777" w:rsidR="00B45A29" w:rsidRPr="00B45A29" w:rsidRDefault="00B45A29" w:rsidP="00B45A29">
      <w:pPr>
        <w:numPr>
          <w:ilvl w:val="0"/>
          <w:numId w:val="28"/>
        </w:numPr>
        <w:rPr>
          <w:sz w:val="32"/>
          <w:szCs w:val="32"/>
        </w:rPr>
      </w:pPr>
      <w:r w:rsidRPr="00B45A29">
        <w:rPr>
          <w:sz w:val="32"/>
          <w:szCs w:val="32"/>
        </w:rPr>
        <w:t>Column type</w:t>
      </w:r>
    </w:p>
    <w:p w14:paraId="3584C3C3" w14:textId="77777777" w:rsidR="00B45A29" w:rsidRPr="00B45A29" w:rsidRDefault="00B45A29" w:rsidP="00B45A29">
      <w:pPr>
        <w:numPr>
          <w:ilvl w:val="0"/>
          <w:numId w:val="28"/>
        </w:numPr>
        <w:rPr>
          <w:sz w:val="32"/>
          <w:szCs w:val="32"/>
        </w:rPr>
      </w:pPr>
      <w:r w:rsidRPr="00B45A29">
        <w:rPr>
          <w:sz w:val="32"/>
          <w:szCs w:val="32"/>
        </w:rPr>
        <w:t>Data source</w:t>
      </w:r>
    </w:p>
    <w:p w14:paraId="4156CEA1" w14:textId="77777777" w:rsidR="00B45A29" w:rsidRPr="00B45A29" w:rsidRDefault="00B45A29" w:rsidP="00B45A29">
      <w:pPr>
        <w:numPr>
          <w:ilvl w:val="0"/>
          <w:numId w:val="28"/>
        </w:numPr>
        <w:rPr>
          <w:sz w:val="32"/>
          <w:szCs w:val="32"/>
        </w:rPr>
      </w:pPr>
      <w:r w:rsidRPr="00B45A29">
        <w:rPr>
          <w:sz w:val="32"/>
          <w:szCs w:val="32"/>
        </w:rPr>
        <w:t>Query design</w:t>
      </w:r>
    </w:p>
    <w:p w14:paraId="3A41D892" w14:textId="77777777" w:rsidR="00B45A29" w:rsidRPr="00B45A29" w:rsidRDefault="00B45A29" w:rsidP="00B45A29">
      <w:pPr>
        <w:rPr>
          <w:sz w:val="32"/>
          <w:szCs w:val="32"/>
        </w:rPr>
      </w:pPr>
      <w:r w:rsidRPr="00B45A29">
        <w:rPr>
          <w:sz w:val="32"/>
          <w:szCs w:val="32"/>
        </w:rPr>
        <w:pict w14:anchorId="5E827FA2">
          <v:rect id="_x0000_i7954" style="width:0;height:1.5pt" o:hralign="center" o:hrstd="t" o:hr="t" fillcolor="#a0a0a0" stroked="f"/>
        </w:pict>
      </w:r>
    </w:p>
    <w:p w14:paraId="0B1E29F7" w14:textId="77777777" w:rsidR="00B45A29" w:rsidRPr="00B45A29" w:rsidRDefault="00B45A29" w:rsidP="00B45A29">
      <w:pPr>
        <w:rPr>
          <w:b/>
          <w:bCs/>
          <w:sz w:val="32"/>
          <w:szCs w:val="32"/>
        </w:rPr>
      </w:pPr>
      <w:r w:rsidRPr="00B45A29">
        <w:rPr>
          <w:b/>
          <w:bCs/>
          <w:sz w:val="32"/>
          <w:szCs w:val="32"/>
        </w:rPr>
        <w:t>109. Important Beginner Rule</w:t>
      </w:r>
    </w:p>
    <w:p w14:paraId="1F3CA2CD" w14:textId="77777777" w:rsidR="00B45A29" w:rsidRPr="00B45A29" w:rsidRDefault="00B45A29" w:rsidP="00B45A29">
      <w:pPr>
        <w:rPr>
          <w:sz w:val="32"/>
          <w:szCs w:val="32"/>
        </w:rPr>
      </w:pPr>
      <w:r w:rsidRPr="00B45A29">
        <w:rPr>
          <w:sz w:val="32"/>
          <w:szCs w:val="32"/>
        </w:rPr>
        <w:t>With 10 training records:</w:t>
      </w:r>
    </w:p>
    <w:p w14:paraId="743E638B" w14:textId="77777777" w:rsidR="00B45A29" w:rsidRPr="00B45A29" w:rsidRDefault="00B45A29" w:rsidP="00B45A29">
      <w:pPr>
        <w:rPr>
          <w:b/>
          <w:bCs/>
          <w:sz w:val="32"/>
          <w:szCs w:val="32"/>
        </w:rPr>
      </w:pPr>
      <w:r w:rsidRPr="00B45A29">
        <w:rPr>
          <w:b/>
          <w:bCs/>
          <w:sz w:val="32"/>
          <w:szCs w:val="32"/>
        </w:rPr>
        <w:t>Almost everything appears to work.</w:t>
      </w:r>
    </w:p>
    <w:p w14:paraId="187DB9DE" w14:textId="77777777" w:rsidR="00B45A29" w:rsidRPr="00B45A29" w:rsidRDefault="00B45A29" w:rsidP="00B45A29">
      <w:pPr>
        <w:rPr>
          <w:sz w:val="32"/>
          <w:szCs w:val="32"/>
        </w:rPr>
      </w:pPr>
      <w:r w:rsidRPr="00B45A29">
        <w:rPr>
          <w:sz w:val="32"/>
          <w:szCs w:val="32"/>
        </w:rPr>
        <w:t>That does not prove:</w:t>
      </w:r>
    </w:p>
    <w:p w14:paraId="2A50428E" w14:textId="77777777" w:rsidR="00B45A29" w:rsidRPr="00B45A29" w:rsidRDefault="00B45A29" w:rsidP="00B45A29">
      <w:pPr>
        <w:rPr>
          <w:b/>
          <w:bCs/>
          <w:sz w:val="32"/>
          <w:szCs w:val="32"/>
        </w:rPr>
      </w:pPr>
      <w:r w:rsidRPr="00B45A29">
        <w:rPr>
          <w:b/>
          <w:bCs/>
          <w:sz w:val="32"/>
          <w:szCs w:val="32"/>
        </w:rPr>
        <w:t>Production scalability.</w:t>
      </w:r>
    </w:p>
    <w:p w14:paraId="6416114F" w14:textId="77777777" w:rsidR="00B45A29" w:rsidRPr="00B45A29" w:rsidRDefault="00B45A29" w:rsidP="00B45A29">
      <w:pPr>
        <w:rPr>
          <w:sz w:val="32"/>
          <w:szCs w:val="32"/>
        </w:rPr>
      </w:pPr>
      <w:r w:rsidRPr="00B45A29">
        <w:rPr>
          <w:sz w:val="32"/>
          <w:szCs w:val="32"/>
        </w:rPr>
        <w:t>Always ask:</w:t>
      </w:r>
    </w:p>
    <w:p w14:paraId="3DA2E7BB" w14:textId="77777777" w:rsidR="00B45A29" w:rsidRPr="00B45A29" w:rsidRDefault="00B45A29" w:rsidP="00B45A29">
      <w:pPr>
        <w:rPr>
          <w:sz w:val="32"/>
          <w:szCs w:val="32"/>
        </w:rPr>
      </w:pPr>
      <w:r w:rsidRPr="00B45A29">
        <w:rPr>
          <w:sz w:val="32"/>
          <w:szCs w:val="32"/>
        </w:rPr>
        <w:t>What happens with 50,000 records?</w:t>
      </w:r>
    </w:p>
    <w:p w14:paraId="2DA0B738" w14:textId="77777777" w:rsidR="00B45A29" w:rsidRPr="00B45A29" w:rsidRDefault="00B45A29" w:rsidP="00B45A29">
      <w:pPr>
        <w:rPr>
          <w:sz w:val="32"/>
          <w:szCs w:val="32"/>
        </w:rPr>
      </w:pPr>
      <w:r w:rsidRPr="00B45A29">
        <w:rPr>
          <w:sz w:val="32"/>
          <w:szCs w:val="32"/>
        </w:rPr>
        <w:pict w14:anchorId="4F67523A">
          <v:rect id="_x0000_i7955" style="width:0;height:1.5pt" o:hralign="center" o:hrstd="t" o:hr="t" fillcolor="#a0a0a0" stroked="f"/>
        </w:pict>
      </w:r>
    </w:p>
    <w:p w14:paraId="09A1A15C" w14:textId="77777777" w:rsidR="00B45A29" w:rsidRPr="00B45A29" w:rsidRDefault="00B45A29" w:rsidP="00B45A29">
      <w:pPr>
        <w:rPr>
          <w:b/>
          <w:bCs/>
          <w:sz w:val="32"/>
          <w:szCs w:val="32"/>
        </w:rPr>
      </w:pPr>
      <w:r w:rsidRPr="00B45A29">
        <w:rPr>
          <w:b/>
          <w:bCs/>
          <w:sz w:val="32"/>
          <w:szCs w:val="32"/>
        </w:rPr>
        <w:t>110. Search/Filter and Delegation</w:t>
      </w:r>
    </w:p>
    <w:p w14:paraId="18B7FAE0" w14:textId="77777777" w:rsidR="00B45A29" w:rsidRPr="00B45A29" w:rsidRDefault="00B45A29" w:rsidP="00B45A29">
      <w:pPr>
        <w:rPr>
          <w:sz w:val="32"/>
          <w:szCs w:val="32"/>
        </w:rPr>
      </w:pPr>
      <w:r w:rsidRPr="00B45A29">
        <w:rPr>
          <w:sz w:val="32"/>
          <w:szCs w:val="32"/>
        </w:rPr>
        <w:t>Whether a formula delegates depends on:</w:t>
      </w:r>
    </w:p>
    <w:p w14:paraId="65201C8B" w14:textId="77777777" w:rsidR="00B45A29" w:rsidRPr="00B45A29" w:rsidRDefault="00B45A29" w:rsidP="00B45A29">
      <w:pPr>
        <w:numPr>
          <w:ilvl w:val="0"/>
          <w:numId w:val="29"/>
        </w:numPr>
        <w:rPr>
          <w:sz w:val="32"/>
          <w:szCs w:val="32"/>
        </w:rPr>
      </w:pPr>
      <w:r w:rsidRPr="00B45A29">
        <w:rPr>
          <w:sz w:val="32"/>
          <w:szCs w:val="32"/>
        </w:rPr>
        <w:t>Data source</w:t>
      </w:r>
    </w:p>
    <w:p w14:paraId="1BF3F10A" w14:textId="77777777" w:rsidR="00B45A29" w:rsidRPr="00B45A29" w:rsidRDefault="00B45A29" w:rsidP="00B45A29">
      <w:pPr>
        <w:numPr>
          <w:ilvl w:val="0"/>
          <w:numId w:val="29"/>
        </w:numPr>
        <w:rPr>
          <w:sz w:val="32"/>
          <w:szCs w:val="32"/>
        </w:rPr>
      </w:pPr>
      <w:r w:rsidRPr="00B45A29">
        <w:rPr>
          <w:sz w:val="32"/>
          <w:szCs w:val="32"/>
        </w:rPr>
        <w:t>Function</w:t>
      </w:r>
    </w:p>
    <w:p w14:paraId="7872DFBA" w14:textId="77777777" w:rsidR="00B45A29" w:rsidRPr="00B45A29" w:rsidRDefault="00B45A29" w:rsidP="00B45A29">
      <w:pPr>
        <w:numPr>
          <w:ilvl w:val="0"/>
          <w:numId w:val="29"/>
        </w:numPr>
        <w:rPr>
          <w:sz w:val="32"/>
          <w:szCs w:val="32"/>
        </w:rPr>
      </w:pPr>
      <w:r w:rsidRPr="00B45A29">
        <w:rPr>
          <w:sz w:val="32"/>
          <w:szCs w:val="32"/>
        </w:rPr>
        <w:t>Column types</w:t>
      </w:r>
    </w:p>
    <w:p w14:paraId="69FDCD44" w14:textId="77777777" w:rsidR="00B45A29" w:rsidRPr="00B45A29" w:rsidRDefault="00B45A29" w:rsidP="00B45A29">
      <w:pPr>
        <w:numPr>
          <w:ilvl w:val="0"/>
          <w:numId w:val="29"/>
        </w:numPr>
        <w:rPr>
          <w:sz w:val="32"/>
          <w:szCs w:val="32"/>
        </w:rPr>
      </w:pPr>
      <w:r w:rsidRPr="00B45A29">
        <w:rPr>
          <w:sz w:val="32"/>
          <w:szCs w:val="32"/>
        </w:rPr>
        <w:lastRenderedPageBreak/>
        <w:t>Operators</w:t>
      </w:r>
    </w:p>
    <w:p w14:paraId="48B89CB8" w14:textId="77777777" w:rsidR="00B45A29" w:rsidRPr="00B45A29" w:rsidRDefault="00B45A29" w:rsidP="00B45A29">
      <w:pPr>
        <w:numPr>
          <w:ilvl w:val="0"/>
          <w:numId w:val="29"/>
        </w:numPr>
        <w:rPr>
          <w:sz w:val="32"/>
          <w:szCs w:val="32"/>
        </w:rPr>
      </w:pPr>
      <w:r w:rsidRPr="00B45A29">
        <w:rPr>
          <w:sz w:val="32"/>
          <w:szCs w:val="32"/>
        </w:rPr>
        <w:t>Overall expression</w:t>
      </w:r>
    </w:p>
    <w:p w14:paraId="6D6111B6" w14:textId="77777777" w:rsidR="00B45A29" w:rsidRPr="00B45A29" w:rsidRDefault="00B45A29" w:rsidP="00B45A29">
      <w:pPr>
        <w:rPr>
          <w:sz w:val="32"/>
          <w:szCs w:val="32"/>
        </w:rPr>
      </w:pPr>
      <w:r w:rsidRPr="00B45A29">
        <w:rPr>
          <w:sz w:val="32"/>
          <w:szCs w:val="32"/>
        </w:rPr>
        <w:t>Dataverse supports broad delegation capabilities, but not every Power Fx expression can be delegated.</w:t>
      </w:r>
    </w:p>
    <w:p w14:paraId="3FF16F46" w14:textId="77777777" w:rsidR="00B45A29" w:rsidRPr="00B45A29" w:rsidRDefault="00B45A29" w:rsidP="00B45A29">
      <w:pPr>
        <w:rPr>
          <w:sz w:val="32"/>
          <w:szCs w:val="32"/>
        </w:rPr>
      </w:pPr>
      <w:r w:rsidRPr="00B45A29">
        <w:rPr>
          <w:sz w:val="32"/>
          <w:szCs w:val="32"/>
        </w:rPr>
        <w:t>Do not memorize a universal list.</w:t>
      </w:r>
    </w:p>
    <w:p w14:paraId="2C46A985" w14:textId="77777777" w:rsidR="00B45A29" w:rsidRPr="00B45A29" w:rsidRDefault="00B45A29" w:rsidP="00B45A29">
      <w:pPr>
        <w:rPr>
          <w:sz w:val="32"/>
          <w:szCs w:val="32"/>
        </w:rPr>
      </w:pPr>
      <w:r w:rsidRPr="00B45A29">
        <w:rPr>
          <w:sz w:val="32"/>
          <w:szCs w:val="32"/>
        </w:rPr>
        <w:t>Use:</w:t>
      </w:r>
    </w:p>
    <w:p w14:paraId="2DE22C08" w14:textId="77777777" w:rsidR="00B45A29" w:rsidRPr="00B45A29" w:rsidRDefault="00B45A29" w:rsidP="00B45A29">
      <w:pPr>
        <w:rPr>
          <w:b/>
          <w:bCs/>
          <w:sz w:val="32"/>
          <w:szCs w:val="32"/>
        </w:rPr>
      </w:pPr>
      <w:r w:rsidRPr="00B45A29">
        <w:rPr>
          <w:b/>
          <w:bCs/>
          <w:sz w:val="32"/>
          <w:szCs w:val="32"/>
        </w:rPr>
        <w:t>Current documentation + Studio warnings.</w:t>
      </w:r>
    </w:p>
    <w:p w14:paraId="58C00B24" w14:textId="77777777" w:rsidR="00B45A29" w:rsidRPr="00B45A29" w:rsidRDefault="00B45A29" w:rsidP="00B45A29">
      <w:pPr>
        <w:rPr>
          <w:sz w:val="32"/>
          <w:szCs w:val="32"/>
        </w:rPr>
      </w:pPr>
      <w:r w:rsidRPr="00B45A29">
        <w:rPr>
          <w:sz w:val="32"/>
          <w:szCs w:val="32"/>
        </w:rPr>
        <w:pict w14:anchorId="49CA55E2">
          <v:rect id="_x0000_i7956" style="width:0;height:1.5pt" o:hralign="center" o:hrstd="t" o:hr="t" fillcolor="#a0a0a0" stroked="f"/>
        </w:pict>
      </w:r>
    </w:p>
    <w:p w14:paraId="5A7854EB" w14:textId="77777777" w:rsidR="00B45A29" w:rsidRPr="00B45A29" w:rsidRDefault="00B45A29" w:rsidP="00B45A29">
      <w:pPr>
        <w:rPr>
          <w:b/>
          <w:bCs/>
          <w:sz w:val="32"/>
          <w:szCs w:val="32"/>
        </w:rPr>
      </w:pPr>
      <w:r w:rsidRPr="00B45A29">
        <w:rPr>
          <w:b/>
          <w:bCs/>
          <w:sz w:val="32"/>
          <w:szCs w:val="32"/>
        </w:rPr>
        <w:t>PART Q — MODERN CONTROL NOTE</w:t>
      </w:r>
    </w:p>
    <w:p w14:paraId="555EAA57" w14:textId="77777777" w:rsidR="00B45A29" w:rsidRPr="00B45A29" w:rsidRDefault="00B45A29" w:rsidP="00B45A29">
      <w:pPr>
        <w:rPr>
          <w:b/>
          <w:bCs/>
          <w:sz w:val="32"/>
          <w:szCs w:val="32"/>
        </w:rPr>
      </w:pPr>
      <w:r w:rsidRPr="00B45A29">
        <w:rPr>
          <w:b/>
          <w:bCs/>
          <w:sz w:val="32"/>
          <w:szCs w:val="32"/>
        </w:rPr>
        <w:t>111. Current Modern Dropdown</w:t>
      </w:r>
    </w:p>
    <w:p w14:paraId="2BB9A5D2" w14:textId="77777777" w:rsidR="00B45A29" w:rsidRPr="00B45A29" w:rsidRDefault="00B45A29" w:rsidP="00B45A29">
      <w:pPr>
        <w:rPr>
          <w:sz w:val="32"/>
          <w:szCs w:val="32"/>
        </w:rPr>
      </w:pPr>
      <w:r w:rsidRPr="00B45A29">
        <w:rPr>
          <w:sz w:val="32"/>
          <w:szCs w:val="32"/>
        </w:rPr>
        <w:t>The updated modern Dropdown supports:</w:t>
      </w:r>
    </w:p>
    <w:p w14:paraId="0C1B3771" w14:textId="77777777" w:rsidR="00B45A29" w:rsidRPr="00B45A29" w:rsidRDefault="00B45A29" w:rsidP="00B45A29">
      <w:pPr>
        <w:rPr>
          <w:sz w:val="32"/>
          <w:szCs w:val="32"/>
        </w:rPr>
      </w:pPr>
      <w:r w:rsidRPr="00B45A29">
        <w:rPr>
          <w:sz w:val="32"/>
          <w:szCs w:val="32"/>
        </w:rPr>
        <w:t>Items =</w:t>
      </w:r>
    </w:p>
    <w:p w14:paraId="0B2AAED7" w14:textId="77777777" w:rsidR="00B45A29" w:rsidRPr="00B45A29" w:rsidRDefault="00B45A29" w:rsidP="00B45A29">
      <w:pPr>
        <w:rPr>
          <w:sz w:val="32"/>
          <w:szCs w:val="32"/>
        </w:rPr>
      </w:pPr>
      <w:r w:rsidRPr="00B45A29">
        <w:rPr>
          <w:sz w:val="32"/>
          <w:szCs w:val="32"/>
        </w:rPr>
        <w:t>[</w:t>
      </w:r>
    </w:p>
    <w:p w14:paraId="7F8217D6" w14:textId="77777777" w:rsidR="00B45A29" w:rsidRPr="00B45A29" w:rsidRDefault="00B45A29" w:rsidP="00B45A29">
      <w:pPr>
        <w:rPr>
          <w:sz w:val="32"/>
          <w:szCs w:val="32"/>
        </w:rPr>
      </w:pPr>
      <w:r w:rsidRPr="00B45A29">
        <w:rPr>
          <w:sz w:val="32"/>
          <w:szCs w:val="32"/>
        </w:rPr>
        <w:t xml:space="preserve">    "All",</w:t>
      </w:r>
    </w:p>
    <w:p w14:paraId="3CD9739D" w14:textId="77777777" w:rsidR="00B45A29" w:rsidRPr="00B45A29" w:rsidRDefault="00B45A29" w:rsidP="00B45A29">
      <w:pPr>
        <w:rPr>
          <w:sz w:val="32"/>
          <w:szCs w:val="32"/>
        </w:rPr>
      </w:pPr>
      <w:r w:rsidRPr="00B45A29">
        <w:rPr>
          <w:sz w:val="32"/>
          <w:szCs w:val="32"/>
        </w:rPr>
        <w:t xml:space="preserve">    "Draft",</w:t>
      </w:r>
    </w:p>
    <w:p w14:paraId="7D352613" w14:textId="77777777" w:rsidR="00B45A29" w:rsidRPr="00B45A29" w:rsidRDefault="00B45A29" w:rsidP="00B45A29">
      <w:pPr>
        <w:rPr>
          <w:sz w:val="32"/>
          <w:szCs w:val="32"/>
        </w:rPr>
      </w:pPr>
      <w:r w:rsidRPr="00B45A29">
        <w:rPr>
          <w:sz w:val="32"/>
          <w:szCs w:val="32"/>
        </w:rPr>
        <w:t xml:space="preserve">    "Approved"</w:t>
      </w:r>
    </w:p>
    <w:p w14:paraId="7B029126" w14:textId="77777777" w:rsidR="00B45A29" w:rsidRPr="00B45A29" w:rsidRDefault="00B45A29" w:rsidP="00B45A29">
      <w:pPr>
        <w:rPr>
          <w:sz w:val="32"/>
          <w:szCs w:val="32"/>
        </w:rPr>
      </w:pPr>
      <w:r w:rsidRPr="00B45A29">
        <w:rPr>
          <w:sz w:val="32"/>
          <w:szCs w:val="32"/>
        </w:rPr>
        <w:t>]</w:t>
      </w:r>
    </w:p>
    <w:p w14:paraId="2C874E86" w14:textId="77777777" w:rsidR="00B45A29" w:rsidRPr="00B45A29" w:rsidRDefault="00B45A29" w:rsidP="00B45A29">
      <w:pPr>
        <w:rPr>
          <w:sz w:val="32"/>
          <w:szCs w:val="32"/>
        </w:rPr>
      </w:pPr>
      <w:r w:rsidRPr="00B45A29">
        <w:rPr>
          <w:sz w:val="32"/>
          <w:szCs w:val="32"/>
        </w:rPr>
        <w:t>and:</w:t>
      </w:r>
    </w:p>
    <w:p w14:paraId="5DDC3DEC" w14:textId="77777777" w:rsidR="00B45A29" w:rsidRPr="00B45A29" w:rsidRDefault="00B45A29" w:rsidP="00B45A29">
      <w:pPr>
        <w:rPr>
          <w:sz w:val="32"/>
          <w:szCs w:val="32"/>
        </w:rPr>
      </w:pPr>
      <w:r w:rsidRPr="00B45A29">
        <w:rPr>
          <w:sz w:val="32"/>
          <w:szCs w:val="32"/>
        </w:rPr>
        <w:t>drpStatusFilter.Selected.Value</w:t>
      </w:r>
    </w:p>
    <w:p w14:paraId="65407F5E" w14:textId="77777777" w:rsidR="00B45A29" w:rsidRPr="00B45A29" w:rsidRDefault="00B45A29" w:rsidP="00B45A29">
      <w:pPr>
        <w:rPr>
          <w:sz w:val="32"/>
          <w:szCs w:val="32"/>
        </w:rPr>
      </w:pPr>
      <w:r w:rsidRPr="00B45A29">
        <w:rPr>
          <w:sz w:val="32"/>
          <w:szCs w:val="32"/>
        </w:rPr>
        <w:t>for a string-array selection.</w:t>
      </w:r>
    </w:p>
    <w:p w14:paraId="766323EB" w14:textId="77777777" w:rsidR="00B45A29" w:rsidRPr="00B45A29" w:rsidRDefault="00B45A29" w:rsidP="00B45A29">
      <w:pPr>
        <w:rPr>
          <w:sz w:val="32"/>
          <w:szCs w:val="32"/>
        </w:rPr>
      </w:pPr>
      <w:r w:rsidRPr="00B45A29">
        <w:rPr>
          <w:sz w:val="32"/>
          <w:szCs w:val="32"/>
        </w:rPr>
        <w:pict w14:anchorId="724D9EA2">
          <v:rect id="_x0000_i7957" style="width:0;height:1.5pt" o:hralign="center" o:hrstd="t" o:hr="t" fillcolor="#a0a0a0" stroked="f"/>
        </w:pict>
      </w:r>
    </w:p>
    <w:p w14:paraId="5465E85A" w14:textId="77777777" w:rsidR="00B45A29" w:rsidRPr="00B45A29" w:rsidRDefault="00B45A29" w:rsidP="00B45A29">
      <w:pPr>
        <w:rPr>
          <w:b/>
          <w:bCs/>
          <w:sz w:val="32"/>
          <w:szCs w:val="32"/>
        </w:rPr>
      </w:pPr>
      <w:r w:rsidRPr="00B45A29">
        <w:rPr>
          <w:b/>
          <w:bCs/>
          <w:sz w:val="32"/>
          <w:szCs w:val="32"/>
        </w:rPr>
        <w:t>112. Current Modern Text Input</w:t>
      </w:r>
    </w:p>
    <w:p w14:paraId="648FB9CE" w14:textId="77777777" w:rsidR="00B45A29" w:rsidRPr="00B45A29" w:rsidRDefault="00B45A29" w:rsidP="00B45A29">
      <w:pPr>
        <w:rPr>
          <w:sz w:val="32"/>
          <w:szCs w:val="32"/>
        </w:rPr>
      </w:pPr>
      <w:r w:rsidRPr="00B45A29">
        <w:rPr>
          <w:sz w:val="32"/>
          <w:szCs w:val="32"/>
        </w:rPr>
        <w:lastRenderedPageBreak/>
        <w:t>Updated modern Text Input uses:</w:t>
      </w:r>
    </w:p>
    <w:p w14:paraId="78D8105D" w14:textId="77777777" w:rsidR="00B45A29" w:rsidRPr="00B45A29" w:rsidRDefault="00B45A29" w:rsidP="00B45A29">
      <w:pPr>
        <w:rPr>
          <w:sz w:val="32"/>
          <w:szCs w:val="32"/>
        </w:rPr>
      </w:pPr>
      <w:r w:rsidRPr="00B45A29">
        <w:rPr>
          <w:sz w:val="32"/>
          <w:szCs w:val="32"/>
        </w:rPr>
        <w:t>txtRequestSearch.Text</w:t>
      </w:r>
    </w:p>
    <w:p w14:paraId="13F8BBA5" w14:textId="77777777" w:rsidR="00B45A29" w:rsidRPr="00B45A29" w:rsidRDefault="00B45A29" w:rsidP="00B45A29">
      <w:pPr>
        <w:rPr>
          <w:sz w:val="32"/>
          <w:szCs w:val="32"/>
        </w:rPr>
      </w:pPr>
      <w:r w:rsidRPr="00B45A29">
        <w:rPr>
          <w:sz w:val="32"/>
          <w:szCs w:val="32"/>
        </w:rPr>
        <w:t>to read entered text.</w:t>
      </w:r>
    </w:p>
    <w:p w14:paraId="48436628" w14:textId="77777777" w:rsidR="00B45A29" w:rsidRPr="00B45A29" w:rsidRDefault="00B45A29" w:rsidP="00B45A29">
      <w:pPr>
        <w:rPr>
          <w:sz w:val="32"/>
          <w:szCs w:val="32"/>
        </w:rPr>
      </w:pPr>
      <w:r w:rsidRPr="00B45A29">
        <w:rPr>
          <w:sz w:val="32"/>
          <w:szCs w:val="32"/>
        </w:rPr>
        <w:t>Microsoft has continued updating modern controls during 2026, including property and behavior changes, so students should use IntelliSense when the classroom interface differs from older examples.</w:t>
      </w:r>
    </w:p>
    <w:p w14:paraId="5CB2F5BB" w14:textId="77777777" w:rsidR="00B45A29" w:rsidRPr="00B45A29" w:rsidRDefault="00B45A29" w:rsidP="00B45A29">
      <w:pPr>
        <w:rPr>
          <w:sz w:val="32"/>
          <w:szCs w:val="32"/>
        </w:rPr>
      </w:pPr>
      <w:r w:rsidRPr="00B45A29">
        <w:rPr>
          <w:sz w:val="32"/>
          <w:szCs w:val="32"/>
        </w:rPr>
        <w:pict w14:anchorId="26CB9D65">
          <v:rect id="_x0000_i7958" style="width:0;height:1.5pt" o:hralign="center" o:hrstd="t" o:hr="t" fillcolor="#a0a0a0" stroked="f"/>
        </w:pict>
      </w:r>
    </w:p>
    <w:p w14:paraId="5889E1AC" w14:textId="77777777" w:rsidR="00B45A29" w:rsidRPr="00B45A29" w:rsidRDefault="00B45A29" w:rsidP="00B45A29">
      <w:pPr>
        <w:rPr>
          <w:b/>
          <w:bCs/>
          <w:sz w:val="32"/>
          <w:szCs w:val="32"/>
        </w:rPr>
      </w:pPr>
      <w:r w:rsidRPr="00B45A29">
        <w:rPr>
          <w:b/>
          <w:bCs/>
          <w:sz w:val="32"/>
          <w:szCs w:val="32"/>
        </w:rPr>
        <w:t>PART R — IMPROVE DETAILS SCREEN</w:t>
      </w:r>
    </w:p>
    <w:p w14:paraId="3CA35C0D" w14:textId="77777777" w:rsidR="00B45A29" w:rsidRPr="00B45A29" w:rsidRDefault="00B45A29" w:rsidP="00B45A29">
      <w:pPr>
        <w:rPr>
          <w:b/>
          <w:bCs/>
          <w:sz w:val="32"/>
          <w:szCs w:val="32"/>
        </w:rPr>
      </w:pPr>
      <w:r w:rsidRPr="00B45A29">
        <w:rPr>
          <w:b/>
          <w:bCs/>
          <w:sz w:val="32"/>
          <w:szCs w:val="32"/>
        </w:rPr>
        <w:t>113. Details Requirements</w:t>
      </w:r>
    </w:p>
    <w:p w14:paraId="620F2D05" w14:textId="77777777" w:rsidR="00B45A29" w:rsidRPr="00B45A29" w:rsidRDefault="00B45A29" w:rsidP="00B45A29">
      <w:pPr>
        <w:rPr>
          <w:sz w:val="32"/>
          <w:szCs w:val="32"/>
        </w:rPr>
      </w:pPr>
      <w:r w:rsidRPr="00B45A29">
        <w:rPr>
          <w:sz w:val="32"/>
          <w:szCs w:val="32"/>
        </w:rPr>
        <w:t>Request Details should show:</w:t>
      </w:r>
    </w:p>
    <w:p w14:paraId="7B3F11E6" w14:textId="77777777" w:rsidR="00B45A29" w:rsidRPr="00B45A29" w:rsidRDefault="00B45A29" w:rsidP="00B45A29">
      <w:pPr>
        <w:rPr>
          <w:b/>
          <w:bCs/>
          <w:sz w:val="32"/>
          <w:szCs w:val="32"/>
        </w:rPr>
      </w:pPr>
      <w:r w:rsidRPr="00B45A29">
        <w:rPr>
          <w:b/>
          <w:bCs/>
          <w:sz w:val="32"/>
          <w:szCs w:val="32"/>
        </w:rPr>
        <w:t>Request Number</w:t>
      </w:r>
    </w:p>
    <w:p w14:paraId="3D9E92C6" w14:textId="77777777" w:rsidR="00B45A29" w:rsidRPr="00B45A29" w:rsidRDefault="00B45A29" w:rsidP="00B45A29">
      <w:pPr>
        <w:rPr>
          <w:b/>
          <w:bCs/>
          <w:sz w:val="32"/>
          <w:szCs w:val="32"/>
        </w:rPr>
      </w:pPr>
      <w:r w:rsidRPr="00B45A29">
        <w:rPr>
          <w:b/>
          <w:bCs/>
          <w:sz w:val="32"/>
          <w:szCs w:val="32"/>
        </w:rPr>
        <w:t>Leave Type</w:t>
      </w:r>
    </w:p>
    <w:p w14:paraId="07719744" w14:textId="77777777" w:rsidR="00B45A29" w:rsidRPr="00B45A29" w:rsidRDefault="00B45A29" w:rsidP="00B45A29">
      <w:pPr>
        <w:rPr>
          <w:b/>
          <w:bCs/>
          <w:sz w:val="32"/>
          <w:szCs w:val="32"/>
        </w:rPr>
      </w:pPr>
      <w:r w:rsidRPr="00B45A29">
        <w:rPr>
          <w:b/>
          <w:bCs/>
          <w:sz w:val="32"/>
          <w:szCs w:val="32"/>
        </w:rPr>
        <w:t>Status</w:t>
      </w:r>
    </w:p>
    <w:p w14:paraId="2BC4BD4F" w14:textId="77777777" w:rsidR="00B45A29" w:rsidRPr="00B45A29" w:rsidRDefault="00B45A29" w:rsidP="00B45A29">
      <w:pPr>
        <w:rPr>
          <w:b/>
          <w:bCs/>
          <w:sz w:val="32"/>
          <w:szCs w:val="32"/>
        </w:rPr>
      </w:pPr>
      <w:r w:rsidRPr="00B45A29">
        <w:rPr>
          <w:b/>
          <w:bCs/>
          <w:sz w:val="32"/>
          <w:szCs w:val="32"/>
        </w:rPr>
        <w:t>Start Date</w:t>
      </w:r>
    </w:p>
    <w:p w14:paraId="359F3C9E" w14:textId="77777777" w:rsidR="00B45A29" w:rsidRPr="00B45A29" w:rsidRDefault="00B45A29" w:rsidP="00B45A29">
      <w:pPr>
        <w:rPr>
          <w:b/>
          <w:bCs/>
          <w:sz w:val="32"/>
          <w:szCs w:val="32"/>
        </w:rPr>
      </w:pPr>
      <w:r w:rsidRPr="00B45A29">
        <w:rPr>
          <w:b/>
          <w:bCs/>
          <w:sz w:val="32"/>
          <w:szCs w:val="32"/>
        </w:rPr>
        <w:t>End Date</w:t>
      </w:r>
    </w:p>
    <w:p w14:paraId="38E546BA" w14:textId="77777777" w:rsidR="00B45A29" w:rsidRPr="00B45A29" w:rsidRDefault="00B45A29" w:rsidP="00B45A29">
      <w:pPr>
        <w:rPr>
          <w:b/>
          <w:bCs/>
          <w:sz w:val="32"/>
          <w:szCs w:val="32"/>
        </w:rPr>
      </w:pPr>
      <w:r w:rsidRPr="00B45A29">
        <w:rPr>
          <w:b/>
          <w:bCs/>
          <w:sz w:val="32"/>
          <w:szCs w:val="32"/>
        </w:rPr>
        <w:t>Number of Days</w:t>
      </w:r>
    </w:p>
    <w:p w14:paraId="4ED7126E" w14:textId="77777777" w:rsidR="00B45A29" w:rsidRPr="00B45A29" w:rsidRDefault="00B45A29" w:rsidP="00B45A29">
      <w:pPr>
        <w:rPr>
          <w:b/>
          <w:bCs/>
          <w:sz w:val="32"/>
          <w:szCs w:val="32"/>
        </w:rPr>
      </w:pPr>
      <w:r w:rsidRPr="00B45A29">
        <w:rPr>
          <w:b/>
          <w:bCs/>
          <w:sz w:val="32"/>
          <w:szCs w:val="32"/>
        </w:rPr>
        <w:t>Reason</w:t>
      </w:r>
    </w:p>
    <w:p w14:paraId="2BEADD07" w14:textId="77777777" w:rsidR="00B45A29" w:rsidRPr="00B45A29" w:rsidRDefault="00B45A29" w:rsidP="00B45A29">
      <w:pPr>
        <w:rPr>
          <w:b/>
          <w:bCs/>
          <w:sz w:val="32"/>
          <w:szCs w:val="32"/>
        </w:rPr>
      </w:pPr>
      <w:r w:rsidRPr="00B45A29">
        <w:rPr>
          <w:b/>
          <w:bCs/>
          <w:sz w:val="32"/>
          <w:szCs w:val="32"/>
        </w:rPr>
        <w:t>Submitted Date</w:t>
      </w:r>
    </w:p>
    <w:p w14:paraId="6C2E31ED" w14:textId="77777777" w:rsidR="00B45A29" w:rsidRPr="00B45A29" w:rsidRDefault="00B45A29" w:rsidP="00B45A29">
      <w:pPr>
        <w:rPr>
          <w:b/>
          <w:bCs/>
          <w:sz w:val="32"/>
          <w:szCs w:val="32"/>
        </w:rPr>
      </w:pPr>
      <w:r w:rsidRPr="00B45A29">
        <w:rPr>
          <w:b/>
          <w:bCs/>
          <w:sz w:val="32"/>
          <w:szCs w:val="32"/>
        </w:rPr>
        <w:t>Manager</w:t>
      </w:r>
    </w:p>
    <w:p w14:paraId="433E4FE0" w14:textId="77777777" w:rsidR="00B45A29" w:rsidRPr="00B45A29" w:rsidRDefault="00B45A29" w:rsidP="00B45A29">
      <w:pPr>
        <w:rPr>
          <w:b/>
          <w:bCs/>
          <w:sz w:val="32"/>
          <w:szCs w:val="32"/>
        </w:rPr>
      </w:pPr>
      <w:r w:rsidRPr="00B45A29">
        <w:rPr>
          <w:b/>
          <w:bCs/>
          <w:sz w:val="32"/>
          <w:szCs w:val="32"/>
        </w:rPr>
        <w:t>Manager Comment</w:t>
      </w:r>
    </w:p>
    <w:p w14:paraId="488B2B1A" w14:textId="77777777" w:rsidR="00B45A29" w:rsidRPr="00B45A29" w:rsidRDefault="00B45A29" w:rsidP="00B45A29">
      <w:pPr>
        <w:rPr>
          <w:b/>
          <w:bCs/>
          <w:sz w:val="32"/>
          <w:szCs w:val="32"/>
        </w:rPr>
      </w:pPr>
      <w:r w:rsidRPr="00B45A29">
        <w:rPr>
          <w:b/>
          <w:bCs/>
          <w:sz w:val="32"/>
          <w:szCs w:val="32"/>
        </w:rPr>
        <w:t>Edit Action when allowed</w:t>
      </w:r>
    </w:p>
    <w:p w14:paraId="1E015F69" w14:textId="77777777" w:rsidR="00B45A29" w:rsidRPr="00B45A29" w:rsidRDefault="00B45A29" w:rsidP="00B45A29">
      <w:pPr>
        <w:rPr>
          <w:sz w:val="32"/>
          <w:szCs w:val="32"/>
        </w:rPr>
      </w:pPr>
      <w:r w:rsidRPr="00B45A29">
        <w:rPr>
          <w:sz w:val="32"/>
          <w:szCs w:val="32"/>
        </w:rPr>
        <w:lastRenderedPageBreak/>
        <w:pict w14:anchorId="6C61FEEF">
          <v:rect id="_x0000_i7959" style="width:0;height:1.5pt" o:hralign="center" o:hrstd="t" o:hr="t" fillcolor="#a0a0a0" stroked="f"/>
        </w:pict>
      </w:r>
    </w:p>
    <w:p w14:paraId="35B60641" w14:textId="77777777" w:rsidR="00B45A29" w:rsidRPr="00B45A29" w:rsidRDefault="00B45A29" w:rsidP="00B45A29">
      <w:pPr>
        <w:rPr>
          <w:b/>
          <w:bCs/>
          <w:sz w:val="32"/>
          <w:szCs w:val="32"/>
        </w:rPr>
      </w:pPr>
      <w:r w:rsidRPr="00B45A29">
        <w:rPr>
          <w:b/>
          <w:bCs/>
          <w:sz w:val="32"/>
          <w:szCs w:val="32"/>
        </w:rPr>
        <w:t>114. Add Manager</w:t>
      </w:r>
    </w:p>
    <w:p w14:paraId="231AAD8D" w14:textId="77777777" w:rsidR="00B45A29" w:rsidRPr="00B45A29" w:rsidRDefault="00B45A29" w:rsidP="00B45A29">
      <w:pPr>
        <w:rPr>
          <w:sz w:val="32"/>
          <w:szCs w:val="32"/>
        </w:rPr>
      </w:pPr>
      <w:r w:rsidRPr="00B45A29">
        <w:rPr>
          <w:sz w:val="32"/>
          <w:szCs w:val="32"/>
        </w:rPr>
        <w:t>Because Leave Request has Employee Lookup:</w:t>
      </w:r>
    </w:p>
    <w:p w14:paraId="5180CE11" w14:textId="77777777" w:rsidR="00B45A29" w:rsidRPr="00B45A29" w:rsidRDefault="00B45A29" w:rsidP="00B45A29">
      <w:pPr>
        <w:rPr>
          <w:sz w:val="32"/>
          <w:szCs w:val="32"/>
        </w:rPr>
      </w:pPr>
      <w:r w:rsidRPr="00B45A29">
        <w:rPr>
          <w:sz w:val="32"/>
          <w:szCs w:val="32"/>
        </w:rPr>
        <w:t>Conceptually:</w:t>
      </w:r>
    </w:p>
    <w:p w14:paraId="556E45D4" w14:textId="77777777" w:rsidR="00B45A29" w:rsidRPr="00B45A29" w:rsidRDefault="00B45A29" w:rsidP="00B45A29">
      <w:pPr>
        <w:rPr>
          <w:sz w:val="32"/>
          <w:szCs w:val="32"/>
        </w:rPr>
      </w:pPr>
      <w:r w:rsidRPr="00B45A29">
        <w:rPr>
          <w:sz w:val="32"/>
          <w:szCs w:val="32"/>
        </w:rPr>
        <w:t>varSelectedRequest.Employee.Manager.'Full Name'</w:t>
      </w:r>
    </w:p>
    <w:p w14:paraId="0279C630" w14:textId="77777777" w:rsidR="00B45A29" w:rsidRPr="00B45A29" w:rsidRDefault="00B45A29" w:rsidP="00B45A29">
      <w:pPr>
        <w:rPr>
          <w:sz w:val="32"/>
          <w:szCs w:val="32"/>
        </w:rPr>
      </w:pPr>
      <w:r w:rsidRPr="00B45A29">
        <w:rPr>
          <w:sz w:val="32"/>
          <w:szCs w:val="32"/>
        </w:rPr>
        <w:t>The exact relationship path depends on schema names.</w:t>
      </w:r>
    </w:p>
    <w:p w14:paraId="14B4CFB2" w14:textId="77777777" w:rsidR="00B45A29" w:rsidRPr="00B45A29" w:rsidRDefault="00B45A29" w:rsidP="00B45A29">
      <w:pPr>
        <w:rPr>
          <w:sz w:val="32"/>
          <w:szCs w:val="32"/>
        </w:rPr>
      </w:pPr>
      <w:r w:rsidRPr="00B45A29">
        <w:rPr>
          <w:sz w:val="32"/>
          <w:szCs w:val="32"/>
        </w:rPr>
        <w:t>Use:</w:t>
      </w:r>
    </w:p>
    <w:p w14:paraId="7790923D" w14:textId="77777777" w:rsidR="00B45A29" w:rsidRPr="00B45A29" w:rsidRDefault="00B45A29" w:rsidP="00B45A29">
      <w:pPr>
        <w:rPr>
          <w:b/>
          <w:bCs/>
          <w:sz w:val="32"/>
          <w:szCs w:val="32"/>
        </w:rPr>
      </w:pPr>
      <w:r w:rsidRPr="00B45A29">
        <w:rPr>
          <w:b/>
          <w:bCs/>
          <w:sz w:val="32"/>
          <w:szCs w:val="32"/>
        </w:rPr>
        <w:t>IntelliSense.</w:t>
      </w:r>
    </w:p>
    <w:p w14:paraId="0047364F" w14:textId="77777777" w:rsidR="00B45A29" w:rsidRPr="00B45A29" w:rsidRDefault="00B45A29" w:rsidP="00B45A29">
      <w:pPr>
        <w:rPr>
          <w:sz w:val="32"/>
          <w:szCs w:val="32"/>
        </w:rPr>
      </w:pPr>
      <w:r w:rsidRPr="00B45A29">
        <w:rPr>
          <w:sz w:val="32"/>
          <w:szCs w:val="32"/>
        </w:rPr>
        <w:pict w14:anchorId="067E0F76">
          <v:rect id="_x0000_i7960" style="width:0;height:1.5pt" o:hralign="center" o:hrstd="t" o:hr="t" fillcolor="#a0a0a0" stroked="f"/>
        </w:pict>
      </w:r>
    </w:p>
    <w:p w14:paraId="46FB29D3" w14:textId="77777777" w:rsidR="00B45A29" w:rsidRPr="00B45A29" w:rsidRDefault="00B45A29" w:rsidP="00B45A29">
      <w:pPr>
        <w:rPr>
          <w:b/>
          <w:bCs/>
          <w:sz w:val="32"/>
          <w:szCs w:val="32"/>
        </w:rPr>
      </w:pPr>
      <w:r w:rsidRPr="00B45A29">
        <w:rPr>
          <w:b/>
          <w:bCs/>
          <w:sz w:val="32"/>
          <w:szCs w:val="32"/>
        </w:rPr>
        <w:t>115. Handle Blank Manager Comment</w:t>
      </w:r>
    </w:p>
    <w:p w14:paraId="2C80552D" w14:textId="77777777" w:rsidR="00B45A29" w:rsidRPr="00B45A29" w:rsidRDefault="00B45A29" w:rsidP="00B45A29">
      <w:pPr>
        <w:rPr>
          <w:sz w:val="32"/>
          <w:szCs w:val="32"/>
        </w:rPr>
      </w:pPr>
      <w:r w:rsidRPr="00B45A29">
        <w:rPr>
          <w:sz w:val="32"/>
          <w:szCs w:val="32"/>
        </w:rPr>
        <w:t>For now, use:</w:t>
      </w:r>
    </w:p>
    <w:p w14:paraId="52507930" w14:textId="77777777" w:rsidR="00B45A29" w:rsidRPr="00B45A29" w:rsidRDefault="00B45A29" w:rsidP="00B45A29">
      <w:pPr>
        <w:rPr>
          <w:sz w:val="32"/>
          <w:szCs w:val="32"/>
        </w:rPr>
      </w:pPr>
      <w:r w:rsidRPr="00B45A29">
        <w:rPr>
          <w:sz w:val="32"/>
          <w:szCs w:val="32"/>
        </w:rPr>
        <w:t>If(</w:t>
      </w:r>
    </w:p>
    <w:p w14:paraId="7445F81B" w14:textId="77777777" w:rsidR="00B45A29" w:rsidRPr="00B45A29" w:rsidRDefault="00B45A29" w:rsidP="00B45A29">
      <w:pPr>
        <w:rPr>
          <w:sz w:val="32"/>
          <w:szCs w:val="32"/>
        </w:rPr>
      </w:pPr>
      <w:r w:rsidRPr="00B45A29">
        <w:rPr>
          <w:sz w:val="32"/>
          <w:szCs w:val="32"/>
        </w:rPr>
        <w:t xml:space="preserve">    IsBlank(</w:t>
      </w:r>
    </w:p>
    <w:p w14:paraId="3B4C2390" w14:textId="77777777" w:rsidR="00B45A29" w:rsidRPr="00B45A29" w:rsidRDefault="00B45A29" w:rsidP="00B45A29">
      <w:pPr>
        <w:rPr>
          <w:sz w:val="32"/>
          <w:szCs w:val="32"/>
        </w:rPr>
      </w:pPr>
      <w:r w:rsidRPr="00B45A29">
        <w:rPr>
          <w:sz w:val="32"/>
          <w:szCs w:val="32"/>
        </w:rPr>
        <w:t xml:space="preserve">        varSelectedRequest.'Manager Comment'</w:t>
      </w:r>
    </w:p>
    <w:p w14:paraId="72FD199C" w14:textId="77777777" w:rsidR="00B45A29" w:rsidRPr="00B45A29" w:rsidRDefault="00B45A29" w:rsidP="00B45A29">
      <w:pPr>
        <w:rPr>
          <w:sz w:val="32"/>
          <w:szCs w:val="32"/>
        </w:rPr>
      </w:pPr>
      <w:r w:rsidRPr="00B45A29">
        <w:rPr>
          <w:sz w:val="32"/>
          <w:szCs w:val="32"/>
        </w:rPr>
        <w:t xml:space="preserve">    ),</w:t>
      </w:r>
    </w:p>
    <w:p w14:paraId="72CC6EC1" w14:textId="77777777" w:rsidR="00B45A29" w:rsidRPr="00B45A29" w:rsidRDefault="00B45A29" w:rsidP="00B45A29">
      <w:pPr>
        <w:rPr>
          <w:sz w:val="32"/>
          <w:szCs w:val="32"/>
        </w:rPr>
      </w:pPr>
      <w:r w:rsidRPr="00B45A29">
        <w:rPr>
          <w:sz w:val="32"/>
          <w:szCs w:val="32"/>
        </w:rPr>
        <w:t xml:space="preserve">    "No manager comment yet.",</w:t>
      </w:r>
    </w:p>
    <w:p w14:paraId="27C1D056" w14:textId="77777777" w:rsidR="00B45A29" w:rsidRPr="00B45A29" w:rsidRDefault="00B45A29" w:rsidP="00B45A29">
      <w:pPr>
        <w:rPr>
          <w:sz w:val="32"/>
          <w:szCs w:val="32"/>
        </w:rPr>
      </w:pPr>
      <w:r w:rsidRPr="00B45A29">
        <w:rPr>
          <w:sz w:val="32"/>
          <w:szCs w:val="32"/>
        </w:rPr>
        <w:t xml:space="preserve">    varSelectedRequest.'Manager Comment'</w:t>
      </w:r>
    </w:p>
    <w:p w14:paraId="51622E36" w14:textId="77777777" w:rsidR="00B45A29" w:rsidRPr="00B45A29" w:rsidRDefault="00B45A29" w:rsidP="00B45A29">
      <w:pPr>
        <w:rPr>
          <w:sz w:val="32"/>
          <w:szCs w:val="32"/>
        </w:rPr>
      </w:pPr>
      <w:r w:rsidRPr="00B45A29">
        <w:rPr>
          <w:sz w:val="32"/>
          <w:szCs w:val="32"/>
        </w:rPr>
        <w:t>)</w:t>
      </w:r>
    </w:p>
    <w:p w14:paraId="3E93A595" w14:textId="77777777" w:rsidR="00B45A29" w:rsidRPr="00B45A29" w:rsidRDefault="00B45A29" w:rsidP="00B45A29">
      <w:pPr>
        <w:rPr>
          <w:sz w:val="32"/>
          <w:szCs w:val="32"/>
        </w:rPr>
      </w:pPr>
      <w:r w:rsidRPr="00B45A29">
        <w:rPr>
          <w:sz w:val="32"/>
          <w:szCs w:val="32"/>
        </w:rPr>
        <w:t>IsBlank() checks blank values or empty strings.</w:t>
      </w:r>
    </w:p>
    <w:p w14:paraId="41442869" w14:textId="77777777" w:rsidR="00B45A29" w:rsidRPr="00B45A29" w:rsidRDefault="00B45A29" w:rsidP="00B45A29">
      <w:pPr>
        <w:rPr>
          <w:sz w:val="32"/>
          <w:szCs w:val="32"/>
        </w:rPr>
      </w:pPr>
      <w:r w:rsidRPr="00B45A29">
        <w:rPr>
          <w:sz w:val="32"/>
          <w:szCs w:val="32"/>
        </w:rPr>
        <w:pict w14:anchorId="2D23E66E">
          <v:rect id="_x0000_i7961" style="width:0;height:1.5pt" o:hralign="center" o:hrstd="t" o:hr="t" fillcolor="#a0a0a0" stroked="f"/>
        </w:pict>
      </w:r>
    </w:p>
    <w:p w14:paraId="6ECF1178" w14:textId="77777777" w:rsidR="00B45A29" w:rsidRPr="00B45A29" w:rsidRDefault="00B45A29" w:rsidP="00B45A29">
      <w:pPr>
        <w:rPr>
          <w:b/>
          <w:bCs/>
          <w:sz w:val="32"/>
          <w:szCs w:val="32"/>
        </w:rPr>
      </w:pPr>
      <w:r w:rsidRPr="00B45A29">
        <w:rPr>
          <w:b/>
          <w:bCs/>
          <w:sz w:val="32"/>
          <w:szCs w:val="32"/>
        </w:rPr>
        <w:t>116. Cleaner Future Formula</w:t>
      </w:r>
    </w:p>
    <w:p w14:paraId="18DE13D2" w14:textId="77777777" w:rsidR="00B45A29" w:rsidRPr="00B45A29" w:rsidRDefault="00B45A29" w:rsidP="00B45A29">
      <w:pPr>
        <w:rPr>
          <w:sz w:val="32"/>
          <w:szCs w:val="32"/>
        </w:rPr>
      </w:pPr>
      <w:r w:rsidRPr="00B45A29">
        <w:rPr>
          <w:sz w:val="32"/>
          <w:szCs w:val="32"/>
        </w:rPr>
        <w:t>Later we will learn:</w:t>
      </w:r>
    </w:p>
    <w:p w14:paraId="1AAB1012" w14:textId="77777777" w:rsidR="00B45A29" w:rsidRPr="00B45A29" w:rsidRDefault="00B45A29" w:rsidP="00B45A29">
      <w:pPr>
        <w:rPr>
          <w:sz w:val="32"/>
          <w:szCs w:val="32"/>
        </w:rPr>
      </w:pPr>
      <w:r w:rsidRPr="00B45A29">
        <w:rPr>
          <w:sz w:val="32"/>
          <w:szCs w:val="32"/>
        </w:rPr>
        <w:lastRenderedPageBreak/>
        <w:t>Coalesce(</w:t>
      </w:r>
    </w:p>
    <w:p w14:paraId="2F943F88" w14:textId="77777777" w:rsidR="00B45A29" w:rsidRPr="00B45A29" w:rsidRDefault="00B45A29" w:rsidP="00B45A29">
      <w:pPr>
        <w:rPr>
          <w:sz w:val="32"/>
          <w:szCs w:val="32"/>
        </w:rPr>
      </w:pPr>
      <w:r w:rsidRPr="00B45A29">
        <w:rPr>
          <w:sz w:val="32"/>
          <w:szCs w:val="32"/>
        </w:rPr>
        <w:t xml:space="preserve">    varSelectedRequest.'Manager Comment',</w:t>
      </w:r>
    </w:p>
    <w:p w14:paraId="655618B3" w14:textId="77777777" w:rsidR="00B45A29" w:rsidRPr="00B45A29" w:rsidRDefault="00B45A29" w:rsidP="00B45A29">
      <w:pPr>
        <w:rPr>
          <w:sz w:val="32"/>
          <w:szCs w:val="32"/>
        </w:rPr>
      </w:pPr>
      <w:r w:rsidRPr="00B45A29">
        <w:rPr>
          <w:sz w:val="32"/>
          <w:szCs w:val="32"/>
        </w:rPr>
        <w:t xml:space="preserve">    "No manager comment yet."</w:t>
      </w:r>
    </w:p>
    <w:p w14:paraId="32FE7221" w14:textId="77777777" w:rsidR="00B45A29" w:rsidRPr="00B45A29" w:rsidRDefault="00B45A29" w:rsidP="00B45A29">
      <w:pPr>
        <w:rPr>
          <w:sz w:val="32"/>
          <w:szCs w:val="32"/>
        </w:rPr>
      </w:pPr>
      <w:r w:rsidRPr="00B45A29">
        <w:rPr>
          <w:sz w:val="32"/>
          <w:szCs w:val="32"/>
        </w:rPr>
        <w:t>)</w:t>
      </w:r>
    </w:p>
    <w:p w14:paraId="666D336D" w14:textId="77777777" w:rsidR="00B45A29" w:rsidRPr="00B45A29" w:rsidRDefault="00B45A29" w:rsidP="00B45A29">
      <w:pPr>
        <w:rPr>
          <w:sz w:val="32"/>
          <w:szCs w:val="32"/>
        </w:rPr>
      </w:pPr>
      <w:r w:rsidRPr="00B45A29">
        <w:rPr>
          <w:sz w:val="32"/>
          <w:szCs w:val="32"/>
        </w:rPr>
        <w:t>Coalesce() returns the first nonblank/nonempty value.</w:t>
      </w:r>
    </w:p>
    <w:p w14:paraId="065ADBD4" w14:textId="77777777" w:rsidR="00B45A29" w:rsidRPr="00B45A29" w:rsidRDefault="00B45A29" w:rsidP="00B45A29">
      <w:pPr>
        <w:rPr>
          <w:sz w:val="32"/>
          <w:szCs w:val="32"/>
        </w:rPr>
      </w:pPr>
      <w:r w:rsidRPr="00B45A29">
        <w:rPr>
          <w:sz w:val="32"/>
          <w:szCs w:val="32"/>
        </w:rPr>
        <w:pict w14:anchorId="554BC527">
          <v:rect id="_x0000_i7962" style="width:0;height:1.5pt" o:hralign="center" o:hrstd="t" o:hr="t" fillcolor="#a0a0a0" stroked="f"/>
        </w:pict>
      </w:r>
    </w:p>
    <w:p w14:paraId="66B017D3" w14:textId="77777777" w:rsidR="00B45A29" w:rsidRPr="00B45A29" w:rsidRDefault="00B45A29" w:rsidP="00B45A29">
      <w:pPr>
        <w:rPr>
          <w:b/>
          <w:bCs/>
          <w:sz w:val="32"/>
          <w:szCs w:val="32"/>
        </w:rPr>
      </w:pPr>
      <w:r w:rsidRPr="00B45A29">
        <w:rPr>
          <w:b/>
          <w:bCs/>
          <w:sz w:val="32"/>
          <w:szCs w:val="32"/>
        </w:rPr>
        <w:t>PART S — FULL USER JOURNEY TEST</w:t>
      </w:r>
    </w:p>
    <w:p w14:paraId="0C8EE241" w14:textId="77777777" w:rsidR="00B45A29" w:rsidRPr="00B45A29" w:rsidRDefault="00B45A29" w:rsidP="00B45A29">
      <w:pPr>
        <w:rPr>
          <w:b/>
          <w:bCs/>
          <w:sz w:val="32"/>
          <w:szCs w:val="32"/>
        </w:rPr>
      </w:pPr>
      <w:r w:rsidRPr="00B45A29">
        <w:rPr>
          <w:b/>
          <w:bCs/>
          <w:sz w:val="32"/>
          <w:szCs w:val="32"/>
        </w:rPr>
        <w:t>117. Test Journey 1 — Browse</w:t>
      </w:r>
    </w:p>
    <w:p w14:paraId="608AA0F7" w14:textId="77777777" w:rsidR="00B45A29" w:rsidRPr="00B45A29" w:rsidRDefault="00B45A29" w:rsidP="00B45A29">
      <w:pPr>
        <w:rPr>
          <w:sz w:val="32"/>
          <w:szCs w:val="32"/>
        </w:rPr>
      </w:pPr>
      <w:r w:rsidRPr="00B45A29">
        <w:rPr>
          <w:sz w:val="32"/>
          <w:szCs w:val="32"/>
        </w:rPr>
        <w:t>Start:</w:t>
      </w:r>
    </w:p>
    <w:p w14:paraId="414E1D44" w14:textId="77777777" w:rsidR="00B45A29" w:rsidRPr="00B45A29" w:rsidRDefault="00B45A29" w:rsidP="00B45A29">
      <w:pPr>
        <w:rPr>
          <w:b/>
          <w:bCs/>
          <w:sz w:val="32"/>
          <w:szCs w:val="32"/>
        </w:rPr>
      </w:pPr>
      <w:r w:rsidRPr="00B45A29">
        <w:rPr>
          <w:b/>
          <w:bCs/>
          <w:sz w:val="32"/>
          <w:szCs w:val="32"/>
        </w:rPr>
        <w:t>Home</w:t>
      </w:r>
    </w:p>
    <w:p w14:paraId="6CC58501" w14:textId="77777777" w:rsidR="00B45A29" w:rsidRPr="00B45A29" w:rsidRDefault="00B45A29" w:rsidP="00B45A29">
      <w:pPr>
        <w:rPr>
          <w:sz w:val="32"/>
          <w:szCs w:val="32"/>
        </w:rPr>
      </w:pPr>
      <w:r w:rsidRPr="00B45A29">
        <w:rPr>
          <w:sz w:val="32"/>
          <w:szCs w:val="32"/>
        </w:rPr>
        <w:t>Select:</w:t>
      </w:r>
    </w:p>
    <w:p w14:paraId="708C6641" w14:textId="77777777" w:rsidR="00B45A29" w:rsidRPr="00B45A29" w:rsidRDefault="00B45A29" w:rsidP="00B45A29">
      <w:pPr>
        <w:rPr>
          <w:b/>
          <w:bCs/>
          <w:sz w:val="32"/>
          <w:szCs w:val="32"/>
        </w:rPr>
      </w:pPr>
      <w:r w:rsidRPr="00B45A29">
        <w:rPr>
          <w:b/>
          <w:bCs/>
          <w:sz w:val="32"/>
          <w:szCs w:val="32"/>
        </w:rPr>
        <w:t>My Requests</w:t>
      </w:r>
    </w:p>
    <w:p w14:paraId="553BC539" w14:textId="77777777" w:rsidR="00B45A29" w:rsidRPr="00B45A29" w:rsidRDefault="00B45A29" w:rsidP="00B45A29">
      <w:pPr>
        <w:rPr>
          <w:sz w:val="32"/>
          <w:szCs w:val="32"/>
        </w:rPr>
      </w:pPr>
      <w:r w:rsidRPr="00B45A29">
        <w:rPr>
          <w:sz w:val="32"/>
          <w:szCs w:val="32"/>
        </w:rPr>
        <w:t>Expected:</w:t>
      </w:r>
    </w:p>
    <w:p w14:paraId="7109EE0D" w14:textId="77777777" w:rsidR="00B45A29" w:rsidRPr="00B45A29" w:rsidRDefault="00B45A29" w:rsidP="00B45A29">
      <w:pPr>
        <w:numPr>
          <w:ilvl w:val="0"/>
          <w:numId w:val="30"/>
        </w:numPr>
        <w:rPr>
          <w:sz w:val="32"/>
          <w:szCs w:val="32"/>
        </w:rPr>
      </w:pPr>
      <w:r w:rsidRPr="00B45A29">
        <w:rPr>
          <w:sz w:val="32"/>
          <w:szCs w:val="32"/>
        </w:rPr>
        <w:t>Gallery loads</w:t>
      </w:r>
    </w:p>
    <w:p w14:paraId="24FE5A77" w14:textId="77777777" w:rsidR="00B45A29" w:rsidRPr="00B45A29" w:rsidRDefault="00B45A29" w:rsidP="00B45A29">
      <w:pPr>
        <w:numPr>
          <w:ilvl w:val="0"/>
          <w:numId w:val="30"/>
        </w:numPr>
        <w:rPr>
          <w:sz w:val="32"/>
          <w:szCs w:val="32"/>
        </w:rPr>
      </w:pPr>
      <w:r w:rsidRPr="00B45A29">
        <w:rPr>
          <w:sz w:val="32"/>
          <w:szCs w:val="32"/>
        </w:rPr>
        <w:t>Search available</w:t>
      </w:r>
    </w:p>
    <w:p w14:paraId="4CE156E1" w14:textId="77777777" w:rsidR="00B45A29" w:rsidRPr="00B45A29" w:rsidRDefault="00B45A29" w:rsidP="00B45A29">
      <w:pPr>
        <w:numPr>
          <w:ilvl w:val="0"/>
          <w:numId w:val="30"/>
        </w:numPr>
        <w:rPr>
          <w:sz w:val="32"/>
          <w:szCs w:val="32"/>
        </w:rPr>
      </w:pPr>
      <w:r w:rsidRPr="00B45A29">
        <w:rPr>
          <w:sz w:val="32"/>
          <w:szCs w:val="32"/>
        </w:rPr>
        <w:t>Status filter available</w:t>
      </w:r>
    </w:p>
    <w:p w14:paraId="7BCED2CC" w14:textId="77777777" w:rsidR="00B45A29" w:rsidRPr="00B45A29" w:rsidRDefault="00B45A29" w:rsidP="00B45A29">
      <w:pPr>
        <w:numPr>
          <w:ilvl w:val="0"/>
          <w:numId w:val="30"/>
        </w:numPr>
        <w:rPr>
          <w:sz w:val="32"/>
          <w:szCs w:val="32"/>
        </w:rPr>
      </w:pPr>
      <w:r w:rsidRPr="00B45A29">
        <w:rPr>
          <w:sz w:val="32"/>
          <w:szCs w:val="32"/>
        </w:rPr>
        <w:t>Sort available</w:t>
      </w:r>
    </w:p>
    <w:p w14:paraId="4879CCE0" w14:textId="77777777" w:rsidR="00B45A29" w:rsidRPr="00B45A29" w:rsidRDefault="00B45A29" w:rsidP="00B45A29">
      <w:pPr>
        <w:numPr>
          <w:ilvl w:val="0"/>
          <w:numId w:val="30"/>
        </w:numPr>
        <w:rPr>
          <w:sz w:val="32"/>
          <w:szCs w:val="32"/>
        </w:rPr>
      </w:pPr>
      <w:r w:rsidRPr="00B45A29">
        <w:rPr>
          <w:sz w:val="32"/>
          <w:szCs w:val="32"/>
        </w:rPr>
        <w:t>Request count visible</w:t>
      </w:r>
    </w:p>
    <w:p w14:paraId="03B59574" w14:textId="77777777" w:rsidR="00B45A29" w:rsidRPr="00B45A29" w:rsidRDefault="00B45A29" w:rsidP="00B45A29">
      <w:pPr>
        <w:rPr>
          <w:sz w:val="32"/>
          <w:szCs w:val="32"/>
        </w:rPr>
      </w:pPr>
      <w:r w:rsidRPr="00B45A29">
        <w:rPr>
          <w:sz w:val="32"/>
          <w:szCs w:val="32"/>
        </w:rPr>
        <w:pict w14:anchorId="56D7560A">
          <v:rect id="_x0000_i7963" style="width:0;height:1.5pt" o:hralign="center" o:hrstd="t" o:hr="t" fillcolor="#a0a0a0" stroked="f"/>
        </w:pict>
      </w:r>
    </w:p>
    <w:p w14:paraId="68334214" w14:textId="77777777" w:rsidR="00B45A29" w:rsidRPr="00B45A29" w:rsidRDefault="00B45A29" w:rsidP="00B45A29">
      <w:pPr>
        <w:rPr>
          <w:b/>
          <w:bCs/>
          <w:sz w:val="32"/>
          <w:szCs w:val="32"/>
        </w:rPr>
      </w:pPr>
      <w:r w:rsidRPr="00B45A29">
        <w:rPr>
          <w:b/>
          <w:bCs/>
          <w:sz w:val="32"/>
          <w:szCs w:val="32"/>
        </w:rPr>
        <w:t>118. Test Journey 2 — Search</w:t>
      </w:r>
    </w:p>
    <w:p w14:paraId="117AE949" w14:textId="77777777" w:rsidR="00B45A29" w:rsidRPr="00B45A29" w:rsidRDefault="00B45A29" w:rsidP="00B45A29">
      <w:pPr>
        <w:rPr>
          <w:sz w:val="32"/>
          <w:szCs w:val="32"/>
        </w:rPr>
      </w:pPr>
      <w:r w:rsidRPr="00B45A29">
        <w:rPr>
          <w:sz w:val="32"/>
          <w:szCs w:val="32"/>
        </w:rPr>
        <w:t>Enter:</w:t>
      </w:r>
    </w:p>
    <w:p w14:paraId="33545E33" w14:textId="77777777" w:rsidR="00B45A29" w:rsidRPr="00B45A29" w:rsidRDefault="00B45A29" w:rsidP="00B45A29">
      <w:pPr>
        <w:rPr>
          <w:sz w:val="32"/>
          <w:szCs w:val="32"/>
        </w:rPr>
      </w:pPr>
      <w:r w:rsidRPr="00B45A29">
        <w:rPr>
          <w:sz w:val="32"/>
          <w:szCs w:val="32"/>
        </w:rPr>
        <w:t>vacation</w:t>
      </w:r>
    </w:p>
    <w:p w14:paraId="46AEABB6" w14:textId="77777777" w:rsidR="00B45A29" w:rsidRPr="00B45A29" w:rsidRDefault="00B45A29" w:rsidP="00B45A29">
      <w:pPr>
        <w:rPr>
          <w:sz w:val="32"/>
          <w:szCs w:val="32"/>
        </w:rPr>
      </w:pPr>
      <w:r w:rsidRPr="00B45A29">
        <w:rPr>
          <w:sz w:val="32"/>
          <w:szCs w:val="32"/>
        </w:rPr>
        <w:lastRenderedPageBreak/>
        <w:t>Expected:</w:t>
      </w:r>
    </w:p>
    <w:p w14:paraId="35FE2F26" w14:textId="77777777" w:rsidR="00B45A29" w:rsidRPr="00B45A29" w:rsidRDefault="00B45A29" w:rsidP="00B45A29">
      <w:pPr>
        <w:rPr>
          <w:sz w:val="32"/>
          <w:szCs w:val="32"/>
        </w:rPr>
      </w:pPr>
      <w:r w:rsidRPr="00B45A29">
        <w:rPr>
          <w:sz w:val="32"/>
          <w:szCs w:val="32"/>
        </w:rPr>
        <w:t>Only matching records appear.</w:t>
      </w:r>
    </w:p>
    <w:p w14:paraId="736389F6" w14:textId="77777777" w:rsidR="00B45A29" w:rsidRPr="00B45A29" w:rsidRDefault="00B45A29" w:rsidP="00B45A29">
      <w:pPr>
        <w:rPr>
          <w:sz w:val="32"/>
          <w:szCs w:val="32"/>
        </w:rPr>
      </w:pPr>
      <w:r w:rsidRPr="00B45A29">
        <w:rPr>
          <w:sz w:val="32"/>
          <w:szCs w:val="32"/>
        </w:rPr>
        <w:t>Clear Search.</w:t>
      </w:r>
    </w:p>
    <w:p w14:paraId="4CB0954F" w14:textId="77777777" w:rsidR="00B45A29" w:rsidRPr="00B45A29" w:rsidRDefault="00B45A29" w:rsidP="00B45A29">
      <w:pPr>
        <w:rPr>
          <w:sz w:val="32"/>
          <w:szCs w:val="32"/>
        </w:rPr>
      </w:pPr>
      <w:r w:rsidRPr="00B45A29">
        <w:rPr>
          <w:sz w:val="32"/>
          <w:szCs w:val="32"/>
        </w:rPr>
        <w:t>Expected:</w:t>
      </w:r>
    </w:p>
    <w:p w14:paraId="2D5CC3C1" w14:textId="77777777" w:rsidR="00B45A29" w:rsidRPr="00B45A29" w:rsidRDefault="00B45A29" w:rsidP="00B45A29">
      <w:pPr>
        <w:rPr>
          <w:sz w:val="32"/>
          <w:szCs w:val="32"/>
        </w:rPr>
      </w:pPr>
      <w:r w:rsidRPr="00B45A29">
        <w:rPr>
          <w:sz w:val="32"/>
          <w:szCs w:val="32"/>
        </w:rPr>
        <w:t>Full applicable list returns.</w:t>
      </w:r>
    </w:p>
    <w:p w14:paraId="5ACE8499" w14:textId="77777777" w:rsidR="00B45A29" w:rsidRPr="00B45A29" w:rsidRDefault="00B45A29" w:rsidP="00B45A29">
      <w:pPr>
        <w:rPr>
          <w:sz w:val="32"/>
          <w:szCs w:val="32"/>
        </w:rPr>
      </w:pPr>
      <w:r w:rsidRPr="00B45A29">
        <w:rPr>
          <w:sz w:val="32"/>
          <w:szCs w:val="32"/>
        </w:rPr>
        <w:pict w14:anchorId="1E0C948D">
          <v:rect id="_x0000_i7964" style="width:0;height:1.5pt" o:hralign="center" o:hrstd="t" o:hr="t" fillcolor="#a0a0a0" stroked="f"/>
        </w:pict>
      </w:r>
    </w:p>
    <w:p w14:paraId="3FC1D858" w14:textId="77777777" w:rsidR="00B45A29" w:rsidRPr="00B45A29" w:rsidRDefault="00B45A29" w:rsidP="00B45A29">
      <w:pPr>
        <w:rPr>
          <w:b/>
          <w:bCs/>
          <w:sz w:val="32"/>
          <w:szCs w:val="32"/>
        </w:rPr>
      </w:pPr>
      <w:r w:rsidRPr="00B45A29">
        <w:rPr>
          <w:b/>
          <w:bCs/>
          <w:sz w:val="32"/>
          <w:szCs w:val="32"/>
        </w:rPr>
        <w:t>119. Test Journey 3 — Status Filter</w:t>
      </w:r>
    </w:p>
    <w:p w14:paraId="0A957DFD" w14:textId="77777777" w:rsidR="00B45A29" w:rsidRPr="00B45A29" w:rsidRDefault="00B45A29" w:rsidP="00B45A29">
      <w:pPr>
        <w:rPr>
          <w:sz w:val="32"/>
          <w:szCs w:val="32"/>
        </w:rPr>
      </w:pPr>
      <w:r w:rsidRPr="00B45A29">
        <w:rPr>
          <w:sz w:val="32"/>
          <w:szCs w:val="32"/>
        </w:rPr>
        <w:t>Choose:</w:t>
      </w:r>
    </w:p>
    <w:p w14:paraId="240F1A78" w14:textId="77777777" w:rsidR="00B45A29" w:rsidRPr="00B45A29" w:rsidRDefault="00B45A29" w:rsidP="00B45A29">
      <w:pPr>
        <w:rPr>
          <w:sz w:val="32"/>
          <w:szCs w:val="32"/>
        </w:rPr>
      </w:pPr>
      <w:r w:rsidRPr="00B45A29">
        <w:rPr>
          <w:sz w:val="32"/>
          <w:szCs w:val="32"/>
        </w:rPr>
        <w:t>Approved</w:t>
      </w:r>
    </w:p>
    <w:p w14:paraId="727732F9" w14:textId="77777777" w:rsidR="00B45A29" w:rsidRPr="00B45A29" w:rsidRDefault="00B45A29" w:rsidP="00B45A29">
      <w:pPr>
        <w:rPr>
          <w:sz w:val="32"/>
          <w:szCs w:val="32"/>
        </w:rPr>
      </w:pPr>
      <w:r w:rsidRPr="00B45A29">
        <w:rPr>
          <w:sz w:val="32"/>
          <w:szCs w:val="32"/>
        </w:rPr>
        <w:t>Expected:</w:t>
      </w:r>
    </w:p>
    <w:p w14:paraId="61EB824D" w14:textId="77777777" w:rsidR="00B45A29" w:rsidRPr="00B45A29" w:rsidRDefault="00B45A29" w:rsidP="00B45A29">
      <w:pPr>
        <w:rPr>
          <w:sz w:val="32"/>
          <w:szCs w:val="32"/>
        </w:rPr>
      </w:pPr>
      <w:r w:rsidRPr="00B45A29">
        <w:rPr>
          <w:sz w:val="32"/>
          <w:szCs w:val="32"/>
        </w:rPr>
        <w:t>Only Approved requests appear.</w:t>
      </w:r>
    </w:p>
    <w:p w14:paraId="22F2A9F4" w14:textId="77777777" w:rsidR="00B45A29" w:rsidRPr="00B45A29" w:rsidRDefault="00B45A29" w:rsidP="00B45A29">
      <w:pPr>
        <w:rPr>
          <w:sz w:val="32"/>
          <w:szCs w:val="32"/>
        </w:rPr>
      </w:pPr>
      <w:r w:rsidRPr="00B45A29">
        <w:rPr>
          <w:sz w:val="32"/>
          <w:szCs w:val="32"/>
        </w:rPr>
        <w:t>Choose:</w:t>
      </w:r>
    </w:p>
    <w:p w14:paraId="526EB148" w14:textId="77777777" w:rsidR="00B45A29" w:rsidRPr="00B45A29" w:rsidRDefault="00B45A29" w:rsidP="00B45A29">
      <w:pPr>
        <w:rPr>
          <w:sz w:val="32"/>
          <w:szCs w:val="32"/>
        </w:rPr>
      </w:pPr>
      <w:r w:rsidRPr="00B45A29">
        <w:rPr>
          <w:sz w:val="32"/>
          <w:szCs w:val="32"/>
        </w:rPr>
        <w:t>All</w:t>
      </w:r>
    </w:p>
    <w:p w14:paraId="7B940778" w14:textId="77777777" w:rsidR="00B45A29" w:rsidRPr="00B45A29" w:rsidRDefault="00B45A29" w:rsidP="00B45A29">
      <w:pPr>
        <w:rPr>
          <w:sz w:val="32"/>
          <w:szCs w:val="32"/>
        </w:rPr>
      </w:pPr>
      <w:r w:rsidRPr="00B45A29">
        <w:rPr>
          <w:sz w:val="32"/>
          <w:szCs w:val="32"/>
        </w:rPr>
        <w:t>Expected:</w:t>
      </w:r>
    </w:p>
    <w:p w14:paraId="78EF9182" w14:textId="77777777" w:rsidR="00B45A29" w:rsidRPr="00B45A29" w:rsidRDefault="00B45A29" w:rsidP="00B45A29">
      <w:pPr>
        <w:rPr>
          <w:sz w:val="32"/>
          <w:szCs w:val="32"/>
        </w:rPr>
      </w:pPr>
      <w:r w:rsidRPr="00B45A29">
        <w:rPr>
          <w:sz w:val="32"/>
          <w:szCs w:val="32"/>
        </w:rPr>
        <w:t>All applicable requests return.</w:t>
      </w:r>
    </w:p>
    <w:p w14:paraId="19AE1F71" w14:textId="77777777" w:rsidR="00B45A29" w:rsidRPr="00B45A29" w:rsidRDefault="00B45A29" w:rsidP="00B45A29">
      <w:pPr>
        <w:rPr>
          <w:sz w:val="32"/>
          <w:szCs w:val="32"/>
        </w:rPr>
      </w:pPr>
      <w:r w:rsidRPr="00B45A29">
        <w:rPr>
          <w:sz w:val="32"/>
          <w:szCs w:val="32"/>
        </w:rPr>
        <w:pict w14:anchorId="63ABB3AC">
          <v:rect id="_x0000_i7965" style="width:0;height:1.5pt" o:hralign="center" o:hrstd="t" o:hr="t" fillcolor="#a0a0a0" stroked="f"/>
        </w:pict>
      </w:r>
    </w:p>
    <w:p w14:paraId="47F8E53A" w14:textId="77777777" w:rsidR="00B45A29" w:rsidRPr="00B45A29" w:rsidRDefault="00B45A29" w:rsidP="00B45A29">
      <w:pPr>
        <w:rPr>
          <w:b/>
          <w:bCs/>
          <w:sz w:val="32"/>
          <w:szCs w:val="32"/>
        </w:rPr>
      </w:pPr>
      <w:r w:rsidRPr="00B45A29">
        <w:rPr>
          <w:b/>
          <w:bCs/>
          <w:sz w:val="32"/>
          <w:szCs w:val="32"/>
        </w:rPr>
        <w:t>120. Test Journey 4 — Combined Search + Filter</w:t>
      </w:r>
    </w:p>
    <w:p w14:paraId="327EBE3C" w14:textId="77777777" w:rsidR="00B45A29" w:rsidRPr="00B45A29" w:rsidRDefault="00B45A29" w:rsidP="00B45A29">
      <w:pPr>
        <w:rPr>
          <w:sz w:val="32"/>
          <w:szCs w:val="32"/>
        </w:rPr>
      </w:pPr>
      <w:r w:rsidRPr="00B45A29">
        <w:rPr>
          <w:sz w:val="32"/>
          <w:szCs w:val="32"/>
        </w:rPr>
        <w:t>Choose:</w:t>
      </w:r>
    </w:p>
    <w:p w14:paraId="4354C74F" w14:textId="77777777" w:rsidR="00B45A29" w:rsidRPr="00B45A29" w:rsidRDefault="00B45A29" w:rsidP="00B45A29">
      <w:pPr>
        <w:rPr>
          <w:sz w:val="32"/>
          <w:szCs w:val="32"/>
        </w:rPr>
      </w:pPr>
      <w:r w:rsidRPr="00B45A29">
        <w:rPr>
          <w:sz w:val="32"/>
          <w:szCs w:val="32"/>
        </w:rPr>
        <w:t>Approved</w:t>
      </w:r>
    </w:p>
    <w:p w14:paraId="266EEE6D" w14:textId="77777777" w:rsidR="00B45A29" w:rsidRPr="00B45A29" w:rsidRDefault="00B45A29" w:rsidP="00B45A29">
      <w:pPr>
        <w:rPr>
          <w:sz w:val="32"/>
          <w:szCs w:val="32"/>
        </w:rPr>
      </w:pPr>
      <w:r w:rsidRPr="00B45A29">
        <w:rPr>
          <w:sz w:val="32"/>
          <w:szCs w:val="32"/>
        </w:rPr>
        <w:t>Enter a search term.</w:t>
      </w:r>
    </w:p>
    <w:p w14:paraId="08BDA571" w14:textId="77777777" w:rsidR="00B45A29" w:rsidRPr="00B45A29" w:rsidRDefault="00B45A29" w:rsidP="00B45A29">
      <w:pPr>
        <w:rPr>
          <w:sz w:val="32"/>
          <w:szCs w:val="32"/>
        </w:rPr>
      </w:pPr>
      <w:r w:rsidRPr="00B45A29">
        <w:rPr>
          <w:sz w:val="32"/>
          <w:szCs w:val="32"/>
        </w:rPr>
        <w:t>Expected:</w:t>
      </w:r>
    </w:p>
    <w:p w14:paraId="6E808B5B" w14:textId="77777777" w:rsidR="00B45A29" w:rsidRPr="00B45A29" w:rsidRDefault="00B45A29" w:rsidP="00B45A29">
      <w:pPr>
        <w:rPr>
          <w:sz w:val="32"/>
          <w:szCs w:val="32"/>
        </w:rPr>
      </w:pPr>
      <w:r w:rsidRPr="00B45A29">
        <w:rPr>
          <w:sz w:val="32"/>
          <w:szCs w:val="32"/>
        </w:rPr>
        <w:t>Results must satisfy:</w:t>
      </w:r>
    </w:p>
    <w:p w14:paraId="546F21CF" w14:textId="77777777" w:rsidR="00B45A29" w:rsidRPr="00B45A29" w:rsidRDefault="00B45A29" w:rsidP="00B45A29">
      <w:pPr>
        <w:rPr>
          <w:b/>
          <w:bCs/>
          <w:sz w:val="32"/>
          <w:szCs w:val="32"/>
        </w:rPr>
      </w:pPr>
      <w:r w:rsidRPr="00B45A29">
        <w:rPr>
          <w:b/>
          <w:bCs/>
          <w:sz w:val="32"/>
          <w:szCs w:val="32"/>
        </w:rPr>
        <w:lastRenderedPageBreak/>
        <w:t>Status</w:t>
      </w:r>
    </w:p>
    <w:p w14:paraId="4670F6DD" w14:textId="77777777" w:rsidR="00B45A29" w:rsidRPr="00B45A29" w:rsidRDefault="00B45A29" w:rsidP="00B45A29">
      <w:pPr>
        <w:rPr>
          <w:sz w:val="32"/>
          <w:szCs w:val="32"/>
        </w:rPr>
      </w:pPr>
      <w:r w:rsidRPr="00B45A29">
        <w:rPr>
          <w:sz w:val="32"/>
          <w:szCs w:val="32"/>
        </w:rPr>
        <w:t>and:</w:t>
      </w:r>
    </w:p>
    <w:p w14:paraId="76BB4F01" w14:textId="77777777" w:rsidR="00B45A29" w:rsidRPr="00B45A29" w:rsidRDefault="00B45A29" w:rsidP="00B45A29">
      <w:pPr>
        <w:rPr>
          <w:b/>
          <w:bCs/>
          <w:sz w:val="32"/>
          <w:szCs w:val="32"/>
        </w:rPr>
      </w:pPr>
      <w:r w:rsidRPr="00B45A29">
        <w:rPr>
          <w:b/>
          <w:bCs/>
          <w:sz w:val="32"/>
          <w:szCs w:val="32"/>
        </w:rPr>
        <w:t>Search.</w:t>
      </w:r>
    </w:p>
    <w:p w14:paraId="0AD2C796" w14:textId="77777777" w:rsidR="00B45A29" w:rsidRPr="00B45A29" w:rsidRDefault="00B45A29" w:rsidP="00B45A29">
      <w:pPr>
        <w:rPr>
          <w:sz w:val="32"/>
          <w:szCs w:val="32"/>
        </w:rPr>
      </w:pPr>
      <w:r w:rsidRPr="00B45A29">
        <w:rPr>
          <w:sz w:val="32"/>
          <w:szCs w:val="32"/>
        </w:rPr>
        <w:pict w14:anchorId="4D18AE24">
          <v:rect id="_x0000_i7966" style="width:0;height:1.5pt" o:hralign="center" o:hrstd="t" o:hr="t" fillcolor="#a0a0a0" stroked="f"/>
        </w:pict>
      </w:r>
    </w:p>
    <w:p w14:paraId="533F8076" w14:textId="77777777" w:rsidR="00B45A29" w:rsidRPr="00B45A29" w:rsidRDefault="00B45A29" w:rsidP="00B45A29">
      <w:pPr>
        <w:rPr>
          <w:b/>
          <w:bCs/>
          <w:sz w:val="32"/>
          <w:szCs w:val="32"/>
        </w:rPr>
      </w:pPr>
      <w:r w:rsidRPr="00B45A29">
        <w:rPr>
          <w:b/>
          <w:bCs/>
          <w:sz w:val="32"/>
          <w:szCs w:val="32"/>
        </w:rPr>
        <w:t>121. Test Journey 5 — Sorting</w:t>
      </w:r>
    </w:p>
    <w:p w14:paraId="463006D5" w14:textId="77777777" w:rsidR="00B45A29" w:rsidRPr="00B45A29" w:rsidRDefault="00B45A29" w:rsidP="00B45A29">
      <w:pPr>
        <w:rPr>
          <w:sz w:val="32"/>
          <w:szCs w:val="32"/>
        </w:rPr>
      </w:pPr>
      <w:r w:rsidRPr="00B45A29">
        <w:rPr>
          <w:sz w:val="32"/>
          <w:szCs w:val="32"/>
        </w:rPr>
        <w:t>Select:</w:t>
      </w:r>
    </w:p>
    <w:p w14:paraId="3B82FCA9" w14:textId="77777777" w:rsidR="00B45A29" w:rsidRPr="00B45A29" w:rsidRDefault="00B45A29" w:rsidP="00B45A29">
      <w:pPr>
        <w:rPr>
          <w:b/>
          <w:bCs/>
          <w:sz w:val="32"/>
          <w:szCs w:val="32"/>
        </w:rPr>
      </w:pPr>
      <w:r w:rsidRPr="00B45A29">
        <w:rPr>
          <w:b/>
          <w:bCs/>
          <w:sz w:val="32"/>
          <w:szCs w:val="32"/>
        </w:rPr>
        <w:t>Newest</w:t>
      </w:r>
    </w:p>
    <w:p w14:paraId="2B23ACB9" w14:textId="77777777" w:rsidR="00B45A29" w:rsidRPr="00B45A29" w:rsidRDefault="00B45A29" w:rsidP="00B45A29">
      <w:pPr>
        <w:rPr>
          <w:sz w:val="32"/>
          <w:szCs w:val="32"/>
        </w:rPr>
      </w:pPr>
      <w:r w:rsidRPr="00B45A29">
        <w:rPr>
          <w:sz w:val="32"/>
          <w:szCs w:val="32"/>
        </w:rPr>
        <w:t>Expected:</w:t>
      </w:r>
    </w:p>
    <w:p w14:paraId="12A5FA12" w14:textId="77777777" w:rsidR="00B45A29" w:rsidRPr="00B45A29" w:rsidRDefault="00B45A29" w:rsidP="00B45A29">
      <w:pPr>
        <w:rPr>
          <w:sz w:val="32"/>
          <w:szCs w:val="32"/>
        </w:rPr>
      </w:pPr>
      <w:r w:rsidRPr="00B45A29">
        <w:rPr>
          <w:sz w:val="32"/>
          <w:szCs w:val="32"/>
        </w:rPr>
        <w:t>Latest Created On record first.</w:t>
      </w:r>
    </w:p>
    <w:p w14:paraId="0477353F" w14:textId="77777777" w:rsidR="00B45A29" w:rsidRPr="00B45A29" w:rsidRDefault="00B45A29" w:rsidP="00B45A29">
      <w:pPr>
        <w:rPr>
          <w:sz w:val="32"/>
          <w:szCs w:val="32"/>
        </w:rPr>
      </w:pPr>
      <w:r w:rsidRPr="00B45A29">
        <w:rPr>
          <w:sz w:val="32"/>
          <w:szCs w:val="32"/>
        </w:rPr>
        <w:t>Select:</w:t>
      </w:r>
    </w:p>
    <w:p w14:paraId="6C4267E8" w14:textId="77777777" w:rsidR="00B45A29" w:rsidRPr="00B45A29" w:rsidRDefault="00B45A29" w:rsidP="00B45A29">
      <w:pPr>
        <w:rPr>
          <w:b/>
          <w:bCs/>
          <w:sz w:val="32"/>
          <w:szCs w:val="32"/>
        </w:rPr>
      </w:pPr>
      <w:r w:rsidRPr="00B45A29">
        <w:rPr>
          <w:b/>
          <w:bCs/>
          <w:sz w:val="32"/>
          <w:szCs w:val="32"/>
        </w:rPr>
        <w:t>Oldest</w:t>
      </w:r>
    </w:p>
    <w:p w14:paraId="4A992E0F" w14:textId="77777777" w:rsidR="00B45A29" w:rsidRPr="00B45A29" w:rsidRDefault="00B45A29" w:rsidP="00B45A29">
      <w:pPr>
        <w:rPr>
          <w:sz w:val="32"/>
          <w:szCs w:val="32"/>
        </w:rPr>
      </w:pPr>
      <w:r w:rsidRPr="00B45A29">
        <w:rPr>
          <w:sz w:val="32"/>
          <w:szCs w:val="32"/>
        </w:rPr>
        <w:t>Expected:</w:t>
      </w:r>
    </w:p>
    <w:p w14:paraId="7188DC2C" w14:textId="77777777" w:rsidR="00B45A29" w:rsidRPr="00B45A29" w:rsidRDefault="00B45A29" w:rsidP="00B45A29">
      <w:pPr>
        <w:rPr>
          <w:sz w:val="32"/>
          <w:szCs w:val="32"/>
        </w:rPr>
      </w:pPr>
      <w:r w:rsidRPr="00B45A29">
        <w:rPr>
          <w:sz w:val="32"/>
          <w:szCs w:val="32"/>
        </w:rPr>
        <w:t>Oldest record first.</w:t>
      </w:r>
    </w:p>
    <w:p w14:paraId="2A738550" w14:textId="77777777" w:rsidR="00B45A29" w:rsidRPr="00B45A29" w:rsidRDefault="00B45A29" w:rsidP="00B45A29">
      <w:pPr>
        <w:rPr>
          <w:sz w:val="32"/>
          <w:szCs w:val="32"/>
        </w:rPr>
      </w:pPr>
      <w:r w:rsidRPr="00B45A29">
        <w:rPr>
          <w:sz w:val="32"/>
          <w:szCs w:val="32"/>
        </w:rPr>
        <w:pict w14:anchorId="46DD810E">
          <v:rect id="_x0000_i7967" style="width:0;height:1.5pt" o:hralign="center" o:hrstd="t" o:hr="t" fillcolor="#a0a0a0" stroked="f"/>
        </w:pict>
      </w:r>
    </w:p>
    <w:p w14:paraId="2CCE1552" w14:textId="77777777" w:rsidR="00B45A29" w:rsidRPr="00B45A29" w:rsidRDefault="00B45A29" w:rsidP="00B45A29">
      <w:pPr>
        <w:rPr>
          <w:b/>
          <w:bCs/>
          <w:sz w:val="32"/>
          <w:szCs w:val="32"/>
        </w:rPr>
      </w:pPr>
      <w:r w:rsidRPr="00B45A29">
        <w:rPr>
          <w:b/>
          <w:bCs/>
          <w:sz w:val="32"/>
          <w:szCs w:val="32"/>
        </w:rPr>
        <w:t>122. Test Journey 6 — Details</w:t>
      </w:r>
    </w:p>
    <w:p w14:paraId="7914BAA9" w14:textId="77777777" w:rsidR="00B45A29" w:rsidRPr="00B45A29" w:rsidRDefault="00B45A29" w:rsidP="00B45A29">
      <w:pPr>
        <w:rPr>
          <w:sz w:val="32"/>
          <w:szCs w:val="32"/>
        </w:rPr>
      </w:pPr>
      <w:r w:rsidRPr="00B45A29">
        <w:rPr>
          <w:sz w:val="32"/>
          <w:szCs w:val="32"/>
        </w:rPr>
        <w:t>Open a Gallery record.</w:t>
      </w:r>
    </w:p>
    <w:p w14:paraId="2B49D75D" w14:textId="77777777" w:rsidR="00B45A29" w:rsidRPr="00B45A29" w:rsidRDefault="00B45A29" w:rsidP="00B45A29">
      <w:pPr>
        <w:rPr>
          <w:sz w:val="32"/>
          <w:szCs w:val="32"/>
        </w:rPr>
      </w:pPr>
      <w:r w:rsidRPr="00B45A29">
        <w:rPr>
          <w:sz w:val="32"/>
          <w:szCs w:val="32"/>
        </w:rPr>
        <w:t>Expected:</w:t>
      </w:r>
    </w:p>
    <w:p w14:paraId="4AD7C8E6" w14:textId="77777777" w:rsidR="00B45A29" w:rsidRPr="00B45A29" w:rsidRDefault="00B45A29" w:rsidP="00B45A29">
      <w:pPr>
        <w:rPr>
          <w:sz w:val="32"/>
          <w:szCs w:val="32"/>
        </w:rPr>
      </w:pPr>
      <w:r w:rsidRPr="00B45A29">
        <w:rPr>
          <w:sz w:val="32"/>
          <w:szCs w:val="32"/>
        </w:rPr>
        <w:t>varSelectedRequest</w:t>
      </w:r>
    </w:p>
    <w:p w14:paraId="53430FA6" w14:textId="77777777" w:rsidR="00B45A29" w:rsidRPr="00B45A29" w:rsidRDefault="00B45A29" w:rsidP="00B45A29">
      <w:pPr>
        <w:rPr>
          <w:sz w:val="32"/>
          <w:szCs w:val="32"/>
        </w:rPr>
      </w:pPr>
      <w:r w:rsidRPr="00B45A29">
        <w:rPr>
          <w:sz w:val="32"/>
          <w:szCs w:val="32"/>
        </w:rPr>
        <w:t>contains the selected row.</w:t>
      </w:r>
    </w:p>
    <w:p w14:paraId="4EBC22F4" w14:textId="77777777" w:rsidR="00B45A29" w:rsidRPr="00B45A29" w:rsidRDefault="00B45A29" w:rsidP="00B45A29">
      <w:pPr>
        <w:rPr>
          <w:sz w:val="32"/>
          <w:szCs w:val="32"/>
        </w:rPr>
      </w:pPr>
      <w:r w:rsidRPr="00B45A29">
        <w:rPr>
          <w:sz w:val="32"/>
          <w:szCs w:val="32"/>
        </w:rPr>
        <w:t>Details should show:</w:t>
      </w:r>
    </w:p>
    <w:p w14:paraId="2295C7B4" w14:textId="77777777" w:rsidR="00B45A29" w:rsidRPr="00B45A29" w:rsidRDefault="00B45A29" w:rsidP="00B45A29">
      <w:pPr>
        <w:rPr>
          <w:b/>
          <w:bCs/>
          <w:sz w:val="32"/>
          <w:szCs w:val="32"/>
        </w:rPr>
      </w:pPr>
      <w:r w:rsidRPr="00B45A29">
        <w:rPr>
          <w:b/>
          <w:bCs/>
          <w:sz w:val="32"/>
          <w:szCs w:val="32"/>
        </w:rPr>
        <w:t>Correct Request.</w:t>
      </w:r>
    </w:p>
    <w:p w14:paraId="671B0ECB" w14:textId="77777777" w:rsidR="00B45A29" w:rsidRPr="00B45A29" w:rsidRDefault="00B45A29" w:rsidP="00B45A29">
      <w:pPr>
        <w:rPr>
          <w:sz w:val="32"/>
          <w:szCs w:val="32"/>
        </w:rPr>
      </w:pPr>
      <w:r w:rsidRPr="00B45A29">
        <w:rPr>
          <w:sz w:val="32"/>
          <w:szCs w:val="32"/>
        </w:rPr>
        <w:pict w14:anchorId="3AACD818">
          <v:rect id="_x0000_i7968" style="width:0;height:1.5pt" o:hralign="center" o:hrstd="t" o:hr="t" fillcolor="#a0a0a0" stroked="f"/>
        </w:pict>
      </w:r>
    </w:p>
    <w:p w14:paraId="141369C0" w14:textId="77777777" w:rsidR="00B45A29" w:rsidRPr="00B45A29" w:rsidRDefault="00B45A29" w:rsidP="00B45A29">
      <w:pPr>
        <w:rPr>
          <w:b/>
          <w:bCs/>
          <w:sz w:val="32"/>
          <w:szCs w:val="32"/>
        </w:rPr>
      </w:pPr>
      <w:r w:rsidRPr="00B45A29">
        <w:rPr>
          <w:b/>
          <w:bCs/>
          <w:sz w:val="32"/>
          <w:szCs w:val="32"/>
        </w:rPr>
        <w:lastRenderedPageBreak/>
        <w:t>123. Test Journey 7 — Draft Edit</w:t>
      </w:r>
    </w:p>
    <w:p w14:paraId="47CCA2B9" w14:textId="77777777" w:rsidR="00B45A29" w:rsidRPr="00B45A29" w:rsidRDefault="00B45A29" w:rsidP="00B45A29">
      <w:pPr>
        <w:rPr>
          <w:sz w:val="32"/>
          <w:szCs w:val="32"/>
        </w:rPr>
      </w:pPr>
      <w:r w:rsidRPr="00B45A29">
        <w:rPr>
          <w:sz w:val="32"/>
          <w:szCs w:val="32"/>
        </w:rPr>
        <w:t>Open:</w:t>
      </w:r>
    </w:p>
    <w:p w14:paraId="108B60FC" w14:textId="77777777" w:rsidR="00B45A29" w:rsidRPr="00B45A29" w:rsidRDefault="00B45A29" w:rsidP="00B45A29">
      <w:pPr>
        <w:rPr>
          <w:b/>
          <w:bCs/>
          <w:sz w:val="32"/>
          <w:szCs w:val="32"/>
        </w:rPr>
      </w:pPr>
      <w:r w:rsidRPr="00B45A29">
        <w:rPr>
          <w:b/>
          <w:bCs/>
          <w:sz w:val="32"/>
          <w:szCs w:val="32"/>
        </w:rPr>
        <w:t>Draft Request.</w:t>
      </w:r>
    </w:p>
    <w:p w14:paraId="4E146BDA" w14:textId="77777777" w:rsidR="00B45A29" w:rsidRPr="00B45A29" w:rsidRDefault="00B45A29" w:rsidP="00B45A29">
      <w:pPr>
        <w:rPr>
          <w:sz w:val="32"/>
          <w:szCs w:val="32"/>
        </w:rPr>
      </w:pPr>
      <w:r w:rsidRPr="00B45A29">
        <w:rPr>
          <w:sz w:val="32"/>
          <w:szCs w:val="32"/>
        </w:rPr>
        <w:t>Expected:</w:t>
      </w:r>
    </w:p>
    <w:p w14:paraId="007A6EE7" w14:textId="77777777" w:rsidR="00B45A29" w:rsidRPr="00B45A29" w:rsidRDefault="00B45A29" w:rsidP="00B45A29">
      <w:pPr>
        <w:rPr>
          <w:b/>
          <w:bCs/>
          <w:sz w:val="32"/>
          <w:szCs w:val="32"/>
        </w:rPr>
      </w:pPr>
      <w:r w:rsidRPr="00B45A29">
        <w:rPr>
          <w:b/>
          <w:bCs/>
          <w:sz w:val="32"/>
          <w:szCs w:val="32"/>
        </w:rPr>
        <w:t>Edit Request</w:t>
      </w:r>
    </w:p>
    <w:p w14:paraId="73FD4C30" w14:textId="77777777" w:rsidR="00B45A29" w:rsidRPr="00B45A29" w:rsidRDefault="00B45A29" w:rsidP="00B45A29">
      <w:pPr>
        <w:rPr>
          <w:sz w:val="32"/>
          <w:szCs w:val="32"/>
        </w:rPr>
      </w:pPr>
      <w:r w:rsidRPr="00B45A29">
        <w:rPr>
          <w:sz w:val="32"/>
          <w:szCs w:val="32"/>
        </w:rPr>
        <w:t>is available.</w:t>
      </w:r>
    </w:p>
    <w:p w14:paraId="5760B716" w14:textId="77777777" w:rsidR="00B45A29" w:rsidRPr="00B45A29" w:rsidRDefault="00B45A29" w:rsidP="00B45A29">
      <w:pPr>
        <w:rPr>
          <w:sz w:val="32"/>
          <w:szCs w:val="32"/>
        </w:rPr>
      </w:pPr>
      <w:r w:rsidRPr="00B45A29">
        <w:rPr>
          <w:sz w:val="32"/>
          <w:szCs w:val="32"/>
        </w:rPr>
        <w:t>Click Edit.</w:t>
      </w:r>
    </w:p>
    <w:p w14:paraId="345CB0B8" w14:textId="77777777" w:rsidR="00B45A29" w:rsidRPr="00B45A29" w:rsidRDefault="00B45A29" w:rsidP="00B45A29">
      <w:pPr>
        <w:rPr>
          <w:sz w:val="32"/>
          <w:szCs w:val="32"/>
        </w:rPr>
      </w:pPr>
      <w:r w:rsidRPr="00B45A29">
        <w:rPr>
          <w:sz w:val="32"/>
          <w:szCs w:val="32"/>
        </w:rPr>
        <w:t>Expected:</w:t>
      </w:r>
    </w:p>
    <w:p w14:paraId="62F441A2" w14:textId="77777777" w:rsidR="00B45A29" w:rsidRPr="00B45A29" w:rsidRDefault="00B45A29" w:rsidP="00B45A29">
      <w:pPr>
        <w:rPr>
          <w:sz w:val="32"/>
          <w:szCs w:val="32"/>
        </w:rPr>
      </w:pPr>
      <w:r w:rsidRPr="00B45A29">
        <w:rPr>
          <w:sz w:val="32"/>
          <w:szCs w:val="32"/>
        </w:rPr>
        <w:t>Form displays existing Draft data.</w:t>
      </w:r>
    </w:p>
    <w:p w14:paraId="4F86C5EF" w14:textId="77777777" w:rsidR="00B45A29" w:rsidRPr="00B45A29" w:rsidRDefault="00B45A29" w:rsidP="00B45A29">
      <w:pPr>
        <w:rPr>
          <w:sz w:val="32"/>
          <w:szCs w:val="32"/>
        </w:rPr>
      </w:pPr>
      <w:r w:rsidRPr="00B45A29">
        <w:rPr>
          <w:sz w:val="32"/>
          <w:szCs w:val="32"/>
        </w:rPr>
        <w:pict w14:anchorId="13EADAAD">
          <v:rect id="_x0000_i7969" style="width:0;height:1.5pt" o:hralign="center" o:hrstd="t" o:hr="t" fillcolor="#a0a0a0" stroked="f"/>
        </w:pict>
      </w:r>
    </w:p>
    <w:p w14:paraId="006432C0" w14:textId="77777777" w:rsidR="00B45A29" w:rsidRPr="00B45A29" w:rsidRDefault="00B45A29" w:rsidP="00B45A29">
      <w:pPr>
        <w:rPr>
          <w:b/>
          <w:bCs/>
          <w:sz w:val="32"/>
          <w:szCs w:val="32"/>
        </w:rPr>
      </w:pPr>
      <w:r w:rsidRPr="00B45A29">
        <w:rPr>
          <w:b/>
          <w:bCs/>
          <w:sz w:val="32"/>
          <w:szCs w:val="32"/>
        </w:rPr>
        <w:t>124. Test Journey 8 — Save Edit</w:t>
      </w:r>
    </w:p>
    <w:p w14:paraId="1EFBA9D2" w14:textId="77777777" w:rsidR="00B45A29" w:rsidRPr="00B45A29" w:rsidRDefault="00B45A29" w:rsidP="00B45A29">
      <w:pPr>
        <w:rPr>
          <w:sz w:val="32"/>
          <w:szCs w:val="32"/>
        </w:rPr>
      </w:pPr>
      <w:r w:rsidRPr="00B45A29">
        <w:rPr>
          <w:sz w:val="32"/>
          <w:szCs w:val="32"/>
        </w:rPr>
        <w:t>Change:</w:t>
      </w:r>
    </w:p>
    <w:p w14:paraId="37AEAE5D" w14:textId="77777777" w:rsidR="00B45A29" w:rsidRPr="00B45A29" w:rsidRDefault="00B45A29" w:rsidP="00B45A29">
      <w:pPr>
        <w:rPr>
          <w:sz w:val="32"/>
          <w:szCs w:val="32"/>
        </w:rPr>
      </w:pPr>
      <w:r w:rsidRPr="00B45A29">
        <w:rPr>
          <w:sz w:val="32"/>
          <w:szCs w:val="32"/>
        </w:rPr>
        <w:t>Reason</w:t>
      </w:r>
    </w:p>
    <w:p w14:paraId="4363FC2D" w14:textId="77777777" w:rsidR="00B45A29" w:rsidRPr="00B45A29" w:rsidRDefault="00B45A29" w:rsidP="00B45A29">
      <w:pPr>
        <w:rPr>
          <w:sz w:val="32"/>
          <w:szCs w:val="32"/>
        </w:rPr>
      </w:pPr>
      <w:r w:rsidRPr="00B45A29">
        <w:rPr>
          <w:sz w:val="32"/>
          <w:szCs w:val="32"/>
        </w:rPr>
        <w:t>Save.</w:t>
      </w:r>
    </w:p>
    <w:p w14:paraId="6DCE34BE" w14:textId="77777777" w:rsidR="00B45A29" w:rsidRPr="00B45A29" w:rsidRDefault="00B45A29" w:rsidP="00B45A29">
      <w:pPr>
        <w:rPr>
          <w:sz w:val="32"/>
          <w:szCs w:val="32"/>
        </w:rPr>
      </w:pPr>
      <w:r w:rsidRPr="00B45A29">
        <w:rPr>
          <w:sz w:val="32"/>
          <w:szCs w:val="32"/>
        </w:rPr>
        <w:t>Expected:</w:t>
      </w:r>
    </w:p>
    <w:p w14:paraId="1ACA5A88" w14:textId="77777777" w:rsidR="00B45A29" w:rsidRPr="00B45A29" w:rsidRDefault="00B45A29" w:rsidP="00B45A29">
      <w:pPr>
        <w:numPr>
          <w:ilvl w:val="0"/>
          <w:numId w:val="31"/>
        </w:numPr>
        <w:rPr>
          <w:sz w:val="32"/>
          <w:szCs w:val="32"/>
        </w:rPr>
      </w:pPr>
      <w:r w:rsidRPr="00B45A29">
        <w:rPr>
          <w:sz w:val="32"/>
          <w:szCs w:val="32"/>
        </w:rPr>
        <w:t>Existing record updated</w:t>
      </w:r>
    </w:p>
    <w:p w14:paraId="5FFFD079" w14:textId="77777777" w:rsidR="00B45A29" w:rsidRPr="00B45A29" w:rsidRDefault="00B45A29" w:rsidP="00B45A29">
      <w:pPr>
        <w:numPr>
          <w:ilvl w:val="0"/>
          <w:numId w:val="31"/>
        </w:numPr>
        <w:rPr>
          <w:sz w:val="32"/>
          <w:szCs w:val="32"/>
        </w:rPr>
      </w:pPr>
      <w:r w:rsidRPr="00B45A29">
        <w:rPr>
          <w:sz w:val="32"/>
          <w:szCs w:val="32"/>
        </w:rPr>
        <w:t>New duplicate record not created</w:t>
      </w:r>
    </w:p>
    <w:p w14:paraId="73ED8D38" w14:textId="77777777" w:rsidR="00B45A29" w:rsidRPr="00B45A29" w:rsidRDefault="00B45A29" w:rsidP="00B45A29">
      <w:pPr>
        <w:numPr>
          <w:ilvl w:val="0"/>
          <w:numId w:val="31"/>
        </w:numPr>
        <w:rPr>
          <w:sz w:val="32"/>
          <w:szCs w:val="32"/>
        </w:rPr>
      </w:pPr>
      <w:r w:rsidRPr="00B45A29">
        <w:rPr>
          <w:sz w:val="32"/>
          <w:szCs w:val="32"/>
        </w:rPr>
        <w:t>Success feedback</w:t>
      </w:r>
    </w:p>
    <w:p w14:paraId="7B4F8052" w14:textId="77777777" w:rsidR="00B45A29" w:rsidRPr="00B45A29" w:rsidRDefault="00B45A29" w:rsidP="00B45A29">
      <w:pPr>
        <w:numPr>
          <w:ilvl w:val="0"/>
          <w:numId w:val="31"/>
        </w:numPr>
        <w:rPr>
          <w:sz w:val="32"/>
          <w:szCs w:val="32"/>
        </w:rPr>
      </w:pPr>
      <w:r w:rsidRPr="00B45A29">
        <w:rPr>
          <w:sz w:val="32"/>
          <w:szCs w:val="32"/>
        </w:rPr>
        <w:t>My Requests displayed</w:t>
      </w:r>
    </w:p>
    <w:p w14:paraId="33FAC80B" w14:textId="77777777" w:rsidR="00B45A29" w:rsidRPr="00B45A29" w:rsidRDefault="00B45A29" w:rsidP="00B45A29">
      <w:pPr>
        <w:numPr>
          <w:ilvl w:val="0"/>
          <w:numId w:val="31"/>
        </w:numPr>
        <w:rPr>
          <w:sz w:val="32"/>
          <w:szCs w:val="32"/>
        </w:rPr>
      </w:pPr>
      <w:r w:rsidRPr="00B45A29">
        <w:rPr>
          <w:sz w:val="32"/>
          <w:szCs w:val="32"/>
        </w:rPr>
        <w:t>Updated Reason visible</w:t>
      </w:r>
    </w:p>
    <w:p w14:paraId="36D92A62" w14:textId="77777777" w:rsidR="00B45A29" w:rsidRPr="00B45A29" w:rsidRDefault="00B45A29" w:rsidP="00B45A29">
      <w:pPr>
        <w:rPr>
          <w:sz w:val="32"/>
          <w:szCs w:val="32"/>
        </w:rPr>
      </w:pPr>
      <w:r w:rsidRPr="00B45A29">
        <w:rPr>
          <w:sz w:val="32"/>
          <w:szCs w:val="32"/>
        </w:rPr>
        <w:pict w14:anchorId="33D3DD0A">
          <v:rect id="_x0000_i7970" style="width:0;height:1.5pt" o:hralign="center" o:hrstd="t" o:hr="t" fillcolor="#a0a0a0" stroked="f"/>
        </w:pict>
      </w:r>
    </w:p>
    <w:p w14:paraId="443BCA04" w14:textId="77777777" w:rsidR="00B45A29" w:rsidRPr="00B45A29" w:rsidRDefault="00B45A29" w:rsidP="00B45A29">
      <w:pPr>
        <w:rPr>
          <w:b/>
          <w:bCs/>
          <w:sz w:val="32"/>
          <w:szCs w:val="32"/>
        </w:rPr>
      </w:pPr>
      <w:r w:rsidRPr="00B45A29">
        <w:rPr>
          <w:b/>
          <w:bCs/>
          <w:sz w:val="32"/>
          <w:szCs w:val="32"/>
        </w:rPr>
        <w:t>125. Test Journey 9 — Approved Request</w:t>
      </w:r>
    </w:p>
    <w:p w14:paraId="44C1E22E" w14:textId="77777777" w:rsidR="00B45A29" w:rsidRPr="00B45A29" w:rsidRDefault="00B45A29" w:rsidP="00B45A29">
      <w:pPr>
        <w:rPr>
          <w:sz w:val="32"/>
          <w:szCs w:val="32"/>
        </w:rPr>
      </w:pPr>
      <w:r w:rsidRPr="00B45A29">
        <w:rPr>
          <w:sz w:val="32"/>
          <w:szCs w:val="32"/>
        </w:rPr>
        <w:lastRenderedPageBreak/>
        <w:t>Open:</w:t>
      </w:r>
    </w:p>
    <w:p w14:paraId="5D0ED9AC" w14:textId="77777777" w:rsidR="00B45A29" w:rsidRPr="00B45A29" w:rsidRDefault="00B45A29" w:rsidP="00B45A29">
      <w:pPr>
        <w:rPr>
          <w:b/>
          <w:bCs/>
          <w:sz w:val="32"/>
          <w:szCs w:val="32"/>
        </w:rPr>
      </w:pPr>
      <w:r w:rsidRPr="00B45A29">
        <w:rPr>
          <w:b/>
          <w:bCs/>
          <w:sz w:val="32"/>
          <w:szCs w:val="32"/>
        </w:rPr>
        <w:t>Approved Request.</w:t>
      </w:r>
    </w:p>
    <w:p w14:paraId="1DC188F5" w14:textId="77777777" w:rsidR="00B45A29" w:rsidRPr="00B45A29" w:rsidRDefault="00B45A29" w:rsidP="00B45A29">
      <w:pPr>
        <w:rPr>
          <w:sz w:val="32"/>
          <w:szCs w:val="32"/>
        </w:rPr>
      </w:pPr>
      <w:r w:rsidRPr="00B45A29">
        <w:rPr>
          <w:sz w:val="32"/>
          <w:szCs w:val="32"/>
        </w:rPr>
        <w:t>Expected:</w:t>
      </w:r>
    </w:p>
    <w:p w14:paraId="24AFE0F1" w14:textId="77777777" w:rsidR="00B45A29" w:rsidRPr="00B45A29" w:rsidRDefault="00B45A29" w:rsidP="00B45A29">
      <w:pPr>
        <w:rPr>
          <w:sz w:val="32"/>
          <w:szCs w:val="32"/>
        </w:rPr>
      </w:pPr>
      <w:r w:rsidRPr="00B45A29">
        <w:rPr>
          <w:sz w:val="32"/>
          <w:szCs w:val="32"/>
        </w:rPr>
        <w:t>Edit is:</w:t>
      </w:r>
    </w:p>
    <w:p w14:paraId="0A555166" w14:textId="77777777" w:rsidR="00B45A29" w:rsidRPr="00B45A29" w:rsidRDefault="00B45A29" w:rsidP="00B45A29">
      <w:pPr>
        <w:rPr>
          <w:b/>
          <w:bCs/>
          <w:sz w:val="32"/>
          <w:szCs w:val="32"/>
        </w:rPr>
      </w:pPr>
      <w:r w:rsidRPr="00B45A29">
        <w:rPr>
          <w:b/>
          <w:bCs/>
          <w:sz w:val="32"/>
          <w:szCs w:val="32"/>
        </w:rPr>
        <w:t>Hidden</w:t>
      </w:r>
    </w:p>
    <w:p w14:paraId="0620735A" w14:textId="77777777" w:rsidR="00B45A29" w:rsidRPr="00B45A29" w:rsidRDefault="00B45A29" w:rsidP="00B45A29">
      <w:pPr>
        <w:rPr>
          <w:sz w:val="32"/>
          <w:szCs w:val="32"/>
        </w:rPr>
      </w:pPr>
      <w:r w:rsidRPr="00B45A29">
        <w:rPr>
          <w:sz w:val="32"/>
          <w:szCs w:val="32"/>
        </w:rPr>
        <w:t>or:</w:t>
      </w:r>
    </w:p>
    <w:p w14:paraId="25F5E723" w14:textId="77777777" w:rsidR="00B45A29" w:rsidRPr="00B45A29" w:rsidRDefault="00B45A29" w:rsidP="00B45A29">
      <w:pPr>
        <w:rPr>
          <w:b/>
          <w:bCs/>
          <w:sz w:val="32"/>
          <w:szCs w:val="32"/>
        </w:rPr>
      </w:pPr>
      <w:r w:rsidRPr="00B45A29">
        <w:rPr>
          <w:b/>
          <w:bCs/>
          <w:sz w:val="32"/>
          <w:szCs w:val="32"/>
        </w:rPr>
        <w:t>Disabled</w:t>
      </w:r>
    </w:p>
    <w:p w14:paraId="65B10054" w14:textId="77777777" w:rsidR="00B45A29" w:rsidRPr="00B45A29" w:rsidRDefault="00B45A29" w:rsidP="00B45A29">
      <w:pPr>
        <w:rPr>
          <w:sz w:val="32"/>
          <w:szCs w:val="32"/>
        </w:rPr>
      </w:pPr>
      <w:r w:rsidRPr="00B45A29">
        <w:rPr>
          <w:sz w:val="32"/>
          <w:szCs w:val="32"/>
        </w:rPr>
        <w:t>according to your chosen UX.</w:t>
      </w:r>
    </w:p>
    <w:p w14:paraId="526695D1" w14:textId="77777777" w:rsidR="00B45A29" w:rsidRPr="00B45A29" w:rsidRDefault="00B45A29" w:rsidP="00B45A29">
      <w:pPr>
        <w:rPr>
          <w:sz w:val="32"/>
          <w:szCs w:val="32"/>
        </w:rPr>
      </w:pPr>
      <w:r w:rsidRPr="00B45A29">
        <w:rPr>
          <w:sz w:val="32"/>
          <w:szCs w:val="32"/>
        </w:rPr>
        <w:t>User should not edit through the app.</w:t>
      </w:r>
    </w:p>
    <w:p w14:paraId="448E6411" w14:textId="77777777" w:rsidR="00B45A29" w:rsidRPr="00B45A29" w:rsidRDefault="00B45A29" w:rsidP="00B45A29">
      <w:pPr>
        <w:rPr>
          <w:sz w:val="32"/>
          <w:szCs w:val="32"/>
        </w:rPr>
      </w:pPr>
      <w:r w:rsidRPr="00B45A29">
        <w:rPr>
          <w:sz w:val="32"/>
          <w:szCs w:val="32"/>
        </w:rPr>
        <w:pict w14:anchorId="61D39954">
          <v:rect id="_x0000_i7971" style="width:0;height:1.5pt" o:hralign="center" o:hrstd="t" o:hr="t" fillcolor="#a0a0a0" stroked="f"/>
        </w:pict>
      </w:r>
    </w:p>
    <w:p w14:paraId="25A1C4A8" w14:textId="77777777" w:rsidR="00B45A29" w:rsidRPr="00B45A29" w:rsidRDefault="00B45A29" w:rsidP="00B45A29">
      <w:pPr>
        <w:rPr>
          <w:b/>
          <w:bCs/>
          <w:sz w:val="32"/>
          <w:szCs w:val="32"/>
        </w:rPr>
      </w:pPr>
      <w:r w:rsidRPr="00B45A29">
        <w:rPr>
          <w:b/>
          <w:bCs/>
          <w:sz w:val="32"/>
          <w:szCs w:val="32"/>
        </w:rPr>
        <w:t>126. Test Journey 10 — Invalid Date</w:t>
      </w:r>
    </w:p>
    <w:p w14:paraId="4A022AC3" w14:textId="77777777" w:rsidR="00B45A29" w:rsidRPr="00B45A29" w:rsidRDefault="00B45A29" w:rsidP="00B45A29">
      <w:pPr>
        <w:rPr>
          <w:sz w:val="32"/>
          <w:szCs w:val="32"/>
        </w:rPr>
      </w:pPr>
      <w:r w:rsidRPr="00B45A29">
        <w:rPr>
          <w:sz w:val="32"/>
          <w:szCs w:val="32"/>
        </w:rPr>
        <w:t>Edit a Draft.</w:t>
      </w:r>
    </w:p>
    <w:p w14:paraId="502F4A7D" w14:textId="77777777" w:rsidR="00B45A29" w:rsidRPr="00B45A29" w:rsidRDefault="00B45A29" w:rsidP="00B45A29">
      <w:pPr>
        <w:rPr>
          <w:sz w:val="32"/>
          <w:szCs w:val="32"/>
        </w:rPr>
      </w:pPr>
      <w:r w:rsidRPr="00B45A29">
        <w:rPr>
          <w:sz w:val="32"/>
          <w:szCs w:val="32"/>
        </w:rPr>
        <w:t>Set:</w:t>
      </w:r>
    </w:p>
    <w:p w14:paraId="41497A79" w14:textId="77777777" w:rsidR="00B45A29" w:rsidRPr="00B45A29" w:rsidRDefault="00B45A29" w:rsidP="00B45A29">
      <w:pPr>
        <w:rPr>
          <w:sz w:val="32"/>
          <w:szCs w:val="32"/>
        </w:rPr>
      </w:pPr>
      <w:r w:rsidRPr="00B45A29">
        <w:rPr>
          <w:sz w:val="32"/>
          <w:szCs w:val="32"/>
        </w:rPr>
        <w:t>Start Date = Sep 20</w:t>
      </w:r>
    </w:p>
    <w:p w14:paraId="3AEC3E5D" w14:textId="77777777" w:rsidR="00B45A29" w:rsidRPr="00B45A29" w:rsidRDefault="00B45A29" w:rsidP="00B45A29">
      <w:pPr>
        <w:rPr>
          <w:sz w:val="32"/>
          <w:szCs w:val="32"/>
        </w:rPr>
      </w:pPr>
    </w:p>
    <w:p w14:paraId="1421376D" w14:textId="77777777" w:rsidR="00B45A29" w:rsidRPr="00B45A29" w:rsidRDefault="00B45A29" w:rsidP="00B45A29">
      <w:pPr>
        <w:rPr>
          <w:sz w:val="32"/>
          <w:szCs w:val="32"/>
        </w:rPr>
      </w:pPr>
      <w:r w:rsidRPr="00B45A29">
        <w:rPr>
          <w:sz w:val="32"/>
          <w:szCs w:val="32"/>
        </w:rPr>
        <w:t>End Date = Sep 15</w:t>
      </w:r>
    </w:p>
    <w:p w14:paraId="59580891" w14:textId="77777777" w:rsidR="00B45A29" w:rsidRPr="00B45A29" w:rsidRDefault="00B45A29" w:rsidP="00B45A29">
      <w:pPr>
        <w:rPr>
          <w:sz w:val="32"/>
          <w:szCs w:val="32"/>
        </w:rPr>
      </w:pPr>
      <w:r w:rsidRPr="00B45A29">
        <w:rPr>
          <w:sz w:val="32"/>
          <w:szCs w:val="32"/>
        </w:rPr>
        <w:t>Expected:</w:t>
      </w:r>
    </w:p>
    <w:p w14:paraId="214D96D1" w14:textId="77777777" w:rsidR="00B45A29" w:rsidRPr="00B45A29" w:rsidRDefault="00B45A29" w:rsidP="00B45A29">
      <w:pPr>
        <w:numPr>
          <w:ilvl w:val="0"/>
          <w:numId w:val="32"/>
        </w:numPr>
        <w:rPr>
          <w:sz w:val="32"/>
          <w:szCs w:val="32"/>
        </w:rPr>
      </w:pPr>
      <w:r w:rsidRPr="00B45A29">
        <w:rPr>
          <w:sz w:val="32"/>
          <w:szCs w:val="32"/>
        </w:rPr>
        <w:t>Date warning shown</w:t>
      </w:r>
    </w:p>
    <w:p w14:paraId="389F983B" w14:textId="77777777" w:rsidR="00B45A29" w:rsidRPr="00B45A29" w:rsidRDefault="00B45A29" w:rsidP="00B45A29">
      <w:pPr>
        <w:numPr>
          <w:ilvl w:val="0"/>
          <w:numId w:val="32"/>
        </w:numPr>
        <w:rPr>
          <w:sz w:val="32"/>
          <w:szCs w:val="32"/>
        </w:rPr>
      </w:pPr>
      <w:r w:rsidRPr="00B45A29">
        <w:rPr>
          <w:sz w:val="32"/>
          <w:szCs w:val="32"/>
        </w:rPr>
        <w:t>Submit disabled or blocked</w:t>
      </w:r>
    </w:p>
    <w:p w14:paraId="5D9FF423" w14:textId="77777777" w:rsidR="00B45A29" w:rsidRPr="00B45A29" w:rsidRDefault="00B45A29" w:rsidP="00B45A29">
      <w:pPr>
        <w:numPr>
          <w:ilvl w:val="0"/>
          <w:numId w:val="32"/>
        </w:numPr>
        <w:rPr>
          <w:sz w:val="32"/>
          <w:szCs w:val="32"/>
        </w:rPr>
      </w:pPr>
      <w:r w:rsidRPr="00B45A29">
        <w:rPr>
          <w:sz w:val="32"/>
          <w:szCs w:val="32"/>
        </w:rPr>
        <w:t>Invalid request not successfully saved</w:t>
      </w:r>
    </w:p>
    <w:p w14:paraId="5C65C159" w14:textId="77777777" w:rsidR="00B45A29" w:rsidRPr="00B45A29" w:rsidRDefault="00B45A29" w:rsidP="00B45A29">
      <w:pPr>
        <w:rPr>
          <w:sz w:val="32"/>
          <w:szCs w:val="32"/>
        </w:rPr>
      </w:pPr>
      <w:r w:rsidRPr="00B45A29">
        <w:rPr>
          <w:sz w:val="32"/>
          <w:szCs w:val="32"/>
        </w:rPr>
        <w:pict w14:anchorId="0DAE1D69">
          <v:rect id="_x0000_i7972" style="width:0;height:1.5pt" o:hralign="center" o:hrstd="t" o:hr="t" fillcolor="#a0a0a0" stroked="f"/>
        </w:pict>
      </w:r>
    </w:p>
    <w:p w14:paraId="46B75CFB" w14:textId="77777777" w:rsidR="00B45A29" w:rsidRPr="00B45A29" w:rsidRDefault="00B45A29" w:rsidP="00B45A29">
      <w:pPr>
        <w:rPr>
          <w:b/>
          <w:bCs/>
          <w:sz w:val="32"/>
          <w:szCs w:val="32"/>
        </w:rPr>
      </w:pPr>
      <w:r w:rsidRPr="00B45A29">
        <w:rPr>
          <w:b/>
          <w:bCs/>
          <w:sz w:val="32"/>
          <w:szCs w:val="32"/>
        </w:rPr>
        <w:t>PART T — TEST RESULTS WORKSHEET</w:t>
      </w:r>
    </w:p>
    <w:p w14:paraId="0376E75F" w14:textId="77777777" w:rsidR="00B45A29" w:rsidRPr="00B45A29" w:rsidRDefault="00B45A29" w:rsidP="00B45A29">
      <w:pPr>
        <w:rPr>
          <w:b/>
          <w:bCs/>
          <w:sz w:val="32"/>
          <w:szCs w:val="32"/>
        </w:rPr>
      </w:pPr>
      <w:r w:rsidRPr="00B45A29">
        <w:rPr>
          <w:b/>
          <w:bCs/>
          <w:sz w:val="32"/>
          <w:szCs w:val="32"/>
        </w:rPr>
        <w:lastRenderedPageBreak/>
        <w:t>127. Student Testing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gridCol w:w="3295"/>
        <w:gridCol w:w="1062"/>
        <w:gridCol w:w="930"/>
      </w:tblGrid>
      <w:tr w:rsidR="00B45A29" w:rsidRPr="00B45A29" w14:paraId="1C63B236" w14:textId="77777777">
        <w:trPr>
          <w:tblHeader/>
          <w:tblCellSpacing w:w="15" w:type="dxa"/>
        </w:trPr>
        <w:tc>
          <w:tcPr>
            <w:tcW w:w="0" w:type="auto"/>
            <w:vAlign w:val="center"/>
            <w:hideMark/>
          </w:tcPr>
          <w:p w14:paraId="0396E75B" w14:textId="77777777" w:rsidR="00B45A29" w:rsidRPr="00B45A29" w:rsidRDefault="00B45A29" w:rsidP="00B45A29">
            <w:pPr>
              <w:rPr>
                <w:b/>
                <w:bCs/>
                <w:sz w:val="32"/>
                <w:szCs w:val="32"/>
              </w:rPr>
            </w:pPr>
            <w:r w:rsidRPr="00B45A29">
              <w:rPr>
                <w:b/>
                <w:bCs/>
                <w:sz w:val="32"/>
                <w:szCs w:val="32"/>
              </w:rPr>
              <w:t>Test</w:t>
            </w:r>
          </w:p>
        </w:tc>
        <w:tc>
          <w:tcPr>
            <w:tcW w:w="0" w:type="auto"/>
            <w:vAlign w:val="center"/>
            <w:hideMark/>
          </w:tcPr>
          <w:p w14:paraId="4F36383E" w14:textId="77777777" w:rsidR="00B45A29" w:rsidRPr="00B45A29" w:rsidRDefault="00B45A29" w:rsidP="00B45A29">
            <w:pPr>
              <w:rPr>
                <w:b/>
                <w:bCs/>
                <w:sz w:val="32"/>
                <w:szCs w:val="32"/>
              </w:rPr>
            </w:pPr>
            <w:r w:rsidRPr="00B45A29">
              <w:rPr>
                <w:b/>
                <w:bCs/>
                <w:sz w:val="32"/>
                <w:szCs w:val="32"/>
              </w:rPr>
              <w:t>Expected</w:t>
            </w:r>
          </w:p>
        </w:tc>
        <w:tc>
          <w:tcPr>
            <w:tcW w:w="0" w:type="auto"/>
            <w:vAlign w:val="center"/>
            <w:hideMark/>
          </w:tcPr>
          <w:p w14:paraId="6E18867A" w14:textId="77777777" w:rsidR="00B45A29" w:rsidRPr="00B45A29" w:rsidRDefault="00B45A29" w:rsidP="00B45A29">
            <w:pPr>
              <w:rPr>
                <w:b/>
                <w:bCs/>
                <w:sz w:val="32"/>
                <w:szCs w:val="32"/>
              </w:rPr>
            </w:pPr>
            <w:r w:rsidRPr="00B45A29">
              <w:rPr>
                <w:b/>
                <w:bCs/>
                <w:sz w:val="32"/>
                <w:szCs w:val="32"/>
              </w:rPr>
              <w:t>Actual</w:t>
            </w:r>
          </w:p>
        </w:tc>
        <w:tc>
          <w:tcPr>
            <w:tcW w:w="0" w:type="auto"/>
            <w:vAlign w:val="center"/>
            <w:hideMark/>
          </w:tcPr>
          <w:p w14:paraId="3DEBDC00" w14:textId="77777777" w:rsidR="00B45A29" w:rsidRPr="00B45A29" w:rsidRDefault="00B45A29" w:rsidP="00B45A29">
            <w:pPr>
              <w:rPr>
                <w:b/>
                <w:bCs/>
                <w:sz w:val="32"/>
                <w:szCs w:val="32"/>
              </w:rPr>
            </w:pPr>
            <w:r w:rsidRPr="00B45A29">
              <w:rPr>
                <w:b/>
                <w:bCs/>
                <w:sz w:val="32"/>
                <w:szCs w:val="32"/>
              </w:rPr>
              <w:t>Pass?</w:t>
            </w:r>
          </w:p>
        </w:tc>
      </w:tr>
      <w:tr w:rsidR="00B45A29" w:rsidRPr="00B45A29" w14:paraId="617D878F" w14:textId="77777777">
        <w:trPr>
          <w:tblCellSpacing w:w="15" w:type="dxa"/>
        </w:trPr>
        <w:tc>
          <w:tcPr>
            <w:tcW w:w="0" w:type="auto"/>
            <w:vAlign w:val="center"/>
            <w:hideMark/>
          </w:tcPr>
          <w:p w14:paraId="37B87CA9" w14:textId="77777777" w:rsidR="00B45A29" w:rsidRPr="00B45A29" w:rsidRDefault="00B45A29" w:rsidP="00B45A29">
            <w:pPr>
              <w:rPr>
                <w:sz w:val="32"/>
                <w:szCs w:val="32"/>
              </w:rPr>
            </w:pPr>
            <w:r w:rsidRPr="00B45A29">
              <w:rPr>
                <w:sz w:val="32"/>
                <w:szCs w:val="32"/>
              </w:rPr>
              <w:t>Search</w:t>
            </w:r>
          </w:p>
        </w:tc>
        <w:tc>
          <w:tcPr>
            <w:tcW w:w="0" w:type="auto"/>
            <w:vAlign w:val="center"/>
            <w:hideMark/>
          </w:tcPr>
          <w:p w14:paraId="3B933E54" w14:textId="77777777" w:rsidR="00B45A29" w:rsidRPr="00B45A29" w:rsidRDefault="00B45A29" w:rsidP="00B45A29">
            <w:pPr>
              <w:rPr>
                <w:sz w:val="32"/>
                <w:szCs w:val="32"/>
              </w:rPr>
            </w:pPr>
            <w:r w:rsidRPr="00B45A29">
              <w:rPr>
                <w:sz w:val="32"/>
                <w:szCs w:val="32"/>
              </w:rPr>
              <w:t>Matching requests</w:t>
            </w:r>
          </w:p>
        </w:tc>
        <w:tc>
          <w:tcPr>
            <w:tcW w:w="0" w:type="auto"/>
            <w:vAlign w:val="center"/>
            <w:hideMark/>
          </w:tcPr>
          <w:p w14:paraId="1ACAFBAD" w14:textId="77777777" w:rsidR="00B45A29" w:rsidRPr="00B45A29" w:rsidRDefault="00B45A29" w:rsidP="00B45A29">
            <w:pPr>
              <w:rPr>
                <w:sz w:val="32"/>
                <w:szCs w:val="32"/>
              </w:rPr>
            </w:pPr>
          </w:p>
        </w:tc>
        <w:tc>
          <w:tcPr>
            <w:tcW w:w="0" w:type="auto"/>
            <w:vAlign w:val="center"/>
            <w:hideMark/>
          </w:tcPr>
          <w:p w14:paraId="7825E98C" w14:textId="77777777" w:rsidR="00B45A29" w:rsidRPr="00B45A29" w:rsidRDefault="00B45A29" w:rsidP="00B45A29">
            <w:pPr>
              <w:rPr>
                <w:sz w:val="32"/>
                <w:szCs w:val="32"/>
              </w:rPr>
            </w:pPr>
          </w:p>
        </w:tc>
      </w:tr>
      <w:tr w:rsidR="00B45A29" w:rsidRPr="00B45A29" w14:paraId="407578E0" w14:textId="77777777">
        <w:trPr>
          <w:tblCellSpacing w:w="15" w:type="dxa"/>
        </w:trPr>
        <w:tc>
          <w:tcPr>
            <w:tcW w:w="0" w:type="auto"/>
            <w:vAlign w:val="center"/>
            <w:hideMark/>
          </w:tcPr>
          <w:p w14:paraId="27C661C7" w14:textId="77777777" w:rsidR="00B45A29" w:rsidRPr="00B45A29" w:rsidRDefault="00B45A29" w:rsidP="00B45A29">
            <w:pPr>
              <w:rPr>
                <w:sz w:val="32"/>
                <w:szCs w:val="32"/>
              </w:rPr>
            </w:pPr>
            <w:r w:rsidRPr="00B45A29">
              <w:rPr>
                <w:sz w:val="32"/>
                <w:szCs w:val="32"/>
              </w:rPr>
              <w:t>Blank search</w:t>
            </w:r>
          </w:p>
        </w:tc>
        <w:tc>
          <w:tcPr>
            <w:tcW w:w="0" w:type="auto"/>
            <w:vAlign w:val="center"/>
            <w:hideMark/>
          </w:tcPr>
          <w:p w14:paraId="00A1C732" w14:textId="77777777" w:rsidR="00B45A29" w:rsidRPr="00B45A29" w:rsidRDefault="00B45A29" w:rsidP="00B45A29">
            <w:pPr>
              <w:rPr>
                <w:sz w:val="32"/>
                <w:szCs w:val="32"/>
              </w:rPr>
            </w:pPr>
            <w:r w:rsidRPr="00B45A29">
              <w:rPr>
                <w:sz w:val="32"/>
                <w:szCs w:val="32"/>
              </w:rPr>
              <w:t>All applicable records</w:t>
            </w:r>
          </w:p>
        </w:tc>
        <w:tc>
          <w:tcPr>
            <w:tcW w:w="0" w:type="auto"/>
            <w:vAlign w:val="center"/>
            <w:hideMark/>
          </w:tcPr>
          <w:p w14:paraId="5963699B" w14:textId="77777777" w:rsidR="00B45A29" w:rsidRPr="00B45A29" w:rsidRDefault="00B45A29" w:rsidP="00B45A29">
            <w:pPr>
              <w:rPr>
                <w:sz w:val="32"/>
                <w:szCs w:val="32"/>
              </w:rPr>
            </w:pPr>
          </w:p>
        </w:tc>
        <w:tc>
          <w:tcPr>
            <w:tcW w:w="0" w:type="auto"/>
            <w:vAlign w:val="center"/>
            <w:hideMark/>
          </w:tcPr>
          <w:p w14:paraId="55D75219" w14:textId="77777777" w:rsidR="00B45A29" w:rsidRPr="00B45A29" w:rsidRDefault="00B45A29" w:rsidP="00B45A29">
            <w:pPr>
              <w:rPr>
                <w:sz w:val="32"/>
                <w:szCs w:val="32"/>
              </w:rPr>
            </w:pPr>
          </w:p>
        </w:tc>
      </w:tr>
      <w:tr w:rsidR="00B45A29" w:rsidRPr="00B45A29" w14:paraId="20AD40DC" w14:textId="77777777">
        <w:trPr>
          <w:tblCellSpacing w:w="15" w:type="dxa"/>
        </w:trPr>
        <w:tc>
          <w:tcPr>
            <w:tcW w:w="0" w:type="auto"/>
            <w:vAlign w:val="center"/>
            <w:hideMark/>
          </w:tcPr>
          <w:p w14:paraId="75AB0383" w14:textId="77777777" w:rsidR="00B45A29" w:rsidRPr="00B45A29" w:rsidRDefault="00B45A29" w:rsidP="00B45A29">
            <w:pPr>
              <w:rPr>
                <w:sz w:val="32"/>
                <w:szCs w:val="32"/>
              </w:rPr>
            </w:pPr>
            <w:r w:rsidRPr="00B45A29">
              <w:rPr>
                <w:sz w:val="32"/>
                <w:szCs w:val="32"/>
              </w:rPr>
              <w:t>Status Approved</w:t>
            </w:r>
          </w:p>
        </w:tc>
        <w:tc>
          <w:tcPr>
            <w:tcW w:w="0" w:type="auto"/>
            <w:vAlign w:val="center"/>
            <w:hideMark/>
          </w:tcPr>
          <w:p w14:paraId="3CB2A623" w14:textId="77777777" w:rsidR="00B45A29" w:rsidRPr="00B45A29" w:rsidRDefault="00B45A29" w:rsidP="00B45A29">
            <w:pPr>
              <w:rPr>
                <w:sz w:val="32"/>
                <w:szCs w:val="32"/>
              </w:rPr>
            </w:pPr>
            <w:r w:rsidRPr="00B45A29">
              <w:rPr>
                <w:sz w:val="32"/>
                <w:szCs w:val="32"/>
              </w:rPr>
              <w:t>Approved only</w:t>
            </w:r>
          </w:p>
        </w:tc>
        <w:tc>
          <w:tcPr>
            <w:tcW w:w="0" w:type="auto"/>
            <w:vAlign w:val="center"/>
            <w:hideMark/>
          </w:tcPr>
          <w:p w14:paraId="2C9C55C5" w14:textId="77777777" w:rsidR="00B45A29" w:rsidRPr="00B45A29" w:rsidRDefault="00B45A29" w:rsidP="00B45A29">
            <w:pPr>
              <w:rPr>
                <w:sz w:val="32"/>
                <w:szCs w:val="32"/>
              </w:rPr>
            </w:pPr>
          </w:p>
        </w:tc>
        <w:tc>
          <w:tcPr>
            <w:tcW w:w="0" w:type="auto"/>
            <w:vAlign w:val="center"/>
            <w:hideMark/>
          </w:tcPr>
          <w:p w14:paraId="0493443B" w14:textId="77777777" w:rsidR="00B45A29" w:rsidRPr="00B45A29" w:rsidRDefault="00B45A29" w:rsidP="00B45A29">
            <w:pPr>
              <w:rPr>
                <w:sz w:val="32"/>
                <w:szCs w:val="32"/>
              </w:rPr>
            </w:pPr>
          </w:p>
        </w:tc>
      </w:tr>
      <w:tr w:rsidR="00B45A29" w:rsidRPr="00B45A29" w14:paraId="1DB31A5B" w14:textId="77777777">
        <w:trPr>
          <w:tblCellSpacing w:w="15" w:type="dxa"/>
        </w:trPr>
        <w:tc>
          <w:tcPr>
            <w:tcW w:w="0" w:type="auto"/>
            <w:vAlign w:val="center"/>
            <w:hideMark/>
          </w:tcPr>
          <w:p w14:paraId="319DFEF5" w14:textId="77777777" w:rsidR="00B45A29" w:rsidRPr="00B45A29" w:rsidRDefault="00B45A29" w:rsidP="00B45A29">
            <w:pPr>
              <w:rPr>
                <w:sz w:val="32"/>
                <w:szCs w:val="32"/>
              </w:rPr>
            </w:pPr>
            <w:r w:rsidRPr="00B45A29">
              <w:rPr>
                <w:sz w:val="32"/>
                <w:szCs w:val="32"/>
              </w:rPr>
              <w:t>Filter All</w:t>
            </w:r>
          </w:p>
        </w:tc>
        <w:tc>
          <w:tcPr>
            <w:tcW w:w="0" w:type="auto"/>
            <w:vAlign w:val="center"/>
            <w:hideMark/>
          </w:tcPr>
          <w:p w14:paraId="154AB7FA" w14:textId="77777777" w:rsidR="00B45A29" w:rsidRPr="00B45A29" w:rsidRDefault="00B45A29" w:rsidP="00B45A29">
            <w:pPr>
              <w:rPr>
                <w:sz w:val="32"/>
                <w:szCs w:val="32"/>
              </w:rPr>
            </w:pPr>
            <w:r w:rsidRPr="00B45A29">
              <w:rPr>
                <w:sz w:val="32"/>
                <w:szCs w:val="32"/>
              </w:rPr>
              <w:t>All applicable</w:t>
            </w:r>
          </w:p>
        </w:tc>
        <w:tc>
          <w:tcPr>
            <w:tcW w:w="0" w:type="auto"/>
            <w:vAlign w:val="center"/>
            <w:hideMark/>
          </w:tcPr>
          <w:p w14:paraId="6E80A36C" w14:textId="77777777" w:rsidR="00B45A29" w:rsidRPr="00B45A29" w:rsidRDefault="00B45A29" w:rsidP="00B45A29">
            <w:pPr>
              <w:rPr>
                <w:sz w:val="32"/>
                <w:szCs w:val="32"/>
              </w:rPr>
            </w:pPr>
          </w:p>
        </w:tc>
        <w:tc>
          <w:tcPr>
            <w:tcW w:w="0" w:type="auto"/>
            <w:vAlign w:val="center"/>
            <w:hideMark/>
          </w:tcPr>
          <w:p w14:paraId="580A4983" w14:textId="77777777" w:rsidR="00B45A29" w:rsidRPr="00B45A29" w:rsidRDefault="00B45A29" w:rsidP="00B45A29">
            <w:pPr>
              <w:rPr>
                <w:sz w:val="32"/>
                <w:szCs w:val="32"/>
              </w:rPr>
            </w:pPr>
          </w:p>
        </w:tc>
      </w:tr>
      <w:tr w:rsidR="00B45A29" w:rsidRPr="00B45A29" w14:paraId="51A4FA5C" w14:textId="77777777">
        <w:trPr>
          <w:tblCellSpacing w:w="15" w:type="dxa"/>
        </w:trPr>
        <w:tc>
          <w:tcPr>
            <w:tcW w:w="0" w:type="auto"/>
            <w:vAlign w:val="center"/>
            <w:hideMark/>
          </w:tcPr>
          <w:p w14:paraId="7B06E0E2" w14:textId="77777777" w:rsidR="00B45A29" w:rsidRPr="00B45A29" w:rsidRDefault="00B45A29" w:rsidP="00B45A29">
            <w:pPr>
              <w:rPr>
                <w:sz w:val="32"/>
                <w:szCs w:val="32"/>
              </w:rPr>
            </w:pPr>
            <w:r w:rsidRPr="00B45A29">
              <w:rPr>
                <w:sz w:val="32"/>
                <w:szCs w:val="32"/>
              </w:rPr>
              <w:t>Newest sort</w:t>
            </w:r>
          </w:p>
        </w:tc>
        <w:tc>
          <w:tcPr>
            <w:tcW w:w="0" w:type="auto"/>
            <w:vAlign w:val="center"/>
            <w:hideMark/>
          </w:tcPr>
          <w:p w14:paraId="51EE3769" w14:textId="77777777" w:rsidR="00B45A29" w:rsidRPr="00B45A29" w:rsidRDefault="00B45A29" w:rsidP="00B45A29">
            <w:pPr>
              <w:rPr>
                <w:sz w:val="32"/>
                <w:szCs w:val="32"/>
              </w:rPr>
            </w:pPr>
            <w:r w:rsidRPr="00B45A29">
              <w:rPr>
                <w:sz w:val="32"/>
                <w:szCs w:val="32"/>
              </w:rPr>
              <w:t>Newest first</w:t>
            </w:r>
          </w:p>
        </w:tc>
        <w:tc>
          <w:tcPr>
            <w:tcW w:w="0" w:type="auto"/>
            <w:vAlign w:val="center"/>
            <w:hideMark/>
          </w:tcPr>
          <w:p w14:paraId="3AD093FB" w14:textId="77777777" w:rsidR="00B45A29" w:rsidRPr="00B45A29" w:rsidRDefault="00B45A29" w:rsidP="00B45A29">
            <w:pPr>
              <w:rPr>
                <w:sz w:val="32"/>
                <w:szCs w:val="32"/>
              </w:rPr>
            </w:pPr>
          </w:p>
        </w:tc>
        <w:tc>
          <w:tcPr>
            <w:tcW w:w="0" w:type="auto"/>
            <w:vAlign w:val="center"/>
            <w:hideMark/>
          </w:tcPr>
          <w:p w14:paraId="6EC9E00B" w14:textId="77777777" w:rsidR="00B45A29" w:rsidRPr="00B45A29" w:rsidRDefault="00B45A29" w:rsidP="00B45A29">
            <w:pPr>
              <w:rPr>
                <w:sz w:val="32"/>
                <w:szCs w:val="32"/>
              </w:rPr>
            </w:pPr>
          </w:p>
        </w:tc>
      </w:tr>
      <w:tr w:rsidR="00B45A29" w:rsidRPr="00B45A29" w14:paraId="24DDB25F" w14:textId="77777777">
        <w:trPr>
          <w:tblCellSpacing w:w="15" w:type="dxa"/>
        </w:trPr>
        <w:tc>
          <w:tcPr>
            <w:tcW w:w="0" w:type="auto"/>
            <w:vAlign w:val="center"/>
            <w:hideMark/>
          </w:tcPr>
          <w:p w14:paraId="412578B5" w14:textId="77777777" w:rsidR="00B45A29" w:rsidRPr="00B45A29" w:rsidRDefault="00B45A29" w:rsidP="00B45A29">
            <w:pPr>
              <w:rPr>
                <w:sz w:val="32"/>
                <w:szCs w:val="32"/>
              </w:rPr>
            </w:pPr>
            <w:r w:rsidRPr="00B45A29">
              <w:rPr>
                <w:sz w:val="32"/>
                <w:szCs w:val="32"/>
              </w:rPr>
              <w:t>Details</w:t>
            </w:r>
          </w:p>
        </w:tc>
        <w:tc>
          <w:tcPr>
            <w:tcW w:w="0" w:type="auto"/>
            <w:vAlign w:val="center"/>
            <w:hideMark/>
          </w:tcPr>
          <w:p w14:paraId="55949710" w14:textId="77777777" w:rsidR="00B45A29" w:rsidRPr="00B45A29" w:rsidRDefault="00B45A29" w:rsidP="00B45A29">
            <w:pPr>
              <w:rPr>
                <w:sz w:val="32"/>
                <w:szCs w:val="32"/>
              </w:rPr>
            </w:pPr>
            <w:r w:rsidRPr="00B45A29">
              <w:rPr>
                <w:sz w:val="32"/>
                <w:szCs w:val="32"/>
              </w:rPr>
              <w:t>Correct record</w:t>
            </w:r>
          </w:p>
        </w:tc>
        <w:tc>
          <w:tcPr>
            <w:tcW w:w="0" w:type="auto"/>
            <w:vAlign w:val="center"/>
            <w:hideMark/>
          </w:tcPr>
          <w:p w14:paraId="40741C73" w14:textId="77777777" w:rsidR="00B45A29" w:rsidRPr="00B45A29" w:rsidRDefault="00B45A29" w:rsidP="00B45A29">
            <w:pPr>
              <w:rPr>
                <w:sz w:val="32"/>
                <w:szCs w:val="32"/>
              </w:rPr>
            </w:pPr>
          </w:p>
        </w:tc>
        <w:tc>
          <w:tcPr>
            <w:tcW w:w="0" w:type="auto"/>
            <w:vAlign w:val="center"/>
            <w:hideMark/>
          </w:tcPr>
          <w:p w14:paraId="4174473C" w14:textId="77777777" w:rsidR="00B45A29" w:rsidRPr="00B45A29" w:rsidRDefault="00B45A29" w:rsidP="00B45A29">
            <w:pPr>
              <w:rPr>
                <w:sz w:val="32"/>
                <w:szCs w:val="32"/>
              </w:rPr>
            </w:pPr>
          </w:p>
        </w:tc>
      </w:tr>
      <w:tr w:rsidR="00B45A29" w:rsidRPr="00B45A29" w14:paraId="13A81C43" w14:textId="77777777">
        <w:trPr>
          <w:tblCellSpacing w:w="15" w:type="dxa"/>
        </w:trPr>
        <w:tc>
          <w:tcPr>
            <w:tcW w:w="0" w:type="auto"/>
            <w:vAlign w:val="center"/>
            <w:hideMark/>
          </w:tcPr>
          <w:p w14:paraId="6810BDBA" w14:textId="77777777" w:rsidR="00B45A29" w:rsidRPr="00B45A29" w:rsidRDefault="00B45A29" w:rsidP="00B45A29">
            <w:pPr>
              <w:rPr>
                <w:sz w:val="32"/>
                <w:szCs w:val="32"/>
              </w:rPr>
            </w:pPr>
            <w:r w:rsidRPr="00B45A29">
              <w:rPr>
                <w:sz w:val="32"/>
                <w:szCs w:val="32"/>
              </w:rPr>
              <w:t>Draft Edit</w:t>
            </w:r>
          </w:p>
        </w:tc>
        <w:tc>
          <w:tcPr>
            <w:tcW w:w="0" w:type="auto"/>
            <w:vAlign w:val="center"/>
            <w:hideMark/>
          </w:tcPr>
          <w:p w14:paraId="654B72E4" w14:textId="77777777" w:rsidR="00B45A29" w:rsidRPr="00B45A29" w:rsidRDefault="00B45A29" w:rsidP="00B45A29">
            <w:pPr>
              <w:rPr>
                <w:sz w:val="32"/>
                <w:szCs w:val="32"/>
              </w:rPr>
            </w:pPr>
            <w:r w:rsidRPr="00B45A29">
              <w:rPr>
                <w:sz w:val="32"/>
                <w:szCs w:val="32"/>
              </w:rPr>
              <w:t>Allowed</w:t>
            </w:r>
          </w:p>
        </w:tc>
        <w:tc>
          <w:tcPr>
            <w:tcW w:w="0" w:type="auto"/>
            <w:vAlign w:val="center"/>
            <w:hideMark/>
          </w:tcPr>
          <w:p w14:paraId="1A838B5E" w14:textId="77777777" w:rsidR="00B45A29" w:rsidRPr="00B45A29" w:rsidRDefault="00B45A29" w:rsidP="00B45A29">
            <w:pPr>
              <w:rPr>
                <w:sz w:val="32"/>
                <w:szCs w:val="32"/>
              </w:rPr>
            </w:pPr>
          </w:p>
        </w:tc>
        <w:tc>
          <w:tcPr>
            <w:tcW w:w="0" w:type="auto"/>
            <w:vAlign w:val="center"/>
            <w:hideMark/>
          </w:tcPr>
          <w:p w14:paraId="43865643" w14:textId="77777777" w:rsidR="00B45A29" w:rsidRPr="00B45A29" w:rsidRDefault="00B45A29" w:rsidP="00B45A29">
            <w:pPr>
              <w:rPr>
                <w:sz w:val="32"/>
                <w:szCs w:val="32"/>
              </w:rPr>
            </w:pPr>
          </w:p>
        </w:tc>
      </w:tr>
      <w:tr w:rsidR="00B45A29" w:rsidRPr="00B45A29" w14:paraId="1AD2BBFC" w14:textId="77777777">
        <w:trPr>
          <w:tblCellSpacing w:w="15" w:type="dxa"/>
        </w:trPr>
        <w:tc>
          <w:tcPr>
            <w:tcW w:w="0" w:type="auto"/>
            <w:vAlign w:val="center"/>
            <w:hideMark/>
          </w:tcPr>
          <w:p w14:paraId="3350FA9A" w14:textId="77777777" w:rsidR="00B45A29" w:rsidRPr="00B45A29" w:rsidRDefault="00B45A29" w:rsidP="00B45A29">
            <w:pPr>
              <w:rPr>
                <w:sz w:val="32"/>
                <w:szCs w:val="32"/>
              </w:rPr>
            </w:pPr>
            <w:r w:rsidRPr="00B45A29">
              <w:rPr>
                <w:sz w:val="32"/>
                <w:szCs w:val="32"/>
              </w:rPr>
              <w:t>Approved Edit</w:t>
            </w:r>
          </w:p>
        </w:tc>
        <w:tc>
          <w:tcPr>
            <w:tcW w:w="0" w:type="auto"/>
            <w:vAlign w:val="center"/>
            <w:hideMark/>
          </w:tcPr>
          <w:p w14:paraId="44AAABA1" w14:textId="77777777" w:rsidR="00B45A29" w:rsidRPr="00B45A29" w:rsidRDefault="00B45A29" w:rsidP="00B45A29">
            <w:pPr>
              <w:rPr>
                <w:sz w:val="32"/>
                <w:szCs w:val="32"/>
              </w:rPr>
            </w:pPr>
            <w:r w:rsidRPr="00B45A29">
              <w:rPr>
                <w:sz w:val="32"/>
                <w:szCs w:val="32"/>
              </w:rPr>
              <w:t>Blocked</w:t>
            </w:r>
          </w:p>
        </w:tc>
        <w:tc>
          <w:tcPr>
            <w:tcW w:w="0" w:type="auto"/>
            <w:vAlign w:val="center"/>
            <w:hideMark/>
          </w:tcPr>
          <w:p w14:paraId="6287167A" w14:textId="77777777" w:rsidR="00B45A29" w:rsidRPr="00B45A29" w:rsidRDefault="00B45A29" w:rsidP="00B45A29">
            <w:pPr>
              <w:rPr>
                <w:sz w:val="32"/>
                <w:szCs w:val="32"/>
              </w:rPr>
            </w:pPr>
          </w:p>
        </w:tc>
        <w:tc>
          <w:tcPr>
            <w:tcW w:w="0" w:type="auto"/>
            <w:vAlign w:val="center"/>
            <w:hideMark/>
          </w:tcPr>
          <w:p w14:paraId="73764219" w14:textId="77777777" w:rsidR="00B45A29" w:rsidRPr="00B45A29" w:rsidRDefault="00B45A29" w:rsidP="00B45A29">
            <w:pPr>
              <w:rPr>
                <w:sz w:val="32"/>
                <w:szCs w:val="32"/>
              </w:rPr>
            </w:pPr>
          </w:p>
        </w:tc>
      </w:tr>
      <w:tr w:rsidR="00B45A29" w:rsidRPr="00B45A29" w14:paraId="20235997" w14:textId="77777777">
        <w:trPr>
          <w:tblCellSpacing w:w="15" w:type="dxa"/>
        </w:trPr>
        <w:tc>
          <w:tcPr>
            <w:tcW w:w="0" w:type="auto"/>
            <w:vAlign w:val="center"/>
            <w:hideMark/>
          </w:tcPr>
          <w:p w14:paraId="2182729D" w14:textId="77777777" w:rsidR="00B45A29" w:rsidRPr="00B45A29" w:rsidRDefault="00B45A29" w:rsidP="00B45A29">
            <w:pPr>
              <w:rPr>
                <w:sz w:val="32"/>
                <w:szCs w:val="32"/>
              </w:rPr>
            </w:pPr>
            <w:r w:rsidRPr="00B45A29">
              <w:rPr>
                <w:sz w:val="32"/>
                <w:szCs w:val="32"/>
              </w:rPr>
              <w:t>Valid edit</w:t>
            </w:r>
          </w:p>
        </w:tc>
        <w:tc>
          <w:tcPr>
            <w:tcW w:w="0" w:type="auto"/>
            <w:vAlign w:val="center"/>
            <w:hideMark/>
          </w:tcPr>
          <w:p w14:paraId="2473B020" w14:textId="77777777" w:rsidR="00B45A29" w:rsidRPr="00B45A29" w:rsidRDefault="00B45A29" w:rsidP="00B45A29">
            <w:pPr>
              <w:rPr>
                <w:sz w:val="32"/>
                <w:szCs w:val="32"/>
              </w:rPr>
            </w:pPr>
            <w:r w:rsidRPr="00B45A29">
              <w:rPr>
                <w:sz w:val="32"/>
                <w:szCs w:val="32"/>
              </w:rPr>
              <w:t>Saved</w:t>
            </w:r>
          </w:p>
        </w:tc>
        <w:tc>
          <w:tcPr>
            <w:tcW w:w="0" w:type="auto"/>
            <w:vAlign w:val="center"/>
            <w:hideMark/>
          </w:tcPr>
          <w:p w14:paraId="05389338" w14:textId="77777777" w:rsidR="00B45A29" w:rsidRPr="00B45A29" w:rsidRDefault="00B45A29" w:rsidP="00B45A29">
            <w:pPr>
              <w:rPr>
                <w:sz w:val="32"/>
                <w:szCs w:val="32"/>
              </w:rPr>
            </w:pPr>
          </w:p>
        </w:tc>
        <w:tc>
          <w:tcPr>
            <w:tcW w:w="0" w:type="auto"/>
            <w:vAlign w:val="center"/>
            <w:hideMark/>
          </w:tcPr>
          <w:p w14:paraId="66748BC8" w14:textId="77777777" w:rsidR="00B45A29" w:rsidRPr="00B45A29" w:rsidRDefault="00B45A29" w:rsidP="00B45A29">
            <w:pPr>
              <w:rPr>
                <w:sz w:val="32"/>
                <w:szCs w:val="32"/>
              </w:rPr>
            </w:pPr>
          </w:p>
        </w:tc>
      </w:tr>
      <w:tr w:rsidR="00B45A29" w:rsidRPr="00B45A29" w14:paraId="3C5DE57A" w14:textId="77777777">
        <w:trPr>
          <w:tblCellSpacing w:w="15" w:type="dxa"/>
        </w:trPr>
        <w:tc>
          <w:tcPr>
            <w:tcW w:w="0" w:type="auto"/>
            <w:vAlign w:val="center"/>
            <w:hideMark/>
          </w:tcPr>
          <w:p w14:paraId="0730B8D8" w14:textId="77777777" w:rsidR="00B45A29" w:rsidRPr="00B45A29" w:rsidRDefault="00B45A29" w:rsidP="00B45A29">
            <w:pPr>
              <w:rPr>
                <w:sz w:val="32"/>
                <w:szCs w:val="32"/>
              </w:rPr>
            </w:pPr>
            <w:r w:rsidRPr="00B45A29">
              <w:rPr>
                <w:sz w:val="32"/>
                <w:szCs w:val="32"/>
              </w:rPr>
              <w:t>Invalid date</w:t>
            </w:r>
          </w:p>
        </w:tc>
        <w:tc>
          <w:tcPr>
            <w:tcW w:w="0" w:type="auto"/>
            <w:vAlign w:val="center"/>
            <w:hideMark/>
          </w:tcPr>
          <w:p w14:paraId="732FF8C7" w14:textId="77777777" w:rsidR="00B45A29" w:rsidRPr="00B45A29" w:rsidRDefault="00B45A29" w:rsidP="00B45A29">
            <w:pPr>
              <w:rPr>
                <w:sz w:val="32"/>
                <w:szCs w:val="32"/>
              </w:rPr>
            </w:pPr>
            <w:r w:rsidRPr="00B45A29">
              <w:rPr>
                <w:sz w:val="32"/>
                <w:szCs w:val="32"/>
              </w:rPr>
              <w:t>Blocked</w:t>
            </w:r>
          </w:p>
        </w:tc>
        <w:tc>
          <w:tcPr>
            <w:tcW w:w="0" w:type="auto"/>
            <w:vAlign w:val="center"/>
            <w:hideMark/>
          </w:tcPr>
          <w:p w14:paraId="1267E0FC" w14:textId="77777777" w:rsidR="00B45A29" w:rsidRPr="00B45A29" w:rsidRDefault="00B45A29" w:rsidP="00B45A29">
            <w:pPr>
              <w:rPr>
                <w:sz w:val="32"/>
                <w:szCs w:val="32"/>
              </w:rPr>
            </w:pPr>
          </w:p>
        </w:tc>
        <w:tc>
          <w:tcPr>
            <w:tcW w:w="0" w:type="auto"/>
            <w:vAlign w:val="center"/>
            <w:hideMark/>
          </w:tcPr>
          <w:p w14:paraId="362ECC3C" w14:textId="77777777" w:rsidR="00B45A29" w:rsidRPr="00B45A29" w:rsidRDefault="00B45A29" w:rsidP="00B45A29">
            <w:pPr>
              <w:rPr>
                <w:sz w:val="32"/>
                <w:szCs w:val="32"/>
              </w:rPr>
            </w:pPr>
          </w:p>
        </w:tc>
      </w:tr>
      <w:tr w:rsidR="00B45A29" w:rsidRPr="00B45A29" w14:paraId="478CD1BD" w14:textId="77777777">
        <w:trPr>
          <w:tblCellSpacing w:w="15" w:type="dxa"/>
        </w:trPr>
        <w:tc>
          <w:tcPr>
            <w:tcW w:w="0" w:type="auto"/>
            <w:vAlign w:val="center"/>
            <w:hideMark/>
          </w:tcPr>
          <w:p w14:paraId="79393E53" w14:textId="77777777" w:rsidR="00B45A29" w:rsidRPr="00B45A29" w:rsidRDefault="00B45A29" w:rsidP="00B45A29">
            <w:pPr>
              <w:rPr>
                <w:sz w:val="32"/>
                <w:szCs w:val="32"/>
              </w:rPr>
            </w:pPr>
            <w:r w:rsidRPr="00B45A29">
              <w:rPr>
                <w:sz w:val="32"/>
                <w:szCs w:val="32"/>
              </w:rPr>
              <w:t>Clear filters</w:t>
            </w:r>
          </w:p>
        </w:tc>
        <w:tc>
          <w:tcPr>
            <w:tcW w:w="0" w:type="auto"/>
            <w:vAlign w:val="center"/>
            <w:hideMark/>
          </w:tcPr>
          <w:p w14:paraId="24190185" w14:textId="77777777" w:rsidR="00B45A29" w:rsidRPr="00B45A29" w:rsidRDefault="00B45A29" w:rsidP="00B45A29">
            <w:pPr>
              <w:rPr>
                <w:sz w:val="32"/>
                <w:szCs w:val="32"/>
              </w:rPr>
            </w:pPr>
            <w:r w:rsidRPr="00B45A29">
              <w:rPr>
                <w:sz w:val="32"/>
                <w:szCs w:val="32"/>
              </w:rPr>
              <w:t>Defaults restored</w:t>
            </w:r>
          </w:p>
        </w:tc>
        <w:tc>
          <w:tcPr>
            <w:tcW w:w="0" w:type="auto"/>
            <w:vAlign w:val="center"/>
            <w:hideMark/>
          </w:tcPr>
          <w:p w14:paraId="6E5C1F75" w14:textId="77777777" w:rsidR="00B45A29" w:rsidRPr="00B45A29" w:rsidRDefault="00B45A29" w:rsidP="00B45A29">
            <w:pPr>
              <w:rPr>
                <w:sz w:val="32"/>
                <w:szCs w:val="32"/>
              </w:rPr>
            </w:pPr>
          </w:p>
        </w:tc>
        <w:tc>
          <w:tcPr>
            <w:tcW w:w="0" w:type="auto"/>
            <w:vAlign w:val="center"/>
            <w:hideMark/>
          </w:tcPr>
          <w:p w14:paraId="5F2FCB08" w14:textId="77777777" w:rsidR="00B45A29" w:rsidRPr="00B45A29" w:rsidRDefault="00B45A29" w:rsidP="00B45A29">
            <w:pPr>
              <w:rPr>
                <w:sz w:val="32"/>
                <w:szCs w:val="32"/>
              </w:rPr>
            </w:pPr>
          </w:p>
        </w:tc>
      </w:tr>
      <w:tr w:rsidR="00B45A29" w:rsidRPr="00B45A29" w14:paraId="1D43A884" w14:textId="77777777">
        <w:trPr>
          <w:tblCellSpacing w:w="15" w:type="dxa"/>
        </w:trPr>
        <w:tc>
          <w:tcPr>
            <w:tcW w:w="0" w:type="auto"/>
            <w:vAlign w:val="center"/>
            <w:hideMark/>
          </w:tcPr>
          <w:p w14:paraId="005725B7" w14:textId="77777777" w:rsidR="00B45A29" w:rsidRPr="00B45A29" w:rsidRDefault="00B45A29" w:rsidP="00B45A29">
            <w:pPr>
              <w:rPr>
                <w:sz w:val="32"/>
                <w:szCs w:val="32"/>
              </w:rPr>
            </w:pPr>
            <w:r w:rsidRPr="00B45A29">
              <w:rPr>
                <w:sz w:val="32"/>
                <w:szCs w:val="32"/>
              </w:rPr>
              <w:t>Empty search</w:t>
            </w:r>
          </w:p>
        </w:tc>
        <w:tc>
          <w:tcPr>
            <w:tcW w:w="0" w:type="auto"/>
            <w:vAlign w:val="center"/>
            <w:hideMark/>
          </w:tcPr>
          <w:p w14:paraId="2A4EA018" w14:textId="77777777" w:rsidR="00B45A29" w:rsidRPr="00B45A29" w:rsidRDefault="00B45A29" w:rsidP="00B45A29">
            <w:pPr>
              <w:rPr>
                <w:sz w:val="32"/>
                <w:szCs w:val="32"/>
              </w:rPr>
            </w:pPr>
            <w:r w:rsidRPr="00B45A29">
              <w:rPr>
                <w:sz w:val="32"/>
                <w:szCs w:val="32"/>
              </w:rPr>
              <w:t>Empty-state shown</w:t>
            </w:r>
          </w:p>
        </w:tc>
        <w:tc>
          <w:tcPr>
            <w:tcW w:w="0" w:type="auto"/>
            <w:vAlign w:val="center"/>
            <w:hideMark/>
          </w:tcPr>
          <w:p w14:paraId="25607E8E" w14:textId="77777777" w:rsidR="00B45A29" w:rsidRPr="00B45A29" w:rsidRDefault="00B45A29" w:rsidP="00B45A29">
            <w:pPr>
              <w:rPr>
                <w:sz w:val="32"/>
                <w:szCs w:val="32"/>
              </w:rPr>
            </w:pPr>
          </w:p>
        </w:tc>
        <w:tc>
          <w:tcPr>
            <w:tcW w:w="0" w:type="auto"/>
            <w:vAlign w:val="center"/>
            <w:hideMark/>
          </w:tcPr>
          <w:p w14:paraId="01E3DA8B" w14:textId="77777777" w:rsidR="00B45A29" w:rsidRPr="00B45A29" w:rsidRDefault="00B45A29" w:rsidP="00B45A29">
            <w:pPr>
              <w:rPr>
                <w:sz w:val="32"/>
                <w:szCs w:val="32"/>
              </w:rPr>
            </w:pPr>
          </w:p>
        </w:tc>
      </w:tr>
    </w:tbl>
    <w:p w14:paraId="47A49544" w14:textId="77777777" w:rsidR="00B45A29" w:rsidRPr="00B45A29" w:rsidRDefault="00B45A29" w:rsidP="00B45A29">
      <w:pPr>
        <w:rPr>
          <w:sz w:val="32"/>
          <w:szCs w:val="32"/>
        </w:rPr>
      </w:pPr>
      <w:r w:rsidRPr="00B45A29">
        <w:rPr>
          <w:sz w:val="32"/>
          <w:szCs w:val="32"/>
        </w:rPr>
        <w:pict w14:anchorId="6BAAFC37">
          <v:rect id="_x0000_i7973" style="width:0;height:1.5pt" o:hralign="center" o:hrstd="t" o:hr="t" fillcolor="#a0a0a0" stroked="f"/>
        </w:pict>
      </w:r>
    </w:p>
    <w:p w14:paraId="0FFF1CDC" w14:textId="77777777" w:rsidR="00B45A29" w:rsidRPr="00B45A29" w:rsidRDefault="00B45A29" w:rsidP="00B45A29">
      <w:pPr>
        <w:rPr>
          <w:b/>
          <w:bCs/>
          <w:sz w:val="32"/>
          <w:szCs w:val="32"/>
        </w:rPr>
      </w:pPr>
      <w:r w:rsidRPr="00B45A29">
        <w:rPr>
          <w:b/>
          <w:bCs/>
          <w:sz w:val="32"/>
          <w:szCs w:val="32"/>
        </w:rPr>
        <w:t>PART U — COMMON ERRORS</w:t>
      </w:r>
    </w:p>
    <w:p w14:paraId="4902DE84" w14:textId="77777777" w:rsidR="00B45A29" w:rsidRPr="00B45A29" w:rsidRDefault="00B45A29" w:rsidP="00B45A29">
      <w:pPr>
        <w:rPr>
          <w:b/>
          <w:bCs/>
          <w:sz w:val="32"/>
          <w:szCs w:val="32"/>
        </w:rPr>
      </w:pPr>
      <w:r w:rsidRPr="00B45A29">
        <w:rPr>
          <w:b/>
          <w:bCs/>
          <w:sz w:val="32"/>
          <w:szCs w:val="32"/>
        </w:rPr>
        <w:t>128. Error 1 — Search Has Red Underline</w:t>
      </w:r>
    </w:p>
    <w:p w14:paraId="0E1F4972" w14:textId="77777777" w:rsidR="00B45A29" w:rsidRPr="00B45A29" w:rsidRDefault="00B45A29" w:rsidP="00B45A29">
      <w:pPr>
        <w:rPr>
          <w:sz w:val="32"/>
          <w:szCs w:val="32"/>
        </w:rPr>
      </w:pPr>
      <w:r w:rsidRPr="00B45A29">
        <w:rPr>
          <w:sz w:val="32"/>
          <w:szCs w:val="32"/>
        </w:rPr>
        <w:t>Possible causes:</w:t>
      </w:r>
    </w:p>
    <w:p w14:paraId="61514592" w14:textId="77777777" w:rsidR="00B45A29" w:rsidRPr="00B45A29" w:rsidRDefault="00B45A29" w:rsidP="00B45A29">
      <w:pPr>
        <w:numPr>
          <w:ilvl w:val="0"/>
          <w:numId w:val="33"/>
        </w:numPr>
        <w:rPr>
          <w:sz w:val="32"/>
          <w:szCs w:val="32"/>
        </w:rPr>
      </w:pPr>
      <w:r w:rsidRPr="00B45A29">
        <w:rPr>
          <w:sz w:val="32"/>
          <w:szCs w:val="32"/>
        </w:rPr>
        <w:t>Wrong column name</w:t>
      </w:r>
    </w:p>
    <w:p w14:paraId="05E6E3DC" w14:textId="77777777" w:rsidR="00B45A29" w:rsidRPr="00B45A29" w:rsidRDefault="00B45A29" w:rsidP="00B45A29">
      <w:pPr>
        <w:numPr>
          <w:ilvl w:val="0"/>
          <w:numId w:val="33"/>
        </w:numPr>
        <w:rPr>
          <w:sz w:val="32"/>
          <w:szCs w:val="32"/>
        </w:rPr>
      </w:pPr>
      <w:r w:rsidRPr="00B45A29">
        <w:rPr>
          <w:sz w:val="32"/>
          <w:szCs w:val="32"/>
        </w:rPr>
        <w:t>Search column is unsuitable</w:t>
      </w:r>
    </w:p>
    <w:p w14:paraId="05C01F08" w14:textId="77777777" w:rsidR="00B45A29" w:rsidRPr="00B45A29" w:rsidRDefault="00B45A29" w:rsidP="00B45A29">
      <w:pPr>
        <w:numPr>
          <w:ilvl w:val="0"/>
          <w:numId w:val="33"/>
        </w:numPr>
        <w:rPr>
          <w:sz w:val="32"/>
          <w:szCs w:val="32"/>
        </w:rPr>
      </w:pPr>
      <w:r w:rsidRPr="00B45A29">
        <w:rPr>
          <w:sz w:val="32"/>
          <w:szCs w:val="32"/>
        </w:rPr>
        <w:lastRenderedPageBreak/>
        <w:t>Old Search syntax copied from an outdated tutorial</w:t>
      </w:r>
    </w:p>
    <w:p w14:paraId="36731A8C" w14:textId="77777777" w:rsidR="00B45A29" w:rsidRPr="00B45A29" w:rsidRDefault="00B45A29" w:rsidP="00B45A29">
      <w:pPr>
        <w:numPr>
          <w:ilvl w:val="0"/>
          <w:numId w:val="33"/>
        </w:numPr>
        <w:rPr>
          <w:sz w:val="32"/>
          <w:szCs w:val="32"/>
        </w:rPr>
      </w:pPr>
      <w:r w:rsidRPr="00B45A29">
        <w:rPr>
          <w:sz w:val="32"/>
          <w:szCs w:val="32"/>
        </w:rPr>
        <w:t>Data source missing</w:t>
      </w:r>
    </w:p>
    <w:p w14:paraId="78CE3FE0" w14:textId="77777777" w:rsidR="00B45A29" w:rsidRPr="00B45A29" w:rsidRDefault="00B45A29" w:rsidP="00B45A29">
      <w:pPr>
        <w:rPr>
          <w:sz w:val="32"/>
          <w:szCs w:val="32"/>
        </w:rPr>
      </w:pPr>
      <w:r w:rsidRPr="00B45A29">
        <w:rPr>
          <w:sz w:val="32"/>
          <w:szCs w:val="32"/>
        </w:rPr>
        <w:t>Current Power Fx uses modern column identifier syntax for Search.</w:t>
      </w:r>
    </w:p>
    <w:p w14:paraId="1B757E78" w14:textId="77777777" w:rsidR="00B45A29" w:rsidRPr="00B45A29" w:rsidRDefault="00B45A29" w:rsidP="00B45A29">
      <w:pPr>
        <w:rPr>
          <w:sz w:val="32"/>
          <w:szCs w:val="32"/>
        </w:rPr>
      </w:pPr>
      <w:r w:rsidRPr="00B45A29">
        <w:rPr>
          <w:sz w:val="32"/>
          <w:szCs w:val="32"/>
        </w:rPr>
        <w:t>Use:</w:t>
      </w:r>
    </w:p>
    <w:p w14:paraId="05819272" w14:textId="77777777" w:rsidR="00B45A29" w:rsidRPr="00B45A29" w:rsidRDefault="00B45A29" w:rsidP="00B45A29">
      <w:pPr>
        <w:rPr>
          <w:b/>
          <w:bCs/>
          <w:sz w:val="32"/>
          <w:szCs w:val="32"/>
        </w:rPr>
      </w:pPr>
      <w:r w:rsidRPr="00B45A29">
        <w:rPr>
          <w:b/>
          <w:bCs/>
          <w:sz w:val="32"/>
          <w:szCs w:val="32"/>
        </w:rPr>
        <w:t>IntelliSense.</w:t>
      </w:r>
    </w:p>
    <w:p w14:paraId="56DBD284" w14:textId="77777777" w:rsidR="00B45A29" w:rsidRPr="00B45A29" w:rsidRDefault="00B45A29" w:rsidP="00B45A29">
      <w:pPr>
        <w:rPr>
          <w:sz w:val="32"/>
          <w:szCs w:val="32"/>
        </w:rPr>
      </w:pPr>
      <w:r w:rsidRPr="00B45A29">
        <w:rPr>
          <w:sz w:val="32"/>
          <w:szCs w:val="32"/>
        </w:rPr>
        <w:pict w14:anchorId="199AB73B">
          <v:rect id="_x0000_i7974" style="width:0;height:1.5pt" o:hralign="center" o:hrstd="t" o:hr="t" fillcolor="#a0a0a0" stroked="f"/>
        </w:pict>
      </w:r>
    </w:p>
    <w:p w14:paraId="4A27E725" w14:textId="77777777" w:rsidR="00B45A29" w:rsidRPr="00B45A29" w:rsidRDefault="00B45A29" w:rsidP="00B45A29">
      <w:pPr>
        <w:rPr>
          <w:b/>
          <w:bCs/>
          <w:sz w:val="32"/>
          <w:szCs w:val="32"/>
        </w:rPr>
      </w:pPr>
      <w:r w:rsidRPr="00B45A29">
        <w:rPr>
          <w:b/>
          <w:bCs/>
          <w:sz w:val="32"/>
          <w:szCs w:val="32"/>
        </w:rPr>
        <w:t>129. Error 2 — Dropdown Formula Doesn't Work</w:t>
      </w:r>
    </w:p>
    <w:p w14:paraId="77DB646F" w14:textId="77777777" w:rsidR="00B45A29" w:rsidRPr="00B45A29" w:rsidRDefault="00B45A29" w:rsidP="00B45A29">
      <w:pPr>
        <w:rPr>
          <w:sz w:val="32"/>
          <w:szCs w:val="32"/>
        </w:rPr>
      </w:pPr>
      <w:r w:rsidRPr="00B45A29">
        <w:rPr>
          <w:sz w:val="32"/>
          <w:szCs w:val="32"/>
        </w:rPr>
        <w:t>Check:</w:t>
      </w:r>
    </w:p>
    <w:p w14:paraId="36A8E90A" w14:textId="77777777" w:rsidR="00B45A29" w:rsidRPr="00B45A29" w:rsidRDefault="00B45A29" w:rsidP="00B45A29">
      <w:pPr>
        <w:rPr>
          <w:sz w:val="32"/>
          <w:szCs w:val="32"/>
        </w:rPr>
      </w:pPr>
      <w:r w:rsidRPr="00B45A29">
        <w:rPr>
          <w:sz w:val="32"/>
          <w:szCs w:val="32"/>
        </w:rPr>
        <w:t>drpStatusFilter.Selected.Value</w:t>
      </w:r>
    </w:p>
    <w:p w14:paraId="09010212" w14:textId="77777777" w:rsidR="00B45A29" w:rsidRPr="00B45A29" w:rsidRDefault="00B45A29" w:rsidP="00B45A29">
      <w:pPr>
        <w:rPr>
          <w:sz w:val="32"/>
          <w:szCs w:val="32"/>
        </w:rPr>
      </w:pPr>
      <w:r w:rsidRPr="00B45A29">
        <w:rPr>
          <w:sz w:val="32"/>
          <w:szCs w:val="32"/>
        </w:rPr>
        <w:t>for an updated modern Dropdown using a string array.</w:t>
      </w:r>
    </w:p>
    <w:p w14:paraId="06B9336D" w14:textId="77777777" w:rsidR="00B45A29" w:rsidRPr="00B45A29" w:rsidRDefault="00B45A29" w:rsidP="00B45A29">
      <w:pPr>
        <w:rPr>
          <w:sz w:val="32"/>
          <w:szCs w:val="32"/>
        </w:rPr>
      </w:pPr>
      <w:r w:rsidRPr="00B45A29">
        <w:rPr>
          <w:sz w:val="32"/>
          <w:szCs w:val="32"/>
        </w:rPr>
        <w:t>If using a different/older Dropdown control:</w:t>
      </w:r>
    </w:p>
    <w:p w14:paraId="09F689A2" w14:textId="77777777" w:rsidR="00B45A29" w:rsidRPr="00B45A29" w:rsidRDefault="00B45A29" w:rsidP="00B45A29">
      <w:pPr>
        <w:rPr>
          <w:sz w:val="32"/>
          <w:szCs w:val="32"/>
        </w:rPr>
      </w:pPr>
      <w:r w:rsidRPr="00B45A29">
        <w:rPr>
          <w:sz w:val="32"/>
          <w:szCs w:val="32"/>
        </w:rPr>
        <w:t>Its selected-property behavior may differ.</w:t>
      </w:r>
    </w:p>
    <w:p w14:paraId="520AC5B2" w14:textId="77777777" w:rsidR="00B45A29" w:rsidRPr="00B45A29" w:rsidRDefault="00B45A29" w:rsidP="00B45A29">
      <w:pPr>
        <w:rPr>
          <w:sz w:val="32"/>
          <w:szCs w:val="32"/>
        </w:rPr>
      </w:pPr>
      <w:r w:rsidRPr="00B45A29">
        <w:rPr>
          <w:sz w:val="32"/>
          <w:szCs w:val="32"/>
        </w:rPr>
        <w:t>Use Studio's:</w:t>
      </w:r>
    </w:p>
    <w:p w14:paraId="024F2033" w14:textId="77777777" w:rsidR="00B45A29" w:rsidRPr="00B45A29" w:rsidRDefault="00B45A29" w:rsidP="00B45A29">
      <w:pPr>
        <w:rPr>
          <w:b/>
          <w:bCs/>
          <w:sz w:val="32"/>
          <w:szCs w:val="32"/>
        </w:rPr>
      </w:pPr>
      <w:r w:rsidRPr="00B45A29">
        <w:rPr>
          <w:b/>
          <w:bCs/>
          <w:sz w:val="32"/>
          <w:szCs w:val="32"/>
        </w:rPr>
        <w:t>Formula suggestions.</w:t>
      </w:r>
    </w:p>
    <w:p w14:paraId="3092F289" w14:textId="77777777" w:rsidR="00B45A29" w:rsidRPr="00B45A29" w:rsidRDefault="00B45A29" w:rsidP="00B45A29">
      <w:pPr>
        <w:rPr>
          <w:sz w:val="32"/>
          <w:szCs w:val="32"/>
        </w:rPr>
      </w:pPr>
      <w:r w:rsidRPr="00B45A29">
        <w:rPr>
          <w:sz w:val="32"/>
          <w:szCs w:val="32"/>
        </w:rPr>
        <w:pict w14:anchorId="5F73FF9D">
          <v:rect id="_x0000_i7975" style="width:0;height:1.5pt" o:hralign="center" o:hrstd="t" o:hr="t" fillcolor="#a0a0a0" stroked="f"/>
        </w:pict>
      </w:r>
    </w:p>
    <w:p w14:paraId="106F397B" w14:textId="77777777" w:rsidR="00B45A29" w:rsidRPr="00B45A29" w:rsidRDefault="00B45A29" w:rsidP="00B45A29">
      <w:pPr>
        <w:rPr>
          <w:b/>
          <w:bCs/>
          <w:sz w:val="32"/>
          <w:szCs w:val="32"/>
        </w:rPr>
      </w:pPr>
      <w:r w:rsidRPr="00B45A29">
        <w:rPr>
          <w:b/>
          <w:bCs/>
          <w:sz w:val="32"/>
          <w:szCs w:val="32"/>
        </w:rPr>
        <w:t>130. Error 3 — Choice Comparison Fails</w:t>
      </w:r>
    </w:p>
    <w:p w14:paraId="15FCE7A5" w14:textId="77777777" w:rsidR="00B45A29" w:rsidRPr="00B45A29" w:rsidRDefault="00B45A29" w:rsidP="00B45A29">
      <w:pPr>
        <w:rPr>
          <w:sz w:val="32"/>
          <w:szCs w:val="32"/>
        </w:rPr>
      </w:pPr>
      <w:r w:rsidRPr="00B45A29">
        <w:rPr>
          <w:sz w:val="32"/>
          <w:szCs w:val="32"/>
        </w:rPr>
        <w:t>Problem:</w:t>
      </w:r>
    </w:p>
    <w:p w14:paraId="224F751E" w14:textId="77777777" w:rsidR="00B45A29" w:rsidRPr="00B45A29" w:rsidRDefault="00B45A29" w:rsidP="00B45A29">
      <w:pPr>
        <w:rPr>
          <w:sz w:val="32"/>
          <w:szCs w:val="32"/>
        </w:rPr>
      </w:pPr>
      <w:r w:rsidRPr="00B45A29">
        <w:rPr>
          <w:sz w:val="32"/>
          <w:szCs w:val="32"/>
        </w:rPr>
        <w:t>Student typed:</w:t>
      </w:r>
    </w:p>
    <w:p w14:paraId="5D4CC102" w14:textId="77777777" w:rsidR="00B45A29" w:rsidRPr="00B45A29" w:rsidRDefault="00B45A29" w:rsidP="00B45A29">
      <w:pPr>
        <w:rPr>
          <w:sz w:val="32"/>
          <w:szCs w:val="32"/>
        </w:rPr>
      </w:pPr>
      <w:r w:rsidRPr="00B45A29">
        <w:rPr>
          <w:sz w:val="32"/>
          <w:szCs w:val="32"/>
        </w:rPr>
        <w:t>Status = "Approved"</w:t>
      </w:r>
    </w:p>
    <w:p w14:paraId="64956402" w14:textId="77777777" w:rsidR="00B45A29" w:rsidRPr="00B45A29" w:rsidRDefault="00B45A29" w:rsidP="00B45A29">
      <w:pPr>
        <w:rPr>
          <w:sz w:val="32"/>
          <w:szCs w:val="32"/>
        </w:rPr>
      </w:pPr>
      <w:r w:rsidRPr="00B45A29">
        <w:rPr>
          <w:sz w:val="32"/>
          <w:szCs w:val="32"/>
        </w:rPr>
        <w:t>but Dataverse Status is a:</w:t>
      </w:r>
    </w:p>
    <w:p w14:paraId="522A8B59" w14:textId="77777777" w:rsidR="00B45A29" w:rsidRPr="00B45A29" w:rsidRDefault="00B45A29" w:rsidP="00B45A29">
      <w:pPr>
        <w:rPr>
          <w:b/>
          <w:bCs/>
          <w:sz w:val="32"/>
          <w:szCs w:val="32"/>
        </w:rPr>
      </w:pPr>
      <w:r w:rsidRPr="00B45A29">
        <w:rPr>
          <w:b/>
          <w:bCs/>
          <w:sz w:val="32"/>
          <w:szCs w:val="32"/>
        </w:rPr>
        <w:t>Choice.</w:t>
      </w:r>
    </w:p>
    <w:p w14:paraId="4530C161" w14:textId="77777777" w:rsidR="00B45A29" w:rsidRPr="00B45A29" w:rsidRDefault="00B45A29" w:rsidP="00B45A29">
      <w:pPr>
        <w:rPr>
          <w:sz w:val="32"/>
          <w:szCs w:val="32"/>
        </w:rPr>
      </w:pPr>
      <w:r w:rsidRPr="00B45A29">
        <w:rPr>
          <w:sz w:val="32"/>
          <w:szCs w:val="32"/>
        </w:rPr>
        <w:lastRenderedPageBreak/>
        <w:t>Use the Choice value offered by IntelliSense.</w:t>
      </w:r>
    </w:p>
    <w:p w14:paraId="7A777D3A" w14:textId="77777777" w:rsidR="00B45A29" w:rsidRPr="00B45A29" w:rsidRDefault="00B45A29" w:rsidP="00B45A29">
      <w:pPr>
        <w:rPr>
          <w:sz w:val="32"/>
          <w:szCs w:val="32"/>
        </w:rPr>
      </w:pPr>
      <w:r w:rsidRPr="00B45A29">
        <w:rPr>
          <w:sz w:val="32"/>
          <w:szCs w:val="32"/>
        </w:rPr>
        <w:t>Conceptually:</w:t>
      </w:r>
    </w:p>
    <w:p w14:paraId="550C15DA" w14:textId="77777777" w:rsidR="00B45A29" w:rsidRPr="00B45A29" w:rsidRDefault="00B45A29" w:rsidP="00B45A29">
      <w:pPr>
        <w:rPr>
          <w:sz w:val="32"/>
          <w:szCs w:val="32"/>
        </w:rPr>
      </w:pPr>
      <w:r w:rsidRPr="00B45A29">
        <w:rPr>
          <w:sz w:val="32"/>
          <w:szCs w:val="32"/>
        </w:rPr>
        <w:t>Status =</w:t>
      </w:r>
    </w:p>
    <w:p w14:paraId="4BAF28BB" w14:textId="77777777" w:rsidR="00B45A29" w:rsidRPr="00B45A29" w:rsidRDefault="00B45A29" w:rsidP="00B45A29">
      <w:pPr>
        <w:rPr>
          <w:sz w:val="32"/>
          <w:szCs w:val="32"/>
        </w:rPr>
      </w:pPr>
      <w:r w:rsidRPr="00B45A29">
        <w:rPr>
          <w:sz w:val="32"/>
          <w:szCs w:val="32"/>
        </w:rPr>
        <w:t xml:space="preserve">    'Leave Request Status'.Approved</w:t>
      </w:r>
    </w:p>
    <w:p w14:paraId="19BA744A" w14:textId="77777777" w:rsidR="00B45A29" w:rsidRPr="00B45A29" w:rsidRDefault="00B45A29" w:rsidP="00B45A29">
      <w:pPr>
        <w:rPr>
          <w:sz w:val="32"/>
          <w:szCs w:val="32"/>
        </w:rPr>
      </w:pPr>
      <w:r w:rsidRPr="00B45A29">
        <w:rPr>
          <w:sz w:val="32"/>
          <w:szCs w:val="32"/>
        </w:rPr>
        <w:t>Do not compare unlike types.</w:t>
      </w:r>
    </w:p>
    <w:p w14:paraId="210BF302" w14:textId="77777777" w:rsidR="00B45A29" w:rsidRPr="00B45A29" w:rsidRDefault="00B45A29" w:rsidP="00B45A29">
      <w:pPr>
        <w:rPr>
          <w:sz w:val="32"/>
          <w:szCs w:val="32"/>
        </w:rPr>
      </w:pPr>
      <w:r w:rsidRPr="00B45A29">
        <w:rPr>
          <w:sz w:val="32"/>
          <w:szCs w:val="32"/>
        </w:rPr>
        <w:pict w14:anchorId="0022182F">
          <v:rect id="_x0000_i7976" style="width:0;height:1.5pt" o:hralign="center" o:hrstd="t" o:hr="t" fillcolor="#a0a0a0" stroked="f"/>
        </w:pict>
      </w:r>
    </w:p>
    <w:p w14:paraId="62764913" w14:textId="77777777" w:rsidR="00B45A29" w:rsidRPr="00B45A29" w:rsidRDefault="00B45A29" w:rsidP="00B45A29">
      <w:pPr>
        <w:rPr>
          <w:b/>
          <w:bCs/>
          <w:sz w:val="32"/>
          <w:szCs w:val="32"/>
        </w:rPr>
      </w:pPr>
      <w:r w:rsidRPr="00B45A29">
        <w:rPr>
          <w:b/>
          <w:bCs/>
          <w:sz w:val="32"/>
          <w:szCs w:val="32"/>
        </w:rPr>
        <w:t>131. Error 4 — Edit Creates New Record</w:t>
      </w:r>
    </w:p>
    <w:p w14:paraId="6EDE4454" w14:textId="77777777" w:rsidR="00B45A29" w:rsidRPr="00B45A29" w:rsidRDefault="00B45A29" w:rsidP="00B45A29">
      <w:pPr>
        <w:rPr>
          <w:sz w:val="32"/>
          <w:szCs w:val="32"/>
        </w:rPr>
      </w:pPr>
      <w:r w:rsidRPr="00B45A29">
        <w:rPr>
          <w:sz w:val="32"/>
          <w:szCs w:val="32"/>
        </w:rPr>
        <w:t>Likely cause:</w:t>
      </w:r>
    </w:p>
    <w:p w14:paraId="5FF02FF8" w14:textId="77777777" w:rsidR="00B45A29" w:rsidRPr="00B45A29" w:rsidRDefault="00B45A29" w:rsidP="00B45A29">
      <w:pPr>
        <w:rPr>
          <w:sz w:val="32"/>
          <w:szCs w:val="32"/>
        </w:rPr>
      </w:pPr>
      <w:r w:rsidRPr="00B45A29">
        <w:rPr>
          <w:sz w:val="32"/>
          <w:szCs w:val="32"/>
        </w:rPr>
        <w:t>Form remains:</w:t>
      </w:r>
    </w:p>
    <w:p w14:paraId="1C6D14D6" w14:textId="77777777" w:rsidR="00B45A29" w:rsidRPr="00B45A29" w:rsidRDefault="00B45A29" w:rsidP="00B45A29">
      <w:pPr>
        <w:rPr>
          <w:sz w:val="32"/>
          <w:szCs w:val="32"/>
        </w:rPr>
      </w:pPr>
      <w:r w:rsidRPr="00B45A29">
        <w:rPr>
          <w:sz w:val="32"/>
          <w:szCs w:val="32"/>
        </w:rPr>
        <w:t>FormMode.New</w:t>
      </w:r>
    </w:p>
    <w:p w14:paraId="1FC5241F" w14:textId="77777777" w:rsidR="00B45A29" w:rsidRPr="00B45A29" w:rsidRDefault="00B45A29" w:rsidP="00B45A29">
      <w:pPr>
        <w:rPr>
          <w:sz w:val="32"/>
          <w:szCs w:val="32"/>
        </w:rPr>
      </w:pPr>
      <w:r w:rsidRPr="00B45A29">
        <w:rPr>
          <w:sz w:val="32"/>
          <w:szCs w:val="32"/>
        </w:rPr>
        <w:t>when editing.</w:t>
      </w:r>
    </w:p>
    <w:p w14:paraId="69076C96" w14:textId="77777777" w:rsidR="00B45A29" w:rsidRPr="00B45A29" w:rsidRDefault="00B45A29" w:rsidP="00B45A29">
      <w:pPr>
        <w:rPr>
          <w:sz w:val="32"/>
          <w:szCs w:val="32"/>
        </w:rPr>
      </w:pPr>
      <w:r w:rsidRPr="00B45A29">
        <w:rPr>
          <w:sz w:val="32"/>
          <w:szCs w:val="32"/>
        </w:rPr>
        <w:t>Correct Edit action:</w:t>
      </w:r>
    </w:p>
    <w:p w14:paraId="5CDDA097" w14:textId="77777777" w:rsidR="00B45A29" w:rsidRPr="00B45A29" w:rsidRDefault="00B45A29" w:rsidP="00B45A29">
      <w:pPr>
        <w:rPr>
          <w:sz w:val="32"/>
          <w:szCs w:val="32"/>
        </w:rPr>
      </w:pPr>
      <w:r w:rsidRPr="00B45A29">
        <w:rPr>
          <w:sz w:val="32"/>
          <w:szCs w:val="32"/>
        </w:rPr>
        <w:t>EditForm(frmLeaveRequest);</w:t>
      </w:r>
    </w:p>
    <w:p w14:paraId="3D66A27D" w14:textId="77777777" w:rsidR="00B45A29" w:rsidRPr="00B45A29" w:rsidRDefault="00B45A29" w:rsidP="00B45A29">
      <w:pPr>
        <w:rPr>
          <w:sz w:val="32"/>
          <w:szCs w:val="32"/>
        </w:rPr>
      </w:pPr>
      <w:r w:rsidRPr="00B45A29">
        <w:rPr>
          <w:sz w:val="32"/>
          <w:szCs w:val="32"/>
        </w:rPr>
        <w:t>Navigate(scrNewRequest)</w:t>
      </w:r>
    </w:p>
    <w:p w14:paraId="257462E3" w14:textId="77777777" w:rsidR="00B45A29" w:rsidRPr="00B45A29" w:rsidRDefault="00B45A29" w:rsidP="00B45A29">
      <w:pPr>
        <w:rPr>
          <w:sz w:val="32"/>
          <w:szCs w:val="32"/>
        </w:rPr>
      </w:pPr>
      <w:r w:rsidRPr="00B45A29">
        <w:rPr>
          <w:sz w:val="32"/>
          <w:szCs w:val="32"/>
        </w:rPr>
        <w:pict w14:anchorId="37067700">
          <v:rect id="_x0000_i7977" style="width:0;height:1.5pt" o:hralign="center" o:hrstd="t" o:hr="t" fillcolor="#a0a0a0" stroked="f"/>
        </w:pict>
      </w:r>
    </w:p>
    <w:p w14:paraId="7D027142" w14:textId="77777777" w:rsidR="00B45A29" w:rsidRPr="00B45A29" w:rsidRDefault="00B45A29" w:rsidP="00B45A29">
      <w:pPr>
        <w:rPr>
          <w:b/>
          <w:bCs/>
          <w:sz w:val="32"/>
          <w:szCs w:val="32"/>
        </w:rPr>
      </w:pPr>
      <w:r w:rsidRPr="00B45A29">
        <w:rPr>
          <w:b/>
          <w:bCs/>
          <w:sz w:val="32"/>
          <w:szCs w:val="32"/>
        </w:rPr>
        <w:t>132. Error 5 — New Request Shows Existing Data</w:t>
      </w:r>
    </w:p>
    <w:p w14:paraId="61BFE62A" w14:textId="77777777" w:rsidR="00B45A29" w:rsidRPr="00B45A29" w:rsidRDefault="00B45A29" w:rsidP="00B45A29">
      <w:pPr>
        <w:rPr>
          <w:sz w:val="32"/>
          <w:szCs w:val="32"/>
        </w:rPr>
      </w:pPr>
      <w:r w:rsidRPr="00B45A29">
        <w:rPr>
          <w:sz w:val="32"/>
          <w:szCs w:val="32"/>
        </w:rPr>
        <w:t>Likely cause:</w:t>
      </w:r>
    </w:p>
    <w:p w14:paraId="19EDB665" w14:textId="77777777" w:rsidR="00B45A29" w:rsidRPr="00B45A29" w:rsidRDefault="00B45A29" w:rsidP="00B45A29">
      <w:pPr>
        <w:rPr>
          <w:sz w:val="32"/>
          <w:szCs w:val="32"/>
        </w:rPr>
      </w:pPr>
      <w:r w:rsidRPr="00B45A29">
        <w:rPr>
          <w:sz w:val="32"/>
          <w:szCs w:val="32"/>
        </w:rPr>
        <w:t>Developer navigated directly without:</w:t>
      </w:r>
    </w:p>
    <w:p w14:paraId="4F7B1210" w14:textId="77777777" w:rsidR="00B45A29" w:rsidRPr="00B45A29" w:rsidRDefault="00B45A29" w:rsidP="00B45A29">
      <w:pPr>
        <w:rPr>
          <w:sz w:val="32"/>
          <w:szCs w:val="32"/>
        </w:rPr>
      </w:pPr>
      <w:r w:rsidRPr="00B45A29">
        <w:rPr>
          <w:sz w:val="32"/>
          <w:szCs w:val="32"/>
        </w:rPr>
        <w:t>NewForm(frmLeaveRequest)</w:t>
      </w:r>
    </w:p>
    <w:p w14:paraId="3F70D3B1" w14:textId="77777777" w:rsidR="00B45A29" w:rsidRPr="00B45A29" w:rsidRDefault="00B45A29" w:rsidP="00B45A29">
      <w:pPr>
        <w:rPr>
          <w:sz w:val="32"/>
          <w:szCs w:val="32"/>
        </w:rPr>
      </w:pPr>
      <w:r w:rsidRPr="00B45A29">
        <w:rPr>
          <w:sz w:val="32"/>
          <w:szCs w:val="32"/>
        </w:rPr>
        <w:t>Correct:</w:t>
      </w:r>
    </w:p>
    <w:p w14:paraId="66760C02" w14:textId="77777777" w:rsidR="00B45A29" w:rsidRPr="00B45A29" w:rsidRDefault="00B45A29" w:rsidP="00B45A29">
      <w:pPr>
        <w:rPr>
          <w:sz w:val="32"/>
          <w:szCs w:val="32"/>
        </w:rPr>
      </w:pPr>
      <w:r w:rsidRPr="00B45A29">
        <w:rPr>
          <w:sz w:val="32"/>
          <w:szCs w:val="32"/>
        </w:rPr>
        <w:t>NewForm(frmLeaveRequest);</w:t>
      </w:r>
    </w:p>
    <w:p w14:paraId="59B79958" w14:textId="77777777" w:rsidR="00B45A29" w:rsidRPr="00B45A29" w:rsidRDefault="00B45A29" w:rsidP="00B45A29">
      <w:pPr>
        <w:rPr>
          <w:sz w:val="32"/>
          <w:szCs w:val="32"/>
        </w:rPr>
      </w:pPr>
      <w:r w:rsidRPr="00B45A29">
        <w:rPr>
          <w:sz w:val="32"/>
          <w:szCs w:val="32"/>
        </w:rPr>
        <w:t>Navigate(scrNewRequest)</w:t>
      </w:r>
    </w:p>
    <w:p w14:paraId="73829F08" w14:textId="77777777" w:rsidR="00B45A29" w:rsidRPr="00B45A29" w:rsidRDefault="00B45A29" w:rsidP="00B45A29">
      <w:pPr>
        <w:rPr>
          <w:sz w:val="32"/>
          <w:szCs w:val="32"/>
        </w:rPr>
      </w:pPr>
      <w:r w:rsidRPr="00B45A29">
        <w:rPr>
          <w:sz w:val="32"/>
          <w:szCs w:val="32"/>
        </w:rPr>
        <w:lastRenderedPageBreak/>
        <w:pict w14:anchorId="0E101020">
          <v:rect id="_x0000_i7978" style="width:0;height:1.5pt" o:hralign="center" o:hrstd="t" o:hr="t" fillcolor="#a0a0a0" stroked="f"/>
        </w:pict>
      </w:r>
    </w:p>
    <w:p w14:paraId="751BDC7B" w14:textId="77777777" w:rsidR="00B45A29" w:rsidRPr="00B45A29" w:rsidRDefault="00B45A29" w:rsidP="00B45A29">
      <w:pPr>
        <w:rPr>
          <w:b/>
          <w:bCs/>
          <w:sz w:val="32"/>
          <w:szCs w:val="32"/>
        </w:rPr>
      </w:pPr>
      <w:r w:rsidRPr="00B45A29">
        <w:rPr>
          <w:b/>
          <w:bCs/>
          <w:sz w:val="32"/>
          <w:szCs w:val="32"/>
        </w:rPr>
        <w:t>133. Error 6 — Details Shows Wrong Request</w:t>
      </w:r>
    </w:p>
    <w:p w14:paraId="48E64E26" w14:textId="77777777" w:rsidR="00B45A29" w:rsidRPr="00B45A29" w:rsidRDefault="00B45A29" w:rsidP="00B45A29">
      <w:pPr>
        <w:rPr>
          <w:sz w:val="32"/>
          <w:szCs w:val="32"/>
        </w:rPr>
      </w:pPr>
      <w:r w:rsidRPr="00B45A29">
        <w:rPr>
          <w:sz w:val="32"/>
          <w:szCs w:val="32"/>
        </w:rPr>
        <w:t>Check:</w:t>
      </w:r>
    </w:p>
    <w:p w14:paraId="4650DE32" w14:textId="77777777" w:rsidR="00B45A29" w:rsidRPr="00B45A29" w:rsidRDefault="00B45A29" w:rsidP="00B45A29">
      <w:pPr>
        <w:rPr>
          <w:sz w:val="32"/>
          <w:szCs w:val="32"/>
        </w:rPr>
      </w:pPr>
      <w:r w:rsidRPr="00B45A29">
        <w:rPr>
          <w:sz w:val="32"/>
          <w:szCs w:val="32"/>
        </w:rPr>
        <w:t>Set(</w:t>
      </w:r>
    </w:p>
    <w:p w14:paraId="27690E90" w14:textId="77777777" w:rsidR="00B45A29" w:rsidRPr="00B45A29" w:rsidRDefault="00B45A29" w:rsidP="00B45A29">
      <w:pPr>
        <w:rPr>
          <w:sz w:val="32"/>
          <w:szCs w:val="32"/>
        </w:rPr>
      </w:pPr>
      <w:r w:rsidRPr="00B45A29">
        <w:rPr>
          <w:sz w:val="32"/>
          <w:szCs w:val="32"/>
        </w:rPr>
        <w:t xml:space="preserve">    varSelectedRequest,</w:t>
      </w:r>
    </w:p>
    <w:p w14:paraId="04608175" w14:textId="77777777" w:rsidR="00B45A29" w:rsidRPr="00B45A29" w:rsidRDefault="00B45A29" w:rsidP="00B45A29">
      <w:pPr>
        <w:rPr>
          <w:sz w:val="32"/>
          <w:szCs w:val="32"/>
        </w:rPr>
      </w:pPr>
      <w:r w:rsidRPr="00B45A29">
        <w:rPr>
          <w:sz w:val="32"/>
          <w:szCs w:val="32"/>
        </w:rPr>
        <w:t xml:space="preserve">    ThisItem</w:t>
      </w:r>
    </w:p>
    <w:p w14:paraId="05532280" w14:textId="77777777" w:rsidR="00B45A29" w:rsidRPr="00B45A29" w:rsidRDefault="00B45A29" w:rsidP="00B45A29">
      <w:pPr>
        <w:rPr>
          <w:sz w:val="32"/>
          <w:szCs w:val="32"/>
        </w:rPr>
      </w:pPr>
      <w:r w:rsidRPr="00B45A29">
        <w:rPr>
          <w:sz w:val="32"/>
          <w:szCs w:val="32"/>
        </w:rPr>
        <w:t>)</w:t>
      </w:r>
    </w:p>
    <w:p w14:paraId="615F366E" w14:textId="77777777" w:rsidR="00B45A29" w:rsidRPr="00B45A29" w:rsidRDefault="00B45A29" w:rsidP="00B45A29">
      <w:pPr>
        <w:rPr>
          <w:sz w:val="32"/>
          <w:szCs w:val="32"/>
        </w:rPr>
      </w:pPr>
      <w:r w:rsidRPr="00B45A29">
        <w:rPr>
          <w:sz w:val="32"/>
          <w:szCs w:val="32"/>
        </w:rPr>
        <w:t>is executed before navigation.</w:t>
      </w:r>
    </w:p>
    <w:p w14:paraId="1CB80111" w14:textId="77777777" w:rsidR="00B45A29" w:rsidRPr="00B45A29" w:rsidRDefault="00B45A29" w:rsidP="00B45A29">
      <w:pPr>
        <w:rPr>
          <w:sz w:val="32"/>
          <w:szCs w:val="32"/>
        </w:rPr>
      </w:pPr>
      <w:r w:rsidRPr="00B45A29">
        <w:rPr>
          <w:sz w:val="32"/>
          <w:szCs w:val="32"/>
        </w:rPr>
        <w:t>Check:</w:t>
      </w:r>
    </w:p>
    <w:p w14:paraId="5A0D9A41" w14:textId="77777777" w:rsidR="00B45A29" w:rsidRPr="00B45A29" w:rsidRDefault="00B45A29" w:rsidP="00B45A29">
      <w:pPr>
        <w:rPr>
          <w:sz w:val="32"/>
          <w:szCs w:val="32"/>
        </w:rPr>
      </w:pPr>
      <w:r w:rsidRPr="00B45A29">
        <w:rPr>
          <w:sz w:val="32"/>
          <w:szCs w:val="32"/>
        </w:rPr>
        <w:t>frmRequestDetails.Item =</w:t>
      </w:r>
    </w:p>
    <w:p w14:paraId="56E3887A" w14:textId="77777777" w:rsidR="00B45A29" w:rsidRPr="00B45A29" w:rsidRDefault="00B45A29" w:rsidP="00B45A29">
      <w:pPr>
        <w:rPr>
          <w:sz w:val="32"/>
          <w:szCs w:val="32"/>
        </w:rPr>
      </w:pPr>
      <w:r w:rsidRPr="00B45A29">
        <w:rPr>
          <w:sz w:val="32"/>
          <w:szCs w:val="32"/>
        </w:rPr>
        <w:t xml:space="preserve">    varSelectedRequest</w:t>
      </w:r>
    </w:p>
    <w:p w14:paraId="71F79A7E" w14:textId="77777777" w:rsidR="00B45A29" w:rsidRPr="00B45A29" w:rsidRDefault="00B45A29" w:rsidP="00B45A29">
      <w:pPr>
        <w:rPr>
          <w:sz w:val="32"/>
          <w:szCs w:val="32"/>
        </w:rPr>
      </w:pPr>
      <w:r w:rsidRPr="00B45A29">
        <w:rPr>
          <w:sz w:val="32"/>
          <w:szCs w:val="32"/>
        </w:rPr>
        <w:pict w14:anchorId="19474450">
          <v:rect id="_x0000_i7979" style="width:0;height:1.5pt" o:hralign="center" o:hrstd="t" o:hr="t" fillcolor="#a0a0a0" stroked="f"/>
        </w:pict>
      </w:r>
    </w:p>
    <w:p w14:paraId="42EEBC60" w14:textId="77777777" w:rsidR="00B45A29" w:rsidRPr="00B45A29" w:rsidRDefault="00B45A29" w:rsidP="00B45A29">
      <w:pPr>
        <w:rPr>
          <w:b/>
          <w:bCs/>
          <w:sz w:val="32"/>
          <w:szCs w:val="32"/>
        </w:rPr>
      </w:pPr>
      <w:r w:rsidRPr="00B45A29">
        <w:rPr>
          <w:b/>
          <w:bCs/>
          <w:sz w:val="32"/>
          <w:szCs w:val="32"/>
        </w:rPr>
        <w:t>134. Error 7 — Submit Disabled Forever</w:t>
      </w:r>
    </w:p>
    <w:p w14:paraId="5BBD783A" w14:textId="77777777" w:rsidR="00B45A29" w:rsidRPr="00B45A29" w:rsidRDefault="00B45A29" w:rsidP="00B45A29">
      <w:pPr>
        <w:rPr>
          <w:sz w:val="32"/>
          <w:szCs w:val="32"/>
        </w:rPr>
      </w:pPr>
      <w:r w:rsidRPr="00B45A29">
        <w:rPr>
          <w:sz w:val="32"/>
          <w:szCs w:val="32"/>
        </w:rPr>
        <w:t>Check:</w:t>
      </w:r>
    </w:p>
    <w:p w14:paraId="0EBA429B" w14:textId="77777777" w:rsidR="00B45A29" w:rsidRPr="00B45A29" w:rsidRDefault="00B45A29" w:rsidP="00B45A29">
      <w:pPr>
        <w:rPr>
          <w:b/>
          <w:bCs/>
          <w:sz w:val="32"/>
          <w:szCs w:val="32"/>
        </w:rPr>
      </w:pPr>
      <w:r w:rsidRPr="00B45A29">
        <w:rPr>
          <w:b/>
          <w:bCs/>
          <w:sz w:val="32"/>
          <w:szCs w:val="32"/>
        </w:rPr>
        <w:t>Required fields populated?</w:t>
      </w:r>
    </w:p>
    <w:p w14:paraId="1A99FF9D" w14:textId="77777777" w:rsidR="00B45A29" w:rsidRPr="00B45A29" w:rsidRDefault="00B45A29" w:rsidP="00B45A29">
      <w:pPr>
        <w:rPr>
          <w:b/>
          <w:bCs/>
          <w:sz w:val="32"/>
          <w:szCs w:val="32"/>
        </w:rPr>
      </w:pPr>
      <w:r w:rsidRPr="00B45A29">
        <w:rPr>
          <w:b/>
          <w:bCs/>
          <w:sz w:val="32"/>
          <w:szCs w:val="32"/>
        </w:rPr>
        <w:t>Form.Valid?</w:t>
      </w:r>
    </w:p>
    <w:p w14:paraId="20EFF291" w14:textId="77777777" w:rsidR="00B45A29" w:rsidRPr="00B45A29" w:rsidRDefault="00B45A29" w:rsidP="00B45A29">
      <w:pPr>
        <w:rPr>
          <w:b/>
          <w:bCs/>
          <w:sz w:val="32"/>
          <w:szCs w:val="32"/>
        </w:rPr>
      </w:pPr>
      <w:r w:rsidRPr="00B45A29">
        <w:rPr>
          <w:b/>
          <w:bCs/>
          <w:sz w:val="32"/>
          <w:szCs w:val="32"/>
        </w:rPr>
        <w:t>Custom date validation?</w:t>
      </w:r>
    </w:p>
    <w:p w14:paraId="303977EC" w14:textId="77777777" w:rsidR="00B45A29" w:rsidRPr="00B45A29" w:rsidRDefault="00B45A29" w:rsidP="00B45A29">
      <w:pPr>
        <w:rPr>
          <w:b/>
          <w:bCs/>
          <w:sz w:val="32"/>
          <w:szCs w:val="32"/>
        </w:rPr>
      </w:pPr>
      <w:r w:rsidRPr="00B45A29">
        <w:rPr>
          <w:b/>
          <w:bCs/>
          <w:sz w:val="32"/>
          <w:szCs w:val="32"/>
        </w:rPr>
        <w:t>Date Picker references correct?</w:t>
      </w:r>
    </w:p>
    <w:p w14:paraId="27BA6B02" w14:textId="77777777" w:rsidR="00B45A29" w:rsidRPr="00B45A29" w:rsidRDefault="00B45A29" w:rsidP="00B45A29">
      <w:pPr>
        <w:rPr>
          <w:b/>
          <w:bCs/>
          <w:sz w:val="32"/>
          <w:szCs w:val="32"/>
        </w:rPr>
      </w:pPr>
      <w:r w:rsidRPr="00B45A29">
        <w:rPr>
          <w:b/>
          <w:bCs/>
          <w:sz w:val="32"/>
          <w:szCs w:val="32"/>
        </w:rPr>
        <w:t>Business Rule error?</w:t>
      </w:r>
    </w:p>
    <w:p w14:paraId="35A7F023" w14:textId="77777777" w:rsidR="00B45A29" w:rsidRPr="00B45A29" w:rsidRDefault="00B45A29" w:rsidP="00B45A29">
      <w:pPr>
        <w:rPr>
          <w:sz w:val="32"/>
          <w:szCs w:val="32"/>
        </w:rPr>
      </w:pPr>
      <w:r w:rsidRPr="00B45A29">
        <w:rPr>
          <w:sz w:val="32"/>
          <w:szCs w:val="32"/>
        </w:rPr>
        <w:t>Add temporary Label:</w:t>
      </w:r>
    </w:p>
    <w:p w14:paraId="06B44257" w14:textId="77777777" w:rsidR="00B45A29" w:rsidRPr="00B45A29" w:rsidRDefault="00B45A29" w:rsidP="00B45A29">
      <w:pPr>
        <w:rPr>
          <w:sz w:val="32"/>
          <w:szCs w:val="32"/>
        </w:rPr>
      </w:pPr>
      <w:r w:rsidRPr="00B45A29">
        <w:rPr>
          <w:sz w:val="32"/>
          <w:szCs w:val="32"/>
        </w:rPr>
        <w:t>frmLeaveRequest.Valid</w:t>
      </w:r>
    </w:p>
    <w:p w14:paraId="4C61ABFE" w14:textId="77777777" w:rsidR="00B45A29" w:rsidRPr="00B45A29" w:rsidRDefault="00B45A29" w:rsidP="00B45A29">
      <w:pPr>
        <w:rPr>
          <w:sz w:val="32"/>
          <w:szCs w:val="32"/>
        </w:rPr>
      </w:pPr>
      <w:r w:rsidRPr="00B45A29">
        <w:rPr>
          <w:sz w:val="32"/>
          <w:szCs w:val="32"/>
        </w:rPr>
        <w:t>to inspect whether it is:</w:t>
      </w:r>
    </w:p>
    <w:p w14:paraId="5A100571" w14:textId="77777777" w:rsidR="00B45A29" w:rsidRPr="00B45A29" w:rsidRDefault="00B45A29" w:rsidP="00B45A29">
      <w:pPr>
        <w:rPr>
          <w:sz w:val="32"/>
          <w:szCs w:val="32"/>
        </w:rPr>
      </w:pPr>
      <w:r w:rsidRPr="00B45A29">
        <w:rPr>
          <w:sz w:val="32"/>
          <w:szCs w:val="32"/>
        </w:rPr>
        <w:lastRenderedPageBreak/>
        <w:t>true</w:t>
      </w:r>
    </w:p>
    <w:p w14:paraId="33AD958C" w14:textId="77777777" w:rsidR="00B45A29" w:rsidRPr="00B45A29" w:rsidRDefault="00B45A29" w:rsidP="00B45A29">
      <w:pPr>
        <w:rPr>
          <w:sz w:val="32"/>
          <w:szCs w:val="32"/>
        </w:rPr>
      </w:pPr>
      <w:r w:rsidRPr="00B45A29">
        <w:rPr>
          <w:sz w:val="32"/>
          <w:szCs w:val="32"/>
        </w:rPr>
        <w:t>or:</w:t>
      </w:r>
    </w:p>
    <w:p w14:paraId="254ED901" w14:textId="77777777" w:rsidR="00B45A29" w:rsidRPr="00B45A29" w:rsidRDefault="00B45A29" w:rsidP="00B45A29">
      <w:pPr>
        <w:rPr>
          <w:sz w:val="32"/>
          <w:szCs w:val="32"/>
        </w:rPr>
      </w:pPr>
      <w:r w:rsidRPr="00B45A29">
        <w:rPr>
          <w:sz w:val="32"/>
          <w:szCs w:val="32"/>
        </w:rPr>
        <w:t>false</w:t>
      </w:r>
    </w:p>
    <w:p w14:paraId="5CE7B73B" w14:textId="77777777" w:rsidR="00B45A29" w:rsidRPr="00B45A29" w:rsidRDefault="00B45A29" w:rsidP="00B45A29">
      <w:pPr>
        <w:rPr>
          <w:sz w:val="32"/>
          <w:szCs w:val="32"/>
        </w:rPr>
      </w:pPr>
      <w:r w:rsidRPr="00B45A29">
        <w:rPr>
          <w:sz w:val="32"/>
          <w:szCs w:val="32"/>
        </w:rPr>
        <w:pict w14:anchorId="5E147CBD">
          <v:rect id="_x0000_i7980" style="width:0;height:1.5pt" o:hralign="center" o:hrstd="t" o:hr="t" fillcolor="#a0a0a0" stroked="f"/>
        </w:pict>
      </w:r>
    </w:p>
    <w:p w14:paraId="406D314B" w14:textId="77777777" w:rsidR="00B45A29" w:rsidRPr="00B45A29" w:rsidRDefault="00B45A29" w:rsidP="00B45A29">
      <w:pPr>
        <w:rPr>
          <w:b/>
          <w:bCs/>
          <w:sz w:val="32"/>
          <w:szCs w:val="32"/>
        </w:rPr>
      </w:pPr>
      <w:r w:rsidRPr="00B45A29">
        <w:rPr>
          <w:b/>
          <w:bCs/>
          <w:sz w:val="32"/>
          <w:szCs w:val="32"/>
        </w:rPr>
        <w:t>135. Error 8 — Empty State Always Shows</w:t>
      </w:r>
    </w:p>
    <w:p w14:paraId="3808E270" w14:textId="77777777" w:rsidR="00B45A29" w:rsidRPr="00B45A29" w:rsidRDefault="00B45A29" w:rsidP="00B45A29">
      <w:pPr>
        <w:rPr>
          <w:sz w:val="32"/>
          <w:szCs w:val="32"/>
        </w:rPr>
      </w:pPr>
      <w:r w:rsidRPr="00B45A29">
        <w:rPr>
          <w:sz w:val="32"/>
          <w:szCs w:val="32"/>
        </w:rPr>
        <w:t>Check:</w:t>
      </w:r>
    </w:p>
    <w:p w14:paraId="47E3B482" w14:textId="77777777" w:rsidR="00B45A29" w:rsidRPr="00B45A29" w:rsidRDefault="00B45A29" w:rsidP="00B45A29">
      <w:pPr>
        <w:rPr>
          <w:sz w:val="32"/>
          <w:szCs w:val="32"/>
        </w:rPr>
      </w:pPr>
      <w:r w:rsidRPr="00B45A29">
        <w:rPr>
          <w:sz w:val="32"/>
          <w:szCs w:val="32"/>
        </w:rPr>
        <w:t>IsEmpty(</w:t>
      </w:r>
    </w:p>
    <w:p w14:paraId="0590C68E" w14:textId="77777777" w:rsidR="00B45A29" w:rsidRPr="00B45A29" w:rsidRDefault="00B45A29" w:rsidP="00B45A29">
      <w:pPr>
        <w:rPr>
          <w:sz w:val="32"/>
          <w:szCs w:val="32"/>
        </w:rPr>
      </w:pPr>
      <w:r w:rsidRPr="00B45A29">
        <w:rPr>
          <w:sz w:val="32"/>
          <w:szCs w:val="32"/>
        </w:rPr>
        <w:t xml:space="preserve">    galLeaveRequests.AllItems</w:t>
      </w:r>
    </w:p>
    <w:p w14:paraId="1E1DFB92" w14:textId="77777777" w:rsidR="00B45A29" w:rsidRPr="00B45A29" w:rsidRDefault="00B45A29" w:rsidP="00B45A29">
      <w:pPr>
        <w:rPr>
          <w:sz w:val="32"/>
          <w:szCs w:val="32"/>
        </w:rPr>
      </w:pPr>
      <w:r w:rsidRPr="00B45A29">
        <w:rPr>
          <w:sz w:val="32"/>
          <w:szCs w:val="32"/>
        </w:rPr>
        <w:t>)</w:t>
      </w:r>
    </w:p>
    <w:p w14:paraId="7F48DC8A" w14:textId="77777777" w:rsidR="00B45A29" w:rsidRPr="00B45A29" w:rsidRDefault="00B45A29" w:rsidP="00B45A29">
      <w:pPr>
        <w:rPr>
          <w:sz w:val="32"/>
          <w:szCs w:val="32"/>
        </w:rPr>
      </w:pPr>
      <w:r w:rsidRPr="00B45A29">
        <w:rPr>
          <w:sz w:val="32"/>
          <w:szCs w:val="32"/>
        </w:rPr>
        <w:t>If Gallery is still loading or formula errors exist:</w:t>
      </w:r>
    </w:p>
    <w:p w14:paraId="2941856F" w14:textId="77777777" w:rsidR="00B45A29" w:rsidRPr="00B45A29" w:rsidRDefault="00B45A29" w:rsidP="00B45A29">
      <w:pPr>
        <w:rPr>
          <w:sz w:val="32"/>
          <w:szCs w:val="32"/>
        </w:rPr>
      </w:pPr>
      <w:r w:rsidRPr="00B45A29">
        <w:rPr>
          <w:sz w:val="32"/>
          <w:szCs w:val="32"/>
        </w:rPr>
        <w:t>The Gallery may have no loaded records.</w:t>
      </w:r>
    </w:p>
    <w:p w14:paraId="51A8AAFF" w14:textId="77777777" w:rsidR="00B45A29" w:rsidRPr="00B45A29" w:rsidRDefault="00B45A29" w:rsidP="00B45A29">
      <w:pPr>
        <w:rPr>
          <w:sz w:val="32"/>
          <w:szCs w:val="32"/>
        </w:rPr>
      </w:pPr>
      <w:r w:rsidRPr="00B45A29">
        <w:rPr>
          <w:sz w:val="32"/>
          <w:szCs w:val="32"/>
        </w:rPr>
        <w:t>First fix:</w:t>
      </w:r>
    </w:p>
    <w:p w14:paraId="4EB4D0E7" w14:textId="77777777" w:rsidR="00B45A29" w:rsidRPr="00B45A29" w:rsidRDefault="00B45A29" w:rsidP="00B45A29">
      <w:pPr>
        <w:rPr>
          <w:b/>
          <w:bCs/>
          <w:sz w:val="32"/>
          <w:szCs w:val="32"/>
        </w:rPr>
      </w:pPr>
      <w:r w:rsidRPr="00B45A29">
        <w:rPr>
          <w:b/>
          <w:bCs/>
          <w:sz w:val="32"/>
          <w:szCs w:val="32"/>
        </w:rPr>
        <w:t>Gallery.Items.</w:t>
      </w:r>
    </w:p>
    <w:p w14:paraId="09BF06B6" w14:textId="77777777" w:rsidR="00B45A29" w:rsidRPr="00B45A29" w:rsidRDefault="00B45A29" w:rsidP="00B45A29">
      <w:pPr>
        <w:rPr>
          <w:sz w:val="32"/>
          <w:szCs w:val="32"/>
        </w:rPr>
      </w:pPr>
      <w:r w:rsidRPr="00B45A29">
        <w:rPr>
          <w:sz w:val="32"/>
          <w:szCs w:val="32"/>
        </w:rPr>
        <w:pict w14:anchorId="53024A08">
          <v:rect id="_x0000_i7981" style="width:0;height:1.5pt" o:hralign="center" o:hrstd="t" o:hr="t" fillcolor="#a0a0a0" stroked="f"/>
        </w:pict>
      </w:r>
    </w:p>
    <w:p w14:paraId="007130F7" w14:textId="77777777" w:rsidR="00B45A29" w:rsidRPr="00B45A29" w:rsidRDefault="00B45A29" w:rsidP="00B45A29">
      <w:pPr>
        <w:rPr>
          <w:b/>
          <w:bCs/>
          <w:sz w:val="32"/>
          <w:szCs w:val="32"/>
        </w:rPr>
      </w:pPr>
      <w:r w:rsidRPr="00B45A29">
        <w:rPr>
          <w:b/>
          <w:bCs/>
          <w:sz w:val="32"/>
          <w:szCs w:val="32"/>
        </w:rPr>
        <w:t>136. Error 9 — Filter Returns No Records</w:t>
      </w:r>
    </w:p>
    <w:p w14:paraId="117013BA" w14:textId="77777777" w:rsidR="00B45A29" w:rsidRPr="00B45A29" w:rsidRDefault="00B45A29" w:rsidP="00B45A29">
      <w:pPr>
        <w:rPr>
          <w:sz w:val="32"/>
          <w:szCs w:val="32"/>
        </w:rPr>
      </w:pPr>
      <w:r w:rsidRPr="00B45A29">
        <w:rPr>
          <w:sz w:val="32"/>
          <w:szCs w:val="32"/>
        </w:rPr>
        <w:t>Test incrementally.</w:t>
      </w:r>
    </w:p>
    <w:p w14:paraId="13B18F8E" w14:textId="77777777" w:rsidR="00B45A29" w:rsidRPr="00B45A29" w:rsidRDefault="00B45A29" w:rsidP="00B45A29">
      <w:pPr>
        <w:rPr>
          <w:sz w:val="32"/>
          <w:szCs w:val="32"/>
        </w:rPr>
      </w:pPr>
      <w:r w:rsidRPr="00B45A29">
        <w:rPr>
          <w:sz w:val="32"/>
          <w:szCs w:val="32"/>
        </w:rPr>
        <w:t>First:</w:t>
      </w:r>
    </w:p>
    <w:p w14:paraId="1DDCF66B" w14:textId="77777777" w:rsidR="00B45A29" w:rsidRPr="00B45A29" w:rsidRDefault="00B45A29" w:rsidP="00B45A29">
      <w:pPr>
        <w:rPr>
          <w:sz w:val="32"/>
          <w:szCs w:val="32"/>
        </w:rPr>
      </w:pPr>
      <w:r w:rsidRPr="00B45A29">
        <w:rPr>
          <w:sz w:val="32"/>
          <w:szCs w:val="32"/>
        </w:rPr>
        <w:t>'Leave Requests'</w:t>
      </w:r>
    </w:p>
    <w:p w14:paraId="40E62F11" w14:textId="77777777" w:rsidR="00B45A29" w:rsidRPr="00B45A29" w:rsidRDefault="00B45A29" w:rsidP="00B45A29">
      <w:pPr>
        <w:rPr>
          <w:sz w:val="32"/>
          <w:szCs w:val="32"/>
        </w:rPr>
      </w:pPr>
      <w:r w:rsidRPr="00B45A29">
        <w:rPr>
          <w:sz w:val="32"/>
          <w:szCs w:val="32"/>
        </w:rPr>
        <w:t>Then:</w:t>
      </w:r>
    </w:p>
    <w:p w14:paraId="59A8663E" w14:textId="77777777" w:rsidR="00B45A29" w:rsidRPr="00B45A29" w:rsidRDefault="00B45A29" w:rsidP="00B45A29">
      <w:pPr>
        <w:rPr>
          <w:sz w:val="32"/>
          <w:szCs w:val="32"/>
        </w:rPr>
      </w:pPr>
      <w:r w:rsidRPr="00B45A29">
        <w:rPr>
          <w:sz w:val="32"/>
          <w:szCs w:val="32"/>
        </w:rPr>
        <w:t>Filter(...)</w:t>
      </w:r>
    </w:p>
    <w:p w14:paraId="2C67508F" w14:textId="77777777" w:rsidR="00B45A29" w:rsidRPr="00B45A29" w:rsidRDefault="00B45A29" w:rsidP="00B45A29">
      <w:pPr>
        <w:rPr>
          <w:sz w:val="32"/>
          <w:szCs w:val="32"/>
        </w:rPr>
      </w:pPr>
      <w:r w:rsidRPr="00B45A29">
        <w:rPr>
          <w:sz w:val="32"/>
          <w:szCs w:val="32"/>
        </w:rPr>
        <w:t>Then:</w:t>
      </w:r>
    </w:p>
    <w:p w14:paraId="128A5757" w14:textId="77777777" w:rsidR="00B45A29" w:rsidRPr="00B45A29" w:rsidRDefault="00B45A29" w:rsidP="00B45A29">
      <w:pPr>
        <w:rPr>
          <w:sz w:val="32"/>
          <w:szCs w:val="32"/>
        </w:rPr>
      </w:pPr>
      <w:r w:rsidRPr="00B45A29">
        <w:rPr>
          <w:sz w:val="32"/>
          <w:szCs w:val="32"/>
        </w:rPr>
        <w:t>Search(</w:t>
      </w:r>
    </w:p>
    <w:p w14:paraId="604572D4" w14:textId="77777777" w:rsidR="00B45A29" w:rsidRPr="00B45A29" w:rsidRDefault="00B45A29" w:rsidP="00B45A29">
      <w:pPr>
        <w:rPr>
          <w:sz w:val="32"/>
          <w:szCs w:val="32"/>
        </w:rPr>
      </w:pPr>
      <w:r w:rsidRPr="00B45A29">
        <w:rPr>
          <w:sz w:val="32"/>
          <w:szCs w:val="32"/>
        </w:rPr>
        <w:lastRenderedPageBreak/>
        <w:t xml:space="preserve">    Filter(...),</w:t>
      </w:r>
    </w:p>
    <w:p w14:paraId="63532121" w14:textId="77777777" w:rsidR="00B45A29" w:rsidRPr="00B45A29" w:rsidRDefault="00B45A29" w:rsidP="00B45A29">
      <w:pPr>
        <w:rPr>
          <w:sz w:val="32"/>
          <w:szCs w:val="32"/>
        </w:rPr>
      </w:pPr>
      <w:r w:rsidRPr="00B45A29">
        <w:rPr>
          <w:sz w:val="32"/>
          <w:szCs w:val="32"/>
        </w:rPr>
        <w:t xml:space="preserve">    ...</w:t>
      </w:r>
    </w:p>
    <w:p w14:paraId="072AE155" w14:textId="77777777" w:rsidR="00B45A29" w:rsidRPr="00B45A29" w:rsidRDefault="00B45A29" w:rsidP="00B45A29">
      <w:pPr>
        <w:rPr>
          <w:sz w:val="32"/>
          <w:szCs w:val="32"/>
        </w:rPr>
      </w:pPr>
      <w:r w:rsidRPr="00B45A29">
        <w:rPr>
          <w:sz w:val="32"/>
          <w:szCs w:val="32"/>
        </w:rPr>
        <w:t>)</w:t>
      </w:r>
    </w:p>
    <w:p w14:paraId="13133467" w14:textId="77777777" w:rsidR="00B45A29" w:rsidRPr="00B45A29" w:rsidRDefault="00B45A29" w:rsidP="00B45A29">
      <w:pPr>
        <w:rPr>
          <w:sz w:val="32"/>
          <w:szCs w:val="32"/>
        </w:rPr>
      </w:pPr>
      <w:r w:rsidRPr="00B45A29">
        <w:rPr>
          <w:sz w:val="32"/>
          <w:szCs w:val="32"/>
        </w:rPr>
        <w:t>Then:</w:t>
      </w:r>
    </w:p>
    <w:p w14:paraId="62CE0192" w14:textId="77777777" w:rsidR="00B45A29" w:rsidRPr="00B45A29" w:rsidRDefault="00B45A29" w:rsidP="00B45A29">
      <w:pPr>
        <w:rPr>
          <w:sz w:val="32"/>
          <w:szCs w:val="32"/>
        </w:rPr>
      </w:pPr>
      <w:r w:rsidRPr="00B45A29">
        <w:rPr>
          <w:sz w:val="32"/>
          <w:szCs w:val="32"/>
        </w:rPr>
        <w:t>Sort(</w:t>
      </w:r>
    </w:p>
    <w:p w14:paraId="141F3A0C" w14:textId="77777777" w:rsidR="00B45A29" w:rsidRPr="00B45A29" w:rsidRDefault="00B45A29" w:rsidP="00B45A29">
      <w:pPr>
        <w:rPr>
          <w:sz w:val="32"/>
          <w:szCs w:val="32"/>
        </w:rPr>
      </w:pPr>
      <w:r w:rsidRPr="00B45A29">
        <w:rPr>
          <w:sz w:val="32"/>
          <w:szCs w:val="32"/>
        </w:rPr>
        <w:t xml:space="preserve">    Search(</w:t>
      </w:r>
    </w:p>
    <w:p w14:paraId="0D02A971" w14:textId="77777777" w:rsidR="00B45A29" w:rsidRPr="00B45A29" w:rsidRDefault="00B45A29" w:rsidP="00B45A29">
      <w:pPr>
        <w:rPr>
          <w:sz w:val="32"/>
          <w:szCs w:val="32"/>
        </w:rPr>
      </w:pPr>
      <w:r w:rsidRPr="00B45A29">
        <w:rPr>
          <w:sz w:val="32"/>
          <w:szCs w:val="32"/>
        </w:rPr>
        <w:t xml:space="preserve">        Filter(...),</w:t>
      </w:r>
    </w:p>
    <w:p w14:paraId="3A2B07AD" w14:textId="77777777" w:rsidR="00B45A29" w:rsidRPr="00B45A29" w:rsidRDefault="00B45A29" w:rsidP="00B45A29">
      <w:pPr>
        <w:rPr>
          <w:sz w:val="32"/>
          <w:szCs w:val="32"/>
        </w:rPr>
      </w:pPr>
      <w:r w:rsidRPr="00B45A29">
        <w:rPr>
          <w:sz w:val="32"/>
          <w:szCs w:val="32"/>
        </w:rPr>
        <w:t xml:space="preserve">        ...</w:t>
      </w:r>
    </w:p>
    <w:p w14:paraId="1FD25775" w14:textId="77777777" w:rsidR="00B45A29" w:rsidRPr="00B45A29" w:rsidRDefault="00B45A29" w:rsidP="00B45A29">
      <w:pPr>
        <w:rPr>
          <w:sz w:val="32"/>
          <w:szCs w:val="32"/>
        </w:rPr>
      </w:pPr>
      <w:r w:rsidRPr="00B45A29">
        <w:rPr>
          <w:sz w:val="32"/>
          <w:szCs w:val="32"/>
        </w:rPr>
        <w:t xml:space="preserve">    ),</w:t>
      </w:r>
    </w:p>
    <w:p w14:paraId="6371F4A6" w14:textId="77777777" w:rsidR="00B45A29" w:rsidRPr="00B45A29" w:rsidRDefault="00B45A29" w:rsidP="00B45A29">
      <w:pPr>
        <w:rPr>
          <w:sz w:val="32"/>
          <w:szCs w:val="32"/>
        </w:rPr>
      </w:pPr>
      <w:r w:rsidRPr="00B45A29">
        <w:rPr>
          <w:sz w:val="32"/>
          <w:szCs w:val="32"/>
        </w:rPr>
        <w:t xml:space="preserve">    ...</w:t>
      </w:r>
    </w:p>
    <w:p w14:paraId="25C379A5" w14:textId="77777777" w:rsidR="00B45A29" w:rsidRPr="00B45A29" w:rsidRDefault="00B45A29" w:rsidP="00B45A29">
      <w:pPr>
        <w:rPr>
          <w:sz w:val="32"/>
          <w:szCs w:val="32"/>
        </w:rPr>
      </w:pPr>
      <w:r w:rsidRPr="00B45A29">
        <w:rPr>
          <w:sz w:val="32"/>
          <w:szCs w:val="32"/>
        </w:rPr>
        <w:t>)</w:t>
      </w:r>
    </w:p>
    <w:p w14:paraId="571E73A6" w14:textId="77777777" w:rsidR="00B45A29" w:rsidRPr="00B45A29" w:rsidRDefault="00B45A29" w:rsidP="00B45A29">
      <w:pPr>
        <w:rPr>
          <w:sz w:val="32"/>
          <w:szCs w:val="32"/>
        </w:rPr>
      </w:pPr>
      <w:r w:rsidRPr="00B45A29">
        <w:rPr>
          <w:sz w:val="32"/>
          <w:szCs w:val="32"/>
        </w:rPr>
        <w:t>Do not debug everything simultaneously.</w:t>
      </w:r>
    </w:p>
    <w:p w14:paraId="464796CC" w14:textId="77777777" w:rsidR="00B45A29" w:rsidRPr="00B45A29" w:rsidRDefault="00B45A29" w:rsidP="00B45A29">
      <w:pPr>
        <w:rPr>
          <w:sz w:val="32"/>
          <w:szCs w:val="32"/>
        </w:rPr>
      </w:pPr>
      <w:r w:rsidRPr="00B45A29">
        <w:rPr>
          <w:sz w:val="32"/>
          <w:szCs w:val="32"/>
        </w:rPr>
        <w:pict w14:anchorId="19DEF9EA">
          <v:rect id="_x0000_i7982" style="width:0;height:1.5pt" o:hralign="center" o:hrstd="t" o:hr="t" fillcolor="#a0a0a0" stroked="f"/>
        </w:pict>
      </w:r>
    </w:p>
    <w:p w14:paraId="4370F4BD" w14:textId="77777777" w:rsidR="00B45A29" w:rsidRPr="00B45A29" w:rsidRDefault="00B45A29" w:rsidP="00B45A29">
      <w:pPr>
        <w:rPr>
          <w:b/>
          <w:bCs/>
          <w:sz w:val="32"/>
          <w:szCs w:val="32"/>
        </w:rPr>
      </w:pPr>
      <w:r w:rsidRPr="00B45A29">
        <w:rPr>
          <w:b/>
          <w:bCs/>
          <w:sz w:val="32"/>
          <w:szCs w:val="32"/>
        </w:rPr>
        <w:t>137. Error 10 — Other Employees' Records Appear</w:t>
      </w:r>
    </w:p>
    <w:p w14:paraId="5F69CE53" w14:textId="77777777" w:rsidR="00B45A29" w:rsidRPr="00B45A29" w:rsidRDefault="00B45A29" w:rsidP="00B45A29">
      <w:pPr>
        <w:rPr>
          <w:sz w:val="32"/>
          <w:szCs w:val="32"/>
        </w:rPr>
      </w:pPr>
      <w:r w:rsidRPr="00B45A29">
        <w:rPr>
          <w:sz w:val="32"/>
          <w:szCs w:val="32"/>
        </w:rPr>
        <w:t>Investigate:</w:t>
      </w:r>
    </w:p>
    <w:p w14:paraId="791D33EB" w14:textId="77777777" w:rsidR="00B45A29" w:rsidRPr="00B45A29" w:rsidRDefault="00B45A29" w:rsidP="00B45A29">
      <w:pPr>
        <w:rPr>
          <w:b/>
          <w:bCs/>
          <w:sz w:val="32"/>
          <w:szCs w:val="32"/>
        </w:rPr>
      </w:pPr>
      <w:r w:rsidRPr="00B45A29">
        <w:rPr>
          <w:b/>
          <w:bCs/>
          <w:sz w:val="32"/>
          <w:szCs w:val="32"/>
        </w:rPr>
        <w:t>Gallery filter</w:t>
      </w:r>
    </w:p>
    <w:p w14:paraId="705DC28B" w14:textId="77777777" w:rsidR="00B45A29" w:rsidRPr="00B45A29" w:rsidRDefault="00B45A29" w:rsidP="00B45A29">
      <w:pPr>
        <w:rPr>
          <w:sz w:val="32"/>
          <w:szCs w:val="32"/>
        </w:rPr>
      </w:pPr>
      <w:r w:rsidRPr="00B45A29">
        <w:rPr>
          <w:sz w:val="32"/>
          <w:szCs w:val="32"/>
        </w:rPr>
        <w:t>and more importantly:</w:t>
      </w:r>
    </w:p>
    <w:p w14:paraId="57FD3838" w14:textId="77777777" w:rsidR="00B45A29" w:rsidRPr="00B45A29" w:rsidRDefault="00B45A29" w:rsidP="00B45A29">
      <w:pPr>
        <w:rPr>
          <w:b/>
          <w:bCs/>
          <w:sz w:val="32"/>
          <w:szCs w:val="32"/>
        </w:rPr>
      </w:pPr>
      <w:r w:rsidRPr="00B45A29">
        <w:rPr>
          <w:b/>
          <w:bCs/>
          <w:sz w:val="32"/>
          <w:szCs w:val="32"/>
        </w:rPr>
        <w:t>Dataverse security.</w:t>
      </w:r>
    </w:p>
    <w:p w14:paraId="2862A193" w14:textId="77777777" w:rsidR="00B45A29" w:rsidRPr="00B45A29" w:rsidRDefault="00B45A29" w:rsidP="00B45A29">
      <w:pPr>
        <w:rPr>
          <w:sz w:val="32"/>
          <w:szCs w:val="32"/>
        </w:rPr>
      </w:pPr>
      <w:r w:rsidRPr="00B45A29">
        <w:rPr>
          <w:sz w:val="32"/>
          <w:szCs w:val="32"/>
        </w:rPr>
        <w:t>Remember:</w:t>
      </w:r>
    </w:p>
    <w:p w14:paraId="6ADD4716" w14:textId="77777777" w:rsidR="00B45A29" w:rsidRPr="00B45A29" w:rsidRDefault="00B45A29" w:rsidP="00B45A29">
      <w:pPr>
        <w:rPr>
          <w:b/>
          <w:bCs/>
          <w:sz w:val="32"/>
          <w:szCs w:val="32"/>
        </w:rPr>
      </w:pPr>
      <w:r w:rsidRPr="00B45A29">
        <w:rPr>
          <w:b/>
          <w:bCs/>
          <w:sz w:val="32"/>
          <w:szCs w:val="32"/>
        </w:rPr>
        <w:t>UI Filter ≠ Security.</w:t>
      </w:r>
    </w:p>
    <w:p w14:paraId="45FD0A28" w14:textId="77777777" w:rsidR="00B45A29" w:rsidRPr="00B45A29" w:rsidRDefault="00B45A29" w:rsidP="00B45A29">
      <w:pPr>
        <w:rPr>
          <w:sz w:val="32"/>
          <w:szCs w:val="32"/>
        </w:rPr>
      </w:pPr>
      <w:r w:rsidRPr="00B45A29">
        <w:rPr>
          <w:sz w:val="32"/>
          <w:szCs w:val="32"/>
        </w:rPr>
        <w:pict w14:anchorId="1A2633CB">
          <v:rect id="_x0000_i7983" style="width:0;height:1.5pt" o:hralign="center" o:hrstd="t" o:hr="t" fillcolor="#a0a0a0" stroked="f"/>
        </w:pict>
      </w:r>
    </w:p>
    <w:p w14:paraId="177B816B" w14:textId="77777777" w:rsidR="00B45A29" w:rsidRPr="00B45A29" w:rsidRDefault="00B45A29" w:rsidP="00B45A29">
      <w:pPr>
        <w:rPr>
          <w:b/>
          <w:bCs/>
          <w:sz w:val="32"/>
          <w:szCs w:val="32"/>
        </w:rPr>
      </w:pPr>
      <w:r w:rsidRPr="00B45A29">
        <w:rPr>
          <w:b/>
          <w:bCs/>
          <w:sz w:val="32"/>
          <w:szCs w:val="32"/>
        </w:rPr>
        <w:t>138. Error 11 — Delegation Warning</w:t>
      </w:r>
    </w:p>
    <w:p w14:paraId="78209406" w14:textId="77777777" w:rsidR="00B45A29" w:rsidRPr="00B45A29" w:rsidRDefault="00B45A29" w:rsidP="00B45A29">
      <w:pPr>
        <w:rPr>
          <w:sz w:val="32"/>
          <w:szCs w:val="32"/>
        </w:rPr>
      </w:pPr>
      <w:r w:rsidRPr="00B45A29">
        <w:rPr>
          <w:sz w:val="32"/>
          <w:szCs w:val="32"/>
        </w:rPr>
        <w:lastRenderedPageBreak/>
        <w:t>Do not simply say:</w:t>
      </w:r>
    </w:p>
    <w:p w14:paraId="14DBA630" w14:textId="77777777" w:rsidR="00B45A29" w:rsidRPr="00B45A29" w:rsidRDefault="00B45A29" w:rsidP="00B45A29">
      <w:pPr>
        <w:rPr>
          <w:sz w:val="32"/>
          <w:szCs w:val="32"/>
        </w:rPr>
      </w:pPr>
      <w:r w:rsidRPr="00B45A29">
        <w:rPr>
          <w:sz w:val="32"/>
          <w:szCs w:val="32"/>
        </w:rPr>
        <w:t>It's only a warning.</w:t>
      </w:r>
    </w:p>
    <w:p w14:paraId="49834A97" w14:textId="77777777" w:rsidR="00B45A29" w:rsidRPr="00B45A29" w:rsidRDefault="00B45A29" w:rsidP="00B45A29">
      <w:pPr>
        <w:rPr>
          <w:sz w:val="32"/>
          <w:szCs w:val="32"/>
        </w:rPr>
      </w:pPr>
      <w:r w:rsidRPr="00B45A29">
        <w:rPr>
          <w:sz w:val="32"/>
          <w:szCs w:val="32"/>
        </w:rPr>
        <w:t>Ask:</w:t>
      </w:r>
    </w:p>
    <w:p w14:paraId="4CD163D0" w14:textId="77777777" w:rsidR="00B45A29" w:rsidRPr="00B45A29" w:rsidRDefault="00B45A29" w:rsidP="00B45A29">
      <w:pPr>
        <w:rPr>
          <w:b/>
          <w:bCs/>
          <w:sz w:val="32"/>
          <w:szCs w:val="32"/>
        </w:rPr>
      </w:pPr>
      <w:r w:rsidRPr="00B45A29">
        <w:rPr>
          <w:b/>
          <w:bCs/>
          <w:sz w:val="32"/>
          <w:szCs w:val="32"/>
        </w:rPr>
        <w:t>How many records can production have?</w:t>
      </w:r>
    </w:p>
    <w:p w14:paraId="17EEFE0D" w14:textId="77777777" w:rsidR="00B45A29" w:rsidRPr="00B45A29" w:rsidRDefault="00B45A29" w:rsidP="00B45A29">
      <w:pPr>
        <w:rPr>
          <w:b/>
          <w:bCs/>
          <w:sz w:val="32"/>
          <w:szCs w:val="32"/>
        </w:rPr>
      </w:pPr>
      <w:r w:rsidRPr="00B45A29">
        <w:rPr>
          <w:b/>
          <w:bCs/>
          <w:sz w:val="32"/>
          <w:szCs w:val="32"/>
        </w:rPr>
        <w:t>Which part is nondelegable?</w:t>
      </w:r>
    </w:p>
    <w:p w14:paraId="46950A3F" w14:textId="77777777" w:rsidR="00B45A29" w:rsidRPr="00B45A29" w:rsidRDefault="00B45A29" w:rsidP="00B45A29">
      <w:pPr>
        <w:rPr>
          <w:b/>
          <w:bCs/>
          <w:sz w:val="32"/>
          <w:szCs w:val="32"/>
        </w:rPr>
      </w:pPr>
      <w:r w:rsidRPr="00B45A29">
        <w:rPr>
          <w:b/>
          <w:bCs/>
          <w:sz w:val="32"/>
          <w:szCs w:val="32"/>
        </w:rPr>
        <w:t>Is there a delegable alternative?</w:t>
      </w:r>
    </w:p>
    <w:p w14:paraId="5EB6DE57" w14:textId="77777777" w:rsidR="00B45A29" w:rsidRPr="00B45A29" w:rsidRDefault="00B45A29" w:rsidP="00B45A29">
      <w:pPr>
        <w:rPr>
          <w:b/>
          <w:bCs/>
          <w:sz w:val="32"/>
          <w:szCs w:val="32"/>
        </w:rPr>
      </w:pPr>
      <w:r w:rsidRPr="00B45A29">
        <w:rPr>
          <w:b/>
          <w:bCs/>
          <w:sz w:val="32"/>
          <w:szCs w:val="32"/>
        </w:rPr>
        <w:t>Should data model/query change?</w:t>
      </w:r>
    </w:p>
    <w:p w14:paraId="287C8613" w14:textId="77777777" w:rsidR="00B45A29" w:rsidRPr="00B45A29" w:rsidRDefault="00B45A29" w:rsidP="00B45A29">
      <w:pPr>
        <w:rPr>
          <w:sz w:val="32"/>
          <w:szCs w:val="32"/>
        </w:rPr>
      </w:pPr>
      <w:r w:rsidRPr="00B45A29">
        <w:rPr>
          <w:sz w:val="32"/>
          <w:szCs w:val="32"/>
        </w:rPr>
        <w:t>Current nondelegable local processing may be limited to 500 records by default, configurable up to 2,000.</w:t>
      </w:r>
    </w:p>
    <w:p w14:paraId="4C3051E8" w14:textId="77777777" w:rsidR="00B45A29" w:rsidRPr="00B45A29" w:rsidRDefault="00B45A29" w:rsidP="00B45A29">
      <w:pPr>
        <w:rPr>
          <w:sz w:val="32"/>
          <w:szCs w:val="32"/>
        </w:rPr>
      </w:pPr>
      <w:r w:rsidRPr="00B45A29">
        <w:rPr>
          <w:sz w:val="32"/>
          <w:szCs w:val="32"/>
        </w:rPr>
        <w:pict w14:anchorId="469DA58C">
          <v:rect id="_x0000_i7984" style="width:0;height:1.5pt" o:hralign="center" o:hrstd="t" o:hr="t" fillcolor="#a0a0a0" stroked="f"/>
        </w:pict>
      </w:r>
    </w:p>
    <w:p w14:paraId="74C3044D" w14:textId="77777777" w:rsidR="00B45A29" w:rsidRPr="00B45A29" w:rsidRDefault="00B45A29" w:rsidP="00B45A29">
      <w:pPr>
        <w:rPr>
          <w:b/>
          <w:bCs/>
          <w:sz w:val="32"/>
          <w:szCs w:val="32"/>
        </w:rPr>
      </w:pPr>
      <w:r w:rsidRPr="00B45A29">
        <w:rPr>
          <w:b/>
          <w:bCs/>
          <w:sz w:val="32"/>
          <w:szCs w:val="32"/>
        </w:rPr>
        <w:t>PART V — DEBUGGING EXERCISE</w:t>
      </w:r>
    </w:p>
    <w:p w14:paraId="7888E1B3" w14:textId="77777777" w:rsidR="00B45A29" w:rsidRPr="00B45A29" w:rsidRDefault="00B45A29" w:rsidP="00B45A29">
      <w:pPr>
        <w:rPr>
          <w:b/>
          <w:bCs/>
          <w:sz w:val="32"/>
          <w:szCs w:val="32"/>
        </w:rPr>
      </w:pPr>
      <w:r w:rsidRPr="00B45A29">
        <w:rPr>
          <w:b/>
          <w:bCs/>
          <w:sz w:val="32"/>
          <w:szCs w:val="32"/>
        </w:rPr>
        <w:t>139. Broken Formula</w:t>
      </w:r>
    </w:p>
    <w:p w14:paraId="3647873D" w14:textId="77777777" w:rsidR="00B45A29" w:rsidRPr="00B45A29" w:rsidRDefault="00B45A29" w:rsidP="00B45A29">
      <w:pPr>
        <w:rPr>
          <w:sz w:val="32"/>
          <w:szCs w:val="32"/>
        </w:rPr>
      </w:pPr>
      <w:r w:rsidRPr="00B45A29">
        <w:rPr>
          <w:sz w:val="32"/>
          <w:szCs w:val="32"/>
        </w:rPr>
        <w:t>Student writes:</w:t>
      </w:r>
    </w:p>
    <w:p w14:paraId="711C08B2" w14:textId="77777777" w:rsidR="00B45A29" w:rsidRPr="00B45A29" w:rsidRDefault="00B45A29" w:rsidP="00B45A29">
      <w:pPr>
        <w:rPr>
          <w:sz w:val="32"/>
          <w:szCs w:val="32"/>
        </w:rPr>
      </w:pPr>
      <w:r w:rsidRPr="00B45A29">
        <w:rPr>
          <w:sz w:val="32"/>
          <w:szCs w:val="32"/>
        </w:rPr>
        <w:t>Sort(</w:t>
      </w:r>
    </w:p>
    <w:p w14:paraId="5B869730" w14:textId="77777777" w:rsidR="00B45A29" w:rsidRPr="00B45A29" w:rsidRDefault="00B45A29" w:rsidP="00B45A29">
      <w:pPr>
        <w:rPr>
          <w:sz w:val="32"/>
          <w:szCs w:val="32"/>
        </w:rPr>
      </w:pPr>
      <w:r w:rsidRPr="00B45A29">
        <w:rPr>
          <w:sz w:val="32"/>
          <w:szCs w:val="32"/>
        </w:rPr>
        <w:t xml:space="preserve">    Filter(</w:t>
      </w:r>
    </w:p>
    <w:p w14:paraId="5562F676" w14:textId="77777777" w:rsidR="00B45A29" w:rsidRPr="00B45A29" w:rsidRDefault="00B45A29" w:rsidP="00B45A29">
      <w:pPr>
        <w:rPr>
          <w:sz w:val="32"/>
          <w:szCs w:val="32"/>
        </w:rPr>
      </w:pPr>
      <w:r w:rsidRPr="00B45A29">
        <w:rPr>
          <w:sz w:val="32"/>
          <w:szCs w:val="32"/>
        </w:rPr>
        <w:t xml:space="preserve">        'Leave Requests',</w:t>
      </w:r>
    </w:p>
    <w:p w14:paraId="5095E788" w14:textId="77777777" w:rsidR="00B45A29" w:rsidRPr="00B45A29" w:rsidRDefault="00B45A29" w:rsidP="00B45A29">
      <w:pPr>
        <w:rPr>
          <w:sz w:val="32"/>
          <w:szCs w:val="32"/>
        </w:rPr>
      </w:pPr>
      <w:r w:rsidRPr="00B45A29">
        <w:rPr>
          <w:sz w:val="32"/>
          <w:szCs w:val="32"/>
        </w:rPr>
        <w:t xml:space="preserve">        Status = "Approved"</w:t>
      </w:r>
    </w:p>
    <w:p w14:paraId="21E01E01" w14:textId="77777777" w:rsidR="00B45A29" w:rsidRPr="00B45A29" w:rsidRDefault="00B45A29" w:rsidP="00B45A29">
      <w:pPr>
        <w:rPr>
          <w:sz w:val="32"/>
          <w:szCs w:val="32"/>
        </w:rPr>
      </w:pPr>
      <w:r w:rsidRPr="00B45A29">
        <w:rPr>
          <w:sz w:val="32"/>
          <w:szCs w:val="32"/>
        </w:rPr>
        <w:t xml:space="preserve">    ),</w:t>
      </w:r>
    </w:p>
    <w:p w14:paraId="2DEBDEC9" w14:textId="77777777" w:rsidR="00B45A29" w:rsidRPr="00B45A29" w:rsidRDefault="00B45A29" w:rsidP="00B45A29">
      <w:pPr>
        <w:rPr>
          <w:sz w:val="32"/>
          <w:szCs w:val="32"/>
        </w:rPr>
      </w:pPr>
      <w:r w:rsidRPr="00B45A29">
        <w:rPr>
          <w:sz w:val="32"/>
          <w:szCs w:val="32"/>
        </w:rPr>
        <w:t xml:space="preserve">    'Created On',</w:t>
      </w:r>
    </w:p>
    <w:p w14:paraId="4CCE975E" w14:textId="77777777" w:rsidR="00B45A29" w:rsidRPr="00B45A29" w:rsidRDefault="00B45A29" w:rsidP="00B45A29">
      <w:pPr>
        <w:rPr>
          <w:sz w:val="32"/>
          <w:szCs w:val="32"/>
        </w:rPr>
      </w:pPr>
      <w:r w:rsidRPr="00B45A29">
        <w:rPr>
          <w:sz w:val="32"/>
          <w:szCs w:val="32"/>
        </w:rPr>
        <w:t xml:space="preserve">    SortOrder.Descending</w:t>
      </w:r>
    </w:p>
    <w:p w14:paraId="2C91BC87" w14:textId="77777777" w:rsidR="00B45A29" w:rsidRPr="00B45A29" w:rsidRDefault="00B45A29" w:rsidP="00B45A29">
      <w:pPr>
        <w:rPr>
          <w:sz w:val="32"/>
          <w:szCs w:val="32"/>
        </w:rPr>
      </w:pPr>
      <w:r w:rsidRPr="00B45A29">
        <w:rPr>
          <w:sz w:val="32"/>
          <w:szCs w:val="32"/>
        </w:rPr>
        <w:t>)</w:t>
      </w:r>
    </w:p>
    <w:p w14:paraId="6DFA568A" w14:textId="77777777" w:rsidR="00B45A29" w:rsidRPr="00B45A29" w:rsidRDefault="00B45A29" w:rsidP="00B45A29">
      <w:pPr>
        <w:rPr>
          <w:sz w:val="32"/>
          <w:szCs w:val="32"/>
        </w:rPr>
      </w:pPr>
      <w:r w:rsidRPr="00B45A29">
        <w:rPr>
          <w:sz w:val="32"/>
          <w:szCs w:val="32"/>
        </w:rPr>
        <w:t>Status is Dataverse Choice.</w:t>
      </w:r>
    </w:p>
    <w:p w14:paraId="37D6E19F" w14:textId="77777777" w:rsidR="00B45A29" w:rsidRPr="00B45A29" w:rsidRDefault="00B45A29" w:rsidP="00B45A29">
      <w:pPr>
        <w:rPr>
          <w:sz w:val="32"/>
          <w:szCs w:val="32"/>
        </w:rPr>
      </w:pPr>
      <w:r w:rsidRPr="00B45A29">
        <w:rPr>
          <w:sz w:val="32"/>
          <w:szCs w:val="32"/>
        </w:rPr>
        <w:lastRenderedPageBreak/>
        <w:t>What may be wrong?</w:t>
      </w:r>
    </w:p>
    <w:p w14:paraId="499A6368" w14:textId="77777777" w:rsidR="00B45A29" w:rsidRPr="00B45A29" w:rsidRDefault="00B45A29" w:rsidP="00B45A29">
      <w:pPr>
        <w:rPr>
          <w:b/>
          <w:bCs/>
          <w:sz w:val="32"/>
          <w:szCs w:val="32"/>
        </w:rPr>
      </w:pPr>
      <w:r w:rsidRPr="00B45A29">
        <w:rPr>
          <w:b/>
          <w:bCs/>
          <w:sz w:val="32"/>
          <w:szCs w:val="32"/>
        </w:rPr>
        <w:t>Answer</w:t>
      </w:r>
    </w:p>
    <w:p w14:paraId="42E47408" w14:textId="77777777" w:rsidR="00B45A29" w:rsidRPr="00B45A29" w:rsidRDefault="00B45A29" w:rsidP="00B45A29">
      <w:pPr>
        <w:rPr>
          <w:sz w:val="32"/>
          <w:szCs w:val="32"/>
        </w:rPr>
      </w:pPr>
      <w:r w:rsidRPr="00B45A29">
        <w:rPr>
          <w:sz w:val="32"/>
          <w:szCs w:val="32"/>
        </w:rPr>
        <w:t>"Approved"</w:t>
      </w:r>
    </w:p>
    <w:p w14:paraId="51443C49" w14:textId="77777777" w:rsidR="00B45A29" w:rsidRPr="00B45A29" w:rsidRDefault="00B45A29" w:rsidP="00B45A29">
      <w:pPr>
        <w:rPr>
          <w:sz w:val="32"/>
          <w:szCs w:val="32"/>
        </w:rPr>
      </w:pPr>
      <w:r w:rsidRPr="00B45A29">
        <w:rPr>
          <w:sz w:val="32"/>
          <w:szCs w:val="32"/>
        </w:rPr>
        <w:t>is Text.</w:t>
      </w:r>
    </w:p>
    <w:p w14:paraId="41C98D25" w14:textId="77777777" w:rsidR="00B45A29" w:rsidRPr="00B45A29" w:rsidRDefault="00B45A29" w:rsidP="00B45A29">
      <w:pPr>
        <w:rPr>
          <w:sz w:val="32"/>
          <w:szCs w:val="32"/>
        </w:rPr>
      </w:pPr>
      <w:r w:rsidRPr="00B45A29">
        <w:rPr>
          <w:sz w:val="32"/>
          <w:szCs w:val="32"/>
        </w:rPr>
        <w:t>Status is:</w:t>
      </w:r>
    </w:p>
    <w:p w14:paraId="6C388900" w14:textId="77777777" w:rsidR="00B45A29" w:rsidRPr="00B45A29" w:rsidRDefault="00B45A29" w:rsidP="00B45A29">
      <w:pPr>
        <w:rPr>
          <w:b/>
          <w:bCs/>
          <w:sz w:val="32"/>
          <w:szCs w:val="32"/>
        </w:rPr>
      </w:pPr>
      <w:r w:rsidRPr="00B45A29">
        <w:rPr>
          <w:b/>
          <w:bCs/>
          <w:sz w:val="32"/>
          <w:szCs w:val="32"/>
        </w:rPr>
        <w:t>Choice.</w:t>
      </w:r>
    </w:p>
    <w:p w14:paraId="4FECA68E" w14:textId="77777777" w:rsidR="00B45A29" w:rsidRPr="00B45A29" w:rsidRDefault="00B45A29" w:rsidP="00B45A29">
      <w:pPr>
        <w:rPr>
          <w:sz w:val="32"/>
          <w:szCs w:val="32"/>
        </w:rPr>
      </w:pPr>
      <w:r w:rsidRPr="00B45A29">
        <w:rPr>
          <w:sz w:val="32"/>
          <w:szCs w:val="32"/>
        </w:rPr>
        <w:t>Use the correct Choice enum/value.</w:t>
      </w:r>
    </w:p>
    <w:p w14:paraId="44BE829B" w14:textId="77777777" w:rsidR="00B45A29" w:rsidRPr="00B45A29" w:rsidRDefault="00B45A29" w:rsidP="00B45A29">
      <w:pPr>
        <w:rPr>
          <w:sz w:val="32"/>
          <w:szCs w:val="32"/>
        </w:rPr>
      </w:pPr>
      <w:r w:rsidRPr="00B45A29">
        <w:rPr>
          <w:sz w:val="32"/>
          <w:szCs w:val="32"/>
        </w:rPr>
        <w:pict w14:anchorId="28E4CB8B">
          <v:rect id="_x0000_i7985" style="width:0;height:1.5pt" o:hralign="center" o:hrstd="t" o:hr="t" fillcolor="#a0a0a0" stroked="f"/>
        </w:pict>
      </w:r>
    </w:p>
    <w:p w14:paraId="5BA55929" w14:textId="77777777" w:rsidR="00B45A29" w:rsidRPr="00B45A29" w:rsidRDefault="00B45A29" w:rsidP="00B45A29">
      <w:pPr>
        <w:rPr>
          <w:b/>
          <w:bCs/>
          <w:sz w:val="32"/>
          <w:szCs w:val="32"/>
        </w:rPr>
      </w:pPr>
      <w:r w:rsidRPr="00B45A29">
        <w:rPr>
          <w:b/>
          <w:bCs/>
          <w:sz w:val="32"/>
          <w:szCs w:val="32"/>
        </w:rPr>
        <w:t>140. Broken Edit</w:t>
      </w:r>
    </w:p>
    <w:p w14:paraId="715A6677" w14:textId="77777777" w:rsidR="00B45A29" w:rsidRPr="00B45A29" w:rsidRDefault="00B45A29" w:rsidP="00B45A29">
      <w:pPr>
        <w:rPr>
          <w:sz w:val="32"/>
          <w:szCs w:val="32"/>
        </w:rPr>
      </w:pPr>
      <w:r w:rsidRPr="00B45A29">
        <w:rPr>
          <w:sz w:val="32"/>
          <w:szCs w:val="32"/>
        </w:rPr>
        <w:t>Student writes:</w:t>
      </w:r>
    </w:p>
    <w:p w14:paraId="3419C4A3" w14:textId="77777777" w:rsidR="00B45A29" w:rsidRPr="00B45A29" w:rsidRDefault="00B45A29" w:rsidP="00B45A29">
      <w:pPr>
        <w:rPr>
          <w:sz w:val="32"/>
          <w:szCs w:val="32"/>
        </w:rPr>
      </w:pPr>
      <w:r w:rsidRPr="00B45A29">
        <w:rPr>
          <w:sz w:val="32"/>
          <w:szCs w:val="32"/>
        </w:rPr>
        <w:t>Navigate(scrNewRequest)</w:t>
      </w:r>
    </w:p>
    <w:p w14:paraId="5B998026" w14:textId="77777777" w:rsidR="00B45A29" w:rsidRPr="00B45A29" w:rsidRDefault="00B45A29" w:rsidP="00B45A29">
      <w:pPr>
        <w:rPr>
          <w:sz w:val="32"/>
          <w:szCs w:val="32"/>
        </w:rPr>
      </w:pPr>
      <w:r w:rsidRPr="00B45A29">
        <w:rPr>
          <w:sz w:val="32"/>
          <w:szCs w:val="32"/>
        </w:rPr>
        <w:t>on Edit button.</w:t>
      </w:r>
    </w:p>
    <w:p w14:paraId="2AD610F7" w14:textId="77777777" w:rsidR="00B45A29" w:rsidRPr="00B45A29" w:rsidRDefault="00B45A29" w:rsidP="00B45A29">
      <w:pPr>
        <w:rPr>
          <w:sz w:val="32"/>
          <w:szCs w:val="32"/>
        </w:rPr>
      </w:pPr>
      <w:r w:rsidRPr="00B45A29">
        <w:rPr>
          <w:sz w:val="32"/>
          <w:szCs w:val="32"/>
        </w:rPr>
        <w:t>Form still creates new records.</w:t>
      </w:r>
    </w:p>
    <w:p w14:paraId="7155A16E" w14:textId="77777777" w:rsidR="00B45A29" w:rsidRPr="00B45A29" w:rsidRDefault="00B45A29" w:rsidP="00B45A29">
      <w:pPr>
        <w:rPr>
          <w:sz w:val="32"/>
          <w:szCs w:val="32"/>
        </w:rPr>
      </w:pPr>
      <w:r w:rsidRPr="00B45A29">
        <w:rPr>
          <w:sz w:val="32"/>
          <w:szCs w:val="32"/>
        </w:rPr>
        <w:t>What is missing?</w:t>
      </w:r>
    </w:p>
    <w:p w14:paraId="7D1EE0A9" w14:textId="77777777" w:rsidR="00B45A29" w:rsidRPr="00B45A29" w:rsidRDefault="00B45A29" w:rsidP="00B45A29">
      <w:pPr>
        <w:rPr>
          <w:b/>
          <w:bCs/>
          <w:sz w:val="32"/>
          <w:szCs w:val="32"/>
        </w:rPr>
      </w:pPr>
      <w:r w:rsidRPr="00B45A29">
        <w:rPr>
          <w:b/>
          <w:bCs/>
          <w:sz w:val="32"/>
          <w:szCs w:val="32"/>
        </w:rPr>
        <w:t>Answer</w:t>
      </w:r>
    </w:p>
    <w:p w14:paraId="249D9C39" w14:textId="77777777" w:rsidR="00B45A29" w:rsidRPr="00B45A29" w:rsidRDefault="00B45A29" w:rsidP="00B45A29">
      <w:pPr>
        <w:rPr>
          <w:sz w:val="32"/>
          <w:szCs w:val="32"/>
        </w:rPr>
      </w:pPr>
      <w:r w:rsidRPr="00B45A29">
        <w:rPr>
          <w:sz w:val="32"/>
          <w:szCs w:val="32"/>
        </w:rPr>
        <w:t>EditForm(frmLeaveRequest)</w:t>
      </w:r>
    </w:p>
    <w:p w14:paraId="4D7EEEAE" w14:textId="77777777" w:rsidR="00B45A29" w:rsidRPr="00B45A29" w:rsidRDefault="00B45A29" w:rsidP="00B45A29">
      <w:pPr>
        <w:rPr>
          <w:sz w:val="32"/>
          <w:szCs w:val="32"/>
        </w:rPr>
      </w:pPr>
      <w:r w:rsidRPr="00B45A29">
        <w:rPr>
          <w:sz w:val="32"/>
          <w:szCs w:val="32"/>
        </w:rPr>
        <w:pict w14:anchorId="6C616B9C">
          <v:rect id="_x0000_i7986" style="width:0;height:1.5pt" o:hralign="center" o:hrstd="t" o:hr="t" fillcolor="#a0a0a0" stroked="f"/>
        </w:pict>
      </w:r>
    </w:p>
    <w:p w14:paraId="199756FD" w14:textId="77777777" w:rsidR="00B45A29" w:rsidRPr="00B45A29" w:rsidRDefault="00B45A29" w:rsidP="00B45A29">
      <w:pPr>
        <w:rPr>
          <w:b/>
          <w:bCs/>
          <w:sz w:val="32"/>
          <w:szCs w:val="32"/>
        </w:rPr>
      </w:pPr>
      <w:r w:rsidRPr="00B45A29">
        <w:rPr>
          <w:b/>
          <w:bCs/>
          <w:sz w:val="32"/>
          <w:szCs w:val="32"/>
        </w:rPr>
        <w:t>141. Broken New Request</w:t>
      </w:r>
    </w:p>
    <w:p w14:paraId="5DF0F037" w14:textId="77777777" w:rsidR="00B45A29" w:rsidRPr="00B45A29" w:rsidRDefault="00B45A29" w:rsidP="00B45A29">
      <w:pPr>
        <w:rPr>
          <w:sz w:val="32"/>
          <w:szCs w:val="32"/>
        </w:rPr>
      </w:pPr>
      <w:r w:rsidRPr="00B45A29">
        <w:rPr>
          <w:sz w:val="32"/>
          <w:szCs w:val="32"/>
        </w:rPr>
        <w:t>Home uses:</w:t>
      </w:r>
    </w:p>
    <w:p w14:paraId="7F3C52AE" w14:textId="77777777" w:rsidR="00B45A29" w:rsidRPr="00B45A29" w:rsidRDefault="00B45A29" w:rsidP="00B45A29">
      <w:pPr>
        <w:rPr>
          <w:sz w:val="32"/>
          <w:szCs w:val="32"/>
        </w:rPr>
      </w:pPr>
      <w:r w:rsidRPr="00B45A29">
        <w:rPr>
          <w:sz w:val="32"/>
          <w:szCs w:val="32"/>
        </w:rPr>
        <w:t>Navigate(scrNewRequest)</w:t>
      </w:r>
    </w:p>
    <w:p w14:paraId="483CE235" w14:textId="77777777" w:rsidR="00B45A29" w:rsidRPr="00B45A29" w:rsidRDefault="00B45A29" w:rsidP="00B45A29">
      <w:pPr>
        <w:rPr>
          <w:sz w:val="32"/>
          <w:szCs w:val="32"/>
        </w:rPr>
      </w:pPr>
      <w:r w:rsidRPr="00B45A29">
        <w:rPr>
          <w:sz w:val="32"/>
          <w:szCs w:val="32"/>
        </w:rPr>
        <w:t>After previously editing Hana's request, form still shows Hana's values.</w:t>
      </w:r>
    </w:p>
    <w:p w14:paraId="62BEF4FA" w14:textId="77777777" w:rsidR="00B45A29" w:rsidRPr="00B45A29" w:rsidRDefault="00B45A29" w:rsidP="00B45A29">
      <w:pPr>
        <w:rPr>
          <w:sz w:val="32"/>
          <w:szCs w:val="32"/>
        </w:rPr>
      </w:pPr>
      <w:r w:rsidRPr="00B45A29">
        <w:rPr>
          <w:sz w:val="32"/>
          <w:szCs w:val="32"/>
        </w:rPr>
        <w:lastRenderedPageBreak/>
        <w:t>What is missing?</w:t>
      </w:r>
    </w:p>
    <w:p w14:paraId="52C8FFF9" w14:textId="77777777" w:rsidR="00B45A29" w:rsidRPr="00B45A29" w:rsidRDefault="00B45A29" w:rsidP="00B45A29">
      <w:pPr>
        <w:rPr>
          <w:b/>
          <w:bCs/>
          <w:sz w:val="32"/>
          <w:szCs w:val="32"/>
        </w:rPr>
      </w:pPr>
      <w:r w:rsidRPr="00B45A29">
        <w:rPr>
          <w:b/>
          <w:bCs/>
          <w:sz w:val="32"/>
          <w:szCs w:val="32"/>
        </w:rPr>
        <w:t>Answer</w:t>
      </w:r>
    </w:p>
    <w:p w14:paraId="0410D58B" w14:textId="77777777" w:rsidR="00B45A29" w:rsidRPr="00B45A29" w:rsidRDefault="00B45A29" w:rsidP="00B45A29">
      <w:pPr>
        <w:rPr>
          <w:sz w:val="32"/>
          <w:szCs w:val="32"/>
        </w:rPr>
      </w:pPr>
      <w:r w:rsidRPr="00B45A29">
        <w:rPr>
          <w:sz w:val="32"/>
          <w:szCs w:val="32"/>
        </w:rPr>
        <w:t>NewForm(frmLeaveRequest)</w:t>
      </w:r>
    </w:p>
    <w:p w14:paraId="14DCE00F" w14:textId="77777777" w:rsidR="00B45A29" w:rsidRPr="00B45A29" w:rsidRDefault="00B45A29" w:rsidP="00B45A29">
      <w:pPr>
        <w:rPr>
          <w:sz w:val="32"/>
          <w:szCs w:val="32"/>
        </w:rPr>
      </w:pPr>
      <w:r w:rsidRPr="00B45A29">
        <w:rPr>
          <w:sz w:val="32"/>
          <w:szCs w:val="32"/>
        </w:rPr>
        <w:pict w14:anchorId="706A30E3">
          <v:rect id="_x0000_i7987" style="width:0;height:1.5pt" o:hralign="center" o:hrstd="t" o:hr="t" fillcolor="#a0a0a0" stroked="f"/>
        </w:pict>
      </w:r>
    </w:p>
    <w:p w14:paraId="788C5984" w14:textId="77777777" w:rsidR="00B45A29" w:rsidRPr="00B45A29" w:rsidRDefault="00B45A29" w:rsidP="00B45A29">
      <w:pPr>
        <w:rPr>
          <w:b/>
          <w:bCs/>
          <w:sz w:val="32"/>
          <w:szCs w:val="32"/>
        </w:rPr>
      </w:pPr>
      <w:r w:rsidRPr="00B45A29">
        <w:rPr>
          <w:b/>
          <w:bCs/>
          <w:sz w:val="32"/>
          <w:szCs w:val="32"/>
        </w:rPr>
        <w:t>142. Broken Details</w:t>
      </w:r>
    </w:p>
    <w:p w14:paraId="3B531464" w14:textId="77777777" w:rsidR="00B45A29" w:rsidRPr="00B45A29" w:rsidRDefault="00B45A29" w:rsidP="00B45A29">
      <w:pPr>
        <w:rPr>
          <w:sz w:val="32"/>
          <w:szCs w:val="32"/>
        </w:rPr>
      </w:pPr>
      <w:r w:rsidRPr="00B45A29">
        <w:rPr>
          <w:sz w:val="32"/>
          <w:szCs w:val="32"/>
        </w:rPr>
        <w:t>Form Item:</w:t>
      </w:r>
    </w:p>
    <w:p w14:paraId="7D42087B" w14:textId="77777777" w:rsidR="00B45A29" w:rsidRPr="00B45A29" w:rsidRDefault="00B45A29" w:rsidP="00B45A29">
      <w:pPr>
        <w:rPr>
          <w:sz w:val="32"/>
          <w:szCs w:val="32"/>
        </w:rPr>
      </w:pPr>
      <w:r w:rsidRPr="00B45A29">
        <w:rPr>
          <w:sz w:val="32"/>
          <w:szCs w:val="32"/>
        </w:rPr>
        <w:t>galLeaveRequests.Selected</w:t>
      </w:r>
    </w:p>
    <w:p w14:paraId="694C53D0" w14:textId="77777777" w:rsidR="00B45A29" w:rsidRPr="00B45A29" w:rsidRDefault="00B45A29" w:rsidP="00B45A29">
      <w:pPr>
        <w:rPr>
          <w:sz w:val="32"/>
          <w:szCs w:val="32"/>
        </w:rPr>
      </w:pPr>
      <w:r w:rsidRPr="00B45A29">
        <w:rPr>
          <w:sz w:val="32"/>
          <w:szCs w:val="32"/>
        </w:rPr>
        <w:t>but Details is later opened from another screen.</w:t>
      </w:r>
    </w:p>
    <w:p w14:paraId="30383997" w14:textId="77777777" w:rsidR="00B45A29" w:rsidRPr="00B45A29" w:rsidRDefault="00B45A29" w:rsidP="00B45A29">
      <w:pPr>
        <w:rPr>
          <w:sz w:val="32"/>
          <w:szCs w:val="32"/>
        </w:rPr>
      </w:pPr>
      <w:r w:rsidRPr="00B45A29">
        <w:rPr>
          <w:sz w:val="32"/>
          <w:szCs w:val="32"/>
        </w:rPr>
        <w:t>What architecture would be cleaner?</w:t>
      </w:r>
    </w:p>
    <w:p w14:paraId="78062653" w14:textId="77777777" w:rsidR="00B45A29" w:rsidRPr="00B45A29" w:rsidRDefault="00B45A29" w:rsidP="00B45A29">
      <w:pPr>
        <w:rPr>
          <w:b/>
          <w:bCs/>
          <w:sz w:val="32"/>
          <w:szCs w:val="32"/>
        </w:rPr>
      </w:pPr>
      <w:r w:rsidRPr="00B45A29">
        <w:rPr>
          <w:b/>
          <w:bCs/>
          <w:sz w:val="32"/>
          <w:szCs w:val="32"/>
        </w:rPr>
        <w:t>Answer</w:t>
      </w:r>
    </w:p>
    <w:p w14:paraId="1EF94181" w14:textId="77777777" w:rsidR="00B45A29" w:rsidRPr="00B45A29" w:rsidRDefault="00B45A29" w:rsidP="00B45A29">
      <w:pPr>
        <w:rPr>
          <w:sz w:val="32"/>
          <w:szCs w:val="32"/>
        </w:rPr>
      </w:pPr>
      <w:r w:rsidRPr="00B45A29">
        <w:rPr>
          <w:sz w:val="32"/>
          <w:szCs w:val="32"/>
        </w:rPr>
        <w:t>Store selected request:</w:t>
      </w:r>
    </w:p>
    <w:p w14:paraId="5B52B55F" w14:textId="77777777" w:rsidR="00B45A29" w:rsidRPr="00B45A29" w:rsidRDefault="00B45A29" w:rsidP="00B45A29">
      <w:pPr>
        <w:rPr>
          <w:sz w:val="32"/>
          <w:szCs w:val="32"/>
        </w:rPr>
      </w:pPr>
      <w:r w:rsidRPr="00B45A29">
        <w:rPr>
          <w:sz w:val="32"/>
          <w:szCs w:val="32"/>
        </w:rPr>
        <w:t>Set(</w:t>
      </w:r>
    </w:p>
    <w:p w14:paraId="0F04F09B" w14:textId="77777777" w:rsidR="00B45A29" w:rsidRPr="00B45A29" w:rsidRDefault="00B45A29" w:rsidP="00B45A29">
      <w:pPr>
        <w:rPr>
          <w:sz w:val="32"/>
          <w:szCs w:val="32"/>
        </w:rPr>
      </w:pPr>
      <w:r w:rsidRPr="00B45A29">
        <w:rPr>
          <w:sz w:val="32"/>
          <w:szCs w:val="32"/>
        </w:rPr>
        <w:t xml:space="preserve">    varSelectedRequest,</w:t>
      </w:r>
    </w:p>
    <w:p w14:paraId="4B8F1DC9" w14:textId="77777777" w:rsidR="00B45A29" w:rsidRPr="00B45A29" w:rsidRDefault="00B45A29" w:rsidP="00B45A29">
      <w:pPr>
        <w:rPr>
          <w:sz w:val="32"/>
          <w:szCs w:val="32"/>
        </w:rPr>
      </w:pPr>
      <w:r w:rsidRPr="00B45A29">
        <w:rPr>
          <w:sz w:val="32"/>
          <w:szCs w:val="32"/>
        </w:rPr>
        <w:t xml:space="preserve">    ThisItem</w:t>
      </w:r>
    </w:p>
    <w:p w14:paraId="4C7679B1" w14:textId="77777777" w:rsidR="00B45A29" w:rsidRPr="00B45A29" w:rsidRDefault="00B45A29" w:rsidP="00B45A29">
      <w:pPr>
        <w:rPr>
          <w:sz w:val="32"/>
          <w:szCs w:val="32"/>
        </w:rPr>
      </w:pPr>
      <w:r w:rsidRPr="00B45A29">
        <w:rPr>
          <w:sz w:val="32"/>
          <w:szCs w:val="32"/>
        </w:rPr>
        <w:t>)</w:t>
      </w:r>
    </w:p>
    <w:p w14:paraId="782754B0" w14:textId="77777777" w:rsidR="00B45A29" w:rsidRPr="00B45A29" w:rsidRDefault="00B45A29" w:rsidP="00B45A29">
      <w:pPr>
        <w:rPr>
          <w:sz w:val="32"/>
          <w:szCs w:val="32"/>
        </w:rPr>
      </w:pPr>
      <w:r w:rsidRPr="00B45A29">
        <w:rPr>
          <w:sz w:val="32"/>
          <w:szCs w:val="32"/>
        </w:rPr>
        <w:t>and use:</w:t>
      </w:r>
    </w:p>
    <w:p w14:paraId="17E8D887" w14:textId="77777777" w:rsidR="00B45A29" w:rsidRPr="00B45A29" w:rsidRDefault="00B45A29" w:rsidP="00B45A29">
      <w:pPr>
        <w:rPr>
          <w:sz w:val="32"/>
          <w:szCs w:val="32"/>
        </w:rPr>
      </w:pPr>
      <w:r w:rsidRPr="00B45A29">
        <w:rPr>
          <w:sz w:val="32"/>
          <w:szCs w:val="32"/>
        </w:rPr>
        <w:t>varSelectedRequest</w:t>
      </w:r>
    </w:p>
    <w:p w14:paraId="5AC77ECB" w14:textId="77777777" w:rsidR="00B45A29" w:rsidRPr="00B45A29" w:rsidRDefault="00B45A29" w:rsidP="00B45A29">
      <w:pPr>
        <w:rPr>
          <w:sz w:val="32"/>
          <w:szCs w:val="32"/>
        </w:rPr>
      </w:pPr>
      <w:r w:rsidRPr="00B45A29">
        <w:rPr>
          <w:sz w:val="32"/>
          <w:szCs w:val="32"/>
        </w:rPr>
        <w:t>on Details.</w:t>
      </w:r>
    </w:p>
    <w:p w14:paraId="32582416" w14:textId="77777777" w:rsidR="00B45A29" w:rsidRPr="00B45A29" w:rsidRDefault="00B45A29" w:rsidP="00B45A29">
      <w:pPr>
        <w:rPr>
          <w:sz w:val="32"/>
          <w:szCs w:val="32"/>
        </w:rPr>
      </w:pPr>
      <w:r w:rsidRPr="00B45A29">
        <w:rPr>
          <w:sz w:val="32"/>
          <w:szCs w:val="32"/>
        </w:rPr>
        <w:pict w14:anchorId="34E25FFD">
          <v:rect id="_x0000_i7988" style="width:0;height:1.5pt" o:hralign="center" o:hrstd="t" o:hr="t" fillcolor="#a0a0a0" stroked="f"/>
        </w:pict>
      </w:r>
    </w:p>
    <w:p w14:paraId="7A6D40DF" w14:textId="77777777" w:rsidR="00B45A29" w:rsidRPr="00B45A29" w:rsidRDefault="00B45A29" w:rsidP="00B45A29">
      <w:pPr>
        <w:rPr>
          <w:b/>
          <w:bCs/>
          <w:sz w:val="32"/>
          <w:szCs w:val="32"/>
        </w:rPr>
      </w:pPr>
      <w:r w:rsidRPr="00B45A29">
        <w:rPr>
          <w:b/>
          <w:bCs/>
          <w:sz w:val="32"/>
          <w:szCs w:val="32"/>
        </w:rPr>
        <w:t>PART W — INDEPENDENT CHALLENGE</w:t>
      </w:r>
    </w:p>
    <w:p w14:paraId="4C5EA5E5" w14:textId="77777777" w:rsidR="00B45A29" w:rsidRPr="00B45A29" w:rsidRDefault="00B45A29" w:rsidP="00B45A29">
      <w:pPr>
        <w:rPr>
          <w:b/>
          <w:bCs/>
          <w:sz w:val="32"/>
          <w:szCs w:val="32"/>
        </w:rPr>
      </w:pPr>
      <w:r w:rsidRPr="00B45A29">
        <w:rPr>
          <w:b/>
          <w:bCs/>
          <w:sz w:val="32"/>
          <w:szCs w:val="32"/>
        </w:rPr>
        <w:t>143. Challenge — Smart Empty State</w:t>
      </w:r>
    </w:p>
    <w:p w14:paraId="660F17D5" w14:textId="77777777" w:rsidR="00B45A29" w:rsidRPr="00B45A29" w:rsidRDefault="00B45A29" w:rsidP="00B45A29">
      <w:pPr>
        <w:rPr>
          <w:sz w:val="32"/>
          <w:szCs w:val="32"/>
        </w:rPr>
      </w:pPr>
      <w:r w:rsidRPr="00B45A29">
        <w:rPr>
          <w:sz w:val="32"/>
          <w:szCs w:val="32"/>
        </w:rPr>
        <w:t>Students work independently.</w:t>
      </w:r>
    </w:p>
    <w:p w14:paraId="6C1237D1" w14:textId="77777777" w:rsidR="00B45A29" w:rsidRPr="00B45A29" w:rsidRDefault="00B45A29" w:rsidP="00B45A29">
      <w:pPr>
        <w:rPr>
          <w:sz w:val="32"/>
          <w:szCs w:val="32"/>
        </w:rPr>
      </w:pPr>
      <w:r w:rsidRPr="00B45A29">
        <w:rPr>
          <w:sz w:val="32"/>
          <w:szCs w:val="32"/>
        </w:rPr>
        <w:lastRenderedPageBreak/>
        <w:t>Requirement:</w:t>
      </w:r>
    </w:p>
    <w:p w14:paraId="11F44D48" w14:textId="77777777" w:rsidR="00B45A29" w:rsidRPr="00B45A29" w:rsidRDefault="00B45A29" w:rsidP="00B45A29">
      <w:pPr>
        <w:rPr>
          <w:sz w:val="32"/>
          <w:szCs w:val="32"/>
        </w:rPr>
      </w:pPr>
      <w:r w:rsidRPr="00B45A29">
        <w:rPr>
          <w:sz w:val="32"/>
          <w:szCs w:val="32"/>
        </w:rPr>
        <w:t>If Search box contains text and there are no results:</w:t>
      </w:r>
    </w:p>
    <w:p w14:paraId="64457C79" w14:textId="77777777" w:rsidR="00B45A29" w:rsidRPr="00B45A29" w:rsidRDefault="00B45A29" w:rsidP="00B45A29">
      <w:pPr>
        <w:rPr>
          <w:sz w:val="32"/>
          <w:szCs w:val="32"/>
        </w:rPr>
      </w:pPr>
      <w:r w:rsidRPr="00B45A29">
        <w:rPr>
          <w:sz w:val="32"/>
          <w:szCs w:val="32"/>
        </w:rPr>
        <w:t>Display:</w:t>
      </w:r>
    </w:p>
    <w:p w14:paraId="58C52C6F" w14:textId="77777777" w:rsidR="00B45A29" w:rsidRPr="00B45A29" w:rsidRDefault="00B45A29" w:rsidP="00B45A29">
      <w:pPr>
        <w:rPr>
          <w:sz w:val="32"/>
          <w:szCs w:val="32"/>
        </w:rPr>
      </w:pPr>
      <w:r w:rsidRPr="00B45A29">
        <w:rPr>
          <w:sz w:val="32"/>
          <w:szCs w:val="32"/>
        </w:rPr>
        <w:t>No requests match your search.</w:t>
      </w:r>
    </w:p>
    <w:p w14:paraId="1F468F8B" w14:textId="77777777" w:rsidR="00B45A29" w:rsidRPr="00B45A29" w:rsidRDefault="00B45A29" w:rsidP="00B45A29">
      <w:pPr>
        <w:rPr>
          <w:sz w:val="32"/>
          <w:szCs w:val="32"/>
        </w:rPr>
      </w:pPr>
      <w:r w:rsidRPr="00B45A29">
        <w:rPr>
          <w:sz w:val="32"/>
          <w:szCs w:val="32"/>
        </w:rPr>
        <w:t>If Search is empty and status is not All:</w:t>
      </w:r>
    </w:p>
    <w:p w14:paraId="70FD8C94" w14:textId="77777777" w:rsidR="00B45A29" w:rsidRPr="00B45A29" w:rsidRDefault="00B45A29" w:rsidP="00B45A29">
      <w:pPr>
        <w:rPr>
          <w:sz w:val="32"/>
          <w:szCs w:val="32"/>
        </w:rPr>
      </w:pPr>
      <w:r w:rsidRPr="00B45A29">
        <w:rPr>
          <w:sz w:val="32"/>
          <w:szCs w:val="32"/>
        </w:rPr>
        <w:t>Display:</w:t>
      </w:r>
    </w:p>
    <w:p w14:paraId="4A06F5BD" w14:textId="77777777" w:rsidR="00B45A29" w:rsidRPr="00B45A29" w:rsidRDefault="00B45A29" w:rsidP="00B45A29">
      <w:pPr>
        <w:rPr>
          <w:sz w:val="32"/>
          <w:szCs w:val="32"/>
        </w:rPr>
      </w:pPr>
      <w:r w:rsidRPr="00B45A29">
        <w:rPr>
          <w:sz w:val="32"/>
          <w:szCs w:val="32"/>
        </w:rPr>
        <w:t>No requests have this status.</w:t>
      </w:r>
    </w:p>
    <w:p w14:paraId="080E23C3" w14:textId="77777777" w:rsidR="00B45A29" w:rsidRPr="00B45A29" w:rsidRDefault="00B45A29" w:rsidP="00B45A29">
      <w:pPr>
        <w:rPr>
          <w:sz w:val="32"/>
          <w:szCs w:val="32"/>
        </w:rPr>
      </w:pPr>
      <w:r w:rsidRPr="00B45A29">
        <w:rPr>
          <w:sz w:val="32"/>
          <w:szCs w:val="32"/>
        </w:rPr>
        <w:t>Otherwise:</w:t>
      </w:r>
    </w:p>
    <w:p w14:paraId="217EA9FD" w14:textId="77777777" w:rsidR="00B45A29" w:rsidRPr="00B45A29" w:rsidRDefault="00B45A29" w:rsidP="00B45A29">
      <w:pPr>
        <w:rPr>
          <w:sz w:val="32"/>
          <w:szCs w:val="32"/>
        </w:rPr>
      </w:pPr>
      <w:r w:rsidRPr="00B45A29">
        <w:rPr>
          <w:sz w:val="32"/>
          <w:szCs w:val="32"/>
        </w:rPr>
        <w:t>You have no leave requests yet.</w:t>
      </w:r>
    </w:p>
    <w:p w14:paraId="134C0097" w14:textId="77777777" w:rsidR="00B45A29" w:rsidRPr="00B45A29" w:rsidRDefault="00B45A29" w:rsidP="00B45A29">
      <w:pPr>
        <w:rPr>
          <w:sz w:val="32"/>
          <w:szCs w:val="32"/>
        </w:rPr>
      </w:pPr>
      <w:r w:rsidRPr="00B45A29">
        <w:rPr>
          <w:sz w:val="32"/>
          <w:szCs w:val="32"/>
        </w:rPr>
        <w:pict w14:anchorId="6B89398F">
          <v:rect id="_x0000_i7989" style="width:0;height:1.5pt" o:hralign="center" o:hrstd="t" o:hr="t" fillcolor="#a0a0a0" stroked="f"/>
        </w:pict>
      </w:r>
    </w:p>
    <w:p w14:paraId="65BF64BD" w14:textId="77777777" w:rsidR="00B45A29" w:rsidRPr="00B45A29" w:rsidRDefault="00B45A29" w:rsidP="00B45A29">
      <w:pPr>
        <w:rPr>
          <w:b/>
          <w:bCs/>
          <w:sz w:val="32"/>
          <w:szCs w:val="32"/>
        </w:rPr>
      </w:pPr>
      <w:r w:rsidRPr="00B45A29">
        <w:rPr>
          <w:b/>
          <w:bCs/>
          <w:sz w:val="32"/>
          <w:szCs w:val="32"/>
        </w:rPr>
        <w:t>144. Suggested Logic</w:t>
      </w:r>
    </w:p>
    <w:p w14:paraId="7A88963A" w14:textId="77777777" w:rsidR="00B45A29" w:rsidRPr="00B45A29" w:rsidRDefault="00B45A29" w:rsidP="00B45A29">
      <w:pPr>
        <w:rPr>
          <w:sz w:val="32"/>
          <w:szCs w:val="32"/>
        </w:rPr>
      </w:pPr>
      <w:r w:rsidRPr="00B45A29">
        <w:rPr>
          <w:sz w:val="32"/>
          <w:szCs w:val="32"/>
        </w:rPr>
        <w:t>Conceptually:</w:t>
      </w:r>
    </w:p>
    <w:p w14:paraId="64F81AAA" w14:textId="77777777" w:rsidR="00B45A29" w:rsidRPr="00B45A29" w:rsidRDefault="00B45A29" w:rsidP="00B45A29">
      <w:pPr>
        <w:rPr>
          <w:sz w:val="32"/>
          <w:szCs w:val="32"/>
        </w:rPr>
      </w:pPr>
      <w:r w:rsidRPr="00B45A29">
        <w:rPr>
          <w:sz w:val="32"/>
          <w:szCs w:val="32"/>
        </w:rPr>
        <w:t>If(</w:t>
      </w:r>
    </w:p>
    <w:p w14:paraId="1D23E5AB" w14:textId="77777777" w:rsidR="00B45A29" w:rsidRPr="00B45A29" w:rsidRDefault="00B45A29" w:rsidP="00B45A29">
      <w:pPr>
        <w:rPr>
          <w:sz w:val="32"/>
          <w:szCs w:val="32"/>
        </w:rPr>
      </w:pPr>
      <w:r w:rsidRPr="00B45A29">
        <w:rPr>
          <w:sz w:val="32"/>
          <w:szCs w:val="32"/>
        </w:rPr>
        <w:t xml:space="preserve">    !IsBlank(txtRequestSearch.Text),</w:t>
      </w:r>
    </w:p>
    <w:p w14:paraId="052E98E8" w14:textId="77777777" w:rsidR="00B45A29" w:rsidRPr="00B45A29" w:rsidRDefault="00B45A29" w:rsidP="00B45A29">
      <w:pPr>
        <w:rPr>
          <w:sz w:val="32"/>
          <w:szCs w:val="32"/>
        </w:rPr>
      </w:pPr>
      <w:r w:rsidRPr="00B45A29">
        <w:rPr>
          <w:sz w:val="32"/>
          <w:szCs w:val="32"/>
        </w:rPr>
        <w:t xml:space="preserve">    "No requests match your search.",</w:t>
      </w:r>
    </w:p>
    <w:p w14:paraId="67ACB034" w14:textId="77777777" w:rsidR="00B45A29" w:rsidRPr="00B45A29" w:rsidRDefault="00B45A29" w:rsidP="00B45A29">
      <w:pPr>
        <w:rPr>
          <w:sz w:val="32"/>
          <w:szCs w:val="32"/>
        </w:rPr>
      </w:pPr>
    </w:p>
    <w:p w14:paraId="66F0B65F" w14:textId="77777777" w:rsidR="00B45A29" w:rsidRPr="00B45A29" w:rsidRDefault="00B45A29" w:rsidP="00B45A29">
      <w:pPr>
        <w:rPr>
          <w:sz w:val="32"/>
          <w:szCs w:val="32"/>
        </w:rPr>
      </w:pPr>
      <w:r w:rsidRPr="00B45A29">
        <w:rPr>
          <w:sz w:val="32"/>
          <w:szCs w:val="32"/>
        </w:rPr>
        <w:t xml:space="preserve">    drpStatusFilter.Selected.Value &lt;&gt; "All",</w:t>
      </w:r>
    </w:p>
    <w:p w14:paraId="3B91418A" w14:textId="77777777" w:rsidR="00B45A29" w:rsidRPr="00B45A29" w:rsidRDefault="00B45A29" w:rsidP="00B45A29">
      <w:pPr>
        <w:rPr>
          <w:sz w:val="32"/>
          <w:szCs w:val="32"/>
        </w:rPr>
      </w:pPr>
      <w:r w:rsidRPr="00B45A29">
        <w:rPr>
          <w:sz w:val="32"/>
          <w:szCs w:val="32"/>
        </w:rPr>
        <w:t xml:space="preserve">    "No requests have this status.",</w:t>
      </w:r>
    </w:p>
    <w:p w14:paraId="4E8C1B9B" w14:textId="77777777" w:rsidR="00B45A29" w:rsidRPr="00B45A29" w:rsidRDefault="00B45A29" w:rsidP="00B45A29">
      <w:pPr>
        <w:rPr>
          <w:sz w:val="32"/>
          <w:szCs w:val="32"/>
        </w:rPr>
      </w:pPr>
    </w:p>
    <w:p w14:paraId="700BE64B" w14:textId="77777777" w:rsidR="00B45A29" w:rsidRPr="00B45A29" w:rsidRDefault="00B45A29" w:rsidP="00B45A29">
      <w:pPr>
        <w:rPr>
          <w:sz w:val="32"/>
          <w:szCs w:val="32"/>
        </w:rPr>
      </w:pPr>
      <w:r w:rsidRPr="00B45A29">
        <w:rPr>
          <w:sz w:val="32"/>
          <w:szCs w:val="32"/>
        </w:rPr>
        <w:t xml:space="preserve">    "You have no leave requests yet."</w:t>
      </w:r>
    </w:p>
    <w:p w14:paraId="138EB50C" w14:textId="77777777" w:rsidR="00B45A29" w:rsidRPr="00B45A29" w:rsidRDefault="00B45A29" w:rsidP="00B45A29">
      <w:pPr>
        <w:rPr>
          <w:sz w:val="32"/>
          <w:szCs w:val="32"/>
        </w:rPr>
      </w:pPr>
      <w:r w:rsidRPr="00B45A29">
        <w:rPr>
          <w:sz w:val="32"/>
          <w:szCs w:val="32"/>
        </w:rPr>
        <w:t>)</w:t>
      </w:r>
    </w:p>
    <w:p w14:paraId="64C4531E" w14:textId="77777777" w:rsidR="00B45A29" w:rsidRPr="00B45A29" w:rsidRDefault="00B45A29" w:rsidP="00B45A29">
      <w:pPr>
        <w:rPr>
          <w:sz w:val="32"/>
          <w:szCs w:val="32"/>
        </w:rPr>
      </w:pPr>
      <w:r w:rsidRPr="00B45A29">
        <w:rPr>
          <w:sz w:val="32"/>
          <w:szCs w:val="32"/>
        </w:rPr>
        <w:t>This combines:</w:t>
      </w:r>
    </w:p>
    <w:p w14:paraId="5AB583DB" w14:textId="77777777" w:rsidR="00B45A29" w:rsidRPr="00B45A29" w:rsidRDefault="00B45A29" w:rsidP="00B45A29">
      <w:pPr>
        <w:numPr>
          <w:ilvl w:val="0"/>
          <w:numId w:val="34"/>
        </w:numPr>
        <w:rPr>
          <w:sz w:val="32"/>
          <w:szCs w:val="32"/>
        </w:rPr>
      </w:pPr>
      <w:r w:rsidRPr="00B45A29">
        <w:rPr>
          <w:sz w:val="32"/>
          <w:szCs w:val="32"/>
        </w:rPr>
        <w:lastRenderedPageBreak/>
        <w:t>If()</w:t>
      </w:r>
    </w:p>
    <w:p w14:paraId="00906039" w14:textId="77777777" w:rsidR="00B45A29" w:rsidRPr="00B45A29" w:rsidRDefault="00B45A29" w:rsidP="00B45A29">
      <w:pPr>
        <w:numPr>
          <w:ilvl w:val="0"/>
          <w:numId w:val="34"/>
        </w:numPr>
        <w:rPr>
          <w:sz w:val="32"/>
          <w:szCs w:val="32"/>
        </w:rPr>
      </w:pPr>
      <w:r w:rsidRPr="00B45A29">
        <w:rPr>
          <w:sz w:val="32"/>
          <w:szCs w:val="32"/>
        </w:rPr>
        <w:t>IsBlank()</w:t>
      </w:r>
    </w:p>
    <w:p w14:paraId="3DC82141" w14:textId="77777777" w:rsidR="00B45A29" w:rsidRPr="00B45A29" w:rsidRDefault="00B45A29" w:rsidP="00B45A29">
      <w:pPr>
        <w:numPr>
          <w:ilvl w:val="0"/>
          <w:numId w:val="34"/>
        </w:numPr>
        <w:rPr>
          <w:sz w:val="32"/>
          <w:szCs w:val="32"/>
        </w:rPr>
      </w:pPr>
      <w:r w:rsidRPr="00B45A29">
        <w:rPr>
          <w:sz w:val="32"/>
          <w:szCs w:val="32"/>
        </w:rPr>
        <w:t>Filter state</w:t>
      </w:r>
    </w:p>
    <w:p w14:paraId="41B09D72" w14:textId="77777777" w:rsidR="00B45A29" w:rsidRPr="00B45A29" w:rsidRDefault="00B45A29" w:rsidP="00B45A29">
      <w:pPr>
        <w:rPr>
          <w:sz w:val="32"/>
          <w:szCs w:val="32"/>
        </w:rPr>
      </w:pPr>
      <w:r w:rsidRPr="00B45A29">
        <w:rPr>
          <w:sz w:val="32"/>
          <w:szCs w:val="32"/>
        </w:rPr>
        <w:pict w14:anchorId="0A721C30">
          <v:rect id="_x0000_i7990" style="width:0;height:1.5pt" o:hralign="center" o:hrstd="t" o:hr="t" fillcolor="#a0a0a0" stroked="f"/>
        </w:pict>
      </w:r>
    </w:p>
    <w:p w14:paraId="2F94F3C2" w14:textId="77777777" w:rsidR="00B45A29" w:rsidRPr="00B45A29" w:rsidRDefault="00B45A29" w:rsidP="00B45A29">
      <w:pPr>
        <w:rPr>
          <w:b/>
          <w:bCs/>
          <w:sz w:val="32"/>
          <w:szCs w:val="32"/>
        </w:rPr>
      </w:pPr>
      <w:r w:rsidRPr="00B45A29">
        <w:rPr>
          <w:b/>
          <w:bCs/>
          <w:sz w:val="32"/>
          <w:szCs w:val="32"/>
        </w:rPr>
        <w:t>145. Challenge — Edit Status Help</w:t>
      </w:r>
    </w:p>
    <w:p w14:paraId="00582F0D" w14:textId="77777777" w:rsidR="00B45A29" w:rsidRPr="00B45A29" w:rsidRDefault="00B45A29" w:rsidP="00B45A29">
      <w:pPr>
        <w:rPr>
          <w:sz w:val="32"/>
          <w:szCs w:val="32"/>
        </w:rPr>
      </w:pPr>
      <w:r w:rsidRPr="00B45A29">
        <w:rPr>
          <w:sz w:val="32"/>
          <w:szCs w:val="32"/>
        </w:rPr>
        <w:t>Requirement:</w:t>
      </w:r>
    </w:p>
    <w:p w14:paraId="5211A378" w14:textId="77777777" w:rsidR="00B45A29" w:rsidRPr="00B45A29" w:rsidRDefault="00B45A29" w:rsidP="00B45A29">
      <w:pPr>
        <w:rPr>
          <w:sz w:val="32"/>
          <w:szCs w:val="32"/>
        </w:rPr>
      </w:pPr>
      <w:r w:rsidRPr="00B45A29">
        <w:rPr>
          <w:sz w:val="32"/>
          <w:szCs w:val="32"/>
        </w:rPr>
        <w:t>If request is Draft:</w:t>
      </w:r>
    </w:p>
    <w:p w14:paraId="09B910B5" w14:textId="77777777" w:rsidR="00B45A29" w:rsidRPr="00B45A29" w:rsidRDefault="00B45A29" w:rsidP="00B45A29">
      <w:pPr>
        <w:rPr>
          <w:sz w:val="32"/>
          <w:szCs w:val="32"/>
        </w:rPr>
      </w:pPr>
      <w:r w:rsidRPr="00B45A29">
        <w:rPr>
          <w:sz w:val="32"/>
          <w:szCs w:val="32"/>
        </w:rPr>
        <w:t>You can still edit this request.</w:t>
      </w:r>
    </w:p>
    <w:p w14:paraId="1BC2B703" w14:textId="77777777" w:rsidR="00B45A29" w:rsidRPr="00B45A29" w:rsidRDefault="00B45A29" w:rsidP="00B45A29">
      <w:pPr>
        <w:rPr>
          <w:sz w:val="32"/>
          <w:szCs w:val="32"/>
        </w:rPr>
      </w:pPr>
      <w:r w:rsidRPr="00B45A29">
        <w:rPr>
          <w:sz w:val="32"/>
          <w:szCs w:val="32"/>
        </w:rPr>
        <w:t>Otherwise:</w:t>
      </w:r>
    </w:p>
    <w:p w14:paraId="17F3BDF7" w14:textId="77777777" w:rsidR="00B45A29" w:rsidRPr="00B45A29" w:rsidRDefault="00B45A29" w:rsidP="00B45A29">
      <w:pPr>
        <w:rPr>
          <w:sz w:val="32"/>
          <w:szCs w:val="32"/>
        </w:rPr>
      </w:pPr>
      <w:r w:rsidRPr="00B45A29">
        <w:rPr>
          <w:sz w:val="32"/>
          <w:szCs w:val="32"/>
        </w:rPr>
        <w:t>This request can no longer be edited.</w:t>
      </w:r>
    </w:p>
    <w:p w14:paraId="7CCB7854" w14:textId="77777777" w:rsidR="00B45A29" w:rsidRPr="00B45A29" w:rsidRDefault="00B45A29" w:rsidP="00B45A29">
      <w:pPr>
        <w:rPr>
          <w:sz w:val="32"/>
          <w:szCs w:val="32"/>
        </w:rPr>
      </w:pPr>
      <w:r w:rsidRPr="00B45A29">
        <w:rPr>
          <w:sz w:val="32"/>
          <w:szCs w:val="32"/>
        </w:rPr>
        <w:t>Concept:</w:t>
      </w:r>
    </w:p>
    <w:p w14:paraId="24D43949" w14:textId="77777777" w:rsidR="00B45A29" w:rsidRPr="00B45A29" w:rsidRDefault="00B45A29" w:rsidP="00B45A29">
      <w:pPr>
        <w:rPr>
          <w:sz w:val="32"/>
          <w:szCs w:val="32"/>
        </w:rPr>
      </w:pPr>
      <w:r w:rsidRPr="00B45A29">
        <w:rPr>
          <w:sz w:val="32"/>
          <w:szCs w:val="32"/>
        </w:rPr>
        <w:t>If(</w:t>
      </w:r>
    </w:p>
    <w:p w14:paraId="7CA66847" w14:textId="77777777" w:rsidR="00B45A29" w:rsidRPr="00B45A29" w:rsidRDefault="00B45A29" w:rsidP="00B45A29">
      <w:pPr>
        <w:rPr>
          <w:sz w:val="32"/>
          <w:szCs w:val="32"/>
        </w:rPr>
      </w:pPr>
      <w:r w:rsidRPr="00B45A29">
        <w:rPr>
          <w:sz w:val="32"/>
          <w:szCs w:val="32"/>
        </w:rPr>
        <w:t xml:space="preserve">    varSelectedRequest.Status =</w:t>
      </w:r>
    </w:p>
    <w:p w14:paraId="16FB65EE" w14:textId="77777777" w:rsidR="00B45A29" w:rsidRPr="00B45A29" w:rsidRDefault="00B45A29" w:rsidP="00B45A29">
      <w:pPr>
        <w:rPr>
          <w:sz w:val="32"/>
          <w:szCs w:val="32"/>
        </w:rPr>
      </w:pPr>
      <w:r w:rsidRPr="00B45A29">
        <w:rPr>
          <w:sz w:val="32"/>
          <w:szCs w:val="32"/>
        </w:rPr>
        <w:t xml:space="preserve">        DraftChoiceValue,</w:t>
      </w:r>
    </w:p>
    <w:p w14:paraId="458211EF" w14:textId="77777777" w:rsidR="00B45A29" w:rsidRPr="00B45A29" w:rsidRDefault="00B45A29" w:rsidP="00B45A29">
      <w:pPr>
        <w:rPr>
          <w:sz w:val="32"/>
          <w:szCs w:val="32"/>
        </w:rPr>
      </w:pPr>
    </w:p>
    <w:p w14:paraId="29F6D9B0" w14:textId="77777777" w:rsidR="00B45A29" w:rsidRPr="00B45A29" w:rsidRDefault="00B45A29" w:rsidP="00B45A29">
      <w:pPr>
        <w:rPr>
          <w:sz w:val="32"/>
          <w:szCs w:val="32"/>
        </w:rPr>
      </w:pPr>
      <w:r w:rsidRPr="00B45A29">
        <w:rPr>
          <w:sz w:val="32"/>
          <w:szCs w:val="32"/>
        </w:rPr>
        <w:t xml:space="preserve">    "You can still edit this request.",</w:t>
      </w:r>
    </w:p>
    <w:p w14:paraId="7E0A02EF" w14:textId="77777777" w:rsidR="00B45A29" w:rsidRPr="00B45A29" w:rsidRDefault="00B45A29" w:rsidP="00B45A29">
      <w:pPr>
        <w:rPr>
          <w:sz w:val="32"/>
          <w:szCs w:val="32"/>
        </w:rPr>
      </w:pPr>
    </w:p>
    <w:p w14:paraId="611F8E66" w14:textId="77777777" w:rsidR="00B45A29" w:rsidRPr="00B45A29" w:rsidRDefault="00B45A29" w:rsidP="00B45A29">
      <w:pPr>
        <w:rPr>
          <w:sz w:val="32"/>
          <w:szCs w:val="32"/>
        </w:rPr>
      </w:pPr>
      <w:r w:rsidRPr="00B45A29">
        <w:rPr>
          <w:sz w:val="32"/>
          <w:szCs w:val="32"/>
        </w:rPr>
        <w:t xml:space="preserve">    "This request can no longer be edited."</w:t>
      </w:r>
    </w:p>
    <w:p w14:paraId="12A6B766" w14:textId="77777777" w:rsidR="00B45A29" w:rsidRPr="00B45A29" w:rsidRDefault="00B45A29" w:rsidP="00B45A29">
      <w:pPr>
        <w:rPr>
          <w:sz w:val="32"/>
          <w:szCs w:val="32"/>
        </w:rPr>
      </w:pPr>
      <w:r w:rsidRPr="00B45A29">
        <w:rPr>
          <w:sz w:val="32"/>
          <w:szCs w:val="32"/>
        </w:rPr>
        <w:t>)</w:t>
      </w:r>
    </w:p>
    <w:p w14:paraId="20D67D74" w14:textId="77777777" w:rsidR="00B45A29" w:rsidRPr="00B45A29" w:rsidRDefault="00B45A29" w:rsidP="00B45A29">
      <w:pPr>
        <w:rPr>
          <w:sz w:val="32"/>
          <w:szCs w:val="32"/>
        </w:rPr>
      </w:pPr>
      <w:r w:rsidRPr="00B45A29">
        <w:rPr>
          <w:sz w:val="32"/>
          <w:szCs w:val="32"/>
        </w:rPr>
        <w:pict w14:anchorId="56B00D04">
          <v:rect id="_x0000_i7991" style="width:0;height:1.5pt" o:hralign="center" o:hrstd="t" o:hr="t" fillcolor="#a0a0a0" stroked="f"/>
        </w:pict>
      </w:r>
    </w:p>
    <w:p w14:paraId="5F9783DC" w14:textId="77777777" w:rsidR="00B45A29" w:rsidRPr="00B45A29" w:rsidRDefault="00B45A29" w:rsidP="00B45A29">
      <w:pPr>
        <w:rPr>
          <w:b/>
          <w:bCs/>
          <w:sz w:val="32"/>
          <w:szCs w:val="32"/>
        </w:rPr>
      </w:pPr>
      <w:r w:rsidRPr="00B45A29">
        <w:rPr>
          <w:b/>
          <w:bCs/>
          <w:sz w:val="32"/>
          <w:szCs w:val="32"/>
        </w:rPr>
        <w:t>PART X — KNOWLEDGE CHECK</w:t>
      </w:r>
    </w:p>
    <w:p w14:paraId="52AA7C04" w14:textId="77777777" w:rsidR="00B45A29" w:rsidRPr="00B45A29" w:rsidRDefault="00B45A29" w:rsidP="00B45A29">
      <w:pPr>
        <w:rPr>
          <w:b/>
          <w:bCs/>
          <w:sz w:val="32"/>
          <w:szCs w:val="32"/>
        </w:rPr>
      </w:pPr>
      <w:r w:rsidRPr="00B45A29">
        <w:rPr>
          <w:b/>
          <w:bCs/>
          <w:sz w:val="32"/>
          <w:szCs w:val="32"/>
        </w:rPr>
        <w:t>146. Question 1</w:t>
      </w:r>
    </w:p>
    <w:p w14:paraId="71649146" w14:textId="77777777" w:rsidR="00B45A29" w:rsidRPr="00B45A29" w:rsidRDefault="00B45A29" w:rsidP="00B45A29">
      <w:pPr>
        <w:rPr>
          <w:sz w:val="32"/>
          <w:szCs w:val="32"/>
        </w:rPr>
      </w:pPr>
      <w:r w:rsidRPr="00B45A29">
        <w:rPr>
          <w:sz w:val="32"/>
          <w:szCs w:val="32"/>
        </w:rPr>
        <w:lastRenderedPageBreak/>
        <w:t>What does Search() return?</w:t>
      </w:r>
    </w:p>
    <w:p w14:paraId="3A2612E1" w14:textId="77777777" w:rsidR="00B45A29" w:rsidRPr="00B45A29" w:rsidRDefault="00B45A29" w:rsidP="00B45A29">
      <w:pPr>
        <w:rPr>
          <w:b/>
          <w:bCs/>
          <w:sz w:val="32"/>
          <w:szCs w:val="32"/>
        </w:rPr>
      </w:pPr>
      <w:r w:rsidRPr="00B45A29">
        <w:rPr>
          <w:b/>
          <w:bCs/>
          <w:sz w:val="32"/>
          <w:szCs w:val="32"/>
        </w:rPr>
        <w:t>Answer</w:t>
      </w:r>
    </w:p>
    <w:p w14:paraId="61AF23AB" w14:textId="77777777" w:rsidR="00B45A29" w:rsidRPr="00B45A29" w:rsidRDefault="00B45A29" w:rsidP="00B45A29">
      <w:pPr>
        <w:rPr>
          <w:sz w:val="32"/>
          <w:szCs w:val="32"/>
        </w:rPr>
      </w:pPr>
      <w:r w:rsidRPr="00B45A29">
        <w:rPr>
          <w:sz w:val="32"/>
          <w:szCs w:val="32"/>
        </w:rPr>
        <w:t>A table of records containing the search string in specified searchable columns.</w:t>
      </w:r>
    </w:p>
    <w:p w14:paraId="16F84079" w14:textId="77777777" w:rsidR="00B45A29" w:rsidRPr="00B45A29" w:rsidRDefault="00B45A29" w:rsidP="00B45A29">
      <w:pPr>
        <w:rPr>
          <w:sz w:val="32"/>
          <w:szCs w:val="32"/>
        </w:rPr>
      </w:pPr>
      <w:r w:rsidRPr="00B45A29">
        <w:rPr>
          <w:sz w:val="32"/>
          <w:szCs w:val="32"/>
        </w:rPr>
        <w:pict w14:anchorId="3AF03968">
          <v:rect id="_x0000_i7992" style="width:0;height:1.5pt" o:hralign="center" o:hrstd="t" o:hr="t" fillcolor="#a0a0a0" stroked="f"/>
        </w:pict>
      </w:r>
    </w:p>
    <w:p w14:paraId="4CCE2445" w14:textId="77777777" w:rsidR="00B45A29" w:rsidRPr="00B45A29" w:rsidRDefault="00B45A29" w:rsidP="00B45A29">
      <w:pPr>
        <w:rPr>
          <w:b/>
          <w:bCs/>
          <w:sz w:val="32"/>
          <w:szCs w:val="32"/>
        </w:rPr>
      </w:pPr>
      <w:r w:rsidRPr="00B45A29">
        <w:rPr>
          <w:b/>
          <w:bCs/>
          <w:sz w:val="32"/>
          <w:szCs w:val="32"/>
        </w:rPr>
        <w:t>147. Question 2</w:t>
      </w:r>
    </w:p>
    <w:p w14:paraId="1B523B64" w14:textId="77777777" w:rsidR="00B45A29" w:rsidRPr="00B45A29" w:rsidRDefault="00B45A29" w:rsidP="00B45A29">
      <w:pPr>
        <w:rPr>
          <w:sz w:val="32"/>
          <w:szCs w:val="32"/>
        </w:rPr>
      </w:pPr>
      <w:r w:rsidRPr="00B45A29">
        <w:rPr>
          <w:sz w:val="32"/>
          <w:szCs w:val="32"/>
        </w:rPr>
        <w:t>What does Filter() return?</w:t>
      </w:r>
    </w:p>
    <w:p w14:paraId="3CBD3A61" w14:textId="77777777" w:rsidR="00B45A29" w:rsidRPr="00B45A29" w:rsidRDefault="00B45A29" w:rsidP="00B45A29">
      <w:pPr>
        <w:rPr>
          <w:b/>
          <w:bCs/>
          <w:sz w:val="32"/>
          <w:szCs w:val="32"/>
        </w:rPr>
      </w:pPr>
      <w:r w:rsidRPr="00B45A29">
        <w:rPr>
          <w:b/>
          <w:bCs/>
          <w:sz w:val="32"/>
          <w:szCs w:val="32"/>
        </w:rPr>
        <w:t>Answer</w:t>
      </w:r>
    </w:p>
    <w:p w14:paraId="427566EB" w14:textId="77777777" w:rsidR="00B45A29" w:rsidRPr="00B45A29" w:rsidRDefault="00B45A29" w:rsidP="00B45A29">
      <w:pPr>
        <w:rPr>
          <w:sz w:val="32"/>
          <w:szCs w:val="32"/>
        </w:rPr>
      </w:pPr>
      <w:r w:rsidRPr="00B45A29">
        <w:rPr>
          <w:sz w:val="32"/>
          <w:szCs w:val="32"/>
        </w:rPr>
        <w:t>A table containing records that satisfy the condition.</w:t>
      </w:r>
    </w:p>
    <w:p w14:paraId="2CFA0A62" w14:textId="77777777" w:rsidR="00B45A29" w:rsidRPr="00B45A29" w:rsidRDefault="00B45A29" w:rsidP="00B45A29">
      <w:pPr>
        <w:rPr>
          <w:sz w:val="32"/>
          <w:szCs w:val="32"/>
        </w:rPr>
      </w:pPr>
      <w:r w:rsidRPr="00B45A29">
        <w:rPr>
          <w:sz w:val="32"/>
          <w:szCs w:val="32"/>
        </w:rPr>
        <w:pict w14:anchorId="2CD7144A">
          <v:rect id="_x0000_i7993" style="width:0;height:1.5pt" o:hralign="center" o:hrstd="t" o:hr="t" fillcolor="#a0a0a0" stroked="f"/>
        </w:pict>
      </w:r>
    </w:p>
    <w:p w14:paraId="0F6D103F" w14:textId="77777777" w:rsidR="00B45A29" w:rsidRPr="00B45A29" w:rsidRDefault="00B45A29" w:rsidP="00B45A29">
      <w:pPr>
        <w:rPr>
          <w:b/>
          <w:bCs/>
          <w:sz w:val="32"/>
          <w:szCs w:val="32"/>
        </w:rPr>
      </w:pPr>
      <w:r w:rsidRPr="00B45A29">
        <w:rPr>
          <w:b/>
          <w:bCs/>
          <w:sz w:val="32"/>
          <w:szCs w:val="32"/>
        </w:rPr>
        <w:t>148. Question 3</w:t>
      </w:r>
    </w:p>
    <w:p w14:paraId="6614EEAA" w14:textId="77777777" w:rsidR="00B45A29" w:rsidRPr="00B45A29" w:rsidRDefault="00B45A29" w:rsidP="00B45A29">
      <w:pPr>
        <w:rPr>
          <w:sz w:val="32"/>
          <w:szCs w:val="32"/>
        </w:rPr>
      </w:pPr>
      <w:r w:rsidRPr="00B45A29">
        <w:rPr>
          <w:sz w:val="32"/>
          <w:szCs w:val="32"/>
        </w:rPr>
        <w:t>What is the difference between Search and Filter?</w:t>
      </w:r>
    </w:p>
    <w:p w14:paraId="4C14EF49" w14:textId="77777777" w:rsidR="00B45A29" w:rsidRPr="00B45A29" w:rsidRDefault="00B45A29" w:rsidP="00B45A29">
      <w:pPr>
        <w:rPr>
          <w:b/>
          <w:bCs/>
          <w:sz w:val="32"/>
          <w:szCs w:val="32"/>
        </w:rPr>
      </w:pPr>
      <w:r w:rsidRPr="00B45A29">
        <w:rPr>
          <w:b/>
          <w:bCs/>
          <w:sz w:val="32"/>
          <w:szCs w:val="32"/>
        </w:rPr>
        <w:t>Answer</w:t>
      </w:r>
    </w:p>
    <w:p w14:paraId="5A2CA334" w14:textId="77777777" w:rsidR="00B45A29" w:rsidRPr="00B45A29" w:rsidRDefault="00B45A29" w:rsidP="00B45A29">
      <w:pPr>
        <w:rPr>
          <w:sz w:val="32"/>
          <w:szCs w:val="32"/>
        </w:rPr>
      </w:pPr>
      <w:r w:rsidRPr="00B45A29">
        <w:rPr>
          <w:sz w:val="32"/>
          <w:szCs w:val="32"/>
        </w:rPr>
        <w:t>Search is primarily text matching.</w:t>
      </w:r>
    </w:p>
    <w:p w14:paraId="7D7DDA01" w14:textId="77777777" w:rsidR="00B45A29" w:rsidRPr="00B45A29" w:rsidRDefault="00B45A29" w:rsidP="00B45A29">
      <w:pPr>
        <w:rPr>
          <w:sz w:val="32"/>
          <w:szCs w:val="32"/>
        </w:rPr>
      </w:pPr>
      <w:r w:rsidRPr="00B45A29">
        <w:rPr>
          <w:sz w:val="32"/>
          <w:szCs w:val="32"/>
        </w:rPr>
        <w:t>Filter evaluates logical conditions.</w:t>
      </w:r>
    </w:p>
    <w:p w14:paraId="60214994" w14:textId="77777777" w:rsidR="00B45A29" w:rsidRPr="00B45A29" w:rsidRDefault="00B45A29" w:rsidP="00B45A29">
      <w:pPr>
        <w:rPr>
          <w:sz w:val="32"/>
          <w:szCs w:val="32"/>
        </w:rPr>
      </w:pPr>
      <w:r w:rsidRPr="00B45A29">
        <w:rPr>
          <w:sz w:val="32"/>
          <w:szCs w:val="32"/>
        </w:rPr>
        <w:pict w14:anchorId="523215A0">
          <v:rect id="_x0000_i7994" style="width:0;height:1.5pt" o:hralign="center" o:hrstd="t" o:hr="t" fillcolor="#a0a0a0" stroked="f"/>
        </w:pict>
      </w:r>
    </w:p>
    <w:p w14:paraId="78109E49" w14:textId="77777777" w:rsidR="00B45A29" w:rsidRPr="00B45A29" w:rsidRDefault="00B45A29" w:rsidP="00B45A29">
      <w:pPr>
        <w:rPr>
          <w:b/>
          <w:bCs/>
          <w:sz w:val="32"/>
          <w:szCs w:val="32"/>
        </w:rPr>
      </w:pPr>
      <w:r w:rsidRPr="00B45A29">
        <w:rPr>
          <w:b/>
          <w:bCs/>
          <w:sz w:val="32"/>
          <w:szCs w:val="32"/>
        </w:rPr>
        <w:t>149. Question 4</w:t>
      </w:r>
    </w:p>
    <w:p w14:paraId="30954976" w14:textId="77777777" w:rsidR="00B45A29" w:rsidRPr="00B45A29" w:rsidRDefault="00B45A29" w:rsidP="00B45A29">
      <w:pPr>
        <w:rPr>
          <w:sz w:val="32"/>
          <w:szCs w:val="32"/>
        </w:rPr>
      </w:pPr>
      <w:r w:rsidRPr="00B45A29">
        <w:rPr>
          <w:sz w:val="32"/>
          <w:szCs w:val="32"/>
        </w:rPr>
        <w:t>What does Sort() do?</w:t>
      </w:r>
    </w:p>
    <w:p w14:paraId="6A2FFFEB" w14:textId="77777777" w:rsidR="00B45A29" w:rsidRPr="00B45A29" w:rsidRDefault="00B45A29" w:rsidP="00B45A29">
      <w:pPr>
        <w:rPr>
          <w:b/>
          <w:bCs/>
          <w:sz w:val="32"/>
          <w:szCs w:val="32"/>
        </w:rPr>
      </w:pPr>
      <w:r w:rsidRPr="00B45A29">
        <w:rPr>
          <w:b/>
          <w:bCs/>
          <w:sz w:val="32"/>
          <w:szCs w:val="32"/>
        </w:rPr>
        <w:t>Answer</w:t>
      </w:r>
    </w:p>
    <w:p w14:paraId="4E79C239" w14:textId="77777777" w:rsidR="00B45A29" w:rsidRPr="00B45A29" w:rsidRDefault="00B45A29" w:rsidP="00B45A29">
      <w:pPr>
        <w:rPr>
          <w:sz w:val="32"/>
          <w:szCs w:val="32"/>
        </w:rPr>
      </w:pPr>
      <w:r w:rsidRPr="00B45A29">
        <w:rPr>
          <w:sz w:val="32"/>
          <w:szCs w:val="32"/>
        </w:rPr>
        <w:t>Returns a table sorted according to a formula/column and sort order.</w:t>
      </w:r>
    </w:p>
    <w:p w14:paraId="301CD51B" w14:textId="77777777" w:rsidR="00B45A29" w:rsidRPr="00B45A29" w:rsidRDefault="00B45A29" w:rsidP="00B45A29">
      <w:pPr>
        <w:rPr>
          <w:sz w:val="32"/>
          <w:szCs w:val="32"/>
        </w:rPr>
      </w:pPr>
      <w:r w:rsidRPr="00B45A29">
        <w:rPr>
          <w:sz w:val="32"/>
          <w:szCs w:val="32"/>
        </w:rPr>
        <w:pict w14:anchorId="6674848C">
          <v:rect id="_x0000_i7995" style="width:0;height:1.5pt" o:hralign="center" o:hrstd="t" o:hr="t" fillcolor="#a0a0a0" stroked="f"/>
        </w:pict>
      </w:r>
    </w:p>
    <w:p w14:paraId="5D2842D3" w14:textId="77777777" w:rsidR="00B45A29" w:rsidRPr="00B45A29" w:rsidRDefault="00B45A29" w:rsidP="00B45A29">
      <w:pPr>
        <w:rPr>
          <w:b/>
          <w:bCs/>
          <w:sz w:val="32"/>
          <w:szCs w:val="32"/>
        </w:rPr>
      </w:pPr>
      <w:r w:rsidRPr="00B45A29">
        <w:rPr>
          <w:b/>
          <w:bCs/>
          <w:sz w:val="32"/>
          <w:szCs w:val="32"/>
        </w:rPr>
        <w:lastRenderedPageBreak/>
        <w:t>150. Question 5</w:t>
      </w:r>
    </w:p>
    <w:p w14:paraId="6C988692" w14:textId="77777777" w:rsidR="00B45A29" w:rsidRPr="00B45A29" w:rsidRDefault="00B45A29" w:rsidP="00B45A29">
      <w:pPr>
        <w:rPr>
          <w:sz w:val="32"/>
          <w:szCs w:val="32"/>
        </w:rPr>
      </w:pPr>
      <w:r w:rsidRPr="00B45A29">
        <w:rPr>
          <w:sz w:val="32"/>
          <w:szCs w:val="32"/>
        </w:rPr>
        <w:t>What does:</w:t>
      </w:r>
    </w:p>
    <w:p w14:paraId="326F7ACA" w14:textId="77777777" w:rsidR="00B45A29" w:rsidRPr="00B45A29" w:rsidRDefault="00B45A29" w:rsidP="00B45A29">
      <w:pPr>
        <w:rPr>
          <w:sz w:val="32"/>
          <w:szCs w:val="32"/>
        </w:rPr>
      </w:pPr>
      <w:r w:rsidRPr="00B45A29">
        <w:rPr>
          <w:sz w:val="32"/>
          <w:szCs w:val="32"/>
        </w:rPr>
        <w:t>SortOrder.Descending</w:t>
      </w:r>
    </w:p>
    <w:p w14:paraId="79C652A6" w14:textId="77777777" w:rsidR="00B45A29" w:rsidRPr="00B45A29" w:rsidRDefault="00B45A29" w:rsidP="00B45A29">
      <w:pPr>
        <w:rPr>
          <w:sz w:val="32"/>
          <w:szCs w:val="32"/>
        </w:rPr>
      </w:pPr>
      <w:r w:rsidRPr="00B45A29">
        <w:rPr>
          <w:sz w:val="32"/>
          <w:szCs w:val="32"/>
        </w:rPr>
        <w:t>mean?</w:t>
      </w:r>
    </w:p>
    <w:p w14:paraId="485D9E25" w14:textId="77777777" w:rsidR="00B45A29" w:rsidRPr="00B45A29" w:rsidRDefault="00B45A29" w:rsidP="00B45A29">
      <w:pPr>
        <w:rPr>
          <w:b/>
          <w:bCs/>
          <w:sz w:val="32"/>
          <w:szCs w:val="32"/>
        </w:rPr>
      </w:pPr>
      <w:r w:rsidRPr="00B45A29">
        <w:rPr>
          <w:b/>
          <w:bCs/>
          <w:sz w:val="32"/>
          <w:szCs w:val="32"/>
        </w:rPr>
        <w:t>Answer</w:t>
      </w:r>
    </w:p>
    <w:p w14:paraId="4A88C463" w14:textId="77777777" w:rsidR="00B45A29" w:rsidRPr="00B45A29" w:rsidRDefault="00B45A29" w:rsidP="00B45A29">
      <w:pPr>
        <w:rPr>
          <w:sz w:val="32"/>
          <w:szCs w:val="32"/>
        </w:rPr>
      </w:pPr>
      <w:r w:rsidRPr="00B45A29">
        <w:rPr>
          <w:sz w:val="32"/>
          <w:szCs w:val="32"/>
        </w:rPr>
        <w:t>Highest/latest values first according to the sort expression.</w:t>
      </w:r>
    </w:p>
    <w:p w14:paraId="7BE2E6B9" w14:textId="77777777" w:rsidR="00B45A29" w:rsidRPr="00B45A29" w:rsidRDefault="00B45A29" w:rsidP="00B45A29">
      <w:pPr>
        <w:rPr>
          <w:sz w:val="32"/>
          <w:szCs w:val="32"/>
        </w:rPr>
      </w:pPr>
      <w:r w:rsidRPr="00B45A29">
        <w:rPr>
          <w:sz w:val="32"/>
          <w:szCs w:val="32"/>
        </w:rPr>
        <w:pict w14:anchorId="1F0DDE81">
          <v:rect id="_x0000_i7996" style="width:0;height:1.5pt" o:hralign="center" o:hrstd="t" o:hr="t" fillcolor="#a0a0a0" stroked="f"/>
        </w:pict>
      </w:r>
    </w:p>
    <w:p w14:paraId="4ABA4277" w14:textId="77777777" w:rsidR="00B45A29" w:rsidRPr="00B45A29" w:rsidRDefault="00B45A29" w:rsidP="00B45A29">
      <w:pPr>
        <w:rPr>
          <w:b/>
          <w:bCs/>
          <w:sz w:val="32"/>
          <w:szCs w:val="32"/>
        </w:rPr>
      </w:pPr>
      <w:r w:rsidRPr="00B45A29">
        <w:rPr>
          <w:b/>
          <w:bCs/>
          <w:sz w:val="32"/>
          <w:szCs w:val="32"/>
        </w:rPr>
        <w:t>151. Question 6</w:t>
      </w:r>
    </w:p>
    <w:p w14:paraId="6694A16D" w14:textId="77777777" w:rsidR="00B45A29" w:rsidRPr="00B45A29" w:rsidRDefault="00B45A29" w:rsidP="00B45A29">
      <w:pPr>
        <w:rPr>
          <w:sz w:val="32"/>
          <w:szCs w:val="32"/>
        </w:rPr>
      </w:pPr>
      <w:r w:rsidRPr="00B45A29">
        <w:rPr>
          <w:sz w:val="32"/>
          <w:szCs w:val="32"/>
        </w:rPr>
        <w:t>What variable do we use for the selected Leave Request?</w:t>
      </w:r>
    </w:p>
    <w:p w14:paraId="6F01B666" w14:textId="77777777" w:rsidR="00B45A29" w:rsidRPr="00B45A29" w:rsidRDefault="00B45A29" w:rsidP="00B45A29">
      <w:pPr>
        <w:rPr>
          <w:b/>
          <w:bCs/>
          <w:sz w:val="32"/>
          <w:szCs w:val="32"/>
        </w:rPr>
      </w:pPr>
      <w:r w:rsidRPr="00B45A29">
        <w:rPr>
          <w:b/>
          <w:bCs/>
          <w:sz w:val="32"/>
          <w:szCs w:val="32"/>
        </w:rPr>
        <w:t>Answer</w:t>
      </w:r>
    </w:p>
    <w:p w14:paraId="2FBF6529" w14:textId="77777777" w:rsidR="00B45A29" w:rsidRPr="00B45A29" w:rsidRDefault="00B45A29" w:rsidP="00B45A29">
      <w:pPr>
        <w:rPr>
          <w:sz w:val="32"/>
          <w:szCs w:val="32"/>
        </w:rPr>
      </w:pPr>
      <w:r w:rsidRPr="00B45A29">
        <w:rPr>
          <w:sz w:val="32"/>
          <w:szCs w:val="32"/>
        </w:rPr>
        <w:t>varSelectedRequest</w:t>
      </w:r>
    </w:p>
    <w:p w14:paraId="5C98A458" w14:textId="77777777" w:rsidR="00B45A29" w:rsidRPr="00B45A29" w:rsidRDefault="00B45A29" w:rsidP="00B45A29">
      <w:pPr>
        <w:rPr>
          <w:sz w:val="32"/>
          <w:szCs w:val="32"/>
        </w:rPr>
      </w:pPr>
      <w:r w:rsidRPr="00B45A29">
        <w:rPr>
          <w:sz w:val="32"/>
          <w:szCs w:val="32"/>
        </w:rPr>
        <w:pict w14:anchorId="721DC710">
          <v:rect id="_x0000_i7997" style="width:0;height:1.5pt" o:hralign="center" o:hrstd="t" o:hr="t" fillcolor="#a0a0a0" stroked="f"/>
        </w:pict>
      </w:r>
    </w:p>
    <w:p w14:paraId="66E5A4A0" w14:textId="77777777" w:rsidR="00B45A29" w:rsidRPr="00B45A29" w:rsidRDefault="00B45A29" w:rsidP="00B45A29">
      <w:pPr>
        <w:rPr>
          <w:b/>
          <w:bCs/>
          <w:sz w:val="32"/>
          <w:szCs w:val="32"/>
        </w:rPr>
      </w:pPr>
      <w:r w:rsidRPr="00B45A29">
        <w:rPr>
          <w:b/>
          <w:bCs/>
          <w:sz w:val="32"/>
          <w:szCs w:val="32"/>
        </w:rPr>
        <w:t>152. Question 7</w:t>
      </w:r>
    </w:p>
    <w:p w14:paraId="12E9741B" w14:textId="77777777" w:rsidR="00B45A29" w:rsidRPr="00B45A29" w:rsidRDefault="00B45A29" w:rsidP="00B45A29">
      <w:pPr>
        <w:rPr>
          <w:sz w:val="32"/>
          <w:szCs w:val="32"/>
        </w:rPr>
      </w:pPr>
      <w:r w:rsidRPr="00B45A29">
        <w:rPr>
          <w:sz w:val="32"/>
          <w:szCs w:val="32"/>
        </w:rPr>
        <w:t>What does EditForm() do?</w:t>
      </w:r>
    </w:p>
    <w:p w14:paraId="2117EB74" w14:textId="77777777" w:rsidR="00B45A29" w:rsidRPr="00B45A29" w:rsidRDefault="00B45A29" w:rsidP="00B45A29">
      <w:pPr>
        <w:rPr>
          <w:b/>
          <w:bCs/>
          <w:sz w:val="32"/>
          <w:szCs w:val="32"/>
        </w:rPr>
      </w:pPr>
      <w:r w:rsidRPr="00B45A29">
        <w:rPr>
          <w:b/>
          <w:bCs/>
          <w:sz w:val="32"/>
          <w:szCs w:val="32"/>
        </w:rPr>
        <w:t>Answer</w:t>
      </w:r>
    </w:p>
    <w:p w14:paraId="2DB08B19" w14:textId="77777777" w:rsidR="00B45A29" w:rsidRPr="00B45A29" w:rsidRDefault="00B45A29" w:rsidP="00B45A29">
      <w:pPr>
        <w:rPr>
          <w:sz w:val="32"/>
          <w:szCs w:val="32"/>
        </w:rPr>
      </w:pPr>
      <w:r w:rsidRPr="00B45A29">
        <w:rPr>
          <w:sz w:val="32"/>
          <w:szCs w:val="32"/>
        </w:rPr>
        <w:t>Changes the Form to:</w:t>
      </w:r>
    </w:p>
    <w:p w14:paraId="68D4FC45" w14:textId="77777777" w:rsidR="00B45A29" w:rsidRPr="00B45A29" w:rsidRDefault="00B45A29" w:rsidP="00B45A29">
      <w:pPr>
        <w:rPr>
          <w:b/>
          <w:bCs/>
          <w:sz w:val="32"/>
          <w:szCs w:val="32"/>
        </w:rPr>
      </w:pPr>
      <w:r w:rsidRPr="00B45A29">
        <w:rPr>
          <w:b/>
          <w:bCs/>
          <w:sz w:val="32"/>
          <w:szCs w:val="32"/>
        </w:rPr>
        <w:t>FormMode.Edit.</w:t>
      </w:r>
    </w:p>
    <w:p w14:paraId="4DDEDA20" w14:textId="77777777" w:rsidR="00B45A29" w:rsidRPr="00B45A29" w:rsidRDefault="00B45A29" w:rsidP="00B45A29">
      <w:pPr>
        <w:rPr>
          <w:sz w:val="32"/>
          <w:szCs w:val="32"/>
        </w:rPr>
      </w:pPr>
      <w:r w:rsidRPr="00B45A29">
        <w:rPr>
          <w:sz w:val="32"/>
          <w:szCs w:val="32"/>
        </w:rPr>
        <w:pict w14:anchorId="7B6AA699">
          <v:rect id="_x0000_i7998" style="width:0;height:1.5pt" o:hralign="center" o:hrstd="t" o:hr="t" fillcolor="#a0a0a0" stroked="f"/>
        </w:pict>
      </w:r>
    </w:p>
    <w:p w14:paraId="7962EF83" w14:textId="77777777" w:rsidR="00B45A29" w:rsidRPr="00B45A29" w:rsidRDefault="00B45A29" w:rsidP="00B45A29">
      <w:pPr>
        <w:rPr>
          <w:b/>
          <w:bCs/>
          <w:sz w:val="32"/>
          <w:szCs w:val="32"/>
        </w:rPr>
      </w:pPr>
      <w:r w:rsidRPr="00B45A29">
        <w:rPr>
          <w:b/>
          <w:bCs/>
          <w:sz w:val="32"/>
          <w:szCs w:val="32"/>
        </w:rPr>
        <w:t>153. Question 8</w:t>
      </w:r>
    </w:p>
    <w:p w14:paraId="638B7863" w14:textId="77777777" w:rsidR="00B45A29" w:rsidRPr="00B45A29" w:rsidRDefault="00B45A29" w:rsidP="00B45A29">
      <w:pPr>
        <w:rPr>
          <w:sz w:val="32"/>
          <w:szCs w:val="32"/>
        </w:rPr>
      </w:pPr>
      <w:r w:rsidRPr="00B45A29">
        <w:rPr>
          <w:sz w:val="32"/>
          <w:szCs w:val="32"/>
        </w:rPr>
        <w:t>What does NewForm() do?</w:t>
      </w:r>
    </w:p>
    <w:p w14:paraId="78965B48" w14:textId="77777777" w:rsidR="00B45A29" w:rsidRPr="00B45A29" w:rsidRDefault="00B45A29" w:rsidP="00B45A29">
      <w:pPr>
        <w:rPr>
          <w:b/>
          <w:bCs/>
          <w:sz w:val="32"/>
          <w:szCs w:val="32"/>
        </w:rPr>
      </w:pPr>
      <w:r w:rsidRPr="00B45A29">
        <w:rPr>
          <w:b/>
          <w:bCs/>
          <w:sz w:val="32"/>
          <w:szCs w:val="32"/>
        </w:rPr>
        <w:t>Answer</w:t>
      </w:r>
    </w:p>
    <w:p w14:paraId="3B38D9E2" w14:textId="77777777" w:rsidR="00B45A29" w:rsidRPr="00B45A29" w:rsidRDefault="00B45A29" w:rsidP="00B45A29">
      <w:pPr>
        <w:rPr>
          <w:sz w:val="32"/>
          <w:szCs w:val="32"/>
        </w:rPr>
      </w:pPr>
      <w:r w:rsidRPr="00B45A29">
        <w:rPr>
          <w:sz w:val="32"/>
          <w:szCs w:val="32"/>
        </w:rPr>
        <w:t>Changes the Form to:</w:t>
      </w:r>
    </w:p>
    <w:p w14:paraId="0F0B8F57" w14:textId="77777777" w:rsidR="00B45A29" w:rsidRPr="00B45A29" w:rsidRDefault="00B45A29" w:rsidP="00B45A29">
      <w:pPr>
        <w:rPr>
          <w:b/>
          <w:bCs/>
          <w:sz w:val="32"/>
          <w:szCs w:val="32"/>
        </w:rPr>
      </w:pPr>
      <w:r w:rsidRPr="00B45A29">
        <w:rPr>
          <w:b/>
          <w:bCs/>
          <w:sz w:val="32"/>
          <w:szCs w:val="32"/>
        </w:rPr>
        <w:lastRenderedPageBreak/>
        <w:t>FormMode.New.</w:t>
      </w:r>
    </w:p>
    <w:p w14:paraId="4986C715" w14:textId="77777777" w:rsidR="00B45A29" w:rsidRPr="00B45A29" w:rsidRDefault="00B45A29" w:rsidP="00B45A29">
      <w:pPr>
        <w:rPr>
          <w:sz w:val="32"/>
          <w:szCs w:val="32"/>
        </w:rPr>
      </w:pPr>
      <w:r w:rsidRPr="00B45A29">
        <w:rPr>
          <w:sz w:val="32"/>
          <w:szCs w:val="32"/>
        </w:rPr>
        <w:pict w14:anchorId="45862A1A">
          <v:rect id="_x0000_i7999" style="width:0;height:1.5pt" o:hralign="center" o:hrstd="t" o:hr="t" fillcolor="#a0a0a0" stroked="f"/>
        </w:pict>
      </w:r>
    </w:p>
    <w:p w14:paraId="52905F99" w14:textId="77777777" w:rsidR="00B45A29" w:rsidRPr="00B45A29" w:rsidRDefault="00B45A29" w:rsidP="00B45A29">
      <w:pPr>
        <w:rPr>
          <w:b/>
          <w:bCs/>
          <w:sz w:val="32"/>
          <w:szCs w:val="32"/>
        </w:rPr>
      </w:pPr>
      <w:r w:rsidRPr="00B45A29">
        <w:rPr>
          <w:b/>
          <w:bCs/>
          <w:sz w:val="32"/>
          <w:szCs w:val="32"/>
        </w:rPr>
        <w:t>154. Question 9</w:t>
      </w:r>
    </w:p>
    <w:p w14:paraId="07B04ACD" w14:textId="77777777" w:rsidR="00B45A29" w:rsidRPr="00B45A29" w:rsidRDefault="00B45A29" w:rsidP="00B45A29">
      <w:pPr>
        <w:rPr>
          <w:sz w:val="32"/>
          <w:szCs w:val="32"/>
        </w:rPr>
      </w:pPr>
      <w:r w:rsidRPr="00B45A29">
        <w:rPr>
          <w:sz w:val="32"/>
          <w:szCs w:val="32"/>
        </w:rPr>
        <w:t>In New mode, does the Form use its Item property for the record being created?</w:t>
      </w:r>
    </w:p>
    <w:p w14:paraId="11324243" w14:textId="77777777" w:rsidR="00B45A29" w:rsidRPr="00B45A29" w:rsidRDefault="00B45A29" w:rsidP="00B45A29">
      <w:pPr>
        <w:rPr>
          <w:b/>
          <w:bCs/>
          <w:sz w:val="32"/>
          <w:szCs w:val="32"/>
        </w:rPr>
      </w:pPr>
      <w:r w:rsidRPr="00B45A29">
        <w:rPr>
          <w:b/>
          <w:bCs/>
          <w:sz w:val="32"/>
          <w:szCs w:val="32"/>
        </w:rPr>
        <w:t>Answer</w:t>
      </w:r>
    </w:p>
    <w:p w14:paraId="5024C920" w14:textId="77777777" w:rsidR="00B45A29" w:rsidRPr="00B45A29" w:rsidRDefault="00B45A29" w:rsidP="00B45A29">
      <w:pPr>
        <w:rPr>
          <w:b/>
          <w:bCs/>
          <w:sz w:val="32"/>
          <w:szCs w:val="32"/>
        </w:rPr>
      </w:pPr>
      <w:r w:rsidRPr="00B45A29">
        <w:rPr>
          <w:b/>
          <w:bCs/>
          <w:sz w:val="32"/>
          <w:szCs w:val="32"/>
        </w:rPr>
        <w:t>No.</w:t>
      </w:r>
    </w:p>
    <w:p w14:paraId="2E44A0BA" w14:textId="77777777" w:rsidR="00B45A29" w:rsidRPr="00B45A29" w:rsidRDefault="00B45A29" w:rsidP="00B45A29">
      <w:pPr>
        <w:rPr>
          <w:sz w:val="32"/>
          <w:szCs w:val="32"/>
        </w:rPr>
      </w:pPr>
      <w:r w:rsidRPr="00B45A29">
        <w:rPr>
          <w:sz w:val="32"/>
          <w:szCs w:val="32"/>
        </w:rPr>
        <w:t>It uses default values from the Form's data source.</w:t>
      </w:r>
    </w:p>
    <w:p w14:paraId="19D6B9B8" w14:textId="77777777" w:rsidR="00B45A29" w:rsidRPr="00B45A29" w:rsidRDefault="00B45A29" w:rsidP="00B45A29">
      <w:pPr>
        <w:rPr>
          <w:sz w:val="32"/>
          <w:szCs w:val="32"/>
        </w:rPr>
      </w:pPr>
      <w:r w:rsidRPr="00B45A29">
        <w:rPr>
          <w:sz w:val="32"/>
          <w:szCs w:val="32"/>
        </w:rPr>
        <w:pict w14:anchorId="4709FE49">
          <v:rect id="_x0000_i8000" style="width:0;height:1.5pt" o:hralign="center" o:hrstd="t" o:hr="t" fillcolor="#a0a0a0" stroked="f"/>
        </w:pict>
      </w:r>
    </w:p>
    <w:p w14:paraId="5D9F7985" w14:textId="77777777" w:rsidR="00B45A29" w:rsidRPr="00B45A29" w:rsidRDefault="00B45A29" w:rsidP="00B45A29">
      <w:pPr>
        <w:rPr>
          <w:b/>
          <w:bCs/>
          <w:sz w:val="32"/>
          <w:szCs w:val="32"/>
        </w:rPr>
      </w:pPr>
      <w:r w:rsidRPr="00B45A29">
        <w:rPr>
          <w:b/>
          <w:bCs/>
          <w:sz w:val="32"/>
          <w:szCs w:val="32"/>
        </w:rPr>
        <w:t>155. Question 10</w:t>
      </w:r>
    </w:p>
    <w:p w14:paraId="4A05CD90" w14:textId="77777777" w:rsidR="00B45A29" w:rsidRPr="00B45A29" w:rsidRDefault="00B45A29" w:rsidP="00B45A29">
      <w:pPr>
        <w:rPr>
          <w:sz w:val="32"/>
          <w:szCs w:val="32"/>
        </w:rPr>
      </w:pPr>
      <w:r w:rsidRPr="00B45A29">
        <w:rPr>
          <w:sz w:val="32"/>
          <w:szCs w:val="32"/>
        </w:rPr>
        <w:t>What does Form.Valid indicate?</w:t>
      </w:r>
    </w:p>
    <w:p w14:paraId="5BABFCE1" w14:textId="77777777" w:rsidR="00B45A29" w:rsidRPr="00B45A29" w:rsidRDefault="00B45A29" w:rsidP="00B45A29">
      <w:pPr>
        <w:rPr>
          <w:b/>
          <w:bCs/>
          <w:sz w:val="32"/>
          <w:szCs w:val="32"/>
        </w:rPr>
      </w:pPr>
      <w:r w:rsidRPr="00B45A29">
        <w:rPr>
          <w:b/>
          <w:bCs/>
          <w:sz w:val="32"/>
          <w:szCs w:val="32"/>
        </w:rPr>
        <w:t>Answer</w:t>
      </w:r>
    </w:p>
    <w:p w14:paraId="70112F55" w14:textId="77777777" w:rsidR="00B45A29" w:rsidRPr="00B45A29" w:rsidRDefault="00B45A29" w:rsidP="00B45A29">
      <w:pPr>
        <w:rPr>
          <w:sz w:val="32"/>
          <w:szCs w:val="32"/>
        </w:rPr>
      </w:pPr>
      <w:r w:rsidRPr="00B45A29">
        <w:rPr>
          <w:sz w:val="32"/>
          <w:szCs w:val="32"/>
        </w:rPr>
        <w:t>Whether the Form's contained cards satisfy their current validation state.</w:t>
      </w:r>
    </w:p>
    <w:p w14:paraId="5E51C9C9" w14:textId="77777777" w:rsidR="00B45A29" w:rsidRPr="00B45A29" w:rsidRDefault="00B45A29" w:rsidP="00B45A29">
      <w:pPr>
        <w:rPr>
          <w:sz w:val="32"/>
          <w:szCs w:val="32"/>
        </w:rPr>
      </w:pPr>
      <w:r w:rsidRPr="00B45A29">
        <w:rPr>
          <w:sz w:val="32"/>
          <w:szCs w:val="32"/>
        </w:rPr>
        <w:pict w14:anchorId="656D245D">
          <v:rect id="_x0000_i8001" style="width:0;height:1.5pt" o:hralign="center" o:hrstd="t" o:hr="t" fillcolor="#a0a0a0" stroked="f"/>
        </w:pict>
      </w:r>
    </w:p>
    <w:p w14:paraId="02B7123E" w14:textId="77777777" w:rsidR="00B45A29" w:rsidRPr="00B45A29" w:rsidRDefault="00B45A29" w:rsidP="00B45A29">
      <w:pPr>
        <w:rPr>
          <w:b/>
          <w:bCs/>
          <w:sz w:val="32"/>
          <w:szCs w:val="32"/>
        </w:rPr>
      </w:pPr>
      <w:r w:rsidRPr="00B45A29">
        <w:rPr>
          <w:b/>
          <w:bCs/>
          <w:sz w:val="32"/>
          <w:szCs w:val="32"/>
        </w:rPr>
        <w:t>156. Question 11</w:t>
      </w:r>
    </w:p>
    <w:p w14:paraId="44438F6B" w14:textId="77777777" w:rsidR="00B45A29" w:rsidRPr="00B45A29" w:rsidRDefault="00B45A29" w:rsidP="00B45A29">
      <w:pPr>
        <w:rPr>
          <w:sz w:val="32"/>
          <w:szCs w:val="32"/>
        </w:rPr>
      </w:pPr>
      <w:r w:rsidRPr="00B45A29">
        <w:rPr>
          <w:sz w:val="32"/>
          <w:szCs w:val="32"/>
        </w:rPr>
        <w:t>What does IsEmpty() test?</w:t>
      </w:r>
    </w:p>
    <w:p w14:paraId="6EE1CCDE" w14:textId="77777777" w:rsidR="00B45A29" w:rsidRPr="00B45A29" w:rsidRDefault="00B45A29" w:rsidP="00B45A29">
      <w:pPr>
        <w:rPr>
          <w:b/>
          <w:bCs/>
          <w:sz w:val="32"/>
          <w:szCs w:val="32"/>
        </w:rPr>
      </w:pPr>
      <w:r w:rsidRPr="00B45A29">
        <w:rPr>
          <w:b/>
          <w:bCs/>
          <w:sz w:val="32"/>
          <w:szCs w:val="32"/>
        </w:rPr>
        <w:t>Answer</w:t>
      </w:r>
    </w:p>
    <w:p w14:paraId="677D5F0D" w14:textId="77777777" w:rsidR="00B45A29" w:rsidRPr="00B45A29" w:rsidRDefault="00B45A29" w:rsidP="00B45A29">
      <w:pPr>
        <w:rPr>
          <w:sz w:val="32"/>
          <w:szCs w:val="32"/>
        </w:rPr>
      </w:pPr>
      <w:r w:rsidRPr="00B45A29">
        <w:rPr>
          <w:sz w:val="32"/>
          <w:szCs w:val="32"/>
        </w:rPr>
        <w:t>Whether a table contains zero records.</w:t>
      </w:r>
    </w:p>
    <w:p w14:paraId="4FB4600C" w14:textId="77777777" w:rsidR="00B45A29" w:rsidRPr="00B45A29" w:rsidRDefault="00B45A29" w:rsidP="00B45A29">
      <w:pPr>
        <w:rPr>
          <w:sz w:val="32"/>
          <w:szCs w:val="32"/>
        </w:rPr>
      </w:pPr>
      <w:r w:rsidRPr="00B45A29">
        <w:rPr>
          <w:sz w:val="32"/>
          <w:szCs w:val="32"/>
        </w:rPr>
        <w:pict w14:anchorId="2718E891">
          <v:rect id="_x0000_i8002" style="width:0;height:1.5pt" o:hralign="center" o:hrstd="t" o:hr="t" fillcolor="#a0a0a0" stroked="f"/>
        </w:pict>
      </w:r>
    </w:p>
    <w:p w14:paraId="55D57C88" w14:textId="77777777" w:rsidR="00B45A29" w:rsidRPr="00B45A29" w:rsidRDefault="00B45A29" w:rsidP="00B45A29">
      <w:pPr>
        <w:rPr>
          <w:b/>
          <w:bCs/>
          <w:sz w:val="32"/>
          <w:szCs w:val="32"/>
        </w:rPr>
      </w:pPr>
      <w:r w:rsidRPr="00B45A29">
        <w:rPr>
          <w:b/>
          <w:bCs/>
          <w:sz w:val="32"/>
          <w:szCs w:val="32"/>
        </w:rPr>
        <w:t>157. Question 12</w:t>
      </w:r>
    </w:p>
    <w:p w14:paraId="7A1754E1" w14:textId="77777777" w:rsidR="00B45A29" w:rsidRPr="00B45A29" w:rsidRDefault="00B45A29" w:rsidP="00B45A29">
      <w:pPr>
        <w:rPr>
          <w:sz w:val="32"/>
          <w:szCs w:val="32"/>
        </w:rPr>
      </w:pPr>
      <w:r w:rsidRPr="00B45A29">
        <w:rPr>
          <w:sz w:val="32"/>
          <w:szCs w:val="32"/>
        </w:rPr>
        <w:t>What does IsBlank() test?</w:t>
      </w:r>
    </w:p>
    <w:p w14:paraId="6C203605" w14:textId="77777777" w:rsidR="00B45A29" w:rsidRPr="00B45A29" w:rsidRDefault="00B45A29" w:rsidP="00B45A29">
      <w:pPr>
        <w:rPr>
          <w:b/>
          <w:bCs/>
          <w:sz w:val="32"/>
          <w:szCs w:val="32"/>
        </w:rPr>
      </w:pPr>
      <w:r w:rsidRPr="00B45A29">
        <w:rPr>
          <w:b/>
          <w:bCs/>
          <w:sz w:val="32"/>
          <w:szCs w:val="32"/>
        </w:rPr>
        <w:lastRenderedPageBreak/>
        <w:t>Answer</w:t>
      </w:r>
    </w:p>
    <w:p w14:paraId="2AC54871" w14:textId="77777777" w:rsidR="00B45A29" w:rsidRPr="00B45A29" w:rsidRDefault="00B45A29" w:rsidP="00B45A29">
      <w:pPr>
        <w:rPr>
          <w:sz w:val="32"/>
          <w:szCs w:val="32"/>
        </w:rPr>
      </w:pPr>
      <w:r w:rsidRPr="00B45A29">
        <w:rPr>
          <w:sz w:val="32"/>
          <w:szCs w:val="32"/>
        </w:rPr>
        <w:t>Whether a value is blank or an empty string.</w:t>
      </w:r>
    </w:p>
    <w:p w14:paraId="6D78DCCE" w14:textId="77777777" w:rsidR="00B45A29" w:rsidRPr="00B45A29" w:rsidRDefault="00B45A29" w:rsidP="00B45A29">
      <w:pPr>
        <w:rPr>
          <w:sz w:val="32"/>
          <w:szCs w:val="32"/>
        </w:rPr>
      </w:pPr>
      <w:r w:rsidRPr="00B45A29">
        <w:rPr>
          <w:sz w:val="32"/>
          <w:szCs w:val="32"/>
        </w:rPr>
        <w:pict w14:anchorId="019EC1EB">
          <v:rect id="_x0000_i8003" style="width:0;height:1.5pt" o:hralign="center" o:hrstd="t" o:hr="t" fillcolor="#a0a0a0" stroked="f"/>
        </w:pict>
      </w:r>
    </w:p>
    <w:p w14:paraId="50BBCF29" w14:textId="77777777" w:rsidR="00B45A29" w:rsidRPr="00B45A29" w:rsidRDefault="00B45A29" w:rsidP="00B45A29">
      <w:pPr>
        <w:rPr>
          <w:b/>
          <w:bCs/>
          <w:sz w:val="32"/>
          <w:szCs w:val="32"/>
        </w:rPr>
      </w:pPr>
      <w:r w:rsidRPr="00B45A29">
        <w:rPr>
          <w:b/>
          <w:bCs/>
          <w:sz w:val="32"/>
          <w:szCs w:val="32"/>
        </w:rPr>
        <w:t>158. Question 13</w:t>
      </w:r>
    </w:p>
    <w:p w14:paraId="50072957" w14:textId="77777777" w:rsidR="00B45A29" w:rsidRPr="00B45A29" w:rsidRDefault="00B45A29" w:rsidP="00B45A29">
      <w:pPr>
        <w:rPr>
          <w:sz w:val="32"/>
          <w:szCs w:val="32"/>
        </w:rPr>
      </w:pPr>
      <w:r w:rsidRPr="00B45A29">
        <w:rPr>
          <w:sz w:val="32"/>
          <w:szCs w:val="32"/>
        </w:rPr>
        <w:t>Does filtering Gallery records protect unauthorized Dataverse data?</w:t>
      </w:r>
    </w:p>
    <w:p w14:paraId="3DC9D974" w14:textId="77777777" w:rsidR="00B45A29" w:rsidRPr="00B45A29" w:rsidRDefault="00B45A29" w:rsidP="00B45A29">
      <w:pPr>
        <w:rPr>
          <w:b/>
          <w:bCs/>
          <w:sz w:val="32"/>
          <w:szCs w:val="32"/>
        </w:rPr>
      </w:pPr>
      <w:r w:rsidRPr="00B45A29">
        <w:rPr>
          <w:b/>
          <w:bCs/>
          <w:sz w:val="32"/>
          <w:szCs w:val="32"/>
        </w:rPr>
        <w:t>Answer</w:t>
      </w:r>
    </w:p>
    <w:p w14:paraId="03A811BC" w14:textId="77777777" w:rsidR="00B45A29" w:rsidRPr="00B45A29" w:rsidRDefault="00B45A29" w:rsidP="00B45A29">
      <w:pPr>
        <w:rPr>
          <w:b/>
          <w:bCs/>
          <w:sz w:val="32"/>
          <w:szCs w:val="32"/>
        </w:rPr>
      </w:pPr>
      <w:r w:rsidRPr="00B45A29">
        <w:rPr>
          <w:b/>
          <w:bCs/>
          <w:sz w:val="32"/>
          <w:szCs w:val="32"/>
        </w:rPr>
        <w:t>No.</w:t>
      </w:r>
    </w:p>
    <w:p w14:paraId="61BCFD8F" w14:textId="77777777" w:rsidR="00B45A29" w:rsidRPr="00B45A29" w:rsidRDefault="00B45A29" w:rsidP="00B45A29">
      <w:pPr>
        <w:rPr>
          <w:sz w:val="32"/>
          <w:szCs w:val="32"/>
        </w:rPr>
      </w:pPr>
      <w:r w:rsidRPr="00B45A29">
        <w:rPr>
          <w:sz w:val="32"/>
          <w:szCs w:val="32"/>
        </w:rPr>
        <w:t>Dataverse security must protect the data.</w:t>
      </w:r>
    </w:p>
    <w:p w14:paraId="2A5853DB" w14:textId="77777777" w:rsidR="00B45A29" w:rsidRPr="00B45A29" w:rsidRDefault="00B45A29" w:rsidP="00B45A29">
      <w:pPr>
        <w:rPr>
          <w:sz w:val="32"/>
          <w:szCs w:val="32"/>
        </w:rPr>
      </w:pPr>
      <w:r w:rsidRPr="00B45A29">
        <w:rPr>
          <w:sz w:val="32"/>
          <w:szCs w:val="32"/>
        </w:rPr>
        <w:pict w14:anchorId="42821389">
          <v:rect id="_x0000_i8004" style="width:0;height:1.5pt" o:hralign="center" o:hrstd="t" o:hr="t" fillcolor="#a0a0a0" stroked="f"/>
        </w:pict>
      </w:r>
    </w:p>
    <w:p w14:paraId="1995CA88" w14:textId="77777777" w:rsidR="00B45A29" w:rsidRPr="00B45A29" w:rsidRDefault="00B45A29" w:rsidP="00B45A29">
      <w:pPr>
        <w:rPr>
          <w:b/>
          <w:bCs/>
          <w:sz w:val="32"/>
          <w:szCs w:val="32"/>
        </w:rPr>
      </w:pPr>
      <w:r w:rsidRPr="00B45A29">
        <w:rPr>
          <w:b/>
          <w:bCs/>
          <w:sz w:val="32"/>
          <w:szCs w:val="32"/>
        </w:rPr>
        <w:t>159. Question 14</w:t>
      </w:r>
    </w:p>
    <w:p w14:paraId="2287924F" w14:textId="77777777" w:rsidR="00B45A29" w:rsidRPr="00B45A29" w:rsidRDefault="00B45A29" w:rsidP="00B45A29">
      <w:pPr>
        <w:rPr>
          <w:sz w:val="32"/>
          <w:szCs w:val="32"/>
        </w:rPr>
      </w:pPr>
      <w:r w:rsidRPr="00B45A29">
        <w:rPr>
          <w:sz w:val="32"/>
          <w:szCs w:val="32"/>
        </w:rPr>
        <w:t>What is delegation?</w:t>
      </w:r>
    </w:p>
    <w:p w14:paraId="46049E71" w14:textId="77777777" w:rsidR="00B45A29" w:rsidRPr="00B45A29" w:rsidRDefault="00B45A29" w:rsidP="00B45A29">
      <w:pPr>
        <w:rPr>
          <w:b/>
          <w:bCs/>
          <w:sz w:val="32"/>
          <w:szCs w:val="32"/>
        </w:rPr>
      </w:pPr>
      <w:r w:rsidRPr="00B45A29">
        <w:rPr>
          <w:b/>
          <w:bCs/>
          <w:sz w:val="32"/>
          <w:szCs w:val="32"/>
        </w:rPr>
        <w:t>Answer</w:t>
      </w:r>
    </w:p>
    <w:p w14:paraId="3A3F224D" w14:textId="77777777" w:rsidR="00B45A29" w:rsidRPr="00B45A29" w:rsidRDefault="00B45A29" w:rsidP="00B45A29">
      <w:pPr>
        <w:rPr>
          <w:sz w:val="32"/>
          <w:szCs w:val="32"/>
        </w:rPr>
      </w:pPr>
      <w:r w:rsidRPr="00B45A29">
        <w:rPr>
          <w:sz w:val="32"/>
          <w:szCs w:val="32"/>
        </w:rPr>
        <w:t>Power Apps sends supported query operations to the underlying data source so the data source performs the operation.</w:t>
      </w:r>
    </w:p>
    <w:p w14:paraId="2313C83B" w14:textId="77777777" w:rsidR="00B45A29" w:rsidRPr="00B45A29" w:rsidRDefault="00B45A29" w:rsidP="00B45A29">
      <w:pPr>
        <w:rPr>
          <w:sz w:val="32"/>
          <w:szCs w:val="32"/>
        </w:rPr>
      </w:pPr>
      <w:r w:rsidRPr="00B45A29">
        <w:rPr>
          <w:sz w:val="32"/>
          <w:szCs w:val="32"/>
        </w:rPr>
        <w:pict w14:anchorId="13344D55">
          <v:rect id="_x0000_i8005" style="width:0;height:1.5pt" o:hralign="center" o:hrstd="t" o:hr="t" fillcolor="#a0a0a0" stroked="f"/>
        </w:pict>
      </w:r>
    </w:p>
    <w:p w14:paraId="48F53442" w14:textId="77777777" w:rsidR="00B45A29" w:rsidRPr="00B45A29" w:rsidRDefault="00B45A29" w:rsidP="00B45A29">
      <w:pPr>
        <w:rPr>
          <w:b/>
          <w:bCs/>
          <w:sz w:val="32"/>
          <w:szCs w:val="32"/>
        </w:rPr>
      </w:pPr>
      <w:r w:rsidRPr="00B45A29">
        <w:rPr>
          <w:b/>
          <w:bCs/>
          <w:sz w:val="32"/>
          <w:szCs w:val="32"/>
        </w:rPr>
        <w:t>160. Question 15</w:t>
      </w:r>
    </w:p>
    <w:p w14:paraId="01E2A3FE" w14:textId="77777777" w:rsidR="00B45A29" w:rsidRPr="00B45A29" w:rsidRDefault="00B45A29" w:rsidP="00B45A29">
      <w:pPr>
        <w:rPr>
          <w:sz w:val="32"/>
          <w:szCs w:val="32"/>
        </w:rPr>
      </w:pPr>
      <w:r w:rsidRPr="00B45A29">
        <w:rPr>
          <w:sz w:val="32"/>
          <w:szCs w:val="32"/>
        </w:rPr>
        <w:t>What is the current default nondelegable local record limit?</w:t>
      </w:r>
    </w:p>
    <w:p w14:paraId="6EB9FCD8" w14:textId="77777777" w:rsidR="00B45A29" w:rsidRPr="00B45A29" w:rsidRDefault="00B45A29" w:rsidP="00B45A29">
      <w:pPr>
        <w:rPr>
          <w:b/>
          <w:bCs/>
          <w:sz w:val="32"/>
          <w:szCs w:val="32"/>
        </w:rPr>
      </w:pPr>
      <w:r w:rsidRPr="00B45A29">
        <w:rPr>
          <w:b/>
          <w:bCs/>
          <w:sz w:val="32"/>
          <w:szCs w:val="32"/>
        </w:rPr>
        <w:t>Answer</w:t>
      </w:r>
    </w:p>
    <w:p w14:paraId="7025E5CD" w14:textId="77777777" w:rsidR="00B45A29" w:rsidRPr="00B45A29" w:rsidRDefault="00B45A29" w:rsidP="00B45A29">
      <w:pPr>
        <w:rPr>
          <w:b/>
          <w:bCs/>
          <w:sz w:val="32"/>
          <w:szCs w:val="32"/>
        </w:rPr>
      </w:pPr>
      <w:r w:rsidRPr="00B45A29">
        <w:rPr>
          <w:b/>
          <w:bCs/>
          <w:sz w:val="32"/>
          <w:szCs w:val="32"/>
        </w:rPr>
        <w:t>500 records.</w:t>
      </w:r>
    </w:p>
    <w:p w14:paraId="78EDD9A3" w14:textId="77777777" w:rsidR="00B45A29" w:rsidRPr="00B45A29" w:rsidRDefault="00B45A29" w:rsidP="00B45A29">
      <w:pPr>
        <w:rPr>
          <w:sz w:val="32"/>
          <w:szCs w:val="32"/>
        </w:rPr>
      </w:pPr>
      <w:r w:rsidRPr="00B45A29">
        <w:rPr>
          <w:sz w:val="32"/>
          <w:szCs w:val="32"/>
        </w:rPr>
        <w:t>It can be configured up to:</w:t>
      </w:r>
    </w:p>
    <w:p w14:paraId="57C33F45" w14:textId="77777777" w:rsidR="00B45A29" w:rsidRPr="00B45A29" w:rsidRDefault="00B45A29" w:rsidP="00B45A29">
      <w:pPr>
        <w:rPr>
          <w:b/>
          <w:bCs/>
          <w:sz w:val="32"/>
          <w:szCs w:val="32"/>
        </w:rPr>
      </w:pPr>
      <w:r w:rsidRPr="00B45A29">
        <w:rPr>
          <w:b/>
          <w:bCs/>
          <w:sz w:val="32"/>
          <w:szCs w:val="32"/>
        </w:rPr>
        <w:lastRenderedPageBreak/>
        <w:t>2,000.</w:t>
      </w:r>
    </w:p>
    <w:p w14:paraId="785F1A0C" w14:textId="77777777" w:rsidR="00B45A29" w:rsidRPr="00B45A29" w:rsidRDefault="00B45A29" w:rsidP="00B45A29">
      <w:pPr>
        <w:rPr>
          <w:sz w:val="32"/>
          <w:szCs w:val="32"/>
        </w:rPr>
      </w:pPr>
      <w:r w:rsidRPr="00B45A29">
        <w:rPr>
          <w:sz w:val="32"/>
          <w:szCs w:val="32"/>
        </w:rPr>
        <w:pict w14:anchorId="58877DA9">
          <v:rect id="_x0000_i8006" style="width:0;height:1.5pt" o:hralign="center" o:hrstd="t" o:hr="t" fillcolor="#a0a0a0" stroked="f"/>
        </w:pict>
      </w:r>
    </w:p>
    <w:p w14:paraId="73773258" w14:textId="77777777" w:rsidR="00B45A29" w:rsidRPr="00B45A29" w:rsidRDefault="00B45A29" w:rsidP="00B45A29">
      <w:pPr>
        <w:rPr>
          <w:b/>
          <w:bCs/>
          <w:sz w:val="32"/>
          <w:szCs w:val="32"/>
        </w:rPr>
      </w:pPr>
      <w:r w:rsidRPr="00B45A29">
        <w:rPr>
          <w:b/>
          <w:bCs/>
          <w:sz w:val="32"/>
          <w:szCs w:val="32"/>
        </w:rPr>
        <w:t>161. Question 16</w:t>
      </w:r>
    </w:p>
    <w:p w14:paraId="3ED36111" w14:textId="77777777" w:rsidR="00B45A29" w:rsidRPr="00B45A29" w:rsidRDefault="00B45A29" w:rsidP="00B45A29">
      <w:pPr>
        <w:rPr>
          <w:sz w:val="32"/>
          <w:szCs w:val="32"/>
        </w:rPr>
      </w:pPr>
      <w:r w:rsidRPr="00B45A29">
        <w:rPr>
          <w:sz w:val="32"/>
          <w:szCs w:val="32"/>
        </w:rPr>
        <w:t>Why can nondelegation cause incorrect results?</w:t>
      </w:r>
    </w:p>
    <w:p w14:paraId="4E3F8FD5" w14:textId="77777777" w:rsidR="00B45A29" w:rsidRPr="00B45A29" w:rsidRDefault="00B45A29" w:rsidP="00B45A29">
      <w:pPr>
        <w:rPr>
          <w:b/>
          <w:bCs/>
          <w:sz w:val="32"/>
          <w:szCs w:val="32"/>
        </w:rPr>
      </w:pPr>
      <w:r w:rsidRPr="00B45A29">
        <w:rPr>
          <w:b/>
          <w:bCs/>
          <w:sz w:val="32"/>
          <w:szCs w:val="32"/>
        </w:rPr>
        <w:t>Answer</w:t>
      </w:r>
    </w:p>
    <w:p w14:paraId="777DC33B" w14:textId="77777777" w:rsidR="00B45A29" w:rsidRPr="00B45A29" w:rsidRDefault="00B45A29" w:rsidP="00B45A29">
      <w:pPr>
        <w:rPr>
          <w:sz w:val="32"/>
          <w:szCs w:val="32"/>
        </w:rPr>
      </w:pPr>
      <w:r w:rsidRPr="00B45A29">
        <w:rPr>
          <w:sz w:val="32"/>
          <w:szCs w:val="32"/>
        </w:rPr>
        <w:t>Because only the initial local subset may be processed rather than the entire remote data set.</w:t>
      </w:r>
    </w:p>
    <w:p w14:paraId="2EB79B02" w14:textId="77777777" w:rsidR="00B45A29" w:rsidRPr="00B45A29" w:rsidRDefault="00B45A29" w:rsidP="00B45A29">
      <w:pPr>
        <w:rPr>
          <w:sz w:val="32"/>
          <w:szCs w:val="32"/>
        </w:rPr>
      </w:pPr>
      <w:r w:rsidRPr="00B45A29">
        <w:rPr>
          <w:sz w:val="32"/>
          <w:szCs w:val="32"/>
        </w:rPr>
        <w:pict w14:anchorId="60EC96AE">
          <v:rect id="_x0000_i8007" style="width:0;height:1.5pt" o:hralign="center" o:hrstd="t" o:hr="t" fillcolor="#a0a0a0" stroked="f"/>
        </w:pict>
      </w:r>
    </w:p>
    <w:p w14:paraId="54C256D8" w14:textId="77777777" w:rsidR="00B45A29" w:rsidRPr="00B45A29" w:rsidRDefault="00B45A29" w:rsidP="00B45A29">
      <w:pPr>
        <w:rPr>
          <w:b/>
          <w:bCs/>
          <w:sz w:val="32"/>
          <w:szCs w:val="32"/>
        </w:rPr>
      </w:pPr>
      <w:r w:rsidRPr="00B45A29">
        <w:rPr>
          <w:b/>
          <w:bCs/>
          <w:sz w:val="32"/>
          <w:szCs w:val="32"/>
        </w:rPr>
        <w:t>162. Question 17</w:t>
      </w:r>
    </w:p>
    <w:p w14:paraId="3E8A825F" w14:textId="77777777" w:rsidR="00B45A29" w:rsidRPr="00B45A29" w:rsidRDefault="00B45A29" w:rsidP="00B45A29">
      <w:pPr>
        <w:rPr>
          <w:sz w:val="32"/>
          <w:szCs w:val="32"/>
        </w:rPr>
      </w:pPr>
      <w:r w:rsidRPr="00B45A29">
        <w:rPr>
          <w:sz w:val="32"/>
          <w:szCs w:val="32"/>
        </w:rPr>
        <w:t>Should students ignore delegation warnings because the training table contains only 10 rows?</w:t>
      </w:r>
    </w:p>
    <w:p w14:paraId="62B8518C" w14:textId="77777777" w:rsidR="00B45A29" w:rsidRPr="00B45A29" w:rsidRDefault="00B45A29" w:rsidP="00B45A29">
      <w:pPr>
        <w:rPr>
          <w:b/>
          <w:bCs/>
          <w:sz w:val="32"/>
          <w:szCs w:val="32"/>
        </w:rPr>
      </w:pPr>
      <w:r w:rsidRPr="00B45A29">
        <w:rPr>
          <w:b/>
          <w:bCs/>
          <w:sz w:val="32"/>
          <w:szCs w:val="32"/>
        </w:rPr>
        <w:t>Answer</w:t>
      </w:r>
    </w:p>
    <w:p w14:paraId="541D5C4C" w14:textId="77777777" w:rsidR="00B45A29" w:rsidRPr="00B45A29" w:rsidRDefault="00B45A29" w:rsidP="00B45A29">
      <w:pPr>
        <w:rPr>
          <w:b/>
          <w:bCs/>
          <w:sz w:val="32"/>
          <w:szCs w:val="32"/>
        </w:rPr>
      </w:pPr>
      <w:r w:rsidRPr="00B45A29">
        <w:rPr>
          <w:b/>
          <w:bCs/>
          <w:sz w:val="32"/>
          <w:szCs w:val="32"/>
        </w:rPr>
        <w:t>No.</w:t>
      </w:r>
    </w:p>
    <w:p w14:paraId="056AB3CB" w14:textId="77777777" w:rsidR="00B45A29" w:rsidRPr="00B45A29" w:rsidRDefault="00B45A29" w:rsidP="00B45A29">
      <w:pPr>
        <w:rPr>
          <w:sz w:val="32"/>
          <w:szCs w:val="32"/>
        </w:rPr>
      </w:pPr>
      <w:r w:rsidRPr="00B45A29">
        <w:rPr>
          <w:sz w:val="32"/>
          <w:szCs w:val="32"/>
        </w:rPr>
        <w:t>Production data can be much larger.</w:t>
      </w:r>
    </w:p>
    <w:p w14:paraId="6980209A" w14:textId="77777777" w:rsidR="00B45A29" w:rsidRPr="00B45A29" w:rsidRDefault="00B45A29" w:rsidP="00B45A29">
      <w:pPr>
        <w:rPr>
          <w:sz w:val="32"/>
          <w:szCs w:val="32"/>
        </w:rPr>
      </w:pPr>
      <w:r w:rsidRPr="00B45A29">
        <w:rPr>
          <w:sz w:val="32"/>
          <w:szCs w:val="32"/>
        </w:rPr>
        <w:pict w14:anchorId="6F5D8CB1">
          <v:rect id="_x0000_i8008" style="width:0;height:1.5pt" o:hralign="center" o:hrstd="t" o:hr="t" fillcolor="#a0a0a0" stroked="f"/>
        </w:pict>
      </w:r>
    </w:p>
    <w:p w14:paraId="736F9413" w14:textId="77777777" w:rsidR="00B45A29" w:rsidRPr="00B45A29" w:rsidRDefault="00B45A29" w:rsidP="00B45A29">
      <w:pPr>
        <w:rPr>
          <w:b/>
          <w:bCs/>
          <w:sz w:val="32"/>
          <w:szCs w:val="32"/>
        </w:rPr>
      </w:pPr>
      <w:r w:rsidRPr="00B45A29">
        <w:rPr>
          <w:b/>
          <w:bCs/>
          <w:sz w:val="32"/>
          <w:szCs w:val="32"/>
        </w:rPr>
        <w:t>163. Question 18</w:t>
      </w:r>
    </w:p>
    <w:p w14:paraId="1A909ED5" w14:textId="77777777" w:rsidR="00B45A29" w:rsidRPr="00B45A29" w:rsidRDefault="00B45A29" w:rsidP="00B45A29">
      <w:pPr>
        <w:rPr>
          <w:sz w:val="32"/>
          <w:szCs w:val="32"/>
        </w:rPr>
      </w:pPr>
      <w:r w:rsidRPr="00B45A29">
        <w:rPr>
          <w:sz w:val="32"/>
          <w:szCs w:val="32"/>
        </w:rPr>
        <w:t>Which function resets an input control?</w:t>
      </w:r>
    </w:p>
    <w:p w14:paraId="392A03A8" w14:textId="77777777" w:rsidR="00B45A29" w:rsidRPr="00B45A29" w:rsidRDefault="00B45A29" w:rsidP="00B45A29">
      <w:pPr>
        <w:rPr>
          <w:b/>
          <w:bCs/>
          <w:sz w:val="32"/>
          <w:szCs w:val="32"/>
        </w:rPr>
      </w:pPr>
      <w:r w:rsidRPr="00B45A29">
        <w:rPr>
          <w:b/>
          <w:bCs/>
          <w:sz w:val="32"/>
          <w:szCs w:val="32"/>
        </w:rPr>
        <w:t>Answer</w:t>
      </w:r>
    </w:p>
    <w:p w14:paraId="1BDB194D" w14:textId="77777777" w:rsidR="00B45A29" w:rsidRPr="00B45A29" w:rsidRDefault="00B45A29" w:rsidP="00B45A29">
      <w:pPr>
        <w:rPr>
          <w:sz w:val="32"/>
          <w:szCs w:val="32"/>
        </w:rPr>
      </w:pPr>
      <w:r w:rsidRPr="00B45A29">
        <w:rPr>
          <w:sz w:val="32"/>
          <w:szCs w:val="32"/>
        </w:rPr>
        <w:t>Reset()</w:t>
      </w:r>
    </w:p>
    <w:p w14:paraId="3F666D93" w14:textId="77777777" w:rsidR="00B45A29" w:rsidRPr="00B45A29" w:rsidRDefault="00B45A29" w:rsidP="00B45A29">
      <w:pPr>
        <w:rPr>
          <w:sz w:val="32"/>
          <w:szCs w:val="32"/>
        </w:rPr>
      </w:pPr>
      <w:r w:rsidRPr="00B45A29">
        <w:rPr>
          <w:sz w:val="32"/>
          <w:szCs w:val="32"/>
        </w:rPr>
        <w:pict w14:anchorId="72EB4953">
          <v:rect id="_x0000_i8009" style="width:0;height:1.5pt" o:hralign="center" o:hrstd="t" o:hr="t" fillcolor="#a0a0a0" stroked="f"/>
        </w:pict>
      </w:r>
    </w:p>
    <w:p w14:paraId="578668A2" w14:textId="77777777" w:rsidR="00B45A29" w:rsidRPr="00B45A29" w:rsidRDefault="00B45A29" w:rsidP="00B45A29">
      <w:pPr>
        <w:rPr>
          <w:b/>
          <w:bCs/>
          <w:sz w:val="32"/>
          <w:szCs w:val="32"/>
        </w:rPr>
      </w:pPr>
      <w:r w:rsidRPr="00B45A29">
        <w:rPr>
          <w:b/>
          <w:bCs/>
          <w:sz w:val="32"/>
          <w:szCs w:val="32"/>
        </w:rPr>
        <w:t>164. Question 19</w:t>
      </w:r>
    </w:p>
    <w:p w14:paraId="5A68EC96" w14:textId="77777777" w:rsidR="00B45A29" w:rsidRPr="00B45A29" w:rsidRDefault="00B45A29" w:rsidP="00B45A29">
      <w:pPr>
        <w:rPr>
          <w:sz w:val="32"/>
          <w:szCs w:val="32"/>
        </w:rPr>
      </w:pPr>
      <w:r w:rsidRPr="00B45A29">
        <w:rPr>
          <w:sz w:val="32"/>
          <w:szCs w:val="32"/>
        </w:rPr>
        <w:t>What should Clear Filters do?</w:t>
      </w:r>
    </w:p>
    <w:p w14:paraId="06491940" w14:textId="77777777" w:rsidR="00B45A29" w:rsidRPr="00B45A29" w:rsidRDefault="00B45A29" w:rsidP="00B45A29">
      <w:pPr>
        <w:rPr>
          <w:b/>
          <w:bCs/>
          <w:sz w:val="32"/>
          <w:szCs w:val="32"/>
        </w:rPr>
      </w:pPr>
      <w:r w:rsidRPr="00B45A29">
        <w:rPr>
          <w:b/>
          <w:bCs/>
          <w:sz w:val="32"/>
          <w:szCs w:val="32"/>
        </w:rPr>
        <w:lastRenderedPageBreak/>
        <w:t>Answer</w:t>
      </w:r>
    </w:p>
    <w:p w14:paraId="3D5A6F29" w14:textId="77777777" w:rsidR="00B45A29" w:rsidRPr="00B45A29" w:rsidRDefault="00B45A29" w:rsidP="00B45A29">
      <w:pPr>
        <w:rPr>
          <w:sz w:val="32"/>
          <w:szCs w:val="32"/>
        </w:rPr>
      </w:pPr>
      <w:r w:rsidRPr="00B45A29">
        <w:rPr>
          <w:sz w:val="32"/>
          <w:szCs w:val="32"/>
        </w:rPr>
        <w:t>Reset:</w:t>
      </w:r>
    </w:p>
    <w:p w14:paraId="5167599A" w14:textId="77777777" w:rsidR="00B45A29" w:rsidRPr="00B45A29" w:rsidRDefault="00B45A29" w:rsidP="00B45A29">
      <w:pPr>
        <w:numPr>
          <w:ilvl w:val="0"/>
          <w:numId w:val="35"/>
        </w:numPr>
        <w:rPr>
          <w:sz w:val="32"/>
          <w:szCs w:val="32"/>
        </w:rPr>
      </w:pPr>
      <w:r w:rsidRPr="00B45A29">
        <w:rPr>
          <w:sz w:val="32"/>
          <w:szCs w:val="32"/>
        </w:rPr>
        <w:t>Search</w:t>
      </w:r>
    </w:p>
    <w:p w14:paraId="04E53D65" w14:textId="77777777" w:rsidR="00B45A29" w:rsidRPr="00B45A29" w:rsidRDefault="00B45A29" w:rsidP="00B45A29">
      <w:pPr>
        <w:numPr>
          <w:ilvl w:val="0"/>
          <w:numId w:val="35"/>
        </w:numPr>
        <w:rPr>
          <w:sz w:val="32"/>
          <w:szCs w:val="32"/>
        </w:rPr>
      </w:pPr>
      <w:r w:rsidRPr="00B45A29">
        <w:rPr>
          <w:sz w:val="32"/>
          <w:szCs w:val="32"/>
        </w:rPr>
        <w:t>Status</w:t>
      </w:r>
    </w:p>
    <w:p w14:paraId="6970F400" w14:textId="77777777" w:rsidR="00B45A29" w:rsidRPr="00B45A29" w:rsidRDefault="00B45A29" w:rsidP="00B45A29">
      <w:pPr>
        <w:numPr>
          <w:ilvl w:val="0"/>
          <w:numId w:val="35"/>
        </w:numPr>
        <w:rPr>
          <w:sz w:val="32"/>
          <w:szCs w:val="32"/>
        </w:rPr>
      </w:pPr>
      <w:r w:rsidRPr="00B45A29">
        <w:rPr>
          <w:sz w:val="32"/>
          <w:szCs w:val="32"/>
        </w:rPr>
        <w:t>Sort</w:t>
      </w:r>
    </w:p>
    <w:p w14:paraId="2D4D9990" w14:textId="77777777" w:rsidR="00B45A29" w:rsidRPr="00B45A29" w:rsidRDefault="00B45A29" w:rsidP="00B45A29">
      <w:pPr>
        <w:rPr>
          <w:sz w:val="32"/>
          <w:szCs w:val="32"/>
        </w:rPr>
      </w:pPr>
      <w:r w:rsidRPr="00B45A29">
        <w:rPr>
          <w:sz w:val="32"/>
          <w:szCs w:val="32"/>
        </w:rPr>
        <w:t>to default values.</w:t>
      </w:r>
    </w:p>
    <w:p w14:paraId="150902EE" w14:textId="77777777" w:rsidR="00B45A29" w:rsidRPr="00B45A29" w:rsidRDefault="00B45A29" w:rsidP="00B45A29">
      <w:pPr>
        <w:rPr>
          <w:sz w:val="32"/>
          <w:szCs w:val="32"/>
        </w:rPr>
      </w:pPr>
      <w:r w:rsidRPr="00B45A29">
        <w:rPr>
          <w:sz w:val="32"/>
          <w:szCs w:val="32"/>
        </w:rPr>
        <w:pict w14:anchorId="4768EC10">
          <v:rect id="_x0000_i8010" style="width:0;height:1.5pt" o:hralign="center" o:hrstd="t" o:hr="t" fillcolor="#a0a0a0" stroked="f"/>
        </w:pict>
      </w:r>
    </w:p>
    <w:p w14:paraId="15C2213B" w14:textId="77777777" w:rsidR="00B45A29" w:rsidRPr="00B45A29" w:rsidRDefault="00B45A29" w:rsidP="00B45A29">
      <w:pPr>
        <w:rPr>
          <w:b/>
          <w:bCs/>
          <w:sz w:val="32"/>
          <w:szCs w:val="32"/>
        </w:rPr>
      </w:pPr>
      <w:r w:rsidRPr="00B45A29">
        <w:rPr>
          <w:b/>
          <w:bCs/>
          <w:sz w:val="32"/>
          <w:szCs w:val="32"/>
        </w:rPr>
        <w:t>165. Question 20</w:t>
      </w:r>
    </w:p>
    <w:p w14:paraId="538193D2" w14:textId="77777777" w:rsidR="00B45A29" w:rsidRPr="00B45A29" w:rsidRDefault="00B45A29" w:rsidP="00B45A29">
      <w:pPr>
        <w:rPr>
          <w:sz w:val="32"/>
          <w:szCs w:val="32"/>
        </w:rPr>
      </w:pPr>
      <w:r w:rsidRPr="00B45A29">
        <w:rPr>
          <w:sz w:val="32"/>
          <w:szCs w:val="32"/>
        </w:rPr>
        <w:t>What should happen to Edit for an Approved request under our training policy?</w:t>
      </w:r>
    </w:p>
    <w:p w14:paraId="2D10D2C1" w14:textId="77777777" w:rsidR="00B45A29" w:rsidRPr="00B45A29" w:rsidRDefault="00B45A29" w:rsidP="00B45A29">
      <w:pPr>
        <w:rPr>
          <w:b/>
          <w:bCs/>
          <w:sz w:val="32"/>
          <w:szCs w:val="32"/>
        </w:rPr>
      </w:pPr>
      <w:r w:rsidRPr="00B45A29">
        <w:rPr>
          <w:b/>
          <w:bCs/>
          <w:sz w:val="32"/>
          <w:szCs w:val="32"/>
        </w:rPr>
        <w:t>Answer</w:t>
      </w:r>
    </w:p>
    <w:p w14:paraId="79720C6D" w14:textId="77777777" w:rsidR="00B45A29" w:rsidRPr="00B45A29" w:rsidRDefault="00B45A29" w:rsidP="00B45A29">
      <w:pPr>
        <w:rPr>
          <w:b/>
          <w:bCs/>
          <w:sz w:val="32"/>
          <w:szCs w:val="32"/>
        </w:rPr>
      </w:pPr>
      <w:r w:rsidRPr="00B45A29">
        <w:rPr>
          <w:b/>
          <w:bCs/>
          <w:sz w:val="32"/>
          <w:szCs w:val="32"/>
        </w:rPr>
        <w:t>Disabled or hidden.</w:t>
      </w:r>
    </w:p>
    <w:p w14:paraId="2753BB65" w14:textId="77777777" w:rsidR="00B45A29" w:rsidRPr="00B45A29" w:rsidRDefault="00B45A29" w:rsidP="00B45A29">
      <w:pPr>
        <w:rPr>
          <w:sz w:val="32"/>
          <w:szCs w:val="32"/>
        </w:rPr>
      </w:pPr>
      <w:r w:rsidRPr="00B45A29">
        <w:rPr>
          <w:sz w:val="32"/>
          <w:szCs w:val="32"/>
        </w:rPr>
        <w:pict w14:anchorId="1F3505D8">
          <v:rect id="_x0000_i8011" style="width:0;height:1.5pt" o:hralign="center" o:hrstd="t" o:hr="t" fillcolor="#a0a0a0" stroked="f"/>
        </w:pict>
      </w:r>
    </w:p>
    <w:p w14:paraId="5248C6AA" w14:textId="77777777" w:rsidR="00B45A29" w:rsidRPr="00B45A29" w:rsidRDefault="00B45A29" w:rsidP="00B45A29">
      <w:pPr>
        <w:rPr>
          <w:b/>
          <w:bCs/>
          <w:sz w:val="32"/>
          <w:szCs w:val="32"/>
        </w:rPr>
      </w:pPr>
      <w:r w:rsidRPr="00B45A29">
        <w:rPr>
          <w:b/>
          <w:bCs/>
          <w:sz w:val="32"/>
          <w:szCs w:val="32"/>
        </w:rPr>
        <w:t>166. Quiz Scoring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3573"/>
      </w:tblGrid>
      <w:tr w:rsidR="00B45A29" w:rsidRPr="00B45A29" w14:paraId="1409F180" w14:textId="77777777">
        <w:trPr>
          <w:tblHeader/>
          <w:tblCellSpacing w:w="15" w:type="dxa"/>
        </w:trPr>
        <w:tc>
          <w:tcPr>
            <w:tcW w:w="0" w:type="auto"/>
            <w:vAlign w:val="center"/>
            <w:hideMark/>
          </w:tcPr>
          <w:p w14:paraId="4CFA51B5" w14:textId="77777777" w:rsidR="00B45A29" w:rsidRPr="00B45A29" w:rsidRDefault="00B45A29" w:rsidP="00B45A29">
            <w:pPr>
              <w:rPr>
                <w:b/>
                <w:bCs/>
                <w:sz w:val="32"/>
                <w:szCs w:val="32"/>
              </w:rPr>
            </w:pPr>
            <w:r w:rsidRPr="00B45A29">
              <w:rPr>
                <w:b/>
                <w:bCs/>
                <w:sz w:val="32"/>
                <w:szCs w:val="32"/>
              </w:rPr>
              <w:t>Score</w:t>
            </w:r>
          </w:p>
        </w:tc>
        <w:tc>
          <w:tcPr>
            <w:tcW w:w="0" w:type="auto"/>
            <w:vAlign w:val="center"/>
            <w:hideMark/>
          </w:tcPr>
          <w:p w14:paraId="3A1D6073" w14:textId="77777777" w:rsidR="00B45A29" w:rsidRPr="00B45A29" w:rsidRDefault="00B45A29" w:rsidP="00B45A29">
            <w:pPr>
              <w:rPr>
                <w:b/>
                <w:bCs/>
                <w:sz w:val="32"/>
                <w:szCs w:val="32"/>
              </w:rPr>
            </w:pPr>
            <w:r w:rsidRPr="00B45A29">
              <w:rPr>
                <w:b/>
                <w:bCs/>
                <w:sz w:val="32"/>
                <w:szCs w:val="32"/>
              </w:rPr>
              <w:t>Result</w:t>
            </w:r>
          </w:p>
        </w:tc>
      </w:tr>
      <w:tr w:rsidR="00B45A29" w:rsidRPr="00B45A29" w14:paraId="26173C89" w14:textId="77777777">
        <w:trPr>
          <w:tblCellSpacing w:w="15" w:type="dxa"/>
        </w:trPr>
        <w:tc>
          <w:tcPr>
            <w:tcW w:w="0" w:type="auto"/>
            <w:vAlign w:val="center"/>
            <w:hideMark/>
          </w:tcPr>
          <w:p w14:paraId="5C82672F" w14:textId="77777777" w:rsidR="00B45A29" w:rsidRPr="00B45A29" w:rsidRDefault="00B45A29" w:rsidP="00B45A29">
            <w:pPr>
              <w:rPr>
                <w:sz w:val="32"/>
                <w:szCs w:val="32"/>
              </w:rPr>
            </w:pPr>
            <w:r w:rsidRPr="00B45A29">
              <w:rPr>
                <w:sz w:val="32"/>
                <w:szCs w:val="32"/>
              </w:rPr>
              <w:t>18–20</w:t>
            </w:r>
          </w:p>
        </w:tc>
        <w:tc>
          <w:tcPr>
            <w:tcW w:w="0" w:type="auto"/>
            <w:vAlign w:val="center"/>
            <w:hideMark/>
          </w:tcPr>
          <w:p w14:paraId="11BD4BF2" w14:textId="77777777" w:rsidR="00B45A29" w:rsidRPr="00B45A29" w:rsidRDefault="00B45A29" w:rsidP="00B45A29">
            <w:pPr>
              <w:rPr>
                <w:sz w:val="32"/>
                <w:szCs w:val="32"/>
              </w:rPr>
            </w:pPr>
            <w:r w:rsidRPr="00B45A29">
              <w:rPr>
                <w:sz w:val="32"/>
                <w:szCs w:val="32"/>
              </w:rPr>
              <w:t>Excellent</w:t>
            </w:r>
          </w:p>
        </w:tc>
      </w:tr>
      <w:tr w:rsidR="00B45A29" w:rsidRPr="00B45A29" w14:paraId="49FD1C2E" w14:textId="77777777">
        <w:trPr>
          <w:tblCellSpacing w:w="15" w:type="dxa"/>
        </w:trPr>
        <w:tc>
          <w:tcPr>
            <w:tcW w:w="0" w:type="auto"/>
            <w:vAlign w:val="center"/>
            <w:hideMark/>
          </w:tcPr>
          <w:p w14:paraId="647A2165" w14:textId="77777777" w:rsidR="00B45A29" w:rsidRPr="00B45A29" w:rsidRDefault="00B45A29" w:rsidP="00B45A29">
            <w:pPr>
              <w:rPr>
                <w:sz w:val="32"/>
                <w:szCs w:val="32"/>
              </w:rPr>
            </w:pPr>
            <w:r w:rsidRPr="00B45A29">
              <w:rPr>
                <w:sz w:val="32"/>
                <w:szCs w:val="32"/>
              </w:rPr>
              <w:t>16–17</w:t>
            </w:r>
          </w:p>
        </w:tc>
        <w:tc>
          <w:tcPr>
            <w:tcW w:w="0" w:type="auto"/>
            <w:vAlign w:val="center"/>
            <w:hideMark/>
          </w:tcPr>
          <w:p w14:paraId="3C60006D" w14:textId="77777777" w:rsidR="00B45A29" w:rsidRPr="00B45A29" w:rsidRDefault="00B45A29" w:rsidP="00B45A29">
            <w:pPr>
              <w:rPr>
                <w:sz w:val="32"/>
                <w:szCs w:val="32"/>
              </w:rPr>
            </w:pPr>
            <w:r w:rsidRPr="00B45A29">
              <w:rPr>
                <w:sz w:val="32"/>
                <w:szCs w:val="32"/>
              </w:rPr>
              <w:t>Very Good</w:t>
            </w:r>
          </w:p>
        </w:tc>
      </w:tr>
      <w:tr w:rsidR="00B45A29" w:rsidRPr="00B45A29" w14:paraId="1EE224AE" w14:textId="77777777">
        <w:trPr>
          <w:tblCellSpacing w:w="15" w:type="dxa"/>
        </w:trPr>
        <w:tc>
          <w:tcPr>
            <w:tcW w:w="0" w:type="auto"/>
            <w:vAlign w:val="center"/>
            <w:hideMark/>
          </w:tcPr>
          <w:p w14:paraId="0E2EEE99" w14:textId="77777777" w:rsidR="00B45A29" w:rsidRPr="00B45A29" w:rsidRDefault="00B45A29" w:rsidP="00B45A29">
            <w:pPr>
              <w:rPr>
                <w:sz w:val="32"/>
                <w:szCs w:val="32"/>
              </w:rPr>
            </w:pPr>
            <w:r w:rsidRPr="00B45A29">
              <w:rPr>
                <w:sz w:val="32"/>
                <w:szCs w:val="32"/>
              </w:rPr>
              <w:t>13–15</w:t>
            </w:r>
          </w:p>
        </w:tc>
        <w:tc>
          <w:tcPr>
            <w:tcW w:w="0" w:type="auto"/>
            <w:vAlign w:val="center"/>
            <w:hideMark/>
          </w:tcPr>
          <w:p w14:paraId="39842DE9" w14:textId="77777777" w:rsidR="00B45A29" w:rsidRPr="00B45A29" w:rsidRDefault="00B45A29" w:rsidP="00B45A29">
            <w:pPr>
              <w:rPr>
                <w:sz w:val="32"/>
                <w:szCs w:val="32"/>
              </w:rPr>
            </w:pPr>
            <w:r w:rsidRPr="00B45A29">
              <w:rPr>
                <w:sz w:val="32"/>
                <w:szCs w:val="32"/>
              </w:rPr>
              <w:t>Good</w:t>
            </w:r>
          </w:p>
        </w:tc>
      </w:tr>
      <w:tr w:rsidR="00B45A29" w:rsidRPr="00B45A29" w14:paraId="7172C27C" w14:textId="77777777">
        <w:trPr>
          <w:tblCellSpacing w:w="15" w:type="dxa"/>
        </w:trPr>
        <w:tc>
          <w:tcPr>
            <w:tcW w:w="0" w:type="auto"/>
            <w:vAlign w:val="center"/>
            <w:hideMark/>
          </w:tcPr>
          <w:p w14:paraId="64A5E34D" w14:textId="77777777" w:rsidR="00B45A29" w:rsidRPr="00B45A29" w:rsidRDefault="00B45A29" w:rsidP="00B45A29">
            <w:pPr>
              <w:rPr>
                <w:sz w:val="32"/>
                <w:szCs w:val="32"/>
              </w:rPr>
            </w:pPr>
            <w:r w:rsidRPr="00B45A29">
              <w:rPr>
                <w:sz w:val="32"/>
                <w:szCs w:val="32"/>
              </w:rPr>
              <w:t>10–12</w:t>
            </w:r>
          </w:p>
        </w:tc>
        <w:tc>
          <w:tcPr>
            <w:tcW w:w="0" w:type="auto"/>
            <w:vAlign w:val="center"/>
            <w:hideMark/>
          </w:tcPr>
          <w:p w14:paraId="4B0DF4BD" w14:textId="77777777" w:rsidR="00B45A29" w:rsidRPr="00B45A29" w:rsidRDefault="00B45A29" w:rsidP="00B45A29">
            <w:pPr>
              <w:rPr>
                <w:sz w:val="32"/>
                <w:szCs w:val="32"/>
              </w:rPr>
            </w:pPr>
            <w:r w:rsidRPr="00B45A29">
              <w:rPr>
                <w:sz w:val="32"/>
                <w:szCs w:val="32"/>
              </w:rPr>
              <w:t>Needs Practice</w:t>
            </w:r>
          </w:p>
        </w:tc>
      </w:tr>
      <w:tr w:rsidR="00B45A29" w:rsidRPr="00B45A29" w14:paraId="3113980E" w14:textId="77777777">
        <w:trPr>
          <w:tblCellSpacing w:w="15" w:type="dxa"/>
        </w:trPr>
        <w:tc>
          <w:tcPr>
            <w:tcW w:w="0" w:type="auto"/>
            <w:vAlign w:val="center"/>
            <w:hideMark/>
          </w:tcPr>
          <w:p w14:paraId="5A9C085B" w14:textId="77777777" w:rsidR="00B45A29" w:rsidRPr="00B45A29" w:rsidRDefault="00B45A29" w:rsidP="00B45A29">
            <w:pPr>
              <w:rPr>
                <w:sz w:val="32"/>
                <w:szCs w:val="32"/>
              </w:rPr>
            </w:pPr>
            <w:r w:rsidRPr="00B45A29">
              <w:rPr>
                <w:sz w:val="32"/>
                <w:szCs w:val="32"/>
              </w:rPr>
              <w:t>Below 10</w:t>
            </w:r>
          </w:p>
        </w:tc>
        <w:tc>
          <w:tcPr>
            <w:tcW w:w="0" w:type="auto"/>
            <w:vAlign w:val="center"/>
            <w:hideMark/>
          </w:tcPr>
          <w:p w14:paraId="2EF967E5" w14:textId="77777777" w:rsidR="00B45A29" w:rsidRPr="00B45A29" w:rsidRDefault="00B45A29" w:rsidP="00B45A29">
            <w:pPr>
              <w:rPr>
                <w:sz w:val="32"/>
                <w:szCs w:val="32"/>
              </w:rPr>
            </w:pPr>
            <w:r w:rsidRPr="00B45A29">
              <w:rPr>
                <w:sz w:val="32"/>
                <w:szCs w:val="32"/>
              </w:rPr>
              <w:t>Repeat Day 6 Concepts</w:t>
            </w:r>
          </w:p>
        </w:tc>
      </w:tr>
    </w:tbl>
    <w:p w14:paraId="57BD1F16" w14:textId="77777777" w:rsidR="00B45A29" w:rsidRPr="00B45A29" w:rsidRDefault="00B45A29" w:rsidP="00B45A29">
      <w:pPr>
        <w:rPr>
          <w:sz w:val="32"/>
          <w:szCs w:val="32"/>
        </w:rPr>
      </w:pPr>
      <w:r w:rsidRPr="00B45A29">
        <w:rPr>
          <w:sz w:val="32"/>
          <w:szCs w:val="32"/>
        </w:rPr>
        <w:t>Recommended:</w:t>
      </w:r>
    </w:p>
    <w:p w14:paraId="0D5E6C35" w14:textId="77777777" w:rsidR="00B45A29" w:rsidRPr="00B45A29" w:rsidRDefault="00B45A29" w:rsidP="00B45A29">
      <w:pPr>
        <w:rPr>
          <w:b/>
          <w:bCs/>
          <w:sz w:val="32"/>
          <w:szCs w:val="32"/>
        </w:rPr>
      </w:pPr>
      <w:r w:rsidRPr="00B45A29">
        <w:rPr>
          <w:b/>
          <w:bCs/>
          <w:sz w:val="32"/>
          <w:szCs w:val="32"/>
        </w:rPr>
        <w:lastRenderedPageBreak/>
        <w:t>13 / 20+</w:t>
      </w:r>
    </w:p>
    <w:p w14:paraId="7A69DF3A" w14:textId="77777777" w:rsidR="00B45A29" w:rsidRPr="00B45A29" w:rsidRDefault="00B45A29" w:rsidP="00B45A29">
      <w:pPr>
        <w:rPr>
          <w:sz w:val="32"/>
          <w:szCs w:val="32"/>
        </w:rPr>
      </w:pPr>
      <w:r w:rsidRPr="00B45A29">
        <w:rPr>
          <w:sz w:val="32"/>
          <w:szCs w:val="32"/>
        </w:rPr>
        <w:pict w14:anchorId="502DF5C0">
          <v:rect id="_x0000_i8012" style="width:0;height:1.5pt" o:hralign="center" o:hrstd="t" o:hr="t" fillcolor="#a0a0a0" stroked="f"/>
        </w:pict>
      </w:r>
    </w:p>
    <w:p w14:paraId="4AA5BA31" w14:textId="77777777" w:rsidR="00B45A29" w:rsidRPr="00B45A29" w:rsidRDefault="00B45A29" w:rsidP="00B45A29">
      <w:pPr>
        <w:rPr>
          <w:b/>
          <w:bCs/>
          <w:sz w:val="32"/>
          <w:szCs w:val="32"/>
        </w:rPr>
      </w:pPr>
      <w:r w:rsidRPr="00B45A29">
        <w:rPr>
          <w:b/>
          <w:bCs/>
          <w:sz w:val="32"/>
          <w:szCs w:val="32"/>
        </w:rPr>
        <w:t>PART Y — PRACTICAL ASSESSMENT</w:t>
      </w:r>
    </w:p>
    <w:p w14:paraId="52E4C909" w14:textId="77777777" w:rsidR="00B45A29" w:rsidRPr="00B45A29" w:rsidRDefault="00B45A29" w:rsidP="00B45A29">
      <w:pPr>
        <w:rPr>
          <w:b/>
          <w:bCs/>
          <w:sz w:val="32"/>
          <w:szCs w:val="32"/>
        </w:rPr>
      </w:pPr>
      <w:r w:rsidRPr="00B45A29">
        <w:rPr>
          <w:b/>
          <w:bCs/>
          <w:sz w:val="32"/>
          <w:szCs w:val="32"/>
        </w:rPr>
        <w:t>167. Practical Task</w:t>
      </w:r>
    </w:p>
    <w:p w14:paraId="2E0132F1" w14:textId="77777777" w:rsidR="00B45A29" w:rsidRPr="00B45A29" w:rsidRDefault="00B45A29" w:rsidP="00B45A29">
      <w:pPr>
        <w:rPr>
          <w:sz w:val="32"/>
          <w:szCs w:val="32"/>
        </w:rPr>
      </w:pPr>
      <w:r w:rsidRPr="00B45A29">
        <w:rPr>
          <w:sz w:val="32"/>
          <w:szCs w:val="32"/>
        </w:rPr>
        <w:t>Without instructor assistance:</w:t>
      </w:r>
    </w:p>
    <w:p w14:paraId="7F0C04C4" w14:textId="77777777" w:rsidR="00B45A29" w:rsidRPr="00B45A29" w:rsidRDefault="00B45A29" w:rsidP="00B45A29">
      <w:pPr>
        <w:rPr>
          <w:b/>
          <w:bCs/>
          <w:sz w:val="32"/>
          <w:szCs w:val="32"/>
        </w:rPr>
      </w:pPr>
      <w:r w:rsidRPr="00B45A29">
        <w:rPr>
          <w:b/>
          <w:bCs/>
          <w:sz w:val="32"/>
          <w:szCs w:val="32"/>
        </w:rPr>
        <w:t>Step 1</w:t>
      </w:r>
    </w:p>
    <w:p w14:paraId="0B1FBC68" w14:textId="77777777" w:rsidR="00B45A29" w:rsidRPr="00B45A29" w:rsidRDefault="00B45A29" w:rsidP="00B45A29">
      <w:pPr>
        <w:rPr>
          <w:sz w:val="32"/>
          <w:szCs w:val="32"/>
        </w:rPr>
      </w:pPr>
      <w:r w:rsidRPr="00B45A29">
        <w:rPr>
          <w:sz w:val="32"/>
          <w:szCs w:val="32"/>
        </w:rPr>
        <w:t>Open:</w:t>
      </w:r>
    </w:p>
    <w:p w14:paraId="5B8B9628" w14:textId="77777777" w:rsidR="00B45A29" w:rsidRPr="00B45A29" w:rsidRDefault="00B45A29" w:rsidP="00B45A29">
      <w:pPr>
        <w:rPr>
          <w:b/>
          <w:bCs/>
          <w:sz w:val="32"/>
          <w:szCs w:val="32"/>
        </w:rPr>
      </w:pPr>
      <w:r w:rsidRPr="00B45A29">
        <w:rPr>
          <w:b/>
          <w:bCs/>
          <w:sz w:val="32"/>
          <w:szCs w:val="32"/>
        </w:rPr>
        <w:t>My Requests.</w:t>
      </w:r>
    </w:p>
    <w:p w14:paraId="150C5519" w14:textId="77777777" w:rsidR="00B45A29" w:rsidRPr="00B45A29" w:rsidRDefault="00B45A29" w:rsidP="00B45A29">
      <w:pPr>
        <w:rPr>
          <w:b/>
          <w:bCs/>
          <w:sz w:val="32"/>
          <w:szCs w:val="32"/>
        </w:rPr>
      </w:pPr>
      <w:r w:rsidRPr="00B45A29">
        <w:rPr>
          <w:b/>
          <w:bCs/>
          <w:sz w:val="32"/>
          <w:szCs w:val="32"/>
        </w:rPr>
        <w:t>Step 2</w:t>
      </w:r>
    </w:p>
    <w:p w14:paraId="15296E63" w14:textId="77777777" w:rsidR="00B45A29" w:rsidRPr="00B45A29" w:rsidRDefault="00B45A29" w:rsidP="00B45A29">
      <w:pPr>
        <w:rPr>
          <w:sz w:val="32"/>
          <w:szCs w:val="32"/>
        </w:rPr>
      </w:pPr>
      <w:r w:rsidRPr="00B45A29">
        <w:rPr>
          <w:sz w:val="32"/>
          <w:szCs w:val="32"/>
        </w:rPr>
        <w:t>Search for a request.</w:t>
      </w:r>
    </w:p>
    <w:p w14:paraId="717C7852" w14:textId="77777777" w:rsidR="00B45A29" w:rsidRPr="00B45A29" w:rsidRDefault="00B45A29" w:rsidP="00B45A29">
      <w:pPr>
        <w:rPr>
          <w:b/>
          <w:bCs/>
          <w:sz w:val="32"/>
          <w:szCs w:val="32"/>
        </w:rPr>
      </w:pPr>
      <w:r w:rsidRPr="00B45A29">
        <w:rPr>
          <w:b/>
          <w:bCs/>
          <w:sz w:val="32"/>
          <w:szCs w:val="32"/>
        </w:rPr>
        <w:t>Step 3</w:t>
      </w:r>
    </w:p>
    <w:p w14:paraId="4F20D002" w14:textId="77777777" w:rsidR="00B45A29" w:rsidRPr="00B45A29" w:rsidRDefault="00B45A29" w:rsidP="00B45A29">
      <w:pPr>
        <w:rPr>
          <w:sz w:val="32"/>
          <w:szCs w:val="32"/>
        </w:rPr>
      </w:pPr>
      <w:r w:rsidRPr="00B45A29">
        <w:rPr>
          <w:sz w:val="32"/>
          <w:szCs w:val="32"/>
        </w:rPr>
        <w:t>Filter:</w:t>
      </w:r>
    </w:p>
    <w:p w14:paraId="38D8BE0F" w14:textId="77777777" w:rsidR="00B45A29" w:rsidRPr="00B45A29" w:rsidRDefault="00B45A29" w:rsidP="00B45A29">
      <w:pPr>
        <w:rPr>
          <w:b/>
          <w:bCs/>
          <w:sz w:val="32"/>
          <w:szCs w:val="32"/>
        </w:rPr>
      </w:pPr>
      <w:r w:rsidRPr="00B45A29">
        <w:rPr>
          <w:b/>
          <w:bCs/>
          <w:sz w:val="32"/>
          <w:szCs w:val="32"/>
        </w:rPr>
        <w:t>Draft.</w:t>
      </w:r>
    </w:p>
    <w:p w14:paraId="6E001D6A" w14:textId="77777777" w:rsidR="00B45A29" w:rsidRPr="00B45A29" w:rsidRDefault="00B45A29" w:rsidP="00B45A29">
      <w:pPr>
        <w:rPr>
          <w:b/>
          <w:bCs/>
          <w:sz w:val="32"/>
          <w:szCs w:val="32"/>
        </w:rPr>
      </w:pPr>
      <w:r w:rsidRPr="00B45A29">
        <w:rPr>
          <w:b/>
          <w:bCs/>
          <w:sz w:val="32"/>
          <w:szCs w:val="32"/>
        </w:rPr>
        <w:t>Step 4</w:t>
      </w:r>
    </w:p>
    <w:p w14:paraId="15754ECA" w14:textId="77777777" w:rsidR="00B45A29" w:rsidRPr="00B45A29" w:rsidRDefault="00B45A29" w:rsidP="00B45A29">
      <w:pPr>
        <w:rPr>
          <w:sz w:val="32"/>
          <w:szCs w:val="32"/>
        </w:rPr>
      </w:pPr>
      <w:r w:rsidRPr="00B45A29">
        <w:rPr>
          <w:sz w:val="32"/>
          <w:szCs w:val="32"/>
        </w:rPr>
        <w:t>Open a Draft request.</w:t>
      </w:r>
    </w:p>
    <w:p w14:paraId="505C68C8" w14:textId="77777777" w:rsidR="00B45A29" w:rsidRPr="00B45A29" w:rsidRDefault="00B45A29" w:rsidP="00B45A29">
      <w:pPr>
        <w:rPr>
          <w:b/>
          <w:bCs/>
          <w:sz w:val="32"/>
          <w:szCs w:val="32"/>
        </w:rPr>
      </w:pPr>
      <w:r w:rsidRPr="00B45A29">
        <w:rPr>
          <w:b/>
          <w:bCs/>
          <w:sz w:val="32"/>
          <w:szCs w:val="32"/>
        </w:rPr>
        <w:t>Step 5</w:t>
      </w:r>
    </w:p>
    <w:p w14:paraId="042CB2DA" w14:textId="77777777" w:rsidR="00B45A29" w:rsidRPr="00B45A29" w:rsidRDefault="00B45A29" w:rsidP="00B45A29">
      <w:pPr>
        <w:rPr>
          <w:sz w:val="32"/>
          <w:szCs w:val="32"/>
        </w:rPr>
      </w:pPr>
      <w:r w:rsidRPr="00B45A29">
        <w:rPr>
          <w:sz w:val="32"/>
          <w:szCs w:val="32"/>
        </w:rPr>
        <w:t>Edit Reason.</w:t>
      </w:r>
    </w:p>
    <w:p w14:paraId="41D601C7" w14:textId="77777777" w:rsidR="00B45A29" w:rsidRPr="00B45A29" w:rsidRDefault="00B45A29" w:rsidP="00B45A29">
      <w:pPr>
        <w:rPr>
          <w:b/>
          <w:bCs/>
          <w:sz w:val="32"/>
          <w:szCs w:val="32"/>
        </w:rPr>
      </w:pPr>
      <w:r w:rsidRPr="00B45A29">
        <w:rPr>
          <w:b/>
          <w:bCs/>
          <w:sz w:val="32"/>
          <w:szCs w:val="32"/>
        </w:rPr>
        <w:t>Step 6</w:t>
      </w:r>
    </w:p>
    <w:p w14:paraId="4A0F0C0E" w14:textId="77777777" w:rsidR="00B45A29" w:rsidRPr="00B45A29" w:rsidRDefault="00B45A29" w:rsidP="00B45A29">
      <w:pPr>
        <w:rPr>
          <w:sz w:val="32"/>
          <w:szCs w:val="32"/>
        </w:rPr>
      </w:pPr>
      <w:r w:rsidRPr="00B45A29">
        <w:rPr>
          <w:sz w:val="32"/>
          <w:szCs w:val="32"/>
        </w:rPr>
        <w:t>Save changes.</w:t>
      </w:r>
    </w:p>
    <w:p w14:paraId="3E4E49FB" w14:textId="77777777" w:rsidR="00B45A29" w:rsidRPr="00B45A29" w:rsidRDefault="00B45A29" w:rsidP="00B45A29">
      <w:pPr>
        <w:rPr>
          <w:b/>
          <w:bCs/>
          <w:sz w:val="32"/>
          <w:szCs w:val="32"/>
        </w:rPr>
      </w:pPr>
      <w:r w:rsidRPr="00B45A29">
        <w:rPr>
          <w:b/>
          <w:bCs/>
          <w:sz w:val="32"/>
          <w:szCs w:val="32"/>
        </w:rPr>
        <w:t>Step 7</w:t>
      </w:r>
    </w:p>
    <w:p w14:paraId="5C78F44E" w14:textId="77777777" w:rsidR="00B45A29" w:rsidRPr="00B45A29" w:rsidRDefault="00B45A29" w:rsidP="00B45A29">
      <w:pPr>
        <w:rPr>
          <w:sz w:val="32"/>
          <w:szCs w:val="32"/>
        </w:rPr>
      </w:pPr>
      <w:r w:rsidRPr="00B45A29">
        <w:rPr>
          <w:sz w:val="32"/>
          <w:szCs w:val="32"/>
        </w:rPr>
        <w:t>Find the updated request.</w:t>
      </w:r>
    </w:p>
    <w:p w14:paraId="2741312D" w14:textId="77777777" w:rsidR="00B45A29" w:rsidRPr="00B45A29" w:rsidRDefault="00B45A29" w:rsidP="00B45A29">
      <w:pPr>
        <w:rPr>
          <w:sz w:val="32"/>
          <w:szCs w:val="32"/>
        </w:rPr>
      </w:pPr>
      <w:r w:rsidRPr="00B45A29">
        <w:rPr>
          <w:sz w:val="32"/>
          <w:szCs w:val="32"/>
        </w:rPr>
        <w:pict w14:anchorId="0E39AF21">
          <v:rect id="_x0000_i8013" style="width:0;height:1.5pt" o:hralign="center" o:hrstd="t" o:hr="t" fillcolor="#a0a0a0" stroked="f"/>
        </w:pict>
      </w:r>
    </w:p>
    <w:p w14:paraId="0B0840DA" w14:textId="77777777" w:rsidR="00B45A29" w:rsidRPr="00B45A29" w:rsidRDefault="00B45A29" w:rsidP="00B45A29">
      <w:pPr>
        <w:rPr>
          <w:b/>
          <w:bCs/>
          <w:sz w:val="32"/>
          <w:szCs w:val="32"/>
        </w:rPr>
      </w:pPr>
      <w:r w:rsidRPr="00B45A29">
        <w:rPr>
          <w:b/>
          <w:bCs/>
          <w:sz w:val="32"/>
          <w:szCs w:val="32"/>
        </w:rPr>
        <w:lastRenderedPageBreak/>
        <w:t>168. Expected Student Flow</w:t>
      </w:r>
    </w:p>
    <w:p w14:paraId="56AC92D5" w14:textId="77777777" w:rsidR="00B45A29" w:rsidRPr="00B45A29" w:rsidRDefault="00B45A29" w:rsidP="00B45A29">
      <w:pPr>
        <w:rPr>
          <w:sz w:val="32"/>
          <w:szCs w:val="32"/>
        </w:rPr>
      </w:pPr>
      <w:r w:rsidRPr="00B45A29">
        <w:rPr>
          <w:sz w:val="32"/>
          <w:szCs w:val="32"/>
        </w:rPr>
        <w:t>My Requests</w:t>
      </w:r>
    </w:p>
    <w:p w14:paraId="3589D297" w14:textId="77777777" w:rsidR="00B45A29" w:rsidRPr="00B45A29" w:rsidRDefault="00B45A29" w:rsidP="00B45A29">
      <w:pPr>
        <w:rPr>
          <w:sz w:val="32"/>
          <w:szCs w:val="32"/>
        </w:rPr>
      </w:pPr>
      <w:r w:rsidRPr="00B45A29">
        <w:rPr>
          <w:sz w:val="32"/>
          <w:szCs w:val="32"/>
        </w:rPr>
        <w:t xml:space="preserve">   |</w:t>
      </w:r>
    </w:p>
    <w:p w14:paraId="0360C333" w14:textId="77777777" w:rsidR="00B45A29" w:rsidRPr="00B45A29" w:rsidRDefault="00B45A29" w:rsidP="00B45A29">
      <w:pPr>
        <w:rPr>
          <w:sz w:val="32"/>
          <w:szCs w:val="32"/>
        </w:rPr>
      </w:pPr>
      <w:r w:rsidRPr="00B45A29">
        <w:rPr>
          <w:sz w:val="32"/>
          <w:szCs w:val="32"/>
        </w:rPr>
        <w:t xml:space="preserve">   | Search / Filter</w:t>
      </w:r>
    </w:p>
    <w:p w14:paraId="322D34EC" w14:textId="77777777" w:rsidR="00B45A29" w:rsidRPr="00B45A29" w:rsidRDefault="00B45A29" w:rsidP="00B45A29">
      <w:pPr>
        <w:rPr>
          <w:sz w:val="32"/>
          <w:szCs w:val="32"/>
        </w:rPr>
      </w:pPr>
      <w:r w:rsidRPr="00B45A29">
        <w:rPr>
          <w:sz w:val="32"/>
          <w:szCs w:val="32"/>
        </w:rPr>
        <w:t xml:space="preserve">   v</w:t>
      </w:r>
    </w:p>
    <w:p w14:paraId="0B5420D2" w14:textId="77777777" w:rsidR="00B45A29" w:rsidRPr="00B45A29" w:rsidRDefault="00B45A29" w:rsidP="00B45A29">
      <w:pPr>
        <w:rPr>
          <w:sz w:val="32"/>
          <w:szCs w:val="32"/>
        </w:rPr>
      </w:pPr>
      <w:r w:rsidRPr="00B45A29">
        <w:rPr>
          <w:sz w:val="32"/>
          <w:szCs w:val="32"/>
        </w:rPr>
        <w:t>Draft Request</w:t>
      </w:r>
    </w:p>
    <w:p w14:paraId="357BDF06" w14:textId="77777777" w:rsidR="00B45A29" w:rsidRPr="00B45A29" w:rsidRDefault="00B45A29" w:rsidP="00B45A29">
      <w:pPr>
        <w:rPr>
          <w:sz w:val="32"/>
          <w:szCs w:val="32"/>
        </w:rPr>
      </w:pPr>
      <w:r w:rsidRPr="00B45A29">
        <w:rPr>
          <w:sz w:val="32"/>
          <w:szCs w:val="32"/>
        </w:rPr>
        <w:t xml:space="preserve">   |</w:t>
      </w:r>
    </w:p>
    <w:p w14:paraId="6C27AEA3" w14:textId="77777777" w:rsidR="00B45A29" w:rsidRPr="00B45A29" w:rsidRDefault="00B45A29" w:rsidP="00B45A29">
      <w:pPr>
        <w:rPr>
          <w:sz w:val="32"/>
          <w:szCs w:val="32"/>
        </w:rPr>
      </w:pPr>
      <w:r w:rsidRPr="00B45A29">
        <w:rPr>
          <w:sz w:val="32"/>
          <w:szCs w:val="32"/>
        </w:rPr>
        <w:t xml:space="preserve">   v</w:t>
      </w:r>
    </w:p>
    <w:p w14:paraId="49638BAA" w14:textId="77777777" w:rsidR="00B45A29" w:rsidRPr="00B45A29" w:rsidRDefault="00B45A29" w:rsidP="00B45A29">
      <w:pPr>
        <w:rPr>
          <w:sz w:val="32"/>
          <w:szCs w:val="32"/>
        </w:rPr>
      </w:pPr>
      <w:r w:rsidRPr="00B45A29">
        <w:rPr>
          <w:sz w:val="32"/>
          <w:szCs w:val="32"/>
        </w:rPr>
        <w:t>Details</w:t>
      </w:r>
    </w:p>
    <w:p w14:paraId="0AF1DAB1" w14:textId="77777777" w:rsidR="00B45A29" w:rsidRPr="00B45A29" w:rsidRDefault="00B45A29" w:rsidP="00B45A29">
      <w:pPr>
        <w:rPr>
          <w:sz w:val="32"/>
          <w:szCs w:val="32"/>
        </w:rPr>
      </w:pPr>
      <w:r w:rsidRPr="00B45A29">
        <w:rPr>
          <w:sz w:val="32"/>
          <w:szCs w:val="32"/>
        </w:rPr>
        <w:t xml:space="preserve">   |</w:t>
      </w:r>
    </w:p>
    <w:p w14:paraId="7B5F7B49" w14:textId="77777777" w:rsidR="00B45A29" w:rsidRPr="00B45A29" w:rsidRDefault="00B45A29" w:rsidP="00B45A29">
      <w:pPr>
        <w:rPr>
          <w:sz w:val="32"/>
          <w:szCs w:val="32"/>
        </w:rPr>
      </w:pPr>
      <w:r w:rsidRPr="00B45A29">
        <w:rPr>
          <w:sz w:val="32"/>
          <w:szCs w:val="32"/>
        </w:rPr>
        <w:t xml:space="preserve">   | Edit</w:t>
      </w:r>
    </w:p>
    <w:p w14:paraId="19098832" w14:textId="77777777" w:rsidR="00B45A29" w:rsidRPr="00B45A29" w:rsidRDefault="00B45A29" w:rsidP="00B45A29">
      <w:pPr>
        <w:rPr>
          <w:sz w:val="32"/>
          <w:szCs w:val="32"/>
        </w:rPr>
      </w:pPr>
      <w:r w:rsidRPr="00B45A29">
        <w:rPr>
          <w:sz w:val="32"/>
          <w:szCs w:val="32"/>
        </w:rPr>
        <w:t xml:space="preserve">   v</w:t>
      </w:r>
    </w:p>
    <w:p w14:paraId="1DBAB691" w14:textId="77777777" w:rsidR="00B45A29" w:rsidRPr="00B45A29" w:rsidRDefault="00B45A29" w:rsidP="00B45A29">
      <w:pPr>
        <w:rPr>
          <w:sz w:val="32"/>
          <w:szCs w:val="32"/>
        </w:rPr>
      </w:pPr>
      <w:r w:rsidRPr="00B45A29">
        <w:rPr>
          <w:sz w:val="32"/>
          <w:szCs w:val="32"/>
        </w:rPr>
        <w:t>Edit Form</w:t>
      </w:r>
    </w:p>
    <w:p w14:paraId="1EFA8855" w14:textId="77777777" w:rsidR="00B45A29" w:rsidRPr="00B45A29" w:rsidRDefault="00B45A29" w:rsidP="00B45A29">
      <w:pPr>
        <w:rPr>
          <w:sz w:val="32"/>
          <w:szCs w:val="32"/>
        </w:rPr>
      </w:pPr>
      <w:r w:rsidRPr="00B45A29">
        <w:rPr>
          <w:sz w:val="32"/>
          <w:szCs w:val="32"/>
        </w:rPr>
        <w:t xml:space="preserve">   |</w:t>
      </w:r>
    </w:p>
    <w:p w14:paraId="0C4CEC70" w14:textId="77777777" w:rsidR="00B45A29" w:rsidRPr="00B45A29" w:rsidRDefault="00B45A29" w:rsidP="00B45A29">
      <w:pPr>
        <w:rPr>
          <w:sz w:val="32"/>
          <w:szCs w:val="32"/>
        </w:rPr>
      </w:pPr>
      <w:r w:rsidRPr="00B45A29">
        <w:rPr>
          <w:sz w:val="32"/>
          <w:szCs w:val="32"/>
        </w:rPr>
        <w:t xml:space="preserve">   | Save</w:t>
      </w:r>
    </w:p>
    <w:p w14:paraId="7E174A11" w14:textId="77777777" w:rsidR="00B45A29" w:rsidRPr="00B45A29" w:rsidRDefault="00B45A29" w:rsidP="00B45A29">
      <w:pPr>
        <w:rPr>
          <w:sz w:val="32"/>
          <w:szCs w:val="32"/>
        </w:rPr>
      </w:pPr>
      <w:r w:rsidRPr="00B45A29">
        <w:rPr>
          <w:sz w:val="32"/>
          <w:szCs w:val="32"/>
        </w:rPr>
        <w:t xml:space="preserve">   v</w:t>
      </w:r>
    </w:p>
    <w:p w14:paraId="5E817605" w14:textId="77777777" w:rsidR="00B45A29" w:rsidRPr="00B45A29" w:rsidRDefault="00B45A29" w:rsidP="00B45A29">
      <w:pPr>
        <w:rPr>
          <w:sz w:val="32"/>
          <w:szCs w:val="32"/>
        </w:rPr>
      </w:pPr>
      <w:r w:rsidRPr="00B45A29">
        <w:rPr>
          <w:sz w:val="32"/>
          <w:szCs w:val="32"/>
        </w:rPr>
        <w:t>Dataverse</w:t>
      </w:r>
    </w:p>
    <w:p w14:paraId="279983CC" w14:textId="77777777" w:rsidR="00B45A29" w:rsidRPr="00B45A29" w:rsidRDefault="00B45A29" w:rsidP="00B45A29">
      <w:pPr>
        <w:rPr>
          <w:sz w:val="32"/>
          <w:szCs w:val="32"/>
        </w:rPr>
      </w:pPr>
      <w:r w:rsidRPr="00B45A29">
        <w:rPr>
          <w:sz w:val="32"/>
          <w:szCs w:val="32"/>
        </w:rPr>
        <w:t xml:space="preserve">   |</w:t>
      </w:r>
    </w:p>
    <w:p w14:paraId="4761E4C1" w14:textId="77777777" w:rsidR="00B45A29" w:rsidRPr="00B45A29" w:rsidRDefault="00B45A29" w:rsidP="00B45A29">
      <w:pPr>
        <w:rPr>
          <w:sz w:val="32"/>
          <w:szCs w:val="32"/>
        </w:rPr>
      </w:pPr>
      <w:r w:rsidRPr="00B45A29">
        <w:rPr>
          <w:sz w:val="32"/>
          <w:szCs w:val="32"/>
        </w:rPr>
        <w:t xml:space="preserve">   v</w:t>
      </w:r>
    </w:p>
    <w:p w14:paraId="11918A12" w14:textId="77777777" w:rsidR="00B45A29" w:rsidRPr="00B45A29" w:rsidRDefault="00B45A29" w:rsidP="00B45A29">
      <w:pPr>
        <w:rPr>
          <w:sz w:val="32"/>
          <w:szCs w:val="32"/>
        </w:rPr>
      </w:pPr>
      <w:r w:rsidRPr="00B45A29">
        <w:rPr>
          <w:sz w:val="32"/>
          <w:szCs w:val="32"/>
        </w:rPr>
        <w:t>Updated Request</w:t>
      </w:r>
    </w:p>
    <w:p w14:paraId="176A92BB" w14:textId="77777777" w:rsidR="00B45A29" w:rsidRPr="00B45A29" w:rsidRDefault="00B45A29" w:rsidP="00B45A29">
      <w:pPr>
        <w:rPr>
          <w:sz w:val="32"/>
          <w:szCs w:val="32"/>
        </w:rPr>
      </w:pPr>
      <w:r w:rsidRPr="00B45A29">
        <w:rPr>
          <w:sz w:val="32"/>
          <w:szCs w:val="32"/>
        </w:rPr>
        <w:pict w14:anchorId="56003970">
          <v:rect id="_x0000_i8014" style="width:0;height:1.5pt" o:hralign="center" o:hrstd="t" o:hr="t" fillcolor="#a0a0a0" stroked="f"/>
        </w:pict>
      </w:r>
    </w:p>
    <w:p w14:paraId="6E8BE0A1" w14:textId="77777777" w:rsidR="00B45A29" w:rsidRPr="00B45A29" w:rsidRDefault="00B45A29" w:rsidP="00B45A29">
      <w:pPr>
        <w:rPr>
          <w:b/>
          <w:bCs/>
          <w:sz w:val="32"/>
          <w:szCs w:val="32"/>
        </w:rPr>
      </w:pPr>
      <w:r w:rsidRPr="00B45A29">
        <w:rPr>
          <w:b/>
          <w:bCs/>
          <w:sz w:val="32"/>
          <w:szCs w:val="32"/>
        </w:rPr>
        <w:t>169. Practical Assessment Question</w:t>
      </w:r>
    </w:p>
    <w:p w14:paraId="07357262" w14:textId="77777777" w:rsidR="00B45A29" w:rsidRPr="00B45A29" w:rsidRDefault="00B45A29" w:rsidP="00B45A29">
      <w:pPr>
        <w:rPr>
          <w:sz w:val="32"/>
          <w:szCs w:val="32"/>
        </w:rPr>
      </w:pPr>
      <w:r w:rsidRPr="00B45A29">
        <w:rPr>
          <w:sz w:val="32"/>
          <w:szCs w:val="32"/>
        </w:rPr>
        <w:lastRenderedPageBreak/>
        <w:t>Why did we use:</w:t>
      </w:r>
    </w:p>
    <w:p w14:paraId="2871D0AD" w14:textId="77777777" w:rsidR="00B45A29" w:rsidRPr="00B45A29" w:rsidRDefault="00B45A29" w:rsidP="00B45A29">
      <w:pPr>
        <w:rPr>
          <w:sz w:val="32"/>
          <w:szCs w:val="32"/>
        </w:rPr>
      </w:pPr>
      <w:r w:rsidRPr="00B45A29">
        <w:rPr>
          <w:sz w:val="32"/>
          <w:szCs w:val="32"/>
        </w:rPr>
        <w:t>EditForm(frmLeaveRequest)</w:t>
      </w:r>
    </w:p>
    <w:p w14:paraId="315F43BB" w14:textId="77777777" w:rsidR="00B45A29" w:rsidRPr="00B45A29" w:rsidRDefault="00B45A29" w:rsidP="00B45A29">
      <w:pPr>
        <w:rPr>
          <w:sz w:val="32"/>
          <w:szCs w:val="32"/>
        </w:rPr>
      </w:pPr>
      <w:r w:rsidRPr="00B45A29">
        <w:rPr>
          <w:sz w:val="32"/>
          <w:szCs w:val="32"/>
        </w:rPr>
        <w:t>before navigating?</w:t>
      </w:r>
    </w:p>
    <w:p w14:paraId="2EB63055" w14:textId="77777777" w:rsidR="00B45A29" w:rsidRPr="00B45A29" w:rsidRDefault="00B45A29" w:rsidP="00B45A29">
      <w:pPr>
        <w:rPr>
          <w:b/>
          <w:bCs/>
          <w:sz w:val="32"/>
          <w:szCs w:val="32"/>
        </w:rPr>
      </w:pPr>
      <w:r w:rsidRPr="00B45A29">
        <w:rPr>
          <w:b/>
          <w:bCs/>
          <w:sz w:val="32"/>
          <w:szCs w:val="32"/>
        </w:rPr>
        <w:t>Answer</w:t>
      </w:r>
    </w:p>
    <w:p w14:paraId="1E68E6BA" w14:textId="77777777" w:rsidR="00B45A29" w:rsidRPr="00B45A29" w:rsidRDefault="00B45A29" w:rsidP="00B45A29">
      <w:pPr>
        <w:rPr>
          <w:sz w:val="32"/>
          <w:szCs w:val="32"/>
        </w:rPr>
      </w:pPr>
      <w:r w:rsidRPr="00B45A29">
        <w:rPr>
          <w:sz w:val="32"/>
          <w:szCs w:val="32"/>
        </w:rPr>
        <w:t>To tell the reusable Form that it should modify:</w:t>
      </w:r>
    </w:p>
    <w:p w14:paraId="396829BD" w14:textId="77777777" w:rsidR="00B45A29" w:rsidRPr="00B45A29" w:rsidRDefault="00B45A29" w:rsidP="00B45A29">
      <w:pPr>
        <w:rPr>
          <w:b/>
          <w:bCs/>
          <w:sz w:val="32"/>
          <w:szCs w:val="32"/>
        </w:rPr>
      </w:pPr>
      <w:r w:rsidRPr="00B45A29">
        <w:rPr>
          <w:b/>
          <w:bCs/>
          <w:sz w:val="32"/>
          <w:szCs w:val="32"/>
        </w:rPr>
        <w:t>An existing record</w:t>
      </w:r>
    </w:p>
    <w:p w14:paraId="6C160C07" w14:textId="77777777" w:rsidR="00B45A29" w:rsidRPr="00B45A29" w:rsidRDefault="00B45A29" w:rsidP="00B45A29">
      <w:pPr>
        <w:rPr>
          <w:sz w:val="32"/>
          <w:szCs w:val="32"/>
        </w:rPr>
      </w:pPr>
      <w:r w:rsidRPr="00B45A29">
        <w:rPr>
          <w:sz w:val="32"/>
          <w:szCs w:val="32"/>
        </w:rPr>
        <w:t>rather than create a new one.</w:t>
      </w:r>
    </w:p>
    <w:p w14:paraId="24D8569D" w14:textId="77777777" w:rsidR="00B45A29" w:rsidRPr="00B45A29" w:rsidRDefault="00B45A29" w:rsidP="00B45A29">
      <w:pPr>
        <w:rPr>
          <w:sz w:val="32"/>
          <w:szCs w:val="32"/>
        </w:rPr>
      </w:pPr>
      <w:r w:rsidRPr="00B45A29">
        <w:rPr>
          <w:sz w:val="32"/>
          <w:szCs w:val="32"/>
        </w:rPr>
        <w:pict w14:anchorId="61A85D38">
          <v:rect id="_x0000_i8015" style="width:0;height:1.5pt" o:hralign="center" o:hrstd="t" o:hr="t" fillcolor="#a0a0a0" stroked="f"/>
        </w:pict>
      </w:r>
    </w:p>
    <w:p w14:paraId="1A7F986F" w14:textId="77777777" w:rsidR="00B45A29" w:rsidRPr="00B45A29" w:rsidRDefault="00B45A29" w:rsidP="00B45A29">
      <w:pPr>
        <w:rPr>
          <w:b/>
          <w:bCs/>
          <w:sz w:val="32"/>
          <w:szCs w:val="32"/>
        </w:rPr>
      </w:pPr>
      <w:r w:rsidRPr="00B45A29">
        <w:rPr>
          <w:b/>
          <w:bCs/>
          <w:sz w:val="32"/>
          <w:szCs w:val="32"/>
        </w:rPr>
        <w:t>170. Practical Assessment Question</w:t>
      </w:r>
    </w:p>
    <w:p w14:paraId="2C07942C" w14:textId="77777777" w:rsidR="00B45A29" w:rsidRPr="00B45A29" w:rsidRDefault="00B45A29" w:rsidP="00B45A29">
      <w:pPr>
        <w:rPr>
          <w:sz w:val="32"/>
          <w:szCs w:val="32"/>
        </w:rPr>
      </w:pPr>
      <w:r w:rsidRPr="00B45A29">
        <w:rPr>
          <w:sz w:val="32"/>
          <w:szCs w:val="32"/>
        </w:rPr>
        <w:t>Why store:</w:t>
      </w:r>
    </w:p>
    <w:p w14:paraId="39CC1827" w14:textId="77777777" w:rsidR="00B45A29" w:rsidRPr="00B45A29" w:rsidRDefault="00B45A29" w:rsidP="00B45A29">
      <w:pPr>
        <w:rPr>
          <w:sz w:val="32"/>
          <w:szCs w:val="32"/>
        </w:rPr>
      </w:pPr>
      <w:r w:rsidRPr="00B45A29">
        <w:rPr>
          <w:sz w:val="32"/>
          <w:szCs w:val="32"/>
        </w:rPr>
        <w:t>varSelectedRequest</w:t>
      </w:r>
    </w:p>
    <w:p w14:paraId="65C76489" w14:textId="77777777" w:rsidR="00B45A29" w:rsidRPr="00B45A29" w:rsidRDefault="00B45A29" w:rsidP="00B45A29">
      <w:pPr>
        <w:rPr>
          <w:sz w:val="32"/>
          <w:szCs w:val="32"/>
        </w:rPr>
      </w:pPr>
      <w:r w:rsidRPr="00B45A29">
        <w:rPr>
          <w:sz w:val="32"/>
          <w:szCs w:val="32"/>
        </w:rPr>
        <w:t>?</w:t>
      </w:r>
    </w:p>
    <w:p w14:paraId="2D68C9D7" w14:textId="77777777" w:rsidR="00B45A29" w:rsidRPr="00B45A29" w:rsidRDefault="00B45A29" w:rsidP="00B45A29">
      <w:pPr>
        <w:rPr>
          <w:b/>
          <w:bCs/>
          <w:sz w:val="32"/>
          <w:szCs w:val="32"/>
        </w:rPr>
      </w:pPr>
      <w:r w:rsidRPr="00B45A29">
        <w:rPr>
          <w:b/>
          <w:bCs/>
          <w:sz w:val="32"/>
          <w:szCs w:val="32"/>
        </w:rPr>
        <w:t>Answer</w:t>
      </w:r>
    </w:p>
    <w:p w14:paraId="2814106D" w14:textId="77777777" w:rsidR="00B45A29" w:rsidRPr="00B45A29" w:rsidRDefault="00B45A29" w:rsidP="00B45A29">
      <w:pPr>
        <w:rPr>
          <w:sz w:val="32"/>
          <w:szCs w:val="32"/>
        </w:rPr>
      </w:pPr>
      <w:r w:rsidRPr="00B45A29">
        <w:rPr>
          <w:sz w:val="32"/>
          <w:szCs w:val="32"/>
        </w:rPr>
        <w:t>To retain an explicit reference to the request the user selected for Details/Edit actions.</w:t>
      </w:r>
    </w:p>
    <w:p w14:paraId="24C6FED7" w14:textId="77777777" w:rsidR="00B45A29" w:rsidRPr="00B45A29" w:rsidRDefault="00B45A29" w:rsidP="00B45A29">
      <w:pPr>
        <w:rPr>
          <w:sz w:val="32"/>
          <w:szCs w:val="32"/>
        </w:rPr>
      </w:pPr>
      <w:r w:rsidRPr="00B45A29">
        <w:rPr>
          <w:sz w:val="32"/>
          <w:szCs w:val="32"/>
        </w:rPr>
        <w:pict w14:anchorId="130D1DE4">
          <v:rect id="_x0000_i8016" style="width:0;height:1.5pt" o:hralign="center" o:hrstd="t" o:hr="t" fillcolor="#a0a0a0" stroked="f"/>
        </w:pict>
      </w:r>
    </w:p>
    <w:p w14:paraId="012B3E66" w14:textId="77777777" w:rsidR="00B45A29" w:rsidRPr="00B45A29" w:rsidRDefault="00B45A29" w:rsidP="00B45A29">
      <w:pPr>
        <w:rPr>
          <w:b/>
          <w:bCs/>
          <w:sz w:val="32"/>
          <w:szCs w:val="32"/>
        </w:rPr>
      </w:pPr>
      <w:r w:rsidRPr="00B45A29">
        <w:rPr>
          <w:b/>
          <w:bCs/>
          <w:sz w:val="32"/>
          <w:szCs w:val="32"/>
        </w:rPr>
        <w:t>PART Z — DAY 6 COMPLETION CHECKLIST</w:t>
      </w:r>
    </w:p>
    <w:p w14:paraId="73057CAF" w14:textId="77777777" w:rsidR="00B45A29" w:rsidRPr="00B45A29" w:rsidRDefault="00B45A29" w:rsidP="00B45A29">
      <w:pPr>
        <w:rPr>
          <w:b/>
          <w:bCs/>
          <w:sz w:val="32"/>
          <w:szCs w:val="32"/>
        </w:rPr>
      </w:pPr>
      <w:r w:rsidRPr="00B45A29">
        <w:rPr>
          <w:b/>
          <w:bCs/>
          <w:sz w:val="32"/>
          <w:szCs w:val="32"/>
        </w:rPr>
        <w:t>171. Student Checklist</w:t>
      </w:r>
    </w:p>
    <w:p w14:paraId="348D372B" w14:textId="77777777" w:rsidR="00B45A29" w:rsidRPr="00B45A29" w:rsidRDefault="00B45A29" w:rsidP="00B45A29">
      <w:pPr>
        <w:rPr>
          <w:sz w:val="32"/>
          <w:szCs w:val="32"/>
        </w:rPr>
      </w:pPr>
      <w:r w:rsidRPr="00B45A29">
        <w:rPr>
          <w:sz w:val="32"/>
          <w:szCs w:val="32"/>
        </w:rPr>
        <w:t>Every student should have:</w:t>
      </w:r>
    </w:p>
    <w:p w14:paraId="288A39B9" w14:textId="77777777" w:rsidR="00B45A29" w:rsidRPr="00B45A29" w:rsidRDefault="00B45A29" w:rsidP="00B45A29">
      <w:pPr>
        <w:rPr>
          <w:b/>
          <w:bCs/>
          <w:sz w:val="32"/>
          <w:szCs w:val="32"/>
        </w:rPr>
      </w:pPr>
      <w:r w:rsidRPr="00B45A29">
        <w:rPr>
          <w:b/>
          <w:bCs/>
          <w:sz w:val="32"/>
          <w:szCs w:val="32"/>
        </w:rPr>
        <w:t>Improved Gallery Card</w:t>
      </w:r>
    </w:p>
    <w:p w14:paraId="59D54486" w14:textId="77777777" w:rsidR="00B45A29" w:rsidRPr="00B45A29" w:rsidRDefault="00B45A29" w:rsidP="00B45A29">
      <w:pPr>
        <w:rPr>
          <w:sz w:val="32"/>
          <w:szCs w:val="32"/>
        </w:rPr>
      </w:pPr>
      <w:r w:rsidRPr="00B45A29">
        <w:rPr>
          <w:rFonts w:ascii="Segoe UI Symbol" w:hAnsi="Segoe UI Symbol" w:cs="Segoe UI Symbol"/>
          <w:sz w:val="32"/>
          <w:szCs w:val="32"/>
        </w:rPr>
        <w:t>☐</w:t>
      </w:r>
    </w:p>
    <w:p w14:paraId="65B2AC1C" w14:textId="77777777" w:rsidR="00B45A29" w:rsidRPr="00B45A29" w:rsidRDefault="00B45A29" w:rsidP="00B45A29">
      <w:pPr>
        <w:rPr>
          <w:b/>
          <w:bCs/>
          <w:sz w:val="32"/>
          <w:szCs w:val="32"/>
        </w:rPr>
      </w:pPr>
      <w:r w:rsidRPr="00B45A29">
        <w:rPr>
          <w:b/>
          <w:bCs/>
          <w:sz w:val="32"/>
          <w:szCs w:val="32"/>
        </w:rPr>
        <w:t>Leave Type visible</w:t>
      </w:r>
    </w:p>
    <w:p w14:paraId="12818970" w14:textId="77777777" w:rsidR="00B45A29" w:rsidRPr="00B45A29" w:rsidRDefault="00B45A29" w:rsidP="00B45A29">
      <w:pPr>
        <w:rPr>
          <w:sz w:val="32"/>
          <w:szCs w:val="32"/>
        </w:rPr>
      </w:pPr>
      <w:r w:rsidRPr="00B45A29">
        <w:rPr>
          <w:rFonts w:ascii="Segoe UI Symbol" w:hAnsi="Segoe UI Symbol" w:cs="Segoe UI Symbol"/>
          <w:sz w:val="32"/>
          <w:szCs w:val="32"/>
        </w:rPr>
        <w:lastRenderedPageBreak/>
        <w:t>☐</w:t>
      </w:r>
    </w:p>
    <w:p w14:paraId="0E824A4F" w14:textId="77777777" w:rsidR="00B45A29" w:rsidRPr="00B45A29" w:rsidRDefault="00B45A29" w:rsidP="00B45A29">
      <w:pPr>
        <w:rPr>
          <w:b/>
          <w:bCs/>
          <w:sz w:val="32"/>
          <w:szCs w:val="32"/>
        </w:rPr>
      </w:pPr>
      <w:r w:rsidRPr="00B45A29">
        <w:rPr>
          <w:b/>
          <w:bCs/>
          <w:sz w:val="32"/>
          <w:szCs w:val="32"/>
        </w:rPr>
        <w:t>Date range visible</w:t>
      </w:r>
    </w:p>
    <w:p w14:paraId="37696A27" w14:textId="77777777" w:rsidR="00B45A29" w:rsidRPr="00B45A29" w:rsidRDefault="00B45A29" w:rsidP="00B45A29">
      <w:pPr>
        <w:rPr>
          <w:sz w:val="32"/>
          <w:szCs w:val="32"/>
        </w:rPr>
      </w:pPr>
      <w:r w:rsidRPr="00B45A29">
        <w:rPr>
          <w:rFonts w:ascii="Segoe UI Symbol" w:hAnsi="Segoe UI Symbol" w:cs="Segoe UI Symbol"/>
          <w:sz w:val="32"/>
          <w:szCs w:val="32"/>
        </w:rPr>
        <w:t>☐</w:t>
      </w:r>
    </w:p>
    <w:p w14:paraId="621A2F82" w14:textId="77777777" w:rsidR="00B45A29" w:rsidRPr="00B45A29" w:rsidRDefault="00B45A29" w:rsidP="00B45A29">
      <w:pPr>
        <w:rPr>
          <w:b/>
          <w:bCs/>
          <w:sz w:val="32"/>
          <w:szCs w:val="32"/>
        </w:rPr>
      </w:pPr>
      <w:r w:rsidRPr="00B45A29">
        <w:rPr>
          <w:b/>
          <w:bCs/>
          <w:sz w:val="32"/>
          <w:szCs w:val="32"/>
        </w:rPr>
        <w:t>Days visible</w:t>
      </w:r>
    </w:p>
    <w:p w14:paraId="219D8A29" w14:textId="77777777" w:rsidR="00B45A29" w:rsidRPr="00B45A29" w:rsidRDefault="00B45A29" w:rsidP="00B45A29">
      <w:pPr>
        <w:rPr>
          <w:sz w:val="32"/>
          <w:szCs w:val="32"/>
        </w:rPr>
      </w:pPr>
      <w:r w:rsidRPr="00B45A29">
        <w:rPr>
          <w:rFonts w:ascii="Segoe UI Symbol" w:hAnsi="Segoe UI Symbol" w:cs="Segoe UI Symbol"/>
          <w:sz w:val="32"/>
          <w:szCs w:val="32"/>
        </w:rPr>
        <w:t>☐</w:t>
      </w:r>
    </w:p>
    <w:p w14:paraId="33CA0B01" w14:textId="77777777" w:rsidR="00B45A29" w:rsidRPr="00B45A29" w:rsidRDefault="00B45A29" w:rsidP="00B45A29">
      <w:pPr>
        <w:rPr>
          <w:b/>
          <w:bCs/>
          <w:sz w:val="32"/>
          <w:szCs w:val="32"/>
        </w:rPr>
      </w:pPr>
      <w:r w:rsidRPr="00B45A29">
        <w:rPr>
          <w:b/>
          <w:bCs/>
          <w:sz w:val="32"/>
          <w:szCs w:val="32"/>
        </w:rPr>
        <w:t>Status visible</w:t>
      </w:r>
    </w:p>
    <w:p w14:paraId="69150379" w14:textId="77777777" w:rsidR="00B45A29" w:rsidRPr="00B45A29" w:rsidRDefault="00B45A29" w:rsidP="00B45A29">
      <w:pPr>
        <w:rPr>
          <w:sz w:val="32"/>
          <w:szCs w:val="32"/>
        </w:rPr>
      </w:pPr>
      <w:r w:rsidRPr="00B45A29">
        <w:rPr>
          <w:rFonts w:ascii="Segoe UI Symbol" w:hAnsi="Segoe UI Symbol" w:cs="Segoe UI Symbol"/>
          <w:sz w:val="32"/>
          <w:szCs w:val="32"/>
        </w:rPr>
        <w:t>☐</w:t>
      </w:r>
    </w:p>
    <w:p w14:paraId="66331830" w14:textId="77777777" w:rsidR="00B45A29" w:rsidRPr="00B45A29" w:rsidRDefault="00B45A29" w:rsidP="00B45A29">
      <w:pPr>
        <w:rPr>
          <w:b/>
          <w:bCs/>
          <w:sz w:val="32"/>
          <w:szCs w:val="32"/>
        </w:rPr>
      </w:pPr>
      <w:r w:rsidRPr="00B45A29">
        <w:rPr>
          <w:b/>
          <w:bCs/>
          <w:sz w:val="32"/>
          <w:szCs w:val="32"/>
        </w:rPr>
        <w:t>Search input</w:t>
      </w:r>
    </w:p>
    <w:p w14:paraId="5133E478" w14:textId="77777777" w:rsidR="00B45A29" w:rsidRPr="00B45A29" w:rsidRDefault="00B45A29" w:rsidP="00B45A29">
      <w:pPr>
        <w:rPr>
          <w:sz w:val="32"/>
          <w:szCs w:val="32"/>
        </w:rPr>
      </w:pPr>
      <w:r w:rsidRPr="00B45A29">
        <w:rPr>
          <w:rFonts w:ascii="Segoe UI Symbol" w:hAnsi="Segoe UI Symbol" w:cs="Segoe UI Symbol"/>
          <w:sz w:val="32"/>
          <w:szCs w:val="32"/>
        </w:rPr>
        <w:t>☐</w:t>
      </w:r>
    </w:p>
    <w:p w14:paraId="4ED0B32C" w14:textId="77777777" w:rsidR="00B45A29" w:rsidRPr="00B45A29" w:rsidRDefault="00B45A29" w:rsidP="00B45A29">
      <w:pPr>
        <w:rPr>
          <w:b/>
          <w:bCs/>
          <w:sz w:val="32"/>
          <w:szCs w:val="32"/>
        </w:rPr>
      </w:pPr>
      <w:r w:rsidRPr="00B45A29">
        <w:rPr>
          <w:b/>
          <w:bCs/>
          <w:sz w:val="32"/>
          <w:szCs w:val="32"/>
        </w:rPr>
        <w:t>Search working</w:t>
      </w:r>
    </w:p>
    <w:p w14:paraId="3776882F" w14:textId="77777777" w:rsidR="00B45A29" w:rsidRPr="00B45A29" w:rsidRDefault="00B45A29" w:rsidP="00B45A29">
      <w:pPr>
        <w:rPr>
          <w:sz w:val="32"/>
          <w:szCs w:val="32"/>
        </w:rPr>
      </w:pPr>
      <w:r w:rsidRPr="00B45A29">
        <w:rPr>
          <w:rFonts w:ascii="Segoe UI Symbol" w:hAnsi="Segoe UI Symbol" w:cs="Segoe UI Symbol"/>
          <w:sz w:val="32"/>
          <w:szCs w:val="32"/>
        </w:rPr>
        <w:t>☐</w:t>
      </w:r>
    </w:p>
    <w:p w14:paraId="59534DD0" w14:textId="77777777" w:rsidR="00B45A29" w:rsidRPr="00B45A29" w:rsidRDefault="00B45A29" w:rsidP="00B45A29">
      <w:pPr>
        <w:rPr>
          <w:b/>
          <w:bCs/>
          <w:sz w:val="32"/>
          <w:szCs w:val="32"/>
        </w:rPr>
      </w:pPr>
      <w:r w:rsidRPr="00B45A29">
        <w:rPr>
          <w:b/>
          <w:bCs/>
          <w:sz w:val="32"/>
          <w:szCs w:val="32"/>
        </w:rPr>
        <w:t>Status filter</w:t>
      </w:r>
    </w:p>
    <w:p w14:paraId="6BDCFD20" w14:textId="77777777" w:rsidR="00B45A29" w:rsidRPr="00B45A29" w:rsidRDefault="00B45A29" w:rsidP="00B45A29">
      <w:pPr>
        <w:rPr>
          <w:sz w:val="32"/>
          <w:szCs w:val="32"/>
        </w:rPr>
      </w:pPr>
      <w:r w:rsidRPr="00B45A29">
        <w:rPr>
          <w:rFonts w:ascii="Segoe UI Symbol" w:hAnsi="Segoe UI Symbol" w:cs="Segoe UI Symbol"/>
          <w:sz w:val="32"/>
          <w:szCs w:val="32"/>
        </w:rPr>
        <w:t>☐</w:t>
      </w:r>
    </w:p>
    <w:p w14:paraId="17E7A94B" w14:textId="77777777" w:rsidR="00B45A29" w:rsidRPr="00B45A29" w:rsidRDefault="00B45A29" w:rsidP="00B45A29">
      <w:pPr>
        <w:rPr>
          <w:b/>
          <w:bCs/>
          <w:sz w:val="32"/>
          <w:szCs w:val="32"/>
        </w:rPr>
      </w:pPr>
      <w:r w:rsidRPr="00B45A29">
        <w:rPr>
          <w:b/>
          <w:bCs/>
          <w:sz w:val="32"/>
          <w:szCs w:val="32"/>
        </w:rPr>
        <w:t>All option</w:t>
      </w:r>
    </w:p>
    <w:p w14:paraId="2D564EAE" w14:textId="77777777" w:rsidR="00B45A29" w:rsidRPr="00B45A29" w:rsidRDefault="00B45A29" w:rsidP="00B45A29">
      <w:pPr>
        <w:rPr>
          <w:sz w:val="32"/>
          <w:szCs w:val="32"/>
        </w:rPr>
      </w:pPr>
      <w:r w:rsidRPr="00B45A29">
        <w:rPr>
          <w:rFonts w:ascii="Segoe UI Symbol" w:hAnsi="Segoe UI Symbol" w:cs="Segoe UI Symbol"/>
          <w:sz w:val="32"/>
          <w:szCs w:val="32"/>
        </w:rPr>
        <w:t>☐</w:t>
      </w:r>
    </w:p>
    <w:p w14:paraId="63153809" w14:textId="77777777" w:rsidR="00B45A29" w:rsidRPr="00B45A29" w:rsidRDefault="00B45A29" w:rsidP="00B45A29">
      <w:pPr>
        <w:rPr>
          <w:b/>
          <w:bCs/>
          <w:sz w:val="32"/>
          <w:szCs w:val="32"/>
        </w:rPr>
      </w:pPr>
      <w:r w:rsidRPr="00B45A29">
        <w:rPr>
          <w:b/>
          <w:bCs/>
          <w:sz w:val="32"/>
          <w:szCs w:val="32"/>
        </w:rPr>
        <w:t>Newest sort</w:t>
      </w:r>
    </w:p>
    <w:p w14:paraId="40138E68" w14:textId="77777777" w:rsidR="00B45A29" w:rsidRPr="00B45A29" w:rsidRDefault="00B45A29" w:rsidP="00B45A29">
      <w:pPr>
        <w:rPr>
          <w:sz w:val="32"/>
          <w:szCs w:val="32"/>
        </w:rPr>
      </w:pPr>
      <w:r w:rsidRPr="00B45A29">
        <w:rPr>
          <w:rFonts w:ascii="Segoe UI Symbol" w:hAnsi="Segoe UI Symbol" w:cs="Segoe UI Symbol"/>
          <w:sz w:val="32"/>
          <w:szCs w:val="32"/>
        </w:rPr>
        <w:t>☐</w:t>
      </w:r>
    </w:p>
    <w:p w14:paraId="494AFD27" w14:textId="77777777" w:rsidR="00B45A29" w:rsidRPr="00B45A29" w:rsidRDefault="00B45A29" w:rsidP="00B45A29">
      <w:pPr>
        <w:rPr>
          <w:b/>
          <w:bCs/>
          <w:sz w:val="32"/>
          <w:szCs w:val="32"/>
        </w:rPr>
      </w:pPr>
      <w:r w:rsidRPr="00B45A29">
        <w:rPr>
          <w:b/>
          <w:bCs/>
          <w:sz w:val="32"/>
          <w:szCs w:val="32"/>
        </w:rPr>
        <w:t>Optional Oldest sort</w:t>
      </w:r>
    </w:p>
    <w:p w14:paraId="5CDEA50C" w14:textId="77777777" w:rsidR="00B45A29" w:rsidRPr="00B45A29" w:rsidRDefault="00B45A29" w:rsidP="00B45A29">
      <w:pPr>
        <w:rPr>
          <w:sz w:val="32"/>
          <w:szCs w:val="32"/>
        </w:rPr>
      </w:pPr>
      <w:r w:rsidRPr="00B45A29">
        <w:rPr>
          <w:rFonts w:ascii="Segoe UI Symbol" w:hAnsi="Segoe UI Symbol" w:cs="Segoe UI Symbol"/>
          <w:sz w:val="32"/>
          <w:szCs w:val="32"/>
        </w:rPr>
        <w:t>☐</w:t>
      </w:r>
    </w:p>
    <w:p w14:paraId="646E9C11" w14:textId="77777777" w:rsidR="00B45A29" w:rsidRPr="00B45A29" w:rsidRDefault="00B45A29" w:rsidP="00B45A29">
      <w:pPr>
        <w:rPr>
          <w:b/>
          <w:bCs/>
          <w:sz w:val="32"/>
          <w:szCs w:val="32"/>
        </w:rPr>
      </w:pPr>
      <w:r w:rsidRPr="00B45A29">
        <w:rPr>
          <w:b/>
          <w:bCs/>
          <w:sz w:val="32"/>
          <w:szCs w:val="32"/>
        </w:rPr>
        <w:t>Clear Filters</w:t>
      </w:r>
    </w:p>
    <w:p w14:paraId="026628CC" w14:textId="77777777" w:rsidR="00B45A29" w:rsidRPr="00B45A29" w:rsidRDefault="00B45A29" w:rsidP="00B45A29">
      <w:pPr>
        <w:rPr>
          <w:sz w:val="32"/>
          <w:szCs w:val="32"/>
        </w:rPr>
      </w:pPr>
      <w:r w:rsidRPr="00B45A29">
        <w:rPr>
          <w:rFonts w:ascii="Segoe UI Symbol" w:hAnsi="Segoe UI Symbol" w:cs="Segoe UI Symbol"/>
          <w:sz w:val="32"/>
          <w:szCs w:val="32"/>
        </w:rPr>
        <w:t>☐</w:t>
      </w:r>
    </w:p>
    <w:p w14:paraId="2437CDD0" w14:textId="77777777" w:rsidR="00B45A29" w:rsidRPr="00B45A29" w:rsidRDefault="00B45A29" w:rsidP="00B45A29">
      <w:pPr>
        <w:rPr>
          <w:b/>
          <w:bCs/>
          <w:sz w:val="32"/>
          <w:szCs w:val="32"/>
        </w:rPr>
      </w:pPr>
      <w:r w:rsidRPr="00B45A29">
        <w:rPr>
          <w:b/>
          <w:bCs/>
          <w:sz w:val="32"/>
          <w:szCs w:val="32"/>
        </w:rPr>
        <w:lastRenderedPageBreak/>
        <w:t>Request count</w:t>
      </w:r>
    </w:p>
    <w:p w14:paraId="0BDF64C8" w14:textId="77777777" w:rsidR="00B45A29" w:rsidRPr="00B45A29" w:rsidRDefault="00B45A29" w:rsidP="00B45A29">
      <w:pPr>
        <w:rPr>
          <w:sz w:val="32"/>
          <w:szCs w:val="32"/>
        </w:rPr>
      </w:pPr>
      <w:r w:rsidRPr="00B45A29">
        <w:rPr>
          <w:rFonts w:ascii="Segoe UI Symbol" w:hAnsi="Segoe UI Symbol" w:cs="Segoe UI Symbol"/>
          <w:sz w:val="32"/>
          <w:szCs w:val="32"/>
        </w:rPr>
        <w:t>☐</w:t>
      </w:r>
    </w:p>
    <w:p w14:paraId="142A0A53" w14:textId="77777777" w:rsidR="00B45A29" w:rsidRPr="00B45A29" w:rsidRDefault="00B45A29" w:rsidP="00B45A29">
      <w:pPr>
        <w:rPr>
          <w:b/>
          <w:bCs/>
          <w:sz w:val="32"/>
          <w:szCs w:val="32"/>
        </w:rPr>
      </w:pPr>
      <w:r w:rsidRPr="00B45A29">
        <w:rPr>
          <w:b/>
          <w:bCs/>
          <w:sz w:val="32"/>
          <w:szCs w:val="32"/>
        </w:rPr>
        <w:t>Empty state</w:t>
      </w:r>
    </w:p>
    <w:p w14:paraId="2BDAD870" w14:textId="77777777" w:rsidR="00B45A29" w:rsidRPr="00B45A29" w:rsidRDefault="00B45A29" w:rsidP="00B45A29">
      <w:pPr>
        <w:rPr>
          <w:sz w:val="32"/>
          <w:szCs w:val="32"/>
        </w:rPr>
      </w:pPr>
      <w:r w:rsidRPr="00B45A29">
        <w:rPr>
          <w:rFonts w:ascii="Segoe UI Symbol" w:hAnsi="Segoe UI Symbol" w:cs="Segoe UI Symbol"/>
          <w:sz w:val="32"/>
          <w:szCs w:val="32"/>
        </w:rPr>
        <w:t>☐</w:t>
      </w:r>
    </w:p>
    <w:p w14:paraId="05AE02B4" w14:textId="77777777" w:rsidR="00B45A29" w:rsidRPr="00B45A29" w:rsidRDefault="00B45A29" w:rsidP="00B45A29">
      <w:pPr>
        <w:rPr>
          <w:b/>
          <w:bCs/>
          <w:sz w:val="32"/>
          <w:szCs w:val="32"/>
        </w:rPr>
      </w:pPr>
      <w:r w:rsidRPr="00B45A29">
        <w:rPr>
          <w:b/>
          <w:bCs/>
          <w:sz w:val="32"/>
          <w:szCs w:val="32"/>
        </w:rPr>
        <w:t>varSelectedRequest</w:t>
      </w:r>
    </w:p>
    <w:p w14:paraId="7FAA67D6" w14:textId="77777777" w:rsidR="00B45A29" w:rsidRPr="00B45A29" w:rsidRDefault="00B45A29" w:rsidP="00B45A29">
      <w:pPr>
        <w:rPr>
          <w:sz w:val="32"/>
          <w:szCs w:val="32"/>
        </w:rPr>
      </w:pPr>
      <w:r w:rsidRPr="00B45A29">
        <w:rPr>
          <w:rFonts w:ascii="Segoe UI Symbol" w:hAnsi="Segoe UI Symbol" w:cs="Segoe UI Symbol"/>
          <w:sz w:val="32"/>
          <w:szCs w:val="32"/>
        </w:rPr>
        <w:t>☐</w:t>
      </w:r>
    </w:p>
    <w:p w14:paraId="475E82A4" w14:textId="77777777" w:rsidR="00B45A29" w:rsidRPr="00B45A29" w:rsidRDefault="00B45A29" w:rsidP="00B45A29">
      <w:pPr>
        <w:rPr>
          <w:b/>
          <w:bCs/>
          <w:sz w:val="32"/>
          <w:szCs w:val="32"/>
        </w:rPr>
      </w:pPr>
      <w:r w:rsidRPr="00B45A29">
        <w:rPr>
          <w:b/>
          <w:bCs/>
          <w:sz w:val="32"/>
          <w:szCs w:val="32"/>
        </w:rPr>
        <w:t>Details uses selected variable</w:t>
      </w:r>
    </w:p>
    <w:p w14:paraId="0FC697D6" w14:textId="77777777" w:rsidR="00B45A29" w:rsidRPr="00B45A29" w:rsidRDefault="00B45A29" w:rsidP="00B45A29">
      <w:pPr>
        <w:rPr>
          <w:sz w:val="32"/>
          <w:szCs w:val="32"/>
        </w:rPr>
      </w:pPr>
      <w:r w:rsidRPr="00B45A29">
        <w:rPr>
          <w:rFonts w:ascii="Segoe UI Symbol" w:hAnsi="Segoe UI Symbol" w:cs="Segoe UI Symbol"/>
          <w:sz w:val="32"/>
          <w:szCs w:val="32"/>
        </w:rPr>
        <w:t>☐</w:t>
      </w:r>
    </w:p>
    <w:p w14:paraId="50BBA071" w14:textId="77777777" w:rsidR="00B45A29" w:rsidRPr="00B45A29" w:rsidRDefault="00B45A29" w:rsidP="00B45A29">
      <w:pPr>
        <w:rPr>
          <w:b/>
          <w:bCs/>
          <w:sz w:val="32"/>
          <w:szCs w:val="32"/>
        </w:rPr>
      </w:pPr>
      <w:r w:rsidRPr="00B45A29">
        <w:rPr>
          <w:b/>
          <w:bCs/>
          <w:sz w:val="32"/>
          <w:szCs w:val="32"/>
        </w:rPr>
        <w:t>Edit button</w:t>
      </w:r>
    </w:p>
    <w:p w14:paraId="4906F5A1" w14:textId="77777777" w:rsidR="00B45A29" w:rsidRPr="00B45A29" w:rsidRDefault="00B45A29" w:rsidP="00B45A29">
      <w:pPr>
        <w:rPr>
          <w:sz w:val="32"/>
          <w:szCs w:val="32"/>
        </w:rPr>
      </w:pPr>
      <w:r w:rsidRPr="00B45A29">
        <w:rPr>
          <w:rFonts w:ascii="Segoe UI Symbol" w:hAnsi="Segoe UI Symbol" w:cs="Segoe UI Symbol"/>
          <w:sz w:val="32"/>
          <w:szCs w:val="32"/>
        </w:rPr>
        <w:t>☐</w:t>
      </w:r>
    </w:p>
    <w:p w14:paraId="2B09EE84" w14:textId="77777777" w:rsidR="00B45A29" w:rsidRPr="00B45A29" w:rsidRDefault="00B45A29" w:rsidP="00B45A29">
      <w:pPr>
        <w:rPr>
          <w:b/>
          <w:bCs/>
          <w:sz w:val="32"/>
          <w:szCs w:val="32"/>
        </w:rPr>
      </w:pPr>
      <w:r w:rsidRPr="00B45A29">
        <w:rPr>
          <w:b/>
          <w:bCs/>
          <w:sz w:val="32"/>
          <w:szCs w:val="32"/>
        </w:rPr>
        <w:t>Draft-only Edit behavior</w:t>
      </w:r>
    </w:p>
    <w:p w14:paraId="37100D4E" w14:textId="77777777" w:rsidR="00B45A29" w:rsidRPr="00B45A29" w:rsidRDefault="00B45A29" w:rsidP="00B45A29">
      <w:pPr>
        <w:rPr>
          <w:sz w:val="32"/>
          <w:szCs w:val="32"/>
        </w:rPr>
      </w:pPr>
      <w:r w:rsidRPr="00B45A29">
        <w:rPr>
          <w:rFonts w:ascii="Segoe UI Symbol" w:hAnsi="Segoe UI Symbol" w:cs="Segoe UI Symbol"/>
          <w:sz w:val="32"/>
          <w:szCs w:val="32"/>
        </w:rPr>
        <w:t>☐</w:t>
      </w:r>
    </w:p>
    <w:p w14:paraId="7DDB2A85" w14:textId="77777777" w:rsidR="00B45A29" w:rsidRPr="00B45A29" w:rsidRDefault="00B45A29" w:rsidP="00B45A29">
      <w:pPr>
        <w:rPr>
          <w:b/>
          <w:bCs/>
          <w:sz w:val="32"/>
          <w:szCs w:val="32"/>
        </w:rPr>
      </w:pPr>
      <w:r w:rsidRPr="00B45A29">
        <w:rPr>
          <w:b/>
          <w:bCs/>
          <w:sz w:val="32"/>
          <w:szCs w:val="32"/>
        </w:rPr>
        <w:t>Reused New/Edit Form</w:t>
      </w:r>
    </w:p>
    <w:p w14:paraId="5BFB3191" w14:textId="77777777" w:rsidR="00B45A29" w:rsidRPr="00B45A29" w:rsidRDefault="00B45A29" w:rsidP="00B45A29">
      <w:pPr>
        <w:rPr>
          <w:sz w:val="32"/>
          <w:szCs w:val="32"/>
        </w:rPr>
      </w:pPr>
      <w:r w:rsidRPr="00B45A29">
        <w:rPr>
          <w:rFonts w:ascii="Segoe UI Symbol" w:hAnsi="Segoe UI Symbol" w:cs="Segoe UI Symbol"/>
          <w:sz w:val="32"/>
          <w:szCs w:val="32"/>
        </w:rPr>
        <w:t>☐</w:t>
      </w:r>
    </w:p>
    <w:p w14:paraId="4EA96E41" w14:textId="77777777" w:rsidR="00B45A29" w:rsidRPr="00B45A29" w:rsidRDefault="00B45A29" w:rsidP="00B45A29">
      <w:pPr>
        <w:rPr>
          <w:b/>
          <w:bCs/>
          <w:sz w:val="32"/>
          <w:szCs w:val="32"/>
        </w:rPr>
      </w:pPr>
      <w:r w:rsidRPr="00B45A29">
        <w:rPr>
          <w:b/>
          <w:bCs/>
          <w:sz w:val="32"/>
          <w:szCs w:val="32"/>
        </w:rPr>
        <w:t>Dynamic title</w:t>
      </w:r>
    </w:p>
    <w:p w14:paraId="54F780A3" w14:textId="77777777" w:rsidR="00B45A29" w:rsidRPr="00B45A29" w:rsidRDefault="00B45A29" w:rsidP="00B45A29">
      <w:pPr>
        <w:rPr>
          <w:sz w:val="32"/>
          <w:szCs w:val="32"/>
        </w:rPr>
      </w:pPr>
      <w:r w:rsidRPr="00B45A29">
        <w:rPr>
          <w:rFonts w:ascii="Segoe UI Symbol" w:hAnsi="Segoe UI Symbol" w:cs="Segoe UI Symbol"/>
          <w:sz w:val="32"/>
          <w:szCs w:val="32"/>
        </w:rPr>
        <w:t>☐</w:t>
      </w:r>
    </w:p>
    <w:p w14:paraId="360EE2EE" w14:textId="77777777" w:rsidR="00B45A29" w:rsidRPr="00B45A29" w:rsidRDefault="00B45A29" w:rsidP="00B45A29">
      <w:pPr>
        <w:rPr>
          <w:b/>
          <w:bCs/>
          <w:sz w:val="32"/>
          <w:szCs w:val="32"/>
        </w:rPr>
      </w:pPr>
      <w:r w:rsidRPr="00B45A29">
        <w:rPr>
          <w:b/>
          <w:bCs/>
          <w:sz w:val="32"/>
          <w:szCs w:val="32"/>
        </w:rPr>
        <w:t>Dynamic submit text</w:t>
      </w:r>
    </w:p>
    <w:p w14:paraId="742485A5" w14:textId="77777777" w:rsidR="00B45A29" w:rsidRPr="00B45A29" w:rsidRDefault="00B45A29" w:rsidP="00B45A29">
      <w:pPr>
        <w:rPr>
          <w:sz w:val="32"/>
          <w:szCs w:val="32"/>
        </w:rPr>
      </w:pPr>
      <w:r w:rsidRPr="00B45A29">
        <w:rPr>
          <w:rFonts w:ascii="Segoe UI Symbol" w:hAnsi="Segoe UI Symbol" w:cs="Segoe UI Symbol"/>
          <w:sz w:val="32"/>
          <w:szCs w:val="32"/>
        </w:rPr>
        <w:t>☐</w:t>
      </w:r>
    </w:p>
    <w:p w14:paraId="38280C32" w14:textId="77777777" w:rsidR="00B45A29" w:rsidRPr="00B45A29" w:rsidRDefault="00B45A29" w:rsidP="00B45A29">
      <w:pPr>
        <w:rPr>
          <w:b/>
          <w:bCs/>
          <w:sz w:val="32"/>
          <w:szCs w:val="32"/>
        </w:rPr>
      </w:pPr>
      <w:r w:rsidRPr="00B45A29">
        <w:rPr>
          <w:b/>
          <w:bCs/>
          <w:sz w:val="32"/>
          <w:szCs w:val="32"/>
        </w:rPr>
        <w:t>Date validation</w:t>
      </w:r>
    </w:p>
    <w:p w14:paraId="73689A60" w14:textId="77777777" w:rsidR="00B45A29" w:rsidRPr="00B45A29" w:rsidRDefault="00B45A29" w:rsidP="00B45A29">
      <w:pPr>
        <w:rPr>
          <w:sz w:val="32"/>
          <w:szCs w:val="32"/>
        </w:rPr>
      </w:pPr>
      <w:r w:rsidRPr="00B45A29">
        <w:rPr>
          <w:rFonts w:ascii="Segoe UI Symbol" w:hAnsi="Segoe UI Symbol" w:cs="Segoe UI Symbol"/>
          <w:sz w:val="32"/>
          <w:szCs w:val="32"/>
        </w:rPr>
        <w:t>☐</w:t>
      </w:r>
    </w:p>
    <w:p w14:paraId="0EF74845" w14:textId="77777777" w:rsidR="00B45A29" w:rsidRPr="00B45A29" w:rsidRDefault="00B45A29" w:rsidP="00B45A29">
      <w:pPr>
        <w:rPr>
          <w:b/>
          <w:bCs/>
          <w:sz w:val="32"/>
          <w:szCs w:val="32"/>
        </w:rPr>
      </w:pPr>
      <w:r w:rsidRPr="00B45A29">
        <w:rPr>
          <w:b/>
          <w:bCs/>
          <w:sz w:val="32"/>
          <w:szCs w:val="32"/>
        </w:rPr>
        <w:t>Full workflow tested</w:t>
      </w:r>
    </w:p>
    <w:p w14:paraId="3F9C280D" w14:textId="77777777" w:rsidR="00B45A29" w:rsidRPr="00B45A29" w:rsidRDefault="00B45A29" w:rsidP="00B45A29">
      <w:pPr>
        <w:rPr>
          <w:sz w:val="32"/>
          <w:szCs w:val="32"/>
        </w:rPr>
      </w:pPr>
      <w:r w:rsidRPr="00B45A29">
        <w:rPr>
          <w:rFonts w:ascii="Segoe UI Symbol" w:hAnsi="Segoe UI Symbol" w:cs="Segoe UI Symbol"/>
          <w:sz w:val="32"/>
          <w:szCs w:val="32"/>
        </w:rPr>
        <w:lastRenderedPageBreak/>
        <w:t>☐</w:t>
      </w:r>
    </w:p>
    <w:p w14:paraId="64B96246" w14:textId="77777777" w:rsidR="00B45A29" w:rsidRPr="00B45A29" w:rsidRDefault="00B45A29" w:rsidP="00B45A29">
      <w:pPr>
        <w:rPr>
          <w:sz w:val="32"/>
          <w:szCs w:val="32"/>
        </w:rPr>
      </w:pPr>
      <w:r w:rsidRPr="00B45A29">
        <w:rPr>
          <w:sz w:val="32"/>
          <w:szCs w:val="32"/>
        </w:rPr>
        <w:pict w14:anchorId="7940608F">
          <v:rect id="_x0000_i8017" style="width:0;height:1.5pt" o:hralign="center" o:hrstd="t" o:hr="t" fillcolor="#a0a0a0" stroked="f"/>
        </w:pict>
      </w:r>
    </w:p>
    <w:p w14:paraId="36FBF252" w14:textId="77777777" w:rsidR="00B45A29" w:rsidRPr="00B45A29" w:rsidRDefault="00B45A29" w:rsidP="00B45A29">
      <w:pPr>
        <w:rPr>
          <w:b/>
          <w:bCs/>
          <w:sz w:val="32"/>
          <w:szCs w:val="32"/>
        </w:rPr>
      </w:pPr>
      <w:r w:rsidRPr="00B45A29">
        <w:rPr>
          <w:b/>
          <w:bCs/>
          <w:sz w:val="32"/>
          <w:szCs w:val="32"/>
        </w:rPr>
        <w:t>PART AA — DAY 6 DELIVERABLES</w:t>
      </w:r>
    </w:p>
    <w:p w14:paraId="7A8BF3ED" w14:textId="77777777" w:rsidR="00B45A29" w:rsidRPr="00B45A29" w:rsidRDefault="00B45A29" w:rsidP="00B45A29">
      <w:pPr>
        <w:rPr>
          <w:b/>
          <w:bCs/>
          <w:sz w:val="32"/>
          <w:szCs w:val="32"/>
        </w:rPr>
      </w:pPr>
      <w:r w:rsidRPr="00B45A29">
        <w:rPr>
          <w:b/>
          <w:bCs/>
          <w:sz w:val="32"/>
          <w:szCs w:val="32"/>
        </w:rPr>
        <w:t>172. Deliverable 1</w:t>
      </w:r>
    </w:p>
    <w:p w14:paraId="6619B784" w14:textId="77777777" w:rsidR="00B45A29" w:rsidRPr="00B45A29" w:rsidRDefault="00B45A29" w:rsidP="00B45A29">
      <w:pPr>
        <w:rPr>
          <w:sz w:val="32"/>
          <w:szCs w:val="32"/>
        </w:rPr>
      </w:pPr>
      <w:r w:rsidRPr="00B45A29">
        <w:rPr>
          <w:sz w:val="32"/>
          <w:szCs w:val="32"/>
        </w:rPr>
        <w:t>Screenshot:</w:t>
      </w:r>
    </w:p>
    <w:p w14:paraId="03A23CDE" w14:textId="77777777" w:rsidR="00B45A29" w:rsidRPr="00B45A29" w:rsidRDefault="00B45A29" w:rsidP="00B45A29">
      <w:pPr>
        <w:rPr>
          <w:b/>
          <w:bCs/>
          <w:sz w:val="32"/>
          <w:szCs w:val="32"/>
        </w:rPr>
      </w:pPr>
      <w:r w:rsidRPr="00B45A29">
        <w:rPr>
          <w:b/>
          <w:bCs/>
          <w:sz w:val="32"/>
          <w:szCs w:val="32"/>
        </w:rPr>
        <w:t>My Requests</w:t>
      </w:r>
    </w:p>
    <w:p w14:paraId="0205B212" w14:textId="77777777" w:rsidR="00B45A29" w:rsidRPr="00B45A29" w:rsidRDefault="00B45A29" w:rsidP="00B45A29">
      <w:pPr>
        <w:rPr>
          <w:sz w:val="32"/>
          <w:szCs w:val="32"/>
        </w:rPr>
      </w:pPr>
      <w:r w:rsidRPr="00B45A29">
        <w:rPr>
          <w:sz w:val="32"/>
          <w:szCs w:val="32"/>
        </w:rPr>
        <w:t>showing:</w:t>
      </w:r>
    </w:p>
    <w:p w14:paraId="2F8D1077" w14:textId="77777777" w:rsidR="00B45A29" w:rsidRPr="00B45A29" w:rsidRDefault="00B45A29" w:rsidP="00B45A29">
      <w:pPr>
        <w:numPr>
          <w:ilvl w:val="0"/>
          <w:numId w:val="36"/>
        </w:numPr>
        <w:rPr>
          <w:sz w:val="32"/>
          <w:szCs w:val="32"/>
        </w:rPr>
      </w:pPr>
      <w:r w:rsidRPr="00B45A29">
        <w:rPr>
          <w:sz w:val="32"/>
          <w:szCs w:val="32"/>
        </w:rPr>
        <w:t>Search</w:t>
      </w:r>
    </w:p>
    <w:p w14:paraId="51BD7A5A" w14:textId="77777777" w:rsidR="00B45A29" w:rsidRPr="00B45A29" w:rsidRDefault="00B45A29" w:rsidP="00B45A29">
      <w:pPr>
        <w:numPr>
          <w:ilvl w:val="0"/>
          <w:numId w:val="36"/>
        </w:numPr>
        <w:rPr>
          <w:sz w:val="32"/>
          <w:szCs w:val="32"/>
        </w:rPr>
      </w:pPr>
      <w:r w:rsidRPr="00B45A29">
        <w:rPr>
          <w:sz w:val="32"/>
          <w:szCs w:val="32"/>
        </w:rPr>
        <w:t>Status filter</w:t>
      </w:r>
    </w:p>
    <w:p w14:paraId="6D0BA65C" w14:textId="77777777" w:rsidR="00B45A29" w:rsidRPr="00B45A29" w:rsidRDefault="00B45A29" w:rsidP="00B45A29">
      <w:pPr>
        <w:numPr>
          <w:ilvl w:val="0"/>
          <w:numId w:val="36"/>
        </w:numPr>
        <w:rPr>
          <w:sz w:val="32"/>
          <w:szCs w:val="32"/>
        </w:rPr>
      </w:pPr>
      <w:r w:rsidRPr="00B45A29">
        <w:rPr>
          <w:sz w:val="32"/>
          <w:szCs w:val="32"/>
        </w:rPr>
        <w:t>Sort</w:t>
      </w:r>
    </w:p>
    <w:p w14:paraId="72FA0530" w14:textId="77777777" w:rsidR="00B45A29" w:rsidRPr="00B45A29" w:rsidRDefault="00B45A29" w:rsidP="00B45A29">
      <w:pPr>
        <w:numPr>
          <w:ilvl w:val="0"/>
          <w:numId w:val="36"/>
        </w:numPr>
        <w:rPr>
          <w:sz w:val="32"/>
          <w:szCs w:val="32"/>
        </w:rPr>
      </w:pPr>
      <w:r w:rsidRPr="00B45A29">
        <w:rPr>
          <w:sz w:val="32"/>
          <w:szCs w:val="32"/>
        </w:rPr>
        <w:t>Request count</w:t>
      </w:r>
    </w:p>
    <w:p w14:paraId="7CA606AF" w14:textId="77777777" w:rsidR="00B45A29" w:rsidRPr="00B45A29" w:rsidRDefault="00B45A29" w:rsidP="00B45A29">
      <w:pPr>
        <w:numPr>
          <w:ilvl w:val="0"/>
          <w:numId w:val="36"/>
        </w:numPr>
        <w:rPr>
          <w:sz w:val="32"/>
          <w:szCs w:val="32"/>
        </w:rPr>
      </w:pPr>
      <w:r w:rsidRPr="00B45A29">
        <w:rPr>
          <w:sz w:val="32"/>
          <w:szCs w:val="32"/>
        </w:rPr>
        <w:t>Gallery</w:t>
      </w:r>
    </w:p>
    <w:p w14:paraId="085B5858" w14:textId="77777777" w:rsidR="00B45A29" w:rsidRPr="00B45A29" w:rsidRDefault="00B45A29" w:rsidP="00B45A29">
      <w:pPr>
        <w:rPr>
          <w:sz w:val="32"/>
          <w:szCs w:val="32"/>
        </w:rPr>
      </w:pPr>
      <w:r w:rsidRPr="00B45A29">
        <w:rPr>
          <w:sz w:val="32"/>
          <w:szCs w:val="32"/>
        </w:rPr>
        <w:pict w14:anchorId="35C538A6">
          <v:rect id="_x0000_i8018" style="width:0;height:1.5pt" o:hralign="center" o:hrstd="t" o:hr="t" fillcolor="#a0a0a0" stroked="f"/>
        </w:pict>
      </w:r>
    </w:p>
    <w:p w14:paraId="3358E9AF" w14:textId="77777777" w:rsidR="00B45A29" w:rsidRPr="00B45A29" w:rsidRDefault="00B45A29" w:rsidP="00B45A29">
      <w:pPr>
        <w:rPr>
          <w:b/>
          <w:bCs/>
          <w:sz w:val="32"/>
          <w:szCs w:val="32"/>
        </w:rPr>
      </w:pPr>
      <w:r w:rsidRPr="00B45A29">
        <w:rPr>
          <w:b/>
          <w:bCs/>
          <w:sz w:val="32"/>
          <w:szCs w:val="32"/>
        </w:rPr>
        <w:t>173. Deliverable 2</w:t>
      </w:r>
    </w:p>
    <w:p w14:paraId="75099D83" w14:textId="77777777" w:rsidR="00B45A29" w:rsidRPr="00B45A29" w:rsidRDefault="00B45A29" w:rsidP="00B45A29">
      <w:pPr>
        <w:rPr>
          <w:sz w:val="32"/>
          <w:szCs w:val="32"/>
        </w:rPr>
      </w:pPr>
      <w:r w:rsidRPr="00B45A29">
        <w:rPr>
          <w:sz w:val="32"/>
          <w:szCs w:val="32"/>
        </w:rPr>
        <w:t>Submit Gallery:</w:t>
      </w:r>
    </w:p>
    <w:p w14:paraId="0CEC9A9C" w14:textId="77777777" w:rsidR="00B45A29" w:rsidRPr="00B45A29" w:rsidRDefault="00B45A29" w:rsidP="00B45A29">
      <w:pPr>
        <w:rPr>
          <w:b/>
          <w:bCs/>
          <w:sz w:val="32"/>
          <w:szCs w:val="32"/>
        </w:rPr>
      </w:pPr>
      <w:r w:rsidRPr="00B45A29">
        <w:rPr>
          <w:b/>
          <w:bCs/>
          <w:sz w:val="32"/>
          <w:szCs w:val="32"/>
        </w:rPr>
        <w:t>Items formula.</w:t>
      </w:r>
    </w:p>
    <w:p w14:paraId="6BF41B6D" w14:textId="77777777" w:rsidR="00B45A29" w:rsidRPr="00B45A29" w:rsidRDefault="00B45A29" w:rsidP="00B45A29">
      <w:pPr>
        <w:rPr>
          <w:sz w:val="32"/>
          <w:szCs w:val="32"/>
        </w:rPr>
      </w:pPr>
      <w:r w:rsidRPr="00B45A29">
        <w:rPr>
          <w:sz w:val="32"/>
          <w:szCs w:val="32"/>
        </w:rPr>
        <w:t>It should demonstrate:</w:t>
      </w:r>
    </w:p>
    <w:p w14:paraId="0ECD0CC0" w14:textId="77777777" w:rsidR="00B45A29" w:rsidRPr="00B45A29" w:rsidRDefault="00B45A29" w:rsidP="00B45A29">
      <w:pPr>
        <w:rPr>
          <w:b/>
          <w:bCs/>
          <w:sz w:val="32"/>
          <w:szCs w:val="32"/>
        </w:rPr>
      </w:pPr>
      <w:r w:rsidRPr="00B45A29">
        <w:rPr>
          <w:b/>
          <w:bCs/>
          <w:sz w:val="32"/>
          <w:szCs w:val="32"/>
        </w:rPr>
        <w:t>Filter</w:t>
      </w:r>
    </w:p>
    <w:p w14:paraId="6B6EE7CE" w14:textId="77777777" w:rsidR="00B45A29" w:rsidRPr="00B45A29" w:rsidRDefault="00B45A29" w:rsidP="00B45A29">
      <w:pPr>
        <w:rPr>
          <w:b/>
          <w:bCs/>
          <w:sz w:val="32"/>
          <w:szCs w:val="32"/>
        </w:rPr>
      </w:pPr>
      <w:r w:rsidRPr="00B45A29">
        <w:rPr>
          <w:b/>
          <w:bCs/>
          <w:sz w:val="32"/>
          <w:szCs w:val="32"/>
        </w:rPr>
        <w:t>Search</w:t>
      </w:r>
    </w:p>
    <w:p w14:paraId="18BFC3AC" w14:textId="77777777" w:rsidR="00B45A29" w:rsidRPr="00B45A29" w:rsidRDefault="00B45A29" w:rsidP="00B45A29">
      <w:pPr>
        <w:rPr>
          <w:b/>
          <w:bCs/>
          <w:sz w:val="32"/>
          <w:szCs w:val="32"/>
        </w:rPr>
      </w:pPr>
      <w:r w:rsidRPr="00B45A29">
        <w:rPr>
          <w:b/>
          <w:bCs/>
          <w:sz w:val="32"/>
          <w:szCs w:val="32"/>
        </w:rPr>
        <w:t>Sort</w:t>
      </w:r>
    </w:p>
    <w:p w14:paraId="0FC25E73" w14:textId="77777777" w:rsidR="00B45A29" w:rsidRPr="00B45A29" w:rsidRDefault="00B45A29" w:rsidP="00B45A29">
      <w:pPr>
        <w:rPr>
          <w:sz w:val="32"/>
          <w:szCs w:val="32"/>
        </w:rPr>
      </w:pPr>
      <w:r w:rsidRPr="00B45A29">
        <w:rPr>
          <w:sz w:val="32"/>
          <w:szCs w:val="32"/>
        </w:rPr>
        <w:t>according to your implementation.</w:t>
      </w:r>
    </w:p>
    <w:p w14:paraId="2EAE27C3" w14:textId="77777777" w:rsidR="00B45A29" w:rsidRPr="00B45A29" w:rsidRDefault="00B45A29" w:rsidP="00B45A29">
      <w:pPr>
        <w:rPr>
          <w:sz w:val="32"/>
          <w:szCs w:val="32"/>
        </w:rPr>
      </w:pPr>
      <w:r w:rsidRPr="00B45A29">
        <w:rPr>
          <w:sz w:val="32"/>
          <w:szCs w:val="32"/>
        </w:rPr>
        <w:pict w14:anchorId="6A1B04F4">
          <v:rect id="_x0000_i8019" style="width:0;height:1.5pt" o:hralign="center" o:hrstd="t" o:hr="t" fillcolor="#a0a0a0" stroked="f"/>
        </w:pict>
      </w:r>
    </w:p>
    <w:p w14:paraId="6A383057" w14:textId="77777777" w:rsidR="00B45A29" w:rsidRPr="00B45A29" w:rsidRDefault="00B45A29" w:rsidP="00B45A29">
      <w:pPr>
        <w:rPr>
          <w:b/>
          <w:bCs/>
          <w:sz w:val="32"/>
          <w:szCs w:val="32"/>
        </w:rPr>
      </w:pPr>
      <w:r w:rsidRPr="00B45A29">
        <w:rPr>
          <w:b/>
          <w:bCs/>
          <w:sz w:val="32"/>
          <w:szCs w:val="32"/>
        </w:rPr>
        <w:lastRenderedPageBreak/>
        <w:t>174. Deliverable 3</w:t>
      </w:r>
    </w:p>
    <w:p w14:paraId="08A364E8" w14:textId="77777777" w:rsidR="00B45A29" w:rsidRPr="00B45A29" w:rsidRDefault="00B45A29" w:rsidP="00B45A29">
      <w:pPr>
        <w:rPr>
          <w:sz w:val="32"/>
          <w:szCs w:val="32"/>
        </w:rPr>
      </w:pPr>
      <w:r w:rsidRPr="00B45A29">
        <w:rPr>
          <w:sz w:val="32"/>
          <w:szCs w:val="32"/>
        </w:rPr>
        <w:t>Submit selected-request formula:</w:t>
      </w:r>
    </w:p>
    <w:p w14:paraId="7F62CFF3" w14:textId="77777777" w:rsidR="00B45A29" w:rsidRPr="00B45A29" w:rsidRDefault="00B45A29" w:rsidP="00B45A29">
      <w:pPr>
        <w:rPr>
          <w:sz w:val="32"/>
          <w:szCs w:val="32"/>
        </w:rPr>
      </w:pPr>
      <w:r w:rsidRPr="00B45A29">
        <w:rPr>
          <w:sz w:val="32"/>
          <w:szCs w:val="32"/>
        </w:rPr>
        <w:t>Set(</w:t>
      </w:r>
    </w:p>
    <w:p w14:paraId="0CD09BE9" w14:textId="77777777" w:rsidR="00B45A29" w:rsidRPr="00B45A29" w:rsidRDefault="00B45A29" w:rsidP="00B45A29">
      <w:pPr>
        <w:rPr>
          <w:sz w:val="32"/>
          <w:szCs w:val="32"/>
        </w:rPr>
      </w:pPr>
      <w:r w:rsidRPr="00B45A29">
        <w:rPr>
          <w:sz w:val="32"/>
          <w:szCs w:val="32"/>
        </w:rPr>
        <w:t xml:space="preserve">    varSelectedRequest,</w:t>
      </w:r>
    </w:p>
    <w:p w14:paraId="39F9EC39" w14:textId="77777777" w:rsidR="00B45A29" w:rsidRPr="00B45A29" w:rsidRDefault="00B45A29" w:rsidP="00B45A29">
      <w:pPr>
        <w:rPr>
          <w:sz w:val="32"/>
          <w:szCs w:val="32"/>
        </w:rPr>
      </w:pPr>
      <w:r w:rsidRPr="00B45A29">
        <w:rPr>
          <w:sz w:val="32"/>
          <w:szCs w:val="32"/>
        </w:rPr>
        <w:t xml:space="preserve">    ThisItem</w:t>
      </w:r>
    </w:p>
    <w:p w14:paraId="43E8117C" w14:textId="77777777" w:rsidR="00B45A29" w:rsidRPr="00B45A29" w:rsidRDefault="00B45A29" w:rsidP="00B45A29">
      <w:pPr>
        <w:rPr>
          <w:sz w:val="32"/>
          <w:szCs w:val="32"/>
        </w:rPr>
      </w:pPr>
      <w:r w:rsidRPr="00B45A29">
        <w:rPr>
          <w:sz w:val="32"/>
          <w:szCs w:val="32"/>
        </w:rPr>
        <w:t>);</w:t>
      </w:r>
    </w:p>
    <w:p w14:paraId="38F3A687" w14:textId="77777777" w:rsidR="00B45A29" w:rsidRPr="00B45A29" w:rsidRDefault="00B45A29" w:rsidP="00B45A29">
      <w:pPr>
        <w:rPr>
          <w:sz w:val="32"/>
          <w:szCs w:val="32"/>
        </w:rPr>
      </w:pPr>
      <w:r w:rsidRPr="00B45A29">
        <w:rPr>
          <w:sz w:val="32"/>
          <w:szCs w:val="32"/>
        </w:rPr>
        <w:t>Navigate(</w:t>
      </w:r>
    </w:p>
    <w:p w14:paraId="764852C5" w14:textId="77777777" w:rsidR="00B45A29" w:rsidRPr="00B45A29" w:rsidRDefault="00B45A29" w:rsidP="00B45A29">
      <w:pPr>
        <w:rPr>
          <w:sz w:val="32"/>
          <w:szCs w:val="32"/>
        </w:rPr>
      </w:pPr>
      <w:r w:rsidRPr="00B45A29">
        <w:rPr>
          <w:sz w:val="32"/>
          <w:szCs w:val="32"/>
        </w:rPr>
        <w:t xml:space="preserve">    scrRequestDetails,</w:t>
      </w:r>
    </w:p>
    <w:p w14:paraId="4F9C4594" w14:textId="77777777" w:rsidR="00B45A29" w:rsidRPr="00B45A29" w:rsidRDefault="00B45A29" w:rsidP="00B45A29">
      <w:pPr>
        <w:rPr>
          <w:sz w:val="32"/>
          <w:szCs w:val="32"/>
        </w:rPr>
      </w:pPr>
      <w:r w:rsidRPr="00B45A29">
        <w:rPr>
          <w:sz w:val="32"/>
          <w:szCs w:val="32"/>
        </w:rPr>
        <w:t xml:space="preserve">    ScreenTransition.Fade</w:t>
      </w:r>
    </w:p>
    <w:p w14:paraId="39261BE7" w14:textId="77777777" w:rsidR="00B45A29" w:rsidRPr="00B45A29" w:rsidRDefault="00B45A29" w:rsidP="00B45A29">
      <w:pPr>
        <w:rPr>
          <w:sz w:val="32"/>
          <w:szCs w:val="32"/>
        </w:rPr>
      </w:pPr>
      <w:r w:rsidRPr="00B45A29">
        <w:rPr>
          <w:sz w:val="32"/>
          <w:szCs w:val="32"/>
        </w:rPr>
        <w:t>)</w:t>
      </w:r>
    </w:p>
    <w:p w14:paraId="06093E4B" w14:textId="77777777" w:rsidR="00B45A29" w:rsidRPr="00B45A29" w:rsidRDefault="00B45A29" w:rsidP="00B45A29">
      <w:pPr>
        <w:rPr>
          <w:sz w:val="32"/>
          <w:szCs w:val="32"/>
        </w:rPr>
      </w:pPr>
      <w:r w:rsidRPr="00B45A29">
        <w:rPr>
          <w:sz w:val="32"/>
          <w:szCs w:val="32"/>
        </w:rPr>
        <w:pict w14:anchorId="2999FDE0">
          <v:rect id="_x0000_i8020" style="width:0;height:1.5pt" o:hralign="center" o:hrstd="t" o:hr="t" fillcolor="#a0a0a0" stroked="f"/>
        </w:pict>
      </w:r>
    </w:p>
    <w:p w14:paraId="2BA780C4" w14:textId="77777777" w:rsidR="00B45A29" w:rsidRPr="00B45A29" w:rsidRDefault="00B45A29" w:rsidP="00B45A29">
      <w:pPr>
        <w:rPr>
          <w:b/>
          <w:bCs/>
          <w:sz w:val="32"/>
          <w:szCs w:val="32"/>
        </w:rPr>
      </w:pPr>
      <w:r w:rsidRPr="00B45A29">
        <w:rPr>
          <w:b/>
          <w:bCs/>
          <w:sz w:val="32"/>
          <w:szCs w:val="32"/>
        </w:rPr>
        <w:t>175. Deliverable 4</w:t>
      </w:r>
    </w:p>
    <w:p w14:paraId="5403978C" w14:textId="77777777" w:rsidR="00B45A29" w:rsidRPr="00B45A29" w:rsidRDefault="00B45A29" w:rsidP="00B45A29">
      <w:pPr>
        <w:rPr>
          <w:sz w:val="32"/>
          <w:szCs w:val="32"/>
        </w:rPr>
      </w:pPr>
      <w:r w:rsidRPr="00B45A29">
        <w:rPr>
          <w:sz w:val="32"/>
          <w:szCs w:val="32"/>
        </w:rPr>
        <w:t>Screenshot:</w:t>
      </w:r>
    </w:p>
    <w:p w14:paraId="28D9C67A" w14:textId="77777777" w:rsidR="00B45A29" w:rsidRPr="00B45A29" w:rsidRDefault="00B45A29" w:rsidP="00B45A29">
      <w:pPr>
        <w:rPr>
          <w:b/>
          <w:bCs/>
          <w:sz w:val="32"/>
          <w:szCs w:val="32"/>
        </w:rPr>
      </w:pPr>
      <w:r w:rsidRPr="00B45A29">
        <w:rPr>
          <w:b/>
          <w:bCs/>
          <w:sz w:val="32"/>
          <w:szCs w:val="32"/>
        </w:rPr>
        <w:t>Draft Request Details</w:t>
      </w:r>
    </w:p>
    <w:p w14:paraId="45A01062" w14:textId="77777777" w:rsidR="00B45A29" w:rsidRPr="00B45A29" w:rsidRDefault="00B45A29" w:rsidP="00B45A29">
      <w:pPr>
        <w:rPr>
          <w:sz w:val="32"/>
          <w:szCs w:val="32"/>
        </w:rPr>
      </w:pPr>
      <w:r w:rsidRPr="00B45A29">
        <w:rPr>
          <w:sz w:val="32"/>
          <w:szCs w:val="32"/>
        </w:rPr>
        <w:t>showing Edit available.</w:t>
      </w:r>
    </w:p>
    <w:p w14:paraId="28A1662E" w14:textId="77777777" w:rsidR="00B45A29" w:rsidRPr="00B45A29" w:rsidRDefault="00B45A29" w:rsidP="00B45A29">
      <w:pPr>
        <w:rPr>
          <w:sz w:val="32"/>
          <w:szCs w:val="32"/>
        </w:rPr>
      </w:pPr>
      <w:r w:rsidRPr="00B45A29">
        <w:rPr>
          <w:sz w:val="32"/>
          <w:szCs w:val="32"/>
        </w:rPr>
        <w:pict w14:anchorId="13AD502C">
          <v:rect id="_x0000_i8021" style="width:0;height:1.5pt" o:hralign="center" o:hrstd="t" o:hr="t" fillcolor="#a0a0a0" stroked="f"/>
        </w:pict>
      </w:r>
    </w:p>
    <w:p w14:paraId="52D9BFBD" w14:textId="77777777" w:rsidR="00B45A29" w:rsidRPr="00B45A29" w:rsidRDefault="00B45A29" w:rsidP="00B45A29">
      <w:pPr>
        <w:rPr>
          <w:b/>
          <w:bCs/>
          <w:sz w:val="32"/>
          <w:szCs w:val="32"/>
        </w:rPr>
      </w:pPr>
      <w:r w:rsidRPr="00B45A29">
        <w:rPr>
          <w:b/>
          <w:bCs/>
          <w:sz w:val="32"/>
          <w:szCs w:val="32"/>
        </w:rPr>
        <w:t>176. Deliverable 5</w:t>
      </w:r>
    </w:p>
    <w:p w14:paraId="069D8503" w14:textId="77777777" w:rsidR="00B45A29" w:rsidRPr="00B45A29" w:rsidRDefault="00B45A29" w:rsidP="00B45A29">
      <w:pPr>
        <w:rPr>
          <w:sz w:val="32"/>
          <w:szCs w:val="32"/>
        </w:rPr>
      </w:pPr>
      <w:r w:rsidRPr="00B45A29">
        <w:rPr>
          <w:sz w:val="32"/>
          <w:szCs w:val="32"/>
        </w:rPr>
        <w:t>Screenshot:</w:t>
      </w:r>
    </w:p>
    <w:p w14:paraId="64048547" w14:textId="77777777" w:rsidR="00B45A29" w:rsidRPr="00B45A29" w:rsidRDefault="00B45A29" w:rsidP="00B45A29">
      <w:pPr>
        <w:rPr>
          <w:b/>
          <w:bCs/>
          <w:sz w:val="32"/>
          <w:szCs w:val="32"/>
        </w:rPr>
      </w:pPr>
      <w:r w:rsidRPr="00B45A29">
        <w:rPr>
          <w:b/>
          <w:bCs/>
          <w:sz w:val="32"/>
          <w:szCs w:val="32"/>
        </w:rPr>
        <w:t>Approved Request Details</w:t>
      </w:r>
    </w:p>
    <w:p w14:paraId="1C79CFAF" w14:textId="77777777" w:rsidR="00B45A29" w:rsidRPr="00B45A29" w:rsidRDefault="00B45A29" w:rsidP="00B45A29">
      <w:pPr>
        <w:rPr>
          <w:sz w:val="32"/>
          <w:szCs w:val="32"/>
        </w:rPr>
      </w:pPr>
      <w:r w:rsidRPr="00B45A29">
        <w:rPr>
          <w:sz w:val="32"/>
          <w:szCs w:val="32"/>
        </w:rPr>
        <w:t>showing Edit unavailable.</w:t>
      </w:r>
    </w:p>
    <w:p w14:paraId="08212CB7" w14:textId="77777777" w:rsidR="00B45A29" w:rsidRPr="00B45A29" w:rsidRDefault="00B45A29" w:rsidP="00B45A29">
      <w:pPr>
        <w:rPr>
          <w:sz w:val="32"/>
          <w:szCs w:val="32"/>
        </w:rPr>
      </w:pPr>
      <w:r w:rsidRPr="00B45A29">
        <w:rPr>
          <w:sz w:val="32"/>
          <w:szCs w:val="32"/>
        </w:rPr>
        <w:pict w14:anchorId="7AE95AA2">
          <v:rect id="_x0000_i8022" style="width:0;height:1.5pt" o:hralign="center" o:hrstd="t" o:hr="t" fillcolor="#a0a0a0" stroked="f"/>
        </w:pict>
      </w:r>
    </w:p>
    <w:p w14:paraId="7BBD2E89" w14:textId="77777777" w:rsidR="00B45A29" w:rsidRPr="00B45A29" w:rsidRDefault="00B45A29" w:rsidP="00B45A29">
      <w:pPr>
        <w:rPr>
          <w:b/>
          <w:bCs/>
          <w:sz w:val="32"/>
          <w:szCs w:val="32"/>
        </w:rPr>
      </w:pPr>
      <w:r w:rsidRPr="00B45A29">
        <w:rPr>
          <w:b/>
          <w:bCs/>
          <w:sz w:val="32"/>
          <w:szCs w:val="32"/>
        </w:rPr>
        <w:t>177. Deliverable 6</w:t>
      </w:r>
    </w:p>
    <w:p w14:paraId="23AF379B" w14:textId="77777777" w:rsidR="00B45A29" w:rsidRPr="00B45A29" w:rsidRDefault="00B45A29" w:rsidP="00B45A29">
      <w:pPr>
        <w:rPr>
          <w:sz w:val="32"/>
          <w:szCs w:val="32"/>
        </w:rPr>
      </w:pPr>
      <w:r w:rsidRPr="00B45A29">
        <w:rPr>
          <w:sz w:val="32"/>
          <w:szCs w:val="32"/>
        </w:rPr>
        <w:lastRenderedPageBreak/>
        <w:t>Demonstrate:</w:t>
      </w:r>
    </w:p>
    <w:p w14:paraId="13F4F646" w14:textId="77777777" w:rsidR="00B45A29" w:rsidRPr="00B45A29" w:rsidRDefault="00B45A29" w:rsidP="00B45A29">
      <w:pPr>
        <w:rPr>
          <w:b/>
          <w:bCs/>
          <w:sz w:val="32"/>
          <w:szCs w:val="32"/>
        </w:rPr>
      </w:pPr>
      <w:r w:rsidRPr="00B45A29">
        <w:rPr>
          <w:b/>
          <w:bCs/>
          <w:sz w:val="32"/>
          <w:szCs w:val="32"/>
        </w:rPr>
        <w:t>Existing Request successfully edited</w:t>
      </w:r>
    </w:p>
    <w:p w14:paraId="3798A16A" w14:textId="77777777" w:rsidR="00B45A29" w:rsidRPr="00B45A29" w:rsidRDefault="00B45A29" w:rsidP="00B45A29">
      <w:pPr>
        <w:rPr>
          <w:sz w:val="32"/>
          <w:szCs w:val="32"/>
        </w:rPr>
      </w:pPr>
      <w:r w:rsidRPr="00B45A29">
        <w:rPr>
          <w:sz w:val="32"/>
          <w:szCs w:val="32"/>
        </w:rPr>
        <w:t>without creating a duplicate.</w:t>
      </w:r>
    </w:p>
    <w:p w14:paraId="75752C02" w14:textId="77777777" w:rsidR="00B45A29" w:rsidRPr="00B45A29" w:rsidRDefault="00B45A29" w:rsidP="00B45A29">
      <w:pPr>
        <w:rPr>
          <w:sz w:val="32"/>
          <w:szCs w:val="32"/>
        </w:rPr>
      </w:pPr>
      <w:r w:rsidRPr="00B45A29">
        <w:rPr>
          <w:sz w:val="32"/>
          <w:szCs w:val="32"/>
        </w:rPr>
        <w:pict w14:anchorId="6546F0F6">
          <v:rect id="_x0000_i8023" style="width:0;height:1.5pt" o:hralign="center" o:hrstd="t" o:hr="t" fillcolor="#a0a0a0" stroked="f"/>
        </w:pict>
      </w:r>
    </w:p>
    <w:p w14:paraId="2B263407" w14:textId="77777777" w:rsidR="00B45A29" w:rsidRPr="00B45A29" w:rsidRDefault="00B45A29" w:rsidP="00B45A29">
      <w:pPr>
        <w:rPr>
          <w:b/>
          <w:bCs/>
          <w:sz w:val="32"/>
          <w:szCs w:val="32"/>
        </w:rPr>
      </w:pPr>
      <w:r w:rsidRPr="00B45A29">
        <w:rPr>
          <w:b/>
          <w:bCs/>
          <w:sz w:val="32"/>
          <w:szCs w:val="32"/>
        </w:rPr>
        <w:t>PART AB — ASSESSMENT RUBRIC</w:t>
      </w:r>
    </w:p>
    <w:p w14:paraId="73A6A836" w14:textId="77777777" w:rsidR="00B45A29" w:rsidRPr="00B45A29" w:rsidRDefault="00B45A29" w:rsidP="00B45A29">
      <w:pPr>
        <w:rPr>
          <w:b/>
          <w:bCs/>
          <w:sz w:val="32"/>
          <w:szCs w:val="32"/>
        </w:rPr>
      </w:pPr>
      <w:r w:rsidRPr="00B45A29">
        <w:rPr>
          <w:b/>
          <w:bCs/>
          <w:sz w:val="32"/>
          <w:szCs w:val="32"/>
        </w:rPr>
        <w:t>178. Day 6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0"/>
        <w:gridCol w:w="1025"/>
      </w:tblGrid>
      <w:tr w:rsidR="00B45A29" w:rsidRPr="00B45A29" w14:paraId="6D68A2CB" w14:textId="77777777">
        <w:trPr>
          <w:tblHeader/>
          <w:tblCellSpacing w:w="15" w:type="dxa"/>
        </w:trPr>
        <w:tc>
          <w:tcPr>
            <w:tcW w:w="0" w:type="auto"/>
            <w:vAlign w:val="center"/>
            <w:hideMark/>
          </w:tcPr>
          <w:p w14:paraId="5B901E3F" w14:textId="77777777" w:rsidR="00B45A29" w:rsidRPr="00B45A29" w:rsidRDefault="00B45A29" w:rsidP="00B45A29">
            <w:pPr>
              <w:rPr>
                <w:b/>
                <w:bCs/>
                <w:sz w:val="32"/>
                <w:szCs w:val="32"/>
              </w:rPr>
            </w:pPr>
            <w:r w:rsidRPr="00B45A29">
              <w:rPr>
                <w:b/>
                <w:bCs/>
                <w:sz w:val="32"/>
                <w:szCs w:val="32"/>
              </w:rPr>
              <w:t>Area</w:t>
            </w:r>
          </w:p>
        </w:tc>
        <w:tc>
          <w:tcPr>
            <w:tcW w:w="0" w:type="auto"/>
            <w:vAlign w:val="center"/>
            <w:hideMark/>
          </w:tcPr>
          <w:p w14:paraId="42E52FD4" w14:textId="77777777" w:rsidR="00B45A29" w:rsidRPr="00B45A29" w:rsidRDefault="00B45A29" w:rsidP="00B45A29">
            <w:pPr>
              <w:rPr>
                <w:b/>
                <w:bCs/>
                <w:sz w:val="32"/>
                <w:szCs w:val="32"/>
              </w:rPr>
            </w:pPr>
            <w:r w:rsidRPr="00B45A29">
              <w:rPr>
                <w:b/>
                <w:bCs/>
                <w:sz w:val="32"/>
                <w:szCs w:val="32"/>
              </w:rPr>
              <w:t>Points</w:t>
            </w:r>
          </w:p>
        </w:tc>
      </w:tr>
      <w:tr w:rsidR="00B45A29" w:rsidRPr="00B45A29" w14:paraId="08C4B3FF" w14:textId="77777777">
        <w:trPr>
          <w:tblCellSpacing w:w="15" w:type="dxa"/>
        </w:trPr>
        <w:tc>
          <w:tcPr>
            <w:tcW w:w="0" w:type="auto"/>
            <w:vAlign w:val="center"/>
            <w:hideMark/>
          </w:tcPr>
          <w:p w14:paraId="623A2A39" w14:textId="77777777" w:rsidR="00B45A29" w:rsidRPr="00B45A29" w:rsidRDefault="00B45A29" w:rsidP="00B45A29">
            <w:pPr>
              <w:rPr>
                <w:sz w:val="32"/>
                <w:szCs w:val="32"/>
              </w:rPr>
            </w:pPr>
            <w:r w:rsidRPr="00B45A29">
              <w:rPr>
                <w:sz w:val="32"/>
                <w:szCs w:val="32"/>
              </w:rPr>
              <w:t>Improved Gallery</w:t>
            </w:r>
          </w:p>
        </w:tc>
        <w:tc>
          <w:tcPr>
            <w:tcW w:w="0" w:type="auto"/>
            <w:vAlign w:val="center"/>
            <w:hideMark/>
          </w:tcPr>
          <w:p w14:paraId="6C72BCDF" w14:textId="77777777" w:rsidR="00B45A29" w:rsidRPr="00B45A29" w:rsidRDefault="00B45A29" w:rsidP="00B45A29">
            <w:pPr>
              <w:rPr>
                <w:sz w:val="32"/>
                <w:szCs w:val="32"/>
              </w:rPr>
            </w:pPr>
            <w:r w:rsidRPr="00B45A29">
              <w:rPr>
                <w:sz w:val="32"/>
                <w:szCs w:val="32"/>
              </w:rPr>
              <w:t>10</w:t>
            </w:r>
          </w:p>
        </w:tc>
      </w:tr>
      <w:tr w:rsidR="00B45A29" w:rsidRPr="00B45A29" w14:paraId="39AB4F1B" w14:textId="77777777">
        <w:trPr>
          <w:tblCellSpacing w:w="15" w:type="dxa"/>
        </w:trPr>
        <w:tc>
          <w:tcPr>
            <w:tcW w:w="0" w:type="auto"/>
            <w:vAlign w:val="center"/>
            <w:hideMark/>
          </w:tcPr>
          <w:p w14:paraId="7D39F036" w14:textId="77777777" w:rsidR="00B45A29" w:rsidRPr="00B45A29" w:rsidRDefault="00B45A29" w:rsidP="00B45A29">
            <w:pPr>
              <w:rPr>
                <w:sz w:val="32"/>
                <w:szCs w:val="32"/>
              </w:rPr>
            </w:pPr>
            <w:r w:rsidRPr="00B45A29">
              <w:rPr>
                <w:sz w:val="32"/>
                <w:szCs w:val="32"/>
              </w:rPr>
              <w:t>Search</w:t>
            </w:r>
          </w:p>
        </w:tc>
        <w:tc>
          <w:tcPr>
            <w:tcW w:w="0" w:type="auto"/>
            <w:vAlign w:val="center"/>
            <w:hideMark/>
          </w:tcPr>
          <w:p w14:paraId="32C138C3" w14:textId="77777777" w:rsidR="00B45A29" w:rsidRPr="00B45A29" w:rsidRDefault="00B45A29" w:rsidP="00B45A29">
            <w:pPr>
              <w:rPr>
                <w:sz w:val="32"/>
                <w:szCs w:val="32"/>
              </w:rPr>
            </w:pPr>
            <w:r w:rsidRPr="00B45A29">
              <w:rPr>
                <w:sz w:val="32"/>
                <w:szCs w:val="32"/>
              </w:rPr>
              <w:t>15</w:t>
            </w:r>
          </w:p>
        </w:tc>
      </w:tr>
      <w:tr w:rsidR="00B45A29" w:rsidRPr="00B45A29" w14:paraId="3994F675" w14:textId="77777777">
        <w:trPr>
          <w:tblCellSpacing w:w="15" w:type="dxa"/>
        </w:trPr>
        <w:tc>
          <w:tcPr>
            <w:tcW w:w="0" w:type="auto"/>
            <w:vAlign w:val="center"/>
            <w:hideMark/>
          </w:tcPr>
          <w:p w14:paraId="7C069679" w14:textId="77777777" w:rsidR="00B45A29" w:rsidRPr="00B45A29" w:rsidRDefault="00B45A29" w:rsidP="00B45A29">
            <w:pPr>
              <w:rPr>
                <w:sz w:val="32"/>
                <w:szCs w:val="32"/>
              </w:rPr>
            </w:pPr>
            <w:r w:rsidRPr="00B45A29">
              <w:rPr>
                <w:sz w:val="32"/>
                <w:szCs w:val="32"/>
              </w:rPr>
              <w:t>Status Filtering</w:t>
            </w:r>
          </w:p>
        </w:tc>
        <w:tc>
          <w:tcPr>
            <w:tcW w:w="0" w:type="auto"/>
            <w:vAlign w:val="center"/>
            <w:hideMark/>
          </w:tcPr>
          <w:p w14:paraId="23C78DBB" w14:textId="77777777" w:rsidR="00B45A29" w:rsidRPr="00B45A29" w:rsidRDefault="00B45A29" w:rsidP="00B45A29">
            <w:pPr>
              <w:rPr>
                <w:sz w:val="32"/>
                <w:szCs w:val="32"/>
              </w:rPr>
            </w:pPr>
            <w:r w:rsidRPr="00B45A29">
              <w:rPr>
                <w:sz w:val="32"/>
                <w:szCs w:val="32"/>
              </w:rPr>
              <w:t>15</w:t>
            </w:r>
          </w:p>
        </w:tc>
      </w:tr>
      <w:tr w:rsidR="00B45A29" w:rsidRPr="00B45A29" w14:paraId="3E1BEA9A" w14:textId="77777777">
        <w:trPr>
          <w:tblCellSpacing w:w="15" w:type="dxa"/>
        </w:trPr>
        <w:tc>
          <w:tcPr>
            <w:tcW w:w="0" w:type="auto"/>
            <w:vAlign w:val="center"/>
            <w:hideMark/>
          </w:tcPr>
          <w:p w14:paraId="22BFB0D6" w14:textId="77777777" w:rsidR="00B45A29" w:rsidRPr="00B45A29" w:rsidRDefault="00B45A29" w:rsidP="00B45A29">
            <w:pPr>
              <w:rPr>
                <w:sz w:val="32"/>
                <w:szCs w:val="32"/>
              </w:rPr>
            </w:pPr>
            <w:r w:rsidRPr="00B45A29">
              <w:rPr>
                <w:sz w:val="32"/>
                <w:szCs w:val="32"/>
              </w:rPr>
              <w:t>Sorting</w:t>
            </w:r>
          </w:p>
        </w:tc>
        <w:tc>
          <w:tcPr>
            <w:tcW w:w="0" w:type="auto"/>
            <w:vAlign w:val="center"/>
            <w:hideMark/>
          </w:tcPr>
          <w:p w14:paraId="2EEFBC6A" w14:textId="77777777" w:rsidR="00B45A29" w:rsidRPr="00B45A29" w:rsidRDefault="00B45A29" w:rsidP="00B45A29">
            <w:pPr>
              <w:rPr>
                <w:sz w:val="32"/>
                <w:szCs w:val="32"/>
              </w:rPr>
            </w:pPr>
            <w:r w:rsidRPr="00B45A29">
              <w:rPr>
                <w:sz w:val="32"/>
                <w:szCs w:val="32"/>
              </w:rPr>
              <w:t>10</w:t>
            </w:r>
          </w:p>
        </w:tc>
      </w:tr>
      <w:tr w:rsidR="00B45A29" w:rsidRPr="00B45A29" w14:paraId="63418CD7" w14:textId="77777777">
        <w:trPr>
          <w:tblCellSpacing w:w="15" w:type="dxa"/>
        </w:trPr>
        <w:tc>
          <w:tcPr>
            <w:tcW w:w="0" w:type="auto"/>
            <w:vAlign w:val="center"/>
            <w:hideMark/>
          </w:tcPr>
          <w:p w14:paraId="5003E358" w14:textId="77777777" w:rsidR="00B45A29" w:rsidRPr="00B45A29" w:rsidRDefault="00B45A29" w:rsidP="00B45A29">
            <w:pPr>
              <w:rPr>
                <w:sz w:val="32"/>
                <w:szCs w:val="32"/>
              </w:rPr>
            </w:pPr>
            <w:r w:rsidRPr="00B45A29">
              <w:rPr>
                <w:sz w:val="32"/>
                <w:szCs w:val="32"/>
              </w:rPr>
              <w:t>Selected Record State</w:t>
            </w:r>
          </w:p>
        </w:tc>
        <w:tc>
          <w:tcPr>
            <w:tcW w:w="0" w:type="auto"/>
            <w:vAlign w:val="center"/>
            <w:hideMark/>
          </w:tcPr>
          <w:p w14:paraId="40359929" w14:textId="77777777" w:rsidR="00B45A29" w:rsidRPr="00B45A29" w:rsidRDefault="00B45A29" w:rsidP="00B45A29">
            <w:pPr>
              <w:rPr>
                <w:sz w:val="32"/>
                <w:szCs w:val="32"/>
              </w:rPr>
            </w:pPr>
            <w:r w:rsidRPr="00B45A29">
              <w:rPr>
                <w:sz w:val="32"/>
                <w:szCs w:val="32"/>
              </w:rPr>
              <w:t>10</w:t>
            </w:r>
          </w:p>
        </w:tc>
      </w:tr>
      <w:tr w:rsidR="00B45A29" w:rsidRPr="00B45A29" w14:paraId="66672B9E" w14:textId="77777777">
        <w:trPr>
          <w:tblCellSpacing w:w="15" w:type="dxa"/>
        </w:trPr>
        <w:tc>
          <w:tcPr>
            <w:tcW w:w="0" w:type="auto"/>
            <w:vAlign w:val="center"/>
            <w:hideMark/>
          </w:tcPr>
          <w:p w14:paraId="64C4F0DD" w14:textId="77777777" w:rsidR="00B45A29" w:rsidRPr="00B45A29" w:rsidRDefault="00B45A29" w:rsidP="00B45A29">
            <w:pPr>
              <w:rPr>
                <w:sz w:val="32"/>
                <w:szCs w:val="32"/>
              </w:rPr>
            </w:pPr>
            <w:r w:rsidRPr="00B45A29">
              <w:rPr>
                <w:sz w:val="32"/>
                <w:szCs w:val="32"/>
              </w:rPr>
              <w:t>Request Details</w:t>
            </w:r>
          </w:p>
        </w:tc>
        <w:tc>
          <w:tcPr>
            <w:tcW w:w="0" w:type="auto"/>
            <w:vAlign w:val="center"/>
            <w:hideMark/>
          </w:tcPr>
          <w:p w14:paraId="7259498A" w14:textId="77777777" w:rsidR="00B45A29" w:rsidRPr="00B45A29" w:rsidRDefault="00B45A29" w:rsidP="00B45A29">
            <w:pPr>
              <w:rPr>
                <w:sz w:val="32"/>
                <w:szCs w:val="32"/>
              </w:rPr>
            </w:pPr>
            <w:r w:rsidRPr="00B45A29">
              <w:rPr>
                <w:sz w:val="32"/>
                <w:szCs w:val="32"/>
              </w:rPr>
              <w:t>10</w:t>
            </w:r>
          </w:p>
        </w:tc>
      </w:tr>
      <w:tr w:rsidR="00B45A29" w:rsidRPr="00B45A29" w14:paraId="7A7A2764" w14:textId="77777777">
        <w:trPr>
          <w:tblCellSpacing w:w="15" w:type="dxa"/>
        </w:trPr>
        <w:tc>
          <w:tcPr>
            <w:tcW w:w="0" w:type="auto"/>
            <w:vAlign w:val="center"/>
            <w:hideMark/>
          </w:tcPr>
          <w:p w14:paraId="1F01293D" w14:textId="77777777" w:rsidR="00B45A29" w:rsidRPr="00B45A29" w:rsidRDefault="00B45A29" w:rsidP="00B45A29">
            <w:pPr>
              <w:rPr>
                <w:sz w:val="32"/>
                <w:szCs w:val="32"/>
              </w:rPr>
            </w:pPr>
            <w:r w:rsidRPr="00B45A29">
              <w:rPr>
                <w:sz w:val="32"/>
                <w:szCs w:val="32"/>
              </w:rPr>
              <w:t>Edit Workflow</w:t>
            </w:r>
          </w:p>
        </w:tc>
        <w:tc>
          <w:tcPr>
            <w:tcW w:w="0" w:type="auto"/>
            <w:vAlign w:val="center"/>
            <w:hideMark/>
          </w:tcPr>
          <w:p w14:paraId="0A97BEAA" w14:textId="77777777" w:rsidR="00B45A29" w:rsidRPr="00B45A29" w:rsidRDefault="00B45A29" w:rsidP="00B45A29">
            <w:pPr>
              <w:rPr>
                <w:sz w:val="32"/>
                <w:szCs w:val="32"/>
              </w:rPr>
            </w:pPr>
            <w:r w:rsidRPr="00B45A29">
              <w:rPr>
                <w:sz w:val="32"/>
                <w:szCs w:val="32"/>
              </w:rPr>
              <w:t>15</w:t>
            </w:r>
          </w:p>
        </w:tc>
      </w:tr>
      <w:tr w:rsidR="00B45A29" w:rsidRPr="00B45A29" w14:paraId="33F19BBC" w14:textId="77777777">
        <w:trPr>
          <w:tblCellSpacing w:w="15" w:type="dxa"/>
        </w:trPr>
        <w:tc>
          <w:tcPr>
            <w:tcW w:w="0" w:type="auto"/>
            <w:vAlign w:val="center"/>
            <w:hideMark/>
          </w:tcPr>
          <w:p w14:paraId="3B462AE7" w14:textId="77777777" w:rsidR="00B45A29" w:rsidRPr="00B45A29" w:rsidRDefault="00B45A29" w:rsidP="00B45A29">
            <w:pPr>
              <w:rPr>
                <w:sz w:val="32"/>
                <w:szCs w:val="32"/>
              </w:rPr>
            </w:pPr>
            <w:r w:rsidRPr="00B45A29">
              <w:rPr>
                <w:sz w:val="32"/>
                <w:szCs w:val="32"/>
              </w:rPr>
              <w:t>Validation</w:t>
            </w:r>
          </w:p>
        </w:tc>
        <w:tc>
          <w:tcPr>
            <w:tcW w:w="0" w:type="auto"/>
            <w:vAlign w:val="center"/>
            <w:hideMark/>
          </w:tcPr>
          <w:p w14:paraId="0DE8B843" w14:textId="77777777" w:rsidR="00B45A29" w:rsidRPr="00B45A29" w:rsidRDefault="00B45A29" w:rsidP="00B45A29">
            <w:pPr>
              <w:rPr>
                <w:sz w:val="32"/>
                <w:szCs w:val="32"/>
              </w:rPr>
            </w:pPr>
            <w:r w:rsidRPr="00B45A29">
              <w:rPr>
                <w:sz w:val="32"/>
                <w:szCs w:val="32"/>
              </w:rPr>
              <w:t>5</w:t>
            </w:r>
          </w:p>
        </w:tc>
      </w:tr>
      <w:tr w:rsidR="00B45A29" w:rsidRPr="00B45A29" w14:paraId="62C030B3" w14:textId="77777777">
        <w:trPr>
          <w:tblCellSpacing w:w="15" w:type="dxa"/>
        </w:trPr>
        <w:tc>
          <w:tcPr>
            <w:tcW w:w="0" w:type="auto"/>
            <w:vAlign w:val="center"/>
            <w:hideMark/>
          </w:tcPr>
          <w:p w14:paraId="56F05A61" w14:textId="77777777" w:rsidR="00B45A29" w:rsidRPr="00B45A29" w:rsidRDefault="00B45A29" w:rsidP="00B45A29">
            <w:pPr>
              <w:rPr>
                <w:sz w:val="32"/>
                <w:szCs w:val="32"/>
              </w:rPr>
            </w:pPr>
            <w:r w:rsidRPr="00B45A29">
              <w:rPr>
                <w:sz w:val="32"/>
                <w:szCs w:val="32"/>
              </w:rPr>
              <w:t>Empty/Clear State</w:t>
            </w:r>
          </w:p>
        </w:tc>
        <w:tc>
          <w:tcPr>
            <w:tcW w:w="0" w:type="auto"/>
            <w:vAlign w:val="center"/>
            <w:hideMark/>
          </w:tcPr>
          <w:p w14:paraId="5DC82855" w14:textId="77777777" w:rsidR="00B45A29" w:rsidRPr="00B45A29" w:rsidRDefault="00B45A29" w:rsidP="00B45A29">
            <w:pPr>
              <w:rPr>
                <w:sz w:val="32"/>
                <w:szCs w:val="32"/>
              </w:rPr>
            </w:pPr>
            <w:r w:rsidRPr="00B45A29">
              <w:rPr>
                <w:sz w:val="32"/>
                <w:szCs w:val="32"/>
              </w:rPr>
              <w:t>5</w:t>
            </w:r>
          </w:p>
        </w:tc>
      </w:tr>
      <w:tr w:rsidR="00B45A29" w:rsidRPr="00B45A29" w14:paraId="6520C5DC" w14:textId="77777777">
        <w:trPr>
          <w:tblCellSpacing w:w="15" w:type="dxa"/>
        </w:trPr>
        <w:tc>
          <w:tcPr>
            <w:tcW w:w="0" w:type="auto"/>
            <w:vAlign w:val="center"/>
            <w:hideMark/>
          </w:tcPr>
          <w:p w14:paraId="02192B7B" w14:textId="77777777" w:rsidR="00B45A29" w:rsidRPr="00B45A29" w:rsidRDefault="00B45A29" w:rsidP="00B45A29">
            <w:pPr>
              <w:rPr>
                <w:sz w:val="32"/>
                <w:szCs w:val="32"/>
              </w:rPr>
            </w:pPr>
            <w:r w:rsidRPr="00B45A29">
              <w:rPr>
                <w:sz w:val="32"/>
                <w:szCs w:val="32"/>
              </w:rPr>
              <w:t>Testing &amp; Explanation</w:t>
            </w:r>
          </w:p>
        </w:tc>
        <w:tc>
          <w:tcPr>
            <w:tcW w:w="0" w:type="auto"/>
            <w:vAlign w:val="center"/>
            <w:hideMark/>
          </w:tcPr>
          <w:p w14:paraId="1AA5C91B" w14:textId="77777777" w:rsidR="00B45A29" w:rsidRPr="00B45A29" w:rsidRDefault="00B45A29" w:rsidP="00B45A29">
            <w:pPr>
              <w:rPr>
                <w:sz w:val="32"/>
                <w:szCs w:val="32"/>
              </w:rPr>
            </w:pPr>
            <w:r w:rsidRPr="00B45A29">
              <w:rPr>
                <w:sz w:val="32"/>
                <w:szCs w:val="32"/>
              </w:rPr>
              <w:t>5</w:t>
            </w:r>
          </w:p>
        </w:tc>
      </w:tr>
      <w:tr w:rsidR="00B45A29" w:rsidRPr="00B45A29" w14:paraId="2108A9B8" w14:textId="77777777">
        <w:trPr>
          <w:tblCellSpacing w:w="15" w:type="dxa"/>
        </w:trPr>
        <w:tc>
          <w:tcPr>
            <w:tcW w:w="0" w:type="auto"/>
            <w:vAlign w:val="center"/>
            <w:hideMark/>
          </w:tcPr>
          <w:p w14:paraId="35536A7B" w14:textId="77777777" w:rsidR="00B45A29" w:rsidRPr="00B45A29" w:rsidRDefault="00B45A29" w:rsidP="00B45A29">
            <w:pPr>
              <w:rPr>
                <w:sz w:val="32"/>
                <w:szCs w:val="32"/>
              </w:rPr>
            </w:pPr>
            <w:r w:rsidRPr="00B45A29">
              <w:rPr>
                <w:b/>
                <w:bCs/>
                <w:sz w:val="32"/>
                <w:szCs w:val="32"/>
              </w:rPr>
              <w:t>Total</w:t>
            </w:r>
          </w:p>
        </w:tc>
        <w:tc>
          <w:tcPr>
            <w:tcW w:w="0" w:type="auto"/>
            <w:vAlign w:val="center"/>
            <w:hideMark/>
          </w:tcPr>
          <w:p w14:paraId="5C28B731" w14:textId="77777777" w:rsidR="00B45A29" w:rsidRPr="00B45A29" w:rsidRDefault="00B45A29" w:rsidP="00B45A29">
            <w:pPr>
              <w:rPr>
                <w:sz w:val="32"/>
                <w:szCs w:val="32"/>
              </w:rPr>
            </w:pPr>
            <w:r w:rsidRPr="00B45A29">
              <w:rPr>
                <w:b/>
                <w:bCs/>
                <w:sz w:val="32"/>
                <w:szCs w:val="32"/>
              </w:rPr>
              <w:t>100</w:t>
            </w:r>
          </w:p>
        </w:tc>
      </w:tr>
    </w:tbl>
    <w:p w14:paraId="6463C64B" w14:textId="77777777" w:rsidR="00B45A29" w:rsidRPr="00B45A29" w:rsidRDefault="00B45A29" w:rsidP="00B45A29">
      <w:pPr>
        <w:rPr>
          <w:sz w:val="32"/>
          <w:szCs w:val="32"/>
        </w:rPr>
      </w:pPr>
      <w:r w:rsidRPr="00B45A29">
        <w:rPr>
          <w:sz w:val="32"/>
          <w:szCs w:val="32"/>
        </w:rPr>
        <w:pict w14:anchorId="6D96EDCC">
          <v:rect id="_x0000_i8024" style="width:0;height:1.5pt" o:hralign="center" o:hrstd="t" o:hr="t" fillcolor="#a0a0a0" stroked="f"/>
        </w:pict>
      </w:r>
    </w:p>
    <w:p w14:paraId="62BB0BE7" w14:textId="77777777" w:rsidR="00B45A29" w:rsidRPr="00B45A29" w:rsidRDefault="00B45A29" w:rsidP="00B45A29">
      <w:pPr>
        <w:rPr>
          <w:b/>
          <w:bCs/>
          <w:sz w:val="32"/>
          <w:szCs w:val="32"/>
        </w:rPr>
      </w:pPr>
      <w:r w:rsidRPr="00B45A29">
        <w:rPr>
          <w:b/>
          <w:bCs/>
          <w:sz w:val="32"/>
          <w:szCs w:val="32"/>
        </w:rPr>
        <w:t>179. Excellent Submission</w:t>
      </w:r>
    </w:p>
    <w:p w14:paraId="3CC482E5" w14:textId="77777777" w:rsidR="00B45A29" w:rsidRPr="00B45A29" w:rsidRDefault="00B45A29" w:rsidP="00B45A29">
      <w:pPr>
        <w:rPr>
          <w:sz w:val="32"/>
          <w:szCs w:val="32"/>
        </w:rPr>
      </w:pPr>
      <w:r w:rsidRPr="00B45A29">
        <w:rPr>
          <w:sz w:val="32"/>
          <w:szCs w:val="32"/>
        </w:rPr>
        <w:lastRenderedPageBreak/>
        <w:t>A strong student should:</w:t>
      </w:r>
    </w:p>
    <w:p w14:paraId="59DE6D32" w14:textId="77777777" w:rsidR="00B45A29" w:rsidRPr="00B45A29" w:rsidRDefault="00B45A29" w:rsidP="00B45A29">
      <w:pPr>
        <w:numPr>
          <w:ilvl w:val="0"/>
          <w:numId w:val="37"/>
        </w:numPr>
        <w:rPr>
          <w:sz w:val="32"/>
          <w:szCs w:val="32"/>
        </w:rPr>
      </w:pPr>
      <w:r w:rsidRPr="00B45A29">
        <w:rPr>
          <w:sz w:val="32"/>
          <w:szCs w:val="32"/>
        </w:rPr>
        <w:t>Understand Gallery Items</w:t>
      </w:r>
    </w:p>
    <w:p w14:paraId="4510077B" w14:textId="77777777" w:rsidR="00B45A29" w:rsidRPr="00B45A29" w:rsidRDefault="00B45A29" w:rsidP="00B45A29">
      <w:pPr>
        <w:numPr>
          <w:ilvl w:val="0"/>
          <w:numId w:val="37"/>
        </w:numPr>
        <w:rPr>
          <w:sz w:val="32"/>
          <w:szCs w:val="32"/>
        </w:rPr>
      </w:pPr>
      <w:r w:rsidRPr="00B45A29">
        <w:rPr>
          <w:sz w:val="32"/>
          <w:szCs w:val="32"/>
        </w:rPr>
        <w:t>Use Search appropriately</w:t>
      </w:r>
    </w:p>
    <w:p w14:paraId="12FBDE3E" w14:textId="77777777" w:rsidR="00B45A29" w:rsidRPr="00B45A29" w:rsidRDefault="00B45A29" w:rsidP="00B45A29">
      <w:pPr>
        <w:numPr>
          <w:ilvl w:val="0"/>
          <w:numId w:val="37"/>
        </w:numPr>
        <w:rPr>
          <w:sz w:val="32"/>
          <w:szCs w:val="32"/>
        </w:rPr>
      </w:pPr>
      <w:r w:rsidRPr="00B45A29">
        <w:rPr>
          <w:sz w:val="32"/>
          <w:szCs w:val="32"/>
        </w:rPr>
        <w:t>Use Filter appropriately</w:t>
      </w:r>
    </w:p>
    <w:p w14:paraId="63899ADB" w14:textId="77777777" w:rsidR="00B45A29" w:rsidRPr="00B45A29" w:rsidRDefault="00B45A29" w:rsidP="00B45A29">
      <w:pPr>
        <w:numPr>
          <w:ilvl w:val="0"/>
          <w:numId w:val="37"/>
        </w:numPr>
        <w:rPr>
          <w:sz w:val="32"/>
          <w:szCs w:val="32"/>
        </w:rPr>
      </w:pPr>
      <w:r w:rsidRPr="00B45A29">
        <w:rPr>
          <w:sz w:val="32"/>
          <w:szCs w:val="32"/>
        </w:rPr>
        <w:t>Sort correctly</w:t>
      </w:r>
    </w:p>
    <w:p w14:paraId="3106B573" w14:textId="77777777" w:rsidR="00B45A29" w:rsidRPr="00B45A29" w:rsidRDefault="00B45A29" w:rsidP="00B45A29">
      <w:pPr>
        <w:numPr>
          <w:ilvl w:val="0"/>
          <w:numId w:val="37"/>
        </w:numPr>
        <w:rPr>
          <w:sz w:val="32"/>
          <w:szCs w:val="32"/>
        </w:rPr>
      </w:pPr>
      <w:r w:rsidRPr="00B45A29">
        <w:rPr>
          <w:sz w:val="32"/>
          <w:szCs w:val="32"/>
        </w:rPr>
        <w:t>Use Choice values correctly</w:t>
      </w:r>
    </w:p>
    <w:p w14:paraId="696BDA36" w14:textId="77777777" w:rsidR="00B45A29" w:rsidRPr="00B45A29" w:rsidRDefault="00B45A29" w:rsidP="00B45A29">
      <w:pPr>
        <w:numPr>
          <w:ilvl w:val="0"/>
          <w:numId w:val="37"/>
        </w:numPr>
        <w:rPr>
          <w:sz w:val="32"/>
          <w:szCs w:val="32"/>
        </w:rPr>
      </w:pPr>
      <w:r w:rsidRPr="00B45A29">
        <w:rPr>
          <w:sz w:val="32"/>
          <w:szCs w:val="32"/>
        </w:rPr>
        <w:t>Store selected record</w:t>
      </w:r>
    </w:p>
    <w:p w14:paraId="699F36DC" w14:textId="77777777" w:rsidR="00B45A29" w:rsidRPr="00B45A29" w:rsidRDefault="00B45A29" w:rsidP="00B45A29">
      <w:pPr>
        <w:numPr>
          <w:ilvl w:val="0"/>
          <w:numId w:val="37"/>
        </w:numPr>
        <w:rPr>
          <w:sz w:val="32"/>
          <w:szCs w:val="32"/>
        </w:rPr>
      </w:pPr>
      <w:r w:rsidRPr="00B45A29">
        <w:rPr>
          <w:sz w:val="32"/>
          <w:szCs w:val="32"/>
        </w:rPr>
        <w:t>Reuse one Form for New/Edit</w:t>
      </w:r>
    </w:p>
    <w:p w14:paraId="1C088FAF" w14:textId="77777777" w:rsidR="00B45A29" w:rsidRPr="00B45A29" w:rsidRDefault="00B45A29" w:rsidP="00B45A29">
      <w:pPr>
        <w:numPr>
          <w:ilvl w:val="0"/>
          <w:numId w:val="37"/>
        </w:numPr>
        <w:rPr>
          <w:sz w:val="32"/>
          <w:szCs w:val="32"/>
        </w:rPr>
      </w:pPr>
      <w:r w:rsidRPr="00B45A29">
        <w:rPr>
          <w:sz w:val="32"/>
          <w:szCs w:val="32"/>
        </w:rPr>
        <w:t>Restrict editing by status</w:t>
      </w:r>
    </w:p>
    <w:p w14:paraId="0F7CE66C" w14:textId="77777777" w:rsidR="00B45A29" w:rsidRPr="00B45A29" w:rsidRDefault="00B45A29" w:rsidP="00B45A29">
      <w:pPr>
        <w:numPr>
          <w:ilvl w:val="0"/>
          <w:numId w:val="37"/>
        </w:numPr>
        <w:rPr>
          <w:sz w:val="32"/>
          <w:szCs w:val="32"/>
        </w:rPr>
      </w:pPr>
      <w:r w:rsidRPr="00B45A29">
        <w:rPr>
          <w:sz w:val="32"/>
          <w:szCs w:val="32"/>
        </w:rPr>
        <w:t>Provide empty-state UX</w:t>
      </w:r>
    </w:p>
    <w:p w14:paraId="45A07967" w14:textId="77777777" w:rsidR="00B45A29" w:rsidRPr="00B45A29" w:rsidRDefault="00B45A29" w:rsidP="00B45A29">
      <w:pPr>
        <w:numPr>
          <w:ilvl w:val="0"/>
          <w:numId w:val="37"/>
        </w:numPr>
        <w:rPr>
          <w:sz w:val="32"/>
          <w:szCs w:val="32"/>
        </w:rPr>
      </w:pPr>
      <w:r w:rsidRPr="00B45A29">
        <w:rPr>
          <w:sz w:val="32"/>
          <w:szCs w:val="32"/>
        </w:rPr>
        <w:t>Reset filters</w:t>
      </w:r>
    </w:p>
    <w:p w14:paraId="385E38CA" w14:textId="77777777" w:rsidR="00B45A29" w:rsidRPr="00B45A29" w:rsidRDefault="00B45A29" w:rsidP="00B45A29">
      <w:pPr>
        <w:numPr>
          <w:ilvl w:val="0"/>
          <w:numId w:val="37"/>
        </w:numPr>
        <w:rPr>
          <w:sz w:val="32"/>
          <w:szCs w:val="32"/>
        </w:rPr>
      </w:pPr>
      <w:r w:rsidRPr="00B45A29">
        <w:rPr>
          <w:sz w:val="32"/>
          <w:szCs w:val="32"/>
        </w:rPr>
        <w:t>Understand delegation risk</w:t>
      </w:r>
    </w:p>
    <w:p w14:paraId="11B56518" w14:textId="77777777" w:rsidR="00B45A29" w:rsidRPr="00B45A29" w:rsidRDefault="00B45A29" w:rsidP="00B45A29">
      <w:pPr>
        <w:numPr>
          <w:ilvl w:val="0"/>
          <w:numId w:val="37"/>
        </w:numPr>
        <w:rPr>
          <w:sz w:val="32"/>
          <w:szCs w:val="32"/>
        </w:rPr>
      </w:pPr>
      <w:r w:rsidRPr="00B45A29">
        <w:rPr>
          <w:sz w:val="32"/>
          <w:szCs w:val="32"/>
        </w:rPr>
        <w:t>Test the entire workflow</w:t>
      </w:r>
    </w:p>
    <w:p w14:paraId="76F3F6AC" w14:textId="77777777" w:rsidR="00B45A29" w:rsidRPr="00B45A29" w:rsidRDefault="00B45A29" w:rsidP="00B45A29">
      <w:pPr>
        <w:rPr>
          <w:sz w:val="32"/>
          <w:szCs w:val="32"/>
        </w:rPr>
      </w:pPr>
      <w:r w:rsidRPr="00B45A29">
        <w:rPr>
          <w:sz w:val="32"/>
          <w:szCs w:val="32"/>
        </w:rPr>
        <w:pict w14:anchorId="522DA28B">
          <v:rect id="_x0000_i8025" style="width:0;height:1.5pt" o:hralign="center" o:hrstd="t" o:hr="t" fillcolor="#a0a0a0" stroked="f"/>
        </w:pict>
      </w:r>
    </w:p>
    <w:p w14:paraId="084B2417" w14:textId="77777777" w:rsidR="00B45A29" w:rsidRPr="00B45A29" w:rsidRDefault="00B45A29" w:rsidP="00B45A29">
      <w:pPr>
        <w:rPr>
          <w:b/>
          <w:bCs/>
          <w:sz w:val="32"/>
          <w:szCs w:val="32"/>
        </w:rPr>
      </w:pPr>
      <w:r w:rsidRPr="00B45A29">
        <w:rPr>
          <w:b/>
          <w:bCs/>
          <w:sz w:val="32"/>
          <w:szCs w:val="32"/>
        </w:rPr>
        <w:t>PART AC — HOMEWORK</w:t>
      </w:r>
    </w:p>
    <w:p w14:paraId="45B446B8" w14:textId="77777777" w:rsidR="00B45A29" w:rsidRPr="00B45A29" w:rsidRDefault="00B45A29" w:rsidP="00B45A29">
      <w:pPr>
        <w:rPr>
          <w:b/>
          <w:bCs/>
          <w:sz w:val="32"/>
          <w:szCs w:val="32"/>
        </w:rPr>
      </w:pPr>
      <w:r w:rsidRPr="00B45A29">
        <w:rPr>
          <w:b/>
          <w:bCs/>
          <w:sz w:val="32"/>
          <w:szCs w:val="32"/>
        </w:rPr>
        <w:t>180. Day 6 Homework — Prepare for Power Fx</w:t>
      </w:r>
    </w:p>
    <w:p w14:paraId="3009DBCF" w14:textId="77777777" w:rsidR="00B45A29" w:rsidRPr="00B45A29" w:rsidRDefault="00B45A29" w:rsidP="00B45A29">
      <w:pPr>
        <w:rPr>
          <w:sz w:val="32"/>
          <w:szCs w:val="32"/>
        </w:rPr>
      </w:pPr>
      <w:r w:rsidRPr="00B45A29">
        <w:rPr>
          <w:sz w:val="32"/>
          <w:szCs w:val="32"/>
        </w:rPr>
        <w:t>Tomorrow is:</w:t>
      </w:r>
    </w:p>
    <w:p w14:paraId="05425B4F" w14:textId="77777777" w:rsidR="00B45A29" w:rsidRPr="00B45A29" w:rsidRDefault="00B45A29" w:rsidP="00B45A29">
      <w:pPr>
        <w:rPr>
          <w:b/>
          <w:bCs/>
          <w:sz w:val="32"/>
          <w:szCs w:val="32"/>
        </w:rPr>
      </w:pPr>
      <w:r w:rsidRPr="00B45A29">
        <w:rPr>
          <w:b/>
          <w:bCs/>
          <w:sz w:val="32"/>
          <w:szCs w:val="32"/>
        </w:rPr>
        <w:t>Power Fx Fundamentals &amp; Application Logic.</w:t>
      </w:r>
    </w:p>
    <w:p w14:paraId="5DB5A7A2" w14:textId="77777777" w:rsidR="00B45A29" w:rsidRPr="00B45A29" w:rsidRDefault="00B45A29" w:rsidP="00B45A29">
      <w:pPr>
        <w:rPr>
          <w:sz w:val="32"/>
          <w:szCs w:val="32"/>
        </w:rPr>
      </w:pPr>
      <w:r w:rsidRPr="00B45A29">
        <w:rPr>
          <w:sz w:val="32"/>
          <w:szCs w:val="32"/>
        </w:rPr>
        <w:t>Students should review today's formulas and identify:</w:t>
      </w:r>
    </w:p>
    <w:p w14:paraId="1CECEC10" w14:textId="77777777" w:rsidR="00B45A29" w:rsidRPr="00B45A29" w:rsidRDefault="00B45A29" w:rsidP="00B45A29">
      <w:pPr>
        <w:rPr>
          <w:b/>
          <w:bCs/>
          <w:sz w:val="32"/>
          <w:szCs w:val="32"/>
        </w:rPr>
      </w:pPr>
      <w:r w:rsidRPr="00B45A29">
        <w:rPr>
          <w:b/>
          <w:bCs/>
          <w:sz w:val="32"/>
          <w:szCs w:val="32"/>
        </w:rPr>
        <w:t>What is a Function?</w:t>
      </w:r>
    </w:p>
    <w:p w14:paraId="4828DF1B" w14:textId="77777777" w:rsidR="00B45A29" w:rsidRPr="00B45A29" w:rsidRDefault="00B45A29" w:rsidP="00B45A29">
      <w:pPr>
        <w:rPr>
          <w:b/>
          <w:bCs/>
          <w:sz w:val="32"/>
          <w:szCs w:val="32"/>
        </w:rPr>
      </w:pPr>
      <w:r w:rsidRPr="00B45A29">
        <w:rPr>
          <w:b/>
          <w:bCs/>
          <w:sz w:val="32"/>
          <w:szCs w:val="32"/>
        </w:rPr>
        <w:t>What is a Value?</w:t>
      </w:r>
    </w:p>
    <w:p w14:paraId="6303D89C" w14:textId="77777777" w:rsidR="00B45A29" w:rsidRPr="00B45A29" w:rsidRDefault="00B45A29" w:rsidP="00B45A29">
      <w:pPr>
        <w:rPr>
          <w:b/>
          <w:bCs/>
          <w:sz w:val="32"/>
          <w:szCs w:val="32"/>
        </w:rPr>
      </w:pPr>
      <w:r w:rsidRPr="00B45A29">
        <w:rPr>
          <w:b/>
          <w:bCs/>
          <w:sz w:val="32"/>
          <w:szCs w:val="32"/>
        </w:rPr>
        <w:t>What is a Record?</w:t>
      </w:r>
    </w:p>
    <w:p w14:paraId="2599D5A7" w14:textId="77777777" w:rsidR="00B45A29" w:rsidRPr="00B45A29" w:rsidRDefault="00B45A29" w:rsidP="00B45A29">
      <w:pPr>
        <w:rPr>
          <w:b/>
          <w:bCs/>
          <w:sz w:val="32"/>
          <w:szCs w:val="32"/>
        </w:rPr>
      </w:pPr>
      <w:r w:rsidRPr="00B45A29">
        <w:rPr>
          <w:b/>
          <w:bCs/>
          <w:sz w:val="32"/>
          <w:szCs w:val="32"/>
        </w:rPr>
        <w:lastRenderedPageBreak/>
        <w:t>What is a Table?</w:t>
      </w:r>
    </w:p>
    <w:p w14:paraId="19A6409C" w14:textId="77777777" w:rsidR="00B45A29" w:rsidRPr="00B45A29" w:rsidRDefault="00B45A29" w:rsidP="00B45A29">
      <w:pPr>
        <w:rPr>
          <w:b/>
          <w:bCs/>
          <w:sz w:val="32"/>
          <w:szCs w:val="32"/>
        </w:rPr>
      </w:pPr>
      <w:r w:rsidRPr="00B45A29">
        <w:rPr>
          <w:b/>
          <w:bCs/>
          <w:sz w:val="32"/>
          <w:szCs w:val="32"/>
        </w:rPr>
        <w:t>What is a Variable?</w:t>
      </w:r>
    </w:p>
    <w:p w14:paraId="1A096B74" w14:textId="77777777" w:rsidR="00B45A29" w:rsidRPr="00B45A29" w:rsidRDefault="00B45A29" w:rsidP="00B45A29">
      <w:pPr>
        <w:rPr>
          <w:sz w:val="32"/>
          <w:szCs w:val="32"/>
        </w:rPr>
      </w:pPr>
      <w:r w:rsidRPr="00B45A29">
        <w:rPr>
          <w:sz w:val="32"/>
          <w:szCs w:val="32"/>
        </w:rPr>
        <w:pict w14:anchorId="3BC19D04">
          <v:rect id="_x0000_i8026" style="width:0;height:1.5pt" o:hralign="center" o:hrstd="t" o:hr="t" fillcolor="#a0a0a0" stroked="f"/>
        </w:pict>
      </w:r>
    </w:p>
    <w:p w14:paraId="766BFF41" w14:textId="77777777" w:rsidR="00B45A29" w:rsidRPr="00B45A29" w:rsidRDefault="00B45A29" w:rsidP="00B45A29">
      <w:pPr>
        <w:rPr>
          <w:b/>
          <w:bCs/>
          <w:sz w:val="32"/>
          <w:szCs w:val="32"/>
        </w:rPr>
      </w:pPr>
      <w:r w:rsidRPr="00B45A29">
        <w:rPr>
          <w:b/>
          <w:bCs/>
          <w:sz w:val="32"/>
          <w:szCs w:val="32"/>
        </w:rPr>
        <w:t>181. Homework Exercise 1</w:t>
      </w:r>
    </w:p>
    <w:p w14:paraId="282C50B5" w14:textId="77777777" w:rsidR="00B45A29" w:rsidRPr="00B45A29" w:rsidRDefault="00B45A29" w:rsidP="00B45A29">
      <w:pPr>
        <w:rPr>
          <w:sz w:val="32"/>
          <w:szCs w:val="32"/>
        </w:rPr>
      </w:pPr>
      <w:r w:rsidRPr="00B45A29">
        <w:rPr>
          <w:sz w:val="32"/>
          <w:szCs w:val="32"/>
        </w:rPr>
        <w:t>Classify:</w:t>
      </w:r>
    </w:p>
    <w:p w14:paraId="4720FF67" w14:textId="77777777" w:rsidR="00B45A29" w:rsidRPr="00B45A29" w:rsidRDefault="00B45A29" w:rsidP="00B45A29">
      <w:pPr>
        <w:rPr>
          <w:sz w:val="32"/>
          <w:szCs w:val="32"/>
        </w:rPr>
      </w:pPr>
      <w:r w:rsidRPr="00B45A29">
        <w:rPr>
          <w:sz w:val="32"/>
          <w:szCs w:val="32"/>
        </w:rPr>
        <w:t>User().FullName</w:t>
      </w:r>
    </w:p>
    <w:p w14:paraId="57F2EF7A" w14:textId="77777777" w:rsidR="00B45A29" w:rsidRPr="00B45A29" w:rsidRDefault="00B45A29" w:rsidP="00B45A29">
      <w:pPr>
        <w:rPr>
          <w:sz w:val="32"/>
          <w:szCs w:val="32"/>
        </w:rPr>
      </w:pPr>
      <w:r w:rsidRPr="00B45A29">
        <w:rPr>
          <w:sz w:val="32"/>
          <w:szCs w:val="32"/>
        </w:rPr>
        <w:t>What does it return?</w:t>
      </w:r>
    </w:p>
    <w:p w14:paraId="1DDA0C17" w14:textId="77777777" w:rsidR="00B45A29" w:rsidRPr="00B45A29" w:rsidRDefault="00B45A29" w:rsidP="00B45A29">
      <w:pPr>
        <w:rPr>
          <w:b/>
          <w:bCs/>
          <w:sz w:val="32"/>
          <w:szCs w:val="32"/>
        </w:rPr>
      </w:pPr>
      <w:r w:rsidRPr="00B45A29">
        <w:rPr>
          <w:b/>
          <w:bCs/>
          <w:sz w:val="32"/>
          <w:szCs w:val="32"/>
        </w:rPr>
        <w:t>Answer</w:t>
      </w:r>
    </w:p>
    <w:p w14:paraId="510E8FFE" w14:textId="77777777" w:rsidR="00B45A29" w:rsidRPr="00B45A29" w:rsidRDefault="00B45A29" w:rsidP="00B45A29">
      <w:pPr>
        <w:rPr>
          <w:b/>
          <w:bCs/>
          <w:sz w:val="32"/>
          <w:szCs w:val="32"/>
        </w:rPr>
      </w:pPr>
      <w:r w:rsidRPr="00B45A29">
        <w:rPr>
          <w:b/>
          <w:bCs/>
          <w:sz w:val="32"/>
          <w:szCs w:val="32"/>
        </w:rPr>
        <w:t>Text value.</w:t>
      </w:r>
    </w:p>
    <w:p w14:paraId="36B6E19C" w14:textId="77777777" w:rsidR="00B45A29" w:rsidRPr="00B45A29" w:rsidRDefault="00B45A29" w:rsidP="00B45A29">
      <w:pPr>
        <w:rPr>
          <w:sz w:val="32"/>
          <w:szCs w:val="32"/>
        </w:rPr>
      </w:pPr>
      <w:r w:rsidRPr="00B45A29">
        <w:rPr>
          <w:sz w:val="32"/>
          <w:szCs w:val="32"/>
        </w:rPr>
        <w:pict w14:anchorId="0DB17939">
          <v:rect id="_x0000_i8027" style="width:0;height:1.5pt" o:hralign="center" o:hrstd="t" o:hr="t" fillcolor="#a0a0a0" stroked="f"/>
        </w:pict>
      </w:r>
    </w:p>
    <w:p w14:paraId="20F9EB73" w14:textId="77777777" w:rsidR="00B45A29" w:rsidRPr="00B45A29" w:rsidRDefault="00B45A29" w:rsidP="00B45A29">
      <w:pPr>
        <w:rPr>
          <w:b/>
          <w:bCs/>
          <w:sz w:val="32"/>
          <w:szCs w:val="32"/>
        </w:rPr>
      </w:pPr>
      <w:r w:rsidRPr="00B45A29">
        <w:rPr>
          <w:b/>
          <w:bCs/>
          <w:sz w:val="32"/>
          <w:szCs w:val="32"/>
        </w:rPr>
        <w:t>182. Homework Exercise 2</w:t>
      </w:r>
    </w:p>
    <w:p w14:paraId="2ECA6316" w14:textId="77777777" w:rsidR="00B45A29" w:rsidRPr="00B45A29" w:rsidRDefault="00B45A29" w:rsidP="00B45A29">
      <w:pPr>
        <w:rPr>
          <w:sz w:val="32"/>
          <w:szCs w:val="32"/>
        </w:rPr>
      </w:pPr>
      <w:r w:rsidRPr="00B45A29">
        <w:rPr>
          <w:sz w:val="32"/>
          <w:szCs w:val="32"/>
        </w:rPr>
        <w:t>Classify:</w:t>
      </w:r>
    </w:p>
    <w:p w14:paraId="25480156" w14:textId="77777777" w:rsidR="00B45A29" w:rsidRPr="00B45A29" w:rsidRDefault="00B45A29" w:rsidP="00B45A29">
      <w:pPr>
        <w:rPr>
          <w:sz w:val="32"/>
          <w:szCs w:val="32"/>
        </w:rPr>
      </w:pPr>
      <w:r w:rsidRPr="00B45A29">
        <w:rPr>
          <w:sz w:val="32"/>
          <w:szCs w:val="32"/>
        </w:rPr>
        <w:t>galLeaveRequests.Selected</w:t>
      </w:r>
    </w:p>
    <w:p w14:paraId="5667F883" w14:textId="77777777" w:rsidR="00B45A29" w:rsidRPr="00B45A29" w:rsidRDefault="00B45A29" w:rsidP="00B45A29">
      <w:pPr>
        <w:rPr>
          <w:sz w:val="32"/>
          <w:szCs w:val="32"/>
        </w:rPr>
      </w:pPr>
      <w:r w:rsidRPr="00B45A29">
        <w:rPr>
          <w:sz w:val="32"/>
          <w:szCs w:val="32"/>
        </w:rPr>
        <w:t>What does it return?</w:t>
      </w:r>
    </w:p>
    <w:p w14:paraId="6DB5A33C" w14:textId="77777777" w:rsidR="00B45A29" w:rsidRPr="00B45A29" w:rsidRDefault="00B45A29" w:rsidP="00B45A29">
      <w:pPr>
        <w:rPr>
          <w:b/>
          <w:bCs/>
          <w:sz w:val="32"/>
          <w:szCs w:val="32"/>
        </w:rPr>
      </w:pPr>
      <w:r w:rsidRPr="00B45A29">
        <w:rPr>
          <w:b/>
          <w:bCs/>
          <w:sz w:val="32"/>
          <w:szCs w:val="32"/>
        </w:rPr>
        <w:t>Answer</w:t>
      </w:r>
    </w:p>
    <w:p w14:paraId="6C443958" w14:textId="77777777" w:rsidR="00B45A29" w:rsidRPr="00B45A29" w:rsidRDefault="00B45A29" w:rsidP="00B45A29">
      <w:pPr>
        <w:rPr>
          <w:b/>
          <w:bCs/>
          <w:sz w:val="32"/>
          <w:szCs w:val="32"/>
        </w:rPr>
      </w:pPr>
      <w:r w:rsidRPr="00B45A29">
        <w:rPr>
          <w:b/>
          <w:bCs/>
          <w:sz w:val="32"/>
          <w:szCs w:val="32"/>
        </w:rPr>
        <w:t>One Record.</w:t>
      </w:r>
    </w:p>
    <w:p w14:paraId="1058CB40" w14:textId="77777777" w:rsidR="00B45A29" w:rsidRPr="00B45A29" w:rsidRDefault="00B45A29" w:rsidP="00B45A29">
      <w:pPr>
        <w:rPr>
          <w:sz w:val="32"/>
          <w:szCs w:val="32"/>
        </w:rPr>
      </w:pPr>
      <w:r w:rsidRPr="00B45A29">
        <w:rPr>
          <w:sz w:val="32"/>
          <w:szCs w:val="32"/>
        </w:rPr>
        <w:pict w14:anchorId="6C844038">
          <v:rect id="_x0000_i8028" style="width:0;height:1.5pt" o:hralign="center" o:hrstd="t" o:hr="t" fillcolor="#a0a0a0" stroked="f"/>
        </w:pict>
      </w:r>
    </w:p>
    <w:p w14:paraId="397A077B" w14:textId="77777777" w:rsidR="00B45A29" w:rsidRPr="00B45A29" w:rsidRDefault="00B45A29" w:rsidP="00B45A29">
      <w:pPr>
        <w:rPr>
          <w:b/>
          <w:bCs/>
          <w:sz w:val="32"/>
          <w:szCs w:val="32"/>
        </w:rPr>
      </w:pPr>
      <w:r w:rsidRPr="00B45A29">
        <w:rPr>
          <w:b/>
          <w:bCs/>
          <w:sz w:val="32"/>
          <w:szCs w:val="32"/>
        </w:rPr>
        <w:t>183. Homework Exercise 3</w:t>
      </w:r>
    </w:p>
    <w:p w14:paraId="197DBA20" w14:textId="77777777" w:rsidR="00B45A29" w:rsidRPr="00B45A29" w:rsidRDefault="00B45A29" w:rsidP="00B45A29">
      <w:pPr>
        <w:rPr>
          <w:sz w:val="32"/>
          <w:szCs w:val="32"/>
        </w:rPr>
      </w:pPr>
      <w:r w:rsidRPr="00B45A29">
        <w:rPr>
          <w:sz w:val="32"/>
          <w:szCs w:val="32"/>
        </w:rPr>
        <w:t>Classify:</w:t>
      </w:r>
    </w:p>
    <w:p w14:paraId="075A1932" w14:textId="77777777" w:rsidR="00B45A29" w:rsidRPr="00B45A29" w:rsidRDefault="00B45A29" w:rsidP="00B45A29">
      <w:pPr>
        <w:rPr>
          <w:sz w:val="32"/>
          <w:szCs w:val="32"/>
        </w:rPr>
      </w:pPr>
      <w:r w:rsidRPr="00B45A29">
        <w:rPr>
          <w:sz w:val="32"/>
          <w:szCs w:val="32"/>
        </w:rPr>
        <w:t>Filter(</w:t>
      </w:r>
    </w:p>
    <w:p w14:paraId="26855627" w14:textId="77777777" w:rsidR="00B45A29" w:rsidRPr="00B45A29" w:rsidRDefault="00B45A29" w:rsidP="00B45A29">
      <w:pPr>
        <w:rPr>
          <w:sz w:val="32"/>
          <w:szCs w:val="32"/>
        </w:rPr>
      </w:pPr>
      <w:r w:rsidRPr="00B45A29">
        <w:rPr>
          <w:sz w:val="32"/>
          <w:szCs w:val="32"/>
        </w:rPr>
        <w:t xml:space="preserve">    'Leave Requests',</w:t>
      </w:r>
    </w:p>
    <w:p w14:paraId="6446D87A" w14:textId="77777777" w:rsidR="00B45A29" w:rsidRPr="00B45A29" w:rsidRDefault="00B45A29" w:rsidP="00B45A29">
      <w:pPr>
        <w:rPr>
          <w:sz w:val="32"/>
          <w:szCs w:val="32"/>
        </w:rPr>
      </w:pPr>
      <w:r w:rsidRPr="00B45A29">
        <w:rPr>
          <w:sz w:val="32"/>
          <w:szCs w:val="32"/>
        </w:rPr>
        <w:t xml:space="preserve">    'Start Date' &gt;= Today()</w:t>
      </w:r>
    </w:p>
    <w:p w14:paraId="0CEBB703" w14:textId="77777777" w:rsidR="00B45A29" w:rsidRPr="00B45A29" w:rsidRDefault="00B45A29" w:rsidP="00B45A29">
      <w:pPr>
        <w:rPr>
          <w:sz w:val="32"/>
          <w:szCs w:val="32"/>
        </w:rPr>
      </w:pPr>
      <w:r w:rsidRPr="00B45A29">
        <w:rPr>
          <w:sz w:val="32"/>
          <w:szCs w:val="32"/>
        </w:rPr>
        <w:lastRenderedPageBreak/>
        <w:t>)</w:t>
      </w:r>
    </w:p>
    <w:p w14:paraId="49D896C7" w14:textId="77777777" w:rsidR="00B45A29" w:rsidRPr="00B45A29" w:rsidRDefault="00B45A29" w:rsidP="00B45A29">
      <w:pPr>
        <w:rPr>
          <w:sz w:val="32"/>
          <w:szCs w:val="32"/>
        </w:rPr>
      </w:pPr>
      <w:r w:rsidRPr="00B45A29">
        <w:rPr>
          <w:sz w:val="32"/>
          <w:szCs w:val="32"/>
        </w:rPr>
        <w:t>What does it return?</w:t>
      </w:r>
    </w:p>
    <w:p w14:paraId="151D1BF9" w14:textId="77777777" w:rsidR="00B45A29" w:rsidRPr="00B45A29" w:rsidRDefault="00B45A29" w:rsidP="00B45A29">
      <w:pPr>
        <w:rPr>
          <w:b/>
          <w:bCs/>
          <w:sz w:val="32"/>
          <w:szCs w:val="32"/>
        </w:rPr>
      </w:pPr>
      <w:r w:rsidRPr="00B45A29">
        <w:rPr>
          <w:b/>
          <w:bCs/>
          <w:sz w:val="32"/>
          <w:szCs w:val="32"/>
        </w:rPr>
        <w:t>Answer</w:t>
      </w:r>
    </w:p>
    <w:p w14:paraId="18C6E478" w14:textId="77777777" w:rsidR="00B45A29" w:rsidRPr="00B45A29" w:rsidRDefault="00B45A29" w:rsidP="00B45A29">
      <w:pPr>
        <w:rPr>
          <w:b/>
          <w:bCs/>
          <w:sz w:val="32"/>
          <w:szCs w:val="32"/>
        </w:rPr>
      </w:pPr>
      <w:r w:rsidRPr="00B45A29">
        <w:rPr>
          <w:b/>
          <w:bCs/>
          <w:sz w:val="32"/>
          <w:szCs w:val="32"/>
        </w:rPr>
        <w:t>Table.</w:t>
      </w:r>
    </w:p>
    <w:p w14:paraId="21378E3C" w14:textId="77777777" w:rsidR="00B45A29" w:rsidRPr="00B45A29" w:rsidRDefault="00B45A29" w:rsidP="00B45A29">
      <w:pPr>
        <w:rPr>
          <w:sz w:val="32"/>
          <w:szCs w:val="32"/>
        </w:rPr>
      </w:pPr>
      <w:r w:rsidRPr="00B45A29">
        <w:rPr>
          <w:sz w:val="32"/>
          <w:szCs w:val="32"/>
        </w:rPr>
        <w:pict w14:anchorId="28A08D3F">
          <v:rect id="_x0000_i8029" style="width:0;height:1.5pt" o:hralign="center" o:hrstd="t" o:hr="t" fillcolor="#a0a0a0" stroked="f"/>
        </w:pict>
      </w:r>
    </w:p>
    <w:p w14:paraId="6B5867F0" w14:textId="77777777" w:rsidR="00B45A29" w:rsidRPr="00B45A29" w:rsidRDefault="00B45A29" w:rsidP="00B45A29">
      <w:pPr>
        <w:rPr>
          <w:b/>
          <w:bCs/>
          <w:sz w:val="32"/>
          <w:szCs w:val="32"/>
        </w:rPr>
      </w:pPr>
      <w:r w:rsidRPr="00B45A29">
        <w:rPr>
          <w:b/>
          <w:bCs/>
          <w:sz w:val="32"/>
          <w:szCs w:val="32"/>
        </w:rPr>
        <w:t>184. Homework Exercise 4</w:t>
      </w:r>
    </w:p>
    <w:p w14:paraId="399861B7" w14:textId="77777777" w:rsidR="00B45A29" w:rsidRPr="00B45A29" w:rsidRDefault="00B45A29" w:rsidP="00B45A29">
      <w:pPr>
        <w:rPr>
          <w:sz w:val="32"/>
          <w:szCs w:val="32"/>
        </w:rPr>
      </w:pPr>
      <w:r w:rsidRPr="00B45A29">
        <w:rPr>
          <w:sz w:val="32"/>
          <w:szCs w:val="32"/>
        </w:rPr>
        <w:t>What does:</w:t>
      </w:r>
    </w:p>
    <w:p w14:paraId="25E98951" w14:textId="77777777" w:rsidR="00B45A29" w:rsidRPr="00B45A29" w:rsidRDefault="00B45A29" w:rsidP="00B45A29">
      <w:pPr>
        <w:rPr>
          <w:sz w:val="32"/>
          <w:szCs w:val="32"/>
        </w:rPr>
      </w:pPr>
      <w:r w:rsidRPr="00B45A29">
        <w:rPr>
          <w:sz w:val="32"/>
          <w:szCs w:val="32"/>
        </w:rPr>
        <w:t>Set(</w:t>
      </w:r>
    </w:p>
    <w:p w14:paraId="0B45A81E" w14:textId="77777777" w:rsidR="00B45A29" w:rsidRPr="00B45A29" w:rsidRDefault="00B45A29" w:rsidP="00B45A29">
      <w:pPr>
        <w:rPr>
          <w:sz w:val="32"/>
          <w:szCs w:val="32"/>
        </w:rPr>
      </w:pPr>
      <w:r w:rsidRPr="00B45A29">
        <w:rPr>
          <w:sz w:val="32"/>
          <w:szCs w:val="32"/>
        </w:rPr>
        <w:t xml:space="preserve">    varSelectedRequest,</w:t>
      </w:r>
    </w:p>
    <w:p w14:paraId="0A4F4983" w14:textId="77777777" w:rsidR="00B45A29" w:rsidRPr="00B45A29" w:rsidRDefault="00B45A29" w:rsidP="00B45A29">
      <w:pPr>
        <w:rPr>
          <w:sz w:val="32"/>
          <w:szCs w:val="32"/>
        </w:rPr>
      </w:pPr>
      <w:r w:rsidRPr="00B45A29">
        <w:rPr>
          <w:sz w:val="32"/>
          <w:szCs w:val="32"/>
        </w:rPr>
        <w:t xml:space="preserve">    ThisItem</w:t>
      </w:r>
    </w:p>
    <w:p w14:paraId="1EC3EC6D" w14:textId="77777777" w:rsidR="00B45A29" w:rsidRPr="00B45A29" w:rsidRDefault="00B45A29" w:rsidP="00B45A29">
      <w:pPr>
        <w:rPr>
          <w:sz w:val="32"/>
          <w:szCs w:val="32"/>
        </w:rPr>
      </w:pPr>
      <w:r w:rsidRPr="00B45A29">
        <w:rPr>
          <w:sz w:val="32"/>
          <w:szCs w:val="32"/>
        </w:rPr>
        <w:t>)</w:t>
      </w:r>
    </w:p>
    <w:p w14:paraId="5D51D029" w14:textId="77777777" w:rsidR="00B45A29" w:rsidRPr="00B45A29" w:rsidRDefault="00B45A29" w:rsidP="00B45A29">
      <w:pPr>
        <w:rPr>
          <w:sz w:val="32"/>
          <w:szCs w:val="32"/>
        </w:rPr>
      </w:pPr>
      <w:r w:rsidRPr="00B45A29">
        <w:rPr>
          <w:sz w:val="32"/>
          <w:szCs w:val="32"/>
        </w:rPr>
        <w:t>do?</w:t>
      </w:r>
    </w:p>
    <w:p w14:paraId="26ABA870" w14:textId="77777777" w:rsidR="00B45A29" w:rsidRPr="00B45A29" w:rsidRDefault="00B45A29" w:rsidP="00B45A29">
      <w:pPr>
        <w:rPr>
          <w:b/>
          <w:bCs/>
          <w:sz w:val="32"/>
          <w:szCs w:val="32"/>
        </w:rPr>
      </w:pPr>
      <w:r w:rsidRPr="00B45A29">
        <w:rPr>
          <w:b/>
          <w:bCs/>
          <w:sz w:val="32"/>
          <w:szCs w:val="32"/>
        </w:rPr>
        <w:t>Answer</w:t>
      </w:r>
    </w:p>
    <w:p w14:paraId="2269879D" w14:textId="77777777" w:rsidR="00B45A29" w:rsidRPr="00B45A29" w:rsidRDefault="00B45A29" w:rsidP="00B45A29">
      <w:pPr>
        <w:rPr>
          <w:sz w:val="32"/>
          <w:szCs w:val="32"/>
        </w:rPr>
      </w:pPr>
      <w:r w:rsidRPr="00B45A29">
        <w:rPr>
          <w:sz w:val="32"/>
          <w:szCs w:val="32"/>
        </w:rPr>
        <w:t>Stores the selected record in a:</w:t>
      </w:r>
    </w:p>
    <w:p w14:paraId="45844AFB" w14:textId="77777777" w:rsidR="00B45A29" w:rsidRPr="00B45A29" w:rsidRDefault="00B45A29" w:rsidP="00B45A29">
      <w:pPr>
        <w:rPr>
          <w:b/>
          <w:bCs/>
          <w:sz w:val="32"/>
          <w:szCs w:val="32"/>
        </w:rPr>
      </w:pPr>
      <w:r w:rsidRPr="00B45A29">
        <w:rPr>
          <w:b/>
          <w:bCs/>
          <w:sz w:val="32"/>
          <w:szCs w:val="32"/>
        </w:rPr>
        <w:t>Global Variable.</w:t>
      </w:r>
    </w:p>
    <w:p w14:paraId="7F3D5AD1" w14:textId="77777777" w:rsidR="00B45A29" w:rsidRPr="00B45A29" w:rsidRDefault="00B45A29" w:rsidP="00B45A29">
      <w:pPr>
        <w:rPr>
          <w:sz w:val="32"/>
          <w:szCs w:val="32"/>
        </w:rPr>
      </w:pPr>
      <w:r w:rsidRPr="00B45A29">
        <w:rPr>
          <w:sz w:val="32"/>
          <w:szCs w:val="32"/>
        </w:rPr>
        <w:t>Tomorrow we explain variables properly.</w:t>
      </w:r>
    </w:p>
    <w:p w14:paraId="6FD209BF" w14:textId="77777777" w:rsidR="00B45A29" w:rsidRPr="00B45A29" w:rsidRDefault="00B45A29" w:rsidP="00B45A29">
      <w:pPr>
        <w:rPr>
          <w:sz w:val="32"/>
          <w:szCs w:val="32"/>
        </w:rPr>
      </w:pPr>
      <w:r w:rsidRPr="00B45A29">
        <w:rPr>
          <w:sz w:val="32"/>
          <w:szCs w:val="32"/>
        </w:rPr>
        <w:pict w14:anchorId="325768C1">
          <v:rect id="_x0000_i8030" style="width:0;height:1.5pt" o:hralign="center" o:hrstd="t" o:hr="t" fillcolor="#a0a0a0" stroked="f"/>
        </w:pict>
      </w:r>
    </w:p>
    <w:p w14:paraId="67CCCE1C" w14:textId="77777777" w:rsidR="00B45A29" w:rsidRPr="00B45A29" w:rsidRDefault="00B45A29" w:rsidP="00B45A29">
      <w:pPr>
        <w:rPr>
          <w:b/>
          <w:bCs/>
          <w:sz w:val="32"/>
          <w:szCs w:val="32"/>
        </w:rPr>
      </w:pPr>
      <w:r w:rsidRPr="00B45A29">
        <w:rPr>
          <w:b/>
          <w:bCs/>
          <w:sz w:val="32"/>
          <w:szCs w:val="32"/>
        </w:rPr>
        <w:t>185. Homework Exercise 5</w:t>
      </w:r>
    </w:p>
    <w:p w14:paraId="370BED67" w14:textId="77777777" w:rsidR="00B45A29" w:rsidRPr="00B45A29" w:rsidRDefault="00B45A29" w:rsidP="00B45A29">
      <w:pPr>
        <w:rPr>
          <w:sz w:val="32"/>
          <w:szCs w:val="32"/>
        </w:rPr>
      </w:pPr>
      <w:r w:rsidRPr="00B45A29">
        <w:rPr>
          <w:sz w:val="32"/>
          <w:szCs w:val="32"/>
        </w:rPr>
        <w:t>Students should propose Dashboard cards:</w:t>
      </w:r>
    </w:p>
    <w:p w14:paraId="5F9F4B1A" w14:textId="77777777" w:rsidR="00B45A29" w:rsidRPr="00B45A29" w:rsidRDefault="00B45A29" w:rsidP="00B45A29">
      <w:pPr>
        <w:rPr>
          <w:sz w:val="32"/>
          <w:szCs w:val="32"/>
        </w:rPr>
      </w:pPr>
      <w:r w:rsidRPr="00B45A29">
        <w:rPr>
          <w:sz w:val="32"/>
          <w:szCs w:val="32"/>
        </w:rPr>
        <w:t>Pending</w:t>
      </w:r>
    </w:p>
    <w:p w14:paraId="7D11179B" w14:textId="77777777" w:rsidR="00B45A29" w:rsidRPr="00B45A29" w:rsidRDefault="00B45A29" w:rsidP="00B45A29">
      <w:pPr>
        <w:rPr>
          <w:sz w:val="32"/>
          <w:szCs w:val="32"/>
        </w:rPr>
      </w:pPr>
      <w:r w:rsidRPr="00B45A29">
        <w:rPr>
          <w:sz w:val="32"/>
          <w:szCs w:val="32"/>
        </w:rPr>
        <w:t>Approved</w:t>
      </w:r>
    </w:p>
    <w:p w14:paraId="13C39C7B" w14:textId="77777777" w:rsidR="00B45A29" w:rsidRPr="00B45A29" w:rsidRDefault="00B45A29" w:rsidP="00B45A29">
      <w:pPr>
        <w:rPr>
          <w:sz w:val="32"/>
          <w:szCs w:val="32"/>
        </w:rPr>
      </w:pPr>
      <w:r w:rsidRPr="00B45A29">
        <w:rPr>
          <w:sz w:val="32"/>
          <w:szCs w:val="32"/>
        </w:rPr>
        <w:t>Rejected</w:t>
      </w:r>
    </w:p>
    <w:p w14:paraId="5256E83C" w14:textId="77777777" w:rsidR="00B45A29" w:rsidRPr="00B45A29" w:rsidRDefault="00B45A29" w:rsidP="00B45A29">
      <w:pPr>
        <w:rPr>
          <w:sz w:val="32"/>
          <w:szCs w:val="32"/>
        </w:rPr>
      </w:pPr>
      <w:r w:rsidRPr="00B45A29">
        <w:rPr>
          <w:sz w:val="32"/>
          <w:szCs w:val="32"/>
        </w:rPr>
        <w:lastRenderedPageBreak/>
        <w:t>Total</w:t>
      </w:r>
    </w:p>
    <w:p w14:paraId="6B181F8F" w14:textId="77777777" w:rsidR="00B45A29" w:rsidRPr="00B45A29" w:rsidRDefault="00B45A29" w:rsidP="00B45A29">
      <w:pPr>
        <w:rPr>
          <w:sz w:val="32"/>
          <w:szCs w:val="32"/>
        </w:rPr>
      </w:pPr>
      <w:r w:rsidRPr="00B45A29">
        <w:rPr>
          <w:sz w:val="32"/>
          <w:szCs w:val="32"/>
        </w:rPr>
        <w:t>Question:</w:t>
      </w:r>
    </w:p>
    <w:p w14:paraId="177FA205" w14:textId="77777777" w:rsidR="00B45A29" w:rsidRPr="00B45A29" w:rsidRDefault="00B45A29" w:rsidP="00B45A29">
      <w:pPr>
        <w:rPr>
          <w:sz w:val="32"/>
          <w:szCs w:val="32"/>
        </w:rPr>
      </w:pPr>
      <w:r w:rsidRPr="00B45A29">
        <w:rPr>
          <w:sz w:val="32"/>
          <w:szCs w:val="32"/>
        </w:rPr>
        <w:t>How could Power Apps calculate these?</w:t>
      </w:r>
    </w:p>
    <w:p w14:paraId="1677510B" w14:textId="77777777" w:rsidR="00B45A29" w:rsidRPr="00B45A29" w:rsidRDefault="00B45A29" w:rsidP="00B45A29">
      <w:pPr>
        <w:rPr>
          <w:sz w:val="32"/>
          <w:szCs w:val="32"/>
        </w:rPr>
      </w:pPr>
      <w:r w:rsidRPr="00B45A29">
        <w:rPr>
          <w:sz w:val="32"/>
          <w:szCs w:val="32"/>
        </w:rPr>
        <w:t>Hint:</w:t>
      </w:r>
    </w:p>
    <w:p w14:paraId="7A6CC173" w14:textId="77777777" w:rsidR="00B45A29" w:rsidRPr="00B45A29" w:rsidRDefault="00B45A29" w:rsidP="00B45A29">
      <w:pPr>
        <w:rPr>
          <w:sz w:val="32"/>
          <w:szCs w:val="32"/>
        </w:rPr>
      </w:pPr>
      <w:r w:rsidRPr="00B45A29">
        <w:rPr>
          <w:sz w:val="32"/>
          <w:szCs w:val="32"/>
        </w:rPr>
        <w:t>Filter + CountRows</w:t>
      </w:r>
    </w:p>
    <w:p w14:paraId="39464A4B" w14:textId="77777777" w:rsidR="00B45A29" w:rsidRPr="00B45A29" w:rsidRDefault="00B45A29" w:rsidP="00B45A29">
      <w:pPr>
        <w:rPr>
          <w:sz w:val="32"/>
          <w:szCs w:val="32"/>
        </w:rPr>
      </w:pPr>
      <w:r w:rsidRPr="00B45A29">
        <w:rPr>
          <w:sz w:val="32"/>
          <w:szCs w:val="32"/>
        </w:rPr>
        <w:pict w14:anchorId="5E5A76CC">
          <v:rect id="_x0000_i8031" style="width:0;height:1.5pt" o:hralign="center" o:hrstd="t" o:hr="t" fillcolor="#a0a0a0" stroked="f"/>
        </w:pict>
      </w:r>
    </w:p>
    <w:p w14:paraId="589D0047" w14:textId="77777777" w:rsidR="00B45A29" w:rsidRPr="00B45A29" w:rsidRDefault="00B45A29" w:rsidP="00B45A29">
      <w:pPr>
        <w:rPr>
          <w:b/>
          <w:bCs/>
          <w:sz w:val="32"/>
          <w:szCs w:val="32"/>
        </w:rPr>
      </w:pPr>
      <w:r w:rsidRPr="00B45A29">
        <w:rPr>
          <w:b/>
          <w:bCs/>
          <w:sz w:val="32"/>
          <w:szCs w:val="32"/>
        </w:rPr>
        <w:t>186. Homework Example</w:t>
      </w:r>
    </w:p>
    <w:p w14:paraId="1A208640" w14:textId="77777777" w:rsidR="00B45A29" w:rsidRPr="00B45A29" w:rsidRDefault="00B45A29" w:rsidP="00B45A29">
      <w:pPr>
        <w:rPr>
          <w:sz w:val="32"/>
          <w:szCs w:val="32"/>
        </w:rPr>
      </w:pPr>
      <w:r w:rsidRPr="00B45A29">
        <w:rPr>
          <w:sz w:val="32"/>
          <w:szCs w:val="32"/>
        </w:rPr>
        <w:t>Conceptually:</w:t>
      </w:r>
    </w:p>
    <w:p w14:paraId="6CCB12A6" w14:textId="77777777" w:rsidR="00B45A29" w:rsidRPr="00B45A29" w:rsidRDefault="00B45A29" w:rsidP="00B45A29">
      <w:pPr>
        <w:rPr>
          <w:sz w:val="32"/>
          <w:szCs w:val="32"/>
        </w:rPr>
      </w:pPr>
      <w:r w:rsidRPr="00B45A29">
        <w:rPr>
          <w:sz w:val="32"/>
          <w:szCs w:val="32"/>
        </w:rPr>
        <w:t>CountRows(</w:t>
      </w:r>
    </w:p>
    <w:p w14:paraId="45975C7F" w14:textId="77777777" w:rsidR="00B45A29" w:rsidRPr="00B45A29" w:rsidRDefault="00B45A29" w:rsidP="00B45A29">
      <w:pPr>
        <w:rPr>
          <w:sz w:val="32"/>
          <w:szCs w:val="32"/>
        </w:rPr>
      </w:pPr>
      <w:r w:rsidRPr="00B45A29">
        <w:rPr>
          <w:sz w:val="32"/>
          <w:szCs w:val="32"/>
        </w:rPr>
        <w:t xml:space="preserve">    Filter(</w:t>
      </w:r>
    </w:p>
    <w:p w14:paraId="5AC44715" w14:textId="77777777" w:rsidR="00B45A29" w:rsidRPr="00B45A29" w:rsidRDefault="00B45A29" w:rsidP="00B45A29">
      <w:pPr>
        <w:rPr>
          <w:sz w:val="32"/>
          <w:szCs w:val="32"/>
        </w:rPr>
      </w:pPr>
      <w:r w:rsidRPr="00B45A29">
        <w:rPr>
          <w:sz w:val="32"/>
          <w:szCs w:val="32"/>
        </w:rPr>
        <w:t xml:space="preserve">        'Leave Requests',</w:t>
      </w:r>
    </w:p>
    <w:p w14:paraId="36E7CD64" w14:textId="77777777" w:rsidR="00B45A29" w:rsidRPr="00B45A29" w:rsidRDefault="00B45A29" w:rsidP="00B45A29">
      <w:pPr>
        <w:rPr>
          <w:sz w:val="32"/>
          <w:szCs w:val="32"/>
        </w:rPr>
      </w:pPr>
      <w:r w:rsidRPr="00B45A29">
        <w:rPr>
          <w:sz w:val="32"/>
          <w:szCs w:val="32"/>
        </w:rPr>
        <w:t xml:space="preserve">        Status = ApprovedChoice</w:t>
      </w:r>
    </w:p>
    <w:p w14:paraId="75BF4A38" w14:textId="77777777" w:rsidR="00B45A29" w:rsidRPr="00B45A29" w:rsidRDefault="00B45A29" w:rsidP="00B45A29">
      <w:pPr>
        <w:rPr>
          <w:sz w:val="32"/>
          <w:szCs w:val="32"/>
        </w:rPr>
      </w:pPr>
      <w:r w:rsidRPr="00B45A29">
        <w:rPr>
          <w:sz w:val="32"/>
          <w:szCs w:val="32"/>
        </w:rPr>
        <w:t xml:space="preserve">    )</w:t>
      </w:r>
    </w:p>
    <w:p w14:paraId="468F3ED4" w14:textId="77777777" w:rsidR="00B45A29" w:rsidRPr="00B45A29" w:rsidRDefault="00B45A29" w:rsidP="00B45A29">
      <w:pPr>
        <w:rPr>
          <w:sz w:val="32"/>
          <w:szCs w:val="32"/>
        </w:rPr>
      </w:pPr>
      <w:r w:rsidRPr="00B45A29">
        <w:rPr>
          <w:sz w:val="32"/>
          <w:szCs w:val="32"/>
        </w:rPr>
        <w:t>)</w:t>
      </w:r>
    </w:p>
    <w:p w14:paraId="006A27DB" w14:textId="77777777" w:rsidR="00B45A29" w:rsidRPr="00B45A29" w:rsidRDefault="00B45A29" w:rsidP="00B45A29">
      <w:pPr>
        <w:rPr>
          <w:sz w:val="32"/>
          <w:szCs w:val="32"/>
        </w:rPr>
      </w:pPr>
      <w:r w:rsidRPr="00B45A29">
        <w:rPr>
          <w:sz w:val="32"/>
          <w:szCs w:val="32"/>
        </w:rPr>
        <w:t>Tomorrow students will make the Dashboard:</w:t>
      </w:r>
    </w:p>
    <w:p w14:paraId="0387B210" w14:textId="77777777" w:rsidR="00B45A29" w:rsidRPr="00B45A29" w:rsidRDefault="00B45A29" w:rsidP="00B45A29">
      <w:pPr>
        <w:rPr>
          <w:b/>
          <w:bCs/>
          <w:sz w:val="32"/>
          <w:szCs w:val="32"/>
        </w:rPr>
      </w:pPr>
      <w:r w:rsidRPr="00B45A29">
        <w:rPr>
          <w:b/>
          <w:bCs/>
          <w:sz w:val="32"/>
          <w:szCs w:val="32"/>
        </w:rPr>
        <w:t>Dynamic.</w:t>
      </w:r>
    </w:p>
    <w:p w14:paraId="07C6B774" w14:textId="77777777" w:rsidR="00B45A29" w:rsidRPr="00B45A29" w:rsidRDefault="00B45A29" w:rsidP="00B45A29">
      <w:pPr>
        <w:rPr>
          <w:sz w:val="32"/>
          <w:szCs w:val="32"/>
        </w:rPr>
      </w:pPr>
      <w:r w:rsidRPr="00B45A29">
        <w:rPr>
          <w:sz w:val="32"/>
          <w:szCs w:val="32"/>
        </w:rPr>
        <w:pict w14:anchorId="4F8C6346">
          <v:rect id="_x0000_i8032" style="width:0;height:1.5pt" o:hralign="center" o:hrstd="t" o:hr="t" fillcolor="#a0a0a0" stroked="f"/>
        </w:pict>
      </w:r>
    </w:p>
    <w:p w14:paraId="6D789F7C" w14:textId="77777777" w:rsidR="00B45A29" w:rsidRPr="00B45A29" w:rsidRDefault="00B45A29" w:rsidP="00B45A29">
      <w:pPr>
        <w:rPr>
          <w:b/>
          <w:bCs/>
          <w:sz w:val="32"/>
          <w:szCs w:val="32"/>
        </w:rPr>
      </w:pPr>
      <w:r w:rsidRPr="00B45A29">
        <w:rPr>
          <w:b/>
          <w:bCs/>
          <w:sz w:val="32"/>
          <w:szCs w:val="32"/>
        </w:rPr>
        <w:t>PART AD — INSTRUCTOR ANSWER SUMMARY</w:t>
      </w:r>
    </w:p>
    <w:p w14:paraId="478B3769" w14:textId="77777777" w:rsidR="00B45A29" w:rsidRPr="00B45A29" w:rsidRDefault="00B45A29" w:rsidP="00B45A29">
      <w:pPr>
        <w:rPr>
          <w:b/>
          <w:bCs/>
          <w:sz w:val="32"/>
          <w:szCs w:val="32"/>
        </w:rPr>
      </w:pPr>
      <w:r w:rsidRPr="00B45A29">
        <w:rPr>
          <w:b/>
          <w:bCs/>
          <w:sz w:val="32"/>
          <w:szCs w:val="32"/>
        </w:rPr>
        <w:t>187. Search</w:t>
      </w:r>
    </w:p>
    <w:p w14:paraId="42D9A19E" w14:textId="77777777" w:rsidR="00B45A29" w:rsidRPr="00B45A29" w:rsidRDefault="00B45A29" w:rsidP="00B45A29">
      <w:pPr>
        <w:rPr>
          <w:sz w:val="32"/>
          <w:szCs w:val="32"/>
        </w:rPr>
      </w:pPr>
      <w:r w:rsidRPr="00B45A29">
        <w:rPr>
          <w:sz w:val="32"/>
          <w:szCs w:val="32"/>
        </w:rPr>
        <w:t>Use:</w:t>
      </w:r>
    </w:p>
    <w:p w14:paraId="321A0882" w14:textId="77777777" w:rsidR="00B45A29" w:rsidRPr="00B45A29" w:rsidRDefault="00B45A29" w:rsidP="00B45A29">
      <w:pPr>
        <w:rPr>
          <w:sz w:val="32"/>
          <w:szCs w:val="32"/>
        </w:rPr>
      </w:pPr>
      <w:r w:rsidRPr="00B45A29">
        <w:rPr>
          <w:sz w:val="32"/>
          <w:szCs w:val="32"/>
        </w:rPr>
        <w:t>Search(</w:t>
      </w:r>
    </w:p>
    <w:p w14:paraId="2BC54276" w14:textId="77777777" w:rsidR="00B45A29" w:rsidRPr="00B45A29" w:rsidRDefault="00B45A29" w:rsidP="00B45A29">
      <w:pPr>
        <w:rPr>
          <w:sz w:val="32"/>
          <w:szCs w:val="32"/>
        </w:rPr>
      </w:pPr>
      <w:r w:rsidRPr="00B45A29">
        <w:rPr>
          <w:sz w:val="32"/>
          <w:szCs w:val="32"/>
        </w:rPr>
        <w:t xml:space="preserve">    Table,</w:t>
      </w:r>
    </w:p>
    <w:p w14:paraId="49937D89" w14:textId="77777777" w:rsidR="00B45A29" w:rsidRPr="00B45A29" w:rsidRDefault="00B45A29" w:rsidP="00B45A29">
      <w:pPr>
        <w:rPr>
          <w:sz w:val="32"/>
          <w:szCs w:val="32"/>
        </w:rPr>
      </w:pPr>
      <w:r w:rsidRPr="00B45A29">
        <w:rPr>
          <w:sz w:val="32"/>
          <w:szCs w:val="32"/>
        </w:rPr>
        <w:lastRenderedPageBreak/>
        <w:t xml:space="preserve">    SearchText,</w:t>
      </w:r>
    </w:p>
    <w:p w14:paraId="3A43D45A" w14:textId="77777777" w:rsidR="00B45A29" w:rsidRPr="00B45A29" w:rsidRDefault="00B45A29" w:rsidP="00B45A29">
      <w:pPr>
        <w:rPr>
          <w:sz w:val="32"/>
          <w:szCs w:val="32"/>
        </w:rPr>
      </w:pPr>
      <w:r w:rsidRPr="00B45A29">
        <w:rPr>
          <w:sz w:val="32"/>
          <w:szCs w:val="32"/>
        </w:rPr>
        <w:t xml:space="preserve">    Column</w:t>
      </w:r>
    </w:p>
    <w:p w14:paraId="57364388" w14:textId="77777777" w:rsidR="00B45A29" w:rsidRPr="00B45A29" w:rsidRDefault="00B45A29" w:rsidP="00B45A29">
      <w:pPr>
        <w:rPr>
          <w:sz w:val="32"/>
          <w:szCs w:val="32"/>
        </w:rPr>
      </w:pPr>
      <w:r w:rsidRPr="00B45A29">
        <w:rPr>
          <w:sz w:val="32"/>
          <w:szCs w:val="32"/>
        </w:rPr>
        <w:t>)</w:t>
      </w:r>
    </w:p>
    <w:p w14:paraId="57C99325" w14:textId="77777777" w:rsidR="00B45A29" w:rsidRPr="00B45A29" w:rsidRDefault="00B45A29" w:rsidP="00B45A29">
      <w:pPr>
        <w:rPr>
          <w:sz w:val="32"/>
          <w:szCs w:val="32"/>
        </w:rPr>
      </w:pPr>
      <w:r w:rsidRPr="00B45A29">
        <w:rPr>
          <w:sz w:val="32"/>
          <w:szCs w:val="32"/>
        </w:rPr>
        <w:t>Purpose:</w:t>
      </w:r>
    </w:p>
    <w:p w14:paraId="6B1ECB01" w14:textId="77777777" w:rsidR="00B45A29" w:rsidRPr="00B45A29" w:rsidRDefault="00B45A29" w:rsidP="00B45A29">
      <w:pPr>
        <w:rPr>
          <w:b/>
          <w:bCs/>
          <w:sz w:val="32"/>
          <w:szCs w:val="32"/>
        </w:rPr>
      </w:pPr>
      <w:r w:rsidRPr="00B45A29">
        <w:rPr>
          <w:b/>
          <w:bCs/>
          <w:sz w:val="32"/>
          <w:szCs w:val="32"/>
        </w:rPr>
        <w:t>Find text.</w:t>
      </w:r>
    </w:p>
    <w:p w14:paraId="175EDA08" w14:textId="77777777" w:rsidR="00B45A29" w:rsidRPr="00B45A29" w:rsidRDefault="00B45A29" w:rsidP="00B45A29">
      <w:pPr>
        <w:rPr>
          <w:sz w:val="32"/>
          <w:szCs w:val="32"/>
        </w:rPr>
      </w:pPr>
      <w:r w:rsidRPr="00B45A29">
        <w:rPr>
          <w:sz w:val="32"/>
          <w:szCs w:val="32"/>
        </w:rPr>
        <w:pict w14:anchorId="57C9553C">
          <v:rect id="_x0000_i8033" style="width:0;height:1.5pt" o:hralign="center" o:hrstd="t" o:hr="t" fillcolor="#a0a0a0" stroked="f"/>
        </w:pict>
      </w:r>
    </w:p>
    <w:p w14:paraId="2CDF1157" w14:textId="77777777" w:rsidR="00B45A29" w:rsidRPr="00B45A29" w:rsidRDefault="00B45A29" w:rsidP="00B45A29">
      <w:pPr>
        <w:rPr>
          <w:b/>
          <w:bCs/>
          <w:sz w:val="32"/>
          <w:szCs w:val="32"/>
        </w:rPr>
      </w:pPr>
      <w:r w:rsidRPr="00B45A29">
        <w:rPr>
          <w:b/>
          <w:bCs/>
          <w:sz w:val="32"/>
          <w:szCs w:val="32"/>
        </w:rPr>
        <w:t>188. Filter</w:t>
      </w:r>
    </w:p>
    <w:p w14:paraId="04A9056F" w14:textId="77777777" w:rsidR="00B45A29" w:rsidRPr="00B45A29" w:rsidRDefault="00B45A29" w:rsidP="00B45A29">
      <w:pPr>
        <w:rPr>
          <w:sz w:val="32"/>
          <w:szCs w:val="32"/>
        </w:rPr>
      </w:pPr>
      <w:r w:rsidRPr="00B45A29">
        <w:rPr>
          <w:sz w:val="32"/>
          <w:szCs w:val="32"/>
        </w:rPr>
        <w:t>Use:</w:t>
      </w:r>
    </w:p>
    <w:p w14:paraId="63422A18" w14:textId="77777777" w:rsidR="00B45A29" w:rsidRPr="00B45A29" w:rsidRDefault="00B45A29" w:rsidP="00B45A29">
      <w:pPr>
        <w:rPr>
          <w:sz w:val="32"/>
          <w:szCs w:val="32"/>
        </w:rPr>
      </w:pPr>
      <w:r w:rsidRPr="00B45A29">
        <w:rPr>
          <w:sz w:val="32"/>
          <w:szCs w:val="32"/>
        </w:rPr>
        <w:t>Filter(</w:t>
      </w:r>
    </w:p>
    <w:p w14:paraId="7C55D273" w14:textId="77777777" w:rsidR="00B45A29" w:rsidRPr="00B45A29" w:rsidRDefault="00B45A29" w:rsidP="00B45A29">
      <w:pPr>
        <w:rPr>
          <w:sz w:val="32"/>
          <w:szCs w:val="32"/>
        </w:rPr>
      </w:pPr>
      <w:r w:rsidRPr="00B45A29">
        <w:rPr>
          <w:sz w:val="32"/>
          <w:szCs w:val="32"/>
        </w:rPr>
        <w:t xml:space="preserve">    Table,</w:t>
      </w:r>
    </w:p>
    <w:p w14:paraId="03779006" w14:textId="77777777" w:rsidR="00B45A29" w:rsidRPr="00B45A29" w:rsidRDefault="00B45A29" w:rsidP="00B45A29">
      <w:pPr>
        <w:rPr>
          <w:sz w:val="32"/>
          <w:szCs w:val="32"/>
        </w:rPr>
      </w:pPr>
      <w:r w:rsidRPr="00B45A29">
        <w:rPr>
          <w:sz w:val="32"/>
          <w:szCs w:val="32"/>
        </w:rPr>
        <w:t xml:space="preserve">    Condition</w:t>
      </w:r>
    </w:p>
    <w:p w14:paraId="1CDCEE9A" w14:textId="77777777" w:rsidR="00B45A29" w:rsidRPr="00B45A29" w:rsidRDefault="00B45A29" w:rsidP="00B45A29">
      <w:pPr>
        <w:rPr>
          <w:sz w:val="32"/>
          <w:szCs w:val="32"/>
        </w:rPr>
      </w:pPr>
      <w:r w:rsidRPr="00B45A29">
        <w:rPr>
          <w:sz w:val="32"/>
          <w:szCs w:val="32"/>
        </w:rPr>
        <w:t>)</w:t>
      </w:r>
    </w:p>
    <w:p w14:paraId="62BA5B2A" w14:textId="77777777" w:rsidR="00B45A29" w:rsidRPr="00B45A29" w:rsidRDefault="00B45A29" w:rsidP="00B45A29">
      <w:pPr>
        <w:rPr>
          <w:sz w:val="32"/>
          <w:szCs w:val="32"/>
        </w:rPr>
      </w:pPr>
      <w:r w:rsidRPr="00B45A29">
        <w:rPr>
          <w:sz w:val="32"/>
          <w:szCs w:val="32"/>
        </w:rPr>
        <w:t>Purpose:</w:t>
      </w:r>
    </w:p>
    <w:p w14:paraId="22485691" w14:textId="77777777" w:rsidR="00B45A29" w:rsidRPr="00B45A29" w:rsidRDefault="00B45A29" w:rsidP="00B45A29">
      <w:pPr>
        <w:rPr>
          <w:b/>
          <w:bCs/>
          <w:sz w:val="32"/>
          <w:szCs w:val="32"/>
        </w:rPr>
      </w:pPr>
      <w:r w:rsidRPr="00B45A29">
        <w:rPr>
          <w:b/>
          <w:bCs/>
          <w:sz w:val="32"/>
          <w:szCs w:val="32"/>
        </w:rPr>
        <w:t>Return matching records.</w:t>
      </w:r>
    </w:p>
    <w:p w14:paraId="4C2DB943" w14:textId="77777777" w:rsidR="00B45A29" w:rsidRPr="00B45A29" w:rsidRDefault="00B45A29" w:rsidP="00B45A29">
      <w:pPr>
        <w:rPr>
          <w:sz w:val="32"/>
          <w:szCs w:val="32"/>
        </w:rPr>
      </w:pPr>
      <w:r w:rsidRPr="00B45A29">
        <w:rPr>
          <w:sz w:val="32"/>
          <w:szCs w:val="32"/>
        </w:rPr>
        <w:pict w14:anchorId="61D7D2B6">
          <v:rect id="_x0000_i8034" style="width:0;height:1.5pt" o:hralign="center" o:hrstd="t" o:hr="t" fillcolor="#a0a0a0" stroked="f"/>
        </w:pict>
      </w:r>
    </w:p>
    <w:p w14:paraId="11292F36" w14:textId="77777777" w:rsidR="00B45A29" w:rsidRPr="00B45A29" w:rsidRDefault="00B45A29" w:rsidP="00B45A29">
      <w:pPr>
        <w:rPr>
          <w:b/>
          <w:bCs/>
          <w:sz w:val="32"/>
          <w:szCs w:val="32"/>
        </w:rPr>
      </w:pPr>
      <w:r w:rsidRPr="00B45A29">
        <w:rPr>
          <w:b/>
          <w:bCs/>
          <w:sz w:val="32"/>
          <w:szCs w:val="32"/>
        </w:rPr>
        <w:t>189. Sort</w:t>
      </w:r>
    </w:p>
    <w:p w14:paraId="7404E55C" w14:textId="77777777" w:rsidR="00B45A29" w:rsidRPr="00B45A29" w:rsidRDefault="00B45A29" w:rsidP="00B45A29">
      <w:pPr>
        <w:rPr>
          <w:sz w:val="32"/>
          <w:szCs w:val="32"/>
        </w:rPr>
      </w:pPr>
      <w:r w:rsidRPr="00B45A29">
        <w:rPr>
          <w:sz w:val="32"/>
          <w:szCs w:val="32"/>
        </w:rPr>
        <w:t>Use:</w:t>
      </w:r>
    </w:p>
    <w:p w14:paraId="7ADFE3D8" w14:textId="77777777" w:rsidR="00B45A29" w:rsidRPr="00B45A29" w:rsidRDefault="00B45A29" w:rsidP="00B45A29">
      <w:pPr>
        <w:rPr>
          <w:sz w:val="32"/>
          <w:szCs w:val="32"/>
        </w:rPr>
      </w:pPr>
      <w:r w:rsidRPr="00B45A29">
        <w:rPr>
          <w:sz w:val="32"/>
          <w:szCs w:val="32"/>
        </w:rPr>
        <w:t>Sort(</w:t>
      </w:r>
    </w:p>
    <w:p w14:paraId="7A34C52F" w14:textId="77777777" w:rsidR="00B45A29" w:rsidRPr="00B45A29" w:rsidRDefault="00B45A29" w:rsidP="00B45A29">
      <w:pPr>
        <w:rPr>
          <w:sz w:val="32"/>
          <w:szCs w:val="32"/>
        </w:rPr>
      </w:pPr>
      <w:r w:rsidRPr="00B45A29">
        <w:rPr>
          <w:sz w:val="32"/>
          <w:szCs w:val="32"/>
        </w:rPr>
        <w:t xml:space="preserve">    Table,</w:t>
      </w:r>
    </w:p>
    <w:p w14:paraId="557D95AF" w14:textId="77777777" w:rsidR="00B45A29" w:rsidRPr="00B45A29" w:rsidRDefault="00B45A29" w:rsidP="00B45A29">
      <w:pPr>
        <w:rPr>
          <w:sz w:val="32"/>
          <w:szCs w:val="32"/>
        </w:rPr>
      </w:pPr>
      <w:r w:rsidRPr="00B45A29">
        <w:rPr>
          <w:sz w:val="32"/>
          <w:szCs w:val="32"/>
        </w:rPr>
        <w:t xml:space="preserve">    SortExpression,</w:t>
      </w:r>
    </w:p>
    <w:p w14:paraId="4DE42CEB" w14:textId="77777777" w:rsidR="00B45A29" w:rsidRPr="00B45A29" w:rsidRDefault="00B45A29" w:rsidP="00B45A29">
      <w:pPr>
        <w:rPr>
          <w:sz w:val="32"/>
          <w:szCs w:val="32"/>
        </w:rPr>
      </w:pPr>
      <w:r w:rsidRPr="00B45A29">
        <w:rPr>
          <w:sz w:val="32"/>
          <w:szCs w:val="32"/>
        </w:rPr>
        <w:t xml:space="preserve">    SortOrder.Descending</w:t>
      </w:r>
    </w:p>
    <w:p w14:paraId="459C251D" w14:textId="77777777" w:rsidR="00B45A29" w:rsidRPr="00B45A29" w:rsidRDefault="00B45A29" w:rsidP="00B45A29">
      <w:pPr>
        <w:rPr>
          <w:sz w:val="32"/>
          <w:szCs w:val="32"/>
        </w:rPr>
      </w:pPr>
      <w:r w:rsidRPr="00B45A29">
        <w:rPr>
          <w:sz w:val="32"/>
          <w:szCs w:val="32"/>
        </w:rPr>
        <w:t>)</w:t>
      </w:r>
    </w:p>
    <w:p w14:paraId="1248990A" w14:textId="77777777" w:rsidR="00B45A29" w:rsidRPr="00B45A29" w:rsidRDefault="00B45A29" w:rsidP="00B45A29">
      <w:pPr>
        <w:rPr>
          <w:sz w:val="32"/>
          <w:szCs w:val="32"/>
        </w:rPr>
      </w:pPr>
      <w:r w:rsidRPr="00B45A29">
        <w:rPr>
          <w:sz w:val="32"/>
          <w:szCs w:val="32"/>
        </w:rPr>
        <w:lastRenderedPageBreak/>
        <w:t>Purpose:</w:t>
      </w:r>
    </w:p>
    <w:p w14:paraId="0623BD66" w14:textId="77777777" w:rsidR="00B45A29" w:rsidRPr="00B45A29" w:rsidRDefault="00B45A29" w:rsidP="00B45A29">
      <w:pPr>
        <w:rPr>
          <w:b/>
          <w:bCs/>
          <w:sz w:val="32"/>
          <w:szCs w:val="32"/>
        </w:rPr>
      </w:pPr>
      <w:r w:rsidRPr="00B45A29">
        <w:rPr>
          <w:b/>
          <w:bCs/>
          <w:sz w:val="32"/>
          <w:szCs w:val="32"/>
        </w:rPr>
        <w:t>Order records.</w:t>
      </w:r>
    </w:p>
    <w:p w14:paraId="24259E57" w14:textId="77777777" w:rsidR="00B45A29" w:rsidRPr="00B45A29" w:rsidRDefault="00B45A29" w:rsidP="00B45A29">
      <w:pPr>
        <w:rPr>
          <w:sz w:val="32"/>
          <w:szCs w:val="32"/>
        </w:rPr>
      </w:pPr>
      <w:r w:rsidRPr="00B45A29">
        <w:rPr>
          <w:sz w:val="32"/>
          <w:szCs w:val="32"/>
        </w:rPr>
        <w:pict w14:anchorId="2FBB69E2">
          <v:rect id="_x0000_i8035" style="width:0;height:1.5pt" o:hralign="center" o:hrstd="t" o:hr="t" fillcolor="#a0a0a0" stroked="f"/>
        </w:pict>
      </w:r>
    </w:p>
    <w:p w14:paraId="5238307E" w14:textId="77777777" w:rsidR="00B45A29" w:rsidRPr="00B45A29" w:rsidRDefault="00B45A29" w:rsidP="00B45A29">
      <w:pPr>
        <w:rPr>
          <w:b/>
          <w:bCs/>
          <w:sz w:val="32"/>
          <w:szCs w:val="32"/>
        </w:rPr>
      </w:pPr>
      <w:r w:rsidRPr="00B45A29">
        <w:rPr>
          <w:b/>
          <w:bCs/>
          <w:sz w:val="32"/>
          <w:szCs w:val="32"/>
        </w:rPr>
        <w:t>190. Selected Record</w:t>
      </w:r>
    </w:p>
    <w:p w14:paraId="50A93727" w14:textId="77777777" w:rsidR="00B45A29" w:rsidRPr="00B45A29" w:rsidRDefault="00B45A29" w:rsidP="00B45A29">
      <w:pPr>
        <w:rPr>
          <w:sz w:val="32"/>
          <w:szCs w:val="32"/>
        </w:rPr>
      </w:pPr>
      <w:r w:rsidRPr="00B45A29">
        <w:rPr>
          <w:sz w:val="32"/>
          <w:szCs w:val="32"/>
        </w:rPr>
        <w:t>Use:</w:t>
      </w:r>
    </w:p>
    <w:p w14:paraId="06B5A3CB" w14:textId="77777777" w:rsidR="00B45A29" w:rsidRPr="00B45A29" w:rsidRDefault="00B45A29" w:rsidP="00B45A29">
      <w:pPr>
        <w:rPr>
          <w:sz w:val="32"/>
          <w:szCs w:val="32"/>
        </w:rPr>
      </w:pPr>
      <w:r w:rsidRPr="00B45A29">
        <w:rPr>
          <w:sz w:val="32"/>
          <w:szCs w:val="32"/>
        </w:rPr>
        <w:t>Set(</w:t>
      </w:r>
    </w:p>
    <w:p w14:paraId="0159674F" w14:textId="77777777" w:rsidR="00B45A29" w:rsidRPr="00B45A29" w:rsidRDefault="00B45A29" w:rsidP="00B45A29">
      <w:pPr>
        <w:rPr>
          <w:sz w:val="32"/>
          <w:szCs w:val="32"/>
        </w:rPr>
      </w:pPr>
      <w:r w:rsidRPr="00B45A29">
        <w:rPr>
          <w:sz w:val="32"/>
          <w:szCs w:val="32"/>
        </w:rPr>
        <w:t xml:space="preserve">    varSelectedRequest,</w:t>
      </w:r>
    </w:p>
    <w:p w14:paraId="5DDCFCE4" w14:textId="77777777" w:rsidR="00B45A29" w:rsidRPr="00B45A29" w:rsidRDefault="00B45A29" w:rsidP="00B45A29">
      <w:pPr>
        <w:rPr>
          <w:sz w:val="32"/>
          <w:szCs w:val="32"/>
        </w:rPr>
      </w:pPr>
      <w:r w:rsidRPr="00B45A29">
        <w:rPr>
          <w:sz w:val="32"/>
          <w:szCs w:val="32"/>
        </w:rPr>
        <w:t xml:space="preserve">    ThisItem</w:t>
      </w:r>
    </w:p>
    <w:p w14:paraId="01DEA3B4" w14:textId="77777777" w:rsidR="00B45A29" w:rsidRPr="00B45A29" w:rsidRDefault="00B45A29" w:rsidP="00B45A29">
      <w:pPr>
        <w:rPr>
          <w:sz w:val="32"/>
          <w:szCs w:val="32"/>
        </w:rPr>
      </w:pPr>
      <w:r w:rsidRPr="00B45A29">
        <w:rPr>
          <w:sz w:val="32"/>
          <w:szCs w:val="32"/>
        </w:rPr>
        <w:t>)</w:t>
      </w:r>
    </w:p>
    <w:p w14:paraId="553AEC68" w14:textId="77777777" w:rsidR="00B45A29" w:rsidRPr="00B45A29" w:rsidRDefault="00B45A29" w:rsidP="00B45A29">
      <w:pPr>
        <w:rPr>
          <w:sz w:val="32"/>
          <w:szCs w:val="32"/>
        </w:rPr>
      </w:pPr>
      <w:r w:rsidRPr="00B45A29">
        <w:rPr>
          <w:sz w:val="32"/>
          <w:szCs w:val="32"/>
        </w:rPr>
        <w:t>Purpose:</w:t>
      </w:r>
    </w:p>
    <w:p w14:paraId="508C3E94" w14:textId="77777777" w:rsidR="00B45A29" w:rsidRPr="00B45A29" w:rsidRDefault="00B45A29" w:rsidP="00B45A29">
      <w:pPr>
        <w:rPr>
          <w:b/>
          <w:bCs/>
          <w:sz w:val="32"/>
          <w:szCs w:val="32"/>
        </w:rPr>
      </w:pPr>
      <w:r w:rsidRPr="00B45A29">
        <w:rPr>
          <w:b/>
          <w:bCs/>
          <w:sz w:val="32"/>
          <w:szCs w:val="32"/>
        </w:rPr>
        <w:t>Remember what user selected.</w:t>
      </w:r>
    </w:p>
    <w:p w14:paraId="2F499AB8" w14:textId="77777777" w:rsidR="00B45A29" w:rsidRPr="00B45A29" w:rsidRDefault="00B45A29" w:rsidP="00B45A29">
      <w:pPr>
        <w:rPr>
          <w:sz w:val="32"/>
          <w:szCs w:val="32"/>
        </w:rPr>
      </w:pPr>
      <w:r w:rsidRPr="00B45A29">
        <w:rPr>
          <w:sz w:val="32"/>
          <w:szCs w:val="32"/>
        </w:rPr>
        <w:pict w14:anchorId="43D9CDCE">
          <v:rect id="_x0000_i8036" style="width:0;height:1.5pt" o:hralign="center" o:hrstd="t" o:hr="t" fillcolor="#a0a0a0" stroked="f"/>
        </w:pict>
      </w:r>
    </w:p>
    <w:p w14:paraId="35C14E59" w14:textId="77777777" w:rsidR="00B45A29" w:rsidRPr="00B45A29" w:rsidRDefault="00B45A29" w:rsidP="00B45A29">
      <w:pPr>
        <w:rPr>
          <w:b/>
          <w:bCs/>
          <w:sz w:val="32"/>
          <w:szCs w:val="32"/>
        </w:rPr>
      </w:pPr>
      <w:r w:rsidRPr="00B45A29">
        <w:rPr>
          <w:b/>
          <w:bCs/>
          <w:sz w:val="32"/>
          <w:szCs w:val="32"/>
        </w:rPr>
        <w:t>191. Edit Existing Record</w:t>
      </w:r>
    </w:p>
    <w:p w14:paraId="53E78D70" w14:textId="77777777" w:rsidR="00B45A29" w:rsidRPr="00B45A29" w:rsidRDefault="00B45A29" w:rsidP="00B45A29">
      <w:pPr>
        <w:rPr>
          <w:sz w:val="32"/>
          <w:szCs w:val="32"/>
        </w:rPr>
      </w:pPr>
      <w:r w:rsidRPr="00B45A29">
        <w:rPr>
          <w:sz w:val="32"/>
          <w:szCs w:val="32"/>
        </w:rPr>
        <w:t>Use:</w:t>
      </w:r>
    </w:p>
    <w:p w14:paraId="7529EB1C" w14:textId="77777777" w:rsidR="00B45A29" w:rsidRPr="00B45A29" w:rsidRDefault="00B45A29" w:rsidP="00B45A29">
      <w:pPr>
        <w:rPr>
          <w:sz w:val="32"/>
          <w:szCs w:val="32"/>
        </w:rPr>
      </w:pPr>
      <w:r w:rsidRPr="00B45A29">
        <w:rPr>
          <w:sz w:val="32"/>
          <w:szCs w:val="32"/>
        </w:rPr>
        <w:t>EditForm(frmLeaveRequest)</w:t>
      </w:r>
    </w:p>
    <w:p w14:paraId="642D80D0" w14:textId="77777777" w:rsidR="00B45A29" w:rsidRPr="00B45A29" w:rsidRDefault="00B45A29" w:rsidP="00B45A29">
      <w:pPr>
        <w:rPr>
          <w:sz w:val="32"/>
          <w:szCs w:val="32"/>
        </w:rPr>
      </w:pPr>
      <w:r w:rsidRPr="00B45A29">
        <w:rPr>
          <w:sz w:val="32"/>
          <w:szCs w:val="32"/>
        </w:rPr>
        <w:t>then:</w:t>
      </w:r>
    </w:p>
    <w:p w14:paraId="40B39E47" w14:textId="77777777" w:rsidR="00B45A29" w:rsidRPr="00B45A29" w:rsidRDefault="00B45A29" w:rsidP="00B45A29">
      <w:pPr>
        <w:rPr>
          <w:sz w:val="32"/>
          <w:szCs w:val="32"/>
        </w:rPr>
      </w:pPr>
      <w:r w:rsidRPr="00B45A29">
        <w:rPr>
          <w:sz w:val="32"/>
          <w:szCs w:val="32"/>
        </w:rPr>
        <w:t>Navigate(scrNewRequest)</w:t>
      </w:r>
    </w:p>
    <w:p w14:paraId="45CBE727" w14:textId="77777777" w:rsidR="00B45A29" w:rsidRPr="00B45A29" w:rsidRDefault="00B45A29" w:rsidP="00B45A29">
      <w:pPr>
        <w:rPr>
          <w:sz w:val="32"/>
          <w:szCs w:val="32"/>
        </w:rPr>
      </w:pPr>
      <w:r w:rsidRPr="00B45A29">
        <w:rPr>
          <w:sz w:val="32"/>
          <w:szCs w:val="32"/>
        </w:rPr>
        <w:pict w14:anchorId="15B93559">
          <v:rect id="_x0000_i8037" style="width:0;height:1.5pt" o:hralign="center" o:hrstd="t" o:hr="t" fillcolor="#a0a0a0" stroked="f"/>
        </w:pict>
      </w:r>
    </w:p>
    <w:p w14:paraId="3A6FA972" w14:textId="77777777" w:rsidR="00B45A29" w:rsidRPr="00B45A29" w:rsidRDefault="00B45A29" w:rsidP="00B45A29">
      <w:pPr>
        <w:rPr>
          <w:b/>
          <w:bCs/>
          <w:sz w:val="32"/>
          <w:szCs w:val="32"/>
        </w:rPr>
      </w:pPr>
      <w:r w:rsidRPr="00B45A29">
        <w:rPr>
          <w:b/>
          <w:bCs/>
          <w:sz w:val="32"/>
          <w:szCs w:val="32"/>
        </w:rPr>
        <w:t>192. Create New Record</w:t>
      </w:r>
    </w:p>
    <w:p w14:paraId="68C451EE" w14:textId="77777777" w:rsidR="00B45A29" w:rsidRPr="00B45A29" w:rsidRDefault="00B45A29" w:rsidP="00B45A29">
      <w:pPr>
        <w:rPr>
          <w:sz w:val="32"/>
          <w:szCs w:val="32"/>
        </w:rPr>
      </w:pPr>
      <w:r w:rsidRPr="00B45A29">
        <w:rPr>
          <w:sz w:val="32"/>
          <w:szCs w:val="32"/>
        </w:rPr>
        <w:t>Use:</w:t>
      </w:r>
    </w:p>
    <w:p w14:paraId="4E87F74B" w14:textId="77777777" w:rsidR="00B45A29" w:rsidRPr="00B45A29" w:rsidRDefault="00B45A29" w:rsidP="00B45A29">
      <w:pPr>
        <w:rPr>
          <w:sz w:val="32"/>
          <w:szCs w:val="32"/>
        </w:rPr>
      </w:pPr>
      <w:r w:rsidRPr="00B45A29">
        <w:rPr>
          <w:sz w:val="32"/>
          <w:szCs w:val="32"/>
        </w:rPr>
        <w:t>NewForm(frmLeaveRequest)</w:t>
      </w:r>
    </w:p>
    <w:p w14:paraId="5126DE4C" w14:textId="77777777" w:rsidR="00B45A29" w:rsidRPr="00B45A29" w:rsidRDefault="00B45A29" w:rsidP="00B45A29">
      <w:pPr>
        <w:rPr>
          <w:sz w:val="32"/>
          <w:szCs w:val="32"/>
        </w:rPr>
      </w:pPr>
      <w:r w:rsidRPr="00B45A29">
        <w:rPr>
          <w:sz w:val="32"/>
          <w:szCs w:val="32"/>
        </w:rPr>
        <w:t>then:</w:t>
      </w:r>
    </w:p>
    <w:p w14:paraId="5B2AF295" w14:textId="77777777" w:rsidR="00B45A29" w:rsidRPr="00B45A29" w:rsidRDefault="00B45A29" w:rsidP="00B45A29">
      <w:pPr>
        <w:rPr>
          <w:sz w:val="32"/>
          <w:szCs w:val="32"/>
        </w:rPr>
      </w:pPr>
      <w:r w:rsidRPr="00B45A29">
        <w:rPr>
          <w:sz w:val="32"/>
          <w:szCs w:val="32"/>
        </w:rPr>
        <w:lastRenderedPageBreak/>
        <w:t>Navigate(scrNewRequest)</w:t>
      </w:r>
    </w:p>
    <w:p w14:paraId="19A92A54" w14:textId="77777777" w:rsidR="00B45A29" w:rsidRPr="00B45A29" w:rsidRDefault="00B45A29" w:rsidP="00B45A29">
      <w:pPr>
        <w:rPr>
          <w:sz w:val="32"/>
          <w:szCs w:val="32"/>
        </w:rPr>
      </w:pPr>
      <w:r w:rsidRPr="00B45A29">
        <w:rPr>
          <w:sz w:val="32"/>
          <w:szCs w:val="32"/>
        </w:rPr>
        <w:pict w14:anchorId="7D40652E">
          <v:rect id="_x0000_i8038" style="width:0;height:1.5pt" o:hralign="center" o:hrstd="t" o:hr="t" fillcolor="#a0a0a0" stroked="f"/>
        </w:pict>
      </w:r>
    </w:p>
    <w:p w14:paraId="09C99716" w14:textId="77777777" w:rsidR="00B45A29" w:rsidRPr="00B45A29" w:rsidRDefault="00B45A29" w:rsidP="00B45A29">
      <w:pPr>
        <w:rPr>
          <w:b/>
          <w:bCs/>
          <w:sz w:val="32"/>
          <w:szCs w:val="32"/>
        </w:rPr>
      </w:pPr>
      <w:r w:rsidRPr="00B45A29">
        <w:rPr>
          <w:b/>
          <w:bCs/>
          <w:sz w:val="32"/>
          <w:szCs w:val="32"/>
        </w:rPr>
        <w:t>193. Save</w:t>
      </w:r>
    </w:p>
    <w:p w14:paraId="15B5CDCF" w14:textId="77777777" w:rsidR="00B45A29" w:rsidRPr="00B45A29" w:rsidRDefault="00B45A29" w:rsidP="00B45A29">
      <w:pPr>
        <w:rPr>
          <w:sz w:val="32"/>
          <w:szCs w:val="32"/>
        </w:rPr>
      </w:pPr>
      <w:r w:rsidRPr="00B45A29">
        <w:rPr>
          <w:sz w:val="32"/>
          <w:szCs w:val="32"/>
        </w:rPr>
        <w:t>Use:</w:t>
      </w:r>
    </w:p>
    <w:p w14:paraId="7AA5351E" w14:textId="77777777" w:rsidR="00B45A29" w:rsidRPr="00B45A29" w:rsidRDefault="00B45A29" w:rsidP="00B45A29">
      <w:pPr>
        <w:rPr>
          <w:sz w:val="32"/>
          <w:szCs w:val="32"/>
        </w:rPr>
      </w:pPr>
      <w:r w:rsidRPr="00B45A29">
        <w:rPr>
          <w:sz w:val="32"/>
          <w:szCs w:val="32"/>
        </w:rPr>
        <w:t>SubmitForm(frmLeaveRequest)</w:t>
      </w:r>
    </w:p>
    <w:p w14:paraId="2EF3C592" w14:textId="77777777" w:rsidR="00B45A29" w:rsidRPr="00B45A29" w:rsidRDefault="00B45A29" w:rsidP="00B45A29">
      <w:pPr>
        <w:rPr>
          <w:sz w:val="32"/>
          <w:szCs w:val="32"/>
        </w:rPr>
      </w:pPr>
      <w:r w:rsidRPr="00B45A29">
        <w:rPr>
          <w:sz w:val="32"/>
          <w:szCs w:val="32"/>
        </w:rPr>
        <w:pict w14:anchorId="2A768B5A">
          <v:rect id="_x0000_i8039" style="width:0;height:1.5pt" o:hralign="center" o:hrstd="t" o:hr="t" fillcolor="#a0a0a0" stroked="f"/>
        </w:pict>
      </w:r>
    </w:p>
    <w:p w14:paraId="58EF4DAD" w14:textId="77777777" w:rsidR="00B45A29" w:rsidRPr="00B45A29" w:rsidRDefault="00B45A29" w:rsidP="00B45A29">
      <w:pPr>
        <w:rPr>
          <w:b/>
          <w:bCs/>
          <w:sz w:val="32"/>
          <w:szCs w:val="32"/>
        </w:rPr>
      </w:pPr>
      <w:r w:rsidRPr="00B45A29">
        <w:rPr>
          <w:b/>
          <w:bCs/>
          <w:sz w:val="32"/>
          <w:szCs w:val="32"/>
        </w:rPr>
        <w:t>194. Cancel</w:t>
      </w:r>
    </w:p>
    <w:p w14:paraId="6F83C54E" w14:textId="77777777" w:rsidR="00B45A29" w:rsidRPr="00B45A29" w:rsidRDefault="00B45A29" w:rsidP="00B45A29">
      <w:pPr>
        <w:rPr>
          <w:sz w:val="32"/>
          <w:szCs w:val="32"/>
        </w:rPr>
      </w:pPr>
      <w:r w:rsidRPr="00B45A29">
        <w:rPr>
          <w:sz w:val="32"/>
          <w:szCs w:val="32"/>
        </w:rPr>
        <w:t>Use:</w:t>
      </w:r>
    </w:p>
    <w:p w14:paraId="2D352AE9" w14:textId="77777777" w:rsidR="00B45A29" w:rsidRPr="00B45A29" w:rsidRDefault="00B45A29" w:rsidP="00B45A29">
      <w:pPr>
        <w:rPr>
          <w:sz w:val="32"/>
          <w:szCs w:val="32"/>
        </w:rPr>
      </w:pPr>
      <w:r w:rsidRPr="00B45A29">
        <w:rPr>
          <w:sz w:val="32"/>
          <w:szCs w:val="32"/>
        </w:rPr>
        <w:t>ResetForm(frmLeaveRequest);</w:t>
      </w:r>
    </w:p>
    <w:p w14:paraId="6BBC03EF" w14:textId="77777777" w:rsidR="00B45A29" w:rsidRPr="00B45A29" w:rsidRDefault="00B45A29" w:rsidP="00B45A29">
      <w:pPr>
        <w:rPr>
          <w:sz w:val="32"/>
          <w:szCs w:val="32"/>
        </w:rPr>
      </w:pPr>
      <w:r w:rsidRPr="00B45A29">
        <w:rPr>
          <w:sz w:val="32"/>
          <w:szCs w:val="32"/>
        </w:rPr>
        <w:t>Back()</w:t>
      </w:r>
    </w:p>
    <w:p w14:paraId="26EFD91E" w14:textId="77777777" w:rsidR="00B45A29" w:rsidRPr="00B45A29" w:rsidRDefault="00B45A29" w:rsidP="00B45A29">
      <w:pPr>
        <w:rPr>
          <w:sz w:val="32"/>
          <w:szCs w:val="32"/>
        </w:rPr>
      </w:pPr>
      <w:r w:rsidRPr="00B45A29">
        <w:rPr>
          <w:sz w:val="32"/>
          <w:szCs w:val="32"/>
        </w:rPr>
        <w:pict w14:anchorId="20CCB611">
          <v:rect id="_x0000_i8040" style="width:0;height:1.5pt" o:hralign="center" o:hrstd="t" o:hr="t" fillcolor="#a0a0a0" stroked="f"/>
        </w:pict>
      </w:r>
    </w:p>
    <w:p w14:paraId="5A691FF3" w14:textId="77777777" w:rsidR="00B45A29" w:rsidRPr="00B45A29" w:rsidRDefault="00B45A29" w:rsidP="00B45A29">
      <w:pPr>
        <w:rPr>
          <w:b/>
          <w:bCs/>
          <w:sz w:val="32"/>
          <w:szCs w:val="32"/>
        </w:rPr>
      </w:pPr>
      <w:r w:rsidRPr="00B45A29">
        <w:rPr>
          <w:b/>
          <w:bCs/>
          <w:sz w:val="32"/>
          <w:szCs w:val="32"/>
        </w:rPr>
        <w:t>195. Clear Search</w:t>
      </w:r>
    </w:p>
    <w:p w14:paraId="0DFB9522" w14:textId="77777777" w:rsidR="00B45A29" w:rsidRPr="00B45A29" w:rsidRDefault="00B45A29" w:rsidP="00B45A29">
      <w:pPr>
        <w:rPr>
          <w:sz w:val="32"/>
          <w:szCs w:val="32"/>
        </w:rPr>
      </w:pPr>
      <w:r w:rsidRPr="00B45A29">
        <w:rPr>
          <w:sz w:val="32"/>
          <w:szCs w:val="32"/>
        </w:rPr>
        <w:t>Use:</w:t>
      </w:r>
    </w:p>
    <w:p w14:paraId="0794E364" w14:textId="77777777" w:rsidR="00B45A29" w:rsidRPr="00B45A29" w:rsidRDefault="00B45A29" w:rsidP="00B45A29">
      <w:pPr>
        <w:rPr>
          <w:sz w:val="32"/>
          <w:szCs w:val="32"/>
        </w:rPr>
      </w:pPr>
      <w:r w:rsidRPr="00B45A29">
        <w:rPr>
          <w:sz w:val="32"/>
          <w:szCs w:val="32"/>
        </w:rPr>
        <w:t>Reset(txtRequestSearch)</w:t>
      </w:r>
    </w:p>
    <w:p w14:paraId="75E422FB" w14:textId="77777777" w:rsidR="00B45A29" w:rsidRPr="00B45A29" w:rsidRDefault="00B45A29" w:rsidP="00B45A29">
      <w:pPr>
        <w:rPr>
          <w:sz w:val="32"/>
          <w:szCs w:val="32"/>
        </w:rPr>
      </w:pPr>
      <w:r w:rsidRPr="00B45A29">
        <w:rPr>
          <w:sz w:val="32"/>
          <w:szCs w:val="32"/>
        </w:rPr>
        <w:pict w14:anchorId="687170C2">
          <v:rect id="_x0000_i8041" style="width:0;height:1.5pt" o:hralign="center" o:hrstd="t" o:hr="t" fillcolor="#a0a0a0" stroked="f"/>
        </w:pict>
      </w:r>
    </w:p>
    <w:p w14:paraId="4C1EE51A" w14:textId="77777777" w:rsidR="00B45A29" w:rsidRPr="00B45A29" w:rsidRDefault="00B45A29" w:rsidP="00B45A29">
      <w:pPr>
        <w:rPr>
          <w:b/>
          <w:bCs/>
          <w:sz w:val="32"/>
          <w:szCs w:val="32"/>
        </w:rPr>
      </w:pPr>
      <w:r w:rsidRPr="00B45A29">
        <w:rPr>
          <w:b/>
          <w:bCs/>
          <w:sz w:val="32"/>
          <w:szCs w:val="32"/>
        </w:rPr>
        <w:t>196. Empty Table Test</w:t>
      </w:r>
    </w:p>
    <w:p w14:paraId="58480244" w14:textId="77777777" w:rsidR="00B45A29" w:rsidRPr="00B45A29" w:rsidRDefault="00B45A29" w:rsidP="00B45A29">
      <w:pPr>
        <w:rPr>
          <w:sz w:val="32"/>
          <w:szCs w:val="32"/>
        </w:rPr>
      </w:pPr>
      <w:r w:rsidRPr="00B45A29">
        <w:rPr>
          <w:sz w:val="32"/>
          <w:szCs w:val="32"/>
        </w:rPr>
        <w:t>Use:</w:t>
      </w:r>
    </w:p>
    <w:p w14:paraId="5D8BD327" w14:textId="77777777" w:rsidR="00B45A29" w:rsidRPr="00B45A29" w:rsidRDefault="00B45A29" w:rsidP="00B45A29">
      <w:pPr>
        <w:rPr>
          <w:sz w:val="32"/>
          <w:szCs w:val="32"/>
        </w:rPr>
      </w:pPr>
      <w:r w:rsidRPr="00B45A29">
        <w:rPr>
          <w:sz w:val="32"/>
          <w:szCs w:val="32"/>
        </w:rPr>
        <w:t>IsEmpty(...)</w:t>
      </w:r>
    </w:p>
    <w:p w14:paraId="583060F3" w14:textId="77777777" w:rsidR="00B45A29" w:rsidRPr="00B45A29" w:rsidRDefault="00B45A29" w:rsidP="00B45A29">
      <w:pPr>
        <w:rPr>
          <w:sz w:val="32"/>
          <w:szCs w:val="32"/>
        </w:rPr>
      </w:pPr>
      <w:r w:rsidRPr="00B45A29">
        <w:rPr>
          <w:sz w:val="32"/>
          <w:szCs w:val="32"/>
        </w:rPr>
        <w:pict w14:anchorId="62FFA05C">
          <v:rect id="_x0000_i8042" style="width:0;height:1.5pt" o:hralign="center" o:hrstd="t" o:hr="t" fillcolor="#a0a0a0" stroked="f"/>
        </w:pict>
      </w:r>
    </w:p>
    <w:p w14:paraId="530425B0" w14:textId="77777777" w:rsidR="00B45A29" w:rsidRPr="00B45A29" w:rsidRDefault="00B45A29" w:rsidP="00B45A29">
      <w:pPr>
        <w:rPr>
          <w:b/>
          <w:bCs/>
          <w:sz w:val="32"/>
          <w:szCs w:val="32"/>
        </w:rPr>
      </w:pPr>
      <w:r w:rsidRPr="00B45A29">
        <w:rPr>
          <w:b/>
          <w:bCs/>
          <w:sz w:val="32"/>
          <w:szCs w:val="32"/>
        </w:rPr>
        <w:t>197. Blank Value Test</w:t>
      </w:r>
    </w:p>
    <w:p w14:paraId="6126C1DA" w14:textId="77777777" w:rsidR="00B45A29" w:rsidRPr="00B45A29" w:rsidRDefault="00B45A29" w:rsidP="00B45A29">
      <w:pPr>
        <w:rPr>
          <w:sz w:val="32"/>
          <w:szCs w:val="32"/>
        </w:rPr>
      </w:pPr>
      <w:r w:rsidRPr="00B45A29">
        <w:rPr>
          <w:sz w:val="32"/>
          <w:szCs w:val="32"/>
        </w:rPr>
        <w:t>Use:</w:t>
      </w:r>
    </w:p>
    <w:p w14:paraId="26E7BE22" w14:textId="77777777" w:rsidR="00B45A29" w:rsidRPr="00B45A29" w:rsidRDefault="00B45A29" w:rsidP="00B45A29">
      <w:pPr>
        <w:rPr>
          <w:sz w:val="32"/>
          <w:szCs w:val="32"/>
        </w:rPr>
      </w:pPr>
      <w:r w:rsidRPr="00B45A29">
        <w:rPr>
          <w:sz w:val="32"/>
          <w:szCs w:val="32"/>
        </w:rPr>
        <w:t>IsBlank(...)</w:t>
      </w:r>
    </w:p>
    <w:p w14:paraId="2375F472" w14:textId="77777777" w:rsidR="00B45A29" w:rsidRPr="00B45A29" w:rsidRDefault="00B45A29" w:rsidP="00B45A29">
      <w:pPr>
        <w:rPr>
          <w:sz w:val="32"/>
          <w:szCs w:val="32"/>
        </w:rPr>
      </w:pPr>
      <w:r w:rsidRPr="00B45A29">
        <w:rPr>
          <w:sz w:val="32"/>
          <w:szCs w:val="32"/>
        </w:rPr>
        <w:lastRenderedPageBreak/>
        <w:pict w14:anchorId="03B7DA1E">
          <v:rect id="_x0000_i8043" style="width:0;height:1.5pt" o:hralign="center" o:hrstd="t" o:hr="t" fillcolor="#a0a0a0" stroked="f"/>
        </w:pict>
      </w:r>
    </w:p>
    <w:p w14:paraId="7F2F87EF" w14:textId="77777777" w:rsidR="00B45A29" w:rsidRPr="00B45A29" w:rsidRDefault="00B45A29" w:rsidP="00B45A29">
      <w:pPr>
        <w:rPr>
          <w:b/>
          <w:bCs/>
          <w:sz w:val="32"/>
          <w:szCs w:val="32"/>
        </w:rPr>
      </w:pPr>
      <w:r w:rsidRPr="00B45A29">
        <w:rPr>
          <w:b/>
          <w:bCs/>
          <w:sz w:val="32"/>
          <w:szCs w:val="32"/>
        </w:rPr>
        <w:t>198. Day 6 Architecture</w:t>
      </w:r>
    </w:p>
    <w:p w14:paraId="5D7EE9D0" w14:textId="77777777" w:rsidR="00B45A29" w:rsidRPr="00B45A29" w:rsidRDefault="00B45A29" w:rsidP="00B45A29">
      <w:pPr>
        <w:rPr>
          <w:sz w:val="32"/>
          <w:szCs w:val="32"/>
        </w:rPr>
      </w:pPr>
      <w:r w:rsidRPr="00B45A29">
        <w:rPr>
          <w:sz w:val="32"/>
          <w:szCs w:val="32"/>
        </w:rPr>
        <w:t>DATAVERSE</w:t>
      </w:r>
    </w:p>
    <w:p w14:paraId="68DCB27E" w14:textId="77777777" w:rsidR="00B45A29" w:rsidRPr="00B45A29" w:rsidRDefault="00B45A29" w:rsidP="00B45A29">
      <w:pPr>
        <w:rPr>
          <w:sz w:val="32"/>
          <w:szCs w:val="32"/>
        </w:rPr>
      </w:pPr>
      <w:r w:rsidRPr="00B45A29">
        <w:rPr>
          <w:sz w:val="32"/>
          <w:szCs w:val="32"/>
        </w:rPr>
        <w:t xml:space="preserve">     |</w:t>
      </w:r>
    </w:p>
    <w:p w14:paraId="75B8751F" w14:textId="77777777" w:rsidR="00B45A29" w:rsidRPr="00B45A29" w:rsidRDefault="00B45A29" w:rsidP="00B45A29">
      <w:pPr>
        <w:rPr>
          <w:sz w:val="32"/>
          <w:szCs w:val="32"/>
        </w:rPr>
      </w:pPr>
      <w:r w:rsidRPr="00B45A29">
        <w:rPr>
          <w:sz w:val="32"/>
          <w:szCs w:val="32"/>
        </w:rPr>
        <w:t xml:space="preserve">     v</w:t>
      </w:r>
    </w:p>
    <w:p w14:paraId="40720EF0" w14:textId="77777777" w:rsidR="00B45A29" w:rsidRPr="00B45A29" w:rsidRDefault="00B45A29" w:rsidP="00B45A29">
      <w:pPr>
        <w:rPr>
          <w:sz w:val="32"/>
          <w:szCs w:val="32"/>
        </w:rPr>
      </w:pPr>
      <w:r w:rsidRPr="00B45A29">
        <w:rPr>
          <w:sz w:val="32"/>
          <w:szCs w:val="32"/>
        </w:rPr>
        <w:t>FILTER</w:t>
      </w:r>
    </w:p>
    <w:p w14:paraId="72B3DD95" w14:textId="77777777" w:rsidR="00B45A29" w:rsidRPr="00B45A29" w:rsidRDefault="00B45A29" w:rsidP="00B45A29">
      <w:pPr>
        <w:rPr>
          <w:sz w:val="32"/>
          <w:szCs w:val="32"/>
        </w:rPr>
      </w:pPr>
      <w:r w:rsidRPr="00B45A29">
        <w:rPr>
          <w:sz w:val="32"/>
          <w:szCs w:val="32"/>
        </w:rPr>
        <w:t xml:space="preserve">     |</w:t>
      </w:r>
    </w:p>
    <w:p w14:paraId="79489982" w14:textId="77777777" w:rsidR="00B45A29" w:rsidRPr="00B45A29" w:rsidRDefault="00B45A29" w:rsidP="00B45A29">
      <w:pPr>
        <w:rPr>
          <w:sz w:val="32"/>
          <w:szCs w:val="32"/>
        </w:rPr>
      </w:pPr>
      <w:r w:rsidRPr="00B45A29">
        <w:rPr>
          <w:sz w:val="32"/>
          <w:szCs w:val="32"/>
        </w:rPr>
        <w:t xml:space="preserve">     v</w:t>
      </w:r>
    </w:p>
    <w:p w14:paraId="7135FE25" w14:textId="77777777" w:rsidR="00B45A29" w:rsidRPr="00B45A29" w:rsidRDefault="00B45A29" w:rsidP="00B45A29">
      <w:pPr>
        <w:rPr>
          <w:sz w:val="32"/>
          <w:szCs w:val="32"/>
        </w:rPr>
      </w:pPr>
      <w:r w:rsidRPr="00B45A29">
        <w:rPr>
          <w:sz w:val="32"/>
          <w:szCs w:val="32"/>
        </w:rPr>
        <w:t>SEARCH</w:t>
      </w:r>
    </w:p>
    <w:p w14:paraId="3F63BD43" w14:textId="77777777" w:rsidR="00B45A29" w:rsidRPr="00B45A29" w:rsidRDefault="00B45A29" w:rsidP="00B45A29">
      <w:pPr>
        <w:rPr>
          <w:sz w:val="32"/>
          <w:szCs w:val="32"/>
        </w:rPr>
      </w:pPr>
      <w:r w:rsidRPr="00B45A29">
        <w:rPr>
          <w:sz w:val="32"/>
          <w:szCs w:val="32"/>
        </w:rPr>
        <w:t xml:space="preserve">     |</w:t>
      </w:r>
    </w:p>
    <w:p w14:paraId="70609BDD" w14:textId="77777777" w:rsidR="00B45A29" w:rsidRPr="00B45A29" w:rsidRDefault="00B45A29" w:rsidP="00B45A29">
      <w:pPr>
        <w:rPr>
          <w:sz w:val="32"/>
          <w:szCs w:val="32"/>
        </w:rPr>
      </w:pPr>
      <w:r w:rsidRPr="00B45A29">
        <w:rPr>
          <w:sz w:val="32"/>
          <w:szCs w:val="32"/>
        </w:rPr>
        <w:t xml:space="preserve">     v</w:t>
      </w:r>
    </w:p>
    <w:p w14:paraId="45485609" w14:textId="77777777" w:rsidR="00B45A29" w:rsidRPr="00B45A29" w:rsidRDefault="00B45A29" w:rsidP="00B45A29">
      <w:pPr>
        <w:rPr>
          <w:sz w:val="32"/>
          <w:szCs w:val="32"/>
        </w:rPr>
      </w:pPr>
      <w:r w:rsidRPr="00B45A29">
        <w:rPr>
          <w:sz w:val="32"/>
          <w:szCs w:val="32"/>
        </w:rPr>
        <w:t>SORT</w:t>
      </w:r>
    </w:p>
    <w:p w14:paraId="03196EB7" w14:textId="77777777" w:rsidR="00B45A29" w:rsidRPr="00B45A29" w:rsidRDefault="00B45A29" w:rsidP="00B45A29">
      <w:pPr>
        <w:rPr>
          <w:sz w:val="32"/>
          <w:szCs w:val="32"/>
        </w:rPr>
      </w:pPr>
      <w:r w:rsidRPr="00B45A29">
        <w:rPr>
          <w:sz w:val="32"/>
          <w:szCs w:val="32"/>
        </w:rPr>
        <w:t xml:space="preserve">     |</w:t>
      </w:r>
    </w:p>
    <w:p w14:paraId="01B914FC" w14:textId="77777777" w:rsidR="00B45A29" w:rsidRPr="00B45A29" w:rsidRDefault="00B45A29" w:rsidP="00B45A29">
      <w:pPr>
        <w:rPr>
          <w:sz w:val="32"/>
          <w:szCs w:val="32"/>
        </w:rPr>
      </w:pPr>
      <w:r w:rsidRPr="00B45A29">
        <w:rPr>
          <w:sz w:val="32"/>
          <w:szCs w:val="32"/>
        </w:rPr>
        <w:t xml:space="preserve">     v</w:t>
      </w:r>
    </w:p>
    <w:p w14:paraId="3466CB5C" w14:textId="77777777" w:rsidR="00B45A29" w:rsidRPr="00B45A29" w:rsidRDefault="00B45A29" w:rsidP="00B45A29">
      <w:pPr>
        <w:rPr>
          <w:sz w:val="32"/>
          <w:szCs w:val="32"/>
        </w:rPr>
      </w:pPr>
      <w:r w:rsidRPr="00B45A29">
        <w:rPr>
          <w:sz w:val="32"/>
          <w:szCs w:val="32"/>
        </w:rPr>
        <w:t>GALLERY</w:t>
      </w:r>
    </w:p>
    <w:p w14:paraId="669461A8" w14:textId="77777777" w:rsidR="00B45A29" w:rsidRPr="00B45A29" w:rsidRDefault="00B45A29" w:rsidP="00B45A29">
      <w:pPr>
        <w:rPr>
          <w:sz w:val="32"/>
          <w:szCs w:val="32"/>
        </w:rPr>
      </w:pPr>
      <w:r w:rsidRPr="00B45A29">
        <w:rPr>
          <w:sz w:val="32"/>
          <w:szCs w:val="32"/>
        </w:rPr>
        <w:t xml:space="preserve">     |</w:t>
      </w:r>
    </w:p>
    <w:p w14:paraId="6573490A" w14:textId="77777777" w:rsidR="00B45A29" w:rsidRPr="00B45A29" w:rsidRDefault="00B45A29" w:rsidP="00B45A29">
      <w:pPr>
        <w:rPr>
          <w:sz w:val="32"/>
          <w:szCs w:val="32"/>
        </w:rPr>
      </w:pPr>
      <w:r w:rsidRPr="00B45A29">
        <w:rPr>
          <w:sz w:val="32"/>
          <w:szCs w:val="32"/>
        </w:rPr>
        <w:t xml:space="preserve">     | ThisItem</w:t>
      </w:r>
    </w:p>
    <w:p w14:paraId="12C5EAC3" w14:textId="77777777" w:rsidR="00B45A29" w:rsidRPr="00B45A29" w:rsidRDefault="00B45A29" w:rsidP="00B45A29">
      <w:pPr>
        <w:rPr>
          <w:sz w:val="32"/>
          <w:szCs w:val="32"/>
        </w:rPr>
      </w:pPr>
      <w:r w:rsidRPr="00B45A29">
        <w:rPr>
          <w:sz w:val="32"/>
          <w:szCs w:val="32"/>
        </w:rPr>
        <w:t xml:space="preserve">     v</w:t>
      </w:r>
    </w:p>
    <w:p w14:paraId="4DCC046B" w14:textId="77777777" w:rsidR="00B45A29" w:rsidRPr="00B45A29" w:rsidRDefault="00B45A29" w:rsidP="00B45A29">
      <w:pPr>
        <w:rPr>
          <w:sz w:val="32"/>
          <w:szCs w:val="32"/>
        </w:rPr>
      </w:pPr>
      <w:r w:rsidRPr="00B45A29">
        <w:rPr>
          <w:sz w:val="32"/>
          <w:szCs w:val="32"/>
        </w:rPr>
        <w:t>varSelectedRequest</w:t>
      </w:r>
    </w:p>
    <w:p w14:paraId="26D264F3" w14:textId="77777777" w:rsidR="00B45A29" w:rsidRPr="00B45A29" w:rsidRDefault="00B45A29" w:rsidP="00B45A29">
      <w:pPr>
        <w:rPr>
          <w:sz w:val="32"/>
          <w:szCs w:val="32"/>
        </w:rPr>
      </w:pPr>
      <w:r w:rsidRPr="00B45A29">
        <w:rPr>
          <w:sz w:val="32"/>
          <w:szCs w:val="32"/>
        </w:rPr>
        <w:t xml:space="preserve">     |</w:t>
      </w:r>
    </w:p>
    <w:p w14:paraId="70777D37" w14:textId="77777777" w:rsidR="00B45A29" w:rsidRPr="00B45A29" w:rsidRDefault="00B45A29" w:rsidP="00B45A29">
      <w:pPr>
        <w:rPr>
          <w:sz w:val="32"/>
          <w:szCs w:val="32"/>
        </w:rPr>
      </w:pPr>
      <w:r w:rsidRPr="00B45A29">
        <w:rPr>
          <w:sz w:val="32"/>
          <w:szCs w:val="32"/>
        </w:rPr>
        <w:t xml:space="preserve">     v</w:t>
      </w:r>
    </w:p>
    <w:p w14:paraId="330B9700" w14:textId="77777777" w:rsidR="00B45A29" w:rsidRPr="00B45A29" w:rsidRDefault="00B45A29" w:rsidP="00B45A29">
      <w:pPr>
        <w:rPr>
          <w:sz w:val="32"/>
          <w:szCs w:val="32"/>
        </w:rPr>
      </w:pPr>
      <w:r w:rsidRPr="00B45A29">
        <w:rPr>
          <w:sz w:val="32"/>
          <w:szCs w:val="32"/>
        </w:rPr>
        <w:t>DETAILS</w:t>
      </w:r>
    </w:p>
    <w:p w14:paraId="5EACA3C1" w14:textId="77777777" w:rsidR="00B45A29" w:rsidRPr="00B45A29" w:rsidRDefault="00B45A29" w:rsidP="00B45A29">
      <w:pPr>
        <w:rPr>
          <w:sz w:val="32"/>
          <w:szCs w:val="32"/>
        </w:rPr>
      </w:pPr>
      <w:r w:rsidRPr="00B45A29">
        <w:rPr>
          <w:sz w:val="32"/>
          <w:szCs w:val="32"/>
        </w:rPr>
        <w:lastRenderedPageBreak/>
        <w:t xml:space="preserve">     |</w:t>
      </w:r>
    </w:p>
    <w:p w14:paraId="20130B44" w14:textId="77777777" w:rsidR="00B45A29" w:rsidRPr="00B45A29" w:rsidRDefault="00B45A29" w:rsidP="00B45A29">
      <w:pPr>
        <w:rPr>
          <w:sz w:val="32"/>
          <w:szCs w:val="32"/>
        </w:rPr>
      </w:pPr>
      <w:r w:rsidRPr="00B45A29">
        <w:rPr>
          <w:sz w:val="32"/>
          <w:szCs w:val="32"/>
        </w:rPr>
        <w:t xml:space="preserve">     +---- Edit Draft</w:t>
      </w:r>
    </w:p>
    <w:p w14:paraId="15A3F59D" w14:textId="77777777" w:rsidR="00B45A29" w:rsidRPr="00B45A29" w:rsidRDefault="00B45A29" w:rsidP="00B45A29">
      <w:pPr>
        <w:rPr>
          <w:sz w:val="32"/>
          <w:szCs w:val="32"/>
        </w:rPr>
      </w:pPr>
      <w:r w:rsidRPr="00B45A29">
        <w:rPr>
          <w:sz w:val="32"/>
          <w:szCs w:val="32"/>
        </w:rPr>
        <w:t xml:space="preserve">                |</w:t>
      </w:r>
    </w:p>
    <w:p w14:paraId="4E124D91" w14:textId="77777777" w:rsidR="00B45A29" w:rsidRPr="00B45A29" w:rsidRDefault="00B45A29" w:rsidP="00B45A29">
      <w:pPr>
        <w:rPr>
          <w:sz w:val="32"/>
          <w:szCs w:val="32"/>
        </w:rPr>
      </w:pPr>
      <w:r w:rsidRPr="00B45A29">
        <w:rPr>
          <w:sz w:val="32"/>
          <w:szCs w:val="32"/>
        </w:rPr>
        <w:t xml:space="preserve">                v</w:t>
      </w:r>
    </w:p>
    <w:p w14:paraId="2F36A318" w14:textId="77777777" w:rsidR="00B45A29" w:rsidRPr="00B45A29" w:rsidRDefault="00B45A29" w:rsidP="00B45A29">
      <w:pPr>
        <w:rPr>
          <w:sz w:val="32"/>
          <w:szCs w:val="32"/>
        </w:rPr>
      </w:pPr>
      <w:r w:rsidRPr="00B45A29">
        <w:rPr>
          <w:sz w:val="32"/>
          <w:szCs w:val="32"/>
        </w:rPr>
        <w:t xml:space="preserve">             FORM</w:t>
      </w:r>
    </w:p>
    <w:p w14:paraId="5E1BAD61" w14:textId="77777777" w:rsidR="00B45A29" w:rsidRPr="00B45A29" w:rsidRDefault="00B45A29" w:rsidP="00B45A29">
      <w:pPr>
        <w:rPr>
          <w:sz w:val="32"/>
          <w:szCs w:val="32"/>
        </w:rPr>
      </w:pPr>
      <w:r w:rsidRPr="00B45A29">
        <w:rPr>
          <w:sz w:val="32"/>
          <w:szCs w:val="32"/>
        </w:rPr>
        <w:t xml:space="preserve">                |</w:t>
      </w:r>
    </w:p>
    <w:p w14:paraId="66D73E06" w14:textId="77777777" w:rsidR="00B45A29" w:rsidRPr="00B45A29" w:rsidRDefault="00B45A29" w:rsidP="00B45A29">
      <w:pPr>
        <w:rPr>
          <w:sz w:val="32"/>
          <w:szCs w:val="32"/>
        </w:rPr>
      </w:pPr>
      <w:r w:rsidRPr="00B45A29">
        <w:rPr>
          <w:sz w:val="32"/>
          <w:szCs w:val="32"/>
        </w:rPr>
        <w:t xml:space="preserve">                v</w:t>
      </w:r>
    </w:p>
    <w:p w14:paraId="6A735993" w14:textId="77777777" w:rsidR="00B45A29" w:rsidRPr="00B45A29" w:rsidRDefault="00B45A29" w:rsidP="00B45A29">
      <w:pPr>
        <w:rPr>
          <w:sz w:val="32"/>
          <w:szCs w:val="32"/>
        </w:rPr>
      </w:pPr>
      <w:r w:rsidRPr="00B45A29">
        <w:rPr>
          <w:sz w:val="32"/>
          <w:szCs w:val="32"/>
        </w:rPr>
        <w:t xml:space="preserve">            DATAVERSE</w:t>
      </w:r>
    </w:p>
    <w:p w14:paraId="66403DBB" w14:textId="77777777" w:rsidR="00B45A29" w:rsidRPr="00B45A29" w:rsidRDefault="00B45A29" w:rsidP="00B45A29">
      <w:pPr>
        <w:rPr>
          <w:sz w:val="32"/>
          <w:szCs w:val="32"/>
        </w:rPr>
      </w:pPr>
      <w:r w:rsidRPr="00B45A29">
        <w:rPr>
          <w:sz w:val="32"/>
          <w:szCs w:val="32"/>
        </w:rPr>
        <w:pict w14:anchorId="3F376B91">
          <v:rect id="_x0000_i8044" style="width:0;height:1.5pt" o:hralign="center" o:hrstd="t" o:hr="t" fillcolor="#a0a0a0" stroked="f"/>
        </w:pict>
      </w:r>
    </w:p>
    <w:p w14:paraId="498D2D43" w14:textId="77777777" w:rsidR="00B45A29" w:rsidRPr="00B45A29" w:rsidRDefault="00B45A29" w:rsidP="00B45A29">
      <w:pPr>
        <w:rPr>
          <w:b/>
          <w:bCs/>
          <w:sz w:val="32"/>
          <w:szCs w:val="32"/>
        </w:rPr>
      </w:pPr>
      <w:r w:rsidRPr="00B45A29">
        <w:rPr>
          <w:b/>
          <w:bCs/>
          <w:sz w:val="32"/>
          <w:szCs w:val="32"/>
        </w:rPr>
        <w:t>199. Most Important Day 6 Lesson</w:t>
      </w:r>
    </w:p>
    <w:p w14:paraId="480E469F" w14:textId="77777777" w:rsidR="00B45A29" w:rsidRPr="00B45A29" w:rsidRDefault="00B45A29" w:rsidP="00B45A29">
      <w:pPr>
        <w:rPr>
          <w:sz w:val="32"/>
          <w:szCs w:val="32"/>
        </w:rPr>
      </w:pPr>
      <w:r w:rsidRPr="00B45A29">
        <w:rPr>
          <w:sz w:val="32"/>
          <w:szCs w:val="32"/>
        </w:rPr>
        <w:t>A Gallery is not simply:</w:t>
      </w:r>
    </w:p>
    <w:p w14:paraId="66B80F16" w14:textId="77777777" w:rsidR="00B45A29" w:rsidRPr="00B45A29" w:rsidRDefault="00B45A29" w:rsidP="00B45A29">
      <w:pPr>
        <w:rPr>
          <w:sz w:val="32"/>
          <w:szCs w:val="32"/>
        </w:rPr>
      </w:pPr>
      <w:r w:rsidRPr="00B45A29">
        <w:rPr>
          <w:sz w:val="32"/>
          <w:szCs w:val="32"/>
        </w:rPr>
        <w:t>A list of database records.</w:t>
      </w:r>
    </w:p>
    <w:p w14:paraId="3E27AA37" w14:textId="77777777" w:rsidR="00B45A29" w:rsidRPr="00B45A29" w:rsidRDefault="00B45A29" w:rsidP="00B45A29">
      <w:pPr>
        <w:rPr>
          <w:sz w:val="32"/>
          <w:szCs w:val="32"/>
        </w:rPr>
      </w:pPr>
      <w:r w:rsidRPr="00B45A29">
        <w:rPr>
          <w:sz w:val="32"/>
          <w:szCs w:val="32"/>
        </w:rPr>
        <w:t>The Gallery's:</w:t>
      </w:r>
    </w:p>
    <w:p w14:paraId="12B9D70D" w14:textId="77777777" w:rsidR="00B45A29" w:rsidRPr="00B45A29" w:rsidRDefault="00B45A29" w:rsidP="00B45A29">
      <w:pPr>
        <w:rPr>
          <w:b/>
          <w:bCs/>
          <w:sz w:val="32"/>
          <w:szCs w:val="32"/>
        </w:rPr>
      </w:pPr>
      <w:r w:rsidRPr="00B45A29">
        <w:rPr>
          <w:b/>
          <w:bCs/>
          <w:sz w:val="32"/>
          <w:szCs w:val="32"/>
        </w:rPr>
        <w:t>Items Formula</w:t>
      </w:r>
    </w:p>
    <w:p w14:paraId="7E7BC3BE" w14:textId="77777777" w:rsidR="00B45A29" w:rsidRPr="00B45A29" w:rsidRDefault="00B45A29" w:rsidP="00B45A29">
      <w:pPr>
        <w:rPr>
          <w:sz w:val="32"/>
          <w:szCs w:val="32"/>
        </w:rPr>
      </w:pPr>
      <w:r w:rsidRPr="00B45A29">
        <w:rPr>
          <w:sz w:val="32"/>
          <w:szCs w:val="32"/>
        </w:rPr>
        <w:t>defines:</w:t>
      </w:r>
    </w:p>
    <w:p w14:paraId="6D114ECD" w14:textId="77777777" w:rsidR="00B45A29" w:rsidRPr="00B45A29" w:rsidRDefault="00B45A29" w:rsidP="00B45A29">
      <w:pPr>
        <w:rPr>
          <w:b/>
          <w:bCs/>
          <w:sz w:val="32"/>
          <w:szCs w:val="32"/>
        </w:rPr>
      </w:pPr>
      <w:r w:rsidRPr="00B45A29">
        <w:rPr>
          <w:b/>
          <w:bCs/>
          <w:sz w:val="32"/>
          <w:szCs w:val="32"/>
        </w:rPr>
        <w:t>What the user sees.</w:t>
      </w:r>
    </w:p>
    <w:p w14:paraId="4C08F533" w14:textId="77777777" w:rsidR="00B45A29" w:rsidRPr="00B45A29" w:rsidRDefault="00B45A29" w:rsidP="00B45A29">
      <w:pPr>
        <w:rPr>
          <w:sz w:val="32"/>
          <w:szCs w:val="32"/>
        </w:rPr>
      </w:pPr>
      <w:r w:rsidRPr="00B45A29">
        <w:rPr>
          <w:sz w:val="32"/>
          <w:szCs w:val="32"/>
        </w:rPr>
        <w:t>The business requirement:</w:t>
      </w:r>
    </w:p>
    <w:p w14:paraId="0EB38092" w14:textId="77777777" w:rsidR="00B45A29" w:rsidRPr="00B45A29" w:rsidRDefault="00B45A29" w:rsidP="00B45A29">
      <w:pPr>
        <w:rPr>
          <w:sz w:val="32"/>
          <w:szCs w:val="32"/>
        </w:rPr>
      </w:pPr>
      <w:r w:rsidRPr="00B45A29">
        <w:rPr>
          <w:sz w:val="32"/>
          <w:szCs w:val="32"/>
        </w:rPr>
        <w:t>Show my Approved requests containing the word "vacation", newest first.</w:t>
      </w:r>
    </w:p>
    <w:p w14:paraId="175808C1" w14:textId="77777777" w:rsidR="00B45A29" w:rsidRPr="00B45A29" w:rsidRDefault="00B45A29" w:rsidP="00B45A29">
      <w:pPr>
        <w:rPr>
          <w:sz w:val="32"/>
          <w:szCs w:val="32"/>
        </w:rPr>
      </w:pPr>
      <w:r w:rsidRPr="00B45A29">
        <w:rPr>
          <w:sz w:val="32"/>
          <w:szCs w:val="32"/>
        </w:rPr>
        <w:t>becomes:</w:t>
      </w:r>
    </w:p>
    <w:p w14:paraId="275491EE" w14:textId="77777777" w:rsidR="00B45A29" w:rsidRPr="00B45A29" w:rsidRDefault="00B45A29" w:rsidP="00B45A29">
      <w:pPr>
        <w:rPr>
          <w:sz w:val="32"/>
          <w:szCs w:val="32"/>
        </w:rPr>
      </w:pPr>
      <w:r w:rsidRPr="00B45A29">
        <w:rPr>
          <w:sz w:val="32"/>
          <w:szCs w:val="32"/>
        </w:rPr>
        <w:t>Data</w:t>
      </w:r>
    </w:p>
    <w:p w14:paraId="726F2BAD" w14:textId="77777777" w:rsidR="00B45A29" w:rsidRPr="00B45A29" w:rsidRDefault="00B45A29" w:rsidP="00B45A29">
      <w:pPr>
        <w:rPr>
          <w:sz w:val="32"/>
          <w:szCs w:val="32"/>
        </w:rPr>
      </w:pPr>
      <w:r w:rsidRPr="00B45A29">
        <w:rPr>
          <w:sz w:val="32"/>
          <w:szCs w:val="32"/>
        </w:rPr>
        <w:t xml:space="preserve"> </w:t>
      </w:r>
      <w:r w:rsidRPr="00B45A29">
        <w:rPr>
          <w:rFonts w:ascii="Times New Roman" w:hAnsi="Times New Roman" w:cs="Times New Roman"/>
          <w:sz w:val="32"/>
          <w:szCs w:val="32"/>
        </w:rPr>
        <w:t>↓</w:t>
      </w:r>
    </w:p>
    <w:p w14:paraId="2DEB9258" w14:textId="77777777" w:rsidR="00B45A29" w:rsidRPr="00B45A29" w:rsidRDefault="00B45A29" w:rsidP="00B45A29">
      <w:pPr>
        <w:rPr>
          <w:sz w:val="32"/>
          <w:szCs w:val="32"/>
        </w:rPr>
      </w:pPr>
      <w:r w:rsidRPr="00B45A29">
        <w:rPr>
          <w:sz w:val="32"/>
          <w:szCs w:val="32"/>
        </w:rPr>
        <w:lastRenderedPageBreak/>
        <w:t>Filter</w:t>
      </w:r>
    </w:p>
    <w:p w14:paraId="415A159B" w14:textId="77777777" w:rsidR="00B45A29" w:rsidRPr="00B45A29" w:rsidRDefault="00B45A29" w:rsidP="00B45A29">
      <w:pPr>
        <w:rPr>
          <w:sz w:val="32"/>
          <w:szCs w:val="32"/>
        </w:rPr>
      </w:pPr>
      <w:r w:rsidRPr="00B45A29">
        <w:rPr>
          <w:sz w:val="32"/>
          <w:szCs w:val="32"/>
        </w:rPr>
        <w:t xml:space="preserve"> </w:t>
      </w:r>
      <w:r w:rsidRPr="00B45A29">
        <w:rPr>
          <w:rFonts w:ascii="Times New Roman" w:hAnsi="Times New Roman" w:cs="Times New Roman"/>
          <w:sz w:val="32"/>
          <w:szCs w:val="32"/>
        </w:rPr>
        <w:t>↓</w:t>
      </w:r>
    </w:p>
    <w:p w14:paraId="37FBBAC5" w14:textId="77777777" w:rsidR="00B45A29" w:rsidRPr="00B45A29" w:rsidRDefault="00B45A29" w:rsidP="00B45A29">
      <w:pPr>
        <w:rPr>
          <w:sz w:val="32"/>
          <w:szCs w:val="32"/>
        </w:rPr>
      </w:pPr>
      <w:r w:rsidRPr="00B45A29">
        <w:rPr>
          <w:sz w:val="32"/>
          <w:szCs w:val="32"/>
        </w:rPr>
        <w:t>Search</w:t>
      </w:r>
    </w:p>
    <w:p w14:paraId="4F38DAC7" w14:textId="77777777" w:rsidR="00B45A29" w:rsidRPr="00B45A29" w:rsidRDefault="00B45A29" w:rsidP="00B45A29">
      <w:pPr>
        <w:rPr>
          <w:sz w:val="32"/>
          <w:szCs w:val="32"/>
        </w:rPr>
      </w:pPr>
      <w:r w:rsidRPr="00B45A29">
        <w:rPr>
          <w:sz w:val="32"/>
          <w:szCs w:val="32"/>
        </w:rPr>
        <w:t xml:space="preserve"> </w:t>
      </w:r>
      <w:r w:rsidRPr="00B45A29">
        <w:rPr>
          <w:rFonts w:ascii="Times New Roman" w:hAnsi="Times New Roman" w:cs="Times New Roman"/>
          <w:sz w:val="32"/>
          <w:szCs w:val="32"/>
        </w:rPr>
        <w:t>↓</w:t>
      </w:r>
    </w:p>
    <w:p w14:paraId="532DDB82" w14:textId="77777777" w:rsidR="00B45A29" w:rsidRPr="00B45A29" w:rsidRDefault="00B45A29" w:rsidP="00B45A29">
      <w:pPr>
        <w:rPr>
          <w:sz w:val="32"/>
          <w:szCs w:val="32"/>
        </w:rPr>
      </w:pPr>
      <w:r w:rsidRPr="00B45A29">
        <w:rPr>
          <w:sz w:val="32"/>
          <w:szCs w:val="32"/>
        </w:rPr>
        <w:t>Sort</w:t>
      </w:r>
    </w:p>
    <w:p w14:paraId="214AF48D" w14:textId="77777777" w:rsidR="00B45A29" w:rsidRPr="00B45A29" w:rsidRDefault="00B45A29" w:rsidP="00B45A29">
      <w:pPr>
        <w:rPr>
          <w:sz w:val="32"/>
          <w:szCs w:val="32"/>
        </w:rPr>
      </w:pPr>
      <w:r w:rsidRPr="00B45A29">
        <w:rPr>
          <w:sz w:val="32"/>
          <w:szCs w:val="32"/>
        </w:rPr>
        <w:t xml:space="preserve"> </w:t>
      </w:r>
      <w:r w:rsidRPr="00B45A29">
        <w:rPr>
          <w:rFonts w:ascii="Times New Roman" w:hAnsi="Times New Roman" w:cs="Times New Roman"/>
          <w:sz w:val="32"/>
          <w:szCs w:val="32"/>
        </w:rPr>
        <w:t>↓</w:t>
      </w:r>
    </w:p>
    <w:p w14:paraId="53949565" w14:textId="77777777" w:rsidR="00B45A29" w:rsidRPr="00B45A29" w:rsidRDefault="00B45A29" w:rsidP="00B45A29">
      <w:pPr>
        <w:rPr>
          <w:sz w:val="32"/>
          <w:szCs w:val="32"/>
        </w:rPr>
      </w:pPr>
      <w:r w:rsidRPr="00B45A29">
        <w:rPr>
          <w:sz w:val="32"/>
          <w:szCs w:val="32"/>
        </w:rPr>
        <w:t>Gallery</w:t>
      </w:r>
    </w:p>
    <w:p w14:paraId="06342B2C" w14:textId="77777777" w:rsidR="00B45A29" w:rsidRPr="00B45A29" w:rsidRDefault="00B45A29" w:rsidP="00B45A29">
      <w:pPr>
        <w:rPr>
          <w:sz w:val="32"/>
          <w:szCs w:val="32"/>
        </w:rPr>
      </w:pPr>
      <w:r w:rsidRPr="00B45A29">
        <w:rPr>
          <w:sz w:val="32"/>
          <w:szCs w:val="32"/>
        </w:rPr>
        <w:t>That is:</w:t>
      </w:r>
    </w:p>
    <w:p w14:paraId="1A68E48B" w14:textId="77777777" w:rsidR="00B45A29" w:rsidRPr="00B45A29" w:rsidRDefault="00B45A29" w:rsidP="00B45A29">
      <w:pPr>
        <w:rPr>
          <w:b/>
          <w:bCs/>
          <w:sz w:val="32"/>
          <w:szCs w:val="32"/>
        </w:rPr>
      </w:pPr>
      <w:r w:rsidRPr="00B45A29">
        <w:rPr>
          <w:b/>
          <w:bCs/>
          <w:sz w:val="32"/>
          <w:szCs w:val="32"/>
        </w:rPr>
        <w:t>Application Logic.</w:t>
      </w:r>
    </w:p>
    <w:p w14:paraId="45146CC1" w14:textId="77777777" w:rsidR="00B45A29" w:rsidRPr="00B45A29" w:rsidRDefault="00B45A29" w:rsidP="00B45A29">
      <w:pPr>
        <w:rPr>
          <w:sz w:val="32"/>
          <w:szCs w:val="32"/>
        </w:rPr>
      </w:pPr>
      <w:r w:rsidRPr="00B45A29">
        <w:rPr>
          <w:sz w:val="32"/>
          <w:szCs w:val="32"/>
        </w:rPr>
        <w:pict w14:anchorId="4C267C22">
          <v:rect id="_x0000_i8045" style="width:0;height:1.5pt" o:hralign="center" o:hrstd="t" o:hr="t" fillcolor="#a0a0a0" stroked="f"/>
        </w:pict>
      </w:r>
    </w:p>
    <w:p w14:paraId="3B9D1429" w14:textId="77777777" w:rsidR="00B45A29" w:rsidRPr="00B45A29" w:rsidRDefault="00B45A29" w:rsidP="00B45A29">
      <w:pPr>
        <w:rPr>
          <w:b/>
          <w:bCs/>
          <w:sz w:val="32"/>
          <w:szCs w:val="32"/>
        </w:rPr>
      </w:pPr>
      <w:r w:rsidRPr="00B45A29">
        <w:rPr>
          <w:b/>
          <w:bCs/>
          <w:sz w:val="32"/>
          <w:szCs w:val="32"/>
        </w:rPr>
        <w:t>200. Second Important Lesson</w:t>
      </w:r>
    </w:p>
    <w:p w14:paraId="141B3FE4" w14:textId="77777777" w:rsidR="00B45A29" w:rsidRPr="00B45A29" w:rsidRDefault="00B45A29" w:rsidP="00B45A29">
      <w:pPr>
        <w:rPr>
          <w:sz w:val="32"/>
          <w:szCs w:val="32"/>
        </w:rPr>
      </w:pPr>
      <w:r w:rsidRPr="00B45A29">
        <w:rPr>
          <w:sz w:val="32"/>
          <w:szCs w:val="32"/>
        </w:rPr>
        <w:t>Forms have:</w:t>
      </w:r>
    </w:p>
    <w:p w14:paraId="746EBCE1" w14:textId="77777777" w:rsidR="00B45A29" w:rsidRPr="00B45A29" w:rsidRDefault="00B45A29" w:rsidP="00B45A29">
      <w:pPr>
        <w:rPr>
          <w:b/>
          <w:bCs/>
          <w:sz w:val="32"/>
          <w:szCs w:val="32"/>
        </w:rPr>
      </w:pPr>
      <w:r w:rsidRPr="00B45A29">
        <w:rPr>
          <w:b/>
          <w:bCs/>
          <w:sz w:val="32"/>
          <w:szCs w:val="32"/>
        </w:rPr>
        <w:t>Modes.</w:t>
      </w:r>
    </w:p>
    <w:p w14:paraId="575106A3" w14:textId="77777777" w:rsidR="00B45A29" w:rsidRPr="00B45A29" w:rsidRDefault="00B45A29" w:rsidP="00B45A29">
      <w:pPr>
        <w:rPr>
          <w:sz w:val="32"/>
          <w:szCs w:val="32"/>
        </w:rPr>
      </w:pPr>
      <w:r w:rsidRPr="00B45A29">
        <w:rPr>
          <w:sz w:val="32"/>
          <w:szCs w:val="32"/>
        </w:rPr>
        <w:t>The same Form can:</w:t>
      </w:r>
    </w:p>
    <w:p w14:paraId="5A7881A4" w14:textId="77777777" w:rsidR="00B45A29" w:rsidRPr="00B45A29" w:rsidRDefault="00B45A29" w:rsidP="00B45A29">
      <w:pPr>
        <w:rPr>
          <w:b/>
          <w:bCs/>
          <w:sz w:val="32"/>
          <w:szCs w:val="32"/>
        </w:rPr>
      </w:pPr>
      <w:r w:rsidRPr="00B45A29">
        <w:rPr>
          <w:b/>
          <w:bCs/>
          <w:sz w:val="32"/>
          <w:szCs w:val="32"/>
        </w:rPr>
        <w:t>Create</w:t>
      </w:r>
    </w:p>
    <w:p w14:paraId="5C125608" w14:textId="77777777" w:rsidR="00B45A29" w:rsidRPr="00B45A29" w:rsidRDefault="00B45A29" w:rsidP="00B45A29">
      <w:pPr>
        <w:rPr>
          <w:sz w:val="32"/>
          <w:szCs w:val="32"/>
        </w:rPr>
      </w:pPr>
      <w:r w:rsidRPr="00B45A29">
        <w:rPr>
          <w:sz w:val="32"/>
          <w:szCs w:val="32"/>
        </w:rPr>
        <w:t>using:</w:t>
      </w:r>
    </w:p>
    <w:p w14:paraId="467B487F" w14:textId="77777777" w:rsidR="00B45A29" w:rsidRPr="00B45A29" w:rsidRDefault="00B45A29" w:rsidP="00B45A29">
      <w:pPr>
        <w:rPr>
          <w:sz w:val="32"/>
          <w:szCs w:val="32"/>
        </w:rPr>
      </w:pPr>
      <w:r w:rsidRPr="00B45A29">
        <w:rPr>
          <w:sz w:val="32"/>
          <w:szCs w:val="32"/>
        </w:rPr>
        <w:t>NewForm()</w:t>
      </w:r>
    </w:p>
    <w:p w14:paraId="029916F1" w14:textId="77777777" w:rsidR="00B45A29" w:rsidRPr="00B45A29" w:rsidRDefault="00B45A29" w:rsidP="00B45A29">
      <w:pPr>
        <w:rPr>
          <w:sz w:val="32"/>
          <w:szCs w:val="32"/>
        </w:rPr>
      </w:pPr>
      <w:r w:rsidRPr="00B45A29">
        <w:rPr>
          <w:sz w:val="32"/>
          <w:szCs w:val="32"/>
        </w:rPr>
        <w:t>and:</w:t>
      </w:r>
    </w:p>
    <w:p w14:paraId="4611D71E" w14:textId="77777777" w:rsidR="00B45A29" w:rsidRPr="00B45A29" w:rsidRDefault="00B45A29" w:rsidP="00B45A29">
      <w:pPr>
        <w:rPr>
          <w:b/>
          <w:bCs/>
          <w:sz w:val="32"/>
          <w:szCs w:val="32"/>
        </w:rPr>
      </w:pPr>
      <w:r w:rsidRPr="00B45A29">
        <w:rPr>
          <w:b/>
          <w:bCs/>
          <w:sz w:val="32"/>
          <w:szCs w:val="32"/>
        </w:rPr>
        <w:t>Edit</w:t>
      </w:r>
    </w:p>
    <w:p w14:paraId="35768340" w14:textId="77777777" w:rsidR="00B45A29" w:rsidRPr="00B45A29" w:rsidRDefault="00B45A29" w:rsidP="00B45A29">
      <w:pPr>
        <w:rPr>
          <w:sz w:val="32"/>
          <w:szCs w:val="32"/>
        </w:rPr>
      </w:pPr>
      <w:r w:rsidRPr="00B45A29">
        <w:rPr>
          <w:sz w:val="32"/>
          <w:szCs w:val="32"/>
        </w:rPr>
        <w:t>using:</w:t>
      </w:r>
    </w:p>
    <w:p w14:paraId="1E960791" w14:textId="77777777" w:rsidR="00B45A29" w:rsidRPr="00B45A29" w:rsidRDefault="00B45A29" w:rsidP="00B45A29">
      <w:pPr>
        <w:rPr>
          <w:sz w:val="32"/>
          <w:szCs w:val="32"/>
        </w:rPr>
      </w:pPr>
      <w:r w:rsidRPr="00B45A29">
        <w:rPr>
          <w:sz w:val="32"/>
          <w:szCs w:val="32"/>
        </w:rPr>
        <w:t>EditForm()</w:t>
      </w:r>
    </w:p>
    <w:p w14:paraId="7CAD0CEE" w14:textId="77777777" w:rsidR="00B45A29" w:rsidRPr="00B45A29" w:rsidRDefault="00B45A29" w:rsidP="00B45A29">
      <w:pPr>
        <w:rPr>
          <w:sz w:val="32"/>
          <w:szCs w:val="32"/>
        </w:rPr>
      </w:pPr>
      <w:r w:rsidRPr="00B45A29">
        <w:rPr>
          <w:sz w:val="32"/>
          <w:szCs w:val="32"/>
        </w:rPr>
        <w:t>This allows reuse instead of unnecessary duplicate screens.</w:t>
      </w:r>
    </w:p>
    <w:p w14:paraId="15D5FCB3" w14:textId="77777777" w:rsidR="00B45A29" w:rsidRPr="00B45A29" w:rsidRDefault="00B45A29" w:rsidP="00B45A29">
      <w:pPr>
        <w:rPr>
          <w:sz w:val="32"/>
          <w:szCs w:val="32"/>
        </w:rPr>
      </w:pPr>
      <w:r w:rsidRPr="00B45A29">
        <w:rPr>
          <w:sz w:val="32"/>
          <w:szCs w:val="32"/>
        </w:rPr>
        <w:lastRenderedPageBreak/>
        <w:pict w14:anchorId="7B74F1C0">
          <v:rect id="_x0000_i8046" style="width:0;height:1.5pt" o:hralign="center" o:hrstd="t" o:hr="t" fillcolor="#a0a0a0" stroked="f"/>
        </w:pict>
      </w:r>
    </w:p>
    <w:p w14:paraId="4D4C2AC8" w14:textId="77777777" w:rsidR="00B45A29" w:rsidRPr="00B45A29" w:rsidRDefault="00B45A29" w:rsidP="00B45A29">
      <w:pPr>
        <w:rPr>
          <w:b/>
          <w:bCs/>
          <w:sz w:val="32"/>
          <w:szCs w:val="32"/>
        </w:rPr>
      </w:pPr>
      <w:r w:rsidRPr="00B45A29">
        <w:rPr>
          <w:b/>
          <w:bCs/>
          <w:sz w:val="32"/>
          <w:szCs w:val="32"/>
        </w:rPr>
        <w:t>201. Third Important Lesson</w:t>
      </w:r>
    </w:p>
    <w:p w14:paraId="7E1206A1" w14:textId="77777777" w:rsidR="00B45A29" w:rsidRPr="00B45A29" w:rsidRDefault="00B45A29" w:rsidP="00B45A29">
      <w:pPr>
        <w:rPr>
          <w:sz w:val="32"/>
          <w:szCs w:val="32"/>
        </w:rPr>
      </w:pPr>
      <w:r w:rsidRPr="00B45A29">
        <w:rPr>
          <w:sz w:val="32"/>
          <w:szCs w:val="32"/>
        </w:rPr>
        <w:t>A formula that works with:</w:t>
      </w:r>
    </w:p>
    <w:p w14:paraId="149555BD" w14:textId="77777777" w:rsidR="00B45A29" w:rsidRPr="00B45A29" w:rsidRDefault="00B45A29" w:rsidP="00B45A29">
      <w:pPr>
        <w:rPr>
          <w:b/>
          <w:bCs/>
          <w:sz w:val="32"/>
          <w:szCs w:val="32"/>
        </w:rPr>
      </w:pPr>
      <w:r w:rsidRPr="00B45A29">
        <w:rPr>
          <w:b/>
          <w:bCs/>
          <w:sz w:val="32"/>
          <w:szCs w:val="32"/>
        </w:rPr>
        <w:t>10 records</w:t>
      </w:r>
    </w:p>
    <w:p w14:paraId="4006E1E4" w14:textId="77777777" w:rsidR="00B45A29" w:rsidRPr="00B45A29" w:rsidRDefault="00B45A29" w:rsidP="00B45A29">
      <w:pPr>
        <w:rPr>
          <w:sz w:val="32"/>
          <w:szCs w:val="32"/>
        </w:rPr>
      </w:pPr>
      <w:r w:rsidRPr="00B45A29">
        <w:rPr>
          <w:sz w:val="32"/>
          <w:szCs w:val="32"/>
        </w:rPr>
        <w:t>may not work correctly with:</w:t>
      </w:r>
    </w:p>
    <w:p w14:paraId="6314C470" w14:textId="77777777" w:rsidR="00B45A29" w:rsidRPr="00B45A29" w:rsidRDefault="00B45A29" w:rsidP="00B45A29">
      <w:pPr>
        <w:rPr>
          <w:b/>
          <w:bCs/>
          <w:sz w:val="32"/>
          <w:szCs w:val="32"/>
        </w:rPr>
      </w:pPr>
      <w:r w:rsidRPr="00B45A29">
        <w:rPr>
          <w:b/>
          <w:bCs/>
          <w:sz w:val="32"/>
          <w:szCs w:val="32"/>
        </w:rPr>
        <w:t>100,000 records.</w:t>
      </w:r>
    </w:p>
    <w:p w14:paraId="2EC0EA02" w14:textId="77777777" w:rsidR="00B45A29" w:rsidRPr="00B45A29" w:rsidRDefault="00B45A29" w:rsidP="00B45A29">
      <w:pPr>
        <w:rPr>
          <w:sz w:val="32"/>
          <w:szCs w:val="32"/>
        </w:rPr>
      </w:pPr>
      <w:r w:rsidRPr="00B45A29">
        <w:rPr>
          <w:sz w:val="32"/>
          <w:szCs w:val="32"/>
        </w:rPr>
        <w:t>Students must start thinking about:</w:t>
      </w:r>
    </w:p>
    <w:p w14:paraId="39DE2917" w14:textId="77777777" w:rsidR="00B45A29" w:rsidRPr="00B45A29" w:rsidRDefault="00B45A29" w:rsidP="00B45A29">
      <w:pPr>
        <w:rPr>
          <w:b/>
          <w:bCs/>
          <w:sz w:val="32"/>
          <w:szCs w:val="32"/>
        </w:rPr>
      </w:pPr>
      <w:r w:rsidRPr="00B45A29">
        <w:rPr>
          <w:b/>
          <w:bCs/>
          <w:sz w:val="32"/>
          <w:szCs w:val="32"/>
        </w:rPr>
        <w:t>Delegation</w:t>
      </w:r>
    </w:p>
    <w:p w14:paraId="1ADB3372" w14:textId="77777777" w:rsidR="00B45A29" w:rsidRPr="00B45A29" w:rsidRDefault="00B45A29" w:rsidP="00B45A29">
      <w:pPr>
        <w:rPr>
          <w:sz w:val="32"/>
          <w:szCs w:val="32"/>
        </w:rPr>
      </w:pPr>
      <w:r w:rsidRPr="00B45A29">
        <w:rPr>
          <w:sz w:val="32"/>
          <w:szCs w:val="32"/>
        </w:rPr>
        <w:t>early.</w:t>
      </w:r>
    </w:p>
    <w:p w14:paraId="665158F4" w14:textId="77777777" w:rsidR="00B45A29" w:rsidRPr="00B45A29" w:rsidRDefault="00B45A29" w:rsidP="00B45A29">
      <w:pPr>
        <w:rPr>
          <w:sz w:val="32"/>
          <w:szCs w:val="32"/>
        </w:rPr>
      </w:pPr>
      <w:r w:rsidRPr="00B45A29">
        <w:rPr>
          <w:sz w:val="32"/>
          <w:szCs w:val="32"/>
        </w:rPr>
        <w:pict w14:anchorId="506B44F1">
          <v:rect id="_x0000_i8047" style="width:0;height:1.5pt" o:hralign="center" o:hrstd="t" o:hr="t" fillcolor="#a0a0a0" stroked="f"/>
        </w:pict>
      </w:r>
    </w:p>
    <w:p w14:paraId="59CE7FDA" w14:textId="77777777" w:rsidR="00B45A29" w:rsidRPr="00B45A29" w:rsidRDefault="00B45A29" w:rsidP="00B45A29">
      <w:pPr>
        <w:rPr>
          <w:b/>
          <w:bCs/>
          <w:sz w:val="32"/>
          <w:szCs w:val="32"/>
        </w:rPr>
      </w:pPr>
      <w:r w:rsidRPr="00B45A29">
        <w:rPr>
          <w:b/>
          <w:bCs/>
          <w:sz w:val="32"/>
          <w:szCs w:val="32"/>
        </w:rPr>
        <w:t>END OF DAY 6</w:t>
      </w:r>
    </w:p>
    <w:p w14:paraId="620BA7A8" w14:textId="77777777" w:rsidR="00B45A29" w:rsidRPr="00B45A29" w:rsidRDefault="00B45A29" w:rsidP="00B45A29">
      <w:pPr>
        <w:rPr>
          <w:b/>
          <w:bCs/>
          <w:sz w:val="32"/>
          <w:szCs w:val="32"/>
        </w:rPr>
      </w:pPr>
      <w:r w:rsidRPr="00B45A29">
        <w:rPr>
          <w:b/>
          <w:bCs/>
          <w:sz w:val="32"/>
          <w:szCs w:val="32"/>
        </w:rPr>
        <w:t>Employee Leave App v0.2</w:t>
      </w:r>
    </w:p>
    <w:p w14:paraId="742BD396" w14:textId="77777777" w:rsidR="00B45A29" w:rsidRPr="00B45A29" w:rsidRDefault="00B45A29" w:rsidP="00B45A29">
      <w:pPr>
        <w:rPr>
          <w:sz w:val="32"/>
          <w:szCs w:val="32"/>
        </w:rPr>
      </w:pPr>
      <w:r w:rsidRPr="00B45A29">
        <w:rPr>
          <w:sz w:val="32"/>
          <w:szCs w:val="32"/>
        </w:rPr>
        <w:t>Students now have:</w:t>
      </w:r>
    </w:p>
    <w:p w14:paraId="50610F7C" w14:textId="77777777" w:rsidR="00B45A29" w:rsidRPr="00B45A29" w:rsidRDefault="00B45A29" w:rsidP="00B45A29">
      <w:pPr>
        <w:rPr>
          <w:sz w:val="32"/>
          <w:szCs w:val="32"/>
        </w:rPr>
      </w:pPr>
      <w:r w:rsidRPr="00B45A29">
        <w:rPr>
          <w:rFonts w:ascii="Segoe UI Symbol" w:hAnsi="Segoe UI Symbol" w:cs="Segoe UI Symbol"/>
          <w:sz w:val="32"/>
          <w:szCs w:val="32"/>
        </w:rPr>
        <w:t>✓</w:t>
      </w:r>
      <w:r w:rsidRPr="00B45A29">
        <w:rPr>
          <w:sz w:val="32"/>
          <w:szCs w:val="32"/>
        </w:rPr>
        <w:t xml:space="preserve"> Search</w:t>
      </w:r>
    </w:p>
    <w:p w14:paraId="369BFAC3" w14:textId="77777777" w:rsidR="00B45A29" w:rsidRPr="00B45A29" w:rsidRDefault="00B45A29" w:rsidP="00B45A29">
      <w:pPr>
        <w:rPr>
          <w:sz w:val="32"/>
          <w:szCs w:val="32"/>
        </w:rPr>
      </w:pPr>
      <w:r w:rsidRPr="00B45A29">
        <w:rPr>
          <w:rFonts w:ascii="Segoe UI Symbol" w:hAnsi="Segoe UI Symbol" w:cs="Segoe UI Symbol"/>
          <w:sz w:val="32"/>
          <w:szCs w:val="32"/>
        </w:rPr>
        <w:t>✓</w:t>
      </w:r>
      <w:r w:rsidRPr="00B45A29">
        <w:rPr>
          <w:sz w:val="32"/>
          <w:szCs w:val="32"/>
        </w:rPr>
        <w:t xml:space="preserve"> Status Filtering</w:t>
      </w:r>
    </w:p>
    <w:p w14:paraId="18EFE834" w14:textId="77777777" w:rsidR="00B45A29" w:rsidRPr="00B45A29" w:rsidRDefault="00B45A29" w:rsidP="00B45A29">
      <w:pPr>
        <w:rPr>
          <w:sz w:val="32"/>
          <w:szCs w:val="32"/>
        </w:rPr>
      </w:pPr>
      <w:r w:rsidRPr="00B45A29">
        <w:rPr>
          <w:rFonts w:ascii="Segoe UI Symbol" w:hAnsi="Segoe UI Symbol" w:cs="Segoe UI Symbol"/>
          <w:sz w:val="32"/>
          <w:szCs w:val="32"/>
        </w:rPr>
        <w:t>✓</w:t>
      </w:r>
      <w:r w:rsidRPr="00B45A29">
        <w:rPr>
          <w:sz w:val="32"/>
          <w:szCs w:val="32"/>
        </w:rPr>
        <w:t xml:space="preserve"> Sorting</w:t>
      </w:r>
    </w:p>
    <w:p w14:paraId="46ABD2CE" w14:textId="77777777" w:rsidR="00B45A29" w:rsidRPr="00B45A29" w:rsidRDefault="00B45A29" w:rsidP="00B45A29">
      <w:pPr>
        <w:rPr>
          <w:sz w:val="32"/>
          <w:szCs w:val="32"/>
        </w:rPr>
      </w:pPr>
      <w:r w:rsidRPr="00B45A29">
        <w:rPr>
          <w:rFonts w:ascii="Segoe UI Symbol" w:hAnsi="Segoe UI Symbol" w:cs="Segoe UI Symbol"/>
          <w:sz w:val="32"/>
          <w:szCs w:val="32"/>
        </w:rPr>
        <w:t>✓</w:t>
      </w:r>
      <w:r w:rsidRPr="00B45A29">
        <w:rPr>
          <w:sz w:val="32"/>
          <w:szCs w:val="32"/>
        </w:rPr>
        <w:t xml:space="preserve"> Better Gallery Cards</w:t>
      </w:r>
    </w:p>
    <w:p w14:paraId="48C3005A" w14:textId="77777777" w:rsidR="00B45A29" w:rsidRPr="00B45A29" w:rsidRDefault="00B45A29" w:rsidP="00B45A29">
      <w:pPr>
        <w:rPr>
          <w:sz w:val="32"/>
          <w:szCs w:val="32"/>
        </w:rPr>
      </w:pPr>
      <w:r w:rsidRPr="00B45A29">
        <w:rPr>
          <w:rFonts w:ascii="Segoe UI Symbol" w:hAnsi="Segoe UI Symbol" w:cs="Segoe UI Symbol"/>
          <w:sz w:val="32"/>
          <w:szCs w:val="32"/>
        </w:rPr>
        <w:t>✓</w:t>
      </w:r>
      <w:r w:rsidRPr="00B45A29">
        <w:rPr>
          <w:sz w:val="32"/>
          <w:szCs w:val="32"/>
        </w:rPr>
        <w:t xml:space="preserve"> Request Count</w:t>
      </w:r>
    </w:p>
    <w:p w14:paraId="7BF15C86" w14:textId="77777777" w:rsidR="00B45A29" w:rsidRPr="00B45A29" w:rsidRDefault="00B45A29" w:rsidP="00B45A29">
      <w:pPr>
        <w:rPr>
          <w:sz w:val="32"/>
          <w:szCs w:val="32"/>
        </w:rPr>
      </w:pPr>
      <w:r w:rsidRPr="00B45A29">
        <w:rPr>
          <w:rFonts w:ascii="Segoe UI Symbol" w:hAnsi="Segoe UI Symbol" w:cs="Segoe UI Symbol"/>
          <w:sz w:val="32"/>
          <w:szCs w:val="32"/>
        </w:rPr>
        <w:t>✓</w:t>
      </w:r>
      <w:r w:rsidRPr="00B45A29">
        <w:rPr>
          <w:sz w:val="32"/>
          <w:szCs w:val="32"/>
        </w:rPr>
        <w:t xml:space="preserve"> Clear Filters</w:t>
      </w:r>
    </w:p>
    <w:p w14:paraId="75778D18" w14:textId="77777777" w:rsidR="00B45A29" w:rsidRPr="00B45A29" w:rsidRDefault="00B45A29" w:rsidP="00B45A29">
      <w:pPr>
        <w:rPr>
          <w:sz w:val="32"/>
          <w:szCs w:val="32"/>
        </w:rPr>
      </w:pPr>
      <w:r w:rsidRPr="00B45A29">
        <w:rPr>
          <w:rFonts w:ascii="Segoe UI Symbol" w:hAnsi="Segoe UI Symbol" w:cs="Segoe UI Symbol"/>
          <w:sz w:val="32"/>
          <w:szCs w:val="32"/>
        </w:rPr>
        <w:t>✓</w:t>
      </w:r>
      <w:r w:rsidRPr="00B45A29">
        <w:rPr>
          <w:sz w:val="32"/>
          <w:szCs w:val="32"/>
        </w:rPr>
        <w:t xml:space="preserve"> Empty States</w:t>
      </w:r>
    </w:p>
    <w:p w14:paraId="066CBAD9" w14:textId="77777777" w:rsidR="00B45A29" w:rsidRPr="00B45A29" w:rsidRDefault="00B45A29" w:rsidP="00B45A29">
      <w:pPr>
        <w:rPr>
          <w:sz w:val="32"/>
          <w:szCs w:val="32"/>
        </w:rPr>
      </w:pPr>
      <w:r w:rsidRPr="00B45A29">
        <w:rPr>
          <w:rFonts w:ascii="Segoe UI Symbol" w:hAnsi="Segoe UI Symbol" w:cs="Segoe UI Symbol"/>
          <w:sz w:val="32"/>
          <w:szCs w:val="32"/>
        </w:rPr>
        <w:t>✓</w:t>
      </w:r>
      <w:r w:rsidRPr="00B45A29">
        <w:rPr>
          <w:sz w:val="32"/>
          <w:szCs w:val="32"/>
        </w:rPr>
        <w:t xml:space="preserve"> Selected Record State</w:t>
      </w:r>
    </w:p>
    <w:p w14:paraId="1448C451" w14:textId="77777777" w:rsidR="00B45A29" w:rsidRPr="00B45A29" w:rsidRDefault="00B45A29" w:rsidP="00B45A29">
      <w:pPr>
        <w:rPr>
          <w:sz w:val="32"/>
          <w:szCs w:val="32"/>
        </w:rPr>
      </w:pPr>
      <w:r w:rsidRPr="00B45A29">
        <w:rPr>
          <w:rFonts w:ascii="Segoe UI Symbol" w:hAnsi="Segoe UI Symbol" w:cs="Segoe UI Symbol"/>
          <w:sz w:val="32"/>
          <w:szCs w:val="32"/>
        </w:rPr>
        <w:lastRenderedPageBreak/>
        <w:t>✓</w:t>
      </w:r>
      <w:r w:rsidRPr="00B45A29">
        <w:rPr>
          <w:sz w:val="32"/>
          <w:szCs w:val="32"/>
        </w:rPr>
        <w:t xml:space="preserve"> Request Details</w:t>
      </w:r>
    </w:p>
    <w:p w14:paraId="46A014B8" w14:textId="77777777" w:rsidR="00B45A29" w:rsidRPr="00B45A29" w:rsidRDefault="00B45A29" w:rsidP="00B45A29">
      <w:pPr>
        <w:rPr>
          <w:sz w:val="32"/>
          <w:szCs w:val="32"/>
        </w:rPr>
      </w:pPr>
      <w:r w:rsidRPr="00B45A29">
        <w:rPr>
          <w:rFonts w:ascii="Segoe UI Symbol" w:hAnsi="Segoe UI Symbol" w:cs="Segoe UI Symbol"/>
          <w:sz w:val="32"/>
          <w:szCs w:val="32"/>
        </w:rPr>
        <w:t>✓</w:t>
      </w:r>
      <w:r w:rsidRPr="00B45A29">
        <w:rPr>
          <w:sz w:val="32"/>
          <w:szCs w:val="32"/>
        </w:rPr>
        <w:t xml:space="preserve"> Draft Editing</w:t>
      </w:r>
    </w:p>
    <w:p w14:paraId="0647A0A7" w14:textId="77777777" w:rsidR="00B45A29" w:rsidRPr="00B45A29" w:rsidRDefault="00B45A29" w:rsidP="00B45A29">
      <w:pPr>
        <w:rPr>
          <w:sz w:val="32"/>
          <w:szCs w:val="32"/>
        </w:rPr>
      </w:pPr>
      <w:r w:rsidRPr="00B45A29">
        <w:rPr>
          <w:rFonts w:ascii="Segoe UI Symbol" w:hAnsi="Segoe UI Symbol" w:cs="Segoe UI Symbol"/>
          <w:sz w:val="32"/>
          <w:szCs w:val="32"/>
        </w:rPr>
        <w:t>✓</w:t>
      </w:r>
      <w:r w:rsidRPr="00B45A29">
        <w:rPr>
          <w:sz w:val="32"/>
          <w:szCs w:val="32"/>
        </w:rPr>
        <w:t xml:space="preserve"> New/Edit Form Reuse</w:t>
      </w:r>
    </w:p>
    <w:p w14:paraId="04EAD6ED" w14:textId="77777777" w:rsidR="00B45A29" w:rsidRPr="00B45A29" w:rsidRDefault="00B45A29" w:rsidP="00B45A29">
      <w:pPr>
        <w:rPr>
          <w:sz w:val="32"/>
          <w:szCs w:val="32"/>
        </w:rPr>
      </w:pPr>
      <w:r w:rsidRPr="00B45A29">
        <w:rPr>
          <w:rFonts w:ascii="Segoe UI Symbol" w:hAnsi="Segoe UI Symbol" w:cs="Segoe UI Symbol"/>
          <w:sz w:val="32"/>
          <w:szCs w:val="32"/>
        </w:rPr>
        <w:t>✓</w:t>
      </w:r>
      <w:r w:rsidRPr="00B45A29">
        <w:rPr>
          <w:sz w:val="32"/>
          <w:szCs w:val="32"/>
        </w:rPr>
        <w:t xml:space="preserve"> Dynamic Form Labels</w:t>
      </w:r>
    </w:p>
    <w:p w14:paraId="4043F4AD" w14:textId="77777777" w:rsidR="00B45A29" w:rsidRPr="00B45A29" w:rsidRDefault="00B45A29" w:rsidP="00B45A29">
      <w:pPr>
        <w:rPr>
          <w:sz w:val="32"/>
          <w:szCs w:val="32"/>
        </w:rPr>
      </w:pPr>
      <w:r w:rsidRPr="00B45A29">
        <w:rPr>
          <w:rFonts w:ascii="Segoe UI Symbol" w:hAnsi="Segoe UI Symbol" w:cs="Segoe UI Symbol"/>
          <w:sz w:val="32"/>
          <w:szCs w:val="32"/>
        </w:rPr>
        <w:t>✓</w:t>
      </w:r>
      <w:r w:rsidRPr="00B45A29">
        <w:rPr>
          <w:sz w:val="32"/>
          <w:szCs w:val="32"/>
        </w:rPr>
        <w:t xml:space="preserve"> Validation</w:t>
      </w:r>
    </w:p>
    <w:p w14:paraId="0A0E5BA1" w14:textId="77777777" w:rsidR="00B45A29" w:rsidRPr="00B45A29" w:rsidRDefault="00B45A29" w:rsidP="00B45A29">
      <w:pPr>
        <w:rPr>
          <w:sz w:val="32"/>
          <w:szCs w:val="32"/>
        </w:rPr>
      </w:pPr>
      <w:r w:rsidRPr="00B45A29">
        <w:rPr>
          <w:rFonts w:ascii="Segoe UI Symbol" w:hAnsi="Segoe UI Symbol" w:cs="Segoe UI Symbol"/>
          <w:sz w:val="32"/>
          <w:szCs w:val="32"/>
        </w:rPr>
        <w:t>✓</w:t>
      </w:r>
      <w:r w:rsidRPr="00B45A29">
        <w:rPr>
          <w:sz w:val="32"/>
          <w:szCs w:val="32"/>
        </w:rPr>
        <w:t xml:space="preserve"> Delegation Awareness</w:t>
      </w:r>
    </w:p>
    <w:p w14:paraId="63DDED9A" w14:textId="77777777" w:rsidR="00B45A29" w:rsidRPr="00B45A29" w:rsidRDefault="00B45A29" w:rsidP="00B45A29">
      <w:pPr>
        <w:rPr>
          <w:sz w:val="32"/>
          <w:szCs w:val="32"/>
        </w:rPr>
      </w:pPr>
      <w:r w:rsidRPr="00B45A29">
        <w:rPr>
          <w:sz w:val="32"/>
          <w:szCs w:val="32"/>
        </w:rPr>
        <w:pict w14:anchorId="3E40A47F">
          <v:rect id="_x0000_i8048" style="width:0;height:1.5pt" o:hralign="center" o:hrstd="t" o:hr="t" fillcolor="#a0a0a0" stroked="f"/>
        </w:pict>
      </w:r>
    </w:p>
    <w:p w14:paraId="53F11D0A" w14:textId="77777777" w:rsidR="00B45A29" w:rsidRPr="00B45A29" w:rsidRDefault="00B45A29" w:rsidP="00B45A29">
      <w:pPr>
        <w:rPr>
          <w:b/>
          <w:bCs/>
          <w:sz w:val="32"/>
          <w:szCs w:val="32"/>
        </w:rPr>
      </w:pPr>
      <w:r w:rsidRPr="00B45A29">
        <w:rPr>
          <w:b/>
          <w:bCs/>
          <w:sz w:val="32"/>
          <w:szCs w:val="32"/>
        </w:rPr>
        <w:t>Next Lab</w:t>
      </w:r>
    </w:p>
    <w:p w14:paraId="63F3D848" w14:textId="77777777" w:rsidR="00B45A29" w:rsidRPr="00B45A29" w:rsidRDefault="00B45A29" w:rsidP="00B45A29">
      <w:pPr>
        <w:rPr>
          <w:b/>
          <w:bCs/>
          <w:sz w:val="32"/>
          <w:szCs w:val="32"/>
        </w:rPr>
      </w:pPr>
      <w:r w:rsidRPr="00B45A29">
        <w:rPr>
          <w:b/>
          <w:bCs/>
          <w:sz w:val="32"/>
          <w:szCs w:val="32"/>
        </w:rPr>
        <w:t>Day 7 — Power Fx Fundamentals &amp; Application Logic</w:t>
      </w:r>
    </w:p>
    <w:p w14:paraId="1CBD1F38" w14:textId="77777777" w:rsidR="00B45A29" w:rsidRPr="00B45A29" w:rsidRDefault="00B45A29" w:rsidP="00B45A29">
      <w:pPr>
        <w:rPr>
          <w:sz w:val="32"/>
          <w:szCs w:val="32"/>
        </w:rPr>
      </w:pPr>
      <w:r w:rsidRPr="00B45A29">
        <w:rPr>
          <w:sz w:val="32"/>
          <w:szCs w:val="32"/>
        </w:rPr>
        <w:t>Students will learn:</w:t>
      </w:r>
    </w:p>
    <w:p w14:paraId="1E6371C0" w14:textId="77777777" w:rsidR="00B45A29" w:rsidRPr="00B45A29" w:rsidRDefault="00B45A29" w:rsidP="00B45A29">
      <w:pPr>
        <w:rPr>
          <w:b/>
          <w:bCs/>
          <w:sz w:val="32"/>
          <w:szCs w:val="32"/>
        </w:rPr>
      </w:pPr>
      <w:r w:rsidRPr="00B45A29">
        <w:rPr>
          <w:b/>
          <w:bCs/>
          <w:sz w:val="32"/>
          <w:szCs w:val="32"/>
        </w:rPr>
        <w:t>Power Fx values and types</w:t>
      </w:r>
    </w:p>
    <w:p w14:paraId="680F9463" w14:textId="77777777" w:rsidR="00B45A29" w:rsidRPr="00B45A29" w:rsidRDefault="00B45A29" w:rsidP="00B45A29">
      <w:pPr>
        <w:rPr>
          <w:b/>
          <w:bCs/>
          <w:sz w:val="32"/>
          <w:szCs w:val="32"/>
        </w:rPr>
      </w:pPr>
      <w:r w:rsidRPr="00B45A29">
        <w:rPr>
          <w:b/>
          <w:bCs/>
          <w:sz w:val="32"/>
          <w:szCs w:val="32"/>
        </w:rPr>
        <w:t>Operators</w:t>
      </w:r>
    </w:p>
    <w:p w14:paraId="38BC784D" w14:textId="77777777" w:rsidR="00B45A29" w:rsidRPr="00B45A29" w:rsidRDefault="00B45A29" w:rsidP="00B45A29">
      <w:pPr>
        <w:rPr>
          <w:b/>
          <w:bCs/>
          <w:sz w:val="32"/>
          <w:szCs w:val="32"/>
        </w:rPr>
      </w:pPr>
      <w:r w:rsidRPr="00B45A29">
        <w:rPr>
          <w:b/>
          <w:bCs/>
          <w:sz w:val="32"/>
          <w:szCs w:val="32"/>
        </w:rPr>
        <w:t>If()</w:t>
      </w:r>
    </w:p>
    <w:p w14:paraId="315FEFC0" w14:textId="77777777" w:rsidR="00B45A29" w:rsidRPr="00B45A29" w:rsidRDefault="00B45A29" w:rsidP="00B45A29">
      <w:pPr>
        <w:rPr>
          <w:b/>
          <w:bCs/>
          <w:sz w:val="32"/>
          <w:szCs w:val="32"/>
        </w:rPr>
      </w:pPr>
      <w:r w:rsidRPr="00B45A29">
        <w:rPr>
          <w:b/>
          <w:bCs/>
          <w:sz w:val="32"/>
          <w:szCs w:val="32"/>
        </w:rPr>
        <w:t>Switch()</w:t>
      </w:r>
    </w:p>
    <w:p w14:paraId="487D610E" w14:textId="77777777" w:rsidR="00B45A29" w:rsidRPr="00B45A29" w:rsidRDefault="00B45A29" w:rsidP="00B45A29">
      <w:pPr>
        <w:rPr>
          <w:b/>
          <w:bCs/>
          <w:sz w:val="32"/>
          <w:szCs w:val="32"/>
        </w:rPr>
      </w:pPr>
      <w:r w:rsidRPr="00B45A29">
        <w:rPr>
          <w:b/>
          <w:bCs/>
          <w:sz w:val="32"/>
          <w:szCs w:val="32"/>
        </w:rPr>
        <w:t>IsBlank()</w:t>
      </w:r>
    </w:p>
    <w:p w14:paraId="0D013ACB" w14:textId="77777777" w:rsidR="00B45A29" w:rsidRPr="00B45A29" w:rsidRDefault="00B45A29" w:rsidP="00B45A29">
      <w:pPr>
        <w:rPr>
          <w:b/>
          <w:bCs/>
          <w:sz w:val="32"/>
          <w:szCs w:val="32"/>
        </w:rPr>
      </w:pPr>
      <w:r w:rsidRPr="00B45A29">
        <w:rPr>
          <w:b/>
          <w:bCs/>
          <w:sz w:val="32"/>
          <w:szCs w:val="32"/>
        </w:rPr>
        <w:t>Coalesce()</w:t>
      </w:r>
    </w:p>
    <w:p w14:paraId="03393605" w14:textId="77777777" w:rsidR="00B45A29" w:rsidRPr="00B45A29" w:rsidRDefault="00B45A29" w:rsidP="00B45A29">
      <w:pPr>
        <w:rPr>
          <w:b/>
          <w:bCs/>
          <w:sz w:val="32"/>
          <w:szCs w:val="32"/>
        </w:rPr>
      </w:pPr>
      <w:r w:rsidRPr="00B45A29">
        <w:rPr>
          <w:b/>
          <w:bCs/>
          <w:sz w:val="32"/>
          <w:szCs w:val="32"/>
        </w:rPr>
        <w:t>Filter()</w:t>
      </w:r>
    </w:p>
    <w:p w14:paraId="44DA211A" w14:textId="77777777" w:rsidR="00B45A29" w:rsidRPr="00B45A29" w:rsidRDefault="00B45A29" w:rsidP="00B45A29">
      <w:pPr>
        <w:rPr>
          <w:b/>
          <w:bCs/>
          <w:sz w:val="32"/>
          <w:szCs w:val="32"/>
        </w:rPr>
      </w:pPr>
      <w:r w:rsidRPr="00B45A29">
        <w:rPr>
          <w:b/>
          <w:bCs/>
          <w:sz w:val="32"/>
          <w:szCs w:val="32"/>
        </w:rPr>
        <w:t>LookUp()</w:t>
      </w:r>
    </w:p>
    <w:p w14:paraId="7F34C0A1" w14:textId="77777777" w:rsidR="00B45A29" w:rsidRPr="00B45A29" w:rsidRDefault="00B45A29" w:rsidP="00B45A29">
      <w:pPr>
        <w:rPr>
          <w:b/>
          <w:bCs/>
          <w:sz w:val="32"/>
          <w:szCs w:val="32"/>
        </w:rPr>
      </w:pPr>
      <w:r w:rsidRPr="00B45A29">
        <w:rPr>
          <w:b/>
          <w:bCs/>
          <w:sz w:val="32"/>
          <w:szCs w:val="32"/>
        </w:rPr>
        <w:t>CountRows()</w:t>
      </w:r>
    </w:p>
    <w:p w14:paraId="25CEDDB2" w14:textId="77777777" w:rsidR="00B45A29" w:rsidRPr="00B45A29" w:rsidRDefault="00B45A29" w:rsidP="00B45A29">
      <w:pPr>
        <w:rPr>
          <w:b/>
          <w:bCs/>
          <w:sz w:val="32"/>
          <w:szCs w:val="32"/>
        </w:rPr>
      </w:pPr>
      <w:r w:rsidRPr="00B45A29">
        <w:rPr>
          <w:b/>
          <w:bCs/>
          <w:sz w:val="32"/>
          <w:szCs w:val="32"/>
        </w:rPr>
        <w:t>Global Variables</w:t>
      </w:r>
    </w:p>
    <w:p w14:paraId="0C1BBD39" w14:textId="77777777" w:rsidR="00B45A29" w:rsidRPr="00B45A29" w:rsidRDefault="00B45A29" w:rsidP="00B45A29">
      <w:pPr>
        <w:rPr>
          <w:b/>
          <w:bCs/>
          <w:sz w:val="32"/>
          <w:szCs w:val="32"/>
        </w:rPr>
      </w:pPr>
      <w:r w:rsidRPr="00B45A29">
        <w:rPr>
          <w:b/>
          <w:bCs/>
          <w:sz w:val="32"/>
          <w:szCs w:val="32"/>
        </w:rPr>
        <w:t>Context Variables</w:t>
      </w:r>
    </w:p>
    <w:p w14:paraId="1F36F918" w14:textId="77777777" w:rsidR="00B45A29" w:rsidRPr="00B45A29" w:rsidRDefault="00B45A29" w:rsidP="00B45A29">
      <w:pPr>
        <w:rPr>
          <w:b/>
          <w:bCs/>
          <w:sz w:val="32"/>
          <w:szCs w:val="32"/>
        </w:rPr>
      </w:pPr>
      <w:r w:rsidRPr="00B45A29">
        <w:rPr>
          <w:b/>
          <w:bCs/>
          <w:sz w:val="32"/>
          <w:szCs w:val="32"/>
        </w:rPr>
        <w:lastRenderedPageBreak/>
        <w:t>With()</w:t>
      </w:r>
    </w:p>
    <w:p w14:paraId="1AFEC8D7" w14:textId="77777777" w:rsidR="00B45A29" w:rsidRPr="00B45A29" w:rsidRDefault="00B45A29" w:rsidP="00B45A29">
      <w:pPr>
        <w:rPr>
          <w:b/>
          <w:bCs/>
          <w:sz w:val="32"/>
          <w:szCs w:val="32"/>
        </w:rPr>
      </w:pPr>
      <w:r w:rsidRPr="00B45A29">
        <w:rPr>
          <w:b/>
          <w:bCs/>
          <w:sz w:val="32"/>
          <w:szCs w:val="32"/>
        </w:rPr>
        <w:t>Collections</w:t>
      </w:r>
    </w:p>
    <w:p w14:paraId="3B6B9FA5" w14:textId="77777777" w:rsidR="00B45A29" w:rsidRPr="00B45A29" w:rsidRDefault="00B45A29" w:rsidP="00B45A29">
      <w:pPr>
        <w:rPr>
          <w:b/>
          <w:bCs/>
          <w:sz w:val="32"/>
          <w:szCs w:val="32"/>
        </w:rPr>
      </w:pPr>
      <w:r w:rsidRPr="00B45A29">
        <w:rPr>
          <w:b/>
          <w:bCs/>
          <w:sz w:val="32"/>
          <w:szCs w:val="32"/>
        </w:rPr>
        <w:t>Patch()</w:t>
      </w:r>
    </w:p>
    <w:p w14:paraId="2AD857FB" w14:textId="77777777" w:rsidR="00B45A29" w:rsidRPr="00B45A29" w:rsidRDefault="00B45A29" w:rsidP="00B45A29">
      <w:pPr>
        <w:rPr>
          <w:b/>
          <w:bCs/>
          <w:sz w:val="32"/>
          <w:szCs w:val="32"/>
        </w:rPr>
      </w:pPr>
      <w:r w:rsidRPr="00B45A29">
        <w:rPr>
          <w:b/>
          <w:bCs/>
          <w:sz w:val="32"/>
          <w:szCs w:val="32"/>
        </w:rPr>
        <w:t>IfError()</w:t>
      </w:r>
    </w:p>
    <w:p w14:paraId="48B40642" w14:textId="77777777" w:rsidR="00B45A29" w:rsidRPr="00B45A29" w:rsidRDefault="00B45A29" w:rsidP="00B45A29">
      <w:pPr>
        <w:rPr>
          <w:b/>
          <w:bCs/>
          <w:sz w:val="32"/>
          <w:szCs w:val="32"/>
        </w:rPr>
      </w:pPr>
      <w:r w:rsidRPr="00B45A29">
        <w:rPr>
          <w:b/>
          <w:bCs/>
          <w:sz w:val="32"/>
          <w:szCs w:val="32"/>
        </w:rPr>
        <w:t>Dynamic UI</w:t>
      </w:r>
    </w:p>
    <w:p w14:paraId="3D60F628" w14:textId="77777777" w:rsidR="00B45A29" w:rsidRPr="00B45A29" w:rsidRDefault="00B45A29" w:rsidP="00B45A29">
      <w:pPr>
        <w:rPr>
          <w:b/>
          <w:bCs/>
          <w:sz w:val="32"/>
          <w:szCs w:val="32"/>
        </w:rPr>
      </w:pPr>
      <w:r w:rsidRPr="00B45A29">
        <w:rPr>
          <w:b/>
          <w:bCs/>
          <w:sz w:val="32"/>
          <w:szCs w:val="32"/>
        </w:rPr>
        <w:t>Current Employee detection</w:t>
      </w:r>
    </w:p>
    <w:p w14:paraId="4BD030C0" w14:textId="77777777" w:rsidR="00B45A29" w:rsidRPr="00B45A29" w:rsidRDefault="00B45A29" w:rsidP="00B45A29">
      <w:pPr>
        <w:rPr>
          <w:b/>
          <w:bCs/>
          <w:sz w:val="32"/>
          <w:szCs w:val="32"/>
        </w:rPr>
      </w:pPr>
      <w:r w:rsidRPr="00B45A29">
        <w:rPr>
          <w:b/>
          <w:bCs/>
          <w:sz w:val="32"/>
          <w:szCs w:val="32"/>
        </w:rPr>
        <w:t>Dynamic Dashboard metrics</w:t>
      </w:r>
    </w:p>
    <w:p w14:paraId="0CEB15E3" w14:textId="77777777" w:rsidR="00B45A29" w:rsidRPr="00B45A29" w:rsidRDefault="00B45A29" w:rsidP="00B45A29">
      <w:pPr>
        <w:rPr>
          <w:b/>
          <w:bCs/>
          <w:sz w:val="32"/>
          <w:szCs w:val="32"/>
        </w:rPr>
      </w:pPr>
      <w:r w:rsidRPr="00B45A29">
        <w:rPr>
          <w:b/>
          <w:bCs/>
          <w:sz w:val="32"/>
          <w:szCs w:val="32"/>
        </w:rPr>
        <w:t>Cancel Request logic</w:t>
      </w:r>
    </w:p>
    <w:p w14:paraId="31B35AAA" w14:textId="77777777" w:rsidR="00B45A29" w:rsidRPr="00B45A29" w:rsidRDefault="00B45A29" w:rsidP="00B45A29">
      <w:pPr>
        <w:rPr>
          <w:sz w:val="32"/>
          <w:szCs w:val="32"/>
        </w:rPr>
      </w:pPr>
      <w:r w:rsidRPr="00B45A29">
        <w:rPr>
          <w:sz w:val="32"/>
          <w:szCs w:val="32"/>
        </w:rPr>
        <w:t>At the end of Day 7:</w:t>
      </w:r>
    </w:p>
    <w:p w14:paraId="48AA043F" w14:textId="77777777" w:rsidR="00B45A29" w:rsidRPr="00B45A29" w:rsidRDefault="00B45A29" w:rsidP="00B45A29">
      <w:pPr>
        <w:rPr>
          <w:b/>
          <w:bCs/>
          <w:sz w:val="32"/>
          <w:szCs w:val="32"/>
        </w:rPr>
      </w:pPr>
      <w:r w:rsidRPr="00B45A29">
        <w:rPr>
          <w:b/>
          <w:bCs/>
          <w:sz w:val="32"/>
          <w:szCs w:val="32"/>
        </w:rPr>
        <w:t>Employee Leave App v0.3</w:t>
      </w:r>
    </w:p>
    <w:p w14:paraId="3D71D295" w14:textId="77777777" w:rsidR="00B45A29" w:rsidRPr="00B45A29" w:rsidRDefault="00B45A29" w:rsidP="00B45A29">
      <w:pPr>
        <w:rPr>
          <w:sz w:val="32"/>
          <w:szCs w:val="32"/>
        </w:rPr>
      </w:pPr>
      <w:r w:rsidRPr="00B45A29">
        <w:rPr>
          <w:sz w:val="32"/>
          <w:szCs w:val="32"/>
        </w:rPr>
        <w:t>will become:</w:t>
      </w:r>
    </w:p>
    <w:p w14:paraId="52A874F8" w14:textId="77777777" w:rsidR="00B45A29" w:rsidRPr="00B45A29" w:rsidRDefault="00B45A29" w:rsidP="00B45A29">
      <w:pPr>
        <w:rPr>
          <w:b/>
          <w:bCs/>
          <w:sz w:val="32"/>
          <w:szCs w:val="32"/>
        </w:rPr>
      </w:pPr>
      <w:r w:rsidRPr="00B45A29">
        <w:rPr>
          <w:b/>
          <w:bCs/>
          <w:sz w:val="32"/>
          <w:szCs w:val="32"/>
        </w:rPr>
        <w:t>Data-Aware + User-Aware + State-Aware.</w:t>
      </w:r>
    </w:p>
    <w:p w14:paraId="01A61A5D" w14:textId="3B6A93A2" w:rsidR="008642E0" w:rsidRPr="008642E0" w:rsidRDefault="008642E0" w:rsidP="00B45A29">
      <w:pPr>
        <w:rPr>
          <w:b/>
          <w:bCs/>
          <w:sz w:val="32"/>
          <w:szCs w:val="32"/>
        </w:rPr>
      </w:pPr>
    </w:p>
    <w:sectPr w:rsidR="008642E0" w:rsidRPr="008642E0" w:rsidSect="00770E71">
      <w:footerReference w:type="default" r:id="rId12"/>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54668" w14:textId="77777777" w:rsidR="009D1248" w:rsidRDefault="009D1248" w:rsidP="00656987">
      <w:pPr>
        <w:spacing w:after="0" w:line="240" w:lineRule="auto"/>
      </w:pPr>
      <w:r>
        <w:separator/>
      </w:r>
    </w:p>
  </w:endnote>
  <w:endnote w:type="continuationSeparator" w:id="0">
    <w:p w14:paraId="52650F8A" w14:textId="77777777" w:rsidR="009D1248" w:rsidRDefault="009D1248" w:rsidP="00656987">
      <w:pPr>
        <w:spacing w:after="0" w:line="240" w:lineRule="auto"/>
      </w:pPr>
      <w:r>
        <w:continuationSeparator/>
      </w:r>
    </w:p>
  </w:endnote>
  <w:endnote w:type="continuationNotice" w:id="1">
    <w:p w14:paraId="71A493CB" w14:textId="77777777" w:rsidR="009D1248" w:rsidRDefault="009D12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C3C85" w14:textId="77777777" w:rsidR="00C5791B" w:rsidRPr="00B374FB" w:rsidRDefault="00C5791B">
    <w:pPr>
      <w:pStyle w:val="Footer"/>
      <w:jc w:val="right"/>
      <w:rPr>
        <w:color w:val="000000" w:themeColor="text1"/>
        <w:sz w:val="20"/>
        <w:szCs w:val="20"/>
      </w:rPr>
    </w:pPr>
    <w:r w:rsidRPr="00B374FB">
      <w:rPr>
        <w:noProof/>
        <w:color w:val="000000" w:themeColor="text1"/>
        <w:sz w:val="16"/>
        <w:szCs w:val="16"/>
      </w:rPr>
      <w:drawing>
        <wp:anchor distT="0" distB="0" distL="114300" distR="114300" simplePos="0" relativeHeight="251658240" behindDoc="1" locked="1" layoutInCell="1" allowOverlap="1" wp14:anchorId="18BCAB15" wp14:editId="11A775FB">
          <wp:simplePos x="0" y="0"/>
          <wp:positionH relativeFrom="column">
            <wp:posOffset>5376545</wp:posOffset>
          </wp:positionH>
          <wp:positionV relativeFrom="paragraph">
            <wp:posOffset>-283210</wp:posOffset>
          </wp:positionV>
          <wp:extent cx="850392" cy="850392"/>
          <wp:effectExtent l="0" t="0" r="6985" b="6985"/>
          <wp:wrapNone/>
          <wp:docPr id="1273300663"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00663" name="Picture 1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50392" cy="850392"/>
                  </a:xfrm>
                  <a:prstGeom prst="rect">
                    <a:avLst/>
                  </a:prstGeom>
                </pic:spPr>
              </pic:pic>
            </a:graphicData>
          </a:graphic>
          <wp14:sizeRelH relativeFrom="margin">
            <wp14:pctWidth>0</wp14:pctWidth>
          </wp14:sizeRelH>
          <wp14:sizeRelV relativeFrom="margin">
            <wp14:pctHeight>0</wp14:pctHeight>
          </wp14:sizeRelV>
        </wp:anchor>
      </w:drawing>
    </w:r>
    <w:r w:rsidRPr="00B374FB">
      <w:rPr>
        <w:color w:val="000000" w:themeColor="text1"/>
        <w:sz w:val="16"/>
        <w:szCs w:val="16"/>
      </w:rPr>
      <w:t xml:space="preserve">pg. </w:t>
    </w:r>
    <w:r w:rsidRPr="00B374FB">
      <w:rPr>
        <w:color w:val="000000" w:themeColor="text1"/>
        <w:sz w:val="16"/>
        <w:szCs w:val="16"/>
      </w:rPr>
      <w:fldChar w:fldCharType="begin"/>
    </w:r>
    <w:r w:rsidRPr="00B374FB">
      <w:rPr>
        <w:color w:val="000000" w:themeColor="text1"/>
        <w:sz w:val="16"/>
        <w:szCs w:val="16"/>
      </w:rPr>
      <w:instrText xml:space="preserve"> PAGE  \* Arabic </w:instrText>
    </w:r>
    <w:r w:rsidRPr="00B374FB">
      <w:rPr>
        <w:color w:val="000000" w:themeColor="text1"/>
        <w:sz w:val="16"/>
        <w:szCs w:val="16"/>
      </w:rPr>
      <w:fldChar w:fldCharType="separate"/>
    </w:r>
    <w:r w:rsidRPr="00B374FB">
      <w:rPr>
        <w:noProof/>
        <w:color w:val="000000" w:themeColor="text1"/>
        <w:sz w:val="16"/>
        <w:szCs w:val="16"/>
      </w:rPr>
      <w:t>1</w:t>
    </w:r>
    <w:r w:rsidRPr="00B374FB">
      <w:rPr>
        <w:color w:val="000000" w:themeColor="text1"/>
        <w:sz w:val="16"/>
        <w:szCs w:val="16"/>
      </w:rPr>
      <w:fldChar w:fldCharType="end"/>
    </w:r>
  </w:p>
  <w:p w14:paraId="594AB20D" w14:textId="77777777" w:rsidR="00656987" w:rsidRPr="00DE11C5" w:rsidRDefault="00656987">
    <w:pPr>
      <w:pStyle w:val="Footer"/>
      <w:rPr>
        <w:b/>
        <w:bCs/>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68BED" w14:textId="77777777" w:rsidR="009D1248" w:rsidRDefault="009D1248" w:rsidP="00656987">
      <w:pPr>
        <w:spacing w:after="0" w:line="240" w:lineRule="auto"/>
      </w:pPr>
      <w:r>
        <w:separator/>
      </w:r>
    </w:p>
  </w:footnote>
  <w:footnote w:type="continuationSeparator" w:id="0">
    <w:p w14:paraId="353AB8E3" w14:textId="77777777" w:rsidR="009D1248" w:rsidRDefault="009D1248" w:rsidP="00656987">
      <w:pPr>
        <w:spacing w:after="0" w:line="240" w:lineRule="auto"/>
      </w:pPr>
      <w:r>
        <w:continuationSeparator/>
      </w:r>
    </w:p>
  </w:footnote>
  <w:footnote w:type="continuationNotice" w:id="1">
    <w:p w14:paraId="5A1A41A2" w14:textId="77777777" w:rsidR="009D1248" w:rsidRDefault="009D124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DE47A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DC5775"/>
    <w:multiLevelType w:val="multilevel"/>
    <w:tmpl w:val="BC70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31C34"/>
    <w:multiLevelType w:val="multilevel"/>
    <w:tmpl w:val="6DA6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70E85"/>
    <w:multiLevelType w:val="multilevel"/>
    <w:tmpl w:val="6A54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A779D"/>
    <w:multiLevelType w:val="multilevel"/>
    <w:tmpl w:val="0322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55DD5"/>
    <w:multiLevelType w:val="multilevel"/>
    <w:tmpl w:val="E960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8426B"/>
    <w:multiLevelType w:val="multilevel"/>
    <w:tmpl w:val="6D32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C2B38"/>
    <w:multiLevelType w:val="multilevel"/>
    <w:tmpl w:val="9D58D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4F6C90"/>
    <w:multiLevelType w:val="multilevel"/>
    <w:tmpl w:val="592E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C0FDD"/>
    <w:multiLevelType w:val="multilevel"/>
    <w:tmpl w:val="7094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D2D18"/>
    <w:multiLevelType w:val="multilevel"/>
    <w:tmpl w:val="720EE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810BC3"/>
    <w:multiLevelType w:val="multilevel"/>
    <w:tmpl w:val="DE8C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712AEF"/>
    <w:multiLevelType w:val="multilevel"/>
    <w:tmpl w:val="7F6A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237CA9"/>
    <w:multiLevelType w:val="multilevel"/>
    <w:tmpl w:val="89FC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903ED6"/>
    <w:multiLevelType w:val="multilevel"/>
    <w:tmpl w:val="9448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FB5E33"/>
    <w:multiLevelType w:val="multilevel"/>
    <w:tmpl w:val="4458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74083D"/>
    <w:multiLevelType w:val="multilevel"/>
    <w:tmpl w:val="9386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CC6AF3"/>
    <w:multiLevelType w:val="multilevel"/>
    <w:tmpl w:val="83D2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1B4B48"/>
    <w:multiLevelType w:val="multilevel"/>
    <w:tmpl w:val="8772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497B0D"/>
    <w:multiLevelType w:val="multilevel"/>
    <w:tmpl w:val="D0D0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E86EF1"/>
    <w:multiLevelType w:val="multilevel"/>
    <w:tmpl w:val="D6AC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967CF5"/>
    <w:multiLevelType w:val="multilevel"/>
    <w:tmpl w:val="2FDE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951E8D"/>
    <w:multiLevelType w:val="multilevel"/>
    <w:tmpl w:val="63C2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CF4E05"/>
    <w:multiLevelType w:val="multilevel"/>
    <w:tmpl w:val="BB0A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C83588"/>
    <w:multiLevelType w:val="multilevel"/>
    <w:tmpl w:val="9E68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2D6180"/>
    <w:multiLevelType w:val="multilevel"/>
    <w:tmpl w:val="8810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D00B12"/>
    <w:multiLevelType w:val="multilevel"/>
    <w:tmpl w:val="B5CC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625463"/>
    <w:multiLevelType w:val="multilevel"/>
    <w:tmpl w:val="4A20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803E19"/>
    <w:multiLevelType w:val="multilevel"/>
    <w:tmpl w:val="2C5C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AB2946"/>
    <w:multiLevelType w:val="multilevel"/>
    <w:tmpl w:val="3ED2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530EB8"/>
    <w:multiLevelType w:val="multilevel"/>
    <w:tmpl w:val="C0D0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3408D7"/>
    <w:multiLevelType w:val="multilevel"/>
    <w:tmpl w:val="9D20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075356"/>
    <w:multiLevelType w:val="multilevel"/>
    <w:tmpl w:val="9510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E95A1A"/>
    <w:multiLevelType w:val="multilevel"/>
    <w:tmpl w:val="B3D4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8A7913"/>
    <w:multiLevelType w:val="multilevel"/>
    <w:tmpl w:val="5738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4C6AFA"/>
    <w:multiLevelType w:val="multilevel"/>
    <w:tmpl w:val="8058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9F5421"/>
    <w:multiLevelType w:val="multilevel"/>
    <w:tmpl w:val="6108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549236">
    <w:abstractNumId w:val="0"/>
  </w:num>
  <w:num w:numId="2" w16cid:durableId="1113743506">
    <w:abstractNumId w:val="5"/>
  </w:num>
  <w:num w:numId="3" w16cid:durableId="1048918340">
    <w:abstractNumId w:val="7"/>
  </w:num>
  <w:num w:numId="4" w16cid:durableId="1166167705">
    <w:abstractNumId w:val="8"/>
  </w:num>
  <w:num w:numId="5" w16cid:durableId="1007177368">
    <w:abstractNumId w:val="9"/>
  </w:num>
  <w:num w:numId="6" w16cid:durableId="1439058200">
    <w:abstractNumId w:val="21"/>
  </w:num>
  <w:num w:numId="7" w16cid:durableId="1535000857">
    <w:abstractNumId w:val="23"/>
  </w:num>
  <w:num w:numId="8" w16cid:durableId="824781331">
    <w:abstractNumId w:val="11"/>
  </w:num>
  <w:num w:numId="9" w16cid:durableId="1303197434">
    <w:abstractNumId w:val="14"/>
  </w:num>
  <w:num w:numId="10" w16cid:durableId="1357391302">
    <w:abstractNumId w:val="20"/>
  </w:num>
  <w:num w:numId="11" w16cid:durableId="566302107">
    <w:abstractNumId w:val="26"/>
  </w:num>
  <w:num w:numId="12" w16cid:durableId="380441202">
    <w:abstractNumId w:val="2"/>
  </w:num>
  <w:num w:numId="13" w16cid:durableId="1586186036">
    <w:abstractNumId w:val="22"/>
  </w:num>
  <w:num w:numId="14" w16cid:durableId="998925076">
    <w:abstractNumId w:val="25"/>
  </w:num>
  <w:num w:numId="15" w16cid:durableId="824516745">
    <w:abstractNumId w:val="13"/>
  </w:num>
  <w:num w:numId="16" w16cid:durableId="770856798">
    <w:abstractNumId w:val="29"/>
  </w:num>
  <w:num w:numId="17" w16cid:durableId="357968604">
    <w:abstractNumId w:val="33"/>
  </w:num>
  <w:num w:numId="18" w16cid:durableId="2100365442">
    <w:abstractNumId w:val="35"/>
  </w:num>
  <w:num w:numId="19" w16cid:durableId="1957980318">
    <w:abstractNumId w:val="3"/>
  </w:num>
  <w:num w:numId="20" w16cid:durableId="951593120">
    <w:abstractNumId w:val="1"/>
  </w:num>
  <w:num w:numId="21" w16cid:durableId="666203520">
    <w:abstractNumId w:val="18"/>
  </w:num>
  <w:num w:numId="22" w16cid:durableId="2037540663">
    <w:abstractNumId w:val="31"/>
  </w:num>
  <w:num w:numId="23" w16cid:durableId="314921504">
    <w:abstractNumId w:val="36"/>
  </w:num>
  <w:num w:numId="24" w16cid:durableId="1679771688">
    <w:abstractNumId w:val="17"/>
  </w:num>
  <w:num w:numId="25" w16cid:durableId="624047471">
    <w:abstractNumId w:val="24"/>
  </w:num>
  <w:num w:numId="26" w16cid:durableId="69281142">
    <w:abstractNumId w:val="10"/>
  </w:num>
  <w:num w:numId="27" w16cid:durableId="554508002">
    <w:abstractNumId w:val="4"/>
  </w:num>
  <w:num w:numId="28" w16cid:durableId="1898785546">
    <w:abstractNumId w:val="6"/>
  </w:num>
  <w:num w:numId="29" w16cid:durableId="1939672103">
    <w:abstractNumId w:val="19"/>
  </w:num>
  <w:num w:numId="30" w16cid:durableId="1651786055">
    <w:abstractNumId w:val="27"/>
  </w:num>
  <w:num w:numId="31" w16cid:durableId="1675573143">
    <w:abstractNumId w:val="34"/>
  </w:num>
  <w:num w:numId="32" w16cid:durableId="1856452876">
    <w:abstractNumId w:val="30"/>
  </w:num>
  <w:num w:numId="33" w16cid:durableId="1764062552">
    <w:abstractNumId w:val="16"/>
  </w:num>
  <w:num w:numId="34" w16cid:durableId="1723599237">
    <w:abstractNumId w:val="32"/>
  </w:num>
  <w:num w:numId="35" w16cid:durableId="579486101">
    <w:abstractNumId w:val="28"/>
  </w:num>
  <w:num w:numId="36" w16cid:durableId="870142128">
    <w:abstractNumId w:val="15"/>
  </w:num>
  <w:num w:numId="37" w16cid:durableId="958797763">
    <w:abstractNumId w:val="1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A5F"/>
    <w:rsid w:val="000254E4"/>
    <w:rsid w:val="000C153E"/>
    <w:rsid w:val="000D2B16"/>
    <w:rsid w:val="000D4899"/>
    <w:rsid w:val="000E14AD"/>
    <w:rsid w:val="000F480F"/>
    <w:rsid w:val="000F74CC"/>
    <w:rsid w:val="001011B4"/>
    <w:rsid w:val="00105A7E"/>
    <w:rsid w:val="001331E8"/>
    <w:rsid w:val="00137F23"/>
    <w:rsid w:val="001925A6"/>
    <w:rsid w:val="001947BC"/>
    <w:rsid w:val="001E4D7A"/>
    <w:rsid w:val="00224D99"/>
    <w:rsid w:val="00227F54"/>
    <w:rsid w:val="00246041"/>
    <w:rsid w:val="002B13CD"/>
    <w:rsid w:val="002B721E"/>
    <w:rsid w:val="002F1CDF"/>
    <w:rsid w:val="0032378D"/>
    <w:rsid w:val="003731D1"/>
    <w:rsid w:val="00375D9E"/>
    <w:rsid w:val="00395BE5"/>
    <w:rsid w:val="003A628C"/>
    <w:rsid w:val="003B39D3"/>
    <w:rsid w:val="003D76CA"/>
    <w:rsid w:val="004932EF"/>
    <w:rsid w:val="004A222A"/>
    <w:rsid w:val="004A22B3"/>
    <w:rsid w:val="004D310D"/>
    <w:rsid w:val="00527CC7"/>
    <w:rsid w:val="00586F64"/>
    <w:rsid w:val="005A37F1"/>
    <w:rsid w:val="005C048D"/>
    <w:rsid w:val="005D55BB"/>
    <w:rsid w:val="00646502"/>
    <w:rsid w:val="00656987"/>
    <w:rsid w:val="006C1AF7"/>
    <w:rsid w:val="006C54B7"/>
    <w:rsid w:val="006D2E99"/>
    <w:rsid w:val="00770E71"/>
    <w:rsid w:val="007D6EAF"/>
    <w:rsid w:val="00804B9E"/>
    <w:rsid w:val="00821744"/>
    <w:rsid w:val="0086137E"/>
    <w:rsid w:val="008642E0"/>
    <w:rsid w:val="00887347"/>
    <w:rsid w:val="00896C99"/>
    <w:rsid w:val="008E4161"/>
    <w:rsid w:val="008F16C0"/>
    <w:rsid w:val="0090520B"/>
    <w:rsid w:val="00961F2E"/>
    <w:rsid w:val="009A53EC"/>
    <w:rsid w:val="009D049D"/>
    <w:rsid w:val="009D1248"/>
    <w:rsid w:val="00A22A65"/>
    <w:rsid w:val="00A6312F"/>
    <w:rsid w:val="00AB2B54"/>
    <w:rsid w:val="00AC7A39"/>
    <w:rsid w:val="00B035EC"/>
    <w:rsid w:val="00B341D6"/>
    <w:rsid w:val="00B374FB"/>
    <w:rsid w:val="00B45A29"/>
    <w:rsid w:val="00B62D04"/>
    <w:rsid w:val="00BA0209"/>
    <w:rsid w:val="00BC0589"/>
    <w:rsid w:val="00BF6D56"/>
    <w:rsid w:val="00C30416"/>
    <w:rsid w:val="00C42D30"/>
    <w:rsid w:val="00C5594F"/>
    <w:rsid w:val="00C5791B"/>
    <w:rsid w:val="00CA2147"/>
    <w:rsid w:val="00CE3983"/>
    <w:rsid w:val="00CF5D43"/>
    <w:rsid w:val="00D06AA5"/>
    <w:rsid w:val="00D122FB"/>
    <w:rsid w:val="00D3386E"/>
    <w:rsid w:val="00D820E8"/>
    <w:rsid w:val="00DC6819"/>
    <w:rsid w:val="00DE11C5"/>
    <w:rsid w:val="00E25A5F"/>
    <w:rsid w:val="00E345CC"/>
    <w:rsid w:val="00E86E46"/>
    <w:rsid w:val="00ED1FAC"/>
    <w:rsid w:val="00EF07D3"/>
    <w:rsid w:val="00F5534D"/>
    <w:rsid w:val="00F85FDE"/>
    <w:rsid w:val="00FA094A"/>
    <w:rsid w:val="00FD2059"/>
    <w:rsid w:val="00FE4869"/>
    <w:rsid w:val="1357DD94"/>
    <w:rsid w:val="1846250A"/>
    <w:rsid w:val="49656CBC"/>
    <w:rsid w:val="5EF1C9E0"/>
    <w:rsid w:val="7467588D"/>
    <w:rsid w:val="75F845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30796"/>
  <w15:chartTrackingRefBased/>
  <w15:docId w15:val="{EC459432-BCAA-4C69-887A-E4E9C2467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1E8"/>
    <w:rPr>
      <w:color w:val="595959" w:themeColor="text1" w:themeTint="A6"/>
    </w:rPr>
  </w:style>
  <w:style w:type="paragraph" w:styleId="Heading1">
    <w:name w:val="heading 1"/>
    <w:basedOn w:val="Normal"/>
    <w:next w:val="Normal"/>
    <w:link w:val="Heading1Char"/>
    <w:uiPriority w:val="9"/>
    <w:qFormat/>
    <w:rsid w:val="00F5534D"/>
    <w:pPr>
      <w:keepNext/>
      <w:keepLines/>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Normal"/>
    <w:link w:val="Heading2Char"/>
    <w:uiPriority w:val="9"/>
    <w:qFormat/>
    <w:rsid w:val="004D310D"/>
    <w:pPr>
      <w:keepNext/>
      <w:keepLines/>
      <w:spacing w:before="160" w:after="80" w:line="216" w:lineRule="auto"/>
      <w:outlineLvl w:val="1"/>
    </w:pPr>
    <w:rPr>
      <w:rFonts w:asciiTheme="majorHAnsi" w:eastAsiaTheme="majorEastAsia" w:hAnsiTheme="majorHAnsi" w:cstheme="majorBidi"/>
      <w:caps/>
      <w:color w:val="000000" w:themeColor="text1"/>
      <w:sz w:val="96"/>
      <w:szCs w:val="32"/>
    </w:rPr>
  </w:style>
  <w:style w:type="paragraph" w:styleId="Heading3">
    <w:name w:val="heading 3"/>
    <w:basedOn w:val="Normal"/>
    <w:next w:val="Normal"/>
    <w:link w:val="Heading3Char"/>
    <w:uiPriority w:val="9"/>
    <w:qFormat/>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qFormat/>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qFormat/>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qFormat/>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qFormat/>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34D"/>
    <w:rPr>
      <w:rFonts w:asciiTheme="majorHAnsi" w:eastAsiaTheme="majorEastAsia" w:hAnsiTheme="majorHAnsi" w:cstheme="majorBidi"/>
      <w:b/>
      <w:bCs/>
      <w:color w:val="000000" w:themeColor="text1"/>
      <w:sz w:val="32"/>
      <w:szCs w:val="32"/>
    </w:rPr>
  </w:style>
  <w:style w:type="character" w:customStyle="1" w:styleId="Heading2Char">
    <w:name w:val="Heading 2 Char"/>
    <w:basedOn w:val="DefaultParagraphFont"/>
    <w:link w:val="Heading2"/>
    <w:uiPriority w:val="9"/>
    <w:rsid w:val="00F5534D"/>
    <w:rPr>
      <w:rFonts w:asciiTheme="majorHAnsi" w:eastAsiaTheme="majorEastAsia" w:hAnsiTheme="majorHAnsi" w:cstheme="majorBidi"/>
      <w:caps/>
      <w:color w:val="000000" w:themeColor="text1"/>
      <w:sz w:val="96"/>
      <w:szCs w:val="32"/>
    </w:rPr>
  </w:style>
  <w:style w:type="character" w:customStyle="1" w:styleId="Heading3Char">
    <w:name w:val="Heading 3 Char"/>
    <w:basedOn w:val="DefaultParagraphFont"/>
    <w:link w:val="Heading3"/>
    <w:uiPriority w:val="9"/>
    <w:rsid w:val="00F5534D"/>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F5534D"/>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F5534D"/>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F55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34D"/>
    <w:rPr>
      <w:rFonts w:eastAsiaTheme="majorEastAsia" w:cstheme="majorBidi"/>
      <w:color w:val="272727" w:themeColor="text1" w:themeTint="D8"/>
    </w:rPr>
  </w:style>
  <w:style w:type="character" w:customStyle="1" w:styleId="TitleChar">
    <w:name w:val="Title Char"/>
    <w:basedOn w:val="DefaultParagraphFont"/>
    <w:link w:val="Title"/>
    <w:uiPriority w:val="10"/>
    <w:rsid w:val="006D2E99"/>
    <w:rPr>
      <w:rFonts w:asciiTheme="majorHAnsi" w:eastAsiaTheme="majorEastAsia" w:hAnsiTheme="majorHAnsi" w:cstheme="majorBidi"/>
      <w:caps/>
      <w:kern w:val="28"/>
      <w:sz w:val="96"/>
      <w:szCs w:val="56"/>
    </w:rPr>
  </w:style>
  <w:style w:type="paragraph" w:styleId="Title">
    <w:name w:val="Title"/>
    <w:basedOn w:val="Normal"/>
    <w:next w:val="Normal"/>
    <w:link w:val="TitleChar"/>
    <w:uiPriority w:val="10"/>
    <w:qFormat/>
    <w:rsid w:val="006D2E99"/>
    <w:pPr>
      <w:spacing w:before="240" w:after="80" w:line="216" w:lineRule="auto"/>
      <w:contextualSpacing/>
    </w:pPr>
    <w:rPr>
      <w:rFonts w:asciiTheme="majorHAnsi" w:eastAsiaTheme="majorEastAsia" w:hAnsiTheme="majorHAnsi" w:cstheme="majorBidi"/>
      <w:caps/>
      <w:color w:val="auto"/>
      <w:kern w:val="28"/>
      <w:sz w:val="96"/>
      <w:szCs w:val="56"/>
    </w:rPr>
  </w:style>
  <w:style w:type="character" w:customStyle="1" w:styleId="SubtitleChar">
    <w:name w:val="Subtitle Char"/>
    <w:basedOn w:val="DefaultParagraphFont"/>
    <w:link w:val="Subtitle"/>
    <w:uiPriority w:val="11"/>
    <w:rsid w:val="006D2E99"/>
    <w:rPr>
      <w:rFonts w:eastAsiaTheme="majorEastAsia" w:cstheme="majorBidi"/>
      <w:b/>
      <w:color w:val="000000" w:themeColor="text1"/>
      <w:spacing w:val="15"/>
      <w:sz w:val="48"/>
      <w:szCs w:val="28"/>
    </w:rPr>
  </w:style>
  <w:style w:type="paragraph" w:styleId="Subtitle">
    <w:name w:val="Subtitle"/>
    <w:basedOn w:val="Normal"/>
    <w:next w:val="Normal"/>
    <w:link w:val="SubtitleChar"/>
    <w:uiPriority w:val="11"/>
    <w:qFormat/>
    <w:rsid w:val="006D2E99"/>
    <w:pPr>
      <w:numPr>
        <w:ilvl w:val="1"/>
      </w:numPr>
      <w:spacing w:before="1080" w:after="0" w:line="192" w:lineRule="auto"/>
    </w:pPr>
    <w:rPr>
      <w:rFonts w:eastAsiaTheme="majorEastAsia" w:cstheme="majorBidi"/>
      <w:b/>
      <w:color w:val="000000" w:themeColor="text1"/>
      <w:spacing w:val="15"/>
      <w:sz w:val="48"/>
      <w:szCs w:val="28"/>
    </w:rPr>
  </w:style>
  <w:style w:type="character" w:styleId="IntenseEmphasis">
    <w:name w:val="Intense Emphasis"/>
    <w:basedOn w:val="DefaultParagraphFont"/>
    <w:uiPriority w:val="21"/>
    <w:semiHidden/>
    <w:qFormat/>
    <w:rPr>
      <w:i/>
      <w:iCs/>
      <w:color w:val="0B5294" w:themeColor="accent1" w:themeShade="BF"/>
    </w:rPr>
  </w:style>
  <w:style w:type="character" w:customStyle="1" w:styleId="QuoteChar">
    <w:name w:val="Quote Char"/>
    <w:basedOn w:val="DefaultParagraphFont"/>
    <w:link w:val="Quote"/>
    <w:uiPriority w:val="29"/>
    <w:semiHidden/>
    <w:rsid w:val="00F5534D"/>
    <w:rPr>
      <w:i/>
      <w:iCs/>
      <w:color w:val="404040" w:themeColor="text1" w:themeTint="BF"/>
    </w:rPr>
  </w:style>
  <w:style w:type="paragraph" w:styleId="Quote">
    <w:name w:val="Quote"/>
    <w:basedOn w:val="Normal"/>
    <w:next w:val="Normal"/>
    <w:link w:val="QuoteChar"/>
    <w:uiPriority w:val="29"/>
    <w:semiHidden/>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F5534D"/>
    <w:rPr>
      <w:i/>
      <w:iCs/>
      <w:color w:val="0B5294" w:themeColor="accent1" w:themeShade="BF"/>
    </w:rPr>
  </w:style>
  <w:style w:type="paragraph" w:styleId="IntenseQuote">
    <w:name w:val="Intense Quote"/>
    <w:basedOn w:val="Normal"/>
    <w:next w:val="Normal"/>
    <w:link w:val="IntenseQuoteChar"/>
    <w:uiPriority w:val="30"/>
    <w:semiHidden/>
    <w:qFormat/>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styleId="IntenseReference">
    <w:name w:val="Intense Reference"/>
    <w:basedOn w:val="DefaultParagraphFont"/>
    <w:uiPriority w:val="32"/>
    <w:semiHidden/>
    <w:qFormat/>
    <w:rPr>
      <w:b/>
      <w:bCs/>
      <w:smallCaps/>
      <w:color w:val="0B5294" w:themeColor="accent1" w:themeShade="BF"/>
      <w:spacing w:val="5"/>
    </w:rPr>
  </w:style>
  <w:style w:type="paragraph" w:styleId="Footer">
    <w:name w:val="footer"/>
    <w:basedOn w:val="Normal"/>
    <w:link w:val="FooterChar"/>
    <w:uiPriority w:val="99"/>
    <w:semiHidden/>
    <w:rsid w:val="0065698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534D"/>
    <w:rPr>
      <w:color w:val="595959" w:themeColor="text1" w:themeTint="A6"/>
    </w:rPr>
  </w:style>
  <w:style w:type="paragraph" w:styleId="Header">
    <w:name w:val="header"/>
    <w:basedOn w:val="Normal"/>
    <w:link w:val="HeaderChar"/>
    <w:uiPriority w:val="99"/>
    <w:semiHidden/>
    <w:rsid w:val="00D122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534D"/>
    <w:rPr>
      <w:color w:val="595959" w:themeColor="text1" w:themeTint="A6"/>
    </w:rPr>
  </w:style>
  <w:style w:type="table" w:styleId="TableGrid">
    <w:name w:val="Table Grid"/>
    <w:basedOn w:val="TableNormal"/>
    <w:uiPriority w:val="39"/>
    <w:rsid w:val="006C5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374FB"/>
    <w:rPr>
      <w:rFonts w:asciiTheme="minorHAnsi" w:hAnsiTheme="minorHAnsi"/>
      <w:b/>
      <w:bCs/>
      <w:color w:val="000000" w:themeColor="text1"/>
      <w:sz w:val="32"/>
    </w:rPr>
  </w:style>
  <w:style w:type="paragraph" w:customStyle="1" w:styleId="Contact">
    <w:name w:val="Contact"/>
    <w:basedOn w:val="Normal"/>
    <w:link w:val="ContactChar"/>
    <w:qFormat/>
    <w:rsid w:val="00770E71"/>
    <w:pPr>
      <w:spacing w:before="240" w:after="0" w:line="240" w:lineRule="auto"/>
      <w:contextualSpacing/>
    </w:pPr>
    <w:rPr>
      <w:color w:val="000000" w:themeColor="text1"/>
      <w:szCs w:val="20"/>
    </w:rPr>
  </w:style>
  <w:style w:type="character" w:customStyle="1" w:styleId="ContactChar">
    <w:name w:val="Contact Char"/>
    <w:basedOn w:val="DefaultParagraphFont"/>
    <w:link w:val="Contact"/>
    <w:rsid w:val="00770E71"/>
    <w:rPr>
      <w:color w:val="000000" w:themeColor="text1"/>
      <w:szCs w:val="20"/>
    </w:rPr>
  </w:style>
  <w:style w:type="character" w:styleId="Hyperlink">
    <w:name w:val="Hyperlink"/>
    <w:basedOn w:val="DefaultParagraphFont"/>
    <w:uiPriority w:val="99"/>
    <w:unhideWhenUsed/>
    <w:rsid w:val="000F74CC"/>
    <w:rPr>
      <w:color w:val="F49100" w:themeColor="hyperlink"/>
      <w:u w:val="single"/>
    </w:rPr>
  </w:style>
  <w:style w:type="character" w:styleId="UnresolvedMention">
    <w:name w:val="Unresolved Mention"/>
    <w:basedOn w:val="DefaultParagraphFont"/>
    <w:uiPriority w:val="99"/>
    <w:semiHidden/>
    <w:unhideWhenUsed/>
    <w:rsid w:val="000F74CC"/>
    <w:rPr>
      <w:color w:val="605E5C"/>
      <w:shd w:val="clear" w:color="auto" w:fill="E1DFDD"/>
    </w:rPr>
  </w:style>
  <w:style w:type="paragraph" w:customStyle="1" w:styleId="Preparedby">
    <w:name w:val="Prepared by"/>
    <w:basedOn w:val="Normal"/>
    <w:link w:val="PreparedbyChar"/>
    <w:qFormat/>
    <w:rsid w:val="00646502"/>
    <w:pPr>
      <w:spacing w:before="3720" w:line="240" w:lineRule="auto"/>
    </w:pPr>
    <w:rPr>
      <w:rFonts w:asciiTheme="majorHAnsi" w:hAnsiTheme="majorHAnsi"/>
      <w:b/>
      <w:color w:val="000000" w:themeColor="text1"/>
      <w:sz w:val="32"/>
      <w:szCs w:val="32"/>
    </w:rPr>
  </w:style>
  <w:style w:type="character" w:customStyle="1" w:styleId="PreparedbyChar">
    <w:name w:val="Prepared by Char"/>
    <w:basedOn w:val="Heading1Char"/>
    <w:link w:val="Preparedby"/>
    <w:rsid w:val="00646502"/>
    <w:rPr>
      <w:rFonts w:asciiTheme="majorHAnsi" w:eastAsiaTheme="majorEastAsia" w:hAnsiTheme="majorHAnsi" w:cstheme="majorBidi"/>
      <w:b/>
      <w:bCs w:val="0"/>
      <w:color w:val="000000" w:themeColor="text1"/>
      <w:sz w:val="32"/>
      <w:szCs w:val="32"/>
    </w:rPr>
  </w:style>
  <w:style w:type="paragraph" w:customStyle="1" w:styleId="ExecutiveSummary">
    <w:name w:val="Executive Summary"/>
    <w:basedOn w:val="Normal"/>
    <w:link w:val="ExecutiveSummaryChar"/>
    <w:qFormat/>
    <w:rsid w:val="00646502"/>
    <w:pPr>
      <w:spacing w:before="8000"/>
    </w:pPr>
    <w:rPr>
      <w:rFonts w:asciiTheme="majorHAnsi" w:hAnsiTheme="majorHAnsi"/>
      <w:caps/>
      <w:noProof/>
      <w:color w:val="000000" w:themeColor="text1"/>
      <w:sz w:val="48"/>
    </w:rPr>
  </w:style>
  <w:style w:type="character" w:customStyle="1" w:styleId="ExecutiveSummaryChar">
    <w:name w:val="Executive Summary Char"/>
    <w:basedOn w:val="DefaultParagraphFont"/>
    <w:link w:val="ExecutiveSummary"/>
    <w:rsid w:val="00646502"/>
    <w:rPr>
      <w:rFonts w:asciiTheme="majorHAnsi" w:hAnsiTheme="majorHAnsi"/>
      <w:caps/>
      <w:noProof/>
      <w:color w:val="000000" w:themeColor="text1"/>
      <w:sz w:val="48"/>
    </w:rPr>
  </w:style>
  <w:style w:type="paragraph" w:styleId="NoSpacing">
    <w:name w:val="No Spacing"/>
    <w:uiPriority w:val="1"/>
    <w:semiHidden/>
    <w:qFormat/>
    <w:rsid w:val="00770E71"/>
    <w:pPr>
      <w:spacing w:after="0" w:line="240" w:lineRule="auto"/>
    </w:pPr>
    <w:rPr>
      <w:color w:val="595959" w:themeColor="text1" w:themeTint="A6"/>
    </w:rPr>
  </w:style>
  <w:style w:type="paragraph" w:styleId="ListBullet">
    <w:name w:val="List Bullet"/>
    <w:basedOn w:val="Normal"/>
    <w:uiPriority w:val="99"/>
    <w:rsid w:val="00F5534D"/>
    <w:pPr>
      <w:numPr>
        <w:numId w:val="1"/>
      </w:numPr>
      <w:contextualSpacing/>
    </w:pPr>
  </w:style>
  <w:style w:type="character" w:customStyle="1" w:styleId="Bold">
    <w:name w:val="Bold"/>
    <w:uiPriority w:val="1"/>
    <w:qFormat/>
    <w:rsid w:val="00BF6D56"/>
    <w:rPr>
      <w:b/>
    </w:rPr>
  </w:style>
  <w:style w:type="paragraph" w:styleId="ListParagraph">
    <w:name w:val="List Paragraph"/>
    <w:basedOn w:val="Normal"/>
    <w:uiPriority w:val="34"/>
    <w:qFormat/>
    <w:rsid w:val="00C42D30"/>
    <w:pPr>
      <w:ind w:left="720"/>
      <w:contextualSpacing/>
    </w:pPr>
  </w:style>
  <w:style w:type="paragraph" w:customStyle="1" w:styleId="msonormal0">
    <w:name w:val="msonormal"/>
    <w:basedOn w:val="Normal"/>
    <w:rsid w:val="008642E0"/>
    <w:pPr>
      <w:spacing w:before="100" w:beforeAutospacing="1" w:after="100" w:afterAutospacing="1" w:line="240" w:lineRule="auto"/>
    </w:pPr>
    <w:rPr>
      <w:rFonts w:ascii="Times New Roman" w:eastAsia="Times New Roman" w:hAnsi="Times New Roman" w:cs="Times New Roman"/>
      <w:color w:val="auto"/>
      <w:lang w:eastAsia="en-US"/>
    </w:rPr>
  </w:style>
  <w:style w:type="paragraph" w:styleId="NormalWeb">
    <w:name w:val="Normal (Web)"/>
    <w:basedOn w:val="Normal"/>
    <w:uiPriority w:val="99"/>
    <w:semiHidden/>
    <w:unhideWhenUsed/>
    <w:rsid w:val="008642E0"/>
    <w:pPr>
      <w:spacing w:before="100" w:beforeAutospacing="1" w:after="100" w:afterAutospacing="1" w:line="240" w:lineRule="auto"/>
    </w:pPr>
    <w:rPr>
      <w:rFonts w:ascii="Times New Roman" w:eastAsia="Times New Roman" w:hAnsi="Times New Roman" w:cs="Times New Roman"/>
      <w:color w:val="auto"/>
      <w:lang w:eastAsia="en-US"/>
    </w:rPr>
  </w:style>
  <w:style w:type="paragraph" w:styleId="HTMLPreformatted">
    <w:name w:val="HTML Preformatted"/>
    <w:basedOn w:val="Normal"/>
    <w:link w:val="HTMLPreformattedChar"/>
    <w:uiPriority w:val="99"/>
    <w:semiHidden/>
    <w:unhideWhenUsed/>
    <w:rsid w:val="008642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eastAsia="en-US"/>
    </w:rPr>
  </w:style>
  <w:style w:type="character" w:customStyle="1" w:styleId="HTMLPreformattedChar">
    <w:name w:val="HTML Preformatted Char"/>
    <w:basedOn w:val="DefaultParagraphFont"/>
    <w:link w:val="HTMLPreformatted"/>
    <w:uiPriority w:val="99"/>
    <w:semiHidden/>
    <w:rsid w:val="008642E0"/>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rsid w:val="008642E0"/>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8642E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aft\AppData\Local\Microsoft\Office\16.0\DTS\en-US%7b480618A0-D188-4725-A6AC-5CB3A2B183AD%7d\%7bD4E62B40-8E2F-46B3-B1F9-FC7D22E25DA6%7dd60b6a64-ba45-4865-9b77-da626cecad3f-TFc9ffe974-b6e4-4861-abad-06143f091085_win32.dotx" TargetMode="Externa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ustom 8">
      <a:majorFont>
        <a:latin typeface="Raleway"/>
        <a:ea typeface=""/>
        <a:cs typeface=""/>
      </a:majorFont>
      <a:minorFont>
        <a:latin typeface="Ralewa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6EF11F21-DB5A-457C-A28C-DEE532B32CB0}">
  <ds:schemaRefs>
    <ds:schemaRef ds:uri="http://schemas.microsoft.com/sharepoint/v3/contenttype/forms"/>
  </ds:schemaRefs>
</ds:datastoreItem>
</file>

<file path=customXml/itemProps2.xml><?xml version="1.0" encoding="utf-8"?>
<ds:datastoreItem xmlns:ds="http://schemas.openxmlformats.org/officeDocument/2006/customXml" ds:itemID="{950CDC31-7BFB-4FA8-9942-0911789505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A3F221-FD8E-464D-B12D-BAB5E5EAAAE3}">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{D4E62B40-8E2F-46B3-B1F9-FC7D22E25DA6}d60b6a64-ba45-4865-9b77-da626cecad3f-TFc9ffe974-b6e4-4861-abad-06143f091085_win32</Template>
  <TotalTime>251</TotalTime>
  <Pages>108</Pages>
  <Words>6199</Words>
  <Characters>35340</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Craft Knowledge</dc:creator>
  <cp:keywords/>
  <dc:description/>
  <cp:lastModifiedBy>Mintesnot Iwunete</cp:lastModifiedBy>
  <cp:revision>13</cp:revision>
  <cp:lastPrinted>2025-04-23T21:13:00Z</cp:lastPrinted>
  <dcterms:created xsi:type="dcterms:W3CDTF">2026-06-13T18:32:00Z</dcterms:created>
  <dcterms:modified xsi:type="dcterms:W3CDTF">2026-09-10T12:41:00Z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