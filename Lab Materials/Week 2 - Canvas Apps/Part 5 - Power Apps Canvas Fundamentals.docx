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5B86AD2A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234932DF" w:rsidR="006D2E99" w:rsidRPr="000F480F" w:rsidRDefault="008E4161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apps canvas fundamentals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40AB41B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Microsoft Power Platform Bootcamp</w:t>
      </w:r>
    </w:p>
    <w:p w14:paraId="0505D4A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Day 5 Lab — Power Apps Canvas App Fundamentals</w:t>
      </w:r>
    </w:p>
    <w:p w14:paraId="4BBC51E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b/>
          <w:bCs/>
          <w:sz w:val="32"/>
          <w:szCs w:val="32"/>
        </w:rPr>
        <w:t>Week:</w:t>
      </w:r>
      <w:r w:rsidRPr="008E4161">
        <w:rPr>
          <w:sz w:val="32"/>
          <w:szCs w:val="32"/>
        </w:rPr>
        <w:t xml:space="preserve"> 2 — Canvas App Development</w:t>
      </w:r>
      <w:r w:rsidRPr="008E4161">
        <w:rPr>
          <w:sz w:val="32"/>
          <w:szCs w:val="32"/>
        </w:rPr>
        <w:br/>
      </w:r>
      <w:r w:rsidRPr="008E4161">
        <w:rPr>
          <w:b/>
          <w:bCs/>
          <w:sz w:val="32"/>
          <w:szCs w:val="32"/>
        </w:rPr>
        <w:t>Duration:</w:t>
      </w:r>
      <w:r w:rsidRPr="008E4161">
        <w:rPr>
          <w:sz w:val="32"/>
          <w:szCs w:val="32"/>
        </w:rPr>
        <w:t xml:space="preserve"> 2 Hours</w:t>
      </w:r>
      <w:r w:rsidRPr="008E4161">
        <w:rPr>
          <w:sz w:val="32"/>
          <w:szCs w:val="32"/>
        </w:rPr>
        <w:br/>
      </w:r>
      <w:r w:rsidRPr="008E4161">
        <w:rPr>
          <w:b/>
          <w:bCs/>
          <w:sz w:val="32"/>
          <w:szCs w:val="32"/>
        </w:rPr>
        <w:t>Level:</w:t>
      </w:r>
      <w:r w:rsidRPr="008E4161">
        <w:rPr>
          <w:sz w:val="32"/>
          <w:szCs w:val="32"/>
        </w:rPr>
        <w:t xml:space="preserve"> Beginner </w:t>
      </w:r>
      <w:r w:rsidRPr="008E4161">
        <w:rPr>
          <w:rFonts w:ascii="Times New Roman" w:hAnsi="Times New Roman" w:cs="Times New Roman"/>
          <w:sz w:val="32"/>
          <w:szCs w:val="32"/>
        </w:rPr>
        <w:t>→</w:t>
      </w:r>
      <w:r w:rsidRPr="008E4161">
        <w:rPr>
          <w:sz w:val="32"/>
          <w:szCs w:val="32"/>
        </w:rPr>
        <w:t xml:space="preserve"> Intermediate</w:t>
      </w:r>
      <w:r w:rsidRPr="008E4161">
        <w:rPr>
          <w:sz w:val="32"/>
          <w:szCs w:val="32"/>
        </w:rPr>
        <w:br/>
      </w:r>
      <w:r w:rsidRPr="008E4161">
        <w:rPr>
          <w:b/>
          <w:bCs/>
          <w:sz w:val="32"/>
          <w:szCs w:val="32"/>
        </w:rPr>
        <w:t>Format:</w:t>
      </w:r>
      <w:r w:rsidRPr="008E4161">
        <w:rPr>
          <w:sz w:val="32"/>
          <w:szCs w:val="32"/>
        </w:rPr>
        <w:t xml:space="preserve"> Instructor Demo + Guided App Build + Power Fx Practice + Testing + Assessment</w:t>
      </w:r>
      <w:r w:rsidRPr="008E4161">
        <w:rPr>
          <w:sz w:val="32"/>
          <w:szCs w:val="32"/>
        </w:rPr>
        <w:br/>
      </w:r>
      <w:r w:rsidRPr="008E4161">
        <w:rPr>
          <w:b/>
          <w:bCs/>
          <w:sz w:val="32"/>
          <w:szCs w:val="32"/>
        </w:rPr>
        <w:t>Project:</w:t>
      </w:r>
      <w:r w:rsidRPr="008E4161">
        <w:rPr>
          <w:sz w:val="32"/>
          <w:szCs w:val="32"/>
        </w:rPr>
        <w:t xml:space="preserve"> Employee Leave Management System</w:t>
      </w:r>
      <w:r w:rsidRPr="008E4161">
        <w:rPr>
          <w:sz w:val="32"/>
          <w:szCs w:val="32"/>
        </w:rPr>
        <w:br/>
      </w:r>
      <w:r w:rsidRPr="008E4161">
        <w:rPr>
          <w:b/>
          <w:bCs/>
          <w:sz w:val="32"/>
          <w:szCs w:val="32"/>
        </w:rPr>
        <w:t>Application Version:</w:t>
      </w:r>
      <w:r w:rsidRPr="008E4161">
        <w:rPr>
          <w:sz w:val="32"/>
          <w:szCs w:val="32"/>
        </w:rPr>
        <w:t xml:space="preserve"> v0.1</w:t>
      </w:r>
    </w:p>
    <w:p w14:paraId="129EE41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7188A28">
          <v:rect id="_x0000_i1025" style="width:0;height:1.5pt" o:hralign="center" o:hrstd="t" o:hr="t" fillcolor="#a0a0a0" stroked="f"/>
        </w:pict>
      </w:r>
    </w:p>
    <w:p w14:paraId="74A0D9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1. Day 5 Overview</w:t>
      </w:r>
    </w:p>
    <w:p w14:paraId="59BDAA2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During Week 1, students built the backend of the Employee Leave Management solution.</w:t>
      </w:r>
    </w:p>
    <w:p w14:paraId="5C3671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created:</w:t>
      </w:r>
    </w:p>
    <w:p w14:paraId="2FAF8C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Department</w:t>
      </w:r>
    </w:p>
    <w:p w14:paraId="7CB7DA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8E4161">
        <w:rPr>
          <w:sz w:val="32"/>
          <w:szCs w:val="32"/>
        </w:rPr>
        <w:t>&lt; Position</w:t>
      </w:r>
    </w:p>
    <w:p w14:paraId="34443DC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8E4161">
        <w:rPr>
          <w:sz w:val="32"/>
          <w:szCs w:val="32"/>
        </w:rPr>
        <w:t>&lt; Employee</w:t>
      </w:r>
    </w:p>
    <w:p w14:paraId="3903BB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|</w:t>
      </w:r>
    </w:p>
    <w:p w14:paraId="5F2A3E4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8E4161">
        <w:rPr>
          <w:sz w:val="32"/>
          <w:szCs w:val="32"/>
        </w:rPr>
        <w:t xml:space="preserve"> Manager </w:t>
      </w:r>
      <w:r w:rsidRPr="008E4161">
        <w:rPr>
          <w:rFonts w:ascii="Times New Roman" w:hAnsi="Times New Roman" w:cs="Times New Roman"/>
          <w:sz w:val="32"/>
          <w:szCs w:val="32"/>
        </w:rPr>
        <w:t>→</w:t>
      </w:r>
      <w:r w:rsidRPr="008E4161">
        <w:rPr>
          <w:sz w:val="32"/>
          <w:szCs w:val="32"/>
        </w:rPr>
        <w:t xml:space="preserve"> Employee</w:t>
      </w:r>
    </w:p>
    <w:p w14:paraId="72A307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|</w:t>
      </w:r>
    </w:p>
    <w:p w14:paraId="735523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8E4161">
        <w:rPr>
          <w:sz w:val="32"/>
          <w:szCs w:val="32"/>
        </w:rPr>
        <w:t>&lt; Leave Request &gt;</w:t>
      </w:r>
      <w:r w:rsidRPr="008E4161">
        <w:rPr>
          <w:rFonts w:ascii="Times New Roman" w:hAnsi="Times New Roman" w:cs="Times New Roman"/>
          <w:sz w:val="32"/>
          <w:szCs w:val="32"/>
        </w:rPr>
        <w:t>────</w:t>
      </w:r>
      <w:r w:rsidRPr="008E4161">
        <w:rPr>
          <w:sz w:val="32"/>
          <w:szCs w:val="32"/>
        </w:rPr>
        <w:t xml:space="preserve"> Leave Type</w:t>
      </w:r>
    </w:p>
    <w:p w14:paraId="243A0D8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also configured:</w:t>
      </w:r>
    </w:p>
    <w:p w14:paraId="62261284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t>Choices</w:t>
      </w:r>
    </w:p>
    <w:p w14:paraId="69A1324F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Lookups</w:t>
      </w:r>
    </w:p>
    <w:p w14:paraId="6813F12A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t>Formula columns</w:t>
      </w:r>
    </w:p>
    <w:p w14:paraId="6017CABF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t>Business Rules</w:t>
      </w:r>
    </w:p>
    <w:p w14:paraId="0BC9F036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t>Security concepts</w:t>
      </w:r>
    </w:p>
    <w:p w14:paraId="5D10ED88" w14:textId="77777777" w:rsidR="008E4161" w:rsidRPr="008E4161" w:rsidRDefault="008E4161">
      <w:pPr>
        <w:numPr>
          <w:ilvl w:val="0"/>
          <w:numId w:val="2"/>
        </w:numPr>
        <w:rPr>
          <w:sz w:val="32"/>
          <w:szCs w:val="32"/>
        </w:rPr>
      </w:pPr>
      <w:r w:rsidRPr="008E4161">
        <w:rPr>
          <w:sz w:val="32"/>
          <w:szCs w:val="32"/>
        </w:rPr>
        <w:t>Solution structure</w:t>
      </w:r>
    </w:p>
    <w:p w14:paraId="6D7550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 we finally give users an interface.</w:t>
      </w:r>
    </w:p>
    <w:p w14:paraId="48A98C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will build:</w:t>
      </w:r>
    </w:p>
    <w:p w14:paraId="2B802E5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Management App</w:t>
      </w:r>
    </w:p>
    <w:p w14:paraId="6F7FAF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using:</w:t>
      </w:r>
    </w:p>
    <w:p w14:paraId="107CBC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Power Apps Canvas Apps</w:t>
      </w:r>
    </w:p>
    <w:p w14:paraId="1C4B31B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application will connect directly to the Dataverse tables created during Week 1.</w:t>
      </w:r>
    </w:p>
    <w:p w14:paraId="0BBECB2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378D3DC">
          <v:rect id="_x0000_i1026" style="width:0;height:1.5pt" o:hralign="center" o:hrstd="t" o:hr="t" fillcolor="#a0a0a0" stroked="f"/>
        </w:pict>
      </w:r>
    </w:p>
    <w:p w14:paraId="3184DF0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2. What Students Will Build Today</w:t>
      </w:r>
    </w:p>
    <w:p w14:paraId="516BED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By the end of Day 5:</w:t>
      </w:r>
    </w:p>
    <w:p w14:paraId="3484F8F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</w:t>
      </w:r>
    </w:p>
    <w:p w14:paraId="6C4EEA4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2A7F610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73B9B6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</w:t>
      </w:r>
    </w:p>
    <w:p w14:paraId="369E740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77D715B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+------ HOME</w:t>
      </w:r>
    </w:p>
    <w:p w14:paraId="116955D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110EE7D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  +------ MY REQUESTS</w:t>
      </w:r>
    </w:p>
    <w:p w14:paraId="03E192B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7FC6BF0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+------ NEW REQUEST</w:t>
      </w:r>
    </w:p>
    <w:p w14:paraId="069CAC5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438B81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+------ REQUEST DETAILS</w:t>
      </w:r>
    </w:p>
    <w:p w14:paraId="59F9E8E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63684B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3312D0A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73DAE4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app will support:</w:t>
      </w:r>
    </w:p>
    <w:p w14:paraId="2F7E6E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App</w:t>
      </w:r>
    </w:p>
    <w:p w14:paraId="206131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4BAE83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00E8C5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</w:t>
      </w:r>
    </w:p>
    <w:p w14:paraId="7CE700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450C33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+----&gt; New Leave Request</w:t>
      </w:r>
    </w:p>
    <w:p w14:paraId="00134B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7F3674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+----&gt; My Requests</w:t>
      </w:r>
    </w:p>
    <w:p w14:paraId="6710E2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|</w:t>
      </w:r>
    </w:p>
    <w:p w14:paraId="0DE0C7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v</w:t>
      </w:r>
    </w:p>
    <w:p w14:paraId="034F46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Request Details</w:t>
      </w:r>
    </w:p>
    <w:p w14:paraId="136225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is:</w:t>
      </w:r>
    </w:p>
    <w:p w14:paraId="373A33E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 v0.1</w:t>
      </w:r>
    </w:p>
    <w:p w14:paraId="4EE6FB7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D6462A8">
          <v:rect id="_x0000_i1027" style="width:0;height:1.5pt" o:hralign="center" o:hrstd="t" o:hr="t" fillcolor="#a0a0a0" stroked="f"/>
        </w:pict>
      </w:r>
    </w:p>
    <w:p w14:paraId="0E4AD5F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3. Day 5 Learning Objectives</w:t>
      </w:r>
    </w:p>
    <w:p w14:paraId="67FDFE6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By the end of today's lab, students should be able to:</w:t>
      </w:r>
    </w:p>
    <w:p w14:paraId="16158153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Explain what a Canvas App is.</w:t>
      </w:r>
    </w:p>
    <w:p w14:paraId="520F00B4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Create a blank Canvas App.</w:t>
      </w:r>
    </w:p>
    <w:p w14:paraId="249AD208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Navigate Power Apps Studio.</w:t>
      </w:r>
    </w:p>
    <w:p w14:paraId="6278522C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Screens.</w:t>
      </w:r>
    </w:p>
    <w:p w14:paraId="3CF556F3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Controls.</w:t>
      </w:r>
    </w:p>
    <w:p w14:paraId="2B157083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Control Properties.</w:t>
      </w:r>
    </w:p>
    <w:p w14:paraId="708A08F6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Rename controls.</w:t>
      </w:r>
    </w:p>
    <w:p w14:paraId="7A86A81F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Connect a Canvas App to Dataverse.</w:t>
      </w:r>
    </w:p>
    <w:p w14:paraId="1AEC96B0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Add Dataverse tables as data sources.</w:t>
      </w:r>
    </w:p>
    <w:p w14:paraId="015DA74C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Create multiple screens.</w:t>
      </w:r>
    </w:p>
    <w:p w14:paraId="00E7BB6C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Labels/Text controls.</w:t>
      </w:r>
    </w:p>
    <w:p w14:paraId="550DC32D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Buttons.</w:t>
      </w:r>
    </w:p>
    <w:p w14:paraId="0C056962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Galleries.</w:t>
      </w:r>
    </w:p>
    <w:p w14:paraId="46A8792B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the Gallery Items property.</w:t>
      </w:r>
    </w:p>
    <w:p w14:paraId="483D32AC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ThisItem.</w:t>
      </w:r>
    </w:p>
    <w:p w14:paraId="6ECDD855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Create an Edit Form.</w:t>
      </w:r>
    </w:p>
    <w:p w14:paraId="69F12BA3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Create a Display Form.</w:t>
      </w:r>
    </w:p>
    <w:p w14:paraId="642408AB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DataSource and Item properties.</w:t>
      </w:r>
    </w:p>
    <w:p w14:paraId="556D7D02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Understand Data Cards.</w:t>
      </w:r>
    </w:p>
    <w:p w14:paraId="64619D5A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Use NewForm().</w:t>
      </w:r>
    </w:p>
    <w:p w14:paraId="0FDE678E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SubmitForm().</w:t>
      </w:r>
    </w:p>
    <w:p w14:paraId="62376E9A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Navigate().</w:t>
      </w:r>
    </w:p>
    <w:p w14:paraId="039AF6BF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Back().</w:t>
      </w:r>
    </w:p>
    <w:p w14:paraId="6AF8A6F8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Use Notify().</w:t>
      </w:r>
    </w:p>
    <w:p w14:paraId="602A7107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Configure Form OnSuccess.</w:t>
      </w:r>
    </w:p>
    <w:p w14:paraId="573EF9F9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Configure Form OnFailure.</w:t>
      </w:r>
    </w:p>
    <w:p w14:paraId="2608BCE5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Preview and test a Canvas App.</w:t>
      </w:r>
    </w:p>
    <w:p w14:paraId="38436533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Save the application.</w:t>
      </w:r>
    </w:p>
    <w:p w14:paraId="0C8E1E5C" w14:textId="77777777" w:rsidR="008E4161" w:rsidRPr="008E4161" w:rsidRDefault="008E4161">
      <w:pPr>
        <w:numPr>
          <w:ilvl w:val="0"/>
          <w:numId w:val="3"/>
        </w:numPr>
        <w:rPr>
          <w:sz w:val="32"/>
          <w:szCs w:val="32"/>
        </w:rPr>
      </w:pPr>
      <w:r w:rsidRPr="008E4161">
        <w:rPr>
          <w:sz w:val="32"/>
          <w:szCs w:val="32"/>
        </w:rPr>
        <w:t>Build the first functional Leave Management UI.</w:t>
      </w:r>
    </w:p>
    <w:p w14:paraId="432F782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F29A8AA">
          <v:rect id="_x0000_i1028" style="width:0;height:1.5pt" o:hralign="center" o:hrstd="t" o:hr="t" fillcolor="#a0a0a0" stroked="f"/>
        </w:pict>
      </w:r>
    </w:p>
    <w:p w14:paraId="0F223E8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4. Required Tools</w:t>
      </w:r>
    </w:p>
    <w:p w14:paraId="2FC47A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need:</w:t>
      </w:r>
    </w:p>
    <w:p w14:paraId="1F98D3AE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Power Apps access</w:t>
      </w:r>
    </w:p>
    <w:p w14:paraId="44FD8344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Access to the Development environment</w:t>
      </w:r>
    </w:p>
    <w:p w14:paraId="4CA1A55D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7051BC92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Employee Leave Management Solution</w:t>
      </w:r>
    </w:p>
    <w:p w14:paraId="0ABC1A70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Week 1 tables</w:t>
      </w:r>
    </w:p>
    <w:p w14:paraId="6D4EF5A7" w14:textId="77777777" w:rsidR="008E4161" w:rsidRPr="008E4161" w:rsidRDefault="008E4161">
      <w:pPr>
        <w:numPr>
          <w:ilvl w:val="0"/>
          <w:numId w:val="4"/>
        </w:numPr>
        <w:rPr>
          <w:sz w:val="32"/>
          <w:szCs w:val="32"/>
        </w:rPr>
      </w:pPr>
      <w:r w:rsidRPr="008E4161">
        <w:rPr>
          <w:sz w:val="32"/>
          <w:szCs w:val="32"/>
        </w:rPr>
        <w:t>Appropriate maker permissions</w:t>
      </w:r>
    </w:p>
    <w:p w14:paraId="093306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already have:</w:t>
      </w:r>
    </w:p>
    <w:p w14:paraId="0579EB1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Department</w:t>
      </w:r>
    </w:p>
    <w:p w14:paraId="313BC67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Position</w:t>
      </w:r>
    </w:p>
    <w:p w14:paraId="5D3899A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Employee</w:t>
      </w:r>
    </w:p>
    <w:p w14:paraId="5F6C0C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4F39288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</w:t>
      </w:r>
    </w:p>
    <w:p w14:paraId="5ED4BEF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Microsoft currently supports creating blank Canvas Apps in </w:t>
      </w:r>
      <w:r w:rsidRPr="008E4161">
        <w:rPr>
          <w:b/>
          <w:bCs/>
          <w:sz w:val="32"/>
          <w:szCs w:val="32"/>
        </w:rPr>
        <w:t>Responsive, Tablet, or Phone</w:t>
      </w:r>
      <w:r w:rsidRPr="008E4161">
        <w:rPr>
          <w:sz w:val="32"/>
          <w:szCs w:val="32"/>
        </w:rPr>
        <w:t xml:space="preserve"> sizes. A blank app gives the maker direct control over screens, controls, layout, and data connections.</w:t>
      </w:r>
    </w:p>
    <w:p w14:paraId="22AF40E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C384F4F">
          <v:rect id="_x0000_i1029" style="width:0;height:1.5pt" o:hralign="center" o:hrstd="t" o:hr="t" fillcolor="#a0a0a0" stroked="f"/>
        </w:pict>
      </w:r>
    </w:p>
    <w:p w14:paraId="385AC89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5. Instructor Pre-Lab Checklist</w:t>
      </w:r>
    </w:p>
    <w:p w14:paraId="0DCD68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Before starting, verify:</w:t>
      </w:r>
    </w:p>
    <w:p w14:paraId="1C261A1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Management Solution exists</w:t>
      </w:r>
    </w:p>
    <w:p w14:paraId="7CC414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0959809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Department exists</w:t>
      </w:r>
    </w:p>
    <w:p w14:paraId="49A721F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2BCE8C9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Position exists</w:t>
      </w:r>
    </w:p>
    <w:p w14:paraId="2DF38B5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3355B5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exists</w:t>
      </w:r>
    </w:p>
    <w:p w14:paraId="60FD6D5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559B6D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 exists</w:t>
      </w:r>
    </w:p>
    <w:p w14:paraId="0DC8547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595C09C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 exists</w:t>
      </w:r>
    </w:p>
    <w:p w14:paraId="3AEF0C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FBAA1D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Sample Employees exist</w:t>
      </w:r>
    </w:p>
    <w:p w14:paraId="35E026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32D06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Sample Leave Requests exist</w:t>
      </w:r>
    </w:p>
    <w:p w14:paraId="215467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3E2340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Student has app-making permission</w:t>
      </w:r>
    </w:p>
    <w:p w14:paraId="69655C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0A408B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the backend is broken:</w:t>
      </w:r>
    </w:p>
    <w:p w14:paraId="5FF0367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Fix it first.</w:t>
      </w:r>
    </w:p>
    <w:p w14:paraId="1D65699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compensate for poor Dataverse design using complicated Canvas App formulas.</w:t>
      </w:r>
    </w:p>
    <w:p w14:paraId="569085D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7476376">
          <v:rect id="_x0000_i1030" style="width:0;height:1.5pt" o:hralign="center" o:hrstd="t" o:hr="t" fillcolor="#a0a0a0" stroked="f"/>
        </w:pict>
      </w:r>
    </w:p>
    <w:p w14:paraId="016B8D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6. Day 5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4972"/>
      </w:tblGrid>
      <w:tr w:rsidR="008E4161" w:rsidRPr="008E4161" w14:paraId="0D251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A55B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A15421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8E4161" w:rsidRPr="008E4161" w14:paraId="02374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963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316EC98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Canvas App Concepts</w:t>
            </w:r>
          </w:p>
        </w:tc>
      </w:tr>
      <w:tr w:rsidR="008E4161" w:rsidRPr="008E4161" w14:paraId="6C52F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665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00:10–00:20</w:t>
            </w:r>
          </w:p>
        </w:tc>
        <w:tc>
          <w:tcPr>
            <w:tcW w:w="0" w:type="auto"/>
            <w:vAlign w:val="center"/>
            <w:hideMark/>
          </w:tcPr>
          <w:p w14:paraId="74AB57C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Power Apps Studio Tour</w:t>
            </w:r>
          </w:p>
        </w:tc>
      </w:tr>
      <w:tr w:rsidR="008E4161" w:rsidRPr="008E4161" w14:paraId="5C8F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641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00:20–00:30</w:t>
            </w:r>
          </w:p>
        </w:tc>
        <w:tc>
          <w:tcPr>
            <w:tcW w:w="0" w:type="auto"/>
            <w:vAlign w:val="center"/>
            <w:hideMark/>
          </w:tcPr>
          <w:p w14:paraId="1D302F3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Create App + Connect Dataverse</w:t>
            </w:r>
          </w:p>
        </w:tc>
      </w:tr>
      <w:tr w:rsidR="008E4161" w:rsidRPr="008E4161" w14:paraId="4946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7B0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00:30–00:45</w:t>
            </w:r>
          </w:p>
        </w:tc>
        <w:tc>
          <w:tcPr>
            <w:tcW w:w="0" w:type="auto"/>
            <w:vAlign w:val="center"/>
            <w:hideMark/>
          </w:tcPr>
          <w:p w14:paraId="58F4FAC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Build Home Screen</w:t>
            </w:r>
          </w:p>
        </w:tc>
      </w:tr>
      <w:tr w:rsidR="008E4161" w:rsidRPr="008E4161" w14:paraId="3306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DC62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00:45–01:00</w:t>
            </w:r>
          </w:p>
        </w:tc>
        <w:tc>
          <w:tcPr>
            <w:tcW w:w="0" w:type="auto"/>
            <w:vAlign w:val="center"/>
            <w:hideMark/>
          </w:tcPr>
          <w:p w14:paraId="1379643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Build My Requests Gallery</w:t>
            </w:r>
          </w:p>
        </w:tc>
      </w:tr>
      <w:tr w:rsidR="008E4161" w:rsidRPr="008E4161" w14:paraId="6EDC2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0CB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01:00–01:20</w:t>
            </w:r>
          </w:p>
        </w:tc>
        <w:tc>
          <w:tcPr>
            <w:tcW w:w="0" w:type="auto"/>
            <w:vAlign w:val="center"/>
            <w:hideMark/>
          </w:tcPr>
          <w:p w14:paraId="3CDFC02C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Build New Request Form</w:t>
            </w:r>
          </w:p>
        </w:tc>
      </w:tr>
      <w:tr w:rsidR="008E4161" w:rsidRPr="008E4161" w14:paraId="4F8F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8E2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01:20–01:35</w:t>
            </w:r>
          </w:p>
        </w:tc>
        <w:tc>
          <w:tcPr>
            <w:tcW w:w="0" w:type="auto"/>
            <w:vAlign w:val="center"/>
            <w:hideMark/>
          </w:tcPr>
          <w:p w14:paraId="3D2BACC2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Build Request Details</w:t>
            </w:r>
          </w:p>
        </w:tc>
      </w:tr>
      <w:tr w:rsidR="008E4161" w:rsidRPr="008E4161" w14:paraId="6DE4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82FD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lastRenderedPageBreak/>
              <w:t>01:35–01:45</w:t>
            </w:r>
          </w:p>
        </w:tc>
        <w:tc>
          <w:tcPr>
            <w:tcW w:w="0" w:type="auto"/>
            <w:vAlign w:val="center"/>
            <w:hideMark/>
          </w:tcPr>
          <w:p w14:paraId="60490F81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Navigation + Submission</w:t>
            </w:r>
          </w:p>
        </w:tc>
      </w:tr>
      <w:tr w:rsidR="008E4161" w:rsidRPr="008E4161" w14:paraId="54F0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90B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01:45–01:55</w:t>
            </w:r>
          </w:p>
        </w:tc>
        <w:tc>
          <w:tcPr>
            <w:tcW w:w="0" w:type="auto"/>
            <w:vAlign w:val="center"/>
            <w:hideMark/>
          </w:tcPr>
          <w:p w14:paraId="70BE708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Testing + Independent Challenge</w:t>
            </w:r>
          </w:p>
        </w:tc>
      </w:tr>
      <w:tr w:rsidR="008E4161" w:rsidRPr="008E4161" w14:paraId="6292B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844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1CF79EC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Knowledge Check</w:t>
            </w:r>
          </w:p>
        </w:tc>
      </w:tr>
    </w:tbl>
    <w:p w14:paraId="3286C5A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8BF96EF">
          <v:rect id="_x0000_i1031" style="width:0;height:1.5pt" o:hralign="center" o:hrstd="t" o:hr="t" fillcolor="#a0a0a0" stroked="f"/>
        </w:pict>
      </w:r>
    </w:p>
    <w:p w14:paraId="775922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 — WEEK 1 REVIEW</w:t>
      </w:r>
    </w:p>
    <w:p w14:paraId="319461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7. Review Question 1</w:t>
      </w:r>
    </w:p>
    <w:p w14:paraId="247E81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table stores individual Leave transactions?</w:t>
      </w:r>
    </w:p>
    <w:p w14:paraId="242C2D9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DDD136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</w:t>
      </w:r>
    </w:p>
    <w:p w14:paraId="353F313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90E2C56">
          <v:rect id="_x0000_i1032" style="width:0;height:1.5pt" o:hralign="center" o:hrstd="t" o:hr="t" fillcolor="#a0a0a0" stroked="f"/>
        </w:pict>
      </w:r>
    </w:p>
    <w:p w14:paraId="544ECA3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8. Review Question 2</w:t>
      </w:r>
    </w:p>
    <w:p w14:paraId="6DAF85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field connects Leave Request to Employee?</w:t>
      </w:r>
    </w:p>
    <w:p w14:paraId="01AC042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3F2906F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Lookup</w:t>
      </w:r>
    </w:p>
    <w:p w14:paraId="23FC282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FC7AD18">
          <v:rect id="_x0000_i1033" style="width:0;height:1.5pt" o:hralign="center" o:hrstd="t" o:hr="t" fillcolor="#a0a0a0" stroked="f"/>
        </w:pict>
      </w:r>
    </w:p>
    <w:p w14:paraId="1B9DB13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9. Review Question 3</w:t>
      </w:r>
    </w:p>
    <w:p w14:paraId="0BA482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field connects Leave Request to Leave Type?</w:t>
      </w:r>
    </w:p>
    <w:p w14:paraId="4134AA7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1C7D60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 Lookup</w:t>
      </w:r>
    </w:p>
    <w:p w14:paraId="10E1F46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4840FE">
          <v:rect id="_x0000_i1034" style="width:0;height:1.5pt" o:hralign="center" o:hrstd="t" o:hr="t" fillcolor="#a0a0a0" stroked="f"/>
        </w:pict>
      </w:r>
    </w:p>
    <w:p w14:paraId="4769F10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10. Review Question 4</w:t>
      </w:r>
    </w:p>
    <w:p w14:paraId="464F88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Where should security ultimately be enforced?</w:t>
      </w:r>
    </w:p>
    <w:p w14:paraId="74283E3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6E8180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</w:t>
      </w:r>
    </w:p>
    <w:p w14:paraId="50EEA0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 simply through hidden buttons in Power Apps.</w:t>
      </w:r>
    </w:p>
    <w:p w14:paraId="6D83E42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0F230DC">
          <v:rect id="_x0000_i1035" style="width:0;height:1.5pt" o:hralign="center" o:hrstd="t" o:hr="t" fillcolor="#a0a0a0" stroked="f"/>
        </w:pict>
      </w:r>
    </w:p>
    <w:p w14:paraId="77D52F3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11. Review Question 5</w:t>
      </w:r>
    </w:p>
    <w:p w14:paraId="4880687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Solution should contain our app?</w:t>
      </w:r>
    </w:p>
    <w:p w14:paraId="01341B8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7101D3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Management</w:t>
      </w:r>
    </w:p>
    <w:p w14:paraId="503EDD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want:</w:t>
      </w:r>
    </w:p>
    <w:p w14:paraId="16C8D2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Leave Management</w:t>
      </w:r>
    </w:p>
    <w:p w14:paraId="314581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528D52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Department</w:t>
      </w:r>
    </w:p>
    <w:p w14:paraId="1299FB4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Position</w:t>
      </w:r>
    </w:p>
    <w:p w14:paraId="3849C74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Employee</w:t>
      </w:r>
    </w:p>
    <w:p w14:paraId="016FE67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Leave Type</w:t>
      </w:r>
    </w:p>
    <w:p w14:paraId="3CE9F3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Leave Request</w:t>
      </w:r>
    </w:p>
    <w:p w14:paraId="7621B2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Employee Leave App</w:t>
      </w:r>
    </w:p>
    <w:p w14:paraId="05DAF7C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6492091">
          <v:rect id="_x0000_i1036" style="width:0;height:1.5pt" o:hralign="center" o:hrstd="t" o:hr="t" fillcolor="#a0a0a0" stroked="f"/>
        </w:pict>
      </w:r>
    </w:p>
    <w:p w14:paraId="3C6095E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B — WHAT IS A CANVAS APP?</w:t>
      </w:r>
    </w:p>
    <w:p w14:paraId="6063045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12. Canvas App</w:t>
      </w:r>
    </w:p>
    <w:p w14:paraId="51A9BC5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Canvas App is a Power Apps application where the maker has substantial control over:</w:t>
      </w:r>
    </w:p>
    <w:p w14:paraId="77AB4DCA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Screens</w:t>
      </w:r>
    </w:p>
    <w:p w14:paraId="01D425B7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Controls</w:t>
      </w:r>
    </w:p>
    <w:p w14:paraId="42B77D2D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Layout</w:t>
      </w:r>
    </w:p>
    <w:p w14:paraId="1449FAD3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Navigation</w:t>
      </w:r>
    </w:p>
    <w:p w14:paraId="7528221A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Formulas</w:t>
      </w:r>
    </w:p>
    <w:p w14:paraId="1FB13B27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Data connections</w:t>
      </w:r>
    </w:p>
    <w:p w14:paraId="6D371CCF" w14:textId="77777777" w:rsidR="008E4161" w:rsidRPr="008E4161" w:rsidRDefault="008E4161">
      <w:pPr>
        <w:numPr>
          <w:ilvl w:val="0"/>
          <w:numId w:val="5"/>
        </w:numPr>
        <w:rPr>
          <w:sz w:val="32"/>
          <w:szCs w:val="32"/>
        </w:rPr>
      </w:pPr>
      <w:r w:rsidRPr="008E4161">
        <w:rPr>
          <w:sz w:val="32"/>
          <w:szCs w:val="32"/>
        </w:rPr>
        <w:t>User experience</w:t>
      </w:r>
    </w:p>
    <w:p w14:paraId="765922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Think:</w:t>
      </w:r>
    </w:p>
    <w:p w14:paraId="5492C7B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Blank Digital Canvas</w:t>
      </w:r>
    </w:p>
    <w:p w14:paraId="1E04A5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Times New Roman" w:hAnsi="Times New Roman" w:cs="Times New Roman"/>
          <w:sz w:val="32"/>
          <w:szCs w:val="32"/>
        </w:rPr>
        <w:t>↓</w:t>
      </w:r>
    </w:p>
    <w:p w14:paraId="333EA65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Build the Experience</w:t>
      </w:r>
    </w:p>
    <w:p w14:paraId="057F63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describes Canvas Apps as custom business applications where makers can start from a blank design surface, place controls, connect data, and design the experience around business needs.</w:t>
      </w:r>
    </w:p>
    <w:p w14:paraId="0314D7B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E7340CE">
          <v:rect id="_x0000_i1037" style="width:0;height:1.5pt" o:hralign="center" o:hrstd="t" o:hr="t" fillcolor="#a0a0a0" stroked="f"/>
        </w:pict>
      </w:r>
    </w:p>
    <w:p w14:paraId="51A50A0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13. Canvas App Example</w:t>
      </w:r>
    </w:p>
    <w:p w14:paraId="437FB5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Our business data looks like:</w:t>
      </w:r>
    </w:p>
    <w:p w14:paraId="1558190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Request</w:t>
      </w:r>
    </w:p>
    <w:p w14:paraId="6FC5332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-------------</w:t>
      </w:r>
    </w:p>
    <w:p w14:paraId="7B4750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Employee</w:t>
      </w:r>
    </w:p>
    <w:p w14:paraId="79D705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</w:t>
      </w:r>
    </w:p>
    <w:p w14:paraId="48FF8B3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 Date</w:t>
      </w:r>
    </w:p>
    <w:p w14:paraId="0E8B95F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End Date</w:t>
      </w:r>
    </w:p>
    <w:p w14:paraId="1C05034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Reason</w:t>
      </w:r>
    </w:p>
    <w:p w14:paraId="075C109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Status</w:t>
      </w:r>
    </w:p>
    <w:p w14:paraId="71F446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 users should not interact with raw database tables.</w:t>
      </w:r>
    </w:p>
    <w:p w14:paraId="434601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Instead:</w:t>
      </w:r>
    </w:p>
    <w:p w14:paraId="6FA9E2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635831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Employee Leave Management      |</w:t>
      </w:r>
    </w:p>
    <w:p w14:paraId="4962384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5815BB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Welcome, Hana                  |</w:t>
      </w:r>
    </w:p>
    <w:p w14:paraId="54C646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559187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+ Request Leave ]            |</w:t>
      </w:r>
    </w:p>
    <w:p w14:paraId="4AFDA1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7F164A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My Requests ]                |</w:t>
      </w:r>
    </w:p>
    <w:p w14:paraId="15287D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4D688F3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3F4BD36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is:</w:t>
      </w:r>
    </w:p>
    <w:p w14:paraId="5AF9F1C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User Experience.</w:t>
      </w:r>
    </w:p>
    <w:p w14:paraId="41BC631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689F3E1">
          <v:rect id="_x0000_i1038" style="width:0;height:1.5pt" o:hralign="center" o:hrstd="t" o:hr="t" fillcolor="#a0a0a0" stroked="f"/>
        </w:pict>
      </w:r>
    </w:p>
    <w:p w14:paraId="7331308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14. Canvas App vs Dataverse</w:t>
      </w:r>
    </w:p>
    <w:p w14:paraId="411EC0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Students must distinguish:</w:t>
      </w:r>
    </w:p>
    <w:p w14:paraId="53DCD5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</w:t>
      </w:r>
    </w:p>
    <w:p w14:paraId="5A09143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Stores:</w:t>
      </w:r>
    </w:p>
    <w:p w14:paraId="295A21C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Business Data</w:t>
      </w:r>
    </w:p>
    <w:p w14:paraId="01CEC34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Canvas App</w:t>
      </w:r>
    </w:p>
    <w:p w14:paraId="742681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Provides:</w:t>
      </w:r>
    </w:p>
    <w:p w14:paraId="0451CE6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User Interface</w:t>
      </w:r>
    </w:p>
    <w:p w14:paraId="516887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Conceptually:</w:t>
      </w:r>
    </w:p>
    <w:p w14:paraId="3214056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</w:t>
      </w:r>
    </w:p>
    <w:p w14:paraId="45201E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7C31A0E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16F767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CANVAS APP</w:t>
      </w:r>
    </w:p>
    <w:p w14:paraId="2C3799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6C08EB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2D44BD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4118910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55DDECC">
          <v:rect id="_x0000_i1039" style="width:0;height:1.5pt" o:hralign="center" o:hrstd="t" o:hr="t" fillcolor="#a0a0a0" stroked="f"/>
        </w:pict>
      </w:r>
    </w:p>
    <w:p w14:paraId="667F8A0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15. Canvas vs Model-Driven App</w:t>
      </w:r>
    </w:p>
    <w:p w14:paraId="45E0523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now:</w:t>
      </w:r>
    </w:p>
    <w:p w14:paraId="49BEEF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Canvas App</w:t>
      </w:r>
    </w:p>
    <w:p w14:paraId="3D094E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is appropriate because employees need a:</w:t>
      </w:r>
    </w:p>
    <w:p w14:paraId="29161218" w14:textId="77777777" w:rsidR="008E4161" w:rsidRPr="008E4161" w:rsidRDefault="008E4161">
      <w:pPr>
        <w:numPr>
          <w:ilvl w:val="0"/>
          <w:numId w:val="6"/>
        </w:numPr>
        <w:rPr>
          <w:sz w:val="32"/>
          <w:szCs w:val="32"/>
        </w:rPr>
      </w:pPr>
      <w:r w:rsidRPr="008E4161">
        <w:rPr>
          <w:sz w:val="32"/>
          <w:szCs w:val="32"/>
        </w:rPr>
        <w:t>Simple</w:t>
      </w:r>
    </w:p>
    <w:p w14:paraId="4EC0EB06" w14:textId="77777777" w:rsidR="008E4161" w:rsidRPr="008E4161" w:rsidRDefault="008E4161">
      <w:pPr>
        <w:numPr>
          <w:ilvl w:val="0"/>
          <w:numId w:val="6"/>
        </w:numPr>
        <w:rPr>
          <w:sz w:val="32"/>
          <w:szCs w:val="32"/>
        </w:rPr>
      </w:pPr>
      <w:r w:rsidRPr="008E4161">
        <w:rPr>
          <w:sz w:val="32"/>
          <w:szCs w:val="32"/>
        </w:rPr>
        <w:t>Focused</w:t>
      </w:r>
    </w:p>
    <w:p w14:paraId="5A0529E2" w14:textId="77777777" w:rsidR="008E4161" w:rsidRPr="008E4161" w:rsidRDefault="008E4161">
      <w:pPr>
        <w:numPr>
          <w:ilvl w:val="0"/>
          <w:numId w:val="6"/>
        </w:num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Customized</w:t>
      </w:r>
    </w:p>
    <w:p w14:paraId="1324A1BD" w14:textId="77777777" w:rsidR="008E4161" w:rsidRPr="008E4161" w:rsidRDefault="008E4161">
      <w:pPr>
        <w:numPr>
          <w:ilvl w:val="0"/>
          <w:numId w:val="6"/>
        </w:numPr>
        <w:rPr>
          <w:sz w:val="32"/>
          <w:szCs w:val="32"/>
        </w:rPr>
      </w:pPr>
      <w:r w:rsidRPr="008E4161">
        <w:rPr>
          <w:sz w:val="32"/>
          <w:szCs w:val="32"/>
        </w:rPr>
        <w:t>Mobile-friendly</w:t>
      </w:r>
    </w:p>
    <w:p w14:paraId="7F5D92F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experience.</w:t>
      </w:r>
    </w:p>
    <w:p w14:paraId="43DB2C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Later we will learn:</w:t>
      </w:r>
    </w:p>
    <w:p w14:paraId="4A37A15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Model-Driven Apps</w:t>
      </w:r>
    </w:p>
    <w:p w14:paraId="53361DF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more data-intensive administrative experiences.</w:t>
      </w:r>
    </w:p>
    <w:p w14:paraId="5E27600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D390CB3">
          <v:rect id="_x0000_i1040" style="width:0;height:1.5pt" o:hralign="center" o:hrstd="t" o:hr="t" fillcolor="#a0a0a0" stroked="f"/>
        </w:pict>
      </w:r>
    </w:p>
    <w:p w14:paraId="279B85D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C — POWER APPS STUDIO</w:t>
      </w:r>
    </w:p>
    <w:p w14:paraId="146B7EA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16. What is Power Apps Studio?</w:t>
      </w:r>
    </w:p>
    <w:p w14:paraId="7AE585F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Studio is the application-authoring environment used to design Canvas Apps.</w:t>
      </w:r>
    </w:p>
    <w:p w14:paraId="5250ECE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will work with areas such as:</w:t>
      </w:r>
    </w:p>
    <w:p w14:paraId="059E5A1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Tree View</w:t>
      </w:r>
    </w:p>
    <w:p w14:paraId="26F26F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Canvas</w:t>
      </w:r>
    </w:p>
    <w:p w14:paraId="3D9F2CB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Insert</w:t>
      </w:r>
    </w:p>
    <w:p w14:paraId="1E836AD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</w:t>
      </w:r>
    </w:p>
    <w:p w14:paraId="32A72F7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Properties</w:t>
      </w:r>
    </w:p>
    <w:p w14:paraId="52D5F01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Formula Bar</w:t>
      </w:r>
    </w:p>
    <w:p w14:paraId="746914E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 Checker</w:t>
      </w:r>
    </w:p>
    <w:p w14:paraId="7E5394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Microsoft's Canvas App documentation organizes authoring around controls, data, formulas, galleries, forms, navigation, testing, and publishing.</w:t>
      </w:r>
    </w:p>
    <w:p w14:paraId="676BF74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0A93201">
          <v:rect id="_x0000_i1041" style="width:0;height:1.5pt" o:hralign="center" o:hrstd="t" o:hr="t" fillcolor="#a0a0a0" stroked="f"/>
        </w:pict>
      </w:r>
    </w:p>
    <w:p w14:paraId="33FB35E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17. Tree View</w:t>
      </w:r>
    </w:p>
    <w:p w14:paraId="474F3B6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Tree View shows application structure.</w:t>
      </w:r>
    </w:p>
    <w:p w14:paraId="45A6B48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2767D4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App</w:t>
      </w:r>
    </w:p>
    <w:p w14:paraId="5541442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43E0BAC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scrHome</w:t>
      </w:r>
    </w:p>
    <w:p w14:paraId="1F693A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  <w:r w:rsidRPr="008E4161">
        <w:rPr>
          <w:sz w:val="32"/>
          <w:szCs w:val="32"/>
        </w:rPr>
        <w:t xml:space="preserve">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lblTitle</w:t>
      </w:r>
    </w:p>
    <w:p w14:paraId="22E7F0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  <w:r w:rsidRPr="008E4161">
        <w:rPr>
          <w:sz w:val="32"/>
          <w:szCs w:val="32"/>
        </w:rPr>
        <w:t xml:space="preserve">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lblWelcome</w:t>
      </w:r>
    </w:p>
    <w:p w14:paraId="370D1EF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  <w:r w:rsidRPr="008E4161">
        <w:rPr>
          <w:sz w:val="32"/>
          <w:szCs w:val="32"/>
        </w:rPr>
        <w:t xml:space="preserve">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btnNewRequest</w:t>
      </w:r>
    </w:p>
    <w:p w14:paraId="0D69E2A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322974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scrMyRequests</w:t>
      </w:r>
    </w:p>
    <w:p w14:paraId="7B558D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  <w:r w:rsidRPr="008E4161">
        <w:rPr>
          <w:sz w:val="32"/>
          <w:szCs w:val="32"/>
        </w:rPr>
        <w:t xml:space="preserve">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galLeaveRequests</w:t>
      </w:r>
    </w:p>
    <w:p w14:paraId="1C14219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4B59D9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scrNewRequest</w:t>
      </w:r>
    </w:p>
    <w:p w14:paraId="50EA91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</w:t>
      </w: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frmLeaveRequest</w:t>
      </w:r>
    </w:p>
    <w:p w14:paraId="51D1AB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Think of it as:</w:t>
      </w:r>
    </w:p>
    <w:p w14:paraId="73ACE9A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Application Explorer.</w:t>
      </w:r>
    </w:p>
    <w:p w14:paraId="4B8D50B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5F01752">
          <v:rect id="_x0000_i1042" style="width:0;height:1.5pt" o:hralign="center" o:hrstd="t" o:hr="t" fillcolor="#a0a0a0" stroked="f"/>
        </w:pict>
      </w:r>
    </w:p>
    <w:p w14:paraId="075E3F3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18. Canvas</w:t>
      </w:r>
    </w:p>
    <w:p w14:paraId="45AD014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Canvas is where you visually design the selected screen.</w:t>
      </w:r>
    </w:p>
    <w:p w14:paraId="191776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You can:</w:t>
      </w:r>
    </w:p>
    <w:p w14:paraId="343A7CC0" w14:textId="77777777" w:rsidR="008E4161" w:rsidRPr="008E4161" w:rsidRDefault="008E4161">
      <w:pPr>
        <w:numPr>
          <w:ilvl w:val="0"/>
          <w:numId w:val="7"/>
        </w:numPr>
        <w:rPr>
          <w:sz w:val="32"/>
          <w:szCs w:val="32"/>
        </w:rPr>
      </w:pPr>
      <w:r w:rsidRPr="008E4161">
        <w:rPr>
          <w:sz w:val="32"/>
          <w:szCs w:val="32"/>
        </w:rPr>
        <w:t>Insert controls</w:t>
      </w:r>
    </w:p>
    <w:p w14:paraId="42D0A7FE" w14:textId="77777777" w:rsidR="008E4161" w:rsidRPr="008E4161" w:rsidRDefault="008E4161">
      <w:pPr>
        <w:numPr>
          <w:ilvl w:val="0"/>
          <w:numId w:val="7"/>
        </w:numPr>
        <w:rPr>
          <w:sz w:val="32"/>
          <w:szCs w:val="32"/>
        </w:rPr>
      </w:pPr>
      <w:r w:rsidRPr="008E4161">
        <w:rPr>
          <w:sz w:val="32"/>
          <w:szCs w:val="32"/>
        </w:rPr>
        <w:t>Resize controls</w:t>
      </w:r>
    </w:p>
    <w:p w14:paraId="59C997BC" w14:textId="77777777" w:rsidR="008E4161" w:rsidRPr="008E4161" w:rsidRDefault="008E4161">
      <w:pPr>
        <w:numPr>
          <w:ilvl w:val="0"/>
          <w:numId w:val="7"/>
        </w:numPr>
        <w:rPr>
          <w:sz w:val="32"/>
          <w:szCs w:val="32"/>
        </w:rPr>
      </w:pPr>
      <w:r w:rsidRPr="008E4161">
        <w:rPr>
          <w:sz w:val="32"/>
          <w:szCs w:val="32"/>
        </w:rPr>
        <w:t>Position controls</w:t>
      </w:r>
    </w:p>
    <w:p w14:paraId="25CEE6AF" w14:textId="77777777" w:rsidR="008E4161" w:rsidRPr="008E4161" w:rsidRDefault="008E4161">
      <w:pPr>
        <w:numPr>
          <w:ilvl w:val="0"/>
          <w:numId w:val="7"/>
        </w:numPr>
        <w:rPr>
          <w:sz w:val="32"/>
          <w:szCs w:val="32"/>
        </w:rPr>
      </w:pPr>
      <w:r w:rsidRPr="008E4161">
        <w:rPr>
          <w:sz w:val="32"/>
          <w:szCs w:val="32"/>
        </w:rPr>
        <w:t>Select containers</w:t>
      </w:r>
    </w:p>
    <w:p w14:paraId="0D7483D2" w14:textId="77777777" w:rsidR="008E4161" w:rsidRPr="008E4161" w:rsidRDefault="008E4161">
      <w:pPr>
        <w:numPr>
          <w:ilvl w:val="0"/>
          <w:numId w:val="7"/>
        </w:numPr>
        <w:rPr>
          <w:sz w:val="32"/>
          <w:szCs w:val="32"/>
        </w:rPr>
      </w:pPr>
      <w:r w:rsidRPr="008E4161">
        <w:rPr>
          <w:sz w:val="32"/>
          <w:szCs w:val="32"/>
        </w:rPr>
        <w:t>Preview screen structure</w:t>
      </w:r>
    </w:p>
    <w:p w14:paraId="49F1C44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6BB7F27">
          <v:rect id="_x0000_i1043" style="width:0;height:1.5pt" o:hralign="center" o:hrstd="t" o:hr="t" fillcolor="#a0a0a0" stroked="f"/>
        </w:pict>
      </w:r>
    </w:p>
    <w:p w14:paraId="5B03284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19. Insert</w:t>
      </w:r>
    </w:p>
    <w:p w14:paraId="232D729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21916D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Insert</w:t>
      </w:r>
    </w:p>
    <w:p w14:paraId="632200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 add controls such as:</w:t>
      </w:r>
    </w:p>
    <w:p w14:paraId="2A6A6E97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Text</w:t>
      </w:r>
    </w:p>
    <w:p w14:paraId="5021507A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Button</w:t>
      </w:r>
    </w:p>
    <w:p w14:paraId="291925F3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Gallery</w:t>
      </w:r>
    </w:p>
    <w:p w14:paraId="44D195A6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Form</w:t>
      </w:r>
    </w:p>
    <w:p w14:paraId="3766C7E3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Icon</w:t>
      </w:r>
    </w:p>
    <w:p w14:paraId="7D0F2D59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Input</w:t>
      </w:r>
    </w:p>
    <w:p w14:paraId="4A4BA006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Date Picker</w:t>
      </w:r>
    </w:p>
    <w:p w14:paraId="5246E736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Dropdown</w:t>
      </w:r>
    </w:p>
    <w:p w14:paraId="0520E514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Container</w:t>
      </w:r>
    </w:p>
    <w:p w14:paraId="5A00D74D" w14:textId="77777777" w:rsidR="008E4161" w:rsidRPr="008E4161" w:rsidRDefault="008E4161">
      <w:pPr>
        <w:numPr>
          <w:ilvl w:val="0"/>
          <w:numId w:val="8"/>
        </w:numPr>
        <w:rPr>
          <w:sz w:val="32"/>
          <w:szCs w:val="32"/>
        </w:rPr>
      </w:pPr>
      <w:r w:rsidRPr="008E4161">
        <w:rPr>
          <w:sz w:val="32"/>
          <w:szCs w:val="32"/>
        </w:rPr>
        <w:t>Image</w:t>
      </w:r>
    </w:p>
    <w:p w14:paraId="6D50972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209D741">
          <v:rect id="_x0000_i1044" style="width:0;height:1.5pt" o:hralign="center" o:hrstd="t" o:hr="t" fillcolor="#a0a0a0" stroked="f"/>
        </w:pict>
      </w:r>
    </w:p>
    <w:p w14:paraId="47C3F93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20. Data</w:t>
      </w:r>
    </w:p>
    <w:p w14:paraId="443C1C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Data area manages:</w:t>
      </w:r>
    </w:p>
    <w:p w14:paraId="5126E76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Sources.</w:t>
      </w:r>
    </w:p>
    <w:p w14:paraId="5C895B5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 we will connect:</w:t>
      </w:r>
    </w:p>
    <w:p w14:paraId="1C815C5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</w:t>
      </w:r>
    </w:p>
    <w:p w14:paraId="29C1342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Department</w:t>
      </w:r>
    </w:p>
    <w:p w14:paraId="73F98F6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Position</w:t>
      </w:r>
    </w:p>
    <w:p w14:paraId="47FE81A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09C203C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</w:t>
      </w:r>
    </w:p>
    <w:p w14:paraId="731682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from Dataverse.</w:t>
      </w:r>
    </w:p>
    <w:p w14:paraId="41A549E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E93BB84">
          <v:rect id="_x0000_i1045" style="width:0;height:1.5pt" o:hralign="center" o:hrstd="t" o:hr="t" fillcolor="#a0a0a0" stroked="f"/>
        </w:pict>
      </w:r>
    </w:p>
    <w:p w14:paraId="7D1092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21. Properties</w:t>
      </w:r>
    </w:p>
    <w:p w14:paraId="7FC0284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Every control has properties.</w:t>
      </w:r>
    </w:p>
    <w:p w14:paraId="09D737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20675A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Button may have:</w:t>
      </w:r>
    </w:p>
    <w:p w14:paraId="38066D4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Text</w:t>
      </w:r>
    </w:p>
    <w:p w14:paraId="699B4C2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OnSelect</w:t>
      </w:r>
    </w:p>
    <w:p w14:paraId="05C47A3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Visible</w:t>
      </w:r>
    </w:p>
    <w:p w14:paraId="5D90420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DisplayMode</w:t>
      </w:r>
    </w:p>
    <w:p w14:paraId="0240ED8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Width</w:t>
      </w:r>
    </w:p>
    <w:p w14:paraId="0FE5A46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Height</w:t>
      </w:r>
    </w:p>
    <w:p w14:paraId="77E17C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Different controls expose different properties.</w:t>
      </w:r>
    </w:p>
    <w:p w14:paraId="2065E35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48DAE2B">
          <v:rect id="_x0000_i1046" style="width:0;height:1.5pt" o:hralign="center" o:hrstd="t" o:hr="t" fillcolor="#a0a0a0" stroked="f"/>
        </w:pict>
      </w:r>
    </w:p>
    <w:p w14:paraId="7FCFCA3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22. Formula Bar</w:t>
      </w:r>
    </w:p>
    <w:p w14:paraId="618E58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Formula Bar is where we write:</w:t>
      </w:r>
    </w:p>
    <w:p w14:paraId="2CD7DF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Power Fx.</w:t>
      </w:r>
    </w:p>
    <w:p w14:paraId="70A23E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1B350A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"Welcome, " &amp; User().FullName</w:t>
      </w:r>
    </w:p>
    <w:p w14:paraId="5CD0F9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or:</w:t>
      </w:r>
    </w:p>
    <w:p w14:paraId="57FDF27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444A87B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Fx formulas control how properties behave.</w:t>
      </w:r>
    </w:p>
    <w:p w14:paraId="7A45F0F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A5F5ACC">
          <v:rect id="_x0000_i1047" style="width:0;height:1.5pt" o:hralign="center" o:hrstd="t" o:hr="t" fillcolor="#a0a0a0" stroked="f"/>
        </w:pict>
      </w:r>
    </w:p>
    <w:p w14:paraId="683B14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D — UNDERSTANDING CONTROLS</w:t>
      </w:r>
    </w:p>
    <w:p w14:paraId="3D9C655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23. What is a Control?</w:t>
      </w:r>
    </w:p>
    <w:p w14:paraId="33E862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Control is an element placed inside an app.</w:t>
      </w:r>
    </w:p>
    <w:p w14:paraId="750AE1D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Examples:</w:t>
      </w:r>
    </w:p>
    <w:p w14:paraId="3D87B7B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Button</w:t>
      </w:r>
    </w:p>
    <w:p w14:paraId="1AA0F9E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Text</w:t>
      </w:r>
    </w:p>
    <w:p w14:paraId="2CA09CE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</w:t>
      </w:r>
    </w:p>
    <w:p w14:paraId="28B0901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</w:t>
      </w:r>
    </w:p>
    <w:p w14:paraId="1895202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Text Input</w:t>
      </w:r>
    </w:p>
    <w:p w14:paraId="2BFEF81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Date Picker</w:t>
      </w:r>
    </w:p>
    <w:p w14:paraId="6F80839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Dropdown</w:t>
      </w:r>
    </w:p>
    <w:p w14:paraId="30450D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Image</w:t>
      </w:r>
    </w:p>
    <w:p w14:paraId="6429726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The app is built by combining controls.</w:t>
      </w:r>
    </w:p>
    <w:p w14:paraId="2516656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72B2045">
          <v:rect id="_x0000_i1048" style="width:0;height:1.5pt" o:hralign="center" o:hrstd="t" o:hr="t" fillcolor="#a0a0a0" stroked="f"/>
        </w:pict>
      </w:r>
    </w:p>
    <w:p w14:paraId="673D23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24. Control Example</w:t>
      </w:r>
    </w:p>
    <w:p w14:paraId="2F75414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Button:</w:t>
      </w:r>
    </w:p>
    <w:p w14:paraId="4056C93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[ My Requests ]</w:t>
      </w:r>
    </w:p>
    <w:p w14:paraId="5C721D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Important properties:</w:t>
      </w:r>
    </w:p>
    <w:p w14:paraId="20D6D55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Text</w:t>
      </w:r>
    </w:p>
    <w:p w14:paraId="6CC2493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747F6CB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OnSelect</w:t>
      </w:r>
    </w:p>
    <w:p w14:paraId="577A89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12E909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 determines:</w:t>
      </w:r>
    </w:p>
    <w:p w14:paraId="112D834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the user sees.</w:t>
      </w:r>
    </w:p>
    <w:p w14:paraId="1A12735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OnSelect determines:</w:t>
      </w:r>
    </w:p>
    <w:p w14:paraId="50DFB9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happens.</w:t>
      </w:r>
    </w:p>
    <w:p w14:paraId="31CB2FD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C81E0F0">
          <v:rect id="_x0000_i1049" style="width:0;height:1.5pt" o:hralign="center" o:hrstd="t" o:hr="t" fillcolor="#a0a0a0" stroked="f"/>
        </w:pict>
      </w:r>
    </w:p>
    <w:p w14:paraId="5AF8330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25. Property Thinking</w:t>
      </w:r>
    </w:p>
    <w:p w14:paraId="7ECBB75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Teach students to ask:</w:t>
      </w:r>
    </w:p>
    <w:p w14:paraId="684660B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property controls this behavior?</w:t>
      </w:r>
    </w:p>
    <w:p w14:paraId="6EF96F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Want to change displayed words?</w:t>
      </w:r>
    </w:p>
    <w:p w14:paraId="72356B3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Text</w:t>
      </w:r>
    </w:p>
    <w:p w14:paraId="065FE2B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Want to control what happens when clicked?</w:t>
      </w:r>
    </w:p>
    <w:p w14:paraId="278890E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OnSelect</w:t>
      </w:r>
    </w:p>
    <w:p w14:paraId="3D2C61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Want to hide a control?</w:t>
      </w:r>
    </w:p>
    <w:p w14:paraId="6AA2C5E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Visible</w:t>
      </w:r>
    </w:p>
    <w:p w14:paraId="018EFBF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Want to disable it?</w:t>
      </w:r>
    </w:p>
    <w:p w14:paraId="6564424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DisplayMode</w:t>
      </w:r>
    </w:p>
    <w:p w14:paraId="524EEBE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Want to specify Gallery records?</w:t>
      </w:r>
    </w:p>
    <w:p w14:paraId="38BC702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Items</w:t>
      </w:r>
    </w:p>
    <w:p w14:paraId="3028733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D9F4A46">
          <v:rect id="_x0000_i1050" style="width:0;height:1.5pt" o:hralign="center" o:hrstd="t" o:hr="t" fillcolor="#a0a0a0" stroked="f"/>
        </w:pict>
      </w:r>
    </w:p>
    <w:p w14:paraId="1AD820E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E — NAMING CONTROLS</w:t>
      </w:r>
    </w:p>
    <w:p w14:paraId="707217C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26. Bad Naming</w:t>
      </w:r>
    </w:p>
    <w:p w14:paraId="6407F8E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may generate names such as:</w:t>
      </w:r>
    </w:p>
    <w:p w14:paraId="20E573D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Button1</w:t>
      </w:r>
    </w:p>
    <w:p w14:paraId="1D99CD7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Label3</w:t>
      </w:r>
    </w:p>
    <w:p w14:paraId="306CC1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Gallery2</w:t>
      </w:r>
    </w:p>
    <w:p w14:paraId="574343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Form1</w:t>
      </w:r>
    </w:p>
    <w:p w14:paraId="4A85994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works initially.</w:t>
      </w:r>
    </w:p>
    <w:p w14:paraId="025712D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 later:</w:t>
      </w:r>
    </w:p>
    <w:p w14:paraId="617988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Button17.Visible</w:t>
      </w:r>
    </w:p>
    <w:p w14:paraId="0E7100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tells us almost nothing.</w:t>
      </w:r>
    </w:p>
    <w:p w14:paraId="2023650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2F15FA1">
          <v:rect id="_x0000_i1051" style="width:0;height:1.5pt" o:hralign="center" o:hrstd="t" o:hr="t" fillcolor="#a0a0a0" stroked="f"/>
        </w:pict>
      </w:r>
    </w:p>
    <w:p w14:paraId="08E785D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27. Better Naming</w:t>
      </w:r>
    </w:p>
    <w:p w14:paraId="3506BA8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 meaningful prefixes.</w:t>
      </w:r>
    </w:p>
    <w:p w14:paraId="5E2EF86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Suggested: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60"/>
      </w:tblGrid>
      <w:tr w:rsidR="008E4161" w:rsidRPr="008E4161" w14:paraId="4811E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C7111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518A775C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Prefix</w:t>
            </w:r>
          </w:p>
        </w:tc>
      </w:tr>
      <w:tr w:rsidR="008E4161" w:rsidRPr="008E4161" w14:paraId="2993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CCAC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352C670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scr</w:t>
            </w:r>
          </w:p>
        </w:tc>
      </w:tr>
      <w:tr w:rsidR="008E4161" w:rsidRPr="008E4161" w14:paraId="71EFA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480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01FE060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btn</w:t>
            </w:r>
          </w:p>
        </w:tc>
      </w:tr>
      <w:tr w:rsidR="008E4161" w:rsidRPr="008E4161" w14:paraId="37C7C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38F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Text/Label</w:t>
            </w:r>
          </w:p>
        </w:tc>
        <w:tc>
          <w:tcPr>
            <w:tcW w:w="0" w:type="auto"/>
            <w:vAlign w:val="center"/>
            <w:hideMark/>
          </w:tcPr>
          <w:p w14:paraId="7BC7B71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lbl</w:t>
            </w:r>
          </w:p>
        </w:tc>
      </w:tr>
      <w:tr w:rsidR="008E4161" w:rsidRPr="008E4161" w14:paraId="0F96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2F3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6B1B40EC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gal</w:t>
            </w:r>
          </w:p>
        </w:tc>
      </w:tr>
      <w:tr w:rsidR="008E4161" w:rsidRPr="008E4161" w14:paraId="049B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3B9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7326D6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frm</w:t>
            </w:r>
          </w:p>
        </w:tc>
      </w:tr>
      <w:tr w:rsidR="008E4161" w:rsidRPr="008E4161" w14:paraId="57D8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3B0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6E91BB0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txt</w:t>
            </w:r>
          </w:p>
        </w:tc>
      </w:tr>
      <w:tr w:rsidR="008E4161" w:rsidRPr="008E4161" w14:paraId="63A5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710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6FAD3A62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drp</w:t>
            </w:r>
          </w:p>
        </w:tc>
      </w:tr>
      <w:tr w:rsidR="008E4161" w:rsidRPr="008E4161" w14:paraId="188D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BAD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Combo Box</w:t>
            </w:r>
          </w:p>
        </w:tc>
        <w:tc>
          <w:tcPr>
            <w:tcW w:w="0" w:type="auto"/>
            <w:vAlign w:val="center"/>
            <w:hideMark/>
          </w:tcPr>
          <w:p w14:paraId="4D7EE7C1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cmb</w:t>
            </w:r>
          </w:p>
        </w:tc>
      </w:tr>
      <w:tr w:rsidR="008E4161" w:rsidRPr="008E4161" w14:paraId="6E87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46E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6AF906D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ico</w:t>
            </w:r>
          </w:p>
        </w:tc>
      </w:tr>
      <w:tr w:rsidR="008E4161" w:rsidRPr="008E4161" w14:paraId="5F58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FA5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37AF6BD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con</w:t>
            </w:r>
          </w:p>
        </w:tc>
      </w:tr>
      <w:tr w:rsidR="008E4161" w:rsidRPr="008E4161" w14:paraId="4F56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B86A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4ECAA62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dp</w:t>
            </w:r>
          </w:p>
        </w:tc>
      </w:tr>
    </w:tbl>
    <w:p w14:paraId="33462DB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0EE9B99">
          <v:rect id="_x0000_i1052" style="width:0;height:1.5pt" o:hralign="center" o:hrstd="t" o:hr="t" fillcolor="#a0a0a0" stroked="f"/>
        </w:pict>
      </w:r>
    </w:p>
    <w:p w14:paraId="2655399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28. Examples</w:t>
      </w:r>
    </w:p>
    <w:p w14:paraId="2E8F74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of:</w:t>
      </w:r>
    </w:p>
    <w:p w14:paraId="5068DB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Screen1</w:t>
      </w:r>
    </w:p>
    <w:p w14:paraId="61AB79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0A6893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scrHome</w:t>
      </w:r>
    </w:p>
    <w:p w14:paraId="68EBCC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of:</w:t>
      </w:r>
    </w:p>
    <w:p w14:paraId="3908B54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Button3</w:t>
      </w:r>
    </w:p>
    <w:p w14:paraId="1E1F5D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use:</w:t>
      </w:r>
    </w:p>
    <w:p w14:paraId="345E68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btnMyRequests</w:t>
      </w:r>
    </w:p>
    <w:p w14:paraId="24E4669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of:</w:t>
      </w:r>
    </w:p>
    <w:p w14:paraId="694059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Gallery1</w:t>
      </w:r>
    </w:p>
    <w:p w14:paraId="64A7987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0C90A2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</w:t>
      </w:r>
    </w:p>
    <w:p w14:paraId="23A6065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of:</w:t>
      </w:r>
    </w:p>
    <w:p w14:paraId="334D4EB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Form2</w:t>
      </w:r>
    </w:p>
    <w:p w14:paraId="37D144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72325F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frmLeaveRequest</w:t>
      </w:r>
    </w:p>
    <w:p w14:paraId="118863D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CD41CF1">
          <v:rect id="_x0000_i1053" style="width:0;height:1.5pt" o:hralign="center" o:hrstd="t" o:hr="t" fillcolor="#a0a0a0" stroked="f"/>
        </w:pict>
      </w:r>
    </w:p>
    <w:p w14:paraId="386AEAD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F — CREATE THE CANVAS APP</w:t>
      </w:r>
    </w:p>
    <w:p w14:paraId="78BF719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29. Lab 1 — Open the Solution</w:t>
      </w:r>
    </w:p>
    <w:p w14:paraId="6374F4D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Go to:</w:t>
      </w:r>
    </w:p>
    <w:p w14:paraId="18E186E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Power Apps</w:t>
      </w:r>
    </w:p>
    <w:p w14:paraId="1F00A7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77324E8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Development Environment</w:t>
      </w:r>
    </w:p>
    <w:p w14:paraId="5FFC19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Open:</w:t>
      </w:r>
    </w:p>
    <w:p w14:paraId="657DE38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Solutions</w:t>
      </w:r>
    </w:p>
    <w:p w14:paraId="298EFCC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Open:</w:t>
      </w:r>
    </w:p>
    <w:p w14:paraId="6D850BE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Management</w:t>
      </w:r>
    </w:p>
    <w:p w14:paraId="2425948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06713A8">
          <v:rect id="_x0000_i1054" style="width:0;height:1.5pt" o:hralign="center" o:hrstd="t" o:hr="t" fillcolor="#a0a0a0" stroked="f"/>
        </w:pict>
      </w:r>
    </w:p>
    <w:p w14:paraId="50C0A89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30. Create Canvas App</w:t>
      </w:r>
    </w:p>
    <w:p w14:paraId="0A1041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Inside the Solution:</w:t>
      </w:r>
    </w:p>
    <w:p w14:paraId="2CA5493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 the current option to create a:</w:t>
      </w:r>
    </w:p>
    <w:p w14:paraId="5BF77A1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Canvas App</w:t>
      </w:r>
    </w:p>
    <w:p w14:paraId="401358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Name:</w:t>
      </w:r>
    </w:p>
    <w:p w14:paraId="41262E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Leave App</w:t>
      </w:r>
    </w:p>
    <w:p w14:paraId="70E182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beginner exercise, choose:</w:t>
      </w:r>
    </w:p>
    <w:p w14:paraId="165724C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Phone layout</w:t>
      </w:r>
    </w:p>
    <w:p w14:paraId="282B22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the current creation experience asks for app size.</w:t>
      </w:r>
    </w:p>
    <w:p w14:paraId="19C980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Why Phone?</w:t>
      </w:r>
    </w:p>
    <w:p w14:paraId="62618A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Our primary scenario is:</w:t>
      </w:r>
    </w:p>
    <w:p w14:paraId="530D557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self-service.</w:t>
      </w:r>
    </w:p>
    <w:p w14:paraId="41953F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Phone layout keeps today's first app simple.</w:t>
      </w:r>
    </w:p>
    <w:p w14:paraId="15A2A6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Responsive app architecture will be explored later.</w:t>
      </w:r>
    </w:p>
    <w:p w14:paraId="1BCB359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D69E028">
          <v:rect id="_x0000_i1055" style="width:0;height:1.5pt" o:hralign="center" o:hrstd="t" o:hr="t" fillcolor="#a0a0a0" stroked="f"/>
        </w:pict>
      </w:r>
    </w:p>
    <w:p w14:paraId="5DD3F59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31. Alternative Current UI</w:t>
      </w:r>
    </w:p>
    <w:p w14:paraId="278269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Microsoft's current blank-app experience may offer:</w:t>
      </w:r>
    </w:p>
    <w:p w14:paraId="5111131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Responsive</w:t>
      </w:r>
    </w:p>
    <w:p w14:paraId="171722D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Tablet</w:t>
      </w:r>
    </w:p>
    <w:p w14:paraId="6D9F794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Phone</w:t>
      </w:r>
    </w:p>
    <w:p w14:paraId="19FB77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your interface looks different from the instructor's:</w:t>
      </w:r>
    </w:p>
    <w:p w14:paraId="5F23341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Do not panic.</w:t>
      </w:r>
    </w:p>
    <w:p w14:paraId="649286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Microsoft updates Power Apps Studio regularly.</w:t>
      </w:r>
    </w:p>
    <w:p w14:paraId="643C4AF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business objective remains:</w:t>
      </w:r>
    </w:p>
    <w:p w14:paraId="7815664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Create a blank Employee Leave App.</w:t>
      </w:r>
    </w:p>
    <w:p w14:paraId="6801D5F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1C94D59">
          <v:rect id="_x0000_i1056" style="width:0;height:1.5pt" o:hralign="center" o:hrstd="t" o:hr="t" fillcolor="#a0a0a0" stroked="f"/>
        </w:pict>
      </w:r>
    </w:p>
    <w:p w14:paraId="297A17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32. Save Immediately</w:t>
      </w:r>
    </w:p>
    <w:p w14:paraId="4BDCFC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Before doing anything else:</w:t>
      </w:r>
    </w:p>
    <w:p w14:paraId="77CEB8C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Save.</w:t>
      </w:r>
    </w:p>
    <w:p w14:paraId="50945A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66554C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Leave App</w:t>
      </w:r>
    </w:p>
    <w:p w14:paraId="716627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develop the habit:</w:t>
      </w:r>
    </w:p>
    <w:p w14:paraId="76FA739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Save early.</w:t>
      </w:r>
    </w:p>
    <w:p w14:paraId="013069C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Save regularly.</w:t>
      </w:r>
    </w:p>
    <w:p w14:paraId="3955D02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2A9420D">
          <v:rect id="_x0000_i1057" style="width:0;height:1.5pt" o:hralign="center" o:hrstd="t" o:hr="t" fillcolor="#a0a0a0" stroked="f"/>
        </w:pict>
      </w:r>
    </w:p>
    <w:p w14:paraId="2C1E529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G — MODERN CONTROLS</w:t>
      </w:r>
    </w:p>
    <w:p w14:paraId="225421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33. Modern Controls</w:t>
      </w:r>
    </w:p>
    <w:p w14:paraId="108515F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Current Canvas Apps support modern controls and themes based on Microsoft's Fluent design direction.</w:t>
      </w:r>
    </w:p>
    <w:p w14:paraId="5CA967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states that modern controls provide updated styling along with improvements in usability, accessibility, and performance.</w:t>
      </w:r>
    </w:p>
    <w:p w14:paraId="69E407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lab:</w:t>
      </w:r>
    </w:p>
    <w:p w14:paraId="6BFD3A3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 modern controls where they work naturally.</w:t>
      </w:r>
    </w:p>
    <w:p w14:paraId="6CAFE9A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But prioritize:</w:t>
      </w:r>
    </w:p>
    <w:p w14:paraId="33A2E3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Understanding Power Apps fundamentals.</w:t>
      </w:r>
    </w:p>
    <w:p w14:paraId="0B1034C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257A3B9">
          <v:rect id="_x0000_i1058" style="width:0;height:1.5pt" o:hralign="center" o:hrstd="t" o:hr="t" fillcolor="#a0a0a0" stroked="f"/>
        </w:pict>
      </w:r>
    </w:p>
    <w:p w14:paraId="07C66D8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34. Important 2026 Note</w:t>
      </w:r>
    </w:p>
    <w:p w14:paraId="62655B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Modern controls continue to evolve.</w:t>
      </w:r>
    </w:p>
    <w:p w14:paraId="65821C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introduced updates during 2026 that include changes to some:</w:t>
      </w:r>
    </w:p>
    <w:p w14:paraId="4B8B6370" w14:textId="77777777" w:rsidR="008E4161" w:rsidRPr="008E4161" w:rsidRDefault="008E4161">
      <w:pPr>
        <w:numPr>
          <w:ilvl w:val="0"/>
          <w:numId w:val="9"/>
        </w:numPr>
        <w:rPr>
          <w:sz w:val="32"/>
          <w:szCs w:val="32"/>
        </w:rPr>
      </w:pPr>
      <w:r w:rsidRPr="008E4161">
        <w:rPr>
          <w:sz w:val="32"/>
          <w:szCs w:val="32"/>
        </w:rPr>
        <w:t>Property names</w:t>
      </w:r>
    </w:p>
    <w:p w14:paraId="3D72A7D7" w14:textId="77777777" w:rsidR="008E4161" w:rsidRPr="008E4161" w:rsidRDefault="008E4161">
      <w:pPr>
        <w:numPr>
          <w:ilvl w:val="0"/>
          <w:numId w:val="9"/>
        </w:numPr>
        <w:rPr>
          <w:sz w:val="32"/>
          <w:szCs w:val="32"/>
        </w:rPr>
      </w:pPr>
      <w:r w:rsidRPr="008E4161">
        <w:rPr>
          <w:sz w:val="32"/>
          <w:szCs w:val="32"/>
        </w:rPr>
        <w:t>Enum values</w:t>
      </w:r>
    </w:p>
    <w:p w14:paraId="729DA903" w14:textId="77777777" w:rsidR="008E4161" w:rsidRPr="008E4161" w:rsidRDefault="008E4161">
      <w:pPr>
        <w:numPr>
          <w:ilvl w:val="0"/>
          <w:numId w:val="9"/>
        </w:numPr>
        <w:rPr>
          <w:sz w:val="32"/>
          <w:szCs w:val="32"/>
        </w:rPr>
      </w:pPr>
      <w:r w:rsidRPr="008E4161">
        <w:rPr>
          <w:sz w:val="32"/>
          <w:szCs w:val="32"/>
        </w:rPr>
        <w:t>Control behaviors</w:t>
      </w:r>
    </w:p>
    <w:p w14:paraId="2569C3FD" w14:textId="77777777" w:rsidR="008E4161" w:rsidRPr="008E4161" w:rsidRDefault="008E4161">
      <w:pPr>
        <w:numPr>
          <w:ilvl w:val="0"/>
          <w:numId w:val="9"/>
        </w:numPr>
        <w:rPr>
          <w:sz w:val="32"/>
          <w:szCs w:val="32"/>
        </w:rPr>
      </w:pPr>
      <w:r w:rsidRPr="008E4161">
        <w:rPr>
          <w:sz w:val="32"/>
          <w:szCs w:val="32"/>
        </w:rPr>
        <w:t>Mobile defaults</w:t>
      </w:r>
    </w:p>
    <w:p w14:paraId="659089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Existing formulas may sometimes require adjustment when controls are upgraded.</w:t>
      </w:r>
    </w:p>
    <w:p w14:paraId="7509A6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Instructor rule:</w:t>
      </w:r>
    </w:p>
    <w:p w14:paraId="0E41261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Teach the concept first.</w:t>
      </w:r>
    </w:p>
    <w:p w14:paraId="7460140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 adapt formulas to the current control version.</w:t>
      </w:r>
    </w:p>
    <w:p w14:paraId="24EC52A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730B01F">
          <v:rect id="_x0000_i1059" style="width:0;height:1.5pt" o:hralign="center" o:hrstd="t" o:hr="t" fillcolor="#a0a0a0" stroked="f"/>
        </w:pict>
      </w:r>
    </w:p>
    <w:p w14:paraId="192C179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H — CONNECT DATAVERSE</w:t>
      </w:r>
    </w:p>
    <w:p w14:paraId="4B92529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35. Lab 2 — Add Data Sources</w:t>
      </w:r>
    </w:p>
    <w:p w14:paraId="4777A7C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 Power Apps Studio:</w:t>
      </w:r>
    </w:p>
    <w:p w14:paraId="546B47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Open:</w:t>
      </w:r>
    </w:p>
    <w:p w14:paraId="329DBA1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</w:t>
      </w:r>
    </w:p>
    <w:p w14:paraId="67F8CF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Choose:</w:t>
      </w:r>
    </w:p>
    <w:p w14:paraId="4F2F2FD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Add Data</w:t>
      </w:r>
    </w:p>
    <w:p w14:paraId="604AC8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Locate:</w:t>
      </w:r>
    </w:p>
    <w:p w14:paraId="2FEBA9D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</w:t>
      </w:r>
    </w:p>
    <w:p w14:paraId="7EDEBA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Add:</w:t>
      </w:r>
    </w:p>
    <w:p w14:paraId="419FD91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Departments</w:t>
      </w:r>
    </w:p>
    <w:p w14:paraId="2C587C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Positions</w:t>
      </w:r>
    </w:p>
    <w:p w14:paraId="599FEFD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Employees</w:t>
      </w:r>
    </w:p>
    <w:p w14:paraId="67C0AE6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Types</w:t>
      </w:r>
    </w:p>
    <w:p w14:paraId="65EF47B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Requests</w:t>
      </w:r>
    </w:p>
    <w:p w14:paraId="279FD87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1E183C8">
          <v:rect id="_x0000_i1060" style="width:0;height:1.5pt" o:hralign="center" o:hrstd="t" o:hr="t" fillcolor="#a0a0a0" stroked="f"/>
        </w:pict>
      </w:r>
    </w:p>
    <w:p w14:paraId="3A40B0B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36. Why Connect the Tables?</w:t>
      </w:r>
    </w:p>
    <w:p w14:paraId="5EC821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Canvas App now knows where business data lives.</w:t>
      </w:r>
    </w:p>
    <w:p w14:paraId="3EBF5D2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Architecture:</w:t>
      </w:r>
    </w:p>
    <w:p w14:paraId="4E6593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Canvas App</w:t>
      </w:r>
    </w:p>
    <w:p w14:paraId="29D5E33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0D7B73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+---- Employee</w:t>
      </w:r>
    </w:p>
    <w:p w14:paraId="541654B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77BDCB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+---- Department</w:t>
      </w:r>
    </w:p>
    <w:p w14:paraId="473981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04245D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+---- Position</w:t>
      </w:r>
    </w:p>
    <w:p w14:paraId="022F178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63A572C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   +---- Leave Type</w:t>
      </w:r>
    </w:p>
    <w:p w14:paraId="5D30F7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3A9913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+---- Leave Request</w:t>
      </w:r>
    </w:p>
    <w:p w14:paraId="1D9426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|</w:t>
      </w:r>
    </w:p>
    <w:p w14:paraId="5790B4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v</w:t>
      </w:r>
    </w:p>
    <w:p w14:paraId="655CD5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357851D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Canvas Apps can connect directly to Dataverse to display, create, and update business records.</w:t>
      </w:r>
    </w:p>
    <w:p w14:paraId="63E88EF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389666C">
          <v:rect id="_x0000_i1061" style="width:0;height:1.5pt" o:hralign="center" o:hrstd="t" o:hr="t" fillcolor="#a0a0a0" stroked="f"/>
        </w:pict>
      </w:r>
    </w:p>
    <w:p w14:paraId="6BC1FFE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37. Verify Data Sources</w:t>
      </w:r>
    </w:p>
    <w:p w14:paraId="0C83677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see their Dataverse data sources listed.</w:t>
      </w:r>
    </w:p>
    <w:p w14:paraId="2825D1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Checklist:</w:t>
      </w:r>
    </w:p>
    <w:p w14:paraId="4DEE39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  <w:r w:rsidRPr="008E4161">
        <w:rPr>
          <w:sz w:val="32"/>
          <w:szCs w:val="32"/>
        </w:rPr>
        <w:t xml:space="preserve"> Employees</w:t>
      </w:r>
    </w:p>
    <w:p w14:paraId="47118A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  <w:r w:rsidRPr="008E4161">
        <w:rPr>
          <w:sz w:val="32"/>
          <w:szCs w:val="32"/>
        </w:rPr>
        <w:t xml:space="preserve"> Departments</w:t>
      </w:r>
    </w:p>
    <w:p w14:paraId="070AFF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  <w:r w:rsidRPr="008E4161">
        <w:rPr>
          <w:sz w:val="32"/>
          <w:szCs w:val="32"/>
        </w:rPr>
        <w:t xml:space="preserve"> Positions</w:t>
      </w:r>
    </w:p>
    <w:p w14:paraId="4BEAAA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  <w:r w:rsidRPr="008E4161">
        <w:rPr>
          <w:sz w:val="32"/>
          <w:szCs w:val="32"/>
        </w:rPr>
        <w:t xml:space="preserve"> Leave Types</w:t>
      </w:r>
    </w:p>
    <w:p w14:paraId="048F26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  <w:r w:rsidRPr="008E4161">
        <w:rPr>
          <w:sz w:val="32"/>
          <w:szCs w:val="32"/>
        </w:rPr>
        <w:t xml:space="preserve"> Leave Requests</w:t>
      </w:r>
    </w:p>
    <w:p w14:paraId="02BBAEB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Leave Requests is missing:</w:t>
      </w:r>
    </w:p>
    <w:p w14:paraId="752B265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Stop and fix the connection.</w:t>
      </w:r>
    </w:p>
    <w:p w14:paraId="136A620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92B241C">
          <v:rect id="_x0000_i1062" style="width:0;height:1.5pt" o:hralign="center" o:hrstd="t" o:hr="t" fillcolor="#a0a0a0" stroked="f"/>
        </w:pict>
      </w:r>
    </w:p>
    <w:p w14:paraId="733F542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38. Quick Data Test</w:t>
      </w:r>
    </w:p>
    <w:p w14:paraId="5F8D0D9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Insert a temporary Gallery if necessary.</w:t>
      </w:r>
    </w:p>
    <w:p w14:paraId="414EA8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019C75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Items = 'Leave Requests'</w:t>
      </w:r>
    </w:p>
    <w:p w14:paraId="6A6330F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records appear:</w:t>
      </w:r>
    </w:p>
    <w:p w14:paraId="7A5B94E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connection works.</w:t>
      </w:r>
    </w:p>
    <w:p w14:paraId="266D62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Remove the temporary control afterward if desired.</w:t>
      </w:r>
    </w:p>
    <w:p w14:paraId="4D5B370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7152F12">
          <v:rect id="_x0000_i1063" style="width:0;height:1.5pt" o:hralign="center" o:hrstd="t" o:hr="t" fillcolor="#a0a0a0" stroked="f"/>
        </w:pict>
      </w:r>
    </w:p>
    <w:p w14:paraId="3F5ADE9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I — CREATE SCREENS</w:t>
      </w:r>
    </w:p>
    <w:p w14:paraId="1C1AE3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39. Lab 3 — Screen Architecture</w:t>
      </w:r>
    </w:p>
    <w:p w14:paraId="4E858E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need four screens:</w:t>
      </w:r>
    </w:p>
    <w:p w14:paraId="74C69B0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scrHome</w:t>
      </w:r>
    </w:p>
    <w:p w14:paraId="02359D0F" w14:textId="77777777" w:rsidR="008E4161" w:rsidRPr="008E4161" w:rsidRDefault="008E4161" w:rsidP="008E4161">
      <w:pPr>
        <w:rPr>
          <w:sz w:val="32"/>
          <w:szCs w:val="32"/>
        </w:rPr>
      </w:pPr>
    </w:p>
    <w:p w14:paraId="5DD6E95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scrMyRequests</w:t>
      </w:r>
    </w:p>
    <w:p w14:paraId="18C2A4D9" w14:textId="77777777" w:rsidR="008E4161" w:rsidRPr="008E4161" w:rsidRDefault="008E4161" w:rsidP="008E4161">
      <w:pPr>
        <w:rPr>
          <w:sz w:val="32"/>
          <w:szCs w:val="32"/>
        </w:rPr>
      </w:pPr>
    </w:p>
    <w:p w14:paraId="7E3AD5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scrNewRequest</w:t>
      </w:r>
    </w:p>
    <w:p w14:paraId="320D153E" w14:textId="77777777" w:rsidR="008E4161" w:rsidRPr="008E4161" w:rsidRDefault="008E4161" w:rsidP="008E4161">
      <w:pPr>
        <w:rPr>
          <w:sz w:val="32"/>
          <w:szCs w:val="32"/>
        </w:rPr>
      </w:pPr>
    </w:p>
    <w:p w14:paraId="3AF4AF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scrRequestDetails</w:t>
      </w:r>
    </w:p>
    <w:p w14:paraId="57F178B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them now.</w:t>
      </w:r>
    </w:p>
    <w:p w14:paraId="65B1BC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supports adding additional screens and navigating between them using Power Fx. Current Power Apps also provides several prebuilt screen layouts, including header/gallery and header/form patterns.</w:t>
      </w:r>
    </w:p>
    <w:p w14:paraId="6E90026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2BBAAC5">
          <v:rect id="_x0000_i1064" style="width:0;height:1.5pt" o:hralign="center" o:hrstd="t" o:hr="t" fillcolor="#a0a0a0" stroked="f"/>
        </w:pict>
      </w:r>
    </w:p>
    <w:p w14:paraId="25B8D5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40. Rename Existing Screen</w:t>
      </w:r>
    </w:p>
    <w:p w14:paraId="3EDF9BD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may create:</w:t>
      </w:r>
    </w:p>
    <w:p w14:paraId="236B90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Screen1</w:t>
      </w:r>
    </w:p>
    <w:p w14:paraId="709289A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 it:</w:t>
      </w:r>
    </w:p>
    <w:p w14:paraId="40B8F7F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scrHome</w:t>
      </w:r>
    </w:p>
    <w:p w14:paraId="130D55B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4930A40">
          <v:rect id="_x0000_i1065" style="width:0;height:1.5pt" o:hralign="center" o:hrstd="t" o:hr="t" fillcolor="#a0a0a0" stroked="f"/>
        </w:pict>
      </w:r>
    </w:p>
    <w:p w14:paraId="019EDE1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41. Add My Requests Screen</w:t>
      </w:r>
    </w:p>
    <w:p w14:paraId="46BA2B0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a new blank screen.</w:t>
      </w:r>
    </w:p>
    <w:p w14:paraId="6F11D1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19A23A3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scrMyRequests</w:t>
      </w:r>
    </w:p>
    <w:p w14:paraId="7FA017D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7FD2C69">
          <v:rect id="_x0000_i1066" style="width:0;height:1.5pt" o:hralign="center" o:hrstd="t" o:hr="t" fillcolor="#a0a0a0" stroked="f"/>
        </w:pict>
      </w:r>
    </w:p>
    <w:p w14:paraId="3BBF4E0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42. Add New Request Screen</w:t>
      </w:r>
    </w:p>
    <w:p w14:paraId="3520272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another screen.</w:t>
      </w:r>
    </w:p>
    <w:p w14:paraId="2D8AAB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3BECDC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scrNewRequest</w:t>
      </w:r>
    </w:p>
    <w:p w14:paraId="08CECB4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69DBF51">
          <v:rect id="_x0000_i1067" style="width:0;height:1.5pt" o:hralign="center" o:hrstd="t" o:hr="t" fillcolor="#a0a0a0" stroked="f"/>
        </w:pict>
      </w:r>
    </w:p>
    <w:p w14:paraId="0059476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43. Add Request Details Screen</w:t>
      </w:r>
    </w:p>
    <w:p w14:paraId="7C15D1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another screen.</w:t>
      </w:r>
    </w:p>
    <w:p w14:paraId="6C22525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7BBD26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scrRequestDetails</w:t>
      </w:r>
    </w:p>
    <w:p w14:paraId="2277E93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CC153FA">
          <v:rect id="_x0000_i1068" style="width:0;height:1.5pt" o:hralign="center" o:hrstd="t" o:hr="t" fillcolor="#a0a0a0" stroked="f"/>
        </w:pict>
      </w:r>
    </w:p>
    <w:p w14:paraId="6D3A665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44. Verify Tree View</w:t>
      </w:r>
    </w:p>
    <w:p w14:paraId="74756B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Tree View should look similar to:</w:t>
      </w:r>
    </w:p>
    <w:p w14:paraId="579E81E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App</w:t>
      </w:r>
    </w:p>
    <w:p w14:paraId="76EB71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4178FC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scrHome</w:t>
      </w:r>
    </w:p>
    <w:p w14:paraId="596FCB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scrMyRequests</w:t>
      </w:r>
    </w:p>
    <w:p w14:paraId="30DBF67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E4161">
        <w:rPr>
          <w:sz w:val="32"/>
          <w:szCs w:val="32"/>
        </w:rPr>
        <w:t xml:space="preserve"> scrNewRequest</w:t>
      </w:r>
    </w:p>
    <w:p w14:paraId="018AA2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E4161">
        <w:rPr>
          <w:sz w:val="32"/>
          <w:szCs w:val="32"/>
        </w:rPr>
        <w:t xml:space="preserve"> scrRequestDetails</w:t>
      </w:r>
    </w:p>
    <w:p w14:paraId="3E89B5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gives the app:</w:t>
      </w:r>
    </w:p>
    <w:p w14:paraId="43F5E9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Clear structure.</w:t>
      </w:r>
    </w:p>
    <w:p w14:paraId="4C0B181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FBF7796">
          <v:rect id="_x0000_i1069" style="width:0;height:1.5pt" o:hralign="center" o:hrstd="t" o:hr="t" fillcolor="#a0a0a0" stroked="f"/>
        </w:pict>
      </w:r>
    </w:p>
    <w:p w14:paraId="60A7B5E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J — BUILD HOME SCREEN</w:t>
      </w:r>
    </w:p>
    <w:p w14:paraId="1CF9EAF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45. Lab 4 — Add App Title</w:t>
      </w:r>
    </w:p>
    <w:p w14:paraId="3AB8826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On:</w:t>
      </w:r>
    </w:p>
    <w:p w14:paraId="536EFCA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scrHome</w:t>
      </w:r>
    </w:p>
    <w:p w14:paraId="63E0B4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 a Text/Label control.</w:t>
      </w:r>
    </w:p>
    <w:p w14:paraId="3E8972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39E9AFB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lblAppTitle</w:t>
      </w:r>
    </w:p>
    <w:p w14:paraId="550712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 Text:</w:t>
      </w:r>
    </w:p>
    <w:p w14:paraId="0B6B8D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Leave Management</w:t>
      </w:r>
    </w:p>
    <w:p w14:paraId="381264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Make it visually prominent.</w:t>
      </w:r>
    </w:p>
    <w:p w14:paraId="349E25E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F5B8032">
          <v:rect id="_x0000_i1070" style="width:0;height:1.5pt" o:hralign="center" o:hrstd="t" o:hr="t" fillcolor="#a0a0a0" stroked="f"/>
        </w:pict>
      </w:r>
    </w:p>
    <w:p w14:paraId="3221D40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46. Add Welcome Text</w:t>
      </w:r>
    </w:p>
    <w:p w14:paraId="56D016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Add another text control.</w:t>
      </w:r>
    </w:p>
    <w:p w14:paraId="07EB57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6A97141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lblWelcome</w:t>
      </w:r>
    </w:p>
    <w:p w14:paraId="40EA05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 Text property:</w:t>
      </w:r>
    </w:p>
    <w:p w14:paraId="6CEA8ED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"Welcome, " &amp; User().FullName</w:t>
      </w:r>
    </w:p>
    <w:p w14:paraId="7D76482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451DBAD">
          <v:rect id="_x0000_i1071" style="width:0;height:1.5pt" o:hralign="center" o:hrstd="t" o:hr="t" fillcolor="#a0a0a0" stroked="f"/>
        </w:pict>
      </w:r>
    </w:p>
    <w:p w14:paraId="3DBC25F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47. What is User()?</w:t>
      </w:r>
    </w:p>
    <w:p w14:paraId="760853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User() gives information about the signed-in Power Apps user.</w:t>
      </w:r>
    </w:p>
    <w:p w14:paraId="387A79F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 we use:</w:t>
      </w:r>
    </w:p>
    <w:p w14:paraId="4DA559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User().FullName</w:t>
      </w:r>
    </w:p>
    <w:p w14:paraId="5B724D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Later we will connect the signed-in user to the:</w:t>
      </w:r>
    </w:p>
    <w:p w14:paraId="4B07E3C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Dataverse record.</w:t>
      </w:r>
    </w:p>
    <w:p w14:paraId="08B9619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today:</w:t>
      </w:r>
    </w:p>
    <w:p w14:paraId="4AE1CF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provides a simple dynamic welcome message.</w:t>
      </w:r>
    </w:p>
    <w:p w14:paraId="53D1D0F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36549B3">
          <v:rect id="_x0000_i1072" style="width:0;height:1.5pt" o:hralign="center" o:hrstd="t" o:hr="t" fillcolor="#a0a0a0" stroked="f"/>
        </w:pict>
      </w:r>
    </w:p>
    <w:p w14:paraId="334B3F8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48. Expected Result</w:t>
      </w:r>
    </w:p>
    <w:p w14:paraId="68D0A1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the logged-in user's name is:</w:t>
      </w:r>
    </w:p>
    <w:p w14:paraId="26CA602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Hana Tesfaye</w:t>
      </w:r>
    </w:p>
    <w:p w14:paraId="3CD7479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app displays:</w:t>
      </w:r>
    </w:p>
    <w:p w14:paraId="29E2C8D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Welcome, Hana Tesfaye</w:t>
      </w:r>
    </w:p>
    <w:p w14:paraId="7C3EED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The text is:</w:t>
      </w:r>
    </w:p>
    <w:p w14:paraId="15178C4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Dynamic</w:t>
      </w:r>
    </w:p>
    <w:p w14:paraId="436DEAF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 manually typed for Hana.</w:t>
      </w:r>
    </w:p>
    <w:p w14:paraId="6ADCF2A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FC9274E">
          <v:rect id="_x0000_i1073" style="width:0;height:1.5pt" o:hralign="center" o:hrstd="t" o:hr="t" fillcolor="#a0a0a0" stroked="f"/>
        </w:pict>
      </w:r>
    </w:p>
    <w:p w14:paraId="3954FA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49. Add New Request Button</w:t>
      </w:r>
    </w:p>
    <w:p w14:paraId="0C2C55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 Button.</w:t>
      </w:r>
    </w:p>
    <w:p w14:paraId="1BCDA1A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3AC058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btnNewRequest</w:t>
      </w:r>
    </w:p>
    <w:p w14:paraId="000AE4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Text:</w:t>
      </w:r>
    </w:p>
    <w:p w14:paraId="3CFCCB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 Request Leave</w:t>
      </w:r>
    </w:p>
    <w:p w14:paraId="4926860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configure navigation yet.</w:t>
      </w:r>
    </w:p>
    <w:p w14:paraId="65EFA0D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2F5958F">
          <v:rect id="_x0000_i1074" style="width:0;height:1.5pt" o:hralign="center" o:hrstd="t" o:hr="t" fillcolor="#a0a0a0" stroked="f"/>
        </w:pict>
      </w:r>
    </w:p>
    <w:p w14:paraId="34FB299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50. Add My Requests Button</w:t>
      </w:r>
    </w:p>
    <w:p w14:paraId="227717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 another Button.</w:t>
      </w:r>
    </w:p>
    <w:p w14:paraId="4DC07E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6CC2B3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btnMyRequests</w:t>
      </w:r>
    </w:p>
    <w:p w14:paraId="046BE5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Text:</w:t>
      </w:r>
    </w:p>
    <w:p w14:paraId="3A5BAFD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6A75475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2774799">
          <v:rect id="_x0000_i1075" style="width:0;height:1.5pt" o:hralign="center" o:hrstd="t" o:hr="t" fillcolor="#a0a0a0" stroked="f"/>
        </w:pict>
      </w:r>
    </w:p>
    <w:p w14:paraId="303F6B1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51. Home Screen Expected Design</w:t>
      </w:r>
    </w:p>
    <w:p w14:paraId="0BFD17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Conceptually:</w:t>
      </w:r>
    </w:p>
    <w:p w14:paraId="0779371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+----------------------------------+</w:t>
      </w:r>
    </w:p>
    <w:p w14:paraId="5042926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| Employee Leave Management        |</w:t>
      </w:r>
    </w:p>
    <w:p w14:paraId="24F6F2E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30D142F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Welcome, Hana                    |</w:t>
      </w:r>
    </w:p>
    <w:p w14:paraId="6702B64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6E1887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+ Request Leave ]              |</w:t>
      </w:r>
    </w:p>
    <w:p w14:paraId="3E04F1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5EA0677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My Requests ]                  |</w:t>
      </w:r>
    </w:p>
    <w:p w14:paraId="4AAF62E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45731E9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+----------------------------------+</w:t>
      </w:r>
    </w:p>
    <w:p w14:paraId="6C69C12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spend 20 minutes decorating.</w:t>
      </w:r>
    </w:p>
    <w:p w14:paraId="3022D7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Today's priority:</w:t>
      </w:r>
    </w:p>
    <w:p w14:paraId="43C13BF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Functionality.</w:t>
      </w:r>
    </w:p>
    <w:p w14:paraId="672743E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5027859">
          <v:rect id="_x0000_i1076" style="width:0;height:1.5pt" o:hralign="center" o:hrstd="t" o:hr="t" fillcolor="#a0a0a0" stroked="f"/>
        </w:pict>
      </w:r>
    </w:p>
    <w:p w14:paraId="686503C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K — NAVIGATION</w:t>
      </w:r>
    </w:p>
    <w:p w14:paraId="064FDE9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52. Navigate()</w:t>
      </w:r>
    </w:p>
    <w:p w14:paraId="411AF7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Fx provides:</w:t>
      </w:r>
    </w:p>
    <w:p w14:paraId="42A0A4F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Navigate()</w:t>
      </w:r>
    </w:p>
    <w:p w14:paraId="27E4CA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 display another screen.</w:t>
      </w:r>
    </w:p>
    <w:p w14:paraId="0F32E05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Basic syntax:</w:t>
      </w:r>
    </w:p>
    <w:p w14:paraId="2DD646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Navigate(ScreenName)</w:t>
      </w:r>
    </w:p>
    <w:p w14:paraId="105D3E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Optional screen transitions can also be supplied.</w:t>
      </w:r>
    </w:p>
    <w:p w14:paraId="6442054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CFCEEA">
          <v:rect id="_x0000_i1077" style="width:0;height:1.5pt" o:hralign="center" o:hrstd="t" o:hr="t" fillcolor="#a0a0a0" stroked="f"/>
        </w:pict>
      </w:r>
    </w:p>
    <w:p w14:paraId="53D1F9F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53. Configure My Requests</w:t>
      </w:r>
    </w:p>
    <w:p w14:paraId="397066C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2822E0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btnMyRequests</w:t>
      </w:r>
    </w:p>
    <w:p w14:paraId="5CF8D47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50FCB3D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OnSelect</w:t>
      </w:r>
    </w:p>
    <w:p w14:paraId="098C70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6BB1F74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scrMyRequests,</w:t>
      </w:r>
    </w:p>
    <w:p w14:paraId="256971D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5940D4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27127CE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141C604">
          <v:rect id="_x0000_i1078" style="width:0;height:1.5pt" o:hralign="center" o:hrstd="t" o:hr="t" fillcolor="#a0a0a0" stroked="f"/>
        </w:pict>
      </w:r>
    </w:p>
    <w:p w14:paraId="0B4EE03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54. Test</w:t>
      </w:r>
    </w:p>
    <w:p w14:paraId="6BFC9B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Hold Alt/select as appropriate in Studio, or use Preview.</w:t>
      </w:r>
    </w:p>
    <w:p w14:paraId="54E8A74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Click:</w:t>
      </w:r>
    </w:p>
    <w:p w14:paraId="7C65F8A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My Requests</w:t>
      </w:r>
    </w:p>
    <w:p w14:paraId="6F01F3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38DF543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scrMyRequests opens.</w:t>
      </w:r>
    </w:p>
    <w:p w14:paraId="6AADD4C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3566D96">
          <v:rect id="_x0000_i1079" style="width:0;height:1.5pt" o:hralign="center" o:hrstd="t" o:hr="t" fillcolor="#a0a0a0" stroked="f"/>
        </w:pict>
      </w:r>
    </w:p>
    <w:p w14:paraId="29C9F07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55. Back()</w:t>
      </w:r>
    </w:p>
    <w:p w14:paraId="431A512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Fx provides:</w:t>
      </w:r>
    </w:p>
    <w:p w14:paraId="63A83C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48188F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returns to the previously displayed screen in the navigation history.</w:t>
      </w:r>
    </w:p>
    <w:p w14:paraId="713646E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5B6B6C9">
          <v:rect id="_x0000_i1080" style="width:0;height:1.5pt" o:hralign="center" o:hrstd="t" o:hr="t" fillcolor="#a0a0a0" stroked="f"/>
        </w:pict>
      </w:r>
    </w:p>
    <w:p w14:paraId="4A4B458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56. Add Back Button</w:t>
      </w:r>
    </w:p>
    <w:p w14:paraId="44B6AF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On:</w:t>
      </w:r>
    </w:p>
    <w:p w14:paraId="2F88AC5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scrMyRequests</w:t>
      </w:r>
    </w:p>
    <w:p w14:paraId="2948156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 an appropriate icon/button.</w:t>
      </w:r>
    </w:p>
    <w:p w14:paraId="4D6A69D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066BFB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icoBackRequests</w:t>
      </w:r>
    </w:p>
    <w:p w14:paraId="7798A0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OnSelect:</w:t>
      </w:r>
    </w:p>
    <w:p w14:paraId="3551E8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2245D20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D8F05B3">
          <v:rect id="_x0000_i1081" style="width:0;height:1.5pt" o:hralign="center" o:hrstd="t" o:hr="t" fillcolor="#a0a0a0" stroked="f"/>
        </w:pict>
      </w:r>
    </w:p>
    <w:p w14:paraId="6B9841A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57. Test Navigation</w:t>
      </w:r>
    </w:p>
    <w:p w14:paraId="4B1B39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Test:</w:t>
      </w:r>
    </w:p>
    <w:p w14:paraId="6E7E6B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</w:t>
      </w:r>
    </w:p>
    <w:p w14:paraId="02E130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141CD1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 My Requests</w:t>
      </w:r>
    </w:p>
    <w:p w14:paraId="30972F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330EC3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586E99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25F857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 Back</w:t>
      </w:r>
    </w:p>
    <w:p w14:paraId="433AF9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4883528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</w:t>
      </w:r>
    </w:p>
    <w:p w14:paraId="7101345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5641FC1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Both directions work.</w:t>
      </w:r>
    </w:p>
    <w:p w14:paraId="3C71F75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2DA8536">
          <v:rect id="_x0000_i1082" style="width:0;height:1.5pt" o:hralign="center" o:hrstd="t" o:hr="t" fillcolor="#a0a0a0" stroked="f"/>
        </w:pict>
      </w:r>
    </w:p>
    <w:p w14:paraId="7B29D84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L — GALLERIES</w:t>
      </w:r>
    </w:p>
    <w:p w14:paraId="0F5A432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58. What is a Gallery?</w:t>
      </w:r>
    </w:p>
    <w:p w14:paraId="14CF0D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Gallery displays:</w:t>
      </w:r>
    </w:p>
    <w:p w14:paraId="664B9B6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Multiple Records</w:t>
      </w:r>
    </w:p>
    <w:p w14:paraId="7D94BE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from a data source.</w:t>
      </w:r>
    </w:p>
    <w:p w14:paraId="4E6365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562EA0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Annual Leave     Pending</w:t>
      </w:r>
    </w:p>
    <w:p w14:paraId="55CAB7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Sep 15–19</w:t>
      </w:r>
    </w:p>
    <w:p w14:paraId="5CF9E6CC" w14:textId="77777777" w:rsidR="008E4161" w:rsidRPr="008E4161" w:rsidRDefault="008E4161" w:rsidP="008E4161">
      <w:pPr>
        <w:rPr>
          <w:sz w:val="32"/>
          <w:szCs w:val="32"/>
        </w:rPr>
      </w:pPr>
    </w:p>
    <w:p w14:paraId="7A180A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Sick Leave       Approved</w:t>
      </w:r>
    </w:p>
    <w:p w14:paraId="074C74E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Sep 20–22</w:t>
      </w:r>
    </w:p>
    <w:p w14:paraId="1B2CF605" w14:textId="77777777" w:rsidR="008E4161" w:rsidRPr="008E4161" w:rsidRDefault="008E4161" w:rsidP="008E4161">
      <w:pPr>
        <w:rPr>
          <w:sz w:val="32"/>
          <w:szCs w:val="32"/>
        </w:rPr>
      </w:pPr>
    </w:p>
    <w:p w14:paraId="26E6D1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Emergency Leave  Rejected</w:t>
      </w:r>
    </w:p>
    <w:p w14:paraId="7FF51C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Oct 03–04</w:t>
      </w:r>
    </w:p>
    <w:p w14:paraId="7941D5D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defines Gallery as a control that displays multiple records using a repeating template. Changes made to the Gallery template repeat for each record.</w:t>
      </w:r>
    </w:p>
    <w:p w14:paraId="6DB699D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43532B9">
          <v:rect id="_x0000_i1083" style="width:0;height:1.5pt" o:hralign="center" o:hrstd="t" o:hr="t" fillcolor="#a0a0a0" stroked="f"/>
        </w:pict>
      </w:r>
    </w:p>
    <w:p w14:paraId="113982A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59. Gallery vs Form</w:t>
      </w:r>
    </w:p>
    <w:p w14:paraId="665568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Teach this clearly:</w:t>
      </w:r>
    </w:p>
    <w:p w14:paraId="7595F22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Gallery</w:t>
      </w:r>
    </w:p>
    <w:p w14:paraId="14788AB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Many records.</w:t>
      </w:r>
    </w:p>
    <w:p w14:paraId="6F6EEE7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</w:t>
      </w:r>
    </w:p>
    <w:p w14:paraId="0DBE3BF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One record.</w:t>
      </w:r>
    </w:p>
    <w:p w14:paraId="560F67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2804202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Requests:</w:t>
      </w:r>
    </w:p>
    <w:p w14:paraId="41525E2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</w:t>
      </w:r>
    </w:p>
    <w:p w14:paraId="0FF2937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Request Details:</w:t>
      </w:r>
    </w:p>
    <w:p w14:paraId="680F6CB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</w:t>
      </w:r>
    </w:p>
    <w:p w14:paraId="32CB267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7E7AF55">
          <v:rect id="_x0000_i1084" style="width:0;height:1.5pt" o:hralign="center" o:hrstd="t" o:hr="t" fillcolor="#a0a0a0" stroked="f"/>
        </w:pict>
      </w:r>
    </w:p>
    <w:p w14:paraId="36905A1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60. Lab 5 — Add Leave Request Gallery</w:t>
      </w:r>
    </w:p>
    <w:p w14:paraId="5ADDAFB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Go to:</w:t>
      </w:r>
    </w:p>
    <w:p w14:paraId="05AA437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scrMyRequests</w:t>
      </w:r>
    </w:p>
    <w:p w14:paraId="6FEAF3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Insert:</w:t>
      </w:r>
    </w:p>
    <w:p w14:paraId="237D72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Vertical Gallery</w:t>
      </w:r>
    </w:p>
    <w:p w14:paraId="1EAEF4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38F006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</w:t>
      </w:r>
    </w:p>
    <w:p w14:paraId="6B3712E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E3E3EB4">
          <v:rect id="_x0000_i1085" style="width:0;height:1.5pt" o:hralign="center" o:hrstd="t" o:hr="t" fillcolor="#a0a0a0" stroked="f"/>
        </w:pict>
      </w:r>
    </w:p>
    <w:p w14:paraId="3ADDFC8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61. Gallery Items Property</w:t>
      </w:r>
    </w:p>
    <w:p w14:paraId="712E307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 the Gallery.</w:t>
      </w:r>
    </w:p>
    <w:p w14:paraId="140557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2C0D3EF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1335F44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for:</w:t>
      </w:r>
    </w:p>
    <w:p w14:paraId="17E84FF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Items</w:t>
      </w:r>
    </w:p>
    <w:p w14:paraId="46513F6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Gallery should display Leave Request records.</w:t>
      </w:r>
    </w:p>
    <w:p w14:paraId="35F934F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4F82562">
          <v:rect id="_x0000_i1086" style="width:0;height:1.5pt" o:hralign="center" o:hrstd="t" o:hr="t" fillcolor="#a0a0a0" stroked="f"/>
        </w:pict>
      </w:r>
    </w:p>
    <w:p w14:paraId="3472DC6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62. Items Means</w:t>
      </w:r>
    </w:p>
    <w:p w14:paraId="357F07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Gallery:</w:t>
      </w:r>
    </w:p>
    <w:p w14:paraId="654FCBC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</w:t>
      </w:r>
    </w:p>
    <w:p w14:paraId="4148C0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Property:</w:t>
      </w:r>
    </w:p>
    <w:p w14:paraId="1F1CEED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Items</w:t>
      </w:r>
    </w:p>
    <w:p w14:paraId="3403FC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Formula:</w:t>
      </w:r>
    </w:p>
    <w:p w14:paraId="180D16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49280D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means:</w:t>
      </w:r>
    </w:p>
    <w:p w14:paraId="208B50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records from the Leave Requests table.</w:t>
      </w:r>
    </w:p>
    <w:p w14:paraId="1B8ABFA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EBED799">
          <v:rect id="_x0000_i1087" style="width:0;height:1.5pt" o:hralign="center" o:hrstd="t" o:hr="t" fillcolor="#a0a0a0" stroked="f"/>
        </w:pict>
      </w:r>
    </w:p>
    <w:p w14:paraId="34E6C3E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63. Expected Result</w:t>
      </w:r>
    </w:p>
    <w:p w14:paraId="13F660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see records similar to:</w:t>
      </w:r>
    </w:p>
    <w:p w14:paraId="6DD31C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Hana — Annual Leave</w:t>
      </w:r>
    </w:p>
    <w:p w14:paraId="56EB93D4" w14:textId="77777777" w:rsidR="008E4161" w:rsidRPr="008E4161" w:rsidRDefault="008E4161" w:rsidP="008E4161">
      <w:pPr>
        <w:rPr>
          <w:sz w:val="32"/>
          <w:szCs w:val="32"/>
        </w:rPr>
      </w:pPr>
    </w:p>
    <w:p w14:paraId="269304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Samuel — Sick Leave</w:t>
      </w:r>
    </w:p>
    <w:p w14:paraId="7120B68E" w14:textId="77777777" w:rsidR="008E4161" w:rsidRPr="008E4161" w:rsidRDefault="008E4161" w:rsidP="008E4161">
      <w:pPr>
        <w:rPr>
          <w:sz w:val="32"/>
          <w:szCs w:val="32"/>
        </w:rPr>
      </w:pPr>
    </w:p>
    <w:p w14:paraId="0F0862C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Sara — Emergency Leave</w:t>
      </w:r>
    </w:p>
    <w:p w14:paraId="4FC2CD4D" w14:textId="77777777" w:rsidR="008E4161" w:rsidRPr="008E4161" w:rsidRDefault="008E4161" w:rsidP="008E4161">
      <w:pPr>
        <w:rPr>
          <w:sz w:val="32"/>
          <w:szCs w:val="32"/>
        </w:rPr>
      </w:pPr>
    </w:p>
    <w:p w14:paraId="7F4AEEB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Dawit — Annual Leave</w:t>
      </w:r>
    </w:p>
    <w:p w14:paraId="78B4EA53" w14:textId="77777777" w:rsidR="008E4161" w:rsidRPr="008E4161" w:rsidRDefault="008E4161" w:rsidP="008E4161">
      <w:pPr>
        <w:rPr>
          <w:sz w:val="32"/>
          <w:szCs w:val="32"/>
        </w:rPr>
      </w:pPr>
    </w:p>
    <w:p w14:paraId="4F8E58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Eden — Unpaid Leave</w:t>
      </w:r>
    </w:p>
    <w:p w14:paraId="22D7CC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Exact visible fields depend on the Gallery layout.</w:t>
      </w:r>
    </w:p>
    <w:p w14:paraId="4BBC9F7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61EEDC">
          <v:rect id="_x0000_i1088" style="width:0;height:1.5pt" o:hralign="center" o:hrstd="t" o:hr="t" fillcolor="#a0a0a0" stroked="f"/>
        </w:pict>
      </w:r>
    </w:p>
    <w:p w14:paraId="1E3E524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64. Configure Gallery Fields</w:t>
      </w:r>
    </w:p>
    <w:p w14:paraId="57E825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Inside the Gallery template, display useful information.</w:t>
      </w:r>
    </w:p>
    <w:p w14:paraId="7FE2055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Recommended:</w:t>
      </w:r>
    </w:p>
    <w:p w14:paraId="1CF4AF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720FF8F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Start Date</w:t>
      </w:r>
    </w:p>
    <w:p w14:paraId="69CDF75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End Date</w:t>
      </w:r>
    </w:p>
    <w:p w14:paraId="1D968AA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</w:t>
      </w:r>
    </w:p>
    <w:p w14:paraId="33526F3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Today:</w:t>
      </w:r>
    </w:p>
    <w:p w14:paraId="7C81EB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Keep it simple.</w:t>
      </w:r>
    </w:p>
    <w:p w14:paraId="1F2AAE4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Search/filter/sort will come later.</w:t>
      </w:r>
    </w:p>
    <w:p w14:paraId="436D6E5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154570">
          <v:rect id="_x0000_i1089" style="width:0;height:1.5pt" o:hralign="center" o:hrstd="t" o:hr="t" fillcolor="#a0a0a0" stroked="f"/>
        </w:pict>
      </w:r>
    </w:p>
    <w:p w14:paraId="582F5D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65. ThisItem</w:t>
      </w:r>
    </w:p>
    <w:p w14:paraId="2C18F89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Inside a Gallery:</w:t>
      </w:r>
    </w:p>
    <w:p w14:paraId="5506070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ThisItem</w:t>
      </w:r>
    </w:p>
    <w:p w14:paraId="63499F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represents the current record being displayed.</w:t>
      </w:r>
    </w:p>
    <w:p w14:paraId="1A7884D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1C8CB3F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ThisItem.'Start Date'</w:t>
      </w:r>
    </w:p>
    <w:p w14:paraId="5CE1341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means:</w:t>
      </w:r>
    </w:p>
    <w:p w14:paraId="46975D7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 Date for this Gallery row.</w:t>
      </w:r>
    </w:p>
    <w:p w14:paraId="37EAAB8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D15B984">
          <v:rect id="_x0000_i1090" style="width:0;height:1.5pt" o:hralign="center" o:hrstd="t" o:hr="t" fillcolor="#a0a0a0" stroked="f"/>
        </w:pict>
      </w:r>
    </w:p>
    <w:p w14:paraId="40C2299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66. Example Gallery Row</w:t>
      </w:r>
    </w:p>
    <w:p w14:paraId="73C242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Suppose current record is:</w:t>
      </w:r>
    </w:p>
    <w:p w14:paraId="7E7A13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Employee: Hana</w:t>
      </w:r>
    </w:p>
    <w:p w14:paraId="2C5A5E7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Type: Annual Leave</w:t>
      </w:r>
    </w:p>
    <w:p w14:paraId="21E68AB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 Date: Sep 15</w:t>
      </w:r>
    </w:p>
    <w:p w14:paraId="2465658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End Date: Sep 19</w:t>
      </w:r>
    </w:p>
    <w:p w14:paraId="60F3CE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Status: Submitted</w:t>
      </w:r>
    </w:p>
    <w:p w14:paraId="0444AB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597FF2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ThisItem.'Start Date'</w:t>
      </w:r>
    </w:p>
    <w:p w14:paraId="1C812B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returns Hana's:</w:t>
      </w:r>
    </w:p>
    <w:p w14:paraId="226DDD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Sep 15</w:t>
      </w:r>
    </w:p>
    <w:p w14:paraId="6BE2222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that row.</w:t>
      </w:r>
    </w:p>
    <w:p w14:paraId="5D457D4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57B095E">
          <v:rect id="_x0000_i1091" style="width:0;height:1.5pt" o:hralign="center" o:hrstd="t" o:hr="t" fillcolor="#a0a0a0" stroked="f"/>
        </w:pict>
      </w:r>
    </w:p>
    <w:p w14:paraId="4DE4B6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67. Related Data</w:t>
      </w:r>
    </w:p>
    <w:p w14:paraId="5A4ABEF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Because Leave Type is a Lookup, the exact formula for displaying its primary name can depend on your table/column names.</w:t>
      </w:r>
    </w:p>
    <w:p w14:paraId="008E24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Conceptually:</w:t>
      </w:r>
    </w:p>
    <w:p w14:paraId="680C40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ThisItem.'Leave Type'.'Leave Type Name'</w:t>
      </w:r>
    </w:p>
    <w:p w14:paraId="39118C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The important lesson:</w:t>
      </w:r>
    </w:p>
    <w:p w14:paraId="71520C5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Relationships can be navigated.</w:t>
      </w:r>
    </w:p>
    <w:p w14:paraId="73B0A7A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 IntelliSense to select the actual names in your environment.</w:t>
      </w:r>
    </w:p>
    <w:p w14:paraId="5B1D365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C234446">
          <v:rect id="_x0000_i1092" style="width:0;height:1.5pt" o:hralign="center" o:hrstd="t" o:hr="t" fillcolor="#a0a0a0" stroked="f"/>
        </w:pict>
      </w:r>
    </w:p>
    <w:p w14:paraId="0ABAA51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68. Format Dates</w:t>
      </w:r>
    </w:p>
    <w:p w14:paraId="355D06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 displaying a raw Date/Time value, students can use:</w:t>
      </w:r>
    </w:p>
    <w:p w14:paraId="4CD03D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Text(</w:t>
      </w:r>
    </w:p>
    <w:p w14:paraId="6BCDF35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ThisItem.'Start Date',</w:t>
      </w:r>
    </w:p>
    <w:p w14:paraId="56FD4E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"mmm d, yyyy"</w:t>
      </w:r>
    </w:p>
    <w:p w14:paraId="4EB5EB1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340875C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 result:</w:t>
      </w:r>
    </w:p>
    <w:p w14:paraId="439AEB0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Sep 15, 2026</w:t>
      </w:r>
    </w:p>
    <w:p w14:paraId="2937F5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 the students' first example of using Power Fx for:</w:t>
      </w:r>
    </w:p>
    <w:p w14:paraId="62C2430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Presentation.</w:t>
      </w:r>
    </w:p>
    <w:p w14:paraId="51915A6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FFF0534">
          <v:rect id="_x0000_i1093" style="width:0;height:1.5pt" o:hralign="center" o:hrstd="t" o:hr="t" fillcolor="#a0a0a0" stroked="f"/>
        </w:pict>
      </w:r>
    </w:p>
    <w:p w14:paraId="5046D20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69. Add Status</w:t>
      </w:r>
    </w:p>
    <w:p w14:paraId="47F332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Inside Gallery:</w:t>
      </w:r>
    </w:p>
    <w:p w14:paraId="57D208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Display:</w:t>
      </w:r>
    </w:p>
    <w:p w14:paraId="2F96990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ThisItem.Status</w:t>
      </w:r>
    </w:p>
    <w:p w14:paraId="3F791D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or the appropriate Choice representation offered by IntelliSense.</w:t>
      </w:r>
    </w:p>
    <w:p w14:paraId="245F12F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Do not worry about beautiful status badges today.</w:t>
      </w:r>
    </w:p>
    <w:p w14:paraId="6E676C5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That comes later.</w:t>
      </w:r>
    </w:p>
    <w:p w14:paraId="10B5157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5775237">
          <v:rect id="_x0000_i1094" style="width:0;height:1.5pt" o:hralign="center" o:hrstd="t" o:hr="t" fillcolor="#a0a0a0" stroked="f"/>
        </w:pict>
      </w:r>
    </w:p>
    <w:p w14:paraId="0E0421A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70. Add View Button/Icon</w:t>
      </w:r>
    </w:p>
    <w:p w14:paraId="4F8C1E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Inside the Gallery template:</w:t>
      </w:r>
    </w:p>
    <w:p w14:paraId="4D6E46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 an Arrow or Button.</w:t>
      </w:r>
    </w:p>
    <w:p w14:paraId="1A8B699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715E7E2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icoViewRequest</w:t>
      </w:r>
    </w:p>
    <w:p w14:paraId="51197B4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will open Request Details.</w:t>
      </w:r>
    </w:p>
    <w:p w14:paraId="599B0AC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D99D5E9">
          <v:rect id="_x0000_i1095" style="width:0;height:1.5pt" o:hralign="center" o:hrstd="t" o:hr="t" fillcolor="#a0a0a0" stroked="f"/>
        </w:pict>
      </w:r>
    </w:p>
    <w:p w14:paraId="2BF8CE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M — SELECTED RECORD</w:t>
      </w:r>
    </w:p>
    <w:p w14:paraId="03293B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71. Gallery.Selected</w:t>
      </w:r>
    </w:p>
    <w:p w14:paraId="5FDC0F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Gallery keeps track of:</w:t>
      </w:r>
    </w:p>
    <w:p w14:paraId="183CAA2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Selected Record.</w:t>
      </w:r>
    </w:p>
    <w:p w14:paraId="6A5934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 can reference:</w:t>
      </w:r>
    </w:p>
    <w:p w14:paraId="7B3736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galLeaveRequests.Selected</w:t>
      </w:r>
    </w:p>
    <w:p w14:paraId="10347FE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 we will use this simple pattern.</w:t>
      </w:r>
    </w:p>
    <w:p w14:paraId="491AF8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Later we will learn:</w:t>
      </w:r>
    </w:p>
    <w:p w14:paraId="2AA96F0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Variables</w:t>
      </w:r>
    </w:p>
    <w:p w14:paraId="4115DE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more advanced selected-record management.</w:t>
      </w:r>
    </w:p>
    <w:p w14:paraId="7F0C58F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1AFFB86">
          <v:rect id="_x0000_i1096" style="width:0;height:1.5pt" o:hralign="center" o:hrstd="t" o:hr="t" fillcolor="#a0a0a0" stroked="f"/>
        </w:pict>
      </w:r>
    </w:p>
    <w:p w14:paraId="17BE6FA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72. Configure View Navigation</w:t>
      </w:r>
    </w:p>
    <w:p w14:paraId="7FCD09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Set:</w:t>
      </w:r>
    </w:p>
    <w:p w14:paraId="7801559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icoViewRequest.OnSelect</w:t>
      </w:r>
    </w:p>
    <w:p w14:paraId="663D026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to:</w:t>
      </w:r>
    </w:p>
    <w:p w14:paraId="4D91279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54A7C7D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scrRequestDetails,</w:t>
      </w:r>
    </w:p>
    <w:p w14:paraId="43AA0E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6DF249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02F5DFB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selected Gallery record will later be shown in the Details Form.</w:t>
      </w:r>
    </w:p>
    <w:p w14:paraId="2D93278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7512024">
          <v:rect id="_x0000_i1097" style="width:0;height:1.5pt" o:hralign="center" o:hrstd="t" o:hr="t" fillcolor="#a0a0a0" stroked="f"/>
        </w:pict>
      </w:r>
    </w:p>
    <w:p w14:paraId="015F14B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N — FORMS</w:t>
      </w:r>
    </w:p>
    <w:p w14:paraId="37A9CE2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73. What is a Form?</w:t>
      </w:r>
    </w:p>
    <w:p w14:paraId="085762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Form works with:</w:t>
      </w:r>
    </w:p>
    <w:p w14:paraId="1B5F19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One Record.</w:t>
      </w:r>
    </w:p>
    <w:p w14:paraId="2A591E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Common uses:</w:t>
      </w:r>
    </w:p>
    <w:p w14:paraId="37EB0B5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Create Record</w:t>
      </w:r>
    </w:p>
    <w:p w14:paraId="4F1FE7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Record</w:t>
      </w:r>
    </w:p>
    <w:p w14:paraId="160F1DD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View Record</w:t>
      </w:r>
    </w:p>
    <w:p w14:paraId="5CF9AEE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Canvas Apps provide Edit Forms for creating/updating records and Display Forms for read-only presentation. Forms use Data Cards to represent individual fields.</w:t>
      </w:r>
    </w:p>
    <w:p w14:paraId="71B7CB4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E4AE476">
          <v:rect id="_x0000_i1098" style="width:0;height:1.5pt" o:hralign="center" o:hrstd="t" o:hr="t" fillcolor="#a0a0a0" stroked="f"/>
        </w:pict>
      </w:r>
    </w:p>
    <w:p w14:paraId="32FE4A3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74. Two Main Form Types</w:t>
      </w:r>
    </w:p>
    <w:p w14:paraId="60712D1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Form</w:t>
      </w:r>
    </w:p>
    <w:p w14:paraId="70DCA0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Used to:</w:t>
      </w:r>
    </w:p>
    <w:p w14:paraId="5AFDAF77" w14:textId="77777777" w:rsidR="008E4161" w:rsidRPr="008E4161" w:rsidRDefault="008E4161">
      <w:pPr>
        <w:numPr>
          <w:ilvl w:val="0"/>
          <w:numId w:val="10"/>
        </w:numPr>
        <w:rPr>
          <w:sz w:val="32"/>
          <w:szCs w:val="32"/>
        </w:rPr>
      </w:pPr>
      <w:r w:rsidRPr="008E4161">
        <w:rPr>
          <w:sz w:val="32"/>
          <w:szCs w:val="32"/>
        </w:rPr>
        <w:t>Create</w:t>
      </w:r>
    </w:p>
    <w:p w14:paraId="514142D1" w14:textId="77777777" w:rsidR="008E4161" w:rsidRPr="008E4161" w:rsidRDefault="008E4161">
      <w:pPr>
        <w:numPr>
          <w:ilvl w:val="0"/>
          <w:numId w:val="10"/>
        </w:numPr>
        <w:rPr>
          <w:sz w:val="32"/>
          <w:szCs w:val="32"/>
        </w:rPr>
      </w:pPr>
      <w:r w:rsidRPr="008E4161">
        <w:rPr>
          <w:sz w:val="32"/>
          <w:szCs w:val="32"/>
        </w:rPr>
        <w:t>Edit</w:t>
      </w:r>
    </w:p>
    <w:p w14:paraId="4FAD3CE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 Form</w:t>
      </w:r>
    </w:p>
    <w:p w14:paraId="4406D9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Used to:</w:t>
      </w:r>
    </w:p>
    <w:p w14:paraId="55E2B7FA" w14:textId="77777777" w:rsidR="008E4161" w:rsidRPr="008E4161" w:rsidRDefault="008E4161">
      <w:pPr>
        <w:numPr>
          <w:ilvl w:val="0"/>
          <w:numId w:val="11"/>
        </w:numPr>
        <w:rPr>
          <w:sz w:val="32"/>
          <w:szCs w:val="32"/>
        </w:rPr>
      </w:pPr>
      <w:r w:rsidRPr="008E4161">
        <w:rPr>
          <w:sz w:val="32"/>
          <w:szCs w:val="32"/>
        </w:rPr>
        <w:t>View</w:t>
      </w:r>
    </w:p>
    <w:p w14:paraId="75B8E71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2B6579">
          <v:rect id="_x0000_i1099" style="width:0;height:1.5pt" o:hralign="center" o:hrstd="t" o:hr="t" fillcolor="#a0a0a0" stroked="f"/>
        </w:pict>
      </w:r>
    </w:p>
    <w:p w14:paraId="5185F4B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75. Form Important Properties</w:t>
      </w:r>
    </w:p>
    <w:p w14:paraId="1B0A9D8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understand:</w:t>
      </w:r>
    </w:p>
    <w:p w14:paraId="014AE81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DataSource</w:t>
      </w:r>
    </w:p>
    <w:p w14:paraId="31B77BB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table?</w:t>
      </w:r>
    </w:p>
    <w:p w14:paraId="6712443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</w:t>
      </w:r>
    </w:p>
    <w:p w14:paraId="42CFFF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record?</w:t>
      </w:r>
    </w:p>
    <w:p w14:paraId="40947F5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Mode</w:t>
      </w:r>
    </w:p>
    <w:p w14:paraId="1BE4E9D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 / Edit / View</w:t>
      </w:r>
    </w:p>
    <w:p w14:paraId="37ECC04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OnSuccess</w:t>
      </w:r>
    </w:p>
    <w:p w14:paraId="1098C9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happens after successful save?</w:t>
      </w:r>
    </w:p>
    <w:p w14:paraId="507C89B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OnFailure</w:t>
      </w:r>
    </w:p>
    <w:p w14:paraId="54BC3C5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happens after failed save?</w:t>
      </w:r>
    </w:p>
    <w:p w14:paraId="546305E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DE0AE4B">
          <v:rect id="_x0000_i1100" style="width:0;height:1.5pt" o:hralign="center" o:hrstd="t" o:hr="t" fillcolor="#a0a0a0" stroked="f"/>
        </w:pict>
      </w:r>
    </w:p>
    <w:p w14:paraId="75E57EB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PART O — CREATE NEW REQUEST FORM</w:t>
      </w:r>
    </w:p>
    <w:p w14:paraId="003C68D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76. Lab 6 — Add Edit Form</w:t>
      </w:r>
    </w:p>
    <w:p w14:paraId="288DBE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Go to:</w:t>
      </w:r>
    </w:p>
    <w:p w14:paraId="60C3547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scrNewRequest</w:t>
      </w:r>
    </w:p>
    <w:p w14:paraId="408C8A7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Insert:</w:t>
      </w:r>
    </w:p>
    <w:p w14:paraId="6AA7B46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Form</w:t>
      </w:r>
    </w:p>
    <w:p w14:paraId="3EC13C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163B976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frmLeaveRequest</w:t>
      </w:r>
    </w:p>
    <w:p w14:paraId="072B2E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 DataSource:</w:t>
      </w:r>
    </w:p>
    <w:p w14:paraId="1EA931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5BDFD91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F8B5D32">
          <v:rect id="_x0000_i1101" style="width:0;height:1.5pt" o:hralign="center" o:hrstd="t" o:hr="t" fillcolor="#a0a0a0" stroked="f"/>
        </w:pict>
      </w:r>
    </w:p>
    <w:p w14:paraId="3598883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77. Add Fields</w:t>
      </w:r>
    </w:p>
    <w:p w14:paraId="37AEBB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Configure the Form to show:</w:t>
      </w:r>
    </w:p>
    <w:p w14:paraId="454946C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</w:t>
      </w:r>
    </w:p>
    <w:p w14:paraId="272DB86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20074AE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Start Date</w:t>
      </w:r>
    </w:p>
    <w:p w14:paraId="52D0C4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End Date</w:t>
      </w:r>
    </w:p>
    <w:p w14:paraId="2E14FA8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75DB1DC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first app:</w:t>
      </w:r>
    </w:p>
    <w:p w14:paraId="721218E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may remain selectable.</w:t>
      </w:r>
    </w:p>
    <w:p w14:paraId="3B517BE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Instructor Note</w:t>
      </w:r>
    </w:p>
    <w:p w14:paraId="400C2D9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 temporary.</w:t>
      </w:r>
    </w:p>
    <w:p w14:paraId="2E3E6C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On Day 7 we will automatically connect requests to the current Employee instead of asking users to choose themselves.</w:t>
      </w:r>
    </w:p>
    <w:p w14:paraId="2BD43DA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0831ADB">
          <v:rect id="_x0000_i1102" style="width:0;height:1.5pt" o:hralign="center" o:hrstd="t" o:hr="t" fillcolor="#a0a0a0" stroked="f"/>
        </w:pict>
      </w:r>
    </w:p>
    <w:p w14:paraId="084D94B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78. Remove System/Administrative Fields</w:t>
      </w:r>
    </w:p>
    <w:p w14:paraId="234E3B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let employees directly edit:</w:t>
      </w:r>
    </w:p>
    <w:p w14:paraId="0B4E22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Number</w:t>
      </w:r>
    </w:p>
    <w:p w14:paraId="4F8A8F0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system generated.</w:t>
      </w:r>
    </w:p>
    <w:p w14:paraId="119DCF9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Number of Days</w:t>
      </w:r>
    </w:p>
    <w:p w14:paraId="6E30C7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calculated.</w:t>
      </w:r>
    </w:p>
    <w:p w14:paraId="6057652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</w:t>
      </w:r>
    </w:p>
    <w:p w14:paraId="13D000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system/workflow controlled.</w:t>
      </w:r>
    </w:p>
    <w:p w14:paraId="2DA0C01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Manager Comment</w:t>
      </w:r>
    </w:p>
    <w:p w14:paraId="0AF6C3C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HR Comment</w:t>
      </w:r>
    </w:p>
    <w:p w14:paraId="37C12E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These fields should not be entered by employees during basic submission.</w:t>
      </w:r>
    </w:p>
    <w:p w14:paraId="0934724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0AA3FA4">
          <v:rect id="_x0000_i1103" style="width:0;height:1.5pt" o:hralign="center" o:hrstd="t" o:hr="t" fillcolor="#a0a0a0" stroked="f"/>
        </w:pict>
      </w:r>
    </w:p>
    <w:p w14:paraId="3C1019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79. Why Remove Status?</w:t>
      </w:r>
    </w:p>
    <w:p w14:paraId="50A987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Could an Employee submit:</w:t>
      </w:r>
    </w:p>
    <w:p w14:paraId="12C2481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Status = Approved</w:t>
      </w:r>
    </w:p>
    <w:p w14:paraId="4253D3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?</w:t>
      </w:r>
    </w:p>
    <w:p w14:paraId="24E789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They should not.</w:t>
      </w:r>
    </w:p>
    <w:p w14:paraId="6183DC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Approval is:</w:t>
      </w:r>
    </w:p>
    <w:p w14:paraId="1AB0DDD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Business process state.</w:t>
      </w:r>
    </w:p>
    <w:p w14:paraId="0E3B92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It should be controlled by:</w:t>
      </w:r>
    </w:p>
    <w:p w14:paraId="1E6BE7E3" w14:textId="77777777" w:rsidR="008E4161" w:rsidRPr="008E4161" w:rsidRDefault="008E4161">
      <w:pPr>
        <w:numPr>
          <w:ilvl w:val="0"/>
          <w:numId w:val="12"/>
        </w:numPr>
        <w:rPr>
          <w:sz w:val="32"/>
          <w:szCs w:val="32"/>
        </w:rPr>
      </w:pPr>
      <w:r w:rsidRPr="008E4161">
        <w:rPr>
          <w:sz w:val="32"/>
          <w:szCs w:val="32"/>
        </w:rPr>
        <w:t>App logic</w:t>
      </w:r>
    </w:p>
    <w:p w14:paraId="2CABB5F9" w14:textId="77777777" w:rsidR="008E4161" w:rsidRPr="008E4161" w:rsidRDefault="008E4161">
      <w:pPr>
        <w:numPr>
          <w:ilvl w:val="0"/>
          <w:numId w:val="12"/>
        </w:num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5270E860" w14:textId="77777777" w:rsidR="008E4161" w:rsidRPr="008E4161" w:rsidRDefault="008E4161">
      <w:pPr>
        <w:numPr>
          <w:ilvl w:val="0"/>
          <w:numId w:val="12"/>
        </w:numPr>
        <w:rPr>
          <w:sz w:val="32"/>
          <w:szCs w:val="32"/>
        </w:rPr>
      </w:pPr>
      <w:r w:rsidRPr="008E4161">
        <w:rPr>
          <w:sz w:val="32"/>
          <w:szCs w:val="32"/>
        </w:rPr>
        <w:t>Power Automate</w:t>
      </w:r>
    </w:p>
    <w:p w14:paraId="508F795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 arbitrary employee input.</w:t>
      </w:r>
    </w:p>
    <w:p w14:paraId="2B2E45D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E5848A0">
          <v:rect id="_x0000_i1104" style="width:0;height:1.5pt" o:hralign="center" o:hrstd="t" o:hr="t" fillcolor="#a0a0a0" stroked="f"/>
        </w:pict>
      </w:r>
    </w:p>
    <w:p w14:paraId="2938FC2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80. Data Cards</w:t>
      </w:r>
    </w:p>
    <w:p w14:paraId="0A2F2C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Each Form field is represented through a:</w:t>
      </w:r>
    </w:p>
    <w:p w14:paraId="4EC5690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Card.</w:t>
      </w:r>
    </w:p>
    <w:p w14:paraId="065A7CA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Microsoft's current form architecture describes each Data Card as representing one field and commonly containing the field label, required indicator, input control, and validation/error message.</w:t>
      </w:r>
    </w:p>
    <w:p w14:paraId="586C96A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BE6F7FE">
          <v:rect id="_x0000_i1105" style="width:0;height:1.5pt" o:hralign="center" o:hrstd="t" o:hr="t" fillcolor="#a0a0a0" stroked="f"/>
        </w:pict>
      </w:r>
    </w:p>
    <w:p w14:paraId="58DBDD1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81. Example Data Card</w:t>
      </w:r>
    </w:p>
    <w:p w14:paraId="05BE324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 *</w:t>
      </w:r>
    </w:p>
    <w:p w14:paraId="6C9A61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[ Annual Leave        </w:t>
      </w:r>
      <w:r w:rsidRPr="008E4161">
        <w:rPr>
          <w:rFonts w:ascii="Times New Roman" w:hAnsi="Times New Roman" w:cs="Times New Roman"/>
          <w:sz w:val="32"/>
          <w:szCs w:val="32"/>
        </w:rPr>
        <w:t>▼</w:t>
      </w:r>
      <w:r w:rsidRPr="008E4161">
        <w:rPr>
          <w:sz w:val="32"/>
          <w:szCs w:val="32"/>
        </w:rPr>
        <w:t xml:space="preserve"> ]</w:t>
      </w:r>
    </w:p>
    <w:p w14:paraId="79A595F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may contain internally:</w:t>
      </w:r>
    </w:p>
    <w:p w14:paraId="6076DE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Card</w:t>
      </w:r>
    </w:p>
    <w:p w14:paraId="4B486FE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Label</w:t>
      </w:r>
    </w:p>
    <w:p w14:paraId="34F8E1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Input</w:t>
      </w:r>
    </w:p>
    <w:p w14:paraId="4B0137F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Required indicator</w:t>
      </w:r>
    </w:p>
    <w:p w14:paraId="08CCCEE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Error message</w:t>
      </w:r>
    </w:p>
    <w:p w14:paraId="342A5B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do not need to customize Data Cards deeply today.</w:t>
      </w:r>
    </w:p>
    <w:p w14:paraId="5801059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6C4AB42">
          <v:rect id="_x0000_i1106" style="width:0;height:1.5pt" o:hralign="center" o:hrstd="t" o:hr="t" fillcolor="#a0a0a0" stroked="f"/>
        </w:pict>
      </w:r>
    </w:p>
    <w:p w14:paraId="3A411C4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82. Important Rule About Data Cards</w:t>
      </w:r>
    </w:p>
    <w:p w14:paraId="6EE755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unlock every Data Card simply because:</w:t>
      </w:r>
    </w:p>
    <w:p w14:paraId="3BBFF53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You can.</w:t>
      </w:r>
    </w:p>
    <w:p w14:paraId="4E2FFAA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notes that unlocking a Data Card transfers responsibility for its formulas to the maker, and an unlocked card cannot simply be relocked; it must be removed/reinserted to restore the generated locked card.</w:t>
      </w:r>
    </w:p>
    <w:p w14:paraId="21AFBC2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Today:</w:t>
      </w:r>
    </w:p>
    <w:p w14:paraId="6DD2C6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cards locked when possible.</w:t>
      </w:r>
    </w:p>
    <w:p w14:paraId="4A0B0AD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1EAD09B">
          <v:rect id="_x0000_i1107" style="width:0;height:1.5pt" o:hralign="center" o:hrstd="t" o:hr="t" fillcolor="#a0a0a0" stroked="f"/>
        </w:pict>
      </w:r>
    </w:p>
    <w:p w14:paraId="24ABB27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P — NEWFORM()</w:t>
      </w:r>
    </w:p>
    <w:p w14:paraId="69E99F2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83. Form Modes</w:t>
      </w:r>
    </w:p>
    <w:p w14:paraId="428C3A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 Edit Form can operate in:</w:t>
      </w:r>
    </w:p>
    <w:p w14:paraId="189C8B4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Mode</w:t>
      </w:r>
    </w:p>
    <w:p w14:paraId="4897C1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record.</w:t>
      </w:r>
    </w:p>
    <w:p w14:paraId="00F609E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Mode</w:t>
      </w:r>
    </w:p>
    <w:p w14:paraId="79E737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Update record.</w:t>
      </w:r>
    </w:p>
    <w:p w14:paraId="36541BC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View Mode</w:t>
      </w:r>
    </w:p>
    <w:p w14:paraId="53BB37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Read-only.</w:t>
      </w:r>
    </w:p>
    <w:p w14:paraId="5041946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Fx functions include:</w:t>
      </w:r>
    </w:p>
    <w:p w14:paraId="7EE78E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NewForm()</w:t>
      </w:r>
    </w:p>
    <w:p w14:paraId="144490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EditForm()</w:t>
      </w:r>
    </w:p>
    <w:p w14:paraId="255D23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ViewForm()</w:t>
      </w:r>
    </w:p>
    <w:p w14:paraId="0132AA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changing modes.</w:t>
      </w:r>
    </w:p>
    <w:p w14:paraId="0FBF860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85184AE">
          <v:rect id="_x0000_i1108" style="width:0;height:1.5pt" o:hralign="center" o:hrstd="t" o:hr="t" fillcolor="#a0a0a0" stroked="f"/>
        </w:pict>
      </w:r>
    </w:p>
    <w:p w14:paraId="4185DA9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84. NewForm()</w:t>
      </w:r>
    </w:p>
    <w:p w14:paraId="471FB79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Before creating a new Leave Request:</w:t>
      </w:r>
    </w:p>
    <w:p w14:paraId="26D337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10072D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puts the Form into:</w:t>
      </w:r>
    </w:p>
    <w:p w14:paraId="7E6F758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Mode.</w:t>
      </w:r>
    </w:p>
    <w:p w14:paraId="14FC7A5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When submitted in New Mode:</w:t>
      </w:r>
    </w:p>
    <w:p w14:paraId="34ED007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 new Dataverse row is created.</w:t>
      </w:r>
    </w:p>
    <w:p w14:paraId="0336BD6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5BCDCB">
          <v:rect id="_x0000_i1109" style="width:0;height:1.5pt" o:hralign="center" o:hrstd="t" o:hr="t" fillcolor="#a0a0a0" stroked="f"/>
        </w:pict>
      </w:r>
    </w:p>
    <w:p w14:paraId="660DD84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85. Configure Home New Request Button</w:t>
      </w:r>
    </w:p>
    <w:p w14:paraId="3C2F52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Return to:</w:t>
      </w:r>
    </w:p>
    <w:p w14:paraId="7E81700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scrHome</w:t>
      </w:r>
    </w:p>
    <w:p w14:paraId="46B3CDA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7AE65FE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btnNewRequest</w:t>
      </w:r>
    </w:p>
    <w:p w14:paraId="72FA1CF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00375B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NewForm(frmLeaveRequest);</w:t>
      </w:r>
    </w:p>
    <w:p w14:paraId="66ACB14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Navigate(</w:t>
      </w:r>
    </w:p>
    <w:p w14:paraId="0A1ABDE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scrNewRequest,</w:t>
      </w:r>
    </w:p>
    <w:p w14:paraId="3EF504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58CD3A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543F6E2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EF2D9A3">
          <v:rect id="_x0000_i1110" style="width:0;height:1.5pt" o:hralign="center" o:hrstd="t" o:hr="t" fillcolor="#a0a0a0" stroked="f"/>
        </w:pict>
      </w:r>
    </w:p>
    <w:p w14:paraId="2071B90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86. Read the Formula</w:t>
      </w:r>
    </w:p>
    <w:p w14:paraId="45D3A9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First:</w:t>
      </w:r>
    </w:p>
    <w:p w14:paraId="6408D5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41F831A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Prepare a blank Form.</w:t>
      </w:r>
    </w:p>
    <w:p w14:paraId="69963F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43FF4A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Navigate(scrNewRequest)</w:t>
      </w:r>
    </w:p>
    <w:p w14:paraId="33DE738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the screen.</w:t>
      </w:r>
    </w:p>
    <w:p w14:paraId="7801E9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 our first:</w:t>
      </w:r>
    </w:p>
    <w:p w14:paraId="7C58E1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Chained behavior formula.</w:t>
      </w:r>
    </w:p>
    <w:p w14:paraId="78DADDB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594037B">
          <v:rect id="_x0000_i1111" style="width:0;height:1.5pt" o:hralign="center" o:hrstd="t" o:hr="t" fillcolor="#a0a0a0" stroked="f"/>
        </w:pict>
      </w:r>
    </w:p>
    <w:p w14:paraId="7F78C5D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Q — BUILD NEW REQUEST SCREEN</w:t>
      </w:r>
    </w:p>
    <w:p w14:paraId="574BB06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87. Add Page Title</w:t>
      </w:r>
    </w:p>
    <w:p w14:paraId="0DBA9E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On:</w:t>
      </w:r>
    </w:p>
    <w:p w14:paraId="4B63759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scrNewRequest</w:t>
      </w:r>
    </w:p>
    <w:p w14:paraId="41A27D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add:</w:t>
      </w:r>
    </w:p>
    <w:p w14:paraId="11B0476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lblNewRequestTitle</w:t>
      </w:r>
    </w:p>
    <w:p w14:paraId="32AF31F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Text:</w:t>
      </w:r>
    </w:p>
    <w:p w14:paraId="061D003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New Leave Request</w:t>
      </w:r>
    </w:p>
    <w:p w14:paraId="219E00E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A56412D">
          <v:rect id="_x0000_i1112" style="width:0;height:1.5pt" o:hralign="center" o:hrstd="t" o:hr="t" fillcolor="#a0a0a0" stroked="f"/>
        </w:pict>
      </w:r>
    </w:p>
    <w:p w14:paraId="45950C8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88. Add Back/Cancel Button</w:t>
      </w:r>
    </w:p>
    <w:p w14:paraId="020EB8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Add:</w:t>
      </w:r>
    </w:p>
    <w:p w14:paraId="09BDE4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btnCancelRequest</w:t>
      </w:r>
    </w:p>
    <w:p w14:paraId="54F9D03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Text:</w:t>
      </w:r>
    </w:p>
    <w:p w14:paraId="0EB6580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Cancel</w:t>
      </w:r>
    </w:p>
    <w:p w14:paraId="045C68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now:</w:t>
      </w:r>
    </w:p>
    <w:p w14:paraId="682C586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ResetForm(frmLeaveRequest);</w:t>
      </w:r>
    </w:p>
    <w:p w14:paraId="08487D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6011CA0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A0F3DBB">
          <v:rect id="_x0000_i1113" style="width:0;height:1.5pt" o:hralign="center" o:hrstd="t" o:hr="t" fillcolor="#a0a0a0" stroked="f"/>
        </w:pict>
      </w:r>
    </w:p>
    <w:p w14:paraId="258025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89. Why ResetForm?</w:t>
      </w:r>
    </w:p>
    <w:p w14:paraId="402185E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ResetForm() resets the Form back to its original values.</w:t>
      </w:r>
    </w:p>
    <w:p w14:paraId="611BBD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It is useful when users abandon changes.</w:t>
      </w:r>
    </w:p>
    <w:p w14:paraId="003246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Today:</w:t>
      </w:r>
    </w:p>
    <w:p w14:paraId="23C444A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ResetForm(frmLeaveRequest);</w:t>
      </w:r>
    </w:p>
    <w:p w14:paraId="3B8A5C9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460FBF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means:</w:t>
      </w:r>
    </w:p>
    <w:p w14:paraId="653C75A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Discard + Return.</w:t>
      </w:r>
    </w:p>
    <w:p w14:paraId="5B7B65E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5BFF55F">
          <v:rect id="_x0000_i1114" style="width:0;height:1.5pt" o:hralign="center" o:hrstd="t" o:hr="t" fillcolor="#a0a0a0" stroked="f"/>
        </w:pict>
      </w:r>
    </w:p>
    <w:p w14:paraId="280068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R — SUBMITFORM()</w:t>
      </w:r>
    </w:p>
    <w:p w14:paraId="32B5780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90. Add Submit Button</w:t>
      </w:r>
    </w:p>
    <w:p w14:paraId="76C963C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Insert Button.</w:t>
      </w:r>
    </w:p>
    <w:p w14:paraId="2704AF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79BDE66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btnSubmitRequest</w:t>
      </w:r>
    </w:p>
    <w:p w14:paraId="053C46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Text:</w:t>
      </w:r>
    </w:p>
    <w:p w14:paraId="74666A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 Request</w:t>
      </w:r>
    </w:p>
    <w:p w14:paraId="181B7AC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034E719">
          <v:rect id="_x0000_i1115" style="width:0;height:1.5pt" o:hralign="center" o:hrstd="t" o:hr="t" fillcolor="#a0a0a0" stroked="f"/>
        </w:pict>
      </w:r>
    </w:p>
    <w:p w14:paraId="71423BD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91. Submit Formula</w:t>
      </w:r>
    </w:p>
    <w:p w14:paraId="14FFC5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 OnSelect:</w:t>
      </w:r>
    </w:p>
    <w:p w14:paraId="334705A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46AFA91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8927CA6">
          <v:rect id="_x0000_i1116" style="width:0;height:1.5pt" o:hralign="center" o:hrstd="t" o:hr="t" fillcolor="#a0a0a0" stroked="f"/>
        </w:pict>
      </w:r>
    </w:p>
    <w:p w14:paraId="5BF6824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92. What SubmitForm Does</w:t>
      </w:r>
    </w:p>
    <w:p w14:paraId="1AF12D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SubmitForm() attempts to save Form values to the data source.</w:t>
      </w:r>
    </w:p>
    <w:p w14:paraId="3176A79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Microsoft documents that SubmitForm() checks Form and Data Card validation before saving. When the Form is in New mode, a new record is created.</w:t>
      </w:r>
    </w:p>
    <w:p w14:paraId="3007A2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Architecture:</w:t>
      </w:r>
    </w:p>
    <w:p w14:paraId="2FF771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 enters data</w:t>
      </w:r>
    </w:p>
    <w:p w14:paraId="42CB1C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051F157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14864AA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frmLeaveRequest</w:t>
      </w:r>
    </w:p>
    <w:p w14:paraId="7EEA77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03F4887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 SubmitForm()</w:t>
      </w:r>
    </w:p>
    <w:p w14:paraId="5724C8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     v</w:t>
      </w:r>
    </w:p>
    <w:p w14:paraId="392CACF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01F471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19A39F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351B8C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Request Record</w:t>
      </w:r>
    </w:p>
    <w:p w14:paraId="7CDD821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6C4F2F4">
          <v:rect id="_x0000_i1117" style="width:0;height:1.5pt" o:hralign="center" o:hrstd="t" o:hr="t" fillcolor="#a0a0a0" stroked="f"/>
        </w:pict>
      </w:r>
    </w:p>
    <w:p w14:paraId="58D5CF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93. Don't Navigate Immediately</w:t>
      </w:r>
    </w:p>
    <w:p w14:paraId="1D7526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Beginner mistake:</w:t>
      </w:r>
    </w:p>
    <w:p w14:paraId="324846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SubmitForm(frmLeaveRequest);</w:t>
      </w:r>
    </w:p>
    <w:p w14:paraId="19BBF4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5AA0620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Why is this risky?</w:t>
      </w:r>
    </w:p>
    <w:p w14:paraId="55DDFD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Because:</w:t>
      </w:r>
    </w:p>
    <w:p w14:paraId="4059290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Submission could fail.</w:t>
      </w:r>
    </w:p>
    <w:p w14:paraId="37884D0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If it fails, the app may still navigate away.</w:t>
      </w:r>
    </w:p>
    <w:p w14:paraId="02FF20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user could believe:</w:t>
      </w:r>
    </w:p>
    <w:p w14:paraId="10902DA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was saved.</w:t>
      </w:r>
    </w:p>
    <w:p w14:paraId="0634C34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CA93DD9">
          <v:rect id="_x0000_i1118" style="width:0;height:1.5pt" o:hralign="center" o:hrstd="t" o:hr="t" fillcolor="#a0a0a0" stroked="f"/>
        </w:pict>
      </w:r>
    </w:p>
    <w:p w14:paraId="31354B1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94. Better Pattern</w:t>
      </w:r>
    </w:p>
    <w:p w14:paraId="648DD3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Button:</w:t>
      </w:r>
    </w:p>
    <w:p w14:paraId="2FEB0C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6749DD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 configure:</w:t>
      </w:r>
    </w:p>
    <w:p w14:paraId="17C9919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Form.OnSuccess</w:t>
      </w:r>
    </w:p>
    <w:p w14:paraId="2AE2DE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for successful navigation.</w:t>
      </w:r>
    </w:p>
    <w:p w14:paraId="5C75A81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separates:</w:t>
      </w:r>
    </w:p>
    <w:p w14:paraId="28BDC4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 Attempt</w:t>
      </w:r>
    </w:p>
    <w:p w14:paraId="13330B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from:</w:t>
      </w:r>
    </w:p>
    <w:p w14:paraId="2847DF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Successful Result.</w:t>
      </w:r>
    </w:p>
    <w:p w14:paraId="68524C7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3B6AB6A">
          <v:rect id="_x0000_i1119" style="width:0;height:1.5pt" o:hralign="center" o:hrstd="t" o:hr="t" fillcolor="#a0a0a0" stroked="f"/>
        </w:pict>
      </w:r>
    </w:p>
    <w:p w14:paraId="384CF14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S — ONSUCCESS</w:t>
      </w:r>
    </w:p>
    <w:p w14:paraId="7AD0645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95. Configure OnSuccess</w:t>
      </w:r>
    </w:p>
    <w:p w14:paraId="27A739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5555A4C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frmLeaveRequest</w:t>
      </w:r>
    </w:p>
    <w:p w14:paraId="519EAE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4FA0C50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OnSuccess</w:t>
      </w:r>
    </w:p>
    <w:p w14:paraId="65B423C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</w:t>
      </w:r>
    </w:p>
    <w:p w14:paraId="4ACDF2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"Leave request submitted successfully.",</w:t>
      </w:r>
    </w:p>
    <w:p w14:paraId="59E4693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NotificationType.Success</w:t>
      </w:r>
    </w:p>
    <w:p w14:paraId="2AA6031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);</w:t>
      </w:r>
    </w:p>
    <w:p w14:paraId="3DD0FF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15F0D2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scrMyRequests,</w:t>
      </w:r>
    </w:p>
    <w:p w14:paraId="52C674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22657E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2AB305D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1DAC579">
          <v:rect id="_x0000_i1120" style="width:0;height:1.5pt" o:hralign="center" o:hrstd="t" o:hr="t" fillcolor="#a0a0a0" stroked="f"/>
        </w:pict>
      </w:r>
    </w:p>
    <w:p w14:paraId="30F4B17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96. Expected Behavior</w:t>
      </w:r>
    </w:p>
    <w:p w14:paraId="36484B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If save succeeds:</w:t>
      </w:r>
    </w:p>
    <w:p w14:paraId="0E78618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</w:t>
      </w:r>
    </w:p>
    <w:p w14:paraId="3B4329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1A8E89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693311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 Save</w:t>
      </w:r>
    </w:p>
    <w:p w14:paraId="67277B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70BC19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7B2499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SUCCESS</w:t>
      </w:r>
    </w:p>
    <w:p w14:paraId="461F23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33942AF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+---- Success Notification</w:t>
      </w:r>
    </w:p>
    <w:p w14:paraId="56412E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1DA0FBF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43EF70C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53C541C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0D65CC4">
          <v:rect id="_x0000_i1121" style="width:0;height:1.5pt" o:hralign="center" o:hrstd="t" o:hr="t" fillcolor="#a0a0a0" stroked="f"/>
        </w:pict>
      </w:r>
    </w:p>
    <w:p w14:paraId="517A3D5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97. Notify()</w:t>
      </w:r>
    </w:p>
    <w:p w14:paraId="598F698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Notify() displays temporary feedback.</w:t>
      </w:r>
    </w:p>
    <w:p w14:paraId="6DD11C3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0A353E1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</w:t>
      </w:r>
    </w:p>
    <w:p w14:paraId="379B71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"Leave request submitted successfully.",</w:t>
      </w:r>
    </w:p>
    <w:p w14:paraId="614E417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NotificationType.Success</w:t>
      </w:r>
    </w:p>
    <w:p w14:paraId="12316DD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0D4F5FC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user now knows:</w:t>
      </w:r>
    </w:p>
    <w:p w14:paraId="391AB94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What happened.</w:t>
      </w:r>
    </w:p>
    <w:p w14:paraId="51438E8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AB1B2AE">
          <v:rect id="_x0000_i1122" style="width:0;height:1.5pt" o:hralign="center" o:hrstd="t" o:hr="t" fillcolor="#a0a0a0" stroked="f"/>
        </w:pict>
      </w:r>
    </w:p>
    <w:p w14:paraId="27C066F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T — ONFAILURE</w:t>
      </w:r>
    </w:p>
    <w:p w14:paraId="1B3A6D2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98. Configure OnFailure</w:t>
      </w:r>
    </w:p>
    <w:p w14:paraId="2B7ACB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20EC7E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frmLeaveRequest.OnFailure</w:t>
      </w:r>
    </w:p>
    <w:p w14:paraId="2BCF5F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to:</w:t>
      </w:r>
    </w:p>
    <w:p w14:paraId="4D8B1F6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</w:t>
      </w:r>
    </w:p>
    <w:p w14:paraId="6D405C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"Unable to submit the leave request. Please check the form and try again.",</w:t>
      </w:r>
    </w:p>
    <w:p w14:paraId="591664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NotificationType.Error</w:t>
      </w:r>
    </w:p>
    <w:p w14:paraId="4B2B054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4C75860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E20A823">
          <v:rect id="_x0000_i1123" style="width:0;height:1.5pt" o:hralign="center" o:hrstd="t" o:hr="t" fillcolor="#a0a0a0" stroked="f"/>
        </w:pict>
      </w:r>
    </w:p>
    <w:p w14:paraId="53A468B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99. Why OnFailure?</w:t>
      </w:r>
    </w:p>
    <w:p w14:paraId="655296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Without error feedback:</w:t>
      </w:r>
    </w:p>
    <w:p w14:paraId="2C6EA5F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 selects:</w:t>
      </w:r>
    </w:p>
    <w:p w14:paraId="2BE1902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</w:t>
      </w:r>
    </w:p>
    <w:p w14:paraId="0764147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Nothing appears to happen.</w:t>
      </w:r>
    </w:p>
    <w:p w14:paraId="2570F89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They click again.</w:t>
      </w:r>
    </w:p>
    <w:p w14:paraId="79FD5B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 again.</w:t>
      </w:r>
    </w:p>
    <w:p w14:paraId="07ADE7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good app tells users:</w:t>
      </w:r>
    </w:p>
    <w:p w14:paraId="3597B54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Save failed.</w:t>
      </w:r>
    </w:p>
    <w:p w14:paraId="1811539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5DF01FC">
          <v:rect id="_x0000_i1124" style="width:0;height:1.5pt" o:hralign="center" o:hrstd="t" o:hr="t" fillcolor="#a0a0a0" stroked="f"/>
        </w:pict>
      </w:r>
    </w:p>
    <w:p w14:paraId="6BC054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100. Form Error Property</w:t>
      </w:r>
    </w:p>
    <w:p w14:paraId="4C6BC10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Forms also expose error information.</w:t>
      </w:r>
    </w:p>
    <w:p w14:paraId="5CDA38A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future improvement could display:</w:t>
      </w:r>
    </w:p>
    <w:p w14:paraId="3ABD826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frmLeaveRequest.Error</w:t>
      </w:r>
    </w:p>
    <w:p w14:paraId="13410B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lab:</w:t>
      </w:r>
    </w:p>
    <w:p w14:paraId="4162218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 a clear friendly notification.</w:t>
      </w:r>
    </w:p>
    <w:p w14:paraId="6CAD52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Tomorrow/later we will deepen error handling.</w:t>
      </w:r>
    </w:p>
    <w:p w14:paraId="5052EC8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75BEE06">
          <v:rect id="_x0000_i1125" style="width:0;height:1.5pt" o:hralign="center" o:hrstd="t" o:hr="t" fillcolor="#a0a0a0" stroked="f"/>
        </w:pict>
      </w:r>
    </w:p>
    <w:p w14:paraId="18487A9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U — TEST NEW REQUEST</w:t>
      </w:r>
    </w:p>
    <w:p w14:paraId="2F92D4C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101. Test Case 1 — Valid Request</w:t>
      </w:r>
    </w:p>
    <w:p w14:paraId="2EF8E6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Preview the app.</w:t>
      </w:r>
    </w:p>
    <w:p w14:paraId="1DA6F66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From:</w:t>
      </w:r>
    </w:p>
    <w:p w14:paraId="29489C2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Home</w:t>
      </w:r>
    </w:p>
    <w:p w14:paraId="619A3A0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74B05C6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Leave</w:t>
      </w:r>
    </w:p>
    <w:p w14:paraId="2CD4E68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Enter:</w:t>
      </w:r>
    </w:p>
    <w:p w14:paraId="7E9CBB7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</w:t>
      </w:r>
    </w:p>
    <w:p w14:paraId="5DD05F5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Hana Tesfaye</w:t>
      </w:r>
    </w:p>
    <w:p w14:paraId="1DE6F69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408F7C4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Annual Leave</w:t>
      </w:r>
    </w:p>
    <w:p w14:paraId="5B9EFC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Start Date</w:t>
      </w:r>
    </w:p>
    <w:p w14:paraId="7D3711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A valid future date</w:t>
      </w:r>
    </w:p>
    <w:p w14:paraId="44B871B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End Date</w:t>
      </w:r>
    </w:p>
    <w:p w14:paraId="72EF5C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date on/after Start Date</w:t>
      </w:r>
    </w:p>
    <w:p w14:paraId="63C0B26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7289CCD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Family vacation</w:t>
      </w:r>
    </w:p>
    <w:p w14:paraId="2B84851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15F2785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 Request.</w:t>
      </w:r>
    </w:p>
    <w:p w14:paraId="11FF187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CC72EFB">
          <v:rect id="_x0000_i1126" style="width:0;height:1.5pt" o:hralign="center" o:hrstd="t" o:hr="t" fillcolor="#a0a0a0" stroked="f"/>
        </w:pict>
      </w:r>
    </w:p>
    <w:p w14:paraId="025A60E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102. Expected Result</w:t>
      </w:r>
    </w:p>
    <w:p w14:paraId="604539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 should see:</w:t>
      </w:r>
    </w:p>
    <w:p w14:paraId="5AC7D8F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Success Notification</w:t>
      </w:r>
    </w:p>
    <w:p w14:paraId="3FDBB5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6AC82E6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My Requests</w:t>
      </w:r>
    </w:p>
    <w:p w14:paraId="1CAA26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and the new Dataverse record should exist.</w:t>
      </w:r>
    </w:p>
    <w:p w14:paraId="469E5AA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061FBA5">
          <v:rect id="_x0000_i1127" style="width:0;height:1.5pt" o:hralign="center" o:hrstd="t" o:hr="t" fillcolor="#a0a0a0" stroked="f"/>
        </w:pict>
      </w:r>
    </w:p>
    <w:p w14:paraId="4408F25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103. Verify in Dataverse</w:t>
      </w:r>
    </w:p>
    <w:p w14:paraId="2645D1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Leave Request data if needed.</w:t>
      </w:r>
    </w:p>
    <w:p w14:paraId="5F8299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Confirm:</w:t>
      </w:r>
    </w:p>
    <w:p w14:paraId="30385B7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</w:t>
      </w:r>
    </w:p>
    <w:p w14:paraId="7D1A39C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Correct</w:t>
      </w:r>
    </w:p>
    <w:p w14:paraId="722754B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69E8FC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Correct</w:t>
      </w:r>
    </w:p>
    <w:p w14:paraId="2A2E20A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Dates</w:t>
      </w:r>
    </w:p>
    <w:p w14:paraId="46A7F9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Correct</w:t>
      </w:r>
    </w:p>
    <w:p w14:paraId="35165C4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35DF9E9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Correct</w:t>
      </w:r>
    </w:p>
    <w:p w14:paraId="5ED3A53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Number of Days</w:t>
      </w:r>
    </w:p>
    <w:p w14:paraId="787585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Calculated if the formula column is working.</w:t>
      </w:r>
    </w:p>
    <w:p w14:paraId="4F7CF57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9FFC613">
          <v:rect id="_x0000_i1128" style="width:0;height:1.5pt" o:hralign="center" o:hrstd="t" o:hr="t" fillcolor="#a0a0a0" stroked="f"/>
        </w:pict>
      </w:r>
    </w:p>
    <w:p w14:paraId="07E0EE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104. Test Case 2 — Missing Required Field</w:t>
      </w:r>
    </w:p>
    <w:p w14:paraId="5B1D42E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another request.</w:t>
      </w:r>
    </w:p>
    <w:p w14:paraId="0C9C97F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Leave:</w:t>
      </w:r>
    </w:p>
    <w:p w14:paraId="6E7EEF3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16AB0C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blank if Reason was configured as required.</w:t>
      </w:r>
    </w:p>
    <w:p w14:paraId="3B08CBE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Submit.</w:t>
      </w:r>
    </w:p>
    <w:p w14:paraId="5B822A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2B9771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Validation should prevent successful submission.</w:t>
      </w:r>
    </w:p>
    <w:p w14:paraId="6BF4E3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exact visual validation feedback depends on the Form/Data Card configuration.</w:t>
      </w:r>
    </w:p>
    <w:p w14:paraId="2CBBB67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45EBEA3">
          <v:rect id="_x0000_i1129" style="width:0;height:1.5pt" o:hralign="center" o:hrstd="t" o:hr="t" fillcolor="#a0a0a0" stroked="f"/>
        </w:pict>
      </w:r>
    </w:p>
    <w:p w14:paraId="38540F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105. Test Case 3 — Invalid Dates</w:t>
      </w:r>
    </w:p>
    <w:p w14:paraId="0BDC0AE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Try:</w:t>
      </w:r>
    </w:p>
    <w:p w14:paraId="139A81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 Date:</w:t>
      </w:r>
    </w:p>
    <w:p w14:paraId="296140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September 20</w:t>
      </w:r>
    </w:p>
    <w:p w14:paraId="12E8AA97" w14:textId="77777777" w:rsidR="008E4161" w:rsidRPr="008E4161" w:rsidRDefault="008E4161" w:rsidP="008E4161">
      <w:pPr>
        <w:rPr>
          <w:sz w:val="32"/>
          <w:szCs w:val="32"/>
        </w:rPr>
      </w:pPr>
    </w:p>
    <w:p w14:paraId="02E50F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End Date:</w:t>
      </w:r>
    </w:p>
    <w:p w14:paraId="28A237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September 15</w:t>
      </w:r>
    </w:p>
    <w:p w14:paraId="7239ADE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Our Dataverse validation created during Day 3 should reject invalid date ordering when correctly configured for the applicable scenario.</w:t>
      </w:r>
    </w:p>
    <w:p w14:paraId="29D1890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6682B32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Record should not be accepted as a valid Leave Request.</w:t>
      </w:r>
    </w:p>
    <w:p w14:paraId="3F2092D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demonstrates why:</w:t>
      </w:r>
    </w:p>
    <w:p w14:paraId="5FAD7B7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validation matters beyond UI design.</w:t>
      </w:r>
    </w:p>
    <w:p w14:paraId="1D65B99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1C45719">
          <v:rect id="_x0000_i1130" style="width:0;height:1.5pt" o:hralign="center" o:hrstd="t" o:hr="t" fillcolor="#a0a0a0" stroked="f"/>
        </w:pict>
      </w:r>
    </w:p>
    <w:p w14:paraId="628E261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V — REQUEST DETAILS SCREEN</w:t>
      </w:r>
    </w:p>
    <w:p w14:paraId="0257C50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106. Lab 7 — Create Display Form</w:t>
      </w:r>
    </w:p>
    <w:p w14:paraId="7C2D74E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Go to:</w:t>
      </w:r>
    </w:p>
    <w:p w14:paraId="76E9BA7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scrRequestDetails</w:t>
      </w:r>
    </w:p>
    <w:p w14:paraId="7FA2AF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Insert:</w:t>
      </w:r>
    </w:p>
    <w:p w14:paraId="1F249D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 Form</w:t>
      </w:r>
    </w:p>
    <w:p w14:paraId="5AB00AF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2EA08F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frmRequestDetails</w:t>
      </w:r>
    </w:p>
    <w:p w14:paraId="60B693A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574C74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DataSource = 'Leave Requests'</w:t>
      </w:r>
    </w:p>
    <w:p w14:paraId="2B1DF06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44E126D">
          <v:rect id="_x0000_i1131" style="width:0;height:1.5pt" o:hralign="center" o:hrstd="t" o:hr="t" fillcolor="#a0a0a0" stroked="f"/>
        </w:pict>
      </w:r>
    </w:p>
    <w:p w14:paraId="369C3EB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107. Set Item</w:t>
      </w:r>
    </w:p>
    <w:p w14:paraId="231FAFA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Set:</w:t>
      </w:r>
    </w:p>
    <w:p w14:paraId="11A26F1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galLeaveRequests.Selected</w:t>
      </w:r>
    </w:p>
    <w:p w14:paraId="1F8C7B8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the:</w:t>
      </w:r>
    </w:p>
    <w:p w14:paraId="6B6BD06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</w:t>
      </w:r>
    </w:p>
    <w:p w14:paraId="222691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property.</w:t>
      </w:r>
    </w:p>
    <w:p w14:paraId="3C9C47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Meaning:</w:t>
      </w:r>
    </w:p>
    <w:p w14:paraId="5261D0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 the Leave Request selected in the Gallery.</w:t>
      </w:r>
    </w:p>
    <w:p w14:paraId="0D9210B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225D038">
          <v:rect id="_x0000_i1132" style="width:0;height:1.5pt" o:hralign="center" o:hrstd="t" o:hr="t" fillcolor="#a0a0a0" stroked="f"/>
        </w:pict>
      </w:r>
    </w:p>
    <w:p w14:paraId="37983AC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108. Add Fields</w:t>
      </w:r>
    </w:p>
    <w:p w14:paraId="6614FA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Display:</w:t>
      </w:r>
    </w:p>
    <w:p w14:paraId="4DDA0E0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Number</w:t>
      </w:r>
    </w:p>
    <w:p w14:paraId="41584D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</w:t>
      </w:r>
    </w:p>
    <w:p w14:paraId="73B33A5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3DD21E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Start Date</w:t>
      </w:r>
    </w:p>
    <w:p w14:paraId="40E361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End Date</w:t>
      </w:r>
    </w:p>
    <w:p w14:paraId="6E2225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Number of Days</w:t>
      </w:r>
    </w:p>
    <w:p w14:paraId="2F078F6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5016368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</w:t>
      </w:r>
    </w:p>
    <w:p w14:paraId="7F3651B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Submitted Date</w:t>
      </w:r>
    </w:p>
    <w:p w14:paraId="61E9218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Manager Comment</w:t>
      </w:r>
    </w:p>
    <w:p w14:paraId="47B75E3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FB1BF0D">
          <v:rect id="_x0000_i1133" style="width:0;height:1.5pt" o:hralign="center" o:hrstd="t" o:hr="t" fillcolor="#a0a0a0" stroked="f"/>
        </w:pict>
      </w:r>
    </w:p>
    <w:p w14:paraId="60A5D2E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109. Why Display Form?</w:t>
      </w:r>
    </w:p>
    <w:p w14:paraId="54988B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Request Details screen should initially be:</w:t>
      </w:r>
    </w:p>
    <w:p w14:paraId="7B2CDEC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Only.</w:t>
      </w:r>
    </w:p>
    <w:p w14:paraId="036B6F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is inspecting:</w:t>
      </w:r>
    </w:p>
    <w:p w14:paraId="4B9BC1A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One existing Request.</w:t>
      </w:r>
    </w:p>
    <w:p w14:paraId="316154C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Display Form is appropriate for read-only record presentation.</w:t>
      </w:r>
    </w:p>
    <w:p w14:paraId="7DFEFF3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0FB0CE0">
          <v:rect id="_x0000_i1134" style="width:0;height:1.5pt" o:hralign="center" o:hrstd="t" o:hr="t" fillcolor="#a0a0a0" stroked="f"/>
        </w:pict>
      </w:r>
    </w:p>
    <w:p w14:paraId="3A92749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110. Details Screen Layout</w:t>
      </w:r>
    </w:p>
    <w:p w14:paraId="1F8EBB8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Conceptually:</w:t>
      </w:r>
    </w:p>
    <w:p w14:paraId="41BC6C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74996C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&lt;   Request Details            |</w:t>
      </w:r>
    </w:p>
    <w:p w14:paraId="3CD67E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0BB7B5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Annual Leave                   |</w:t>
      </w:r>
    </w:p>
    <w:p w14:paraId="21B02B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7E80535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Status                         |</w:t>
      </w:r>
    </w:p>
    <w:p w14:paraId="1C09112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Submitted                      |</w:t>
      </w:r>
    </w:p>
    <w:p w14:paraId="22E417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2360C02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Start Date     Sep 15          |</w:t>
      </w:r>
    </w:p>
    <w:p w14:paraId="51B82D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End Date       Sep 19          |</w:t>
      </w:r>
    </w:p>
    <w:p w14:paraId="21ABBF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Days           5               |</w:t>
      </w:r>
    </w:p>
    <w:p w14:paraId="54CFD2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43D76B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| Reason                         |</w:t>
      </w:r>
    </w:p>
    <w:p w14:paraId="3A43E39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Family vacation                |</w:t>
      </w:r>
    </w:p>
    <w:p w14:paraId="597F0CB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7A18BC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Manager Comment                |</w:t>
      </w:r>
    </w:p>
    <w:p w14:paraId="220A0E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—                              |</w:t>
      </w:r>
    </w:p>
    <w:p w14:paraId="76CE1D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5C4BB2F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2994DD">
          <v:rect id="_x0000_i1135" style="width:0;height:1.5pt" o:hralign="center" o:hrstd="t" o:hr="t" fillcolor="#a0a0a0" stroked="f"/>
        </w:pict>
      </w:r>
    </w:p>
    <w:p w14:paraId="5F1D9B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111. Add Back Button</w:t>
      </w:r>
    </w:p>
    <w:p w14:paraId="0DF49A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Insert:</w:t>
      </w:r>
    </w:p>
    <w:p w14:paraId="7BD94A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icoBackDetails</w:t>
      </w:r>
    </w:p>
    <w:p w14:paraId="5A16289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OnSelect:</w:t>
      </w:r>
    </w:p>
    <w:p w14:paraId="1F208F4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3F24C5B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840B18F">
          <v:rect id="_x0000_i1136" style="width:0;height:1.5pt" o:hralign="center" o:hrstd="t" o:hr="t" fillcolor="#a0a0a0" stroked="f"/>
        </w:pict>
      </w:r>
    </w:p>
    <w:p w14:paraId="00C20F8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112. Test Details Navigation</w:t>
      </w:r>
    </w:p>
    <w:p w14:paraId="2FDA15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Preview.</w:t>
      </w:r>
    </w:p>
    <w:p w14:paraId="5C7660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Go:</w:t>
      </w:r>
    </w:p>
    <w:p w14:paraId="445783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</w:t>
      </w:r>
    </w:p>
    <w:p w14:paraId="6C6749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517B960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v</w:t>
      </w:r>
    </w:p>
    <w:p w14:paraId="0D3785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26039C5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</w:t>
      </w:r>
    </w:p>
    <w:p w14:paraId="7392B7B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| Select Request</w:t>
      </w:r>
    </w:p>
    <w:p w14:paraId="5E9E9AB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 v</w:t>
      </w:r>
    </w:p>
    <w:p w14:paraId="05A2DB1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Request Details</w:t>
      </w:r>
    </w:p>
    <w:p w14:paraId="53BADA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Verify:</w:t>
      </w:r>
    </w:p>
    <w:p w14:paraId="425FB9C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Request appears.</w:t>
      </w:r>
    </w:p>
    <w:p w14:paraId="6D66DD9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4E8A700">
          <v:rect id="_x0000_i1137" style="width:0;height:1.5pt" o:hralign="center" o:hrstd="t" o:hr="t" fillcolor="#a0a0a0" stroked="f"/>
        </w:pict>
      </w:r>
    </w:p>
    <w:p w14:paraId="1E508D1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113. Common Problem</w:t>
      </w:r>
    </w:p>
    <w:p w14:paraId="1341F9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 selects:</w:t>
      </w:r>
    </w:p>
    <w:p w14:paraId="6518579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Hana Annual Leave</w:t>
      </w:r>
    </w:p>
    <w:p w14:paraId="71E5A9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 Details shows:</w:t>
      </w:r>
    </w:p>
    <w:p w14:paraId="1291611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Samuel Sick Leave.</w:t>
      </w:r>
    </w:p>
    <w:p w14:paraId="6E4634A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 causes:</w:t>
      </w:r>
    </w:p>
    <w:p w14:paraId="165FA6B8" w14:textId="77777777" w:rsidR="008E4161" w:rsidRPr="008E4161" w:rsidRDefault="008E4161">
      <w:pPr>
        <w:numPr>
          <w:ilvl w:val="0"/>
          <w:numId w:val="13"/>
        </w:numPr>
        <w:rPr>
          <w:sz w:val="32"/>
          <w:szCs w:val="32"/>
        </w:rPr>
      </w:pPr>
      <w:r w:rsidRPr="008E4161">
        <w:rPr>
          <w:sz w:val="32"/>
          <w:szCs w:val="32"/>
        </w:rPr>
        <w:t>Form Item property incorrect</w:t>
      </w:r>
    </w:p>
    <w:p w14:paraId="6E8B9A9C" w14:textId="77777777" w:rsidR="008E4161" w:rsidRPr="008E4161" w:rsidRDefault="008E4161">
      <w:pPr>
        <w:numPr>
          <w:ilvl w:val="0"/>
          <w:numId w:val="13"/>
        </w:numPr>
        <w:rPr>
          <w:sz w:val="32"/>
          <w:szCs w:val="32"/>
        </w:rPr>
      </w:pPr>
      <w:r w:rsidRPr="008E4161">
        <w:rPr>
          <w:sz w:val="32"/>
          <w:szCs w:val="32"/>
        </w:rPr>
        <w:t>Wrong Gallery referenced</w:t>
      </w:r>
    </w:p>
    <w:p w14:paraId="7CB75498" w14:textId="77777777" w:rsidR="008E4161" w:rsidRPr="008E4161" w:rsidRDefault="008E4161">
      <w:pPr>
        <w:numPr>
          <w:ilvl w:val="0"/>
          <w:numId w:val="13"/>
        </w:numPr>
        <w:rPr>
          <w:sz w:val="32"/>
          <w:szCs w:val="32"/>
        </w:rPr>
      </w:pPr>
      <w:r w:rsidRPr="008E4161">
        <w:rPr>
          <w:sz w:val="32"/>
          <w:szCs w:val="32"/>
        </w:rPr>
        <w:t>Navigation triggered from wrong control</w:t>
      </w:r>
    </w:p>
    <w:p w14:paraId="20354A39" w14:textId="77777777" w:rsidR="008E4161" w:rsidRPr="008E4161" w:rsidRDefault="008E4161">
      <w:pPr>
        <w:numPr>
          <w:ilvl w:val="0"/>
          <w:numId w:val="13"/>
        </w:numPr>
        <w:rPr>
          <w:sz w:val="32"/>
          <w:szCs w:val="32"/>
        </w:rPr>
      </w:pPr>
      <w:r w:rsidRPr="008E4161">
        <w:rPr>
          <w:sz w:val="32"/>
          <w:szCs w:val="32"/>
        </w:rPr>
        <w:t>Selected record not updated as expected</w:t>
      </w:r>
    </w:p>
    <w:p w14:paraId="376D42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simple pattern:</w:t>
      </w:r>
    </w:p>
    <w:p w14:paraId="758BC2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Verify:</w:t>
      </w:r>
    </w:p>
    <w:p w14:paraId="0DA97B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frmRequestDetails.Item =</w:t>
      </w:r>
    </w:p>
    <w:p w14:paraId="39EE303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galLeaveRequests.Selected</w:t>
      </w:r>
    </w:p>
    <w:p w14:paraId="01BDA0B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C5B5BA1">
          <v:rect id="_x0000_i1138" style="width:0;height:1.5pt" o:hralign="center" o:hrstd="t" o:hr="t" fillcolor="#a0a0a0" stroked="f"/>
        </w:pict>
      </w:r>
    </w:p>
    <w:p w14:paraId="62CBD01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W — GALLERY DESIGN</w:t>
      </w:r>
    </w:p>
    <w:p w14:paraId="3FFBF2D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114. Improve My Requests Screen</w:t>
      </w:r>
    </w:p>
    <w:p w14:paraId="3FA091E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Add title:</w:t>
      </w:r>
    </w:p>
    <w:p w14:paraId="0E0921C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Leave Requests</w:t>
      </w:r>
    </w:p>
    <w:p w14:paraId="0F62B7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 rows should display enough information for users to decide:</w:t>
      </w:r>
    </w:p>
    <w:p w14:paraId="59171D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Which Request should I open?</w:t>
      </w:r>
    </w:p>
    <w:p w14:paraId="66C2C6A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Recommended:</w:t>
      </w:r>
    </w:p>
    <w:p w14:paraId="594AE3D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Type</w:t>
      </w:r>
    </w:p>
    <w:p w14:paraId="291337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Date Range</w:t>
      </w:r>
    </w:p>
    <w:p w14:paraId="6156296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</w:t>
      </w:r>
    </w:p>
    <w:p w14:paraId="417E991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Details Arrow</w:t>
      </w:r>
    </w:p>
    <w:p w14:paraId="30C34D2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7D704E9">
          <v:rect id="_x0000_i1139" style="width:0;height:1.5pt" o:hralign="center" o:hrstd="t" o:hr="t" fillcolor="#a0a0a0" stroked="f"/>
        </w:pict>
      </w:r>
    </w:p>
    <w:p w14:paraId="4F730C6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115. Don't Display Every Field</w:t>
      </w:r>
    </w:p>
    <w:p w14:paraId="0BAEEF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Poor Gallery:</w:t>
      </w:r>
    </w:p>
    <w:p w14:paraId="511AA0E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Request ID</w:t>
      </w:r>
    </w:p>
    <w:p w14:paraId="059BE5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Created By</w:t>
      </w:r>
    </w:p>
    <w:p w14:paraId="48BBB9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Modified On</w:t>
      </w:r>
    </w:p>
    <w:p w14:paraId="64BB74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Owner</w:t>
      </w:r>
    </w:p>
    <w:p w14:paraId="068154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GUID</w:t>
      </w:r>
    </w:p>
    <w:p w14:paraId="2A91D45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 ID</w:t>
      </w:r>
    </w:p>
    <w:p w14:paraId="378CAEA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</w:t>
      </w:r>
    </w:p>
    <w:p w14:paraId="2B161A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End</w:t>
      </w:r>
    </w:p>
    <w:p w14:paraId="09F84A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Days</w:t>
      </w:r>
    </w:p>
    <w:p w14:paraId="1554DB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Reason</w:t>
      </w:r>
    </w:p>
    <w:p w14:paraId="73881AE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Status</w:t>
      </w:r>
    </w:p>
    <w:p w14:paraId="477DE1C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Manager Comment</w:t>
      </w:r>
    </w:p>
    <w:p w14:paraId="434B1D2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HR Comment</w:t>
      </w:r>
    </w:p>
    <w:p w14:paraId="33AA522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 overwhelming.</w:t>
      </w:r>
    </w:p>
    <w:p w14:paraId="281EC57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 should show:</w:t>
      </w:r>
    </w:p>
    <w:p w14:paraId="3F892BA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Summary Information.</w:t>
      </w:r>
    </w:p>
    <w:p w14:paraId="0C5CC14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Details screen shows:</w:t>
      </w:r>
    </w:p>
    <w:p w14:paraId="5D703E5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Full Information.</w:t>
      </w:r>
    </w:p>
    <w:p w14:paraId="3614CFF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EE414D2">
          <v:rect id="_x0000_i1140" style="width:0;height:1.5pt" o:hralign="center" o:hrstd="t" o:hr="t" fillcolor="#a0a0a0" stroked="f"/>
        </w:pict>
      </w:r>
    </w:p>
    <w:p w14:paraId="577A5B2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116. Information Hierarchy</w:t>
      </w:r>
    </w:p>
    <w:p w14:paraId="0C085B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each Gallery item:</w:t>
      </w:r>
    </w:p>
    <w:p w14:paraId="37B6F03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Primary</w:t>
      </w:r>
    </w:p>
    <w:p w14:paraId="002A23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</w:t>
      </w:r>
    </w:p>
    <w:p w14:paraId="6BA2D3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Secondary</w:t>
      </w:r>
    </w:p>
    <w:p w14:paraId="609AC7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Date</w:t>
      </w:r>
    </w:p>
    <w:p w14:paraId="2CEB1F0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Important State</w:t>
      </w:r>
    </w:p>
    <w:p w14:paraId="5312079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Status</w:t>
      </w:r>
    </w:p>
    <w:p w14:paraId="75BA009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Action</w:t>
      </w:r>
    </w:p>
    <w:p w14:paraId="7BB5D82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View Details</w:t>
      </w:r>
    </w:p>
    <w:p w14:paraId="0A314F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creates a cleaner experience.</w:t>
      </w:r>
    </w:p>
    <w:p w14:paraId="20B8DA1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EFF7C46">
          <v:rect id="_x0000_i1141" style="width:0;height:1.5pt" o:hralign="center" o:hrstd="t" o:hr="t" fillcolor="#a0a0a0" stroked="f"/>
        </w:pict>
      </w:r>
    </w:p>
    <w:p w14:paraId="6E94119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PART X — BASIC POWER FX PRACTICE</w:t>
      </w:r>
    </w:p>
    <w:p w14:paraId="4173377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117. Formula Exercise 1</w:t>
      </w:r>
    </w:p>
    <w:p w14:paraId="7C232B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6C3AE1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signed-in user's name.</w:t>
      </w:r>
    </w:p>
    <w:p w14:paraId="29E1AC3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5198E6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User().FullName</w:t>
      </w:r>
    </w:p>
    <w:p w14:paraId="71D1222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A4F8E47">
          <v:rect id="_x0000_i1142" style="width:0;height:1.5pt" o:hralign="center" o:hrstd="t" o:hr="t" fillcolor="#a0a0a0" stroked="f"/>
        </w:pict>
      </w:r>
    </w:p>
    <w:p w14:paraId="7F194E0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118. Formula Exercise 2</w:t>
      </w:r>
    </w:p>
    <w:p w14:paraId="08D40EA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4A4222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Display:</w:t>
      </w:r>
    </w:p>
    <w:p w14:paraId="6630D8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Welcome, Hana Tesfaye</w:t>
      </w:r>
    </w:p>
    <w:p w14:paraId="7AFD7C5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998FE4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"Welcome, " &amp; User().FullName</w:t>
      </w:r>
    </w:p>
    <w:p w14:paraId="2D6106B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9121594">
          <v:rect id="_x0000_i1143" style="width:0;height:1.5pt" o:hralign="center" o:hrstd="t" o:hr="t" fillcolor="#a0a0a0" stroked="f"/>
        </w:pict>
      </w:r>
    </w:p>
    <w:p w14:paraId="7E4BC1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119. Formula Exercise 3</w:t>
      </w:r>
    </w:p>
    <w:p w14:paraId="3B5959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6DCF88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 to My Requests.</w:t>
      </w:r>
    </w:p>
    <w:p w14:paraId="4DA7B2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358868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4D1BAD4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5D2BC29">
          <v:rect id="_x0000_i1144" style="width:0;height:1.5pt" o:hralign="center" o:hrstd="t" o:hr="t" fillcolor="#a0a0a0" stroked="f"/>
        </w:pict>
      </w:r>
    </w:p>
    <w:p w14:paraId="39D3BB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120. Formula Exercise 4</w:t>
      </w:r>
    </w:p>
    <w:p w14:paraId="0ACC68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5ECFEC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Navigate with Fade.</w:t>
      </w:r>
    </w:p>
    <w:p w14:paraId="69C02D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CA595A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4769E9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scrMyRequests,</w:t>
      </w:r>
    </w:p>
    <w:p w14:paraId="451E6D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3B6D79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71CF2C2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089523B">
          <v:rect id="_x0000_i1145" style="width:0;height:1.5pt" o:hralign="center" o:hrstd="t" o:hr="t" fillcolor="#a0a0a0" stroked="f"/>
        </w:pict>
      </w:r>
    </w:p>
    <w:p w14:paraId="33DEE9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121. Formula Exercise 5</w:t>
      </w:r>
    </w:p>
    <w:p w14:paraId="09B7938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62A44B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Return to previous screen.</w:t>
      </w:r>
    </w:p>
    <w:p w14:paraId="53FD17E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F8A81E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6FA699B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F245308">
          <v:rect id="_x0000_i1146" style="width:0;height:1.5pt" o:hralign="center" o:hrstd="t" o:hr="t" fillcolor="#a0a0a0" stroked="f"/>
        </w:pict>
      </w:r>
    </w:p>
    <w:p w14:paraId="6562F12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122. Formula Exercise 6</w:t>
      </w:r>
    </w:p>
    <w:p w14:paraId="1FCADEC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44D06D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Prepare Form to create a new record.</w:t>
      </w:r>
    </w:p>
    <w:p w14:paraId="0B0C5E5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748BF6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388D2C0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F92638D">
          <v:rect id="_x0000_i1147" style="width:0;height:1.5pt" o:hralign="center" o:hrstd="t" o:hr="t" fillcolor="#a0a0a0" stroked="f"/>
        </w:pict>
      </w:r>
    </w:p>
    <w:p w14:paraId="1ADEF67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123. Formula Exercise 7</w:t>
      </w:r>
    </w:p>
    <w:p w14:paraId="76A1F8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3ECB808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 Form.</w:t>
      </w:r>
    </w:p>
    <w:p w14:paraId="200E2D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Answer</w:t>
      </w:r>
    </w:p>
    <w:p w14:paraId="5B04E57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65E3F68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E01E5A0">
          <v:rect id="_x0000_i1148" style="width:0;height:1.5pt" o:hralign="center" o:hrstd="t" o:hr="t" fillcolor="#a0a0a0" stroked="f"/>
        </w:pict>
      </w:r>
    </w:p>
    <w:p w14:paraId="75763D6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124. Formula Exercise 8</w:t>
      </w:r>
    </w:p>
    <w:p w14:paraId="541EDC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3EF2A8D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Cancel changes and go back.</w:t>
      </w:r>
    </w:p>
    <w:p w14:paraId="7E44BD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E386F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ResetForm(frmLeaveRequest);</w:t>
      </w:r>
    </w:p>
    <w:p w14:paraId="461A08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6FC9790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9D2F6F4">
          <v:rect id="_x0000_i1149" style="width:0;height:1.5pt" o:hralign="center" o:hrstd="t" o:hr="t" fillcolor="#a0a0a0" stroked="f"/>
        </w:pict>
      </w:r>
    </w:p>
    <w:p w14:paraId="1F35D7E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125. Formula Exercise 9</w:t>
      </w:r>
    </w:p>
    <w:p w14:paraId="6FA81C8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1F5AFA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Leave Requests in Gallery.</w:t>
      </w:r>
    </w:p>
    <w:p w14:paraId="003E49B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709F49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29D0A0C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on:</w:t>
      </w:r>
    </w:p>
    <w:p w14:paraId="43B5EEB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galLeaveRequests.Items</w:t>
      </w:r>
    </w:p>
    <w:p w14:paraId="3593508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D58C196">
          <v:rect id="_x0000_i1150" style="width:0;height:1.5pt" o:hralign="center" o:hrstd="t" o:hr="t" fillcolor="#a0a0a0" stroked="f"/>
        </w:pict>
      </w:r>
    </w:p>
    <w:p w14:paraId="6F84018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126. Formula Exercise 10</w:t>
      </w:r>
    </w:p>
    <w:p w14:paraId="363CBA9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Requirement:</w:t>
      </w:r>
    </w:p>
    <w:p w14:paraId="52CF259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current Gallery record's Reason.</w:t>
      </w:r>
    </w:p>
    <w:p w14:paraId="6FE12F6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CE442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ThisItem.Reason</w:t>
      </w:r>
    </w:p>
    <w:p w14:paraId="4BD18E7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1077442">
          <v:rect id="_x0000_i1151" style="width:0;height:1.5pt" o:hralign="center" o:hrstd="t" o:hr="t" fillcolor="#a0a0a0" stroked="f"/>
        </w:pict>
      </w:r>
    </w:p>
    <w:p w14:paraId="4153786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Y — COMPLETE APP FLOW</w:t>
      </w:r>
    </w:p>
    <w:p w14:paraId="3A3E9CA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127. Final Day 5 Flow</w:t>
      </w:r>
    </w:p>
    <w:p w14:paraId="0F0B691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now have:</w:t>
      </w:r>
    </w:p>
    <w:p w14:paraId="43CC3FD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+------------------+</w:t>
      </w:r>
    </w:p>
    <w:p w14:paraId="0DBA382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|     scrHome      |</w:t>
      </w:r>
    </w:p>
    <w:p w14:paraId="3C0925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+------------------+</w:t>
      </w:r>
    </w:p>
    <w:p w14:paraId="45F390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|              |</w:t>
      </w:r>
    </w:p>
    <w:p w14:paraId="2C071A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Request Leave              My Requests</w:t>
      </w:r>
    </w:p>
    <w:p w14:paraId="2785484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|              |</w:t>
      </w:r>
    </w:p>
    <w:p w14:paraId="3F31E0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v              v</w:t>
      </w:r>
    </w:p>
    <w:p w14:paraId="776FDE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+------------+   +----------------+</w:t>
      </w:r>
    </w:p>
    <w:p w14:paraId="19B4DB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| New Request|   |  My Requests   |</w:t>
      </w:r>
    </w:p>
    <w:p w14:paraId="4A4D31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+------------+   +----------------+</w:t>
      </w:r>
    </w:p>
    <w:p w14:paraId="0E6AF52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|              |</w:t>
      </w:r>
    </w:p>
    <w:p w14:paraId="384BC07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Submit         Select Row</w:t>
      </w:r>
    </w:p>
    <w:p w14:paraId="4D248E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|              |</w:t>
      </w:r>
    </w:p>
    <w:p w14:paraId="0E6D07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v              v</w:t>
      </w:r>
    </w:p>
    <w:p w14:paraId="07CFAF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+--------------------------------+</w:t>
      </w:r>
    </w:p>
    <w:p w14:paraId="457EAFC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|          Dataverse             |</w:t>
      </w:r>
    </w:p>
    <w:p w14:paraId="282931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+--------------------------------+</w:t>
      </w:r>
    </w:p>
    <w:p w14:paraId="4F4A3F3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                                   |</w:t>
      </w:r>
    </w:p>
    <w:p w14:paraId="6E6910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 v</w:t>
      </w:r>
    </w:p>
    <w:p w14:paraId="4FB39C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+----------------+</w:t>
      </w:r>
    </w:p>
    <w:p w14:paraId="387FB24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| Request Details|</w:t>
      </w:r>
    </w:p>
    <w:p w14:paraId="15E811A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+----------------+</w:t>
      </w:r>
    </w:p>
    <w:p w14:paraId="02F94FA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603B681">
          <v:rect id="_x0000_i1152" style="width:0;height:1.5pt" o:hralign="center" o:hrstd="t" o:hr="t" fillcolor="#a0a0a0" stroked="f"/>
        </w:pict>
      </w:r>
    </w:p>
    <w:p w14:paraId="31710D9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128. Data Flow</w:t>
      </w:r>
    </w:p>
    <w:p w14:paraId="5923FB0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Creating:</w:t>
      </w:r>
    </w:p>
    <w:p w14:paraId="546144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</w:t>
      </w:r>
    </w:p>
    <w:p w14:paraId="32874B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0B58A5D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62E020C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frmLeaveRequest</w:t>
      </w:r>
    </w:p>
    <w:p w14:paraId="4B57023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63FC8BC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 SubmitForm</w:t>
      </w:r>
    </w:p>
    <w:p w14:paraId="6A8A8F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60BE94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0A6677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17F47F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19BE0E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Request</w:t>
      </w:r>
    </w:p>
    <w:p w14:paraId="2B4E55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Viewing:</w:t>
      </w:r>
    </w:p>
    <w:p w14:paraId="772C9E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05CA9C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48E3A7B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v</w:t>
      </w:r>
    </w:p>
    <w:p w14:paraId="60A59B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</w:t>
      </w:r>
    </w:p>
    <w:p w14:paraId="4C40DD0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6F6D4BE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 Selected</w:t>
      </w:r>
    </w:p>
    <w:p w14:paraId="4F0509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0F3FAD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frmRequestDetails</w:t>
      </w:r>
    </w:p>
    <w:p w14:paraId="18F92A4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This is a fundamental Canvas App pattern.</w:t>
      </w:r>
    </w:p>
    <w:p w14:paraId="29D831A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77D6B59">
          <v:rect id="_x0000_i1153" style="width:0;height:1.5pt" o:hralign="center" o:hrstd="t" o:hr="t" fillcolor="#a0a0a0" stroked="f"/>
        </w:pict>
      </w:r>
    </w:p>
    <w:p w14:paraId="65F676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Z — INDEPENDENT LAB CHALLENGE</w:t>
      </w:r>
    </w:p>
    <w:p w14:paraId="3B342AA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129. Challenge — Create Profile Screen</w:t>
      </w:r>
    </w:p>
    <w:p w14:paraId="5B555E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work independently for approximately 10 minutes.</w:t>
      </w:r>
    </w:p>
    <w:p w14:paraId="75125F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Create:</w:t>
      </w:r>
    </w:p>
    <w:p w14:paraId="5CE91D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scrProfile</w:t>
      </w:r>
    </w:p>
    <w:p w14:paraId="7620CA2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Add a button on Home:</w:t>
      </w:r>
    </w:p>
    <w:p w14:paraId="62F7F8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Profile</w:t>
      </w:r>
    </w:p>
    <w:p w14:paraId="5E0B31C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18C122B">
          <v:rect id="_x0000_i1154" style="width:0;height:1.5pt" o:hralign="center" o:hrstd="t" o:hr="t" fillcolor="#a0a0a0" stroked="f"/>
        </w:pict>
      </w:r>
    </w:p>
    <w:p w14:paraId="6E80821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130. Profile Requirements</w:t>
      </w:r>
    </w:p>
    <w:p w14:paraId="530BA9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today's simplified challenge:</w:t>
      </w:r>
    </w:p>
    <w:p w14:paraId="016F01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information about one selected/test Employee.</w:t>
      </w:r>
    </w:p>
    <w:p w14:paraId="1A8B1C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Required fields:</w:t>
      </w:r>
    </w:p>
    <w:p w14:paraId="65D593C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Full Name</w:t>
      </w:r>
    </w:p>
    <w:p w14:paraId="4D92BE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Number</w:t>
      </w:r>
    </w:p>
    <w:p w14:paraId="11A8D2C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Email</w:t>
      </w:r>
    </w:p>
    <w:p w14:paraId="14ABDCE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Department</w:t>
      </w:r>
    </w:p>
    <w:p w14:paraId="2046B9B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Position</w:t>
      </w:r>
    </w:p>
    <w:p w14:paraId="544EE6D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Employment Status</w:t>
      </w:r>
    </w:p>
    <w:p w14:paraId="71F98A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may initially use a Gallery or Display Form.</w:t>
      </w:r>
    </w:p>
    <w:p w14:paraId="0D4E16F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5A1D77B">
          <v:rect id="_x0000_i1155" style="width:0;height:1.5pt" o:hralign="center" o:hrstd="t" o:hr="t" fillcolor="#a0a0a0" stroked="f"/>
        </w:pict>
      </w:r>
    </w:p>
    <w:p w14:paraId="07D3C26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131. Recommended Beginner Solution</w:t>
      </w:r>
    </w:p>
    <w:p w14:paraId="61D56D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Insert:</w:t>
      </w:r>
    </w:p>
    <w:p w14:paraId="53C9C1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 Form</w:t>
      </w:r>
    </w:p>
    <w:p w14:paraId="7E07515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Rename:</w:t>
      </w:r>
    </w:p>
    <w:p w14:paraId="79C7A2E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frmEmployeeProfile</w:t>
      </w:r>
    </w:p>
    <w:p w14:paraId="7AC1A2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DataSource:</w:t>
      </w:r>
    </w:p>
    <w:p w14:paraId="718AC5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Employees</w:t>
      </w:r>
    </w:p>
    <w:p w14:paraId="73C9920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a simple lab, select a known Employee record through an appropriate Gallery/test selector.</w:t>
      </w:r>
    </w:p>
    <w:p w14:paraId="16F509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Instructor Note</w:t>
      </w:r>
    </w:p>
    <w:p w14:paraId="516F4CA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spend too much time solving automatic signed-in Employee mapping today.</w:t>
      </w:r>
    </w:p>
    <w:p w14:paraId="35DBD1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That becomes a Day 7 Power Fx exercise.</w:t>
      </w:r>
    </w:p>
    <w:p w14:paraId="4D101F5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CD47E0C">
          <v:rect id="_x0000_i1156" style="width:0;height:1.5pt" o:hralign="center" o:hrstd="t" o:hr="t" fillcolor="#a0a0a0" stroked="f"/>
        </w:pict>
      </w:r>
    </w:p>
    <w:p w14:paraId="7E906FE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132. Challenge Navigation</w:t>
      </w:r>
    </w:p>
    <w:p w14:paraId="0621DC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Home:</w:t>
      </w:r>
    </w:p>
    <w:p w14:paraId="5C12A7B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[ My Profile ]</w:t>
      </w:r>
    </w:p>
    <w:p w14:paraId="52B8774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OnSelect:</w:t>
      </w:r>
    </w:p>
    <w:p w14:paraId="09C41B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4351C0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scrProfile,</w:t>
      </w:r>
    </w:p>
    <w:p w14:paraId="324DA7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682EDC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68CFD75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Profile Back:</w:t>
      </w:r>
    </w:p>
    <w:p w14:paraId="08847DA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5DD4EB6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EF46F92">
          <v:rect id="_x0000_i1157" style="width:0;height:1.5pt" o:hralign="center" o:hrstd="t" o:hr="t" fillcolor="#a0a0a0" stroked="f"/>
        </w:pict>
      </w:r>
    </w:p>
    <w:p w14:paraId="4C57745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AA — UI CHALLENGE</w:t>
      </w:r>
    </w:p>
    <w:p w14:paraId="5216B7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133. Challenge — Improve Home Screen</w:t>
      </w:r>
    </w:p>
    <w:p w14:paraId="4C81BC7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make Home more readable using:</w:t>
      </w:r>
    </w:p>
    <w:p w14:paraId="2827F860" w14:textId="77777777" w:rsidR="008E4161" w:rsidRPr="008E4161" w:rsidRDefault="008E4161">
      <w:pPr>
        <w:numPr>
          <w:ilvl w:val="0"/>
          <w:numId w:val="14"/>
        </w:numPr>
        <w:rPr>
          <w:sz w:val="32"/>
          <w:szCs w:val="32"/>
        </w:rPr>
      </w:pPr>
      <w:r w:rsidRPr="008E4161">
        <w:rPr>
          <w:sz w:val="32"/>
          <w:szCs w:val="32"/>
        </w:rPr>
        <w:t>Clear title</w:t>
      </w:r>
    </w:p>
    <w:p w14:paraId="207037DE" w14:textId="77777777" w:rsidR="008E4161" w:rsidRPr="008E4161" w:rsidRDefault="008E4161">
      <w:pPr>
        <w:numPr>
          <w:ilvl w:val="0"/>
          <w:numId w:val="14"/>
        </w:numPr>
        <w:rPr>
          <w:sz w:val="32"/>
          <w:szCs w:val="32"/>
        </w:rPr>
      </w:pPr>
      <w:r w:rsidRPr="008E4161">
        <w:rPr>
          <w:sz w:val="32"/>
          <w:szCs w:val="32"/>
        </w:rPr>
        <w:t>Spacing</w:t>
      </w:r>
    </w:p>
    <w:p w14:paraId="0C1C13F2" w14:textId="77777777" w:rsidR="008E4161" w:rsidRPr="008E4161" w:rsidRDefault="008E4161">
      <w:pPr>
        <w:numPr>
          <w:ilvl w:val="0"/>
          <w:numId w:val="14"/>
        </w:numPr>
        <w:rPr>
          <w:sz w:val="32"/>
          <w:szCs w:val="32"/>
        </w:rPr>
      </w:pPr>
      <w:r w:rsidRPr="008E4161">
        <w:rPr>
          <w:sz w:val="32"/>
          <w:szCs w:val="32"/>
        </w:rPr>
        <w:t>Consistent buttons</w:t>
      </w:r>
    </w:p>
    <w:p w14:paraId="2C35EBA7" w14:textId="77777777" w:rsidR="008E4161" w:rsidRPr="008E4161" w:rsidRDefault="008E4161">
      <w:pPr>
        <w:numPr>
          <w:ilvl w:val="0"/>
          <w:numId w:val="14"/>
        </w:numPr>
        <w:rPr>
          <w:sz w:val="32"/>
          <w:szCs w:val="32"/>
        </w:rPr>
      </w:pPr>
      <w:r w:rsidRPr="008E4161">
        <w:rPr>
          <w:sz w:val="32"/>
          <w:szCs w:val="32"/>
        </w:rPr>
        <w:t>Simple hierarchy</w:t>
      </w:r>
    </w:p>
    <w:p w14:paraId="2B9E3D1C" w14:textId="77777777" w:rsidR="008E4161" w:rsidRPr="008E4161" w:rsidRDefault="008E4161">
      <w:pPr>
        <w:numPr>
          <w:ilvl w:val="0"/>
          <w:numId w:val="14"/>
        </w:numPr>
        <w:rPr>
          <w:sz w:val="32"/>
          <w:szCs w:val="32"/>
        </w:rPr>
      </w:pPr>
      <w:r w:rsidRPr="008E4161">
        <w:rPr>
          <w:sz w:val="32"/>
          <w:szCs w:val="32"/>
        </w:rPr>
        <w:t>Alignment</w:t>
      </w:r>
    </w:p>
    <w:p w14:paraId="709B340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 rule:</w:t>
      </w:r>
    </w:p>
    <w:p w14:paraId="0D28277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Do not sacrifice functionality for decoration.</w:t>
      </w:r>
    </w:p>
    <w:p w14:paraId="587E02B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2690C61">
          <v:rect id="_x0000_i1158" style="width:0;height:1.5pt" o:hralign="center" o:hrstd="t" o:hr="t" fillcolor="#a0a0a0" stroked="f"/>
        </w:pict>
      </w:r>
    </w:p>
    <w:p w14:paraId="753B69E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134. Expected Home Screen</w:t>
      </w:r>
    </w:p>
    <w:p w14:paraId="035A453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391F27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+----------------------------------+</w:t>
      </w:r>
    </w:p>
    <w:p w14:paraId="7B329A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Employee Leave Management        |</w:t>
      </w:r>
    </w:p>
    <w:p w14:paraId="5F6858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4116085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Welcome, Hana                    |</w:t>
      </w:r>
    </w:p>
    <w:p w14:paraId="054C01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4FD3EF9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Manage your leave requests       |</w:t>
      </w:r>
    </w:p>
    <w:p w14:paraId="109B017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25951A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+ Request Leave ]              |</w:t>
      </w:r>
    </w:p>
    <w:p w14:paraId="64344CD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457431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My Requests ]                  |</w:t>
      </w:r>
    </w:p>
    <w:p w14:paraId="15A9C4C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  |</w:t>
      </w:r>
    </w:p>
    <w:p w14:paraId="2CEDCE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My Profile ]                   |</w:t>
      </w:r>
    </w:p>
    <w:p w14:paraId="3A28E1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+----------------------------------+</w:t>
      </w:r>
    </w:p>
    <w:p w14:paraId="4D61843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30CC4FF">
          <v:rect id="_x0000_i1159" style="width:0;height:1.5pt" o:hralign="center" o:hrstd="t" o:hr="t" fillcolor="#a0a0a0" stroked="f"/>
        </w:pict>
      </w:r>
    </w:p>
    <w:p w14:paraId="3119E8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AB — TESTING LAB</w:t>
      </w:r>
    </w:p>
    <w:p w14:paraId="4A0BA51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135. Why Test?</w:t>
      </w:r>
    </w:p>
    <w:p w14:paraId="3BC9879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 app that:</w:t>
      </w:r>
    </w:p>
    <w:p w14:paraId="3D63D86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Opens</w:t>
      </w:r>
    </w:p>
    <w:p w14:paraId="3A7240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is not necessarily:</w:t>
      </w:r>
    </w:p>
    <w:p w14:paraId="4C2396E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Working.</w:t>
      </w:r>
    </w:p>
    <w:p w14:paraId="0C61C7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must test business journeys.</w:t>
      </w:r>
    </w:p>
    <w:p w14:paraId="1E3FDA6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BEE49B9">
          <v:rect id="_x0000_i1160" style="width:0;height:1.5pt" o:hralign="center" o:hrstd="t" o:hr="t" fillcolor="#a0a0a0" stroked="f"/>
        </w:pict>
      </w:r>
    </w:p>
    <w:p w14:paraId="12A9FB8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136. Test 1 — Home</w:t>
      </w:r>
    </w:p>
    <w:p w14:paraId="1E2261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App.</w:t>
      </w:r>
    </w:p>
    <w:p w14:paraId="27F5CE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1BF10A2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 title appears</w:t>
      </w:r>
    </w:p>
    <w:p w14:paraId="0920197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Welcome appears</w:t>
      </w:r>
    </w:p>
    <w:p w14:paraId="2F7CEDA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Buttons visible</w:t>
      </w:r>
    </w:p>
    <w:p w14:paraId="66B4EA5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No obvious layout error</w:t>
      </w:r>
    </w:p>
    <w:p w14:paraId="458EF5E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F8F04F0">
          <v:rect id="_x0000_i1161" style="width:0;height:1.5pt" o:hralign="center" o:hrstd="t" o:hr="t" fillcolor="#a0a0a0" stroked="f"/>
        </w:pict>
      </w:r>
    </w:p>
    <w:p w14:paraId="187D7BA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137. Test 2 — My Requests</w:t>
      </w:r>
    </w:p>
    <w:p w14:paraId="20FCDD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Click:</w:t>
      </w:r>
    </w:p>
    <w:p w14:paraId="1FC3B37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My Requests</w:t>
      </w:r>
    </w:p>
    <w:p w14:paraId="31C793F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508396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Gallery appears</w:t>
      </w:r>
    </w:p>
    <w:p w14:paraId="634332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Existing Dataverse records appear</w:t>
      </w:r>
    </w:p>
    <w:p w14:paraId="23EFC8D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Back works</w:t>
      </w:r>
    </w:p>
    <w:p w14:paraId="40F8BCA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CBD5702">
          <v:rect id="_x0000_i1162" style="width:0;height:1.5pt" o:hralign="center" o:hrstd="t" o:hr="t" fillcolor="#a0a0a0" stroked="f"/>
        </w:pict>
      </w:r>
    </w:p>
    <w:p w14:paraId="2169C5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138. Test 3 — New Request</w:t>
      </w:r>
    </w:p>
    <w:p w14:paraId="71DB19F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Click:</w:t>
      </w:r>
    </w:p>
    <w:p w14:paraId="7D7F349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Leave</w:t>
      </w:r>
    </w:p>
    <w:p w14:paraId="1412C4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2F0B3AC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Empty Form opens</w:t>
      </w:r>
    </w:p>
    <w:p w14:paraId="5CD9B6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fields visible</w:t>
      </w:r>
    </w:p>
    <w:p w14:paraId="2733D76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System-controlled fields hidden</w:t>
      </w:r>
    </w:p>
    <w:p w14:paraId="0ADA868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6BFD040">
          <v:rect id="_x0000_i1163" style="width:0;height:1.5pt" o:hralign="center" o:hrstd="t" o:hr="t" fillcolor="#a0a0a0" stroked="f"/>
        </w:pict>
      </w:r>
    </w:p>
    <w:p w14:paraId="7C68685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139. Test 4 — Submit</w:t>
      </w:r>
    </w:p>
    <w:p w14:paraId="4C770C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Enter valid data.</w:t>
      </w:r>
    </w:p>
    <w:p w14:paraId="0E1CB90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Click:</w:t>
      </w:r>
    </w:p>
    <w:p w14:paraId="7EF4197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 Request</w:t>
      </w:r>
    </w:p>
    <w:p w14:paraId="7581B9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0CBF0A2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Record saved</w:t>
      </w:r>
    </w:p>
    <w:p w14:paraId="17F4940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Success notification</w:t>
      </w:r>
    </w:p>
    <w:p w14:paraId="1CE02DB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Navigation to My Requests</w:t>
      </w:r>
    </w:p>
    <w:p w14:paraId="5F47409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7A50FFF">
          <v:rect id="_x0000_i1164" style="width:0;height:1.5pt" o:hralign="center" o:hrstd="t" o:hr="t" fillcolor="#a0a0a0" stroked="f"/>
        </w:pict>
      </w:r>
    </w:p>
    <w:p w14:paraId="4B84C82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140. Test 5 — Details</w:t>
      </w:r>
    </w:p>
    <w:p w14:paraId="3FFF52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 newly created Request.</w:t>
      </w:r>
    </w:p>
    <w:p w14:paraId="411E9C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4E68D0B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Request appears</w:t>
      </w:r>
    </w:p>
    <w:p w14:paraId="261C1A9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dates</w:t>
      </w:r>
    </w:p>
    <w:p w14:paraId="1F3483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Leave Type</w:t>
      </w:r>
    </w:p>
    <w:p w14:paraId="3CAB2FA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Reason</w:t>
      </w:r>
    </w:p>
    <w:p w14:paraId="0E4FE3E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Status</w:t>
      </w:r>
    </w:p>
    <w:p w14:paraId="29E7AEC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263A74B">
          <v:rect id="_x0000_i1165" style="width:0;height:1.5pt" o:hralign="center" o:hrstd="t" o:hr="t" fillcolor="#a0a0a0" stroked="f"/>
        </w:pict>
      </w:r>
    </w:p>
    <w:p w14:paraId="3829AE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141. Test 6 — Cancel</w:t>
      </w:r>
    </w:p>
    <w:p w14:paraId="321F62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New Request.</w:t>
      </w:r>
    </w:p>
    <w:p w14:paraId="79246D1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Enter:</w:t>
      </w:r>
    </w:p>
    <w:p w14:paraId="05797FD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Reason:</w:t>
      </w:r>
    </w:p>
    <w:p w14:paraId="21294F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 should not be saved</w:t>
      </w:r>
    </w:p>
    <w:p w14:paraId="48ED84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Select:</w:t>
      </w:r>
    </w:p>
    <w:p w14:paraId="5B0CB7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Cancel.</w:t>
      </w:r>
    </w:p>
    <w:p w14:paraId="11D5E8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New Request again.</w:t>
      </w:r>
    </w:p>
    <w:p w14:paraId="564BEE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3A0DFEF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abandoned value should not remain if Form reset/navigation is correctly configured.</w:t>
      </w:r>
    </w:p>
    <w:p w14:paraId="45FAFBD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415B32E">
          <v:rect id="_x0000_i1166" style="width:0;height:1.5pt" o:hralign="center" o:hrstd="t" o:hr="t" fillcolor="#a0a0a0" stroked="f"/>
        </w:pict>
      </w:r>
    </w:p>
    <w:p w14:paraId="489CEE4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142. Test Results Template</w:t>
      </w:r>
    </w:p>
    <w:p w14:paraId="476D0A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665"/>
        <w:gridCol w:w="1062"/>
        <w:gridCol w:w="930"/>
      </w:tblGrid>
      <w:tr w:rsidR="008E4161" w:rsidRPr="008E4161" w14:paraId="5C102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6F1FC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FEE3552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08096C1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0244FA5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Pass?</w:t>
            </w:r>
          </w:p>
        </w:tc>
      </w:tr>
      <w:tr w:rsidR="008E4161" w:rsidRPr="008E4161" w14:paraId="2BA9A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724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Home opens</w:t>
            </w:r>
          </w:p>
        </w:tc>
        <w:tc>
          <w:tcPr>
            <w:tcW w:w="0" w:type="auto"/>
            <w:vAlign w:val="center"/>
            <w:hideMark/>
          </w:tcPr>
          <w:p w14:paraId="5EDC78E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Home screen</w:t>
            </w:r>
          </w:p>
        </w:tc>
        <w:tc>
          <w:tcPr>
            <w:tcW w:w="0" w:type="auto"/>
            <w:vAlign w:val="center"/>
            <w:hideMark/>
          </w:tcPr>
          <w:p w14:paraId="4B1682BE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9A28A8A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4274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7CC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My Requests opens</w:t>
            </w:r>
          </w:p>
        </w:tc>
        <w:tc>
          <w:tcPr>
            <w:tcW w:w="0" w:type="auto"/>
            <w:vAlign w:val="center"/>
            <w:hideMark/>
          </w:tcPr>
          <w:p w14:paraId="044FEDA2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095C25B0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1E8F81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7C75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FDEA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Data loads</w:t>
            </w:r>
          </w:p>
        </w:tc>
        <w:tc>
          <w:tcPr>
            <w:tcW w:w="0" w:type="auto"/>
            <w:vAlign w:val="center"/>
            <w:hideMark/>
          </w:tcPr>
          <w:p w14:paraId="1CB4FFA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Requests appear</w:t>
            </w:r>
          </w:p>
        </w:tc>
        <w:tc>
          <w:tcPr>
            <w:tcW w:w="0" w:type="auto"/>
            <w:vAlign w:val="center"/>
            <w:hideMark/>
          </w:tcPr>
          <w:p w14:paraId="66C191D9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B05114B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283D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B8B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New Request opens</w:t>
            </w:r>
          </w:p>
        </w:tc>
        <w:tc>
          <w:tcPr>
            <w:tcW w:w="0" w:type="auto"/>
            <w:vAlign w:val="center"/>
            <w:hideMark/>
          </w:tcPr>
          <w:p w14:paraId="4484552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Blank form</w:t>
            </w:r>
          </w:p>
        </w:tc>
        <w:tc>
          <w:tcPr>
            <w:tcW w:w="0" w:type="auto"/>
            <w:vAlign w:val="center"/>
            <w:hideMark/>
          </w:tcPr>
          <w:p w14:paraId="23C422CC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677AD39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20DA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DFB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Submit works</w:t>
            </w:r>
          </w:p>
        </w:tc>
        <w:tc>
          <w:tcPr>
            <w:tcW w:w="0" w:type="auto"/>
            <w:vAlign w:val="center"/>
            <w:hideMark/>
          </w:tcPr>
          <w:p w14:paraId="44138E6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Record created</w:t>
            </w:r>
          </w:p>
        </w:tc>
        <w:tc>
          <w:tcPr>
            <w:tcW w:w="0" w:type="auto"/>
            <w:vAlign w:val="center"/>
            <w:hideMark/>
          </w:tcPr>
          <w:p w14:paraId="3D4C0F51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9F46BD9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0574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7EB7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Success appears</w:t>
            </w:r>
          </w:p>
        </w:tc>
        <w:tc>
          <w:tcPr>
            <w:tcW w:w="0" w:type="auto"/>
            <w:vAlign w:val="center"/>
            <w:hideMark/>
          </w:tcPr>
          <w:p w14:paraId="151E10F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D7DAF71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9C0687B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2D57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848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Details works</w:t>
            </w:r>
          </w:p>
        </w:tc>
        <w:tc>
          <w:tcPr>
            <w:tcW w:w="0" w:type="auto"/>
            <w:vAlign w:val="center"/>
            <w:hideMark/>
          </w:tcPr>
          <w:p w14:paraId="35B9C91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Correct record</w:t>
            </w:r>
          </w:p>
        </w:tc>
        <w:tc>
          <w:tcPr>
            <w:tcW w:w="0" w:type="auto"/>
            <w:vAlign w:val="center"/>
            <w:hideMark/>
          </w:tcPr>
          <w:p w14:paraId="336565D5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4005F5D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2750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8E32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Back works</w:t>
            </w:r>
          </w:p>
        </w:tc>
        <w:tc>
          <w:tcPr>
            <w:tcW w:w="0" w:type="auto"/>
            <w:vAlign w:val="center"/>
            <w:hideMark/>
          </w:tcPr>
          <w:p w14:paraId="78C7BCD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Previous screen</w:t>
            </w:r>
          </w:p>
        </w:tc>
        <w:tc>
          <w:tcPr>
            <w:tcW w:w="0" w:type="auto"/>
            <w:vAlign w:val="center"/>
            <w:hideMark/>
          </w:tcPr>
          <w:p w14:paraId="21A4C2E0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8D4D089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  <w:tr w:rsidR="008E4161" w:rsidRPr="008E4161" w14:paraId="7A0D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F63C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lastRenderedPageBreak/>
              <w:t>Cancel works</w:t>
            </w:r>
          </w:p>
        </w:tc>
        <w:tc>
          <w:tcPr>
            <w:tcW w:w="0" w:type="auto"/>
            <w:vAlign w:val="center"/>
            <w:hideMark/>
          </w:tcPr>
          <w:p w14:paraId="077735B7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Unsaved data discarded</w:t>
            </w:r>
          </w:p>
        </w:tc>
        <w:tc>
          <w:tcPr>
            <w:tcW w:w="0" w:type="auto"/>
            <w:vAlign w:val="center"/>
            <w:hideMark/>
          </w:tcPr>
          <w:p w14:paraId="03545FC3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EA6ABE" w14:textId="77777777" w:rsidR="008E4161" w:rsidRPr="008E4161" w:rsidRDefault="008E4161" w:rsidP="008E4161">
            <w:pPr>
              <w:rPr>
                <w:sz w:val="32"/>
                <w:szCs w:val="32"/>
              </w:rPr>
            </w:pPr>
          </w:p>
        </w:tc>
      </w:tr>
    </w:tbl>
    <w:p w14:paraId="03BC9C2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F879166">
          <v:rect id="_x0000_i1167" style="width:0;height:1.5pt" o:hralign="center" o:hrstd="t" o:hr="t" fillcolor="#a0a0a0" stroked="f"/>
        </w:pict>
      </w:r>
    </w:p>
    <w:p w14:paraId="75BF0C2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AC — COMMON ERRORS</w:t>
      </w:r>
    </w:p>
    <w:p w14:paraId="3D43519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143. Error 1 — Gallery Shows No Records</w:t>
      </w:r>
    </w:p>
    <w:p w14:paraId="5A9F25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268143F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Items formula</w:t>
      </w:r>
    </w:p>
    <w:p w14:paraId="481901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Should reference:</w:t>
      </w:r>
    </w:p>
    <w:p w14:paraId="024EAF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1FACDC8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environment?</w:t>
      </w:r>
    </w:p>
    <w:p w14:paraId="459467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source added?</w:t>
      </w:r>
    </w:p>
    <w:p w14:paraId="694DEFC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Records exist?</w:t>
      </w:r>
    </w:p>
    <w:p w14:paraId="6DF406A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User has Dataverse access?</w:t>
      </w:r>
    </w:p>
    <w:p w14:paraId="45AFDC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 connection valid?</w:t>
      </w:r>
    </w:p>
    <w:p w14:paraId="06BD588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EE1DDE8">
          <v:rect id="_x0000_i1168" style="width:0;height:1.5pt" o:hralign="center" o:hrstd="t" o:hr="t" fillcolor="#a0a0a0" stroked="f"/>
        </w:pict>
      </w:r>
    </w:p>
    <w:p w14:paraId="28FA40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144. Error 2 — Table Name Has Red Underline</w:t>
      </w:r>
    </w:p>
    <w:p w14:paraId="239AD1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Possible:</w:t>
      </w:r>
    </w:p>
    <w:p w14:paraId="0572FE55" w14:textId="77777777" w:rsidR="008E4161" w:rsidRPr="008E4161" w:rsidRDefault="008E4161">
      <w:pPr>
        <w:numPr>
          <w:ilvl w:val="0"/>
          <w:numId w:val="15"/>
        </w:numPr>
        <w:rPr>
          <w:sz w:val="32"/>
          <w:szCs w:val="32"/>
        </w:rPr>
      </w:pPr>
      <w:r w:rsidRPr="008E4161">
        <w:rPr>
          <w:sz w:val="32"/>
          <w:szCs w:val="32"/>
        </w:rPr>
        <w:t>Data source not connected</w:t>
      </w:r>
    </w:p>
    <w:p w14:paraId="2793C8F0" w14:textId="77777777" w:rsidR="008E4161" w:rsidRPr="008E4161" w:rsidRDefault="008E4161">
      <w:pPr>
        <w:numPr>
          <w:ilvl w:val="0"/>
          <w:numId w:val="15"/>
        </w:numPr>
        <w:rPr>
          <w:sz w:val="32"/>
          <w:szCs w:val="32"/>
        </w:rPr>
      </w:pPr>
      <w:r w:rsidRPr="008E4161">
        <w:rPr>
          <w:sz w:val="32"/>
          <w:szCs w:val="32"/>
        </w:rPr>
        <w:t>Incorrect table display name</w:t>
      </w:r>
    </w:p>
    <w:p w14:paraId="6B9072A8" w14:textId="77777777" w:rsidR="008E4161" w:rsidRPr="008E4161" w:rsidRDefault="008E4161">
      <w:pPr>
        <w:numPr>
          <w:ilvl w:val="0"/>
          <w:numId w:val="15"/>
        </w:numPr>
        <w:rPr>
          <w:sz w:val="32"/>
          <w:szCs w:val="32"/>
        </w:rPr>
      </w:pPr>
      <w:r w:rsidRPr="008E4161">
        <w:rPr>
          <w:sz w:val="32"/>
          <w:szCs w:val="32"/>
        </w:rPr>
        <w:t>Formula manually typed incorrectly</w:t>
      </w:r>
    </w:p>
    <w:p w14:paraId="1F8B7E3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Solution:</w:t>
      </w:r>
    </w:p>
    <w:p w14:paraId="457595B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Use:</w:t>
      </w:r>
    </w:p>
    <w:p w14:paraId="4AFE4F5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Power Fx IntelliSense</w:t>
      </w:r>
    </w:p>
    <w:p w14:paraId="1937D5F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instead of guessing table names.</w:t>
      </w:r>
    </w:p>
    <w:p w14:paraId="0E173DA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0ADDAE">
          <v:rect id="_x0000_i1169" style="width:0;height:1.5pt" o:hralign="center" o:hrstd="t" o:hr="t" fillcolor="#a0a0a0" stroked="f"/>
        </w:pict>
      </w:r>
    </w:p>
    <w:p w14:paraId="2CA4942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145. Error 3 — Form Shows "No Item to Display"</w:t>
      </w:r>
    </w:p>
    <w:p w14:paraId="40D51C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4AB03D2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Is it a Display Form?</w:t>
      </w:r>
    </w:p>
    <w:p w14:paraId="66275D9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Is Item configured?</w:t>
      </w:r>
    </w:p>
    <w:p w14:paraId="0F3EEBF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Request Details:</w:t>
      </w:r>
    </w:p>
    <w:p w14:paraId="7BEFF2D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galLeaveRequests.Selected</w:t>
      </w:r>
    </w:p>
    <w:p w14:paraId="3F4524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must identify an existing record.</w:t>
      </w:r>
    </w:p>
    <w:p w14:paraId="5A85459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DE7323A">
          <v:rect id="_x0000_i1170" style="width:0;height:1.5pt" o:hralign="center" o:hrstd="t" o:hr="t" fillcolor="#a0a0a0" stroked="f"/>
        </w:pict>
      </w:r>
    </w:p>
    <w:p w14:paraId="45CA97A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146. Error 4 — New Form Shows Existing Record</w:t>
      </w:r>
    </w:p>
    <w:p w14:paraId="0828C2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Possible:</w:t>
      </w:r>
    </w:p>
    <w:p w14:paraId="1EBC6FB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You navigated without:</w:t>
      </w:r>
    </w:p>
    <w:p w14:paraId="3E17A1A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2BA1E8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Fix New Request button:</w:t>
      </w:r>
    </w:p>
    <w:p w14:paraId="7D55C68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NewForm(frmLeaveRequest);</w:t>
      </w:r>
    </w:p>
    <w:p w14:paraId="5EAD958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444F86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scrNewRequest,</w:t>
      </w:r>
    </w:p>
    <w:p w14:paraId="39E62BD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4E2CC22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262227D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97EC8FD">
          <v:rect id="_x0000_i1171" style="width:0;height:1.5pt" o:hralign="center" o:hrstd="t" o:hr="t" fillcolor="#a0a0a0" stroked="f"/>
        </w:pict>
      </w:r>
    </w:p>
    <w:p w14:paraId="075F47B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147. Error 5 — Submit Doesn't Save</w:t>
      </w:r>
    </w:p>
    <w:p w14:paraId="6D4FCEF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29C3A12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DataSource</w:t>
      </w:r>
    </w:p>
    <w:p w14:paraId="5109999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Required fields</w:t>
      </w:r>
    </w:p>
    <w:p w14:paraId="785673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 security</w:t>
      </w:r>
    </w:p>
    <w:p w14:paraId="2791257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validation</w:t>
      </w:r>
    </w:p>
    <w:p w14:paraId="065702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Business Rule errors</w:t>
      </w:r>
    </w:p>
    <w:p w14:paraId="5303D76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Form.OnFailure</w:t>
      </w:r>
    </w:p>
    <w:p w14:paraId="556C384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Connection</w:t>
      </w:r>
    </w:p>
    <w:p w14:paraId="33B8DBA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FF17DBB">
          <v:rect id="_x0000_i1172" style="width:0;height:1.5pt" o:hralign="center" o:hrstd="t" o:hr="t" fillcolor="#a0a0a0" stroked="f"/>
        </w:pict>
      </w:r>
    </w:p>
    <w:p w14:paraId="55CF95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148. Error 6 — Form Shows Fields Employees Shouldn't Edit</w:t>
      </w:r>
    </w:p>
    <w:p w14:paraId="179E5EB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Open:</w:t>
      </w:r>
    </w:p>
    <w:p w14:paraId="31A48CD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Fields</w:t>
      </w:r>
    </w:p>
    <w:p w14:paraId="10BBDF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Remove:</w:t>
      </w:r>
    </w:p>
    <w:p w14:paraId="1273A7CF" w14:textId="77777777" w:rsidR="008E4161" w:rsidRPr="008E4161" w:rsidRDefault="008E4161">
      <w:pPr>
        <w:numPr>
          <w:ilvl w:val="0"/>
          <w:numId w:val="16"/>
        </w:numPr>
        <w:rPr>
          <w:sz w:val="32"/>
          <w:szCs w:val="32"/>
        </w:rPr>
      </w:pPr>
      <w:r w:rsidRPr="008E4161">
        <w:rPr>
          <w:sz w:val="32"/>
          <w:szCs w:val="32"/>
        </w:rPr>
        <w:t>Status</w:t>
      </w:r>
    </w:p>
    <w:p w14:paraId="79F96133" w14:textId="77777777" w:rsidR="008E4161" w:rsidRPr="008E4161" w:rsidRDefault="008E4161">
      <w:pPr>
        <w:numPr>
          <w:ilvl w:val="0"/>
          <w:numId w:val="16"/>
        </w:numPr>
        <w:rPr>
          <w:sz w:val="32"/>
          <w:szCs w:val="32"/>
        </w:rPr>
      </w:pPr>
      <w:r w:rsidRPr="008E4161">
        <w:rPr>
          <w:sz w:val="32"/>
          <w:szCs w:val="32"/>
        </w:rPr>
        <w:t>Manager Comment</w:t>
      </w:r>
    </w:p>
    <w:p w14:paraId="6F12D9C9" w14:textId="77777777" w:rsidR="008E4161" w:rsidRPr="008E4161" w:rsidRDefault="008E4161">
      <w:pPr>
        <w:numPr>
          <w:ilvl w:val="0"/>
          <w:numId w:val="16"/>
        </w:numPr>
        <w:rPr>
          <w:sz w:val="32"/>
          <w:szCs w:val="32"/>
        </w:rPr>
      </w:pPr>
      <w:r w:rsidRPr="008E4161">
        <w:rPr>
          <w:sz w:val="32"/>
          <w:szCs w:val="32"/>
        </w:rPr>
        <w:t>HR Comment</w:t>
      </w:r>
    </w:p>
    <w:p w14:paraId="4139E264" w14:textId="77777777" w:rsidR="008E4161" w:rsidRPr="008E4161" w:rsidRDefault="008E4161">
      <w:pPr>
        <w:numPr>
          <w:ilvl w:val="0"/>
          <w:numId w:val="16"/>
        </w:numPr>
        <w:rPr>
          <w:sz w:val="32"/>
          <w:szCs w:val="32"/>
        </w:rPr>
      </w:pPr>
      <w:r w:rsidRPr="008E4161">
        <w:rPr>
          <w:sz w:val="32"/>
          <w:szCs w:val="32"/>
        </w:rPr>
        <w:t>System-generated Request Number</w:t>
      </w:r>
    </w:p>
    <w:p w14:paraId="64AEDF3B" w14:textId="77777777" w:rsidR="008E4161" w:rsidRPr="008E4161" w:rsidRDefault="008E4161">
      <w:pPr>
        <w:numPr>
          <w:ilvl w:val="0"/>
          <w:numId w:val="16"/>
        </w:numPr>
        <w:rPr>
          <w:sz w:val="32"/>
          <w:szCs w:val="32"/>
        </w:rPr>
      </w:pPr>
      <w:r w:rsidRPr="008E4161">
        <w:rPr>
          <w:sz w:val="32"/>
          <w:szCs w:val="32"/>
        </w:rPr>
        <w:t>Calculated Number of Days</w:t>
      </w:r>
    </w:p>
    <w:p w14:paraId="23B6D0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solve it by telling students:</w:t>
      </w:r>
    </w:p>
    <w:p w14:paraId="376A62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Just don't touch them.</w:t>
      </w:r>
    </w:p>
    <w:p w14:paraId="074BB6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Design the application correctly.</w:t>
      </w:r>
    </w:p>
    <w:p w14:paraId="7EA98D6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E715763">
          <v:rect id="_x0000_i1173" style="width:0;height:1.5pt" o:hralign="center" o:hrstd="t" o:hr="t" fillcolor="#a0a0a0" stroked="f"/>
        </w:pict>
      </w:r>
    </w:p>
    <w:p w14:paraId="49A2CF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149. Error 7 — Navigation Doesn't Work</w:t>
      </w:r>
    </w:p>
    <w:p w14:paraId="0610C9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4D107D5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screen name</w:t>
      </w:r>
    </w:p>
    <w:p w14:paraId="0CA439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Formula is on OnSelect</w:t>
      </w:r>
    </w:p>
    <w:p w14:paraId="13319E3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No Power Fx syntax error</w:t>
      </w:r>
    </w:p>
    <w:p w14:paraId="71900A1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Screen exists</w:t>
      </w:r>
    </w:p>
    <w:p w14:paraId="3DDFC0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4BF6B43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526CFC0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not:</w:t>
      </w:r>
    </w:p>
    <w:p w14:paraId="3A0D3BA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scrMyRequests</w:t>
      </w:r>
    </w:p>
    <w:p w14:paraId="28B789A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by itself on Button.OnSelect.</w:t>
      </w:r>
    </w:p>
    <w:p w14:paraId="2429C1A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D322C88">
          <v:rect id="_x0000_i1174" style="width:0;height:1.5pt" o:hralign="center" o:hrstd="t" o:hr="t" fillcolor="#a0a0a0" stroked="f"/>
        </w:pict>
      </w:r>
    </w:p>
    <w:p w14:paraId="70F653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150. Error 8 — Wrong Request Opens</w:t>
      </w:r>
    </w:p>
    <w:p w14:paraId="34EDFB5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28D008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frmRequestDetails.Item</w:t>
      </w:r>
    </w:p>
    <w:p w14:paraId="4FD3C2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Expected:</w:t>
      </w:r>
    </w:p>
    <w:p w14:paraId="09EA1D7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galLeaveRequests.Selected</w:t>
      </w:r>
    </w:p>
    <w:p w14:paraId="75796BD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Also verify the selected Gallery item actually triggers navigation.</w:t>
      </w:r>
    </w:p>
    <w:p w14:paraId="4E2B22D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8E346C2">
          <v:rect id="_x0000_i1175" style="width:0;height:1.5pt" o:hralign="center" o:hrstd="t" o:hr="t" fillcolor="#a0a0a0" stroked="f"/>
        </w:pict>
      </w:r>
    </w:p>
    <w:p w14:paraId="67E4AF8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151. Error 9 — Cancel Leaves Old Data</w:t>
      </w:r>
    </w:p>
    <w:p w14:paraId="4B2EBF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Check:</w:t>
      </w:r>
    </w:p>
    <w:p w14:paraId="5B86114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ResetForm(frmLeaveRequest);</w:t>
      </w:r>
    </w:p>
    <w:p w14:paraId="4150FE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5B35A4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rather than only:</w:t>
      </w:r>
    </w:p>
    <w:p w14:paraId="33E559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00AD3E3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21E42F1">
          <v:rect id="_x0000_i1176" style="width:0;height:1.5pt" o:hralign="center" o:hrstd="t" o:hr="t" fillcolor="#a0a0a0" stroked="f"/>
        </w:pict>
      </w:r>
    </w:p>
    <w:p w14:paraId="1137FEE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152. Error 10 — Student Cannot Create App</w:t>
      </w:r>
    </w:p>
    <w:p w14:paraId="2C3A85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Possible:</w:t>
      </w:r>
    </w:p>
    <w:p w14:paraId="5C173A29" w14:textId="77777777" w:rsidR="008E4161" w:rsidRPr="008E4161" w:rsidRDefault="008E4161">
      <w:pPr>
        <w:numPr>
          <w:ilvl w:val="0"/>
          <w:numId w:val="17"/>
        </w:numPr>
        <w:rPr>
          <w:sz w:val="32"/>
          <w:szCs w:val="32"/>
        </w:rPr>
      </w:pPr>
      <w:r w:rsidRPr="008E4161">
        <w:rPr>
          <w:sz w:val="32"/>
          <w:szCs w:val="32"/>
        </w:rPr>
        <w:t>Wrong environment</w:t>
      </w:r>
    </w:p>
    <w:p w14:paraId="021F1EC9" w14:textId="77777777" w:rsidR="008E4161" w:rsidRPr="008E4161" w:rsidRDefault="008E4161">
      <w:pPr>
        <w:numPr>
          <w:ilvl w:val="0"/>
          <w:numId w:val="17"/>
        </w:numPr>
        <w:rPr>
          <w:sz w:val="32"/>
          <w:szCs w:val="32"/>
        </w:rPr>
      </w:pPr>
      <w:r w:rsidRPr="008E4161">
        <w:rPr>
          <w:sz w:val="32"/>
          <w:szCs w:val="32"/>
        </w:rPr>
        <w:t>Insufficient maker permissions</w:t>
      </w:r>
    </w:p>
    <w:p w14:paraId="7EECC5C1" w14:textId="77777777" w:rsidR="008E4161" w:rsidRPr="008E4161" w:rsidRDefault="008E4161">
      <w:pPr>
        <w:numPr>
          <w:ilvl w:val="0"/>
          <w:numId w:val="17"/>
        </w:numPr>
        <w:rPr>
          <w:sz w:val="32"/>
          <w:szCs w:val="32"/>
        </w:rPr>
      </w:pPr>
      <w:r w:rsidRPr="008E4161">
        <w:rPr>
          <w:sz w:val="32"/>
          <w:szCs w:val="32"/>
        </w:rPr>
        <w:t>Licensing/access issue</w:t>
      </w:r>
    </w:p>
    <w:p w14:paraId="5C6B7A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Current Microsoft guidance requires suitable maker permission for creating Canvas Apps in the target environment.</w:t>
      </w:r>
    </w:p>
    <w:p w14:paraId="2257793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DFACF73">
          <v:rect id="_x0000_i1177" style="width:0;height:1.5pt" o:hralign="center" o:hrstd="t" o:hr="t" fillcolor="#a0a0a0" stroked="f"/>
        </w:pict>
      </w:r>
    </w:p>
    <w:p w14:paraId="10D2FA4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AD — APP QUALITY REVIEW</w:t>
      </w:r>
    </w:p>
    <w:p w14:paraId="08D7EC2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153. Functionality Before Beauty</w:t>
      </w:r>
    </w:p>
    <w:p w14:paraId="5E8A77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Teach:</w:t>
      </w:r>
    </w:p>
    <w:p w14:paraId="010E5E4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First make it work.</w:t>
      </w:r>
    </w:p>
    <w:p w14:paraId="1F434C7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73DA45E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Make it clear.</w:t>
      </w:r>
    </w:p>
    <w:p w14:paraId="17B99DB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46E4DE2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Make it beautiful.</w:t>
      </w:r>
    </w:p>
    <w:p w14:paraId="552A97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Poor priority:</w:t>
      </w:r>
    </w:p>
    <w:p w14:paraId="5E14C1D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2 hours choosing colors</w:t>
      </w:r>
    </w:p>
    <w:p w14:paraId="5D5DFAA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0 working Submit button</w:t>
      </w:r>
    </w:p>
    <w:p w14:paraId="79668B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Better:</w:t>
      </w:r>
    </w:p>
    <w:p w14:paraId="6E13BF9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Working navigation</w:t>
      </w:r>
    </w:p>
    <w:p w14:paraId="06AA0DA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Working Gallery</w:t>
      </w:r>
    </w:p>
    <w:p w14:paraId="44DA74A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Working Form</w:t>
      </w:r>
    </w:p>
    <w:p w14:paraId="0BB9A18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Working save</w:t>
      </w:r>
    </w:p>
    <w:p w14:paraId="6B768BB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 visual improvement</w:t>
      </w:r>
    </w:p>
    <w:p w14:paraId="3DDBA76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9F53597">
          <v:rect id="_x0000_i1178" style="width:0;height:1.5pt" o:hralign="center" o:hrstd="t" o:hr="t" fillcolor="#a0a0a0" stroked="f"/>
        </w:pict>
      </w:r>
    </w:p>
    <w:p w14:paraId="2EB1064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154. User Experience Questions</w:t>
      </w:r>
    </w:p>
    <w:p w14:paraId="584AF4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every screen ask:</w:t>
      </w:r>
    </w:p>
    <w:p w14:paraId="4E8E59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is this screen for?</w:t>
      </w:r>
    </w:p>
    <w:p w14:paraId="461D8CE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should the user do next?</w:t>
      </w:r>
    </w:p>
    <w:p w14:paraId="76B35A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Is the primary action obvious?</w:t>
      </w:r>
    </w:p>
    <w:p w14:paraId="59A97F4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 the user return?</w:t>
      </w:r>
    </w:p>
    <w:p w14:paraId="5683984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Is unnecessary information removed?</w:t>
      </w:r>
    </w:p>
    <w:p w14:paraId="117600C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F1587EC">
          <v:rect id="_x0000_i1179" style="width:0;height:1.5pt" o:hralign="center" o:hrstd="t" o:hr="t" fillcolor="#a0a0a0" stroked="f"/>
        </w:pict>
      </w:r>
    </w:p>
    <w:p w14:paraId="7708F7C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155. Home Screen Question</w:t>
      </w:r>
    </w:p>
    <w:p w14:paraId="2E17A36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the most important employee action?</w:t>
      </w:r>
    </w:p>
    <w:p w14:paraId="5BE4932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AED95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Request Leave.</w:t>
      </w:r>
    </w:p>
    <w:p w14:paraId="377C37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Therefore:</w:t>
      </w:r>
    </w:p>
    <w:p w14:paraId="335C401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Request Leave button should be easy to find.</w:t>
      </w:r>
    </w:p>
    <w:p w14:paraId="7512736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80C26B4">
          <v:rect id="_x0000_i1180" style="width:0;height:1.5pt" o:hralign="center" o:hrstd="t" o:hr="t" fillcolor="#a0a0a0" stroked="f"/>
        </w:pict>
      </w:r>
    </w:p>
    <w:p w14:paraId="5FE3706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156. My Requests Question</w:t>
      </w:r>
    </w:p>
    <w:p w14:paraId="335CA5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the purpose?</w:t>
      </w:r>
    </w:p>
    <w:p w14:paraId="045500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C07FF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Allow employees to:</w:t>
      </w:r>
    </w:p>
    <w:p w14:paraId="69EC7D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Find and review requests.</w:t>
      </w:r>
    </w:p>
    <w:p w14:paraId="3086AD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 we display the list.</w:t>
      </w:r>
    </w:p>
    <w:p w14:paraId="39C457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Tomorrow we will improve:</w:t>
      </w:r>
    </w:p>
    <w:p w14:paraId="3C5F6390" w14:textId="77777777" w:rsidR="008E4161" w:rsidRPr="008E4161" w:rsidRDefault="008E4161">
      <w:pPr>
        <w:numPr>
          <w:ilvl w:val="0"/>
          <w:numId w:val="18"/>
        </w:numPr>
        <w:rPr>
          <w:sz w:val="32"/>
          <w:szCs w:val="32"/>
        </w:rPr>
      </w:pPr>
      <w:r w:rsidRPr="008E4161">
        <w:rPr>
          <w:sz w:val="32"/>
          <w:szCs w:val="32"/>
        </w:rPr>
        <w:t>Search</w:t>
      </w:r>
    </w:p>
    <w:p w14:paraId="327B4CA7" w14:textId="77777777" w:rsidR="008E4161" w:rsidRPr="008E4161" w:rsidRDefault="008E4161">
      <w:pPr>
        <w:numPr>
          <w:ilvl w:val="0"/>
          <w:numId w:val="18"/>
        </w:numPr>
        <w:rPr>
          <w:sz w:val="32"/>
          <w:szCs w:val="32"/>
        </w:rPr>
      </w:pPr>
      <w:r w:rsidRPr="008E4161">
        <w:rPr>
          <w:sz w:val="32"/>
          <w:szCs w:val="32"/>
        </w:rPr>
        <w:t>Filter</w:t>
      </w:r>
    </w:p>
    <w:p w14:paraId="3F386521" w14:textId="77777777" w:rsidR="008E4161" w:rsidRPr="008E4161" w:rsidRDefault="008E4161">
      <w:pPr>
        <w:numPr>
          <w:ilvl w:val="0"/>
          <w:numId w:val="18"/>
        </w:numPr>
        <w:rPr>
          <w:sz w:val="32"/>
          <w:szCs w:val="32"/>
        </w:rPr>
      </w:pPr>
      <w:r w:rsidRPr="008E4161">
        <w:rPr>
          <w:sz w:val="32"/>
          <w:szCs w:val="32"/>
        </w:rPr>
        <w:t>Sort</w:t>
      </w:r>
    </w:p>
    <w:p w14:paraId="718C813F" w14:textId="77777777" w:rsidR="008E4161" w:rsidRPr="008E4161" w:rsidRDefault="008E4161">
      <w:pPr>
        <w:numPr>
          <w:ilvl w:val="0"/>
          <w:numId w:val="18"/>
        </w:numPr>
        <w:rPr>
          <w:sz w:val="32"/>
          <w:szCs w:val="32"/>
        </w:rPr>
      </w:pPr>
      <w:r w:rsidRPr="008E4161">
        <w:rPr>
          <w:sz w:val="32"/>
          <w:szCs w:val="32"/>
        </w:rPr>
        <w:t>Empty states</w:t>
      </w:r>
    </w:p>
    <w:p w14:paraId="36473B0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535832F">
          <v:rect id="_x0000_i1181" style="width:0;height:1.5pt" o:hralign="center" o:hrstd="t" o:hr="t" fillcolor="#a0a0a0" stroked="f"/>
        </w:pict>
      </w:r>
    </w:p>
    <w:p w14:paraId="65B17A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157. New Request Question</w:t>
      </w:r>
    </w:p>
    <w:p w14:paraId="64C6A79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the purpose?</w:t>
      </w:r>
    </w:p>
    <w:p w14:paraId="3417907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70CF0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Create a Leave Request.</w:t>
      </w:r>
    </w:p>
    <w:p w14:paraId="168499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Therefore:</w:t>
      </w:r>
    </w:p>
    <w:p w14:paraId="77FEF42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display unrelated administrative fields.</w:t>
      </w:r>
    </w:p>
    <w:p w14:paraId="0AE9DBF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0F679F8">
          <v:rect id="_x0000_i1182" style="width:0;height:1.5pt" o:hralign="center" o:hrstd="t" o:hr="t" fillcolor="#a0a0a0" stroked="f"/>
        </w:pict>
      </w:r>
    </w:p>
    <w:p w14:paraId="48A8F53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158. Details Question</w:t>
      </w:r>
    </w:p>
    <w:p w14:paraId="14D502D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the purpose?</w:t>
      </w:r>
    </w:p>
    <w:p w14:paraId="4ADA0E1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A5ADC4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Understand one request.</w:t>
      </w:r>
    </w:p>
    <w:p w14:paraId="7AC230F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Therefore:</w:t>
      </w:r>
    </w:p>
    <w:p w14:paraId="06DC65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Show:</w:t>
      </w:r>
    </w:p>
    <w:p w14:paraId="502F5C62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What leave?</w:t>
      </w:r>
    </w:p>
    <w:p w14:paraId="43F7F6DD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When?</w:t>
      </w:r>
    </w:p>
    <w:p w14:paraId="1AC65F45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How many days?</w:t>
      </w:r>
    </w:p>
    <w:p w14:paraId="47418B85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Why?</w:t>
      </w:r>
    </w:p>
    <w:p w14:paraId="389242A9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Status?</w:t>
      </w:r>
    </w:p>
    <w:p w14:paraId="5E1422F6" w14:textId="77777777" w:rsidR="008E4161" w:rsidRPr="008E4161" w:rsidRDefault="008E4161">
      <w:pPr>
        <w:numPr>
          <w:ilvl w:val="0"/>
          <w:numId w:val="19"/>
        </w:numPr>
        <w:rPr>
          <w:sz w:val="32"/>
          <w:szCs w:val="32"/>
        </w:rPr>
      </w:pPr>
      <w:r w:rsidRPr="008E4161">
        <w:rPr>
          <w:sz w:val="32"/>
          <w:szCs w:val="32"/>
        </w:rPr>
        <w:t>Manager feedback?</w:t>
      </w:r>
    </w:p>
    <w:p w14:paraId="458E21D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AB1D50A">
          <v:rect id="_x0000_i1183" style="width:0;height:1.5pt" o:hralign="center" o:hrstd="t" o:hr="t" fillcolor="#a0a0a0" stroked="f"/>
        </w:pict>
      </w:r>
    </w:p>
    <w:p w14:paraId="78B5133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AE — SECURITY REVIEW</w:t>
      </w:r>
    </w:p>
    <w:p w14:paraId="55AF043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159. Important Security Question</w:t>
      </w:r>
    </w:p>
    <w:p w14:paraId="364186B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Suppose we hide:</w:t>
      </w:r>
    </w:p>
    <w:p w14:paraId="0ADA51C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</w:t>
      </w:r>
    </w:p>
    <w:p w14:paraId="747F3E3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from the New Request Form.</w:t>
      </w:r>
    </w:p>
    <w:p w14:paraId="5081B8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Does that prevent an Employee from modifying Status using every possible Dataverse client?</w:t>
      </w:r>
    </w:p>
    <w:p w14:paraId="1B9FBE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5A4AD8C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No.</w:t>
      </w:r>
    </w:p>
    <w:p w14:paraId="046B45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Removing the field improves:</w:t>
      </w:r>
    </w:p>
    <w:p w14:paraId="224C84D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User Experience.</w:t>
      </w:r>
    </w:p>
    <w:p w14:paraId="6C91D93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 security/business logic provides:</w:t>
      </w:r>
    </w:p>
    <w:p w14:paraId="3247F9E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 protection.</w:t>
      </w:r>
    </w:p>
    <w:p w14:paraId="0E4A55B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346D871">
          <v:rect id="_x0000_i1184" style="width:0;height:1.5pt" o:hralign="center" o:hrstd="t" o:hr="t" fillcolor="#a0a0a0" stroked="f"/>
        </w:pict>
      </w:r>
    </w:p>
    <w:p w14:paraId="54C6A4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160. Another Security Question</w:t>
      </w:r>
    </w:p>
    <w:p w14:paraId="63AFC7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Suppose Gallery uses:</w:t>
      </w:r>
    </w:p>
    <w:p w14:paraId="6989D2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'Leave Requests'</w:t>
      </w:r>
    </w:p>
    <w:p w14:paraId="67619F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and the employee's Dataverse security allows access to all Leave Requests.</w:t>
      </w:r>
    </w:p>
    <w:p w14:paraId="2724B9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Could the Gallery potentially show other employees' records?</w:t>
      </w:r>
    </w:p>
    <w:p w14:paraId="46E28FC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7CB3B25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Yes.</w:t>
      </w:r>
    </w:p>
    <w:p w14:paraId="14CDB2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respects the access available through the connected data source.</w:t>
      </w:r>
    </w:p>
    <w:p w14:paraId="3232E1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Security must be designed correctly.</w:t>
      </w:r>
    </w:p>
    <w:p w14:paraId="64F07F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Tomorrow we will also add UI filtering.</w:t>
      </w:r>
    </w:p>
    <w:p w14:paraId="79675B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But:</w:t>
      </w:r>
    </w:p>
    <w:p w14:paraId="0D34830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Filtering is not a replacement for security.</w:t>
      </w:r>
    </w:p>
    <w:p w14:paraId="3294014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FEA51E5">
          <v:rect id="_x0000_i1185" style="width:0;height:1.5pt" o:hralign="center" o:hrstd="t" o:hr="t" fillcolor="#a0a0a0" stroked="f"/>
        </w:pict>
      </w:r>
    </w:p>
    <w:p w14:paraId="730106A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AF — KNOWLEDGE CHECK</w:t>
      </w:r>
    </w:p>
    <w:p w14:paraId="0969586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161. Day 5 Quiz</w:t>
      </w:r>
    </w:p>
    <w:p w14:paraId="2970A3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answer without notes.</w:t>
      </w:r>
    </w:p>
    <w:p w14:paraId="613BA30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B54BF4B">
          <v:rect id="_x0000_i1186" style="width:0;height:1.5pt" o:hralign="center" o:hrstd="t" o:hr="t" fillcolor="#a0a0a0" stroked="f"/>
        </w:pict>
      </w:r>
    </w:p>
    <w:p w14:paraId="47E965F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</w:t>
      </w:r>
    </w:p>
    <w:p w14:paraId="5FF946D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the main purpose of a Canvas App?</w:t>
      </w:r>
    </w:p>
    <w:p w14:paraId="7920647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A. Store all business data</w:t>
      </w:r>
    </w:p>
    <w:p w14:paraId="6ABB6E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B. Build customized business application experiences</w:t>
      </w:r>
    </w:p>
    <w:p w14:paraId="337D426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C. Replace Dataverse security</w:t>
      </w:r>
    </w:p>
    <w:p w14:paraId="676955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D. Build Power BI reports</w:t>
      </w:r>
    </w:p>
    <w:p w14:paraId="4F0C0CB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1C5040B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</w:t>
      </w:r>
    </w:p>
    <w:p w14:paraId="4DCE7DF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D3B78E3">
          <v:rect id="_x0000_i1187" style="width:0;height:1.5pt" o:hralign="center" o:hrstd="t" o:hr="t" fillcolor="#a0a0a0" stroked="f"/>
        </w:pict>
      </w:r>
    </w:p>
    <w:p w14:paraId="05C391B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2</w:t>
      </w:r>
    </w:p>
    <w:p w14:paraId="3ABA3EF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part of Power Apps Studio displays application structure?</w:t>
      </w:r>
    </w:p>
    <w:p w14:paraId="160F9FD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7073E7D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Tree View.</w:t>
      </w:r>
    </w:p>
    <w:p w14:paraId="299178F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D9971BC">
          <v:rect id="_x0000_i1188" style="width:0;height:1.5pt" o:hralign="center" o:hrstd="t" o:hr="t" fillcolor="#a0a0a0" stroked="f"/>
        </w:pict>
      </w:r>
    </w:p>
    <w:p w14:paraId="4CDBA57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3</w:t>
      </w:r>
    </w:p>
    <w:p w14:paraId="2168272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a Control?</w:t>
      </w:r>
    </w:p>
    <w:p w14:paraId="33B35B0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2B84DE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 interface element such as:</w:t>
      </w:r>
    </w:p>
    <w:p w14:paraId="7390498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Button, Text, Gallery, Form, Input, etc.</w:t>
      </w:r>
    </w:p>
    <w:p w14:paraId="016211B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2AD07E6">
          <v:rect id="_x0000_i1189" style="width:0;height:1.5pt" o:hralign="center" o:hrstd="t" o:hr="t" fillcolor="#a0a0a0" stroked="f"/>
        </w:pict>
      </w:r>
    </w:p>
    <w:p w14:paraId="2A4DAD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4</w:t>
      </w:r>
    </w:p>
    <w:p w14:paraId="00F4F8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property usually determines what records a Gallery displays?</w:t>
      </w:r>
    </w:p>
    <w:p w14:paraId="50F433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357CFD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Items.</w:t>
      </w:r>
    </w:p>
    <w:p w14:paraId="1ACCF20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314CACA">
          <v:rect id="_x0000_i1190" style="width:0;height:1.5pt" o:hralign="center" o:hrstd="t" o:hr="t" fillcolor="#a0a0a0" stroked="f"/>
        </w:pict>
      </w:r>
    </w:p>
    <w:p w14:paraId="436CB8C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5</w:t>
      </w:r>
    </w:p>
    <w:p w14:paraId="3CF873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does ThisItem represent inside a Gallery?</w:t>
      </w:r>
    </w:p>
    <w:p w14:paraId="2283D3D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3663A8C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The current Gallery record.</w:t>
      </w:r>
    </w:p>
    <w:p w14:paraId="284F2F9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FB45EC2">
          <v:rect id="_x0000_i1191" style="width:0;height:1.5pt" o:hralign="center" o:hrstd="t" o:hr="t" fillcolor="#a0a0a0" stroked="f"/>
        </w:pict>
      </w:r>
    </w:p>
    <w:p w14:paraId="00E278E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162. Quiz Continued</w:t>
      </w:r>
    </w:p>
    <w:p w14:paraId="0B44C16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6</w:t>
      </w:r>
    </w:p>
    <w:p w14:paraId="67BB9E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control is normally used to display multiple records?</w:t>
      </w:r>
    </w:p>
    <w:p w14:paraId="23B988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1FA5A2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Gallery.</w:t>
      </w:r>
    </w:p>
    <w:p w14:paraId="30572C4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5A3F4DE">
          <v:rect id="_x0000_i1192" style="width:0;height:1.5pt" o:hralign="center" o:hrstd="t" o:hr="t" fillcolor="#a0a0a0" stroked="f"/>
        </w:pict>
      </w:r>
    </w:p>
    <w:p w14:paraId="1B49EF8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7</w:t>
      </w:r>
    </w:p>
    <w:p w14:paraId="7E775BD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control is normally used to create or edit one record?</w:t>
      </w:r>
    </w:p>
    <w:p w14:paraId="440C529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7C8C63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Form.</w:t>
      </w:r>
    </w:p>
    <w:p w14:paraId="5C690CA3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DF5D1EC">
          <v:rect id="_x0000_i1193" style="width:0;height:1.5pt" o:hralign="center" o:hrstd="t" o:hr="t" fillcolor="#a0a0a0" stroked="f"/>
        </w:pict>
      </w:r>
    </w:p>
    <w:p w14:paraId="4516AF3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8</w:t>
      </w:r>
    </w:p>
    <w:p w14:paraId="124BCCC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Form is appropriate for read-only details?</w:t>
      </w:r>
    </w:p>
    <w:p w14:paraId="00FCEB2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1D61BB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 Form.</w:t>
      </w:r>
    </w:p>
    <w:p w14:paraId="0DF258E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832C71">
          <v:rect id="_x0000_i1194" style="width:0;height:1.5pt" o:hralign="center" o:hrstd="t" o:hr="t" fillcolor="#a0a0a0" stroked="f"/>
        </w:pict>
      </w:r>
    </w:p>
    <w:p w14:paraId="254993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9</w:t>
      </w:r>
    </w:p>
    <w:p w14:paraId="12A512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property tells a Form what table it uses?</w:t>
      </w:r>
    </w:p>
    <w:p w14:paraId="61CE53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353A62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DataSource.</w:t>
      </w:r>
    </w:p>
    <w:p w14:paraId="7B1A9C6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54CBF7E">
          <v:rect id="_x0000_i1195" style="width:0;height:1.5pt" o:hralign="center" o:hrstd="t" o:hr="t" fillcolor="#a0a0a0" stroked="f"/>
        </w:pict>
      </w:r>
    </w:p>
    <w:p w14:paraId="46EE307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10</w:t>
      </w:r>
    </w:p>
    <w:p w14:paraId="3AC74A5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property tells a Form which existing record to display?</w:t>
      </w:r>
    </w:p>
    <w:p w14:paraId="0A7B82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3F514B5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Item.</w:t>
      </w:r>
    </w:p>
    <w:p w14:paraId="2CC330C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C5B39CF">
          <v:rect id="_x0000_i1196" style="width:0;height:1.5pt" o:hralign="center" o:hrstd="t" o:hr="t" fillcolor="#a0a0a0" stroked="f"/>
        </w:pict>
      </w:r>
    </w:p>
    <w:p w14:paraId="5734022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163. Quiz Continued</w:t>
      </w:r>
    </w:p>
    <w:p w14:paraId="0143C8F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11</w:t>
      </w:r>
    </w:p>
    <w:p w14:paraId="208299E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Power Fx function prepares a Form for a new record?</w:t>
      </w:r>
    </w:p>
    <w:p w14:paraId="4D5726C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376BE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NewForm()</w:t>
      </w:r>
    </w:p>
    <w:p w14:paraId="1D818F7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2C5AFC3">
          <v:rect id="_x0000_i1197" style="width:0;height:1.5pt" o:hralign="center" o:hrstd="t" o:hr="t" fillcolor="#a0a0a0" stroked="f"/>
        </w:pict>
      </w:r>
    </w:p>
    <w:p w14:paraId="0E68AFE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Question 12</w:t>
      </w:r>
    </w:p>
    <w:p w14:paraId="613100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function saves an Edit Form?</w:t>
      </w:r>
    </w:p>
    <w:p w14:paraId="2FE1386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E3CE69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SubmitForm()</w:t>
      </w:r>
    </w:p>
    <w:p w14:paraId="3167D4C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4F4A588">
          <v:rect id="_x0000_i1198" style="width:0;height:1.5pt" o:hralign="center" o:hrstd="t" o:hr="t" fillcolor="#a0a0a0" stroked="f"/>
        </w:pict>
      </w:r>
    </w:p>
    <w:p w14:paraId="775B862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13</w:t>
      </w:r>
    </w:p>
    <w:p w14:paraId="0D3568A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function returns to the previous screen?</w:t>
      </w:r>
    </w:p>
    <w:p w14:paraId="54FD497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13F7BF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226B5217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87F1624">
          <v:rect id="_x0000_i1199" style="width:0;height:1.5pt" o:hralign="center" o:hrstd="t" o:hr="t" fillcolor="#a0a0a0" stroked="f"/>
        </w:pict>
      </w:r>
    </w:p>
    <w:p w14:paraId="0A3909A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14</w:t>
      </w:r>
    </w:p>
    <w:p w14:paraId="493543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function changes the displayed screen?</w:t>
      </w:r>
    </w:p>
    <w:p w14:paraId="1B68D06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1F0F68B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Navigate()</w:t>
      </w:r>
    </w:p>
    <w:p w14:paraId="2D310CE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E8144B5">
          <v:rect id="_x0000_i1200" style="width:0;height:1.5pt" o:hralign="center" o:hrstd="t" o:hr="t" fillcolor="#a0a0a0" stroked="f"/>
        </w:pict>
      </w:r>
    </w:p>
    <w:p w14:paraId="4DC893E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15</w:t>
      </w:r>
    </w:p>
    <w:p w14:paraId="22DF79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function resets a Form?</w:t>
      </w:r>
    </w:p>
    <w:p w14:paraId="723E9F5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77401A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ResetForm()</w:t>
      </w:r>
    </w:p>
    <w:p w14:paraId="686F77B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035C798">
          <v:rect id="_x0000_i1201" style="width:0;height:1.5pt" o:hralign="center" o:hrstd="t" o:hr="t" fillcolor="#a0a0a0" stroked="f"/>
        </w:pict>
      </w:r>
    </w:p>
    <w:p w14:paraId="174FCB5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164. Quiz Continued</w:t>
      </w:r>
    </w:p>
    <w:p w14:paraId="6B37D29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16</w:t>
      </w:r>
    </w:p>
    <w:p w14:paraId="5796E7D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Where should successful post-submit navigation normally be configured?</w:t>
      </w:r>
    </w:p>
    <w:p w14:paraId="5348D5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C3A65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Form.OnSuccess</w:t>
      </w:r>
    </w:p>
    <w:p w14:paraId="574F12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rather than blindly navigating immediately after SubmitForm().</w:t>
      </w:r>
    </w:p>
    <w:p w14:paraId="0F79121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A36E52A">
          <v:rect id="_x0000_i1202" style="width:0;height:1.5pt" o:hralign="center" o:hrstd="t" o:hr="t" fillcolor="#a0a0a0" stroked="f"/>
        </w:pict>
      </w:r>
    </w:p>
    <w:p w14:paraId="32B758E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17</w:t>
      </w:r>
    </w:p>
    <w:p w14:paraId="3EDAE61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Where can failed submission feedback be configured?</w:t>
      </w:r>
    </w:p>
    <w:p w14:paraId="6EB90AF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4BE5A7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Form.OnFailure.</w:t>
      </w:r>
    </w:p>
    <w:p w14:paraId="4459AA8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7025905">
          <v:rect id="_x0000_i1203" style="width:0;height:1.5pt" o:hralign="center" o:hrstd="t" o:hr="t" fillcolor="#a0a0a0" stroked="f"/>
        </w:pict>
      </w:r>
    </w:p>
    <w:p w14:paraId="3EF0FDB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18</w:t>
      </w:r>
    </w:p>
    <w:p w14:paraId="3E4290E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is a Data Card?</w:t>
      </w:r>
    </w:p>
    <w:p w14:paraId="1ABCC61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5707CB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Form component representing one field/column and containing the controls needed to display or edit that field.</w:t>
      </w:r>
    </w:p>
    <w:p w14:paraId="6126203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01DE9B7">
          <v:rect id="_x0000_i1204" style="width:0;height:1.5pt" o:hralign="center" o:hrstd="t" o:hr="t" fillcolor="#a0a0a0" stroked="f"/>
        </w:pict>
      </w:r>
    </w:p>
    <w:p w14:paraId="0EAE491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19</w:t>
      </w:r>
    </w:p>
    <w:p w14:paraId="4F3644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Should Employees manually select Approved when creating a Leave Request?</w:t>
      </w:r>
    </w:p>
    <w:p w14:paraId="6FDF90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EB1D70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No.</w:t>
      </w:r>
    </w:p>
    <w:p w14:paraId="379273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Status should be controlled by the business process.</w:t>
      </w:r>
    </w:p>
    <w:p w14:paraId="0875D28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669BBD3D">
          <v:rect id="_x0000_i1205" style="width:0;height:1.5pt" o:hralign="center" o:hrstd="t" o:hr="t" fillcolor="#a0a0a0" stroked="f"/>
        </w:pict>
      </w:r>
    </w:p>
    <w:p w14:paraId="2B19EB1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Question 20</w:t>
      </w:r>
    </w:p>
    <w:p w14:paraId="1C5DBD9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Does hiding a field in Power Apps replace Dataverse security?</w:t>
      </w:r>
    </w:p>
    <w:p w14:paraId="533ED53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C879CB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No.</w:t>
      </w:r>
    </w:p>
    <w:p w14:paraId="6994EA1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FB7A9FE">
          <v:rect id="_x0000_i1206" style="width:0;height:1.5pt" o:hralign="center" o:hrstd="t" o:hr="t" fillcolor="#a0a0a0" stroked="f"/>
        </w:pict>
      </w:r>
    </w:p>
    <w:p w14:paraId="10E5F9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165. Quiz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5205"/>
      </w:tblGrid>
      <w:tr w:rsidR="008E4161" w:rsidRPr="008E4161" w14:paraId="1B9A4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C3DAE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7C715C1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E4161" w:rsidRPr="008E4161" w14:paraId="1959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CE8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18–20</w:t>
            </w:r>
          </w:p>
        </w:tc>
        <w:tc>
          <w:tcPr>
            <w:tcW w:w="0" w:type="auto"/>
            <w:vAlign w:val="center"/>
            <w:hideMark/>
          </w:tcPr>
          <w:p w14:paraId="61D0910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Excellent</w:t>
            </w:r>
          </w:p>
        </w:tc>
      </w:tr>
      <w:tr w:rsidR="008E4161" w:rsidRPr="008E4161" w14:paraId="7C544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DF6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16–17</w:t>
            </w:r>
          </w:p>
        </w:tc>
        <w:tc>
          <w:tcPr>
            <w:tcW w:w="0" w:type="auto"/>
            <w:vAlign w:val="center"/>
            <w:hideMark/>
          </w:tcPr>
          <w:p w14:paraId="349CBEE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Very Good</w:t>
            </w:r>
          </w:p>
        </w:tc>
      </w:tr>
      <w:tr w:rsidR="008E4161" w:rsidRPr="008E4161" w14:paraId="6D27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036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214B9F3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Good</w:t>
            </w:r>
          </w:p>
        </w:tc>
      </w:tr>
      <w:tr w:rsidR="008E4161" w:rsidRPr="008E4161" w14:paraId="3B9E0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4ED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20A6D74A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Needs Practice</w:t>
            </w:r>
          </w:p>
        </w:tc>
      </w:tr>
      <w:tr w:rsidR="008E4161" w:rsidRPr="008E4161" w14:paraId="5CE3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7D6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Below 10</w:t>
            </w:r>
          </w:p>
        </w:tc>
        <w:tc>
          <w:tcPr>
            <w:tcW w:w="0" w:type="auto"/>
            <w:vAlign w:val="center"/>
            <w:hideMark/>
          </w:tcPr>
          <w:p w14:paraId="2411E0A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Repeat Canvas App Fundamentals</w:t>
            </w:r>
          </w:p>
        </w:tc>
      </w:tr>
    </w:tbl>
    <w:p w14:paraId="25D4470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Recommended:</w:t>
      </w:r>
    </w:p>
    <w:p w14:paraId="5BB5346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13 / 20+</w:t>
      </w:r>
    </w:p>
    <w:p w14:paraId="51A825F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4017780">
          <v:rect id="_x0000_i1207" style="width:0;height:1.5pt" o:hralign="center" o:hrstd="t" o:hr="t" fillcolor="#a0a0a0" stroked="f"/>
        </w:pict>
      </w:r>
    </w:p>
    <w:p w14:paraId="3AC63B3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AG — PRACTICAL ASSESSMENT</w:t>
      </w:r>
    </w:p>
    <w:p w14:paraId="61D9B04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166. Student Practical Test</w:t>
      </w:r>
    </w:p>
    <w:p w14:paraId="774D4A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Without instructor assistance, student must:</w:t>
      </w:r>
    </w:p>
    <w:p w14:paraId="6B2534C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1</w:t>
      </w:r>
    </w:p>
    <w:p w14:paraId="0D66F9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Open:</w:t>
      </w:r>
    </w:p>
    <w:p w14:paraId="4278048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</w:t>
      </w:r>
    </w:p>
    <w:p w14:paraId="11526F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2</w:t>
      </w:r>
    </w:p>
    <w:p w14:paraId="229CE2D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 to:</w:t>
      </w:r>
    </w:p>
    <w:p w14:paraId="77B722B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Leave Request</w:t>
      </w:r>
    </w:p>
    <w:p w14:paraId="47BC24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3</w:t>
      </w:r>
    </w:p>
    <w:p w14:paraId="17D0D76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Create:</w:t>
      </w:r>
    </w:p>
    <w:p w14:paraId="41E47E4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Employee:</w:t>
      </w:r>
    </w:p>
    <w:p w14:paraId="75CC7CC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Hana Tesfaye</w:t>
      </w:r>
    </w:p>
    <w:p w14:paraId="40DB86C1" w14:textId="77777777" w:rsidR="008E4161" w:rsidRPr="008E4161" w:rsidRDefault="008E4161" w:rsidP="008E4161">
      <w:pPr>
        <w:rPr>
          <w:sz w:val="32"/>
          <w:szCs w:val="32"/>
        </w:rPr>
      </w:pPr>
    </w:p>
    <w:p w14:paraId="40CD774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Leave Type:</w:t>
      </w:r>
    </w:p>
    <w:p w14:paraId="2564A3A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Annual Leave</w:t>
      </w:r>
    </w:p>
    <w:p w14:paraId="20E5EEA5" w14:textId="77777777" w:rsidR="008E4161" w:rsidRPr="008E4161" w:rsidRDefault="008E4161" w:rsidP="008E4161">
      <w:pPr>
        <w:rPr>
          <w:sz w:val="32"/>
          <w:szCs w:val="32"/>
        </w:rPr>
      </w:pPr>
    </w:p>
    <w:p w14:paraId="3000E8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Start Date:</w:t>
      </w:r>
    </w:p>
    <w:p w14:paraId="2DDC29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Valid date</w:t>
      </w:r>
    </w:p>
    <w:p w14:paraId="7222FDC7" w14:textId="77777777" w:rsidR="008E4161" w:rsidRPr="008E4161" w:rsidRDefault="008E4161" w:rsidP="008E4161">
      <w:pPr>
        <w:rPr>
          <w:sz w:val="32"/>
          <w:szCs w:val="32"/>
        </w:rPr>
      </w:pPr>
    </w:p>
    <w:p w14:paraId="436EA1D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End Date:</w:t>
      </w:r>
    </w:p>
    <w:p w14:paraId="0644B5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5 calendar days including start date</w:t>
      </w:r>
    </w:p>
    <w:p w14:paraId="14E4EFDB" w14:textId="77777777" w:rsidR="008E4161" w:rsidRPr="008E4161" w:rsidRDefault="008E4161" w:rsidP="008E4161">
      <w:pPr>
        <w:rPr>
          <w:sz w:val="32"/>
          <w:szCs w:val="32"/>
        </w:rPr>
      </w:pPr>
    </w:p>
    <w:p w14:paraId="2DD261A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Reason:</w:t>
      </w:r>
    </w:p>
    <w:p w14:paraId="7AF8126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Personal travel</w:t>
      </w:r>
    </w:p>
    <w:p w14:paraId="19E642F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4</w:t>
      </w:r>
    </w:p>
    <w:p w14:paraId="31A315C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>Submit.</w:t>
      </w:r>
    </w:p>
    <w:p w14:paraId="58885C2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5</w:t>
      </w:r>
    </w:p>
    <w:p w14:paraId="0243EF4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Find the request.</w:t>
      </w:r>
    </w:p>
    <w:p w14:paraId="033E551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Step 6</w:t>
      </w:r>
    </w:p>
    <w:p w14:paraId="09537A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Open Details.</w:t>
      </w:r>
    </w:p>
    <w:p w14:paraId="6295FA1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75237A7">
          <v:rect id="_x0000_i1208" style="width:0;height:1.5pt" o:hralign="center" o:hrstd="t" o:hr="t" fillcolor="#a0a0a0" stroked="f"/>
        </w:pict>
      </w:r>
    </w:p>
    <w:p w14:paraId="2EA8F06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167. Expected Result</w:t>
      </w:r>
    </w:p>
    <w:p w14:paraId="221AE30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 demonstrates:</w:t>
      </w:r>
    </w:p>
    <w:p w14:paraId="7C844D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</w:t>
      </w:r>
    </w:p>
    <w:p w14:paraId="7AAF24E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2C28035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161514D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 Request</w:t>
      </w:r>
    </w:p>
    <w:p w14:paraId="41CC8B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5F12F3E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752377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</w:t>
      </w:r>
    </w:p>
    <w:p w14:paraId="6CA0C5A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6ECB87A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112133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41C8F5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558008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v</w:t>
      </w:r>
    </w:p>
    <w:p w14:paraId="2BE3072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3F96063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|</w:t>
      </w:r>
    </w:p>
    <w:p w14:paraId="797A05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lastRenderedPageBreak/>
        <w:t xml:space="preserve"> v</w:t>
      </w:r>
    </w:p>
    <w:p w14:paraId="59428F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Request Details</w:t>
      </w:r>
    </w:p>
    <w:p w14:paraId="6982F89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Request data should match:</w:t>
      </w:r>
    </w:p>
    <w:p w14:paraId="6086B05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the student entered.</w:t>
      </w:r>
    </w:p>
    <w:p w14:paraId="2A27AF0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82DC673">
          <v:rect id="_x0000_i1209" style="width:0;height:1.5pt" o:hralign="center" o:hrstd="t" o:hr="t" fillcolor="#a0a0a0" stroked="f"/>
        </w:pict>
      </w:r>
    </w:p>
    <w:p w14:paraId="4F728CF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168. Practical Assessment Questions</w:t>
      </w:r>
    </w:p>
    <w:p w14:paraId="7895B48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223B2A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creates the new record?</w:t>
      </w:r>
    </w:p>
    <w:p w14:paraId="52D1EF9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5AE128C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0AE557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when the Form is in:</w:t>
      </w:r>
    </w:p>
    <w:p w14:paraId="1B4B0B8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mode.</w:t>
      </w:r>
    </w:p>
    <w:p w14:paraId="29065C1D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F23203E">
          <v:rect id="_x0000_i1210" style="width:0;height:1.5pt" o:hralign="center" o:hrstd="t" o:hr="t" fillcolor="#a0a0a0" stroked="f"/>
        </w:pict>
      </w:r>
    </w:p>
    <w:p w14:paraId="74089A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090CC1E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prepares the Form for a new record?</w:t>
      </w:r>
    </w:p>
    <w:p w14:paraId="4978328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33857C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438CB0E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198A4BE">
          <v:rect id="_x0000_i1211" style="width:0;height:1.5pt" o:hralign="center" o:hrstd="t" o:hr="t" fillcolor="#a0a0a0" stroked="f"/>
        </w:pict>
      </w:r>
    </w:p>
    <w:p w14:paraId="076C7E6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683A8E2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Where does the data ultimately live?</w:t>
      </w:r>
    </w:p>
    <w:p w14:paraId="296D8D9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ADCF47A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Dataverse.</w:t>
      </w:r>
    </w:p>
    <w:p w14:paraId="399BCF6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7F4EC08">
          <v:rect id="_x0000_i1212" style="width:0;height:1.5pt" o:hralign="center" o:hrstd="t" o:hr="t" fillcolor="#a0a0a0" stroked="f"/>
        </w:pict>
      </w:r>
    </w:p>
    <w:p w14:paraId="296F74D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AH — STUDENT COMPLETION CHECKLIST</w:t>
      </w:r>
    </w:p>
    <w:p w14:paraId="33E1085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169. Day 5 Checklist</w:t>
      </w:r>
    </w:p>
    <w:p w14:paraId="5B0A7F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Every student should have:</w:t>
      </w:r>
    </w:p>
    <w:p w14:paraId="3CBBAFF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 created</w:t>
      </w:r>
    </w:p>
    <w:p w14:paraId="075A593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301C8B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 stored in correct Solution</w:t>
      </w:r>
    </w:p>
    <w:p w14:paraId="520FAB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3E37BF3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 data sources connected</w:t>
      </w:r>
    </w:p>
    <w:p w14:paraId="7BAE78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6F5BD95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scrHome</w:t>
      </w:r>
    </w:p>
    <w:p w14:paraId="31AE767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0D03773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scrMyRequests</w:t>
      </w:r>
    </w:p>
    <w:p w14:paraId="590062F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EE1D1E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scrNewRequest</w:t>
      </w:r>
    </w:p>
    <w:p w14:paraId="383F91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79C710A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scrRequestDetails</w:t>
      </w:r>
    </w:p>
    <w:p w14:paraId="64D675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1279420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Welcome message</w:t>
      </w:r>
    </w:p>
    <w:p w14:paraId="50E7D01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6826638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Request button</w:t>
      </w:r>
    </w:p>
    <w:p w14:paraId="23C64C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0960662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My Requests button</w:t>
      </w:r>
    </w:p>
    <w:p w14:paraId="523C32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6A5BB96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 Gallery</w:t>
      </w:r>
    </w:p>
    <w:p w14:paraId="5BE5BFE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1800B07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 displays useful fields</w:t>
      </w:r>
    </w:p>
    <w:p w14:paraId="6D7E254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1B6A395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Form</w:t>
      </w:r>
    </w:p>
    <w:p w14:paraId="552793C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6A5C2D5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Correct Form fields</w:t>
      </w:r>
    </w:p>
    <w:p w14:paraId="6D43BD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5AD00DE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 button</w:t>
      </w:r>
    </w:p>
    <w:p w14:paraId="7AB24D8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2555227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OnSuccess</w:t>
      </w:r>
    </w:p>
    <w:p w14:paraId="4E18E5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2C23CCF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OnFailure</w:t>
      </w:r>
    </w:p>
    <w:p w14:paraId="747C0C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55FA8D1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Details Display Form</w:t>
      </w:r>
    </w:p>
    <w:p w14:paraId="0803553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02E9F39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Back navigation</w:t>
      </w:r>
    </w:p>
    <w:p w14:paraId="643351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1FBB63D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lastRenderedPageBreak/>
        <w:t>Valid test record created</w:t>
      </w:r>
    </w:p>
    <w:p w14:paraId="72F0D5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1C36307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Practical test completed</w:t>
      </w:r>
    </w:p>
    <w:p w14:paraId="65EE43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☐</w:t>
      </w:r>
    </w:p>
    <w:p w14:paraId="00AB47D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0FD509">
          <v:rect id="_x0000_i1213" style="width:0;height:1.5pt" o:hralign="center" o:hrstd="t" o:hr="t" fillcolor="#a0a0a0" stroked="f"/>
        </w:pict>
      </w:r>
    </w:p>
    <w:p w14:paraId="45EFEA6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AI — DAY 5 DELIVERABLES</w:t>
      </w:r>
    </w:p>
    <w:p w14:paraId="20016A5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170. Deliverable 1</w:t>
      </w:r>
    </w:p>
    <w:p w14:paraId="715830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Screenshot of:</w:t>
      </w:r>
    </w:p>
    <w:p w14:paraId="5F4FCD0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scrHome</w:t>
      </w:r>
    </w:p>
    <w:p w14:paraId="1379C60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showing:</w:t>
      </w:r>
    </w:p>
    <w:p w14:paraId="41AF1319" w14:textId="77777777" w:rsidR="008E4161" w:rsidRPr="008E4161" w:rsidRDefault="008E4161">
      <w:pPr>
        <w:numPr>
          <w:ilvl w:val="0"/>
          <w:numId w:val="20"/>
        </w:numPr>
        <w:rPr>
          <w:sz w:val="32"/>
          <w:szCs w:val="32"/>
        </w:rPr>
      </w:pPr>
      <w:r w:rsidRPr="008E4161">
        <w:rPr>
          <w:sz w:val="32"/>
          <w:szCs w:val="32"/>
        </w:rPr>
        <w:t>App title</w:t>
      </w:r>
    </w:p>
    <w:p w14:paraId="747C7906" w14:textId="77777777" w:rsidR="008E4161" w:rsidRPr="008E4161" w:rsidRDefault="008E4161">
      <w:pPr>
        <w:numPr>
          <w:ilvl w:val="0"/>
          <w:numId w:val="20"/>
        </w:numPr>
        <w:rPr>
          <w:sz w:val="32"/>
          <w:szCs w:val="32"/>
        </w:rPr>
      </w:pPr>
      <w:r w:rsidRPr="008E4161">
        <w:rPr>
          <w:sz w:val="32"/>
          <w:szCs w:val="32"/>
        </w:rPr>
        <w:t>Welcome</w:t>
      </w:r>
    </w:p>
    <w:p w14:paraId="663BDE4D" w14:textId="77777777" w:rsidR="008E4161" w:rsidRPr="008E4161" w:rsidRDefault="008E4161">
      <w:pPr>
        <w:numPr>
          <w:ilvl w:val="0"/>
          <w:numId w:val="20"/>
        </w:numPr>
        <w:rPr>
          <w:sz w:val="32"/>
          <w:szCs w:val="32"/>
        </w:rPr>
      </w:pPr>
      <w:r w:rsidRPr="008E4161">
        <w:rPr>
          <w:sz w:val="32"/>
          <w:szCs w:val="32"/>
        </w:rPr>
        <w:t>Request Leave</w:t>
      </w:r>
    </w:p>
    <w:p w14:paraId="21CC2B62" w14:textId="77777777" w:rsidR="008E4161" w:rsidRPr="008E4161" w:rsidRDefault="008E4161">
      <w:pPr>
        <w:numPr>
          <w:ilvl w:val="0"/>
          <w:numId w:val="20"/>
        </w:numPr>
        <w:rPr>
          <w:sz w:val="32"/>
          <w:szCs w:val="32"/>
        </w:rPr>
      </w:pPr>
      <w:r w:rsidRPr="008E4161">
        <w:rPr>
          <w:sz w:val="32"/>
          <w:szCs w:val="32"/>
        </w:rPr>
        <w:t>My Requests</w:t>
      </w:r>
    </w:p>
    <w:p w14:paraId="30A9084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C6C83DA">
          <v:rect id="_x0000_i1214" style="width:0;height:1.5pt" o:hralign="center" o:hrstd="t" o:hr="t" fillcolor="#a0a0a0" stroked="f"/>
        </w:pict>
      </w:r>
    </w:p>
    <w:p w14:paraId="5FB0203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171. Deliverable 2</w:t>
      </w:r>
    </w:p>
    <w:p w14:paraId="02D0478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Screenshot of:</w:t>
      </w:r>
    </w:p>
    <w:p w14:paraId="0B53E6D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scrMyRequests</w:t>
      </w:r>
    </w:p>
    <w:p w14:paraId="2CCAE0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showing:</w:t>
      </w:r>
    </w:p>
    <w:p w14:paraId="7E1959B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Leave Request Gallery.</w:t>
      </w:r>
    </w:p>
    <w:p w14:paraId="2D94E55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A0B03E8">
          <v:rect id="_x0000_i1215" style="width:0;height:1.5pt" o:hralign="center" o:hrstd="t" o:hr="t" fillcolor="#a0a0a0" stroked="f"/>
        </w:pict>
      </w:r>
    </w:p>
    <w:p w14:paraId="442F20E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172. Deliverable 3</w:t>
      </w:r>
    </w:p>
    <w:p w14:paraId="5F0D55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Screenshot of:</w:t>
      </w:r>
    </w:p>
    <w:p w14:paraId="1D9A6E3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scrNewRequest</w:t>
      </w:r>
    </w:p>
    <w:p w14:paraId="4883B37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showing:</w:t>
      </w:r>
    </w:p>
    <w:p w14:paraId="7F898505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Leave Type</w:t>
      </w:r>
    </w:p>
    <w:p w14:paraId="59C0FD03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Employee</w:t>
      </w:r>
    </w:p>
    <w:p w14:paraId="5BB74104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Start Date</w:t>
      </w:r>
    </w:p>
    <w:p w14:paraId="204629FF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End Date</w:t>
      </w:r>
    </w:p>
    <w:p w14:paraId="3EC5D28F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Reason</w:t>
      </w:r>
    </w:p>
    <w:p w14:paraId="462B9742" w14:textId="77777777" w:rsidR="008E4161" w:rsidRPr="008E4161" w:rsidRDefault="008E4161">
      <w:pPr>
        <w:numPr>
          <w:ilvl w:val="0"/>
          <w:numId w:val="21"/>
        </w:numPr>
        <w:rPr>
          <w:sz w:val="32"/>
          <w:szCs w:val="32"/>
        </w:rPr>
      </w:pPr>
      <w:r w:rsidRPr="008E4161">
        <w:rPr>
          <w:sz w:val="32"/>
          <w:szCs w:val="32"/>
        </w:rPr>
        <w:t>Submit</w:t>
      </w:r>
    </w:p>
    <w:p w14:paraId="11569A9E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53A1C095">
          <v:rect id="_x0000_i1216" style="width:0;height:1.5pt" o:hralign="center" o:hrstd="t" o:hr="t" fillcolor="#a0a0a0" stroked="f"/>
        </w:pict>
      </w:r>
    </w:p>
    <w:p w14:paraId="427658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173. Deliverable 4</w:t>
      </w:r>
    </w:p>
    <w:p w14:paraId="512DC3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Screenshot of:</w:t>
      </w:r>
    </w:p>
    <w:p w14:paraId="63AC048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scrRequestDetails</w:t>
      </w:r>
    </w:p>
    <w:p w14:paraId="593759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showing one Leave Request.</w:t>
      </w:r>
    </w:p>
    <w:p w14:paraId="3B653040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F660425">
          <v:rect id="_x0000_i1217" style="width:0;height:1.5pt" o:hralign="center" o:hrstd="t" o:hr="t" fillcolor="#a0a0a0" stroked="f"/>
        </w:pict>
      </w:r>
    </w:p>
    <w:p w14:paraId="33F8C85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174. Deliverable 5</w:t>
      </w:r>
    </w:p>
    <w:p w14:paraId="6A2B6BB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 these formulas:</w:t>
      </w:r>
    </w:p>
    <w:p w14:paraId="1ECFC30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Request</w:t>
      </w:r>
    </w:p>
    <w:p w14:paraId="237936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NewForm(frmLeaveRequest);</w:t>
      </w:r>
    </w:p>
    <w:p w14:paraId="7C1EB3B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40E0FC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scrNewRequest,</w:t>
      </w:r>
    </w:p>
    <w:p w14:paraId="123700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631BD4A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3DBA829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</w:t>
      </w:r>
    </w:p>
    <w:p w14:paraId="3731500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79D7B63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Back</w:t>
      </w:r>
    </w:p>
    <w:p w14:paraId="63774DF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72F7478F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7B9EE7D">
          <v:rect id="_x0000_i1218" style="width:0;height:1.5pt" o:hralign="center" o:hrstd="t" o:hr="t" fillcolor="#a0a0a0" stroked="f"/>
        </w:pict>
      </w:r>
    </w:p>
    <w:p w14:paraId="13812DB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175. Deliverable 6</w:t>
      </w:r>
    </w:p>
    <w:p w14:paraId="5DC292C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Demonstrate a newly created:</w:t>
      </w:r>
    </w:p>
    <w:p w14:paraId="0C85ADF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Dataverse Leave Request</w:t>
      </w:r>
    </w:p>
    <w:p w14:paraId="7F6FB6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that originated from:</w:t>
      </w:r>
    </w:p>
    <w:p w14:paraId="7BAA91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Power Apps.</w:t>
      </w:r>
    </w:p>
    <w:p w14:paraId="599C342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2FEEC62">
          <v:rect id="_x0000_i1219" style="width:0;height:1.5pt" o:hralign="center" o:hrstd="t" o:hr="t" fillcolor="#a0a0a0" stroked="f"/>
        </w:pict>
      </w:r>
    </w:p>
    <w:p w14:paraId="5889FB4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AJ — ASSESSMENT RUBRIC</w:t>
      </w:r>
    </w:p>
    <w:p w14:paraId="407AED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176. Day 5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1025"/>
      </w:tblGrid>
      <w:tr w:rsidR="008E4161" w:rsidRPr="008E4161" w14:paraId="36B3F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80A9F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4BC4BC8" w14:textId="77777777" w:rsidR="008E4161" w:rsidRPr="008E4161" w:rsidRDefault="008E4161" w:rsidP="008E4161">
            <w:pPr>
              <w:rPr>
                <w:b/>
                <w:bCs/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8E4161" w:rsidRPr="008E4161" w14:paraId="504D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A65D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App Creation &amp; Data Connection</w:t>
            </w:r>
          </w:p>
        </w:tc>
        <w:tc>
          <w:tcPr>
            <w:tcW w:w="0" w:type="auto"/>
            <w:vAlign w:val="center"/>
            <w:hideMark/>
          </w:tcPr>
          <w:p w14:paraId="27C51F4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4CD3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6A59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Screen Structure</w:t>
            </w:r>
          </w:p>
        </w:tc>
        <w:tc>
          <w:tcPr>
            <w:tcW w:w="0" w:type="auto"/>
            <w:vAlign w:val="center"/>
            <w:hideMark/>
          </w:tcPr>
          <w:p w14:paraId="60C3A66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47A4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FC95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Home Screen</w:t>
            </w:r>
          </w:p>
        </w:tc>
        <w:tc>
          <w:tcPr>
            <w:tcW w:w="0" w:type="auto"/>
            <w:vAlign w:val="center"/>
            <w:hideMark/>
          </w:tcPr>
          <w:p w14:paraId="01A8E6A1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4C60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0F4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331BCBA6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15</w:t>
            </w:r>
          </w:p>
        </w:tc>
      </w:tr>
      <w:tr w:rsidR="008E4161" w:rsidRPr="008E4161" w14:paraId="73DF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247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New Request Form</w:t>
            </w:r>
          </w:p>
        </w:tc>
        <w:tc>
          <w:tcPr>
            <w:tcW w:w="0" w:type="auto"/>
            <w:vAlign w:val="center"/>
            <w:hideMark/>
          </w:tcPr>
          <w:p w14:paraId="77903F7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20</w:t>
            </w:r>
          </w:p>
        </w:tc>
      </w:tr>
      <w:tr w:rsidR="008E4161" w:rsidRPr="008E4161" w14:paraId="06F3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A2A8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F15EB5B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1E8D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A7CF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Submit + Success/Failure Behavior</w:t>
            </w:r>
          </w:p>
        </w:tc>
        <w:tc>
          <w:tcPr>
            <w:tcW w:w="0" w:type="auto"/>
            <w:vAlign w:val="center"/>
            <w:hideMark/>
          </w:tcPr>
          <w:p w14:paraId="02D77417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4E720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1EC4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Details Screen</w:t>
            </w:r>
          </w:p>
        </w:tc>
        <w:tc>
          <w:tcPr>
            <w:tcW w:w="0" w:type="auto"/>
            <w:vAlign w:val="center"/>
            <w:hideMark/>
          </w:tcPr>
          <w:p w14:paraId="40210963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10</w:t>
            </w:r>
          </w:p>
        </w:tc>
      </w:tr>
      <w:tr w:rsidR="008E4161" w:rsidRPr="008E4161" w14:paraId="4228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811D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Testing &amp; Explanation</w:t>
            </w:r>
          </w:p>
        </w:tc>
        <w:tc>
          <w:tcPr>
            <w:tcW w:w="0" w:type="auto"/>
            <w:vAlign w:val="center"/>
            <w:hideMark/>
          </w:tcPr>
          <w:p w14:paraId="57FDE437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sz w:val="32"/>
                <w:szCs w:val="32"/>
              </w:rPr>
              <w:t>5</w:t>
            </w:r>
          </w:p>
        </w:tc>
      </w:tr>
      <w:tr w:rsidR="008E4161" w:rsidRPr="008E4161" w14:paraId="6109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3E3A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9213AE" w14:textId="77777777" w:rsidR="008E4161" w:rsidRPr="008E4161" w:rsidRDefault="008E4161" w:rsidP="008E4161">
            <w:pPr>
              <w:rPr>
                <w:sz w:val="32"/>
                <w:szCs w:val="32"/>
              </w:rPr>
            </w:pPr>
            <w:r w:rsidRPr="008E4161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540426C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8BF1D35">
          <v:rect id="_x0000_i1220" style="width:0;height:1.5pt" o:hralign="center" o:hrstd="t" o:hr="t" fillcolor="#a0a0a0" stroked="f"/>
        </w:pict>
      </w:r>
    </w:p>
    <w:p w14:paraId="3E502FA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177. Excellent Submission</w:t>
      </w:r>
    </w:p>
    <w:p w14:paraId="2540FC9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 strong student:</w:t>
      </w:r>
    </w:p>
    <w:p w14:paraId="49266440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Uses meaningful names</w:t>
      </w:r>
    </w:p>
    <w:p w14:paraId="60E0C4B6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Connects correct Dataverse tables</w:t>
      </w:r>
    </w:p>
    <w:p w14:paraId="29E775AD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Builds clear screen structure</w:t>
      </w:r>
    </w:p>
    <w:p w14:paraId="2F9A357B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Displays Leave Requests correctly</w:t>
      </w:r>
    </w:p>
    <w:p w14:paraId="4A027C09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Creates records successfully</w:t>
      </w:r>
    </w:p>
    <w:p w14:paraId="5C5D42A1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Uses NewForm correctly</w:t>
      </w:r>
    </w:p>
    <w:p w14:paraId="00D200C5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Uses SubmitForm correctly</w:t>
      </w:r>
    </w:p>
    <w:p w14:paraId="137436B9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Uses OnSuccess</w:t>
      </w:r>
    </w:p>
    <w:p w14:paraId="6C6410AD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Provides OnFailure feedback</w:t>
      </w:r>
    </w:p>
    <w:p w14:paraId="55E0AE67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Uses predictable Back navigation</w:t>
      </w:r>
    </w:p>
    <w:p w14:paraId="278F76B8" w14:textId="77777777" w:rsidR="008E4161" w:rsidRPr="008E4161" w:rsidRDefault="008E4161">
      <w:pPr>
        <w:numPr>
          <w:ilvl w:val="0"/>
          <w:numId w:val="22"/>
        </w:numPr>
        <w:rPr>
          <w:sz w:val="32"/>
          <w:szCs w:val="32"/>
        </w:rPr>
      </w:pPr>
      <w:r w:rsidRPr="008E4161">
        <w:rPr>
          <w:sz w:val="32"/>
          <w:szCs w:val="32"/>
        </w:rPr>
        <w:t>Does not expose unnecessary administrative fields</w:t>
      </w:r>
    </w:p>
    <w:p w14:paraId="45CA276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6D0372D">
          <v:rect id="_x0000_i1221" style="width:0;height:1.5pt" o:hralign="center" o:hrstd="t" o:hr="t" fillcolor="#a0a0a0" stroked="f"/>
        </w:pict>
      </w:r>
    </w:p>
    <w:p w14:paraId="77560A2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AK — HOMEWORK</w:t>
      </w:r>
    </w:p>
    <w:p w14:paraId="3AD090C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178. Day 5 Homework — Improve My Requests</w:t>
      </w:r>
    </w:p>
    <w:p w14:paraId="6E4ED9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Tomorrow students will transform:</w:t>
      </w:r>
    </w:p>
    <w:p w14:paraId="6201318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Basic Gallery</w:t>
      </w:r>
    </w:p>
    <w:p w14:paraId="62D5580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into:</w:t>
      </w:r>
    </w:p>
    <w:p w14:paraId="2D9E5AB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Professional Request Management.</w:t>
      </w:r>
    </w:p>
    <w:p w14:paraId="2F0BAA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Prepare these requirements.</w:t>
      </w:r>
    </w:p>
    <w:p w14:paraId="6D98BFE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CE1774E">
          <v:rect id="_x0000_i1222" style="width:0;height:1.5pt" o:hralign="center" o:hrstd="t" o:hr="t" fillcolor="#a0a0a0" stroked="f"/>
        </w:pict>
      </w:r>
    </w:p>
    <w:p w14:paraId="1807AF4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179. Requirement 1 — Search</w:t>
      </w:r>
    </w:p>
    <w:p w14:paraId="79DB277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should be able to search requests.</w:t>
      </w:r>
    </w:p>
    <w:p w14:paraId="67857A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Possible search values:</w:t>
      </w:r>
    </w:p>
    <w:p w14:paraId="06CBFA7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Reason</w:t>
      </w:r>
    </w:p>
    <w:p w14:paraId="5A54E77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Request Number</w:t>
      </w:r>
    </w:p>
    <w:p w14:paraId="0641D0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Sketch:</w:t>
      </w:r>
    </w:p>
    <w:p w14:paraId="25E59E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[ Search requests...        ]</w:t>
      </w:r>
    </w:p>
    <w:p w14:paraId="7500162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0AABE3F">
          <v:rect id="_x0000_i1223" style="width:0;height:1.5pt" o:hralign="center" o:hrstd="t" o:hr="t" fillcolor="#a0a0a0" stroked="f"/>
        </w:pict>
      </w:r>
    </w:p>
    <w:p w14:paraId="1F5DF5D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180. Requirement 2 — Status Filter</w:t>
      </w:r>
    </w:p>
    <w:p w14:paraId="72ABEFE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should filter:</w:t>
      </w:r>
    </w:p>
    <w:p w14:paraId="492015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All</w:t>
      </w:r>
    </w:p>
    <w:p w14:paraId="6EF487B1" w14:textId="77777777" w:rsidR="008E4161" w:rsidRPr="008E4161" w:rsidRDefault="008E4161" w:rsidP="008E4161">
      <w:pPr>
        <w:rPr>
          <w:sz w:val="32"/>
          <w:szCs w:val="32"/>
        </w:rPr>
      </w:pPr>
    </w:p>
    <w:p w14:paraId="3606968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Draft</w:t>
      </w:r>
    </w:p>
    <w:p w14:paraId="35C96B05" w14:textId="77777777" w:rsidR="008E4161" w:rsidRPr="008E4161" w:rsidRDefault="008E4161" w:rsidP="008E4161">
      <w:pPr>
        <w:rPr>
          <w:sz w:val="32"/>
          <w:szCs w:val="32"/>
        </w:rPr>
      </w:pPr>
    </w:p>
    <w:p w14:paraId="0B1B7E9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Submitted</w:t>
      </w:r>
    </w:p>
    <w:p w14:paraId="38D3AC7D" w14:textId="77777777" w:rsidR="008E4161" w:rsidRPr="008E4161" w:rsidRDefault="008E4161" w:rsidP="008E4161">
      <w:pPr>
        <w:rPr>
          <w:sz w:val="32"/>
          <w:szCs w:val="32"/>
        </w:rPr>
      </w:pPr>
    </w:p>
    <w:p w14:paraId="2B8CFE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Pending Approval</w:t>
      </w:r>
    </w:p>
    <w:p w14:paraId="5AFE96E6" w14:textId="77777777" w:rsidR="008E4161" w:rsidRPr="008E4161" w:rsidRDefault="008E4161" w:rsidP="008E4161">
      <w:pPr>
        <w:rPr>
          <w:sz w:val="32"/>
          <w:szCs w:val="32"/>
        </w:rPr>
      </w:pPr>
    </w:p>
    <w:p w14:paraId="73EFDE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Approved</w:t>
      </w:r>
    </w:p>
    <w:p w14:paraId="5424AE25" w14:textId="77777777" w:rsidR="008E4161" w:rsidRPr="008E4161" w:rsidRDefault="008E4161" w:rsidP="008E4161">
      <w:pPr>
        <w:rPr>
          <w:sz w:val="32"/>
          <w:szCs w:val="32"/>
        </w:rPr>
      </w:pPr>
    </w:p>
    <w:p w14:paraId="1E399CE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Rejected</w:t>
      </w:r>
    </w:p>
    <w:p w14:paraId="234627FC" w14:textId="77777777" w:rsidR="008E4161" w:rsidRPr="008E4161" w:rsidRDefault="008E4161" w:rsidP="008E4161">
      <w:pPr>
        <w:rPr>
          <w:sz w:val="32"/>
          <w:szCs w:val="32"/>
        </w:rPr>
      </w:pPr>
    </w:p>
    <w:p w14:paraId="5578BA0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Cancelled</w:t>
      </w:r>
    </w:p>
    <w:p w14:paraId="138468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Sketch:</w:t>
      </w:r>
    </w:p>
    <w:p w14:paraId="59A88E9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[ Status: All </w:t>
      </w:r>
      <w:r w:rsidRPr="008E4161">
        <w:rPr>
          <w:rFonts w:ascii="Times New Roman" w:hAnsi="Times New Roman" w:cs="Times New Roman"/>
          <w:sz w:val="32"/>
          <w:szCs w:val="32"/>
        </w:rPr>
        <w:t>▼</w:t>
      </w:r>
      <w:r w:rsidRPr="008E4161">
        <w:rPr>
          <w:sz w:val="32"/>
          <w:szCs w:val="32"/>
        </w:rPr>
        <w:t xml:space="preserve"> ]</w:t>
      </w:r>
    </w:p>
    <w:p w14:paraId="3273569B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1513CFC">
          <v:rect id="_x0000_i1224" style="width:0;height:1.5pt" o:hralign="center" o:hrstd="t" o:hr="t" fillcolor="#a0a0a0" stroked="f"/>
        </w:pict>
      </w:r>
    </w:p>
    <w:p w14:paraId="0DCE35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181. Requirement 3 — Sort</w:t>
      </w:r>
    </w:p>
    <w:p w14:paraId="3AEDFE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should be able to see:</w:t>
      </w:r>
    </w:p>
    <w:p w14:paraId="574DEC4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Newest Requests First.</w:t>
      </w:r>
    </w:p>
    <w:p w14:paraId="636D79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Optional:</w:t>
      </w:r>
    </w:p>
    <w:p w14:paraId="79D2F98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Switch to:</w:t>
      </w:r>
    </w:p>
    <w:p w14:paraId="2DBA99B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Oldest First.</w:t>
      </w:r>
    </w:p>
    <w:p w14:paraId="6AA8B36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49D5352">
          <v:rect id="_x0000_i1225" style="width:0;height:1.5pt" o:hralign="center" o:hrstd="t" o:hr="t" fillcolor="#a0a0a0" stroked="f"/>
        </w:pict>
      </w:r>
    </w:p>
    <w:p w14:paraId="64F7B57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182. Requirement 4 — Empty State</w:t>
      </w:r>
    </w:p>
    <w:p w14:paraId="0DFA36E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should happen if user has:</w:t>
      </w:r>
    </w:p>
    <w:p w14:paraId="531A1C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No Requests?</w:t>
      </w:r>
    </w:p>
    <w:p w14:paraId="2BD69ED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Bad:</w:t>
      </w:r>
    </w:p>
    <w:p w14:paraId="6397F6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[ blank ]</w:t>
      </w:r>
    </w:p>
    <w:p w14:paraId="57C8D0B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Better:</w:t>
      </w:r>
    </w:p>
    <w:p w14:paraId="4DFB8F5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 leave requests yet.</w:t>
      </w:r>
    </w:p>
    <w:p w14:paraId="46B7B3EF" w14:textId="77777777" w:rsidR="008E4161" w:rsidRPr="008E4161" w:rsidRDefault="008E4161" w:rsidP="008E4161">
      <w:pPr>
        <w:rPr>
          <w:sz w:val="32"/>
          <w:szCs w:val="32"/>
        </w:rPr>
      </w:pPr>
    </w:p>
    <w:p w14:paraId="107EA6C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Create your first request.</w:t>
      </w:r>
    </w:p>
    <w:p w14:paraId="65D1CB2E" w14:textId="77777777" w:rsidR="008E4161" w:rsidRPr="008E4161" w:rsidRDefault="008E4161" w:rsidP="008E4161">
      <w:pPr>
        <w:rPr>
          <w:sz w:val="32"/>
          <w:szCs w:val="32"/>
        </w:rPr>
      </w:pPr>
    </w:p>
    <w:p w14:paraId="3C6C933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[ + Request Leave ]</w:t>
      </w:r>
    </w:p>
    <w:p w14:paraId="2C581685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29242B9">
          <v:rect id="_x0000_i1226" style="width:0;height:1.5pt" o:hralign="center" o:hrstd="t" o:hr="t" fillcolor="#a0a0a0" stroked="f"/>
        </w:pict>
      </w:r>
    </w:p>
    <w:p w14:paraId="4A64C3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183. Requirement 5 — Edit</w:t>
      </w:r>
    </w:p>
    <w:p w14:paraId="16BF61F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Which Requests should Employees be allowed to edit?</w:t>
      </w:r>
    </w:p>
    <w:p w14:paraId="471DAB7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Recommended training rule:</w:t>
      </w:r>
    </w:p>
    <w:p w14:paraId="5847448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Draft</w:t>
      </w:r>
    </w:p>
    <w:p w14:paraId="411BC7A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Editable</w:t>
      </w:r>
    </w:p>
    <w:p w14:paraId="61C733B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Submitted</w:t>
      </w:r>
    </w:p>
    <w:p w14:paraId="32191DA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</w:t>
      </w:r>
    </w:p>
    <w:p w14:paraId="08942FE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Pending Approval</w:t>
      </w:r>
    </w:p>
    <w:p w14:paraId="37FF1B7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</w:t>
      </w:r>
    </w:p>
    <w:p w14:paraId="50CCAC6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Approved</w:t>
      </w:r>
    </w:p>
    <w:p w14:paraId="56FF741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</w:t>
      </w:r>
    </w:p>
    <w:p w14:paraId="211478E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Rejected</w:t>
      </w:r>
    </w:p>
    <w:p w14:paraId="29702A9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</w:t>
      </w:r>
    </w:p>
    <w:p w14:paraId="4F1F8EF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Cancelled</w:t>
      </w:r>
    </w:p>
    <w:p w14:paraId="08BB9F7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Read Only</w:t>
      </w:r>
    </w:p>
    <w:p w14:paraId="20E0C7D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prepare to implement this later.</w:t>
      </w:r>
    </w:p>
    <w:p w14:paraId="6A5F140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0169D4F">
          <v:rect id="_x0000_i1227" style="width:0;height:1.5pt" o:hralign="center" o:hrstd="t" o:hr="t" fillcolor="#a0a0a0" stroked="f"/>
        </w:pict>
      </w:r>
    </w:p>
    <w:p w14:paraId="5C909F6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184. Homework Exercise</w:t>
      </w:r>
    </w:p>
    <w:p w14:paraId="3340B9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sketch:</w:t>
      </w:r>
    </w:p>
    <w:p w14:paraId="5510470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Improved My Requests</w:t>
      </w:r>
    </w:p>
    <w:p w14:paraId="6C81FC3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51B66D1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5E8365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&lt; My Requests                  |</w:t>
      </w:r>
    </w:p>
    <w:p w14:paraId="71E01C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3DC3693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[ Search requests...         ] |</w:t>
      </w:r>
    </w:p>
    <w:p w14:paraId="0CA88C8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39248C5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| [ All </w:t>
      </w:r>
      <w:r w:rsidRPr="008E4161">
        <w:rPr>
          <w:rFonts w:ascii="Times New Roman" w:hAnsi="Times New Roman" w:cs="Times New Roman"/>
          <w:sz w:val="32"/>
          <w:szCs w:val="32"/>
        </w:rPr>
        <w:t>▼</w:t>
      </w:r>
      <w:r w:rsidRPr="008E4161">
        <w:rPr>
          <w:sz w:val="32"/>
          <w:szCs w:val="32"/>
        </w:rPr>
        <w:t xml:space="preserve"> ]       [ Newest </w:t>
      </w:r>
      <w:r w:rsidRPr="008E4161">
        <w:rPr>
          <w:rFonts w:ascii="Times New Roman" w:hAnsi="Times New Roman" w:cs="Times New Roman"/>
          <w:sz w:val="32"/>
          <w:szCs w:val="32"/>
        </w:rPr>
        <w:t>▼</w:t>
      </w:r>
      <w:r w:rsidRPr="008E4161">
        <w:rPr>
          <w:sz w:val="32"/>
          <w:szCs w:val="32"/>
        </w:rPr>
        <w:t xml:space="preserve"> ]   |</w:t>
      </w:r>
    </w:p>
    <w:p w14:paraId="4A2973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                               |</w:t>
      </w:r>
    </w:p>
    <w:p w14:paraId="333DD37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Annual Leave        Pending    |</w:t>
      </w:r>
    </w:p>
    <w:p w14:paraId="65E594C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Sep 15 - Sep 19               &gt;|</w:t>
      </w:r>
    </w:p>
    <w:p w14:paraId="33888FD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|--------------------------------|</w:t>
      </w:r>
    </w:p>
    <w:p w14:paraId="19043D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Sick Leave          Approved   |</w:t>
      </w:r>
    </w:p>
    <w:p w14:paraId="52A8AED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Aug 02 - Aug 04               &gt;|</w:t>
      </w:r>
    </w:p>
    <w:p w14:paraId="2C474D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|--------------------------------|</w:t>
      </w:r>
    </w:p>
    <w:p w14:paraId="4670910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Emergency Leave     Rejected   |</w:t>
      </w:r>
    </w:p>
    <w:p w14:paraId="6779818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| Jul 18 - Jul 19               &gt;|</w:t>
      </w:r>
    </w:p>
    <w:p w14:paraId="3B6A0D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+--------------------------------+</w:t>
      </w:r>
    </w:p>
    <w:p w14:paraId="6E8C275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E9D9AF7">
          <v:rect id="_x0000_i1228" style="width:0;height:1.5pt" o:hralign="center" o:hrstd="t" o:hr="t" fillcolor="#a0a0a0" stroked="f"/>
        </w:pict>
      </w:r>
    </w:p>
    <w:p w14:paraId="11CE50E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PART AL — INSTRUCTOR ANSWER SUMMARY</w:t>
      </w:r>
    </w:p>
    <w:p w14:paraId="3302AA8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185. Core Concepts</w:t>
      </w:r>
    </w:p>
    <w:p w14:paraId="0854B32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Multiple Records</w:t>
      </w:r>
    </w:p>
    <w:p w14:paraId="34694B7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</w:t>
      </w:r>
    </w:p>
    <w:p w14:paraId="4680D07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One Record</w:t>
      </w:r>
    </w:p>
    <w:p w14:paraId="56CA8D4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</w:t>
      </w:r>
    </w:p>
    <w:p w14:paraId="339B603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Create/Edit</w:t>
      </w:r>
    </w:p>
    <w:p w14:paraId="6AC631D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Edit Form</w:t>
      </w:r>
    </w:p>
    <w:p w14:paraId="50739AA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View</w:t>
      </w:r>
    </w:p>
    <w:p w14:paraId="7E00579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Display Form</w:t>
      </w:r>
    </w:p>
    <w:p w14:paraId="6E2E6AF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 Records</w:t>
      </w:r>
    </w:p>
    <w:p w14:paraId="05CB726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Items</w:t>
      </w:r>
    </w:p>
    <w:p w14:paraId="68F0DB6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Current Gallery Row</w:t>
      </w:r>
    </w:p>
    <w:p w14:paraId="7B1E775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ThisItem</w:t>
      </w:r>
    </w:p>
    <w:p w14:paraId="5AD4BB1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Selected Gallery Record</w:t>
      </w:r>
    </w:p>
    <w:p w14:paraId="2E1A38A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Gallery.Selected</w:t>
      </w:r>
    </w:p>
    <w:p w14:paraId="3EFC033C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F4EE991">
          <v:rect id="_x0000_i1229" style="width:0;height:1.5pt" o:hralign="center" o:hrstd="t" o:hr="t" fillcolor="#a0a0a0" stroked="f"/>
        </w:pict>
      </w:r>
    </w:p>
    <w:p w14:paraId="6514E0D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186. Core Functions</w:t>
      </w:r>
    </w:p>
    <w:p w14:paraId="6D02CC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Navigate</w:t>
      </w:r>
    </w:p>
    <w:p w14:paraId="1F7325F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Navigate(scrMyRequests)</w:t>
      </w:r>
    </w:p>
    <w:p w14:paraId="1F84978D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Back</w:t>
      </w:r>
    </w:p>
    <w:p w14:paraId="3CB6CA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4B8CE90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Form</w:t>
      </w:r>
    </w:p>
    <w:p w14:paraId="77D3F9F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</w:t>
      </w:r>
    </w:p>
    <w:p w14:paraId="1A289B4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Save Form</w:t>
      </w:r>
    </w:p>
    <w:p w14:paraId="22DA79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32654AD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Reset Form</w:t>
      </w:r>
    </w:p>
    <w:p w14:paraId="72F4025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</w:t>
      </w:r>
    </w:p>
    <w:p w14:paraId="160BFD89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16366A0">
          <v:rect id="_x0000_i1230" style="width:0;height:1.5pt" o:hralign="center" o:hrstd="t" o:hr="t" fillcolor="#a0a0a0" stroked="f"/>
        </w:pict>
      </w:r>
    </w:p>
    <w:p w14:paraId="650A308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187. Recommended New Request Behavior</w:t>
      </w:r>
    </w:p>
    <w:p w14:paraId="52F4C15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Home Button:</w:t>
      </w:r>
    </w:p>
    <w:p w14:paraId="12AA5B6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NewForm(frmLeaveRequest);</w:t>
      </w:r>
    </w:p>
    <w:p w14:paraId="2C818A1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009B37A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scrNewRequest,</w:t>
      </w:r>
    </w:p>
    <w:p w14:paraId="5DB2A3F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2949DBB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117F6A6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 Button:</w:t>
      </w:r>
    </w:p>
    <w:p w14:paraId="6022BB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SubmitForm(frmLeaveRequest)</w:t>
      </w:r>
    </w:p>
    <w:p w14:paraId="2F70B6A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 OnSuccess:</w:t>
      </w:r>
    </w:p>
    <w:p w14:paraId="121CE9B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</w:t>
      </w:r>
    </w:p>
    <w:p w14:paraId="7A3E9CF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"Leave request submitted successfully.",</w:t>
      </w:r>
    </w:p>
    <w:p w14:paraId="4F17C1B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NotificationType.Success</w:t>
      </w:r>
    </w:p>
    <w:p w14:paraId="5D7030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);</w:t>
      </w:r>
    </w:p>
    <w:p w14:paraId="340630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</w:t>
      </w:r>
    </w:p>
    <w:p w14:paraId="6C706EA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scrMyRequests,</w:t>
      </w:r>
    </w:p>
    <w:p w14:paraId="3052A7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ScreenTransition.Fade</w:t>
      </w:r>
    </w:p>
    <w:p w14:paraId="6DFB81B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64AB3B9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 OnFailure:</w:t>
      </w:r>
    </w:p>
    <w:p w14:paraId="181902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Notify(</w:t>
      </w:r>
    </w:p>
    <w:p w14:paraId="1286322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"Unable to submit the leave request. Please check the form and try again.",</w:t>
      </w:r>
    </w:p>
    <w:p w14:paraId="413FCCD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NotificationType.Error</w:t>
      </w:r>
    </w:p>
    <w:p w14:paraId="47A1AAB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)</w:t>
      </w:r>
    </w:p>
    <w:p w14:paraId="2020310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D64C0D9">
          <v:rect id="_x0000_i1231" style="width:0;height:1.5pt" o:hralign="center" o:hrstd="t" o:hr="t" fillcolor="#a0a0a0" stroked="f"/>
        </w:pict>
      </w:r>
    </w:p>
    <w:p w14:paraId="0E06035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188. Recommended Cancel Behavior</w:t>
      </w:r>
    </w:p>
    <w:p w14:paraId="17BA9E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ResetForm(frmLeaveRequest);</w:t>
      </w:r>
    </w:p>
    <w:p w14:paraId="6D5718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Back()</w:t>
      </w:r>
    </w:p>
    <w:p w14:paraId="414694D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Meaning:</w:t>
      </w:r>
    </w:p>
    <w:p w14:paraId="4BC9D68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Discard unsaved changes</w:t>
      </w:r>
    </w:p>
    <w:p w14:paraId="1936BBC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then:</w:t>
      </w:r>
    </w:p>
    <w:p w14:paraId="63CE7B8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Return.</w:t>
      </w:r>
    </w:p>
    <w:p w14:paraId="03652F9A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D470B91">
          <v:rect id="_x0000_i1232" style="width:0;height:1.5pt" o:hralign="center" o:hrstd="t" o:hr="t" fillcolor="#a0a0a0" stroked="f"/>
        </w:pict>
      </w:r>
    </w:p>
    <w:p w14:paraId="5BDFE6B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189. Request Details Pattern</w:t>
      </w:r>
    </w:p>
    <w:p w14:paraId="37A29DB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Gallery:</w:t>
      </w:r>
    </w:p>
    <w:p w14:paraId="74889DB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</w:t>
      </w:r>
    </w:p>
    <w:p w14:paraId="381840F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Details Form:</w:t>
      </w:r>
    </w:p>
    <w:p w14:paraId="15810D6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frmRequestDetails</w:t>
      </w:r>
    </w:p>
    <w:p w14:paraId="12EB57A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 Item:</w:t>
      </w:r>
    </w:p>
    <w:p w14:paraId="698E361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galLeaveRequests.Selected</w:t>
      </w:r>
    </w:p>
    <w:p w14:paraId="0FBF33A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Flow:</w:t>
      </w:r>
    </w:p>
    <w:p w14:paraId="352D793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</w:t>
      </w:r>
    </w:p>
    <w:p w14:paraId="2C8F196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08CD6A2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 Selected</w:t>
      </w:r>
    </w:p>
    <w:p w14:paraId="4B6DC0F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4C91A8E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Display Form</w:t>
      </w:r>
    </w:p>
    <w:p w14:paraId="0B09EE4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79937F22">
          <v:rect id="_x0000_i1233" style="width:0;height:1.5pt" o:hralign="center" o:hrstd="t" o:hr="t" fillcolor="#a0a0a0" stroked="f"/>
        </w:pict>
      </w:r>
    </w:p>
    <w:p w14:paraId="1706E86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190. Important Day 5 Architecture</w:t>
      </w:r>
    </w:p>
    <w:p w14:paraId="7F0E32E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USER</w:t>
      </w:r>
    </w:p>
    <w:p w14:paraId="5EC4657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|</w:t>
      </w:r>
    </w:p>
    <w:p w14:paraId="2F758F6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v</w:t>
      </w:r>
    </w:p>
    <w:p w14:paraId="4C0C12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EMPLOYEE LEAVE APP</w:t>
      </w:r>
    </w:p>
    <w:p w14:paraId="062DAFE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|</w:t>
      </w:r>
    </w:p>
    <w:p w14:paraId="21C22C1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+---------------+---------------+</w:t>
      </w:r>
    </w:p>
    <w:p w14:paraId="3122AC9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|               |               |</w:t>
      </w:r>
    </w:p>
    <w:p w14:paraId="1A444A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v               v               v</w:t>
      </w:r>
    </w:p>
    <w:p w14:paraId="48EC6B9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HOME         MY REQUESTS      NEW REQUEST</w:t>
      </w:r>
    </w:p>
    <w:p w14:paraId="30E9844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|               |</w:t>
      </w:r>
    </w:p>
    <w:p w14:paraId="0984AFF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v               |</w:t>
      </w:r>
    </w:p>
    <w:p w14:paraId="425FB9E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REQUEST DETAILS        |</w:t>
      </w:r>
    </w:p>
    <w:p w14:paraId="6D6C841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    |</w:t>
      </w:r>
    </w:p>
    <w:p w14:paraId="7714AC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    v</w:t>
      </w:r>
    </w:p>
    <w:p w14:paraId="6F2934F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SUBMIT FORM</w:t>
      </w:r>
    </w:p>
    <w:p w14:paraId="1AE1923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    |</w:t>
      </w:r>
    </w:p>
    <w:p w14:paraId="5AB3218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    v</w:t>
      </w:r>
    </w:p>
    <w:p w14:paraId="2519C77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                             DATAVERSE</w:t>
      </w:r>
    </w:p>
    <w:p w14:paraId="69067D31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A8123CE">
          <v:rect id="_x0000_i1234" style="width:0;height:1.5pt" o:hralign="center" o:hrstd="t" o:hr="t" fillcolor="#a0a0a0" stroked="f"/>
        </w:pict>
      </w:r>
    </w:p>
    <w:p w14:paraId="38FDB3E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191. Most Important Day 5 Lesson</w:t>
      </w:r>
    </w:p>
    <w:p w14:paraId="77EB0B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should not leave thinking:</w:t>
      </w:r>
    </w:p>
    <w:p w14:paraId="0F2B70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means dragging buttons around.</w:t>
      </w:r>
    </w:p>
    <w:p w14:paraId="1092F54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important concept is:</w:t>
      </w:r>
    </w:p>
    <w:p w14:paraId="70D8CDA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Controls + Properties + Data + Power Fx</w:t>
      </w:r>
    </w:p>
    <w:p w14:paraId="4857761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Example:</w:t>
      </w:r>
    </w:p>
    <w:p w14:paraId="5E59F6C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Button</w:t>
      </w:r>
    </w:p>
    <w:p w14:paraId="3C5DAA8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7064D7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 OnSelect</w:t>
      </w:r>
    </w:p>
    <w:p w14:paraId="679E337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3B29C0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Navigate()</w:t>
      </w:r>
    </w:p>
    <w:p w14:paraId="4BCC3337" w14:textId="77777777" w:rsidR="008E4161" w:rsidRPr="008E4161" w:rsidRDefault="008E4161" w:rsidP="008E4161">
      <w:pPr>
        <w:rPr>
          <w:sz w:val="32"/>
          <w:szCs w:val="32"/>
        </w:rPr>
      </w:pPr>
    </w:p>
    <w:p w14:paraId="73D5B0F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Gallery</w:t>
      </w:r>
    </w:p>
    <w:p w14:paraId="67F250A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560D634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 Items</w:t>
      </w:r>
    </w:p>
    <w:p w14:paraId="5AA736C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5BED0D7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 Table</w:t>
      </w:r>
    </w:p>
    <w:p w14:paraId="302974C7" w14:textId="77777777" w:rsidR="008E4161" w:rsidRPr="008E4161" w:rsidRDefault="008E4161" w:rsidP="008E4161">
      <w:pPr>
        <w:rPr>
          <w:sz w:val="32"/>
          <w:szCs w:val="32"/>
        </w:rPr>
      </w:pPr>
    </w:p>
    <w:p w14:paraId="4171D02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Form</w:t>
      </w:r>
    </w:p>
    <w:p w14:paraId="464A7A0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</w:t>
      </w:r>
    </w:p>
    <w:p w14:paraId="3238119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| DataSource</w:t>
      </w:r>
    </w:p>
    <w:p w14:paraId="2C06DC4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v</w:t>
      </w:r>
    </w:p>
    <w:p w14:paraId="1E3CE87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21AE9C7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 becomes powerful when students understand:</w:t>
      </w:r>
    </w:p>
    <w:p w14:paraId="42B5FB9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Which property controls which behavior.</w:t>
      </w:r>
    </w:p>
    <w:p w14:paraId="5A80BE3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37475168">
          <v:rect id="_x0000_i1235" style="width:0;height:1.5pt" o:hralign="center" o:hrstd="t" o:hr="t" fillcolor="#a0a0a0" stroked="f"/>
        </w:pict>
      </w:r>
    </w:p>
    <w:p w14:paraId="180D59C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192. Second Important Lesson</w:t>
      </w:r>
    </w:p>
    <w:p w14:paraId="533B254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 Canvas App does not replace Dataverse.</w:t>
      </w:r>
    </w:p>
    <w:p w14:paraId="1F11EEC9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Architecture:</w:t>
      </w:r>
    </w:p>
    <w:p w14:paraId="0E024E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APPS</w:t>
      </w:r>
    </w:p>
    <w:p w14:paraId="098157D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 Experience</w:t>
      </w:r>
    </w:p>
    <w:p w14:paraId="4214152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177CFDB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311D5E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</w:t>
      </w:r>
    </w:p>
    <w:p w14:paraId="4ECA766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Business Data</w:t>
      </w:r>
    </w:p>
    <w:p w14:paraId="482C188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Do not store critical application data only in:</w:t>
      </w:r>
    </w:p>
    <w:p w14:paraId="5EB653E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Labels</w:t>
      </w:r>
    </w:p>
    <w:p w14:paraId="13BDA2B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Variables</w:t>
      </w:r>
    </w:p>
    <w:p w14:paraId="6D18A34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Controls</w:t>
      </w:r>
    </w:p>
    <w:p w14:paraId="653D596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when it must persist as business information.</w:t>
      </w:r>
    </w:p>
    <w:p w14:paraId="7D9B8048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460AC5C4">
          <v:rect id="_x0000_i1236" style="width:0;height:1.5pt" o:hralign="center" o:hrstd="t" o:hr="t" fillcolor="#a0a0a0" stroked="f"/>
        </w:pict>
      </w:r>
    </w:p>
    <w:p w14:paraId="51954F6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193. Third Important Lesson</w:t>
      </w:r>
    </w:p>
    <w:p w14:paraId="6813149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User experience should reflect:</w:t>
      </w:r>
    </w:p>
    <w:p w14:paraId="3F09518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Business responsibility.</w:t>
      </w:r>
    </w:p>
    <w:p w14:paraId="638960C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should see:</w:t>
      </w:r>
    </w:p>
    <w:p w14:paraId="285205F0" w14:textId="77777777" w:rsidR="008E4161" w:rsidRPr="008E4161" w:rsidRDefault="008E4161">
      <w:pPr>
        <w:numPr>
          <w:ilvl w:val="0"/>
          <w:numId w:val="23"/>
        </w:numPr>
        <w:rPr>
          <w:sz w:val="32"/>
          <w:szCs w:val="32"/>
        </w:rPr>
      </w:pPr>
      <w:r w:rsidRPr="008E4161">
        <w:rPr>
          <w:sz w:val="32"/>
          <w:szCs w:val="32"/>
        </w:rPr>
        <w:t>Leave Type</w:t>
      </w:r>
    </w:p>
    <w:p w14:paraId="6DBA8DA5" w14:textId="77777777" w:rsidR="008E4161" w:rsidRPr="008E4161" w:rsidRDefault="008E4161">
      <w:pPr>
        <w:numPr>
          <w:ilvl w:val="0"/>
          <w:numId w:val="23"/>
        </w:numPr>
        <w:rPr>
          <w:sz w:val="32"/>
          <w:szCs w:val="32"/>
        </w:rPr>
      </w:pPr>
      <w:r w:rsidRPr="008E4161">
        <w:rPr>
          <w:sz w:val="32"/>
          <w:szCs w:val="32"/>
        </w:rPr>
        <w:t>Dates</w:t>
      </w:r>
    </w:p>
    <w:p w14:paraId="28D8DB65" w14:textId="77777777" w:rsidR="008E4161" w:rsidRPr="008E4161" w:rsidRDefault="008E4161">
      <w:pPr>
        <w:numPr>
          <w:ilvl w:val="0"/>
          <w:numId w:val="23"/>
        </w:numPr>
        <w:rPr>
          <w:sz w:val="32"/>
          <w:szCs w:val="32"/>
        </w:rPr>
      </w:pPr>
      <w:r w:rsidRPr="008E4161">
        <w:rPr>
          <w:sz w:val="32"/>
          <w:szCs w:val="32"/>
        </w:rPr>
        <w:t>Reason</w:t>
      </w:r>
    </w:p>
    <w:p w14:paraId="22656D43" w14:textId="77777777" w:rsidR="008E4161" w:rsidRPr="008E4161" w:rsidRDefault="008E4161">
      <w:pPr>
        <w:numPr>
          <w:ilvl w:val="0"/>
          <w:numId w:val="23"/>
        </w:numPr>
        <w:rPr>
          <w:sz w:val="32"/>
          <w:szCs w:val="32"/>
        </w:rPr>
      </w:pPr>
      <w:r w:rsidRPr="008E4161">
        <w:rPr>
          <w:sz w:val="32"/>
          <w:szCs w:val="32"/>
        </w:rPr>
        <w:t>Status</w:t>
      </w:r>
    </w:p>
    <w:p w14:paraId="281D665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Employee should not directly control:</w:t>
      </w:r>
    </w:p>
    <w:p w14:paraId="0AEB66D5" w14:textId="77777777" w:rsidR="008E4161" w:rsidRPr="008E4161" w:rsidRDefault="008E4161">
      <w:pPr>
        <w:numPr>
          <w:ilvl w:val="0"/>
          <w:numId w:val="24"/>
        </w:numPr>
        <w:rPr>
          <w:sz w:val="32"/>
          <w:szCs w:val="32"/>
        </w:rPr>
      </w:pPr>
      <w:r w:rsidRPr="008E4161">
        <w:rPr>
          <w:sz w:val="32"/>
          <w:szCs w:val="32"/>
        </w:rPr>
        <w:t>Approval</w:t>
      </w:r>
    </w:p>
    <w:p w14:paraId="03D4A358" w14:textId="77777777" w:rsidR="008E4161" w:rsidRPr="008E4161" w:rsidRDefault="008E4161">
      <w:pPr>
        <w:numPr>
          <w:ilvl w:val="0"/>
          <w:numId w:val="24"/>
        </w:numPr>
        <w:rPr>
          <w:sz w:val="32"/>
          <w:szCs w:val="32"/>
        </w:rPr>
      </w:pPr>
      <w:r w:rsidRPr="008E4161">
        <w:rPr>
          <w:sz w:val="32"/>
          <w:szCs w:val="32"/>
        </w:rPr>
        <w:t>Manager Comment</w:t>
      </w:r>
    </w:p>
    <w:p w14:paraId="0F8B0FA8" w14:textId="77777777" w:rsidR="008E4161" w:rsidRPr="008E4161" w:rsidRDefault="008E4161">
      <w:pPr>
        <w:numPr>
          <w:ilvl w:val="0"/>
          <w:numId w:val="24"/>
        </w:numPr>
        <w:rPr>
          <w:sz w:val="32"/>
          <w:szCs w:val="32"/>
        </w:rPr>
      </w:pPr>
      <w:r w:rsidRPr="008E4161">
        <w:rPr>
          <w:sz w:val="32"/>
          <w:szCs w:val="32"/>
        </w:rPr>
        <w:t>HR Comment</w:t>
      </w:r>
    </w:p>
    <w:p w14:paraId="64E46BB5" w14:textId="77777777" w:rsidR="008E4161" w:rsidRPr="008E4161" w:rsidRDefault="008E4161">
      <w:pPr>
        <w:numPr>
          <w:ilvl w:val="0"/>
          <w:numId w:val="24"/>
        </w:numPr>
        <w:rPr>
          <w:sz w:val="32"/>
          <w:szCs w:val="32"/>
        </w:rPr>
      </w:pPr>
      <w:r w:rsidRPr="008E4161">
        <w:rPr>
          <w:sz w:val="32"/>
          <w:szCs w:val="32"/>
        </w:rPr>
        <w:t>Administrative state</w:t>
      </w:r>
    </w:p>
    <w:p w14:paraId="2A04EA2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Application design begins with:</w:t>
      </w:r>
    </w:p>
    <w:p w14:paraId="1996B2A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What should this user be allowed to do?</w:t>
      </w:r>
    </w:p>
    <w:p w14:paraId="454F9EA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651D8E1">
          <v:rect id="_x0000_i1237" style="width:0;height:1.5pt" o:hralign="center" o:hrstd="t" o:hr="t" fillcolor="#a0a0a0" stroked="f"/>
        </w:pict>
      </w:r>
    </w:p>
    <w:p w14:paraId="1A85860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194. End-of-Day Instructor Questions</w:t>
      </w:r>
    </w:p>
    <w:p w14:paraId="0F73272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4FB141D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control displays many records?</w:t>
      </w:r>
    </w:p>
    <w:p w14:paraId="5E37533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B80E9E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Gallery.</w:t>
      </w:r>
    </w:p>
    <w:p w14:paraId="6B9948B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72873E2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does ThisItem represent?</w:t>
      </w:r>
    </w:p>
    <w:p w14:paraId="4967C49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2CEEBDA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Current Gallery record.</w:t>
      </w:r>
    </w:p>
    <w:p w14:paraId="5DEDE0B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09D1D54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prepares our Leave Form to create a new record?</w:t>
      </w:r>
    </w:p>
    <w:p w14:paraId="51EF924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6ECBA24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NewForm()</w:t>
      </w:r>
    </w:p>
    <w:p w14:paraId="151E757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4C8DE64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saves the Form?</w:t>
      </w:r>
    </w:p>
    <w:p w14:paraId="7AC8B9B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01888B1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SubmitForm()</w:t>
      </w:r>
    </w:p>
    <w:p w14:paraId="6E4D2927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Ask:</w:t>
      </w:r>
    </w:p>
    <w:p w14:paraId="2130ACAA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What should happen after successful save?</w:t>
      </w:r>
    </w:p>
    <w:p w14:paraId="635CBF8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Answer</w:t>
      </w:r>
    </w:p>
    <w:p w14:paraId="782DCDED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Use:</w:t>
      </w:r>
    </w:p>
    <w:p w14:paraId="1041FC6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OnSuccess</w:t>
      </w:r>
    </w:p>
    <w:p w14:paraId="4E7CC64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for feedback/navigation.</w:t>
      </w:r>
    </w:p>
    <w:p w14:paraId="23CF3084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2CFA0010">
          <v:rect id="_x0000_i1238" style="width:0;height:1.5pt" o:hralign="center" o:hrstd="t" o:hr="t" fillcolor="#a0a0a0" stroked="f"/>
        </w:pict>
      </w:r>
    </w:p>
    <w:p w14:paraId="5E84FD8F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195. Week 2 Progress</w:t>
      </w:r>
    </w:p>
    <w:p w14:paraId="2F004D5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WEEK 1</w:t>
      </w:r>
    </w:p>
    <w:p w14:paraId="39A3B5C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Dataverse Backend</w:t>
      </w:r>
    </w:p>
    <w:p w14:paraId="588195D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7E5D5C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5EBDF13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 5</w:t>
      </w:r>
    </w:p>
    <w:p w14:paraId="37DB0B5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Canvas App Foundation</w:t>
      </w:r>
    </w:p>
    <w:p w14:paraId="694FE6D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3956DFA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54CFE46F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 6</w:t>
      </w:r>
    </w:p>
    <w:p w14:paraId="467B687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Galleries + Forms + Navigation</w:t>
      </w:r>
    </w:p>
    <w:p w14:paraId="0762830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6949846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446A1E1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 7</w:t>
      </w:r>
    </w:p>
    <w:p w14:paraId="36123A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Power Fx Logic</w:t>
      </w:r>
    </w:p>
    <w:p w14:paraId="745CB19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|</w:t>
      </w:r>
    </w:p>
    <w:p w14:paraId="23152E6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 xml:space="preserve">      v</w:t>
      </w:r>
    </w:p>
    <w:p w14:paraId="7EA1920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 8</w:t>
      </w:r>
    </w:p>
    <w:p w14:paraId="176B5535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Complete Canvas App</w:t>
      </w:r>
    </w:p>
    <w:p w14:paraId="0BB09D1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Today:</w:t>
      </w:r>
    </w:p>
    <w:p w14:paraId="1188004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Foundation Complete.</w:t>
      </w:r>
    </w:p>
    <w:p w14:paraId="297EA996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0DE134DD">
          <v:rect id="_x0000_i1239" style="width:0;height:1.5pt" o:hralign="center" o:hrstd="t" o:hr="t" fillcolor="#a0a0a0" stroked="f"/>
        </w:pict>
      </w:r>
    </w:p>
    <w:p w14:paraId="7B3CAF8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END OF DAY 5</w:t>
      </w:r>
    </w:p>
    <w:p w14:paraId="6226347E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Students Have Built</w:t>
      </w:r>
    </w:p>
    <w:p w14:paraId="6EB8A20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 v0.1</w:t>
      </w:r>
    </w:p>
    <w:p w14:paraId="3C2C179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with:</w:t>
      </w:r>
    </w:p>
    <w:p w14:paraId="029104CC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Dataverse connection</w:t>
      </w:r>
    </w:p>
    <w:p w14:paraId="1071C7E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Home Screen</w:t>
      </w:r>
    </w:p>
    <w:p w14:paraId="780E88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Welcome message</w:t>
      </w:r>
    </w:p>
    <w:p w14:paraId="609619C4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My Requests</w:t>
      </w:r>
    </w:p>
    <w:p w14:paraId="79675AA0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Leave Request Gallery</w:t>
      </w:r>
    </w:p>
    <w:p w14:paraId="0D0CB7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New Request Form</w:t>
      </w:r>
    </w:p>
    <w:p w14:paraId="3BF9704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Submit behavior</w:t>
      </w:r>
    </w:p>
    <w:p w14:paraId="6B55BB9E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Success feedback</w:t>
      </w:r>
    </w:p>
    <w:p w14:paraId="530B9C7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Failure feedback</w:t>
      </w:r>
    </w:p>
    <w:p w14:paraId="7F7DD1F2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Request Details</w:t>
      </w:r>
    </w:p>
    <w:p w14:paraId="18EC3FE1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Navigation</w:t>
      </w:r>
    </w:p>
    <w:p w14:paraId="3A5B6418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Back behavior</w:t>
      </w:r>
    </w:p>
    <w:p w14:paraId="5F1BBFE3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rFonts w:ascii="Segoe UI Symbol" w:hAnsi="Segoe UI Symbol" w:cs="Segoe UI Symbol"/>
          <w:sz w:val="32"/>
          <w:szCs w:val="32"/>
        </w:rPr>
        <w:t>✓</w:t>
      </w:r>
      <w:r w:rsidRPr="008E4161">
        <w:rPr>
          <w:sz w:val="32"/>
          <w:szCs w:val="32"/>
        </w:rPr>
        <w:t xml:space="preserve"> Basic Power Fx</w:t>
      </w:r>
    </w:p>
    <w:p w14:paraId="469D5922" w14:textId="77777777" w:rsidR="008E4161" w:rsidRPr="008E4161" w:rsidRDefault="00000000" w:rsidP="008E4161">
      <w:pPr>
        <w:rPr>
          <w:sz w:val="32"/>
          <w:szCs w:val="32"/>
        </w:rPr>
      </w:pPr>
      <w:r>
        <w:rPr>
          <w:sz w:val="32"/>
          <w:szCs w:val="32"/>
        </w:rPr>
        <w:pict w14:anchorId="13B5CDF7">
          <v:rect id="_x0000_i1240" style="width:0;height:1.5pt" o:hralign="center" o:hrstd="t" o:hr="t" fillcolor="#a0a0a0" stroked="f"/>
        </w:pict>
      </w:r>
    </w:p>
    <w:p w14:paraId="1D7135E2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Next Lab</w:t>
      </w:r>
    </w:p>
    <w:p w14:paraId="1B2CF259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Day 6 — Galleries, Forms, Search, Filter &amp; Navigation</w:t>
      </w:r>
    </w:p>
    <w:p w14:paraId="265A129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Students will upgrade:</w:t>
      </w:r>
    </w:p>
    <w:p w14:paraId="688888B7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 v0.1</w:t>
      </w:r>
    </w:p>
    <w:p w14:paraId="58F1CE7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to:</w:t>
      </w:r>
    </w:p>
    <w:p w14:paraId="4F8A79F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Employee Leave App v0.2</w:t>
      </w:r>
    </w:p>
    <w:p w14:paraId="0E76685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They will implement:</w:t>
      </w:r>
    </w:p>
    <w:p w14:paraId="6F8E1A3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Search</w:t>
      </w:r>
    </w:p>
    <w:p w14:paraId="398F86F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Status Filtering</w:t>
      </w:r>
    </w:p>
    <w:p w14:paraId="5238ADC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Sorting</w:t>
      </w:r>
    </w:p>
    <w:p w14:paraId="636FB083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Better Gallery Cards</w:t>
      </w:r>
    </w:p>
    <w:p w14:paraId="4ED39025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Selected Record State</w:t>
      </w:r>
    </w:p>
    <w:p w14:paraId="254DAD44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New vs Edit Form Modes</w:t>
      </w:r>
    </w:p>
    <w:p w14:paraId="2FFCCAA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Draft Editing</w:t>
      </w:r>
    </w:p>
    <w:p w14:paraId="0FF7C81B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Form Validation</w:t>
      </w:r>
    </w:p>
    <w:p w14:paraId="2FC4805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Empty States</w:t>
      </w:r>
    </w:p>
    <w:p w14:paraId="207B4200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Clear Filters</w:t>
      </w:r>
    </w:p>
    <w:p w14:paraId="339FB1AC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Better Success/Error Behavior</w:t>
      </w:r>
    </w:p>
    <w:p w14:paraId="106FEBC1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 xml:space="preserve">Complete Browse </w:t>
      </w:r>
      <w:r w:rsidRPr="008E4161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E4161">
        <w:rPr>
          <w:b/>
          <w:bCs/>
          <w:sz w:val="32"/>
          <w:szCs w:val="32"/>
        </w:rPr>
        <w:t xml:space="preserve"> View </w:t>
      </w:r>
      <w:r w:rsidRPr="008E4161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E4161">
        <w:rPr>
          <w:b/>
          <w:bCs/>
          <w:sz w:val="32"/>
          <w:szCs w:val="32"/>
        </w:rPr>
        <w:t xml:space="preserve"> Edit User Journey</w:t>
      </w:r>
    </w:p>
    <w:p w14:paraId="30B3FD8B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Day 6 will move the app from:</w:t>
      </w:r>
    </w:p>
    <w:p w14:paraId="04127A58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Basic Working App</w:t>
      </w:r>
    </w:p>
    <w:p w14:paraId="53EC21F6" w14:textId="77777777" w:rsidR="008E4161" w:rsidRPr="008E4161" w:rsidRDefault="008E4161" w:rsidP="008E4161">
      <w:pPr>
        <w:rPr>
          <w:sz w:val="32"/>
          <w:szCs w:val="32"/>
        </w:rPr>
      </w:pPr>
      <w:r w:rsidRPr="008E4161">
        <w:rPr>
          <w:sz w:val="32"/>
          <w:szCs w:val="32"/>
        </w:rPr>
        <w:t>to:</w:t>
      </w:r>
    </w:p>
    <w:p w14:paraId="24DFC9B6" w14:textId="77777777" w:rsidR="008E4161" w:rsidRPr="008E4161" w:rsidRDefault="008E4161" w:rsidP="008E4161">
      <w:pPr>
        <w:rPr>
          <w:b/>
          <w:bCs/>
          <w:sz w:val="32"/>
          <w:szCs w:val="32"/>
        </w:rPr>
      </w:pPr>
      <w:r w:rsidRPr="008E4161">
        <w:rPr>
          <w:b/>
          <w:bCs/>
          <w:sz w:val="32"/>
          <w:szCs w:val="32"/>
        </w:rPr>
        <w:t>Real User Experience.</w:t>
      </w:r>
    </w:p>
    <w:p w14:paraId="01A61A5D" w14:textId="3B6A93A2" w:rsidR="008642E0" w:rsidRPr="008642E0" w:rsidRDefault="008642E0" w:rsidP="008E4161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ADAE" w14:textId="77777777" w:rsidR="00EC6F25" w:rsidRDefault="00EC6F25" w:rsidP="00656987">
      <w:pPr>
        <w:spacing w:after="0" w:line="240" w:lineRule="auto"/>
      </w:pPr>
      <w:r>
        <w:separator/>
      </w:r>
    </w:p>
  </w:endnote>
  <w:endnote w:type="continuationSeparator" w:id="0">
    <w:p w14:paraId="61E68F4B" w14:textId="77777777" w:rsidR="00EC6F25" w:rsidRDefault="00EC6F25" w:rsidP="00656987">
      <w:pPr>
        <w:spacing w:after="0" w:line="240" w:lineRule="auto"/>
      </w:pPr>
      <w:r>
        <w:continuationSeparator/>
      </w:r>
    </w:p>
  </w:endnote>
  <w:endnote w:type="continuationNotice" w:id="1">
    <w:p w14:paraId="4C8BE2E6" w14:textId="77777777" w:rsidR="00EC6F25" w:rsidRDefault="00EC6F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3AA21" w14:textId="77777777" w:rsidR="00EC6F25" w:rsidRDefault="00EC6F25" w:rsidP="00656987">
      <w:pPr>
        <w:spacing w:after="0" w:line="240" w:lineRule="auto"/>
      </w:pPr>
      <w:r>
        <w:separator/>
      </w:r>
    </w:p>
  </w:footnote>
  <w:footnote w:type="continuationSeparator" w:id="0">
    <w:p w14:paraId="53320BB2" w14:textId="77777777" w:rsidR="00EC6F25" w:rsidRDefault="00EC6F25" w:rsidP="00656987">
      <w:pPr>
        <w:spacing w:after="0" w:line="240" w:lineRule="auto"/>
      </w:pPr>
      <w:r>
        <w:continuationSeparator/>
      </w:r>
    </w:p>
  </w:footnote>
  <w:footnote w:type="continuationNotice" w:id="1">
    <w:p w14:paraId="4ED242A8" w14:textId="77777777" w:rsidR="00EC6F25" w:rsidRDefault="00EC6F2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C5775"/>
    <w:multiLevelType w:val="multilevel"/>
    <w:tmpl w:val="BC7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1C34"/>
    <w:multiLevelType w:val="multilevel"/>
    <w:tmpl w:val="6DA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0E85"/>
    <w:multiLevelType w:val="multilevel"/>
    <w:tmpl w:val="6A54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5DD5"/>
    <w:multiLevelType w:val="multilevel"/>
    <w:tmpl w:val="E96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C2B38"/>
    <w:multiLevelType w:val="multilevel"/>
    <w:tmpl w:val="9D58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F6C90"/>
    <w:multiLevelType w:val="multilevel"/>
    <w:tmpl w:val="592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C0FDD"/>
    <w:multiLevelType w:val="multilevel"/>
    <w:tmpl w:val="709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10BC3"/>
    <w:multiLevelType w:val="multilevel"/>
    <w:tmpl w:val="DE8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37CA9"/>
    <w:multiLevelType w:val="multilevel"/>
    <w:tmpl w:val="89F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03ED6"/>
    <w:multiLevelType w:val="multilevel"/>
    <w:tmpl w:val="944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C6AF3"/>
    <w:multiLevelType w:val="multilevel"/>
    <w:tmpl w:val="83D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B4B48"/>
    <w:multiLevelType w:val="multilevel"/>
    <w:tmpl w:val="877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6EF1"/>
    <w:multiLevelType w:val="multilevel"/>
    <w:tmpl w:val="D6A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67CF5"/>
    <w:multiLevelType w:val="multilevel"/>
    <w:tmpl w:val="2FD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51E8D"/>
    <w:multiLevelType w:val="multilevel"/>
    <w:tmpl w:val="63C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F4E05"/>
    <w:multiLevelType w:val="multilevel"/>
    <w:tmpl w:val="BB0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D6180"/>
    <w:multiLevelType w:val="multilevel"/>
    <w:tmpl w:val="881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00B12"/>
    <w:multiLevelType w:val="multilevel"/>
    <w:tmpl w:val="B5C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B2946"/>
    <w:multiLevelType w:val="multilevel"/>
    <w:tmpl w:val="3ED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408D7"/>
    <w:multiLevelType w:val="multilevel"/>
    <w:tmpl w:val="9D2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95A1A"/>
    <w:multiLevelType w:val="multilevel"/>
    <w:tmpl w:val="B3D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C6AFA"/>
    <w:multiLevelType w:val="multilevel"/>
    <w:tmpl w:val="805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F5421"/>
    <w:multiLevelType w:val="multilevel"/>
    <w:tmpl w:val="610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1113743506">
    <w:abstractNumId w:val="4"/>
  </w:num>
  <w:num w:numId="3" w16cid:durableId="1048918340">
    <w:abstractNumId w:val="5"/>
  </w:num>
  <w:num w:numId="4" w16cid:durableId="1166167705">
    <w:abstractNumId w:val="6"/>
  </w:num>
  <w:num w:numId="5" w16cid:durableId="1007177368">
    <w:abstractNumId w:val="7"/>
  </w:num>
  <w:num w:numId="6" w16cid:durableId="1439058200">
    <w:abstractNumId w:val="14"/>
  </w:num>
  <w:num w:numId="7" w16cid:durableId="1535000857">
    <w:abstractNumId w:val="16"/>
  </w:num>
  <w:num w:numId="8" w16cid:durableId="824781331">
    <w:abstractNumId w:val="8"/>
  </w:num>
  <w:num w:numId="9" w16cid:durableId="1303197434">
    <w:abstractNumId w:val="10"/>
  </w:num>
  <w:num w:numId="10" w16cid:durableId="1357391302">
    <w:abstractNumId w:val="13"/>
  </w:num>
  <w:num w:numId="11" w16cid:durableId="566302107">
    <w:abstractNumId w:val="18"/>
  </w:num>
  <w:num w:numId="12" w16cid:durableId="380441202">
    <w:abstractNumId w:val="2"/>
  </w:num>
  <w:num w:numId="13" w16cid:durableId="1586186036">
    <w:abstractNumId w:val="15"/>
  </w:num>
  <w:num w:numId="14" w16cid:durableId="998925076">
    <w:abstractNumId w:val="17"/>
  </w:num>
  <w:num w:numId="15" w16cid:durableId="824516745">
    <w:abstractNumId w:val="9"/>
  </w:num>
  <w:num w:numId="16" w16cid:durableId="770856798">
    <w:abstractNumId w:val="19"/>
  </w:num>
  <w:num w:numId="17" w16cid:durableId="357968604">
    <w:abstractNumId w:val="21"/>
  </w:num>
  <w:num w:numId="18" w16cid:durableId="2100365442">
    <w:abstractNumId w:val="22"/>
  </w:num>
  <w:num w:numId="19" w16cid:durableId="1957980318">
    <w:abstractNumId w:val="3"/>
  </w:num>
  <w:num w:numId="20" w16cid:durableId="951593120">
    <w:abstractNumId w:val="1"/>
  </w:num>
  <w:num w:numId="21" w16cid:durableId="666203520">
    <w:abstractNumId w:val="12"/>
  </w:num>
  <w:num w:numId="22" w16cid:durableId="2037540663">
    <w:abstractNumId w:val="20"/>
  </w:num>
  <w:num w:numId="23" w16cid:durableId="314921504">
    <w:abstractNumId w:val="23"/>
  </w:num>
  <w:num w:numId="24" w16cid:durableId="1679771688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C4581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E4161"/>
    <w:rsid w:val="008F16C0"/>
    <w:rsid w:val="0090520B"/>
    <w:rsid w:val="00961F2E"/>
    <w:rsid w:val="009A53EC"/>
    <w:rsid w:val="009D049D"/>
    <w:rsid w:val="00A22A65"/>
    <w:rsid w:val="00A6312F"/>
    <w:rsid w:val="00AB2B54"/>
    <w:rsid w:val="00AC7A39"/>
    <w:rsid w:val="00AD2EDA"/>
    <w:rsid w:val="00B035EC"/>
    <w:rsid w:val="00B341D6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C6F25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248</TotalTime>
  <Pages>99</Pages>
  <Words>6963</Words>
  <Characters>39691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