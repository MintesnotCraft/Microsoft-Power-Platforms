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3BCA1FD8" w:rsidR="006D2E99" w:rsidRPr="000F480F" w:rsidRDefault="0047634D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procurement approval automation, model-driven administration &amp; power bi analytics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6A16AF5C" w14:textId="77777777" w:rsidR="000F480F" w:rsidRDefault="000F480F" w:rsidP="00E25A5F"/>
    <w:p w14:paraId="7CAA9486" w14:textId="77777777" w:rsidR="0047634D" w:rsidRDefault="0047634D" w:rsidP="00E25A5F"/>
    <w:p w14:paraId="1A3540AE" w14:textId="77777777" w:rsidR="0047634D" w:rsidRDefault="0047634D" w:rsidP="00E25A5F"/>
    <w:p w14:paraId="62424AF9" w14:textId="77777777" w:rsidR="0047634D" w:rsidRDefault="0047634D" w:rsidP="00E25A5F"/>
    <w:p w14:paraId="3CC55F90" w14:textId="77777777" w:rsidR="0047634D" w:rsidRDefault="0047634D" w:rsidP="00E25A5F"/>
    <w:p w14:paraId="6392C4DD" w14:textId="77777777" w:rsidR="0047634D" w:rsidRDefault="0047634D" w:rsidP="00E25A5F"/>
    <w:p w14:paraId="12DAD56C" w14:textId="77777777" w:rsidR="0047634D" w:rsidRDefault="0047634D" w:rsidP="00E25A5F"/>
    <w:p w14:paraId="04EB7E50" w14:textId="77777777" w:rsidR="0047634D" w:rsidRPr="00E25A5F" w:rsidRDefault="0047634D" w:rsidP="00E25A5F">
      <w:pPr>
        <w:rPr>
          <w:color w:val="000000" w:themeColor="text1"/>
          <w:szCs w:val="20"/>
        </w:rPr>
      </w:pPr>
    </w:p>
    <w:p w14:paraId="6B688CE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Microsoft Power Platform Bootcamp</w:t>
      </w:r>
    </w:p>
    <w:p w14:paraId="24F1CC7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Day 31 Lab — Procurement Approval Automation, Model-Driven Administration &amp; Power BI Analytics</w:t>
      </w:r>
    </w:p>
    <w:p w14:paraId="6B3CB4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b/>
          <w:bCs/>
          <w:sz w:val="32"/>
          <w:szCs w:val="32"/>
        </w:rPr>
        <w:t>Week:</w:t>
      </w:r>
      <w:r w:rsidRPr="0023086B">
        <w:rPr>
          <w:sz w:val="32"/>
          <w:szCs w:val="32"/>
        </w:rPr>
        <w:t xml:space="preserve"> 8 — Final Capstone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Duration:</w:t>
      </w:r>
      <w:r w:rsidRPr="0023086B">
        <w:rPr>
          <w:sz w:val="32"/>
          <w:szCs w:val="32"/>
        </w:rPr>
        <w:t xml:space="preserve"> 2 Hours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Day:</w:t>
      </w:r>
      <w:r w:rsidRPr="0023086B">
        <w:rPr>
          <w:sz w:val="32"/>
          <w:szCs w:val="32"/>
        </w:rPr>
        <w:t xml:space="preserve"> 31 of 32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Level:</w:t>
      </w:r>
      <w:r w:rsidRPr="0023086B">
        <w:rPr>
          <w:sz w:val="32"/>
          <w:szCs w:val="32"/>
        </w:rPr>
        <w:t xml:space="preserve"> Advanced / Enterprise Integration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Capstone:</w:t>
      </w:r>
      <w:r w:rsidRPr="0023086B">
        <w:rPr>
          <w:sz w:val="32"/>
          <w:szCs w:val="32"/>
        </w:rPr>
        <w:t xml:space="preserve"> Procurement &amp; Purchase Request Management System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Starting Point:</w:t>
      </w:r>
      <w:r w:rsidRPr="0023086B">
        <w:rPr>
          <w:sz w:val="32"/>
          <w:szCs w:val="32"/>
        </w:rPr>
        <w:t xml:space="preserve"> Employee Purchase Request App v0.1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Target:</w:t>
      </w:r>
      <w:r w:rsidRPr="0023086B">
        <w:rPr>
          <w:sz w:val="32"/>
          <w:szCs w:val="32"/>
        </w:rPr>
        <w:t xml:space="preserve"> Procurement Management System Release Candidate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Primary Technologies:</w:t>
      </w:r>
      <w:r w:rsidRPr="0023086B">
        <w:rPr>
          <w:sz w:val="32"/>
          <w:szCs w:val="32"/>
        </w:rPr>
        <w:t xml:space="preserve"> Power Automate + Dataverse + Model-Driven Apps + Power BI</w:t>
      </w:r>
      <w:r w:rsidRPr="0023086B">
        <w:rPr>
          <w:sz w:val="32"/>
          <w:szCs w:val="32"/>
        </w:rPr>
        <w:br/>
      </w:r>
      <w:r w:rsidRPr="0023086B">
        <w:rPr>
          <w:b/>
          <w:bCs/>
          <w:sz w:val="32"/>
          <w:szCs w:val="32"/>
        </w:rPr>
        <w:t>Primary Goal:</w:t>
      </w:r>
      <w:r w:rsidRPr="0023086B">
        <w:rPr>
          <w:sz w:val="32"/>
          <w:szCs w:val="32"/>
        </w:rPr>
        <w:t xml:space="preserve"> Convert submitted Purchase Requests into validated, multi-stage approval workflows and provide Procurement with administration and analytics experiences.</w:t>
      </w:r>
    </w:p>
    <w:p w14:paraId="12F063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DAFED2B">
          <v:rect id="_x0000_i5084" style="width:0;height:1.5pt" o:hralign="center" o:hrstd="t" o:hr="t" fillcolor="#a0a0a0" stroked="f"/>
        </w:pict>
      </w:r>
    </w:p>
    <w:p w14:paraId="2B270A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1. Day 31 Overview</w:t>
      </w:r>
    </w:p>
    <w:p w14:paraId="13BAB1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Yesterday employees could:</w:t>
      </w:r>
    </w:p>
    <w:p w14:paraId="7C46CDF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 REQUEST</w:t>
      </w:r>
    </w:p>
    <w:p w14:paraId="435782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|</w:t>
      </w:r>
    </w:p>
    <w:p w14:paraId="0F28BF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v</w:t>
      </w:r>
    </w:p>
    <w:p w14:paraId="2941A7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ADD PRODUCTS</w:t>
      </w:r>
    </w:p>
    <w:p w14:paraId="56C2CD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|</w:t>
      </w:r>
    </w:p>
    <w:p w14:paraId="0A56AE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v</w:t>
      </w:r>
    </w:p>
    <w:p w14:paraId="3A7C62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SHOPPING CART</w:t>
      </w:r>
    </w:p>
    <w:p w14:paraId="50D826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|</w:t>
      </w:r>
    </w:p>
    <w:p w14:paraId="0F4E58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v</w:t>
      </w:r>
    </w:p>
    <w:p w14:paraId="4BA191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SAVE REQUEST</w:t>
      </w:r>
    </w:p>
    <w:p w14:paraId="1053E2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|</w:t>
      </w:r>
    </w:p>
    <w:p w14:paraId="7D18B6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v</w:t>
      </w:r>
    </w:p>
    <w:p w14:paraId="3816C5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</w:t>
      </w:r>
    </w:p>
    <w:p w14:paraId="5CB6A49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Today we complete the enterprise backend:</w:t>
      </w:r>
    </w:p>
    <w:p w14:paraId="65D6518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REQUEST</w:t>
      </w:r>
    </w:p>
    <w:p w14:paraId="6A03C7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|</w:t>
      </w:r>
    </w:p>
    <w:p w14:paraId="2DF8DB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v</w:t>
      </w:r>
    </w:p>
    <w:p w14:paraId="3F098E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SERVER VALIDATION</w:t>
      </w:r>
    </w:p>
    <w:p w14:paraId="6CB8050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|</w:t>
      </w:r>
    </w:p>
    <w:p w14:paraId="6AA573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v</w:t>
      </w:r>
    </w:p>
    <w:p w14:paraId="6852714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APPROVAL</w:t>
      </w:r>
    </w:p>
    <w:p w14:paraId="3DCFD5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|</w:t>
      </w:r>
    </w:p>
    <w:p w14:paraId="693F93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v</w:t>
      </w:r>
    </w:p>
    <w:p w14:paraId="46FB3E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THRESHOLD ROUTING</w:t>
      </w:r>
    </w:p>
    <w:p w14:paraId="2F9346A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|</w:t>
      </w:r>
    </w:p>
    <w:p w14:paraId="400B481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+----+-----+</w:t>
      </w:r>
    </w:p>
    <w:p w14:paraId="0BD994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          |</w:t>
      </w:r>
    </w:p>
    <w:p w14:paraId="3513FC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          v</w:t>
      </w:r>
    </w:p>
    <w:p w14:paraId="5AD3E7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FINANCE    APPROVED</w:t>
      </w:r>
    </w:p>
    <w:p w14:paraId="0E6706F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2182AC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2D28957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MANAGER</w:t>
      </w:r>
    </w:p>
    <w:p w14:paraId="08F9C2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70B7E4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59CF6D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05B203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12A3F86">
          <v:rect id="_x0000_i5085" style="width:0;height:1.5pt" o:hralign="center" o:hrstd="t" o:hr="t" fillcolor="#a0a0a0" stroked="f"/>
        </w:pict>
      </w:r>
    </w:p>
    <w:p w14:paraId="194465D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2. We Also Build</w:t>
      </w:r>
    </w:p>
    <w:p w14:paraId="70036F9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Three experiences around the same Dataverse data:</w:t>
      </w:r>
    </w:p>
    <w:p w14:paraId="4EDE1F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</w:t>
      </w:r>
    </w:p>
    <w:p w14:paraId="3A6750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288C78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2FFB25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 APP</w:t>
      </w:r>
    </w:p>
    <w:p w14:paraId="50E327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356EB4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731D3C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DATAVERSE</w:t>
      </w:r>
    </w:p>
    <w:p w14:paraId="43A9DF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66F95E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+--------------------+</w:t>
      </w:r>
    </w:p>
    <w:p w14:paraId="079C02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                    |</w:t>
      </w:r>
    </w:p>
    <w:p w14:paraId="0721A0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                    v</w:t>
      </w:r>
    </w:p>
    <w:p w14:paraId="301207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AUTOMATE     MODEL-DRIVEN APP</w:t>
      </w:r>
    </w:p>
    <w:p w14:paraId="3EABDD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 xml:space="preserve">   |                    |</w:t>
      </w:r>
    </w:p>
    <w:p w14:paraId="62657E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                    v</w:t>
      </w:r>
    </w:p>
    <w:p w14:paraId="6AAB8BD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APPROVALS          PROCUREMENT TEAM</w:t>
      </w:r>
    </w:p>
    <w:p w14:paraId="521FB9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260BFA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348955E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DATAVERSE</w:t>
      </w:r>
    </w:p>
    <w:p w14:paraId="13B088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766444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7F98E7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BI</w:t>
      </w:r>
    </w:p>
    <w:p w14:paraId="27F952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22F08F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01C746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MANAGEMENT ANALYTICS</w:t>
      </w:r>
    </w:p>
    <w:p w14:paraId="54F55F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CD3B44C">
          <v:rect id="_x0000_i5086" style="width:0;height:1.5pt" o:hralign="center" o:hrstd="t" o:hr="t" fillcolor="#a0a0a0" stroked="f"/>
        </w:pict>
      </w:r>
    </w:p>
    <w:p w14:paraId="6454F0F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3. Today's Deliverables</w:t>
      </w:r>
    </w:p>
    <w:p w14:paraId="29AD6A8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Students will finish:</w:t>
      </w:r>
    </w:p>
    <w:p w14:paraId="7CDDAB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1. Procurement Approval Flow v1.0</w:t>
      </w:r>
    </w:p>
    <w:p w14:paraId="5EFE50D1" w14:textId="77777777" w:rsidR="0023086B" w:rsidRPr="0023086B" w:rsidRDefault="0023086B" w:rsidP="0023086B">
      <w:pPr>
        <w:rPr>
          <w:sz w:val="32"/>
          <w:szCs w:val="32"/>
        </w:rPr>
      </w:pPr>
    </w:p>
    <w:p w14:paraId="5D6F5B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2. Procurement Administration Model-Driven App v1.0</w:t>
      </w:r>
    </w:p>
    <w:p w14:paraId="140BE990" w14:textId="77777777" w:rsidR="0023086B" w:rsidRPr="0023086B" w:rsidRDefault="0023086B" w:rsidP="0023086B">
      <w:pPr>
        <w:rPr>
          <w:sz w:val="32"/>
          <w:szCs w:val="32"/>
        </w:rPr>
      </w:pPr>
    </w:p>
    <w:p w14:paraId="280BE7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3. Procurement Analytics Report v1.0</w:t>
      </w:r>
    </w:p>
    <w:p w14:paraId="6BCA1B96" w14:textId="77777777" w:rsidR="0023086B" w:rsidRPr="0023086B" w:rsidRDefault="0023086B" w:rsidP="0023086B">
      <w:pPr>
        <w:rPr>
          <w:sz w:val="32"/>
          <w:szCs w:val="32"/>
        </w:rPr>
      </w:pPr>
    </w:p>
    <w:p w14:paraId="43914C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4. TEST Deployment Readiness Package</w:t>
      </w:r>
    </w:p>
    <w:p w14:paraId="3837FE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70B89F6D">
          <v:rect id="_x0000_i5087" style="width:0;height:1.5pt" o:hralign="center" o:hrstd="t" o:hr="t" fillcolor="#a0a0a0" stroked="f"/>
        </w:pict>
      </w:r>
    </w:p>
    <w:p w14:paraId="57213F2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4. Main Approval Rules</w:t>
      </w:r>
    </w:p>
    <w:p w14:paraId="317FAE1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Low Value</w:t>
      </w:r>
    </w:p>
    <w:p w14:paraId="0A460D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&lt; 5,000</w:t>
      </w:r>
    </w:p>
    <w:p w14:paraId="3C9332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Route:</w:t>
      </w:r>
    </w:p>
    <w:p w14:paraId="760223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4B20EC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490DE2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34AEB9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2E0699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5C8F967">
          <v:rect id="_x0000_i5088" style="width:0;height:1.5pt" o:hralign="center" o:hrstd="t" o:hr="t" fillcolor="#a0a0a0" stroked="f"/>
        </w:pict>
      </w:r>
    </w:p>
    <w:p w14:paraId="4E39EDF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5. Medium Value</w:t>
      </w:r>
    </w:p>
    <w:p w14:paraId="1F6B6C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5,000 &lt;= Total &lt;= 50,000</w:t>
      </w:r>
    </w:p>
    <w:p w14:paraId="773A04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Route:</w:t>
      </w:r>
    </w:p>
    <w:p w14:paraId="07D0A6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6AA27C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768EC6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5E5046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</w:t>
      </w:r>
    </w:p>
    <w:p w14:paraId="48AA80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501115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3A6A30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16C0E08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A14D855">
          <v:rect id="_x0000_i5089" style="width:0;height:1.5pt" o:hralign="center" o:hrstd="t" o:hr="t" fillcolor="#a0a0a0" stroked="f"/>
        </w:pict>
      </w:r>
    </w:p>
    <w:p w14:paraId="00722A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6. High Value</w:t>
      </w:r>
    </w:p>
    <w:p w14:paraId="36DD13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Total &gt; 50,000</w:t>
      </w:r>
    </w:p>
    <w:p w14:paraId="5A4DAC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Route:</w:t>
      </w:r>
    </w:p>
    <w:p w14:paraId="70E1F6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27C396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1562AE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05C4A8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</w:t>
      </w:r>
    </w:p>
    <w:p w14:paraId="647453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5DACE7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4D455E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Manager</w:t>
      </w:r>
    </w:p>
    <w:p w14:paraId="79506C7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1D5F3D4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69BF5B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6D266E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CBC0EB8">
          <v:rect id="_x0000_i5090" style="width:0;height:1.5pt" o:hralign="center" o:hrstd="t" o:hr="t" fillcolor="#a0a0a0" stroked="f"/>
        </w:pict>
      </w:r>
    </w:p>
    <w:p w14:paraId="7663802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7. Rejection Rule</w:t>
      </w:r>
    </w:p>
    <w:p w14:paraId="623756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At any required stage:</w:t>
      </w:r>
    </w:p>
    <w:p w14:paraId="7FF743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</w:t>
      </w:r>
    </w:p>
    <w:p w14:paraId="4BEB62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203D9D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76C35A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Status = Rejected</w:t>
      </w:r>
    </w:p>
    <w:p w14:paraId="3F6F1A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2451A8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6BCBB1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STOP</w:t>
      </w:r>
    </w:p>
    <w:p w14:paraId="00709D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No later approval should start.</w:t>
      </w:r>
    </w:p>
    <w:p w14:paraId="7B46C42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58D7A83">
          <v:rect id="_x0000_i5091" style="width:0;height:1.5pt" o:hralign="center" o:hrstd="t" o:hr="t" fillcolor="#a0a0a0" stroked="f"/>
        </w:pict>
      </w:r>
    </w:p>
    <w:p w14:paraId="64DF2B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8. Critical Security Principle</w:t>
      </w:r>
    </w:p>
    <w:p w14:paraId="60899A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 trust the Canvas App's:</w:t>
      </w:r>
    </w:p>
    <w:p w14:paraId="19F319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</w:t>
      </w:r>
    </w:p>
    <w:p w14:paraId="1E16F3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blindly.</w:t>
      </w:r>
    </w:p>
    <w:p w14:paraId="7180D0A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Automate must recalculate the amount from:</w:t>
      </w:r>
    </w:p>
    <w:p w14:paraId="75D15D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Items</w:t>
      </w:r>
    </w:p>
    <w:p w14:paraId="7C0D1D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before deciding:</w:t>
      </w:r>
    </w:p>
    <w:p w14:paraId="1E2028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Approval Route.</w:t>
      </w:r>
    </w:p>
    <w:p w14:paraId="52AB95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FA1F357">
          <v:rect id="_x0000_i5092" style="width:0;height:1.5pt" o:hralign="center" o:hrstd="t" o:hr="t" fillcolor="#a0a0a0" stroked="f"/>
        </w:pict>
      </w:r>
    </w:p>
    <w:p w14:paraId="1B9A6D4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9. Why?</w:t>
      </w:r>
    </w:p>
    <w:p w14:paraId="0E5F56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 client could theoretically submit:</w:t>
      </w:r>
    </w:p>
    <w:p w14:paraId="7A73E9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Stored Total = 4,900</w:t>
      </w:r>
    </w:p>
    <w:p w14:paraId="4BC2DB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while actual items total:</w:t>
      </w:r>
    </w:p>
    <w:p w14:paraId="0D6E48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75,000</w:t>
      </w:r>
    </w:p>
    <w:p w14:paraId="5ADB90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approval routing trusts only the client:</w:t>
      </w:r>
    </w:p>
    <w:p w14:paraId="345665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Business controls can be bypassed.</w:t>
      </w:r>
    </w:p>
    <w:p w14:paraId="718930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3014533">
          <v:rect id="_x0000_i5093" style="width:0;height:1.5pt" o:hralign="center" o:hrstd="t" o:hr="t" fillcolor="#a0a0a0" stroked="f"/>
        </w:pict>
      </w:r>
    </w:p>
    <w:p w14:paraId="3727530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10. Correct Trust Model</w:t>
      </w:r>
    </w:p>
    <w:p w14:paraId="7AA85C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 APP</w:t>
      </w:r>
    </w:p>
    <w:p w14:paraId="27E7EC0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calculates amount</w:t>
      </w:r>
    </w:p>
    <w:p w14:paraId="075593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for UX</w:t>
      </w:r>
    </w:p>
    <w:p w14:paraId="79062E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|</w:t>
      </w:r>
    </w:p>
    <w:p w14:paraId="7D42B1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v</w:t>
      </w:r>
    </w:p>
    <w:p w14:paraId="02941A6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DATAVERSE ITEMS</w:t>
      </w:r>
    </w:p>
    <w:p w14:paraId="06C518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|</w:t>
      </w:r>
    </w:p>
    <w:p w14:paraId="52447D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v</w:t>
      </w:r>
    </w:p>
    <w:p w14:paraId="289B26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AUTOMATE</w:t>
      </w:r>
    </w:p>
    <w:p w14:paraId="631C77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recalculates amount</w:t>
      </w:r>
    </w:p>
    <w:p w14:paraId="561BE4A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|</w:t>
      </w:r>
    </w:p>
    <w:p w14:paraId="071ED7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v</w:t>
      </w:r>
    </w:p>
    <w:p w14:paraId="452BAF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AUTHORITATIVE TOTAL</w:t>
      </w:r>
    </w:p>
    <w:p w14:paraId="37EC8C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|</w:t>
      </w:r>
    </w:p>
    <w:p w14:paraId="08C93A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v</w:t>
      </w:r>
    </w:p>
    <w:p w14:paraId="2AE024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ROUTING</w:t>
      </w:r>
    </w:p>
    <w:p w14:paraId="73D4F9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2C85AEA">
          <v:rect id="_x0000_i5094" style="width:0;height:1.5pt" o:hralign="center" o:hrstd="t" o:hr="t" fillcolor="#a0a0a0" stroked="f"/>
        </w:pict>
      </w:r>
    </w:p>
    <w:p w14:paraId="4C8480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11. Day 31 Learning Objectives</w:t>
      </w:r>
    </w:p>
    <w:p w14:paraId="123D61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By the end of the lab students should be able to:</w:t>
      </w:r>
    </w:p>
    <w:p w14:paraId="57D067AC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a Dataverse-triggered procurement flow.</w:t>
      </w:r>
    </w:p>
    <w:p w14:paraId="712604BA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Configure a solution-aware flow.</w:t>
      </w:r>
    </w:p>
    <w:p w14:paraId="5A904C3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Use connection references.</w:t>
      </w:r>
    </w:p>
    <w:p w14:paraId="6CC851D0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Use environment variables.</w:t>
      </w:r>
    </w:p>
    <w:p w14:paraId="5BF77A1E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Detect submitted requests.</w:t>
      </w:r>
    </w:p>
    <w:p w14:paraId="4014BDE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Prevent duplicate processing.</w:t>
      </w:r>
    </w:p>
    <w:p w14:paraId="76C6C53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request data.</w:t>
      </w:r>
    </w:p>
    <w:p w14:paraId="42890847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Retrieve request items.</w:t>
      </w:r>
    </w:p>
    <w:p w14:paraId="1E0F6D47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Verify at least one request item exists.</w:t>
      </w:r>
    </w:p>
    <w:p w14:paraId="50DFFC55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item quantities.</w:t>
      </w:r>
    </w:p>
    <w:p w14:paraId="3BE023E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item prices.</w:t>
      </w:r>
    </w:p>
    <w:p w14:paraId="20CEBC7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Recalculate request totals.</w:t>
      </w:r>
    </w:p>
    <w:p w14:paraId="36204598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Compare stored and calculated totals.</w:t>
      </w:r>
    </w:p>
    <w:p w14:paraId="0F1AAC71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Replace stored totals with validated totals.</w:t>
      </w:r>
    </w:p>
    <w:p w14:paraId="0D5624D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Retrieve the requesting Employee.</w:t>
      </w:r>
    </w:p>
    <w:p w14:paraId="3CCF67DA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Retrieve the Employee's Manager.</w:t>
      </w:r>
    </w:p>
    <w:p w14:paraId="7BCFEEAF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Manager email.</w:t>
      </w:r>
    </w:p>
    <w:p w14:paraId="73049D4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Finance approver configuration.</w:t>
      </w:r>
    </w:p>
    <w:p w14:paraId="131236E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Procurement approver configuration.</w:t>
      </w:r>
    </w:p>
    <w:p w14:paraId="3CD1503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Use Start and wait for an approval.</w:t>
      </w:r>
    </w:p>
    <w:p w14:paraId="44FEA046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readable approval cards.</w:t>
      </w:r>
    </w:p>
    <w:p w14:paraId="77577EE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Use Markdown in approval details.</w:t>
      </w:r>
    </w:p>
    <w:p w14:paraId="72AC968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Capture approval response.</w:t>
      </w:r>
    </w:p>
    <w:p w14:paraId="621853E5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Capture comments.</w:t>
      </w:r>
    </w:p>
    <w:p w14:paraId="5A576CB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Capture decision timestamps.</w:t>
      </w:r>
    </w:p>
    <w:p w14:paraId="66F2208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Update approval decisions in Dataverse.</w:t>
      </w:r>
    </w:p>
    <w:p w14:paraId="71D71E3A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Implement Manager approval.</w:t>
      </w:r>
    </w:p>
    <w:p w14:paraId="64AF9DF0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Implement Finance approval.</w:t>
      </w:r>
    </w:p>
    <w:p w14:paraId="404AFE98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Implement Procurement Manager approval.</w:t>
      </w:r>
    </w:p>
    <w:p w14:paraId="1815D11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threshold branching.</w:t>
      </w:r>
    </w:p>
    <w:p w14:paraId="1803C20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Handle rejection at every stage.</w:t>
      </w:r>
    </w:p>
    <w:p w14:paraId="6336D8AF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Stop later approvals after rejection.</w:t>
      </w:r>
    </w:p>
    <w:p w14:paraId="4A23AB7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Distinguish business rejection from technical failure.</w:t>
      </w:r>
    </w:p>
    <w:p w14:paraId="55767BD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Prevent false approval states.</w:t>
      </w:r>
    </w:p>
    <w:p w14:paraId="3D794E4E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requester notifications.</w:t>
      </w:r>
    </w:p>
    <w:p w14:paraId="71BDDB7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final approval notifications.</w:t>
      </w:r>
    </w:p>
    <w:p w14:paraId="1B98D82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rejection notifications.</w:t>
      </w:r>
    </w:p>
    <w:p w14:paraId="51A9BA2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Handle missing approvers.</w:t>
      </w:r>
    </w:p>
    <w:p w14:paraId="7757E79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Handle malformed requests.</w:t>
      </w:r>
    </w:p>
    <w:p w14:paraId="025BD816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Use Scope actions.</w:t>
      </w:r>
    </w:p>
    <w:p w14:paraId="187D63D7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Configure Run After.</w:t>
      </w:r>
    </w:p>
    <w:p w14:paraId="1D6BEA27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Implement Try/Catch/Finally patterns.</w:t>
      </w:r>
    </w:p>
    <w:p w14:paraId="5002A9BE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Record automation failures.</w:t>
      </w:r>
    </w:p>
    <w:p w14:paraId="1136B41F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Understand long-running approval limitations.</w:t>
      </w:r>
    </w:p>
    <w:p w14:paraId="7AA8B16C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Understand two-flow long-running patterns.</w:t>
      </w:r>
    </w:p>
    <w:p w14:paraId="34AB63DC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a Model-Driven App.</w:t>
      </w:r>
    </w:p>
    <w:p w14:paraId="2E22D0D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Procurement navigation.</w:t>
      </w:r>
    </w:p>
    <w:p w14:paraId="08B3248C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Add Purchase Requests.</w:t>
      </w:r>
    </w:p>
    <w:p w14:paraId="5B8DD12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Add Purchase Request Items.</w:t>
      </w:r>
    </w:p>
    <w:p w14:paraId="6A9E554E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Add Products.</w:t>
      </w:r>
    </w:p>
    <w:p w14:paraId="573B86BF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Add Purchase Categories.</w:t>
      </w:r>
    </w:p>
    <w:p w14:paraId="21AD3F6E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Add Vendors.</w:t>
      </w:r>
    </w:p>
    <w:p w14:paraId="0E6723F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Configure Purchase Request forms.</w:t>
      </w:r>
    </w:p>
    <w:p w14:paraId="25DBC61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Configure subgrids.</w:t>
      </w:r>
    </w:p>
    <w:p w14:paraId="7B4B813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Configure Product forms.</w:t>
      </w:r>
    </w:p>
    <w:p w14:paraId="1AA9673D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Configure Vendor forms.</w:t>
      </w:r>
    </w:p>
    <w:p w14:paraId="6FEA48A1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operational views.</w:t>
      </w:r>
    </w:p>
    <w:p w14:paraId="09F12E8B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Pending Approval view.</w:t>
      </w:r>
    </w:p>
    <w:p w14:paraId="04934D4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Approved Requests view.</w:t>
      </w:r>
    </w:p>
    <w:p w14:paraId="2207B0C0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Rejected Requests view.</w:t>
      </w:r>
    </w:p>
    <w:p w14:paraId="1C146C1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High Value Requests view.</w:t>
      </w:r>
    </w:p>
    <w:p w14:paraId="5682E2D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Pending Procurement view.</w:t>
      </w:r>
    </w:p>
    <w:p w14:paraId="7644B541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charts.</w:t>
      </w:r>
    </w:p>
    <w:p w14:paraId="44EA8170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Create an operational dashboard.</w:t>
      </w:r>
    </w:p>
    <w:p w14:paraId="73748538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Apply security roles to the Model-Driven App.</w:t>
      </w:r>
    </w:p>
    <w:p w14:paraId="5827A5E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Connect Power BI to Dataverse.</w:t>
      </w:r>
    </w:p>
    <w:p w14:paraId="0413C8B7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Use the Dataverse Power Query connector.</w:t>
      </w:r>
    </w:p>
    <w:p w14:paraId="0607C06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Choose Import mode for the lab.</w:t>
      </w:r>
    </w:p>
    <w:p w14:paraId="726C80BC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Select relevant procurement tables.</w:t>
      </w:r>
    </w:p>
    <w:p w14:paraId="4793A648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Review relationships.</w:t>
      </w:r>
    </w:p>
    <w:p w14:paraId="065EE6E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Distinguish request-grain and item-grain metrics.</w:t>
      </w:r>
    </w:p>
    <w:p w14:paraId="01CD2874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Create explicit DAX measures.</w:t>
      </w:r>
    </w:p>
    <w:p w14:paraId="36959945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Total Requests.</w:t>
      </w:r>
    </w:p>
    <w:p w14:paraId="2425CF9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Approved Requests.</w:t>
      </w:r>
    </w:p>
    <w:p w14:paraId="59990D46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Rejected Requests.</w:t>
      </w:r>
    </w:p>
    <w:p w14:paraId="5F9F0C3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Total Requested Spend.</w:t>
      </w:r>
    </w:p>
    <w:p w14:paraId="73A4BFB8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Approved Spend.</w:t>
      </w:r>
    </w:p>
    <w:p w14:paraId="125BEDF5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Average Request Value.</w:t>
      </w:r>
    </w:p>
    <w:p w14:paraId="6BC48A12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Calculate Approval Rate.</w:t>
      </w:r>
    </w:p>
    <w:p w14:paraId="6DF1CBF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Department analysis.</w:t>
      </w:r>
    </w:p>
    <w:p w14:paraId="702AFDF9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Category analysis.</w:t>
      </w:r>
    </w:p>
    <w:p w14:paraId="3C5E36AA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Status analysis.</w:t>
      </w:r>
    </w:p>
    <w:p w14:paraId="0563DF51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Product analysis.</w:t>
      </w:r>
    </w:p>
    <w:p w14:paraId="637AEBCF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Build monthly trend analysis.</w:t>
      </w:r>
    </w:p>
    <w:p w14:paraId="7DB545AD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Add slicers.</w:t>
      </w:r>
    </w:p>
    <w:p w14:paraId="2E3F0A1D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Test cross-filtering.</w:t>
      </w:r>
    </w:p>
    <w:p w14:paraId="4373D593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Validate totals between Dataverse and Power BI.</w:t>
      </w:r>
    </w:p>
    <w:p w14:paraId="4DD5367A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Prepare the Solution for Day 32.</w:t>
      </w:r>
    </w:p>
    <w:p w14:paraId="0797CA81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Run Solution Checker.</w:t>
      </w:r>
    </w:p>
    <w:p w14:paraId="654064B8" w14:textId="77777777" w:rsidR="0023086B" w:rsidRPr="0023086B" w:rsidRDefault="0023086B" w:rsidP="0023086B">
      <w:pPr>
        <w:numPr>
          <w:ilvl w:val="0"/>
          <w:numId w:val="31"/>
        </w:numPr>
        <w:rPr>
          <w:sz w:val="32"/>
          <w:szCs w:val="32"/>
        </w:rPr>
      </w:pPr>
      <w:r w:rsidRPr="0023086B">
        <w:rPr>
          <w:sz w:val="32"/>
          <w:szCs w:val="32"/>
        </w:rPr>
        <w:t>Prepare TEST deployment.</w:t>
      </w:r>
    </w:p>
    <w:p w14:paraId="7264C6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B54B55A">
          <v:rect id="_x0000_i5095" style="width:0;height:1.5pt" o:hralign="center" o:hrstd="t" o:hr="t" fillcolor="#a0a0a0" stroked="f"/>
        </w:pict>
      </w:r>
    </w:p>
    <w:p w14:paraId="1F3240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12. Day 31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5716"/>
      </w:tblGrid>
      <w:tr w:rsidR="0023086B" w:rsidRPr="0023086B" w14:paraId="6CCF8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CC83D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61FAC7CA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23086B" w:rsidRPr="0023086B" w14:paraId="641B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6F8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00:00–00:12</w:t>
            </w:r>
          </w:p>
        </w:tc>
        <w:tc>
          <w:tcPr>
            <w:tcW w:w="0" w:type="auto"/>
            <w:vAlign w:val="center"/>
            <w:hideMark/>
          </w:tcPr>
          <w:p w14:paraId="3333C50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Approval Architecture</w:t>
            </w:r>
          </w:p>
        </w:tc>
      </w:tr>
      <w:tr w:rsidR="0023086B" w:rsidRPr="0023086B" w14:paraId="7CA3B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61A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00:12–00:42</w:t>
            </w:r>
          </w:p>
        </w:tc>
        <w:tc>
          <w:tcPr>
            <w:tcW w:w="0" w:type="auto"/>
            <w:vAlign w:val="center"/>
            <w:hideMark/>
          </w:tcPr>
          <w:p w14:paraId="66022DC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Server Validation &amp; Manager Approval</w:t>
            </w:r>
          </w:p>
        </w:tc>
      </w:tr>
      <w:tr w:rsidR="0023086B" w:rsidRPr="0023086B" w14:paraId="1290C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D89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00:42–01:00</w:t>
            </w:r>
          </w:p>
        </w:tc>
        <w:tc>
          <w:tcPr>
            <w:tcW w:w="0" w:type="auto"/>
            <w:vAlign w:val="center"/>
            <w:hideMark/>
          </w:tcPr>
          <w:p w14:paraId="6EB0E01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Finance &amp; Procurement Routing</w:t>
            </w:r>
          </w:p>
        </w:tc>
      </w:tr>
      <w:tr w:rsidR="0023086B" w:rsidRPr="0023086B" w14:paraId="0AD5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EA6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01:00–01:10</w:t>
            </w:r>
          </w:p>
        </w:tc>
        <w:tc>
          <w:tcPr>
            <w:tcW w:w="0" w:type="auto"/>
            <w:vAlign w:val="center"/>
            <w:hideMark/>
          </w:tcPr>
          <w:p w14:paraId="26544B2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Error Handling &amp; Notifications</w:t>
            </w:r>
          </w:p>
        </w:tc>
      </w:tr>
      <w:tr w:rsidR="0023086B" w:rsidRPr="0023086B" w14:paraId="080C7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F3C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01:10–01:30</w:t>
            </w:r>
          </w:p>
        </w:tc>
        <w:tc>
          <w:tcPr>
            <w:tcW w:w="0" w:type="auto"/>
            <w:vAlign w:val="center"/>
            <w:hideMark/>
          </w:tcPr>
          <w:p w14:paraId="0CB7F3B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Procurement Model-Driven App</w:t>
            </w:r>
          </w:p>
        </w:tc>
      </w:tr>
      <w:tr w:rsidR="0023086B" w:rsidRPr="0023086B" w14:paraId="6A04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D63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01:30–01:50</w:t>
            </w:r>
          </w:p>
        </w:tc>
        <w:tc>
          <w:tcPr>
            <w:tcW w:w="0" w:type="auto"/>
            <w:vAlign w:val="center"/>
            <w:hideMark/>
          </w:tcPr>
          <w:p w14:paraId="1D69418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Procurement Power BI Report</w:t>
            </w:r>
          </w:p>
        </w:tc>
      </w:tr>
      <w:tr w:rsidR="0023086B" w:rsidRPr="0023086B" w14:paraId="4EA27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E32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01:50–01:56</w:t>
            </w:r>
          </w:p>
        </w:tc>
        <w:tc>
          <w:tcPr>
            <w:tcW w:w="0" w:type="auto"/>
            <w:vAlign w:val="center"/>
            <w:hideMark/>
          </w:tcPr>
          <w:p w14:paraId="2D70776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Integration Testing</w:t>
            </w:r>
          </w:p>
        </w:tc>
      </w:tr>
      <w:tr w:rsidR="0023086B" w:rsidRPr="0023086B" w14:paraId="356C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E89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01:56–02:00</w:t>
            </w:r>
          </w:p>
        </w:tc>
        <w:tc>
          <w:tcPr>
            <w:tcW w:w="0" w:type="auto"/>
            <w:vAlign w:val="center"/>
            <w:hideMark/>
          </w:tcPr>
          <w:p w14:paraId="7D94181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Release Candidate Preparation</w:t>
            </w:r>
          </w:p>
        </w:tc>
      </w:tr>
    </w:tbl>
    <w:p w14:paraId="27E0FB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BBE0F38">
          <v:rect id="_x0000_i5096" style="width:0;height:1.5pt" o:hralign="center" o:hrstd="t" o:hr="t" fillcolor="#a0a0a0" stroked="f"/>
        </w:pict>
      </w:r>
    </w:p>
    <w:p w14:paraId="7D239B3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 — PREPARE THE DATAVERSE MODEL</w:t>
      </w:r>
    </w:p>
    <w:p w14:paraId="5A07AEB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13. Open</w:t>
      </w:r>
    </w:p>
    <w:p w14:paraId="73C622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&amp; Purchase Request Management</w:t>
      </w:r>
    </w:p>
    <w:p w14:paraId="131743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Solution.</w:t>
      </w:r>
    </w:p>
    <w:p w14:paraId="7E78AF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5AA2CD">
          <v:rect id="_x0000_i5097" style="width:0;height:1.5pt" o:hralign="center" o:hrstd="t" o:hr="t" fillcolor="#a0a0a0" stroked="f"/>
        </w:pict>
      </w:r>
    </w:p>
    <w:p w14:paraId="76E044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14. Verify Tables</w:t>
      </w:r>
    </w:p>
    <w:p w14:paraId="14BCB7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26D0F9CA" w14:textId="77777777" w:rsidR="0023086B" w:rsidRPr="0023086B" w:rsidRDefault="0023086B" w:rsidP="0023086B">
      <w:pPr>
        <w:rPr>
          <w:sz w:val="32"/>
          <w:szCs w:val="32"/>
        </w:rPr>
      </w:pPr>
    </w:p>
    <w:p w14:paraId="3A0B74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</w:t>
      </w:r>
    </w:p>
    <w:p w14:paraId="6487F6D3" w14:textId="77777777" w:rsidR="0023086B" w:rsidRPr="0023086B" w:rsidRDefault="0023086B" w:rsidP="0023086B">
      <w:pPr>
        <w:rPr>
          <w:sz w:val="32"/>
          <w:szCs w:val="32"/>
        </w:rPr>
      </w:pPr>
    </w:p>
    <w:p w14:paraId="4F14DE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6EAEC359" w14:textId="77777777" w:rsidR="0023086B" w:rsidRPr="0023086B" w:rsidRDefault="0023086B" w:rsidP="0023086B">
      <w:pPr>
        <w:rPr>
          <w:sz w:val="32"/>
          <w:szCs w:val="32"/>
        </w:rPr>
      </w:pPr>
    </w:p>
    <w:p w14:paraId="418911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Category</w:t>
      </w:r>
    </w:p>
    <w:p w14:paraId="42800250" w14:textId="77777777" w:rsidR="0023086B" w:rsidRPr="0023086B" w:rsidRDefault="0023086B" w:rsidP="0023086B">
      <w:pPr>
        <w:rPr>
          <w:sz w:val="32"/>
          <w:szCs w:val="32"/>
        </w:rPr>
      </w:pPr>
    </w:p>
    <w:p w14:paraId="43E590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</w:t>
      </w:r>
    </w:p>
    <w:p w14:paraId="58E6603C" w14:textId="77777777" w:rsidR="0023086B" w:rsidRPr="0023086B" w:rsidRDefault="0023086B" w:rsidP="0023086B">
      <w:pPr>
        <w:rPr>
          <w:sz w:val="32"/>
          <w:szCs w:val="32"/>
        </w:rPr>
      </w:pPr>
    </w:p>
    <w:p w14:paraId="1906CB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</w:t>
      </w:r>
    </w:p>
    <w:p w14:paraId="34C4F719" w14:textId="77777777" w:rsidR="0023086B" w:rsidRPr="0023086B" w:rsidRDefault="0023086B" w:rsidP="0023086B">
      <w:pPr>
        <w:rPr>
          <w:sz w:val="32"/>
          <w:szCs w:val="32"/>
        </w:rPr>
      </w:pPr>
    </w:p>
    <w:p w14:paraId="034857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094F70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1244295">
          <v:rect id="_x0000_i5098" style="width:0;height:1.5pt" o:hralign="center" o:hrstd="t" o:hr="t" fillcolor="#a0a0a0" stroked="f"/>
        </w:pict>
      </w:r>
    </w:p>
    <w:p w14:paraId="47951E0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15. Verify Request Columns</w:t>
      </w:r>
    </w:p>
    <w:p w14:paraId="3EAE0F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At minimum:</w:t>
      </w:r>
    </w:p>
    <w:p w14:paraId="369E6D0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76C85A56" w14:textId="77777777" w:rsidR="0023086B" w:rsidRPr="0023086B" w:rsidRDefault="0023086B" w:rsidP="0023086B">
      <w:pPr>
        <w:rPr>
          <w:sz w:val="32"/>
          <w:szCs w:val="32"/>
        </w:rPr>
      </w:pPr>
    </w:p>
    <w:p w14:paraId="7F3E7E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Title</w:t>
      </w:r>
    </w:p>
    <w:p w14:paraId="1B773083" w14:textId="77777777" w:rsidR="0023086B" w:rsidRPr="0023086B" w:rsidRDefault="0023086B" w:rsidP="0023086B">
      <w:pPr>
        <w:rPr>
          <w:sz w:val="32"/>
          <w:szCs w:val="32"/>
        </w:rPr>
      </w:pPr>
    </w:p>
    <w:p w14:paraId="468CDF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</w:t>
      </w:r>
    </w:p>
    <w:p w14:paraId="2564C154" w14:textId="77777777" w:rsidR="0023086B" w:rsidRPr="0023086B" w:rsidRDefault="0023086B" w:rsidP="0023086B">
      <w:pPr>
        <w:rPr>
          <w:sz w:val="32"/>
          <w:szCs w:val="32"/>
        </w:rPr>
      </w:pPr>
    </w:p>
    <w:p w14:paraId="25596D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Department</w:t>
      </w:r>
    </w:p>
    <w:p w14:paraId="72D3A44E" w14:textId="77777777" w:rsidR="0023086B" w:rsidRPr="0023086B" w:rsidRDefault="0023086B" w:rsidP="0023086B">
      <w:pPr>
        <w:rPr>
          <w:sz w:val="32"/>
          <w:szCs w:val="32"/>
        </w:rPr>
      </w:pPr>
    </w:p>
    <w:p w14:paraId="3C532A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</w:t>
      </w:r>
    </w:p>
    <w:p w14:paraId="5D90E0E2" w14:textId="77777777" w:rsidR="0023086B" w:rsidRPr="0023086B" w:rsidRDefault="0023086B" w:rsidP="0023086B">
      <w:pPr>
        <w:rPr>
          <w:sz w:val="32"/>
          <w:szCs w:val="32"/>
        </w:rPr>
      </w:pPr>
    </w:p>
    <w:p w14:paraId="1A102D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</w:t>
      </w:r>
    </w:p>
    <w:p w14:paraId="79A0C59F" w14:textId="77777777" w:rsidR="0023086B" w:rsidRPr="0023086B" w:rsidRDefault="0023086B" w:rsidP="0023086B">
      <w:pPr>
        <w:rPr>
          <w:sz w:val="32"/>
          <w:szCs w:val="32"/>
        </w:rPr>
      </w:pPr>
    </w:p>
    <w:p w14:paraId="27CA55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</w:t>
      </w:r>
    </w:p>
    <w:p w14:paraId="1831A4B1" w14:textId="77777777" w:rsidR="0023086B" w:rsidRPr="0023086B" w:rsidRDefault="0023086B" w:rsidP="0023086B">
      <w:pPr>
        <w:rPr>
          <w:sz w:val="32"/>
          <w:szCs w:val="32"/>
        </w:rPr>
      </w:pPr>
    </w:p>
    <w:p w14:paraId="4387E6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4FB111A4" w14:textId="77777777" w:rsidR="0023086B" w:rsidRPr="0023086B" w:rsidRDefault="0023086B" w:rsidP="0023086B">
      <w:pPr>
        <w:rPr>
          <w:sz w:val="32"/>
          <w:szCs w:val="32"/>
        </w:rPr>
      </w:pPr>
    </w:p>
    <w:p w14:paraId="56FE9A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</w:t>
      </w:r>
    </w:p>
    <w:p w14:paraId="0079AC6B" w14:textId="77777777" w:rsidR="0023086B" w:rsidRPr="0023086B" w:rsidRDefault="0023086B" w:rsidP="0023086B">
      <w:pPr>
        <w:rPr>
          <w:sz w:val="32"/>
          <w:szCs w:val="32"/>
        </w:rPr>
      </w:pPr>
    </w:p>
    <w:p w14:paraId="56D833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</w:t>
      </w:r>
    </w:p>
    <w:p w14:paraId="3F4727E5" w14:textId="77777777" w:rsidR="0023086B" w:rsidRPr="0023086B" w:rsidRDefault="0023086B" w:rsidP="0023086B">
      <w:pPr>
        <w:rPr>
          <w:sz w:val="32"/>
          <w:szCs w:val="32"/>
        </w:rPr>
      </w:pPr>
    </w:p>
    <w:p w14:paraId="27D24F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On</w:t>
      </w:r>
    </w:p>
    <w:p w14:paraId="4A4F8D2F" w14:textId="77777777" w:rsidR="0023086B" w:rsidRPr="0023086B" w:rsidRDefault="0023086B" w:rsidP="0023086B">
      <w:pPr>
        <w:rPr>
          <w:sz w:val="32"/>
          <w:szCs w:val="32"/>
        </w:rPr>
      </w:pPr>
    </w:p>
    <w:p w14:paraId="68E816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</w:t>
      </w:r>
    </w:p>
    <w:p w14:paraId="2AA57922" w14:textId="77777777" w:rsidR="0023086B" w:rsidRPr="0023086B" w:rsidRDefault="0023086B" w:rsidP="0023086B">
      <w:pPr>
        <w:rPr>
          <w:sz w:val="32"/>
          <w:szCs w:val="32"/>
        </w:rPr>
      </w:pPr>
    </w:p>
    <w:p w14:paraId="2924C6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</w:t>
      </w:r>
    </w:p>
    <w:p w14:paraId="02F20C16" w14:textId="77777777" w:rsidR="0023086B" w:rsidRPr="0023086B" w:rsidRDefault="0023086B" w:rsidP="0023086B">
      <w:pPr>
        <w:rPr>
          <w:sz w:val="32"/>
          <w:szCs w:val="32"/>
        </w:rPr>
      </w:pPr>
    </w:p>
    <w:p w14:paraId="1AC6625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</w:t>
      </w:r>
    </w:p>
    <w:p w14:paraId="47B850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1AF2C4">
          <v:rect id="_x0000_i5099" style="width:0;height:1.5pt" o:hralign="center" o:hrstd="t" o:hr="t" fillcolor="#a0a0a0" stroked="f"/>
        </w:pict>
      </w:r>
    </w:p>
    <w:p w14:paraId="04F01B0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16. Verify Comments</w:t>
      </w:r>
    </w:p>
    <w:p w14:paraId="0A4A0FE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Comments</w:t>
      </w:r>
    </w:p>
    <w:p w14:paraId="5650A60C" w14:textId="77777777" w:rsidR="0023086B" w:rsidRPr="0023086B" w:rsidRDefault="0023086B" w:rsidP="0023086B">
      <w:pPr>
        <w:rPr>
          <w:sz w:val="32"/>
          <w:szCs w:val="32"/>
        </w:rPr>
      </w:pPr>
    </w:p>
    <w:p w14:paraId="6EFEFC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Comments</w:t>
      </w:r>
    </w:p>
    <w:p w14:paraId="4732CB75" w14:textId="77777777" w:rsidR="0023086B" w:rsidRPr="0023086B" w:rsidRDefault="0023086B" w:rsidP="0023086B">
      <w:pPr>
        <w:rPr>
          <w:sz w:val="32"/>
          <w:szCs w:val="32"/>
        </w:rPr>
      </w:pPr>
    </w:p>
    <w:p w14:paraId="02B417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Procurement Comments</w:t>
      </w:r>
    </w:p>
    <w:p w14:paraId="51F48F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FE04297">
          <v:rect id="_x0000_i5100" style="width:0;height:1.5pt" o:hralign="center" o:hrstd="t" o:hr="t" fillcolor="#a0a0a0" stroked="f"/>
        </w:pict>
      </w:r>
    </w:p>
    <w:p w14:paraId="2E3A196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17. Verify Decision Dates</w:t>
      </w:r>
    </w:p>
    <w:p w14:paraId="05ED5E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On</w:t>
      </w:r>
    </w:p>
    <w:p w14:paraId="7E515B21" w14:textId="77777777" w:rsidR="0023086B" w:rsidRPr="0023086B" w:rsidRDefault="0023086B" w:rsidP="0023086B">
      <w:pPr>
        <w:rPr>
          <w:sz w:val="32"/>
          <w:szCs w:val="32"/>
        </w:rPr>
      </w:pPr>
    </w:p>
    <w:p w14:paraId="1221F0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On</w:t>
      </w:r>
    </w:p>
    <w:p w14:paraId="3B0AE3C7" w14:textId="77777777" w:rsidR="0023086B" w:rsidRPr="0023086B" w:rsidRDefault="0023086B" w:rsidP="0023086B">
      <w:pPr>
        <w:rPr>
          <w:sz w:val="32"/>
          <w:szCs w:val="32"/>
        </w:rPr>
      </w:pPr>
    </w:p>
    <w:p w14:paraId="2BD10D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On</w:t>
      </w:r>
    </w:p>
    <w:p w14:paraId="0E1025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96763B0">
          <v:rect id="_x0000_i5101" style="width:0;height:1.5pt" o:hralign="center" o:hrstd="t" o:hr="t" fillcolor="#a0a0a0" stroked="f"/>
        </w:pict>
      </w:r>
    </w:p>
    <w:p w14:paraId="1C802D8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18. Add Operational Columns</w:t>
      </w:r>
    </w:p>
    <w:p w14:paraId="7C5ED1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not already created, add:</w:t>
      </w:r>
    </w:p>
    <w:p w14:paraId="5CA696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On</w:t>
      </w:r>
    </w:p>
    <w:p w14:paraId="7DD67C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Type:</w:t>
      </w:r>
    </w:p>
    <w:p w14:paraId="2884AA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Date and Time.</w:t>
      </w:r>
    </w:p>
    <w:p w14:paraId="049B64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E681FB0">
          <v:rect id="_x0000_i5102" style="width:0;height:1.5pt" o:hralign="center" o:hrstd="t" o:hr="t" fillcolor="#a0a0a0" stroked="f"/>
        </w:pict>
      </w:r>
    </w:p>
    <w:p w14:paraId="585C43C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19. Add</w:t>
      </w:r>
    </w:p>
    <w:p w14:paraId="66A075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</w:t>
      </w:r>
    </w:p>
    <w:p w14:paraId="34C935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Type:</w:t>
      </w:r>
    </w:p>
    <w:p w14:paraId="2614573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Date and Time.</w:t>
      </w:r>
    </w:p>
    <w:p w14:paraId="7562BC0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B94B173">
          <v:rect id="_x0000_i5103" style="width:0;height:1.5pt" o:hralign="center" o:hrstd="t" o:hr="t" fillcolor="#a0a0a0" stroked="f"/>
        </w:pict>
      </w:r>
    </w:p>
    <w:p w14:paraId="67D4840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20. Add</w:t>
      </w:r>
    </w:p>
    <w:p w14:paraId="5EDADE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</w:t>
      </w:r>
    </w:p>
    <w:p w14:paraId="0D9232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Type:</w:t>
      </w:r>
    </w:p>
    <w:p w14:paraId="3CA8AE6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Multiline Text.</w:t>
      </w:r>
    </w:p>
    <w:p w14:paraId="2E382F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2687534">
          <v:rect id="_x0000_i5104" style="width:0;height:1.5pt" o:hralign="center" o:hrstd="t" o:hr="t" fillcolor="#a0a0a0" stroked="f"/>
        </w:pict>
      </w:r>
    </w:p>
    <w:p w14:paraId="3C7449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21. Why Processing Error?</w:t>
      </w:r>
    </w:p>
    <w:p w14:paraId="5425FF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Technical failures should not be recorded as:</w:t>
      </w:r>
    </w:p>
    <w:p w14:paraId="50B793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</w:t>
      </w:r>
    </w:p>
    <w:p w14:paraId="2DAD40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because:</w:t>
      </w:r>
    </w:p>
    <w:p w14:paraId="6A94A28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Rejected is a business decision.</w:t>
      </w:r>
    </w:p>
    <w:p w14:paraId="632BC0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C64F912">
          <v:rect id="_x0000_i5105" style="width:0;height:1.5pt" o:hralign="center" o:hrstd="t" o:hr="t" fillcolor="#a0a0a0" stroked="f"/>
        </w:pict>
      </w:r>
    </w:p>
    <w:p w14:paraId="2079565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22. Example</w:t>
      </w:r>
    </w:p>
    <w:p w14:paraId="69F244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Missing Finance approver:</w:t>
      </w:r>
    </w:p>
    <w:p w14:paraId="0E3847B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Technical/configuration failure.</w:t>
      </w:r>
    </w:p>
    <w:p w14:paraId="202324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Not:</w:t>
      </w:r>
    </w:p>
    <w:p w14:paraId="7F35418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Finance rejection.</w:t>
      </w:r>
    </w:p>
    <w:p w14:paraId="391F5C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8B415AF">
          <v:rect id="_x0000_i5106" style="width:0;height:1.5pt" o:hralign="center" o:hrstd="t" o:hr="t" fillcolor="#a0a0a0" stroked="f"/>
        </w:pict>
      </w:r>
    </w:p>
    <w:p w14:paraId="031CB10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 — ENVIRONMENT VARIABLES</w:t>
      </w:r>
    </w:p>
    <w:p w14:paraId="7EBF343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23. Verify</w:t>
      </w:r>
    </w:p>
    <w:p w14:paraId="084460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Approver Email</w:t>
      </w:r>
    </w:p>
    <w:p w14:paraId="423BE8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FB0B4DE">
          <v:rect id="_x0000_i5107" style="width:0;height:1.5pt" o:hralign="center" o:hrstd="t" o:hr="t" fillcolor="#a0a0a0" stroked="f"/>
        </w:pict>
      </w:r>
    </w:p>
    <w:p w14:paraId="0F44826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24. Verify</w:t>
      </w:r>
    </w:p>
    <w:p w14:paraId="524B18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Approver Email</w:t>
      </w:r>
    </w:p>
    <w:p w14:paraId="25FFC4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9175768">
          <v:rect id="_x0000_i5108" style="width:0;height:1.5pt" o:hralign="center" o:hrstd="t" o:hr="t" fillcolor="#a0a0a0" stroked="f"/>
        </w:pict>
      </w:r>
    </w:p>
    <w:p w14:paraId="6024252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25. Optional</w:t>
      </w:r>
    </w:p>
    <w:p w14:paraId="65B2DB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Support Email</w:t>
      </w:r>
    </w:p>
    <w:p w14:paraId="199DB6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80F171">
          <v:rect id="_x0000_i5109" style="width:0;height:1.5pt" o:hralign="center" o:hrstd="t" o:hr="t" fillcolor="#a0a0a0" stroked="f"/>
        </w:pict>
      </w:r>
    </w:p>
    <w:p w14:paraId="527D4C2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26. DEV Values</w:t>
      </w:r>
    </w:p>
    <w:p w14:paraId="2BDF1E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2990C72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Training accounts.</w:t>
      </w:r>
    </w:p>
    <w:p w14:paraId="32358C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BB72E2">
          <v:rect id="_x0000_i5110" style="width:0;height:1.5pt" o:hralign="center" o:hrstd="t" o:hr="t" fillcolor="#a0a0a0" stroked="f"/>
        </w:pict>
      </w:r>
    </w:p>
    <w:p w14:paraId="4B58CFD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27. Never Hardcode</w:t>
      </w:r>
    </w:p>
    <w:p w14:paraId="292B60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finance@company.com</w:t>
      </w:r>
    </w:p>
    <w:p w14:paraId="001560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inside 12 different Flow actions.</w:t>
      </w:r>
    </w:p>
    <w:p w14:paraId="4F2CE3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2334B73">
          <v:rect id="_x0000_i5111" style="width:0;height:1.5pt" o:hralign="center" o:hrstd="t" o:hr="t" fillcolor="#a0a0a0" stroked="f"/>
        </w:pict>
      </w:r>
    </w:p>
    <w:p w14:paraId="0823E2C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28. Why?</w:t>
      </w:r>
    </w:p>
    <w:p w14:paraId="63C012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TEST and PROD may use:</w:t>
      </w:r>
    </w:p>
    <w:p w14:paraId="5A9A93D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Different identities.</w:t>
      </w:r>
    </w:p>
    <w:p w14:paraId="7726F3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4E264A6">
          <v:rect id="_x0000_i5112" style="width:0;height:1.5pt" o:hralign="center" o:hrstd="t" o:hr="t" fillcolor="#a0a0a0" stroked="f"/>
        </w:pict>
      </w:r>
    </w:p>
    <w:p w14:paraId="2C64D97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 — CONNECTION REFERENCES</w:t>
      </w:r>
    </w:p>
    <w:p w14:paraId="33F889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29. Verify</w:t>
      </w:r>
    </w:p>
    <w:p w14:paraId="60C834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— Dataverse</w:t>
      </w:r>
    </w:p>
    <w:p w14:paraId="7B96F3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C3C2765">
          <v:rect id="_x0000_i5113" style="width:0;height:1.5pt" o:hralign="center" o:hrstd="t" o:hr="t" fillcolor="#a0a0a0" stroked="f"/>
        </w:pict>
      </w:r>
    </w:p>
    <w:p w14:paraId="68FCE40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30. Verify</w:t>
      </w:r>
    </w:p>
    <w:p w14:paraId="48C423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— Approvals</w:t>
      </w:r>
    </w:p>
    <w:p w14:paraId="27A316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AC02789">
          <v:rect id="_x0000_i5114" style="width:0;height:1.5pt" o:hralign="center" o:hrstd="t" o:hr="t" fillcolor="#a0a0a0" stroked="f"/>
        </w:pict>
      </w:r>
    </w:p>
    <w:p w14:paraId="36B4A9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31. Verify</w:t>
      </w:r>
    </w:p>
    <w:p w14:paraId="4BD258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— Outlook</w:t>
      </w:r>
    </w:p>
    <w:p w14:paraId="5F9499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8B95E15">
          <v:rect id="_x0000_i5115" style="width:0;height:1.5pt" o:hralign="center" o:hrstd="t" o:hr="t" fillcolor="#a0a0a0" stroked="f"/>
        </w:pict>
      </w:r>
    </w:p>
    <w:p w14:paraId="62DBAD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32. All Flow Actions</w:t>
      </w:r>
    </w:p>
    <w:p w14:paraId="209FA5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should use:</w:t>
      </w:r>
    </w:p>
    <w:p w14:paraId="27A357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Solution-aware Connections.</w:t>
      </w:r>
    </w:p>
    <w:p w14:paraId="406E32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5AFEA8">
          <v:rect id="_x0000_i5116" style="width:0;height:1.5pt" o:hralign="center" o:hrstd="t" o:hr="t" fillcolor="#a0a0a0" stroked="f"/>
        </w:pict>
      </w:r>
    </w:p>
    <w:p w14:paraId="5E81ABE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 — CREATE THE APPROVAL FLOW</w:t>
      </w:r>
    </w:p>
    <w:p w14:paraId="2FAC9EB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33. Inside Solution</w:t>
      </w:r>
    </w:p>
    <w:p w14:paraId="0C5114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Create:</w:t>
      </w:r>
    </w:p>
    <w:p w14:paraId="1D89FD9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Automated Cloud Flow.</w:t>
      </w:r>
    </w:p>
    <w:p w14:paraId="51D2F2E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FE84142">
          <v:rect id="_x0000_i5117" style="width:0;height:1.5pt" o:hralign="center" o:hrstd="t" o:hr="t" fillcolor="#a0a0a0" stroked="f"/>
        </w:pict>
      </w:r>
    </w:p>
    <w:p w14:paraId="24BC9E3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34. Name</w:t>
      </w:r>
    </w:p>
    <w:p w14:paraId="730DB2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— Submitted Request — Approval</w:t>
      </w:r>
    </w:p>
    <w:p w14:paraId="6F8CF1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C1C4CBB">
          <v:rect id="_x0000_i5118" style="width:0;height:1.5pt" o:hralign="center" o:hrstd="t" o:hr="t" fillcolor="#a0a0a0" stroked="f"/>
        </w:pict>
      </w:r>
    </w:p>
    <w:p w14:paraId="0D1C033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35. Trigger</w:t>
      </w:r>
    </w:p>
    <w:p w14:paraId="06B54A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Microsoft Dataverse:</w:t>
      </w:r>
    </w:p>
    <w:p w14:paraId="740915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a row is added, modified or deleted</w:t>
      </w:r>
    </w:p>
    <w:p w14:paraId="1B8CDB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4B86DE9">
          <v:rect id="_x0000_i5119" style="width:0;height:1.5pt" o:hralign="center" o:hrstd="t" o:hr="t" fillcolor="#a0a0a0" stroked="f"/>
        </w:pict>
      </w:r>
    </w:p>
    <w:p w14:paraId="05C036A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36. Change Type</w:t>
      </w:r>
    </w:p>
    <w:p w14:paraId="39FE0D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Modified</w:t>
      </w:r>
    </w:p>
    <w:p w14:paraId="624EFC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25D6487">
          <v:rect id="_x0000_i5120" style="width:0;height:1.5pt" o:hralign="center" o:hrstd="t" o:hr="t" fillcolor="#a0a0a0" stroked="f"/>
        </w:pict>
      </w:r>
    </w:p>
    <w:p w14:paraId="0B3AD4A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37. Table</w:t>
      </w:r>
    </w:p>
    <w:p w14:paraId="6AFD166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Requests</w:t>
      </w:r>
    </w:p>
    <w:p w14:paraId="0A518A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3E66391">
          <v:rect id="_x0000_i5121" style="width:0;height:1.5pt" o:hralign="center" o:hrstd="t" o:hr="t" fillcolor="#a0a0a0" stroked="f"/>
        </w:pict>
      </w:r>
    </w:p>
    <w:p w14:paraId="75456C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38. Scope</w:t>
      </w:r>
    </w:p>
    <w:p w14:paraId="0351E9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Organization</w:t>
      </w:r>
    </w:p>
    <w:p w14:paraId="786B76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88660F6">
          <v:rect id="_x0000_i5122" style="width:0;height:1.5pt" o:hralign="center" o:hrstd="t" o:hr="t" fillcolor="#a0a0a0" stroked="f"/>
        </w:pict>
      </w:r>
    </w:p>
    <w:p w14:paraId="4DB6C8C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39. Select Columns</w:t>
      </w:r>
    </w:p>
    <w:p w14:paraId="7841CA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Where possible, limit the trigger to columns relevant to starting the process, such as:</w:t>
      </w:r>
    </w:p>
    <w:p w14:paraId="0F08E1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62BD1499" w14:textId="77777777" w:rsidR="0023086B" w:rsidRPr="0023086B" w:rsidRDefault="0023086B" w:rsidP="0023086B">
      <w:pPr>
        <w:rPr>
          <w:sz w:val="32"/>
          <w:szCs w:val="32"/>
        </w:rPr>
      </w:pPr>
    </w:p>
    <w:p w14:paraId="0ACC11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</w:t>
      </w:r>
    </w:p>
    <w:p w14:paraId="51B696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using their actual Dataverse logical names.</w:t>
      </w:r>
    </w:p>
    <w:p w14:paraId="64AD46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6426215">
          <v:rect id="_x0000_i5123" style="width:0;height:1.5pt" o:hralign="center" o:hrstd="t" o:hr="t" fillcolor="#a0a0a0" stroked="f"/>
        </w:pict>
      </w:r>
    </w:p>
    <w:p w14:paraId="667553E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40. Why?</w:t>
      </w:r>
    </w:p>
    <w:p w14:paraId="3E212E8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Flow itself updates:</w:t>
      </w:r>
    </w:p>
    <w:p w14:paraId="1A0371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113831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many times.</w:t>
      </w:r>
    </w:p>
    <w:p w14:paraId="33CB1A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Without careful trigger design, every update may:</w:t>
      </w:r>
    </w:p>
    <w:p w14:paraId="11C4663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Re-trigger the Flow.</w:t>
      </w:r>
    </w:p>
    <w:p w14:paraId="3690F0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BB9999E">
          <v:rect id="_x0000_i5124" style="width:0;height:1.5pt" o:hralign="center" o:hrstd="t" o:hr="t" fillcolor="#a0a0a0" stroked="f"/>
        </w:pict>
      </w:r>
    </w:p>
    <w:p w14:paraId="7156919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 — FIRST GUARD</w:t>
      </w:r>
    </w:p>
    <w:p w14:paraId="211C50C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41. Immediately Check</w:t>
      </w:r>
    </w:p>
    <w:p w14:paraId="5652E2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Submitted</w:t>
      </w:r>
    </w:p>
    <w:p w14:paraId="44C9AD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AND:</w:t>
      </w:r>
    </w:p>
    <w:p w14:paraId="08152B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No</w:t>
      </w:r>
    </w:p>
    <w:p w14:paraId="2F22AB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A472201">
          <v:rect id="_x0000_i5125" style="width:0;height:1.5pt" o:hralign="center" o:hrstd="t" o:hr="t" fillcolor="#a0a0a0" stroked="f"/>
        </w:pict>
      </w:r>
    </w:p>
    <w:p w14:paraId="60177CE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42. If False</w:t>
      </w:r>
    </w:p>
    <w:p w14:paraId="001F20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Terminate:</w:t>
      </w:r>
    </w:p>
    <w:p w14:paraId="452247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Succeeded</w:t>
      </w:r>
    </w:p>
    <w:p w14:paraId="4F0B81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with message:</w:t>
      </w:r>
    </w:p>
    <w:p w14:paraId="07740F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is not eligible for new approval processing.</w:t>
      </w:r>
    </w:p>
    <w:p w14:paraId="0A7BC3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5F077E0">
          <v:rect id="_x0000_i5126" style="width:0;height:1.5pt" o:hralign="center" o:hrstd="t" o:hr="t" fillcolor="#a0a0a0" stroked="f"/>
        </w:pict>
      </w:r>
    </w:p>
    <w:p w14:paraId="49157BF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43. Why Succeeded?</w:t>
      </w:r>
    </w:p>
    <w:p w14:paraId="58411F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This isn't necessarily:</w:t>
      </w:r>
    </w:p>
    <w:p w14:paraId="556FAA5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 Flow error.</w:t>
      </w:r>
    </w:p>
    <w:p w14:paraId="37E786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The trigger simply observed:</w:t>
      </w:r>
    </w:p>
    <w:p w14:paraId="4812743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 noneligible change.</w:t>
      </w:r>
    </w:p>
    <w:p w14:paraId="07021B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5339B6D">
          <v:rect id="_x0000_i5127" style="width:0;height:1.5pt" o:hralign="center" o:hrstd="t" o:hr="t" fillcolor="#a0a0a0" stroked="f"/>
        </w:pict>
      </w:r>
    </w:p>
    <w:p w14:paraId="76E516E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44. Important</w:t>
      </w:r>
    </w:p>
    <w:p w14:paraId="4DAD42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the actual Dataverse Choice dynamic values from:</w:t>
      </w:r>
    </w:p>
    <w:p w14:paraId="0AD8A41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Designer / IntelliSense.</w:t>
      </w:r>
    </w:p>
    <w:p w14:paraId="341C9F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Avoid inventing numeric Choice codes.</w:t>
      </w:r>
    </w:p>
    <w:p w14:paraId="491985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DE7046">
          <v:rect id="_x0000_i5128" style="width:0;height:1.5pt" o:hralign="center" o:hrstd="t" o:hr="t" fillcolor="#a0a0a0" stroked="f"/>
        </w:pict>
      </w:r>
    </w:p>
    <w:p w14:paraId="7333AD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F — CLEAR OLD PROCESSING ERROR</w:t>
      </w:r>
    </w:p>
    <w:p w14:paraId="2088E1D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45. Before Processing</w:t>
      </w:r>
    </w:p>
    <w:p w14:paraId="3E4C93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1AD2D17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= Blank</w:t>
      </w:r>
    </w:p>
    <w:p w14:paraId="24BBC1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B8618CD">
          <v:rect id="_x0000_i5129" style="width:0;height:1.5pt" o:hralign="center" o:hrstd="t" o:hr="t" fillcolor="#a0a0a0" stroked="f"/>
        </w:pict>
      </w:r>
    </w:p>
    <w:p w14:paraId="51E9768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46. Why?</w:t>
      </w:r>
    </w:p>
    <w:p w14:paraId="0475B1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 successfully retried request shouldn't continue displaying:</w:t>
      </w:r>
    </w:p>
    <w:p w14:paraId="322750C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 old failure message.</w:t>
      </w:r>
    </w:p>
    <w:p w14:paraId="295264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272557A">
          <v:rect id="_x0000_i5130" style="width:0;height:1.5pt" o:hralign="center" o:hrstd="t" o:hr="t" fillcolor="#a0a0a0" stroked="f"/>
        </w:pict>
      </w:r>
    </w:p>
    <w:p w14:paraId="58D98DD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G — GET CURRENT REQUEST</w:t>
      </w:r>
    </w:p>
    <w:p w14:paraId="2D23C1E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47. Add</w:t>
      </w:r>
    </w:p>
    <w:p w14:paraId="4FD3AA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a row by ID</w:t>
      </w:r>
    </w:p>
    <w:p w14:paraId="0635E94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Table:</w:t>
      </w:r>
    </w:p>
    <w:p w14:paraId="5D4244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Requests</w:t>
      </w:r>
    </w:p>
    <w:p w14:paraId="5243D2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3745FD77">
          <v:rect id="_x0000_i5131" style="width:0;height:1.5pt" o:hralign="center" o:hrstd="t" o:hr="t" fillcolor="#a0a0a0" stroked="f"/>
        </w:pict>
      </w:r>
    </w:p>
    <w:p w14:paraId="0EE5167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48. Row ID</w:t>
      </w:r>
    </w:p>
    <w:p w14:paraId="059BEF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4A32AB2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Purchase Request row ID from trigger.</w:t>
      </w:r>
    </w:p>
    <w:p w14:paraId="14DC8D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3199766">
          <v:rect id="_x0000_i5132" style="width:0;height:1.5pt" o:hralign="center" o:hrstd="t" o:hr="t" fillcolor="#a0a0a0" stroked="f"/>
        </w:pict>
      </w:r>
    </w:p>
    <w:p w14:paraId="6C2FFFC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49. Name Action</w:t>
      </w:r>
    </w:p>
    <w:p w14:paraId="0874DBD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— Purchase Request</w:t>
      </w:r>
    </w:p>
    <w:p w14:paraId="0622EA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7D1DD60">
          <v:rect id="_x0000_i5133" style="width:0;height:1.5pt" o:hralign="center" o:hrstd="t" o:hr="t" fillcolor="#a0a0a0" stroked="f"/>
        </w:pict>
      </w:r>
    </w:p>
    <w:p w14:paraId="0480771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50. Good Flow Naming</w:t>
      </w:r>
    </w:p>
    <w:p w14:paraId="4F661D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Instead of:</w:t>
      </w:r>
    </w:p>
    <w:p w14:paraId="1B97D6A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a row by ID 3</w:t>
      </w:r>
    </w:p>
    <w:p w14:paraId="2B11D9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66C447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— Purchase Request</w:t>
      </w:r>
    </w:p>
    <w:p w14:paraId="12F976F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92683FE">
          <v:rect id="_x0000_i5134" style="width:0;height:1.5pt" o:hralign="center" o:hrstd="t" o:hr="t" fillcolor="#a0a0a0" stroked="f"/>
        </w:pict>
      </w:r>
    </w:p>
    <w:p w14:paraId="0754AE0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H — RETRIEVE REQUEST ITEMS</w:t>
      </w:r>
    </w:p>
    <w:p w14:paraId="56A612E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51. Add</w:t>
      </w:r>
    </w:p>
    <w:p w14:paraId="3C2FC3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List rows</w:t>
      </w:r>
    </w:p>
    <w:p w14:paraId="0F770C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Table:</w:t>
      </w:r>
    </w:p>
    <w:p w14:paraId="651814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Items</w:t>
      </w:r>
    </w:p>
    <w:p w14:paraId="67DBBC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5A27220">
          <v:rect id="_x0000_i5135" style="width:0;height:1.5pt" o:hralign="center" o:hrstd="t" o:hr="t" fillcolor="#a0a0a0" stroked="f"/>
        </w:pict>
      </w:r>
    </w:p>
    <w:p w14:paraId="73E30DE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52. Filter</w:t>
      </w:r>
    </w:p>
    <w:p w14:paraId="6899E9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Retrieve only items where:</w:t>
      </w:r>
    </w:p>
    <w:p w14:paraId="73B214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Purchase Request</w:t>
      </w:r>
    </w:p>
    <w:p w14:paraId="11CA70C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1E559E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Purchase Request</w:t>
      </w:r>
    </w:p>
    <w:p w14:paraId="55B4E3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4012113">
          <v:rect id="_x0000_i5136" style="width:0;height:1.5pt" o:hralign="center" o:hrstd="t" o:hr="t" fillcolor="#a0a0a0" stroked="f"/>
        </w:pict>
      </w:r>
    </w:p>
    <w:p w14:paraId="177C4C7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53. Dataverse Lookup Filter</w:t>
      </w:r>
    </w:p>
    <w:p w14:paraId="168ECC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exact OData lookup logical name depends on your:</w:t>
      </w:r>
    </w:p>
    <w:p w14:paraId="7F4144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Publisher prefix.</w:t>
      </w:r>
    </w:p>
    <w:p w14:paraId="05DF4D6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A5E9B83">
          <v:rect id="_x0000_i5137" style="width:0;height:1.5pt" o:hralign="center" o:hrstd="t" o:hr="t" fillcolor="#a0a0a0" stroked="f"/>
        </w:pict>
      </w:r>
    </w:p>
    <w:p w14:paraId="62A930D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54. Pattern</w:t>
      </w:r>
    </w:p>
    <w:p w14:paraId="0FC4CD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Conceptually:</w:t>
      </w:r>
    </w:p>
    <w:p w14:paraId="0C1256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_&lt;purchase-request-lookup-logical-name&gt;_value</w:t>
      </w:r>
    </w:p>
    <w:p w14:paraId="367C67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eq</w:t>
      </w:r>
    </w:p>
    <w:p w14:paraId="5DA8C6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&lt;Purchase Request GUID&gt;</w:t>
      </w:r>
    </w:p>
    <w:p w14:paraId="2EE621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A80C09D">
          <v:rect id="_x0000_i5138" style="width:0;height:1.5pt" o:hralign="center" o:hrstd="t" o:hr="t" fillcolor="#a0a0a0" stroked="f"/>
        </w:pict>
      </w:r>
    </w:p>
    <w:p w14:paraId="4DABFC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55. Do Not Copy</w:t>
      </w:r>
    </w:p>
    <w:p w14:paraId="5A1044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someone else's:</w:t>
      </w:r>
    </w:p>
    <w:p w14:paraId="3D26DE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cr123_purchaserequest</w:t>
      </w:r>
    </w:p>
    <w:p w14:paraId="173F90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logical name.</w:t>
      </w:r>
    </w:p>
    <w:p w14:paraId="7C9B74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72D07B4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Your table metadata.</w:t>
      </w:r>
    </w:p>
    <w:p w14:paraId="431668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6A2094">
          <v:rect id="_x0000_i5139" style="width:0;height:1.5pt" o:hralign="center" o:hrstd="t" o:hr="t" fillcolor="#a0a0a0" stroked="f"/>
        </w:pict>
      </w:r>
    </w:p>
    <w:p w14:paraId="4DC22C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56. Name</w:t>
      </w:r>
    </w:p>
    <w:p w14:paraId="2D36A2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List — Request Items</w:t>
      </w:r>
    </w:p>
    <w:p w14:paraId="23F2F7A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A708391">
          <v:rect id="_x0000_i5140" style="width:0;height:1.5pt" o:hralign="center" o:hrstd="t" o:hr="t" fillcolor="#a0a0a0" stroked="f"/>
        </w:pict>
      </w:r>
    </w:p>
    <w:p w14:paraId="3B14A1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I — VERIFY ITEMS EXIST</w:t>
      </w:r>
    </w:p>
    <w:p w14:paraId="2191372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57. Condition</w:t>
      </w:r>
    </w:p>
    <w:p w14:paraId="5AFCC3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Count the returned rows.</w:t>
      </w:r>
    </w:p>
    <w:p w14:paraId="2DD7AB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Concept:</w:t>
      </w:r>
    </w:p>
    <w:p w14:paraId="45C8E8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length(body('List_—_Request_Items')?['value'])</w:t>
      </w:r>
    </w:p>
    <w:p w14:paraId="479363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9741531">
          <v:rect id="_x0000_i5141" style="width:0;height:1.5pt" o:hralign="center" o:hrstd="t" o:hr="t" fillcolor="#a0a0a0" stroked="f"/>
        </w:pict>
      </w:r>
    </w:p>
    <w:p w14:paraId="7C68B4B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58. Expected</w:t>
      </w:r>
    </w:p>
    <w:p w14:paraId="57E8E8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&gt; 0</w:t>
      </w:r>
    </w:p>
    <w:p w14:paraId="1D39EB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55D9F2A">
          <v:rect id="_x0000_i5142" style="width:0;height:1.5pt" o:hralign="center" o:hrstd="t" o:hr="t" fillcolor="#a0a0a0" stroked="f"/>
        </w:pict>
      </w:r>
    </w:p>
    <w:p w14:paraId="520AAF6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59. If Zero</w:t>
      </w:r>
    </w:p>
    <w:p w14:paraId="7EF91D8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This request is:</w:t>
      </w:r>
    </w:p>
    <w:p w14:paraId="35EF771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Invalid for approval.</w:t>
      </w:r>
    </w:p>
    <w:p w14:paraId="3EB8E2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3AFE819">
          <v:rect id="_x0000_i5143" style="width:0;height:1.5pt" o:hralign="center" o:hrstd="t" o:hr="t" fillcolor="#a0a0a0" stroked="f"/>
        </w:pict>
      </w:r>
    </w:p>
    <w:p w14:paraId="55C33E1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60. Do Not</w:t>
      </w:r>
    </w:p>
    <w:p w14:paraId="3E31F0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send Manager an approval for:</w:t>
      </w:r>
    </w:p>
    <w:p w14:paraId="1CE8A5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Total = 0</w:t>
      </w:r>
    </w:p>
    <w:p w14:paraId="241B6F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 Items</w:t>
      </w:r>
    </w:p>
    <w:p w14:paraId="4B9A98E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E67D8C0">
          <v:rect id="_x0000_i5144" style="width:0;height:1.5pt" o:hralign="center" o:hrstd="t" o:hr="t" fillcolor="#a0a0a0" stroked="f"/>
        </w:pict>
      </w:r>
    </w:p>
    <w:p w14:paraId="04E8975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61. Failure Handling</w:t>
      </w:r>
    </w:p>
    <w:p w14:paraId="6A0261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 Purchase Request:</w:t>
      </w:r>
    </w:p>
    <w:p w14:paraId="785BED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Status = Draft</w:t>
      </w:r>
    </w:p>
    <w:p w14:paraId="79C01849" w14:textId="77777777" w:rsidR="0023086B" w:rsidRPr="0023086B" w:rsidRDefault="0023086B" w:rsidP="0023086B">
      <w:pPr>
        <w:rPr>
          <w:sz w:val="32"/>
          <w:szCs w:val="32"/>
        </w:rPr>
      </w:pPr>
    </w:p>
    <w:p w14:paraId="597097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No</w:t>
      </w:r>
    </w:p>
    <w:p w14:paraId="4F81AFEC" w14:textId="77777777" w:rsidR="0023086B" w:rsidRPr="0023086B" w:rsidRDefault="0023086B" w:rsidP="0023086B">
      <w:pPr>
        <w:rPr>
          <w:sz w:val="32"/>
          <w:szCs w:val="32"/>
        </w:rPr>
      </w:pPr>
    </w:p>
    <w:p w14:paraId="3D46D3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Not Started</w:t>
      </w:r>
    </w:p>
    <w:p w14:paraId="612C4BAF" w14:textId="77777777" w:rsidR="0023086B" w:rsidRPr="0023086B" w:rsidRDefault="0023086B" w:rsidP="0023086B">
      <w:pPr>
        <w:rPr>
          <w:sz w:val="32"/>
          <w:szCs w:val="32"/>
        </w:rPr>
      </w:pPr>
    </w:p>
    <w:p w14:paraId="7B605A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=</w:t>
      </w:r>
    </w:p>
    <w:p w14:paraId="3A7450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"No Purchase Request Items were found."</w:t>
      </w:r>
    </w:p>
    <w:p w14:paraId="1B44F2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F33D80">
          <v:rect id="_x0000_i5145" style="width:0;height:1.5pt" o:hralign="center" o:hrstd="t" o:hr="t" fillcolor="#a0a0a0" stroked="f"/>
        </w:pict>
      </w:r>
    </w:p>
    <w:p w14:paraId="3F1F6C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62. Notify</w:t>
      </w:r>
    </w:p>
    <w:p w14:paraId="339EFC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Requester/support if appropriate.</w:t>
      </w:r>
    </w:p>
    <w:p w14:paraId="7557DA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E8B4C2A">
          <v:rect id="_x0000_i5146" style="width:0;height:1.5pt" o:hralign="center" o:hrstd="t" o:hr="t" fillcolor="#a0a0a0" stroked="f"/>
        </w:pict>
      </w:r>
    </w:p>
    <w:p w14:paraId="4666DC2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63. Then</w:t>
      </w:r>
    </w:p>
    <w:p w14:paraId="7319D60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Terminate:</w:t>
      </w:r>
    </w:p>
    <w:p w14:paraId="4133E9E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Failed</w:t>
      </w:r>
    </w:p>
    <w:p w14:paraId="7FA077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or a controlled termination according to operational design.</w:t>
      </w:r>
    </w:p>
    <w:p w14:paraId="4A0E2D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0F5BA0F">
          <v:rect id="_x0000_i5147" style="width:0;height:1.5pt" o:hralign="center" o:hrstd="t" o:hr="t" fillcolor="#a0a0a0" stroked="f"/>
        </w:pict>
      </w:r>
    </w:p>
    <w:p w14:paraId="1CFC0CC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J — INITIALIZE VALIDATION VARIABLES</w:t>
      </w:r>
    </w:p>
    <w:p w14:paraId="0C825B6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64. Initialize</w:t>
      </w:r>
    </w:p>
    <w:p w14:paraId="7FFA1C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</w:t>
      </w:r>
    </w:p>
    <w:p w14:paraId="39159B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Type:</w:t>
      </w:r>
    </w:p>
    <w:p w14:paraId="0CFED0E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Float / numeric.</w:t>
      </w:r>
    </w:p>
    <w:p w14:paraId="26A076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Initial:</w:t>
      </w:r>
    </w:p>
    <w:p w14:paraId="74FF092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0</w:t>
      </w:r>
    </w:p>
    <w:p w14:paraId="770E4F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DEF79E8">
          <v:rect id="_x0000_i5148" style="width:0;height:1.5pt" o:hralign="center" o:hrstd="t" o:hr="t" fillcolor="#a0a0a0" stroked="f"/>
        </w:pict>
      </w:r>
    </w:p>
    <w:p w14:paraId="7B0E5A7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65. Initialize</w:t>
      </w:r>
    </w:p>
    <w:p w14:paraId="70B07DE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varItemValidationFailed</w:t>
      </w:r>
    </w:p>
    <w:p w14:paraId="3DDA49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Type:</w:t>
      </w:r>
    </w:p>
    <w:p w14:paraId="7A3EC97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Boolean.</w:t>
      </w:r>
    </w:p>
    <w:p w14:paraId="55C393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Initial:</w:t>
      </w:r>
    </w:p>
    <w:p w14:paraId="4B0EBF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false</w:t>
      </w:r>
    </w:p>
    <w:p w14:paraId="0FE285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724BCC9">
          <v:rect id="_x0000_i5149" style="width:0;height:1.5pt" o:hralign="center" o:hrstd="t" o:hr="t" fillcolor="#a0a0a0" stroked="f"/>
        </w:pict>
      </w:r>
    </w:p>
    <w:p w14:paraId="002E3CC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66. Initialize</w:t>
      </w:r>
    </w:p>
    <w:p w14:paraId="08DD46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varValidationMessage</w:t>
      </w:r>
    </w:p>
    <w:p w14:paraId="2BE6718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Type:</w:t>
      </w:r>
    </w:p>
    <w:p w14:paraId="429ECFE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String.</w:t>
      </w:r>
    </w:p>
    <w:p w14:paraId="619BC4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Initial:</w:t>
      </w:r>
    </w:p>
    <w:p w14:paraId="2FC970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blank</w:t>
      </w:r>
    </w:p>
    <w:p w14:paraId="5DDC0F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76B21A4">
          <v:rect id="_x0000_i5150" style="width:0;height:1.5pt" o:hralign="center" o:hrstd="t" o:hr="t" fillcolor="#a0a0a0" stroked="f"/>
        </w:pict>
      </w:r>
    </w:p>
    <w:p w14:paraId="5E446E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K — VALIDATE ITEMS</w:t>
      </w:r>
    </w:p>
    <w:p w14:paraId="025195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67. Add</w:t>
      </w:r>
    </w:p>
    <w:p w14:paraId="0EDB62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Apply to each</w:t>
      </w:r>
    </w:p>
    <w:p w14:paraId="116958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Input:</w:t>
      </w:r>
    </w:p>
    <w:p w14:paraId="116C0F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List — Request Items</w:t>
      </w:r>
    </w:p>
    <w:p w14:paraId="79A449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value</w:t>
      </w:r>
    </w:p>
    <w:p w14:paraId="2EA0F7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3F67A60">
          <v:rect id="_x0000_i5151" style="width:0;height:1.5pt" o:hralign="center" o:hrstd="t" o:hr="t" fillcolor="#a0a0a0" stroked="f"/>
        </w:pict>
      </w:r>
    </w:p>
    <w:p w14:paraId="704E041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68. Rename</w:t>
      </w:r>
    </w:p>
    <w:p w14:paraId="7BFF3F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 &amp; Total Request Items</w:t>
      </w:r>
    </w:p>
    <w:p w14:paraId="0A46CD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1C1A100">
          <v:rect id="_x0000_i5152" style="width:0;height:1.5pt" o:hralign="center" o:hrstd="t" o:hr="t" fillcolor="#a0a0a0" stroked="f"/>
        </w:pict>
      </w:r>
    </w:p>
    <w:p w14:paraId="5937A34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69. For Each Item</w:t>
      </w:r>
    </w:p>
    <w:p w14:paraId="467FE1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32FB4F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 &gt; 0</w:t>
      </w:r>
    </w:p>
    <w:p w14:paraId="6E14BE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C4A3498">
          <v:rect id="_x0000_i5153" style="width:0;height:1.5pt" o:hralign="center" o:hrstd="t" o:hr="t" fillcolor="#a0a0a0" stroked="f"/>
        </w:pict>
      </w:r>
    </w:p>
    <w:p w14:paraId="2CDFFC3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70. Check</w:t>
      </w:r>
    </w:p>
    <w:p w14:paraId="27DBE3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Price &gt; 0</w:t>
      </w:r>
    </w:p>
    <w:p w14:paraId="39A293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5D0A2E2">
          <v:rect id="_x0000_i5154" style="width:0;height:1.5pt" o:hralign="center" o:hrstd="t" o:hr="t" fillcolor="#a0a0a0" stroked="f"/>
        </w:pict>
      </w:r>
    </w:p>
    <w:p w14:paraId="2D0D527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71. Optional</w:t>
      </w:r>
    </w:p>
    <w:p w14:paraId="7321E9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771496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is populated</w:t>
      </w:r>
    </w:p>
    <w:p w14:paraId="6BE16B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0585A6">
          <v:rect id="_x0000_i5155" style="width:0;height:1.5pt" o:hralign="center" o:hrstd="t" o:hr="t" fillcolor="#a0a0a0" stroked="f"/>
        </w:pict>
      </w:r>
    </w:p>
    <w:p w14:paraId="41E70A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72. Optional Stronger Validation</w:t>
      </w:r>
    </w:p>
    <w:p w14:paraId="5779D0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Retrieve Product and verify:</w:t>
      </w:r>
    </w:p>
    <w:p w14:paraId="774332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Active = Yes</w:t>
      </w:r>
    </w:p>
    <w:p w14:paraId="6801B4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EE5316F">
          <v:rect id="_x0000_i5156" style="width:0;height:1.5pt" o:hralign="center" o:hrstd="t" o:hr="t" fillcolor="#a0a0a0" stroked="f"/>
        </w:pict>
      </w:r>
    </w:p>
    <w:p w14:paraId="2486AD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73. Core Capstone</w:t>
      </w:r>
    </w:p>
    <w:p w14:paraId="5DC2C8C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At minimum verify:</w:t>
      </w:r>
    </w:p>
    <w:p w14:paraId="149D53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Product</w:t>
      </w:r>
    </w:p>
    <w:p w14:paraId="72A5EE8A" w14:textId="77777777" w:rsidR="0023086B" w:rsidRPr="0023086B" w:rsidRDefault="0023086B" w:rsidP="0023086B">
      <w:pPr>
        <w:rPr>
          <w:sz w:val="32"/>
          <w:szCs w:val="32"/>
        </w:rPr>
      </w:pPr>
    </w:p>
    <w:p w14:paraId="62BD0E0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</w:t>
      </w:r>
    </w:p>
    <w:p w14:paraId="09CF2F88" w14:textId="77777777" w:rsidR="0023086B" w:rsidRPr="0023086B" w:rsidRDefault="0023086B" w:rsidP="0023086B">
      <w:pPr>
        <w:rPr>
          <w:sz w:val="32"/>
          <w:szCs w:val="32"/>
        </w:rPr>
      </w:pPr>
    </w:p>
    <w:p w14:paraId="6C5F2E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Price</w:t>
      </w:r>
    </w:p>
    <w:p w14:paraId="1A952E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are valid.</w:t>
      </w:r>
    </w:p>
    <w:p w14:paraId="682F2F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9A63A2D">
          <v:rect id="_x0000_i5157" style="width:0;height:1.5pt" o:hralign="center" o:hrstd="t" o:hr="t" fillcolor="#a0a0a0" stroked="f"/>
        </w:pict>
      </w:r>
    </w:p>
    <w:p w14:paraId="753395B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L — CALCULATE LINE VALUE</w:t>
      </w:r>
    </w:p>
    <w:p w14:paraId="5704736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74. Concept</w:t>
      </w:r>
    </w:p>
    <w:p w14:paraId="60CC77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Calculated Line Value</w:t>
      </w:r>
    </w:p>
    <w:p w14:paraId="1F1D12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396BAF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</w:t>
      </w:r>
    </w:p>
    <w:p w14:paraId="733C15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×</w:t>
      </w:r>
    </w:p>
    <w:p w14:paraId="6302CA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Price</w:t>
      </w:r>
    </w:p>
    <w:p w14:paraId="7D20AA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912BBCB">
          <v:rect id="_x0000_i5158" style="width:0;height:1.5pt" o:hralign="center" o:hrstd="t" o:hr="t" fillcolor="#a0a0a0" stroked="f"/>
        </w:pict>
      </w:r>
    </w:p>
    <w:p w14:paraId="6948740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75. Power Automate Expression Pattern</w:t>
      </w:r>
    </w:p>
    <w:p w14:paraId="1B97CE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numeric values from the current item with:</w:t>
      </w:r>
    </w:p>
    <w:p w14:paraId="29D78A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mul(...)</w:t>
      </w:r>
    </w:p>
    <w:p w14:paraId="4CF225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EBB46B8">
          <v:rect id="_x0000_i5159" style="width:0;height:1.5pt" o:hralign="center" o:hrstd="t" o:hr="t" fillcolor="#a0a0a0" stroked="f"/>
        </w:pict>
      </w:r>
    </w:p>
    <w:p w14:paraId="008D5D4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76. Example Concept</w:t>
      </w:r>
    </w:p>
    <w:p w14:paraId="4A412F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mul(</w:t>
      </w:r>
    </w:p>
    <w:p w14:paraId="41C874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&lt;Quantity&gt;,</w:t>
      </w:r>
    </w:p>
    <w:p w14:paraId="422D3B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 xml:space="preserve">    &lt;Unit Price&gt;</w:t>
      </w:r>
    </w:p>
    <w:p w14:paraId="5C58AF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514527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194D0DE">
          <v:rect id="_x0000_i5160" style="width:0;height:1.5pt" o:hralign="center" o:hrstd="t" o:hr="t" fillcolor="#a0a0a0" stroked="f"/>
        </w:pict>
      </w:r>
    </w:p>
    <w:p w14:paraId="64F8893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77. Add To Total</w:t>
      </w:r>
    </w:p>
    <w:p w14:paraId="2DB525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196F58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</w:t>
      </w:r>
    </w:p>
    <w:p w14:paraId="5F9E9B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using:</w:t>
      </w:r>
    </w:p>
    <w:p w14:paraId="62C3D0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add(</w:t>
      </w:r>
    </w:p>
    <w:p w14:paraId="0D25F7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variables('varCalculatedTotal'),</w:t>
      </w:r>
    </w:p>
    <w:p w14:paraId="049261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&lt;Calculated Line Value&gt;</w:t>
      </w:r>
    </w:p>
    <w:p w14:paraId="7EB60E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295FFCF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51DAE30">
          <v:rect id="_x0000_i5161" style="width:0;height:1.5pt" o:hralign="center" o:hrstd="t" o:hr="t" fillcolor="#a0a0a0" stroked="f"/>
        </w:pict>
      </w:r>
    </w:p>
    <w:p w14:paraId="6278724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78. Money Precision Note</w:t>
      </w:r>
    </w:p>
    <w:p w14:paraId="41C448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this bootcamp this numeric approach is sufficient.</w:t>
      </w:r>
    </w:p>
    <w:p w14:paraId="222635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highly regulated financial calculations requiring strict decimal precision:</w:t>
      </w:r>
    </w:p>
    <w:p w14:paraId="2EEBB2F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Define exact server-side financial calculation rules.</w:t>
      </w:r>
    </w:p>
    <w:p w14:paraId="233DD3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EB04399">
          <v:rect id="_x0000_i5162" style="width:0;height:1.5pt" o:hralign="center" o:hrstd="t" o:hr="t" fillcolor="#a0a0a0" stroked="f"/>
        </w:pict>
      </w:r>
    </w:p>
    <w:p w14:paraId="15EF3A5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M — INVALID ITEM</w:t>
      </w:r>
    </w:p>
    <w:p w14:paraId="159D096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79. If Quantity &lt;= 0</w:t>
      </w:r>
    </w:p>
    <w:p w14:paraId="447F3F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60B279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varItemValidationFailed = true</w:t>
      </w:r>
    </w:p>
    <w:p w14:paraId="39F738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5B1E2E74">
          <v:rect id="_x0000_i5163" style="width:0;height:1.5pt" o:hralign="center" o:hrstd="t" o:hr="t" fillcolor="#a0a0a0" stroked="f"/>
        </w:pict>
      </w:r>
    </w:p>
    <w:p w14:paraId="5C30826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80. Add Message</w:t>
      </w:r>
    </w:p>
    <w:p w14:paraId="4C08A4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Example:</w:t>
      </w:r>
    </w:p>
    <w:p w14:paraId="029239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IT-LAP-001 has an invalid quantity.</w:t>
      </w:r>
    </w:p>
    <w:p w14:paraId="3EC1B9F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FE90B3B">
          <v:rect id="_x0000_i5164" style="width:0;height:1.5pt" o:hralign="center" o:hrstd="t" o:hr="t" fillcolor="#a0a0a0" stroked="f"/>
        </w:pict>
      </w:r>
    </w:p>
    <w:p w14:paraId="2908B9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81. If Unit Price &lt;= 0</w:t>
      </w:r>
    </w:p>
    <w:p w14:paraId="4ED2F2C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Same:</w:t>
      </w:r>
    </w:p>
    <w:p w14:paraId="0DB9738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Validation failure.</w:t>
      </w:r>
    </w:p>
    <w:p w14:paraId="1E9289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60B046">
          <v:rect id="_x0000_i5165" style="width:0;height:1.5pt" o:hralign="center" o:hrstd="t" o:hr="t" fillcolor="#a0a0a0" stroked="f"/>
        </w:pict>
      </w:r>
    </w:p>
    <w:p w14:paraId="76BFD27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82. Continue Checking Items</w:t>
      </w:r>
    </w:p>
    <w:p w14:paraId="37FA81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so administrators receive:</w:t>
      </w:r>
    </w:p>
    <w:p w14:paraId="20448DE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Useful diagnostic context.</w:t>
      </w:r>
    </w:p>
    <w:p w14:paraId="010516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A573F1B">
          <v:rect id="_x0000_i5166" style="width:0;height:1.5pt" o:hralign="center" o:hrstd="t" o:hr="t" fillcolor="#a0a0a0" stroked="f"/>
        </w:pict>
      </w:r>
    </w:p>
    <w:p w14:paraId="3B4BC3E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N — AFTER LOOP</w:t>
      </w:r>
    </w:p>
    <w:p w14:paraId="64A6582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83. Check</w:t>
      </w:r>
    </w:p>
    <w:p w14:paraId="5C914F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varItemValidationFailed</w:t>
      </w:r>
    </w:p>
    <w:p w14:paraId="4D9923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1CA1D6">
          <v:rect id="_x0000_i5167" style="width:0;height:1.5pt" o:hralign="center" o:hrstd="t" o:hr="t" fillcolor="#a0a0a0" stroked="f"/>
        </w:pict>
      </w:r>
    </w:p>
    <w:p w14:paraId="06E9935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84. If True</w:t>
      </w:r>
    </w:p>
    <w:p w14:paraId="49C6EC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NOT:</w:t>
      </w:r>
    </w:p>
    <w:p w14:paraId="6F74F0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Start approval.</w:t>
      </w:r>
    </w:p>
    <w:p w14:paraId="744D19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5795CF7">
          <v:rect id="_x0000_i5168" style="width:0;height:1.5pt" o:hralign="center" o:hrstd="t" o:hr="t" fillcolor="#a0a0a0" stroked="f"/>
        </w:pict>
      </w:r>
    </w:p>
    <w:p w14:paraId="4CDA571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85. Update Request</w:t>
      </w:r>
    </w:p>
    <w:p w14:paraId="6F4C0CF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Status = Draft</w:t>
      </w:r>
    </w:p>
    <w:p w14:paraId="5399F9A8" w14:textId="77777777" w:rsidR="0023086B" w:rsidRPr="0023086B" w:rsidRDefault="0023086B" w:rsidP="0023086B">
      <w:pPr>
        <w:rPr>
          <w:sz w:val="32"/>
          <w:szCs w:val="32"/>
        </w:rPr>
      </w:pPr>
    </w:p>
    <w:p w14:paraId="550B76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No</w:t>
      </w:r>
    </w:p>
    <w:p w14:paraId="33C17583" w14:textId="77777777" w:rsidR="0023086B" w:rsidRPr="0023086B" w:rsidRDefault="0023086B" w:rsidP="0023086B">
      <w:pPr>
        <w:rPr>
          <w:sz w:val="32"/>
          <w:szCs w:val="32"/>
        </w:rPr>
      </w:pPr>
    </w:p>
    <w:p w14:paraId="1FC602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Not Started</w:t>
      </w:r>
    </w:p>
    <w:p w14:paraId="0A520F8D" w14:textId="77777777" w:rsidR="0023086B" w:rsidRPr="0023086B" w:rsidRDefault="0023086B" w:rsidP="0023086B">
      <w:pPr>
        <w:rPr>
          <w:sz w:val="32"/>
          <w:szCs w:val="32"/>
        </w:rPr>
      </w:pPr>
    </w:p>
    <w:p w14:paraId="092B38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=</w:t>
      </w:r>
    </w:p>
    <w:p w14:paraId="5A2B89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&lt;Item validation message&gt;</w:t>
      </w:r>
    </w:p>
    <w:p w14:paraId="5349454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BF061D9">
          <v:rect id="_x0000_i5169" style="width:0;height:1.5pt" o:hralign="center" o:hrstd="t" o:hr="t" fillcolor="#a0a0a0" stroked="f"/>
        </w:pict>
      </w:r>
    </w:p>
    <w:p w14:paraId="3CF3D18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86. Terminate</w:t>
      </w:r>
    </w:p>
    <w:p w14:paraId="70BA9B0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Failed.</w:t>
      </w:r>
    </w:p>
    <w:p w14:paraId="41DA846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E68DE2">
          <v:rect id="_x0000_i5170" style="width:0;height:1.5pt" o:hralign="center" o:hrstd="t" o:hr="t" fillcolor="#a0a0a0" stroked="f"/>
        </w:pict>
      </w:r>
    </w:p>
    <w:p w14:paraId="771759F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O — TOTAL VALIDATION</w:t>
      </w:r>
    </w:p>
    <w:p w14:paraId="55E3F3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87. Verify</w:t>
      </w:r>
    </w:p>
    <w:p w14:paraId="24F630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 &gt; 0</w:t>
      </w:r>
    </w:p>
    <w:p w14:paraId="13AA40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ADDFEF4">
          <v:rect id="_x0000_i5171" style="width:0;height:1.5pt" o:hralign="center" o:hrstd="t" o:hr="t" fillcolor="#a0a0a0" stroked="f"/>
        </w:pict>
      </w:r>
    </w:p>
    <w:p w14:paraId="056B958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88. Update</w:t>
      </w:r>
    </w:p>
    <w:p w14:paraId="0B54E7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Request:</w:t>
      </w:r>
    </w:p>
    <w:p w14:paraId="53549D5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 =</w:t>
      </w:r>
    </w:p>
    <w:p w14:paraId="7025EB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</w:t>
      </w:r>
    </w:p>
    <w:p w14:paraId="79C58A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18AA70A">
          <v:rect id="_x0000_i5172" style="width:0;height:1.5pt" o:hralign="center" o:hrstd="t" o:hr="t" fillcolor="#a0a0a0" stroked="f"/>
        </w:pict>
      </w:r>
    </w:p>
    <w:p w14:paraId="2A71F6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89. Why Update It?</w:t>
      </w:r>
    </w:p>
    <w:p w14:paraId="7105EB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Dataverse should contain:</w:t>
      </w:r>
    </w:p>
    <w:p w14:paraId="0B3364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The validated amount.</w:t>
      </w:r>
    </w:p>
    <w:p w14:paraId="4D98AF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3700A6">
          <v:rect id="_x0000_i5173" style="width:0;height:1.5pt" o:hralign="center" o:hrstd="t" o:hr="t" fillcolor="#a0a0a0" stroked="f"/>
        </w:pict>
      </w:r>
    </w:p>
    <w:p w14:paraId="7588349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90. Compare With Original</w:t>
      </w:r>
    </w:p>
    <w:p w14:paraId="055584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Optionally capture:</w:t>
      </w:r>
    </w:p>
    <w:p w14:paraId="3CC35D4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Stored Canvas Total</w:t>
      </w:r>
    </w:p>
    <w:p w14:paraId="2DDDDB1D" w14:textId="77777777" w:rsidR="0023086B" w:rsidRPr="0023086B" w:rsidRDefault="0023086B" w:rsidP="0023086B">
      <w:pPr>
        <w:rPr>
          <w:sz w:val="32"/>
          <w:szCs w:val="32"/>
        </w:rPr>
      </w:pPr>
    </w:p>
    <w:p w14:paraId="332BA0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Calculated Server Total</w:t>
      </w:r>
    </w:p>
    <w:p w14:paraId="2BAA0AF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C20CE39">
          <v:rect id="_x0000_i5174" style="width:0;height:1.5pt" o:hralign="center" o:hrstd="t" o:hr="t" fillcolor="#a0a0a0" stroked="f"/>
        </w:pict>
      </w:r>
    </w:p>
    <w:p w14:paraId="357399C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91. If Different</w:t>
      </w:r>
    </w:p>
    <w:p w14:paraId="2EDFE8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This doesn't automatically mean:</w:t>
      </w:r>
    </w:p>
    <w:p w14:paraId="5EE5463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Fraud.</w:t>
      </w:r>
    </w:p>
    <w:p w14:paraId="1CC470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Could be:</w:t>
      </w:r>
    </w:p>
    <w:p w14:paraId="3719A6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Rounding</w:t>
      </w:r>
    </w:p>
    <w:p w14:paraId="6E03C06C" w14:textId="77777777" w:rsidR="0023086B" w:rsidRPr="0023086B" w:rsidRDefault="0023086B" w:rsidP="0023086B">
      <w:pPr>
        <w:rPr>
          <w:sz w:val="32"/>
          <w:szCs w:val="32"/>
        </w:rPr>
      </w:pPr>
    </w:p>
    <w:p w14:paraId="20F9D3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Interrupted submission</w:t>
      </w:r>
    </w:p>
    <w:p w14:paraId="2B361D8C" w14:textId="77777777" w:rsidR="0023086B" w:rsidRPr="0023086B" w:rsidRDefault="0023086B" w:rsidP="0023086B">
      <w:pPr>
        <w:rPr>
          <w:sz w:val="32"/>
          <w:szCs w:val="32"/>
        </w:rPr>
      </w:pPr>
    </w:p>
    <w:p w14:paraId="56183C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Price change</w:t>
      </w:r>
    </w:p>
    <w:p w14:paraId="7AD0473F" w14:textId="77777777" w:rsidR="0023086B" w:rsidRPr="0023086B" w:rsidRDefault="0023086B" w:rsidP="0023086B">
      <w:pPr>
        <w:rPr>
          <w:sz w:val="32"/>
          <w:szCs w:val="32"/>
        </w:rPr>
      </w:pPr>
    </w:p>
    <w:p w14:paraId="234A34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Client defect</w:t>
      </w:r>
    </w:p>
    <w:p w14:paraId="70BC7DD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1944C74">
          <v:rect id="_x0000_i5175" style="width:0;height:1.5pt" o:hralign="center" o:hrstd="t" o:hr="t" fillcolor="#a0a0a0" stroked="f"/>
        </w:pict>
      </w:r>
    </w:p>
    <w:p w14:paraId="0A3573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92. But</w:t>
      </w:r>
    </w:p>
    <w:p w14:paraId="3FA1DA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Approval always uses:</w:t>
      </w:r>
    </w:p>
    <w:p w14:paraId="3F4859B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Calculated Total.</w:t>
      </w:r>
    </w:p>
    <w:p w14:paraId="55A757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145DF9F">
          <v:rect id="_x0000_i5176" style="width:0;height:1.5pt" o:hralign="center" o:hrstd="t" o:hr="t" fillcolor="#a0a0a0" stroked="f"/>
        </w:pict>
      </w:r>
    </w:p>
    <w:p w14:paraId="0FC4E66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P — APPROVAL THRESHOLD FLAGS</w:t>
      </w:r>
    </w:p>
    <w:p w14:paraId="0FC69C4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93. Determine</w:t>
      </w:r>
    </w:p>
    <w:p w14:paraId="516570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NeedsFinance</w:t>
      </w:r>
    </w:p>
    <w:p w14:paraId="3B935D5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Concept:</w:t>
      </w:r>
    </w:p>
    <w:p w14:paraId="1F70EB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Calculated Total &gt;= 5000</w:t>
      </w:r>
    </w:p>
    <w:p w14:paraId="4A05D6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A0BCBD">
          <v:rect id="_x0000_i5177" style="width:0;height:1.5pt" o:hralign="center" o:hrstd="t" o:hr="t" fillcolor="#a0a0a0" stroked="f"/>
        </w:pict>
      </w:r>
    </w:p>
    <w:p w14:paraId="5CFBFA6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94. Determine</w:t>
      </w:r>
    </w:p>
    <w:p w14:paraId="49C324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NeedsProcurement</w:t>
      </w:r>
    </w:p>
    <w:p w14:paraId="5E567B1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Concept:</w:t>
      </w:r>
    </w:p>
    <w:p w14:paraId="36BD1E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Calculated Total &gt; 50000</w:t>
      </w:r>
    </w:p>
    <w:p w14:paraId="1055C1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17580AB">
          <v:rect id="_x0000_i5178" style="width:0;height:1.5pt" o:hralign="center" o:hrstd="t" o:hr="t" fillcolor="#a0a0a0" stroked="f"/>
        </w:pict>
      </w:r>
    </w:p>
    <w:p w14:paraId="44E495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95. You Can Use</w:t>
      </w:r>
    </w:p>
    <w:p w14:paraId="103854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Boolean variables:</w:t>
      </w:r>
    </w:p>
    <w:p w14:paraId="5BFEF4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varNeedsFinance</w:t>
      </w:r>
    </w:p>
    <w:p w14:paraId="5EE9A1C2" w14:textId="77777777" w:rsidR="0023086B" w:rsidRPr="0023086B" w:rsidRDefault="0023086B" w:rsidP="0023086B">
      <w:pPr>
        <w:rPr>
          <w:sz w:val="32"/>
          <w:szCs w:val="32"/>
        </w:rPr>
      </w:pPr>
    </w:p>
    <w:p w14:paraId="43EF79A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varNeedsProcurement</w:t>
      </w:r>
    </w:p>
    <w:p w14:paraId="551ABD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D5EA13">
          <v:rect id="_x0000_i5179" style="width:0;height:1.5pt" o:hralign="center" o:hrstd="t" o:hr="t" fillcolor="#a0a0a0" stroked="f"/>
        </w:pict>
      </w:r>
    </w:p>
    <w:p w14:paraId="7DF436A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96. Or</w:t>
      </w:r>
    </w:p>
    <w:p w14:paraId="1CE0DE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Conditions directly.</w:t>
      </w:r>
    </w:p>
    <w:p w14:paraId="79C047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5081BF75">
          <v:rect id="_x0000_i5180" style="width:0;height:1.5pt" o:hralign="center" o:hrstd="t" o:hr="t" fillcolor="#a0a0a0" stroked="f"/>
        </w:pict>
      </w:r>
    </w:p>
    <w:p w14:paraId="6080AA5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Q — RETRIEVE REQUESTER</w:t>
      </w:r>
    </w:p>
    <w:p w14:paraId="431396C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97. Get</w:t>
      </w:r>
    </w:p>
    <w:p w14:paraId="618B71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</w:t>
      </w:r>
    </w:p>
    <w:p w14:paraId="3D8B8A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record.</w:t>
      </w:r>
    </w:p>
    <w:p w14:paraId="2D591F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C9ABC34">
          <v:rect id="_x0000_i5181" style="width:0;height:1.5pt" o:hralign="center" o:hrstd="t" o:hr="t" fillcolor="#a0a0a0" stroked="f"/>
        </w:pict>
      </w:r>
    </w:p>
    <w:p w14:paraId="4F0A5A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98. Add</w:t>
      </w:r>
    </w:p>
    <w:p w14:paraId="5B3C9D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a row by ID</w:t>
      </w:r>
    </w:p>
    <w:p w14:paraId="3F81B2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Table:</w:t>
      </w:r>
    </w:p>
    <w:p w14:paraId="6D9A88D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Employees.</w:t>
      </w:r>
    </w:p>
    <w:p w14:paraId="5C8010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732E26A">
          <v:rect id="_x0000_i5182" style="width:0;height:1.5pt" o:hralign="center" o:hrstd="t" o:hr="t" fillcolor="#a0a0a0" stroked="f"/>
        </w:pict>
      </w:r>
    </w:p>
    <w:p w14:paraId="380F403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99. Rename</w:t>
      </w:r>
    </w:p>
    <w:p w14:paraId="3C2017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— Requesting Employee</w:t>
      </w:r>
    </w:p>
    <w:p w14:paraId="36293A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625004E">
          <v:rect id="_x0000_i5183" style="width:0;height:1.5pt" o:hralign="center" o:hrstd="t" o:hr="t" fillcolor="#a0a0a0" stroked="f"/>
        </w:pict>
      </w:r>
    </w:p>
    <w:p w14:paraId="66B7616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100. Row ID</w:t>
      </w:r>
    </w:p>
    <w:p w14:paraId="242078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Requested By lookup GUID.</w:t>
      </w:r>
    </w:p>
    <w:p w14:paraId="0CC5FA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4899DA9">
          <v:rect id="_x0000_i5184" style="width:0;height:1.5pt" o:hralign="center" o:hrstd="t" o:hr="t" fillcolor="#a0a0a0" stroked="f"/>
        </w:pict>
      </w:r>
    </w:p>
    <w:p w14:paraId="22383C6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R — REQUESTER EMAIL</w:t>
      </w:r>
    </w:p>
    <w:p w14:paraId="6271066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101. Validate</w:t>
      </w:r>
    </w:p>
    <w:p w14:paraId="250F0A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Email is:</w:t>
      </w:r>
    </w:p>
    <w:p w14:paraId="4D05ACF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Not blank.</w:t>
      </w:r>
    </w:p>
    <w:p w14:paraId="6DC8A8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E721079">
          <v:rect id="_x0000_i5185" style="width:0;height:1.5pt" o:hralign="center" o:hrstd="t" o:hr="t" fillcolor="#a0a0a0" stroked="f"/>
        </w:pict>
      </w:r>
    </w:p>
    <w:p w14:paraId="4603F8A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102. Why?</w:t>
      </w:r>
    </w:p>
    <w:p w14:paraId="216750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We need it for:</w:t>
      </w:r>
    </w:p>
    <w:p w14:paraId="13814D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Notifications</w:t>
      </w:r>
    </w:p>
    <w:p w14:paraId="62806CCD" w14:textId="77777777" w:rsidR="0023086B" w:rsidRPr="0023086B" w:rsidRDefault="0023086B" w:rsidP="0023086B">
      <w:pPr>
        <w:rPr>
          <w:sz w:val="32"/>
          <w:szCs w:val="32"/>
        </w:rPr>
      </w:pPr>
    </w:p>
    <w:p w14:paraId="73DAD3C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Traceability</w:t>
      </w:r>
    </w:p>
    <w:p w14:paraId="2CFB7B4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8EEAEA6">
          <v:rect id="_x0000_i5186" style="width:0;height:1.5pt" o:hralign="center" o:hrstd="t" o:hr="t" fillcolor="#a0a0a0" stroked="f"/>
        </w:pict>
      </w:r>
    </w:p>
    <w:p w14:paraId="46B5CBC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S — MANAGER LOOKUP</w:t>
      </w:r>
    </w:p>
    <w:p w14:paraId="475781D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103. Employee has</w:t>
      </w:r>
    </w:p>
    <w:p w14:paraId="031CC1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014519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self-referencing lookup.</w:t>
      </w:r>
    </w:p>
    <w:p w14:paraId="52EDD0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7AEF517">
          <v:rect id="_x0000_i5187" style="width:0;height:1.5pt" o:hralign="center" o:hrstd="t" o:hr="t" fillcolor="#a0a0a0" stroked="f"/>
        </w:pict>
      </w:r>
    </w:p>
    <w:p w14:paraId="086C734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104. Validate</w:t>
      </w:r>
    </w:p>
    <w:p w14:paraId="438E8A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is:</w:t>
      </w:r>
    </w:p>
    <w:p w14:paraId="4E75CCF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Populated.</w:t>
      </w:r>
    </w:p>
    <w:p w14:paraId="18460D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DFD4493">
          <v:rect id="_x0000_i5188" style="width:0;height:1.5pt" o:hralign="center" o:hrstd="t" o:hr="t" fillcolor="#a0a0a0" stroked="f"/>
        </w:pict>
      </w:r>
    </w:p>
    <w:p w14:paraId="526DCC4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105. If Missing</w:t>
      </w:r>
    </w:p>
    <w:p w14:paraId="5943D09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 automatically:</w:t>
      </w:r>
    </w:p>
    <w:p w14:paraId="19A5D4D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Approve.</w:t>
      </w:r>
    </w:p>
    <w:p w14:paraId="09E25D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83CB7B5">
          <v:rect id="_x0000_i5189" style="width:0;height:1.5pt" o:hralign="center" o:hrstd="t" o:hr="t" fillcolor="#a0a0a0" stroked="f"/>
        </w:pict>
      </w:r>
    </w:p>
    <w:p w14:paraId="4C22F53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106. Update Request</w:t>
      </w:r>
    </w:p>
    <w:p w14:paraId="74273F4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=</w:t>
      </w:r>
    </w:p>
    <w:p w14:paraId="20B3C5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"Requesting Employee does not have a Manager configured."</w:t>
      </w:r>
    </w:p>
    <w:p w14:paraId="2BB4AA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4C6081C8">
          <v:rect id="_x0000_i5190" style="width:0;height:1.5pt" o:hralign="center" o:hrstd="t" o:hr="t" fillcolor="#a0a0a0" stroked="f"/>
        </w:pict>
      </w:r>
    </w:p>
    <w:p w14:paraId="4CED049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107. Leave Request</w:t>
      </w:r>
    </w:p>
    <w:p w14:paraId="3BD5504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 a recoverable state.</w:t>
      </w:r>
    </w:p>
    <w:p w14:paraId="017645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this lab:</w:t>
      </w:r>
    </w:p>
    <w:p w14:paraId="315DF3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Submitted</w:t>
      </w:r>
    </w:p>
    <w:p w14:paraId="7C5DA8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No</w:t>
      </w:r>
    </w:p>
    <w:p w14:paraId="30135D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D5FA635">
          <v:rect id="_x0000_i5191" style="width:0;height:1.5pt" o:hralign="center" o:hrstd="t" o:hr="t" fillcolor="#a0a0a0" stroked="f"/>
        </w:pict>
      </w:r>
    </w:p>
    <w:p w14:paraId="71F563D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108. Why Submitted?</w:t>
      </w:r>
    </w:p>
    <w:p w14:paraId="6E03FF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Employee successfully:</w:t>
      </w:r>
    </w:p>
    <w:p w14:paraId="2A5F6E8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Submitted it.</w:t>
      </w:r>
    </w:p>
    <w:p w14:paraId="2A200D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system configuration:</w:t>
      </w:r>
    </w:p>
    <w:p w14:paraId="2AAA4D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Prevented processing.</w:t>
      </w:r>
    </w:p>
    <w:p w14:paraId="62712E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977FCD8">
          <v:rect id="_x0000_i5192" style="width:0;height:1.5pt" o:hralign="center" o:hrstd="t" o:hr="t" fillcolor="#a0a0a0" stroked="f"/>
        </w:pict>
      </w:r>
    </w:p>
    <w:p w14:paraId="2B1E088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109. Notify</w:t>
      </w:r>
    </w:p>
    <w:p w14:paraId="3A390B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 and:</w:t>
      </w:r>
    </w:p>
    <w:p w14:paraId="39685D3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Support</w:t>
      </w:r>
    </w:p>
    <w:p w14:paraId="73CDBD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configured.</w:t>
      </w:r>
    </w:p>
    <w:p w14:paraId="36E26D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B2BD026">
          <v:rect id="_x0000_i5193" style="width:0;height:1.5pt" o:hralign="center" o:hrstd="t" o:hr="t" fillcolor="#a0a0a0" stroked="f"/>
        </w:pict>
      </w:r>
    </w:p>
    <w:p w14:paraId="278F061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T — GET MANAGER</w:t>
      </w:r>
    </w:p>
    <w:p w14:paraId="34E9643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110. Add</w:t>
      </w:r>
    </w:p>
    <w:p w14:paraId="78B767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a row by ID</w:t>
      </w:r>
    </w:p>
    <w:p w14:paraId="2F1336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Table:</w:t>
      </w:r>
    </w:p>
    <w:p w14:paraId="0F11E32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Employees.</w:t>
      </w:r>
    </w:p>
    <w:p w14:paraId="3C44B0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ADD07EF">
          <v:rect id="_x0000_i5194" style="width:0;height:1.5pt" o:hralign="center" o:hrstd="t" o:hr="t" fillcolor="#a0a0a0" stroked="f"/>
        </w:pict>
      </w:r>
    </w:p>
    <w:p w14:paraId="323039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111. Rename</w:t>
      </w:r>
    </w:p>
    <w:p w14:paraId="7F22A9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Get — Manager</w:t>
      </w:r>
    </w:p>
    <w:p w14:paraId="6FDBB7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C865CA1">
          <v:rect id="_x0000_i5195" style="width:0;height:1.5pt" o:hralign="center" o:hrstd="t" o:hr="t" fillcolor="#a0a0a0" stroked="f"/>
        </w:pict>
      </w:r>
    </w:p>
    <w:p w14:paraId="5B09CB2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112. Row ID</w:t>
      </w:r>
    </w:p>
    <w:p w14:paraId="21C487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lookup GUID.</w:t>
      </w:r>
    </w:p>
    <w:p w14:paraId="0B984A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9C4942">
          <v:rect id="_x0000_i5196" style="width:0;height:1.5pt" o:hralign="center" o:hrstd="t" o:hr="t" fillcolor="#a0a0a0" stroked="f"/>
        </w:pict>
      </w:r>
    </w:p>
    <w:p w14:paraId="6C677A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113. Validate</w:t>
      </w:r>
    </w:p>
    <w:p w14:paraId="58DB72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Email:</w:t>
      </w:r>
    </w:p>
    <w:p w14:paraId="75D4F3F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Not blank.</w:t>
      </w:r>
    </w:p>
    <w:p w14:paraId="05A147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BB3285E">
          <v:rect id="_x0000_i5197" style="width:0;height:1.5pt" o:hralign="center" o:hrstd="t" o:hr="t" fillcolor="#a0a0a0" stroked="f"/>
        </w:pict>
      </w:r>
    </w:p>
    <w:p w14:paraId="174CF02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U — READ FINANCE CONFIGURATION</w:t>
      </w:r>
    </w:p>
    <w:p w14:paraId="7DA69A4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114. Retrieve/use</w:t>
      </w:r>
    </w:p>
    <w:p w14:paraId="7B789A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Approver Email</w:t>
      </w:r>
    </w:p>
    <w:p w14:paraId="5CC79B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Environment Variable.</w:t>
      </w:r>
    </w:p>
    <w:p w14:paraId="70AB782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3206B40">
          <v:rect id="_x0000_i5198" style="width:0;height:1.5pt" o:hralign="center" o:hrstd="t" o:hr="t" fillcolor="#a0a0a0" stroked="f"/>
        </w:pict>
      </w:r>
    </w:p>
    <w:p w14:paraId="7D2EA27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115. Only required when:</w:t>
      </w:r>
    </w:p>
    <w:p w14:paraId="011B0D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 &gt;= 5000</w:t>
      </w:r>
    </w:p>
    <w:p w14:paraId="05F09D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DBF4C91">
          <v:rect id="_x0000_i5199" style="width:0;height:1.5pt" o:hralign="center" o:hrstd="t" o:hr="t" fillcolor="#a0a0a0" stroked="f"/>
        </w:pict>
      </w:r>
    </w:p>
    <w:p w14:paraId="7AE651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116. If Required but blank</w:t>
      </w:r>
    </w:p>
    <w:p w14:paraId="70D660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 start Manager approval yet.</w:t>
      </w:r>
    </w:p>
    <w:p w14:paraId="6B53C0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3EE93A1B">
          <v:rect id="_x0000_i5200" style="width:0;height:1.5pt" o:hralign="center" o:hrstd="t" o:hr="t" fillcolor="#a0a0a0" stroked="f"/>
        </w:pict>
      </w:r>
    </w:p>
    <w:p w14:paraId="07021D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117. Why Preflight First?</w:t>
      </w:r>
    </w:p>
    <w:p w14:paraId="772CED0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Imagine:</w:t>
      </w:r>
    </w:p>
    <w:p w14:paraId="118DC5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approves</w:t>
      </w:r>
    </w:p>
    <w:p w14:paraId="06D1A8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then system discovers:</w:t>
      </w:r>
    </w:p>
    <w:p w14:paraId="3449C5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approver isn't configured.</w:t>
      </w:r>
    </w:p>
    <w:p w14:paraId="0D2B2E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becomes:</w:t>
      </w:r>
    </w:p>
    <w:p w14:paraId="4CAD2E6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Stuck halfway.</w:t>
      </w:r>
    </w:p>
    <w:p w14:paraId="2AD9F7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466F913">
          <v:rect id="_x0000_i5201" style="width:0;height:1.5pt" o:hralign="center" o:hrstd="t" o:hr="t" fillcolor="#a0a0a0" stroked="f"/>
        </w:pict>
      </w:r>
    </w:p>
    <w:p w14:paraId="06EBE6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118. Better</w:t>
      </w:r>
    </w:p>
    <w:p w14:paraId="22FB05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 all required configuration:</w:t>
      </w:r>
    </w:p>
    <w:p w14:paraId="130EF1F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Before asking anyone to approve.</w:t>
      </w:r>
    </w:p>
    <w:p w14:paraId="3F6665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D6E0A85">
          <v:rect id="_x0000_i5202" style="width:0;height:1.5pt" o:hralign="center" o:hrstd="t" o:hr="t" fillcolor="#a0a0a0" stroked="f"/>
        </w:pict>
      </w:r>
    </w:p>
    <w:p w14:paraId="565983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V — PROCUREMENT CONFIGURATION</w:t>
      </w:r>
    </w:p>
    <w:p w14:paraId="430B85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119. If:</w:t>
      </w:r>
    </w:p>
    <w:p w14:paraId="2BFA88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 &gt; 50000</w:t>
      </w:r>
    </w:p>
    <w:p w14:paraId="45450A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validate:</w:t>
      </w:r>
    </w:p>
    <w:p w14:paraId="04BAE4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Approver Email</w:t>
      </w:r>
    </w:p>
    <w:p w14:paraId="10DF16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966823">
          <v:rect id="_x0000_i5203" style="width:0;height:1.5pt" o:hralign="center" o:hrstd="t" o:hr="t" fillcolor="#a0a0a0" stroked="f"/>
        </w:pict>
      </w:r>
    </w:p>
    <w:p w14:paraId="59652F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120. If Missing</w:t>
      </w:r>
    </w:p>
    <w:p w14:paraId="19E0E4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Stop before:</w:t>
      </w:r>
    </w:p>
    <w:p w14:paraId="63AD67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approval.</w:t>
      </w:r>
    </w:p>
    <w:p w14:paraId="0E6A03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5225B5B2">
          <v:rect id="_x0000_i5204" style="width:0;height:1.5pt" o:hralign="center" o:hrstd="t" o:hr="t" fillcolor="#a0a0a0" stroked="f"/>
        </w:pict>
      </w:r>
    </w:p>
    <w:p w14:paraId="140DAFF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W — PREFLIGHT VALIDATION</w:t>
      </w:r>
    </w:p>
    <w:p w14:paraId="6C2353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121. Before Human Approval</w:t>
      </w:r>
    </w:p>
    <w:p w14:paraId="2248CE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We should know:</w:t>
      </w:r>
    </w:p>
    <w:p w14:paraId="5E2D41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 exists</w:t>
      </w:r>
    </w:p>
    <w:p w14:paraId="09397AE0" w14:textId="77777777" w:rsidR="0023086B" w:rsidRPr="0023086B" w:rsidRDefault="0023086B" w:rsidP="0023086B">
      <w:pPr>
        <w:rPr>
          <w:sz w:val="32"/>
          <w:szCs w:val="32"/>
        </w:rPr>
      </w:pPr>
    </w:p>
    <w:p w14:paraId="7D2B88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exists</w:t>
      </w:r>
    </w:p>
    <w:p w14:paraId="0A0DD47A" w14:textId="77777777" w:rsidR="0023086B" w:rsidRPr="0023086B" w:rsidRDefault="0023086B" w:rsidP="0023086B">
      <w:pPr>
        <w:rPr>
          <w:sz w:val="32"/>
          <w:szCs w:val="32"/>
        </w:rPr>
      </w:pPr>
    </w:p>
    <w:p w14:paraId="4F9D09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email exists</w:t>
      </w:r>
    </w:p>
    <w:p w14:paraId="568975B6" w14:textId="77777777" w:rsidR="0023086B" w:rsidRPr="0023086B" w:rsidRDefault="0023086B" w:rsidP="0023086B">
      <w:pPr>
        <w:rPr>
          <w:sz w:val="32"/>
          <w:szCs w:val="32"/>
        </w:rPr>
      </w:pPr>
    </w:p>
    <w:p w14:paraId="727599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Items exist</w:t>
      </w:r>
    </w:p>
    <w:p w14:paraId="2492F55A" w14:textId="77777777" w:rsidR="0023086B" w:rsidRPr="0023086B" w:rsidRDefault="0023086B" w:rsidP="0023086B">
      <w:pPr>
        <w:rPr>
          <w:sz w:val="32"/>
          <w:szCs w:val="32"/>
        </w:rPr>
      </w:pPr>
    </w:p>
    <w:p w14:paraId="34DB44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Items valid</w:t>
      </w:r>
    </w:p>
    <w:p w14:paraId="5AF11483" w14:textId="77777777" w:rsidR="0023086B" w:rsidRPr="0023086B" w:rsidRDefault="0023086B" w:rsidP="0023086B">
      <w:pPr>
        <w:rPr>
          <w:sz w:val="32"/>
          <w:szCs w:val="32"/>
        </w:rPr>
      </w:pPr>
    </w:p>
    <w:p w14:paraId="6DACD7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valid</w:t>
      </w:r>
    </w:p>
    <w:p w14:paraId="1AD646FE" w14:textId="77777777" w:rsidR="0023086B" w:rsidRPr="0023086B" w:rsidRDefault="0023086B" w:rsidP="0023086B">
      <w:pPr>
        <w:rPr>
          <w:sz w:val="32"/>
          <w:szCs w:val="32"/>
        </w:rPr>
      </w:pPr>
    </w:p>
    <w:p w14:paraId="296E41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configured if required</w:t>
      </w:r>
    </w:p>
    <w:p w14:paraId="05C1CA0B" w14:textId="77777777" w:rsidR="0023086B" w:rsidRPr="0023086B" w:rsidRDefault="0023086B" w:rsidP="0023086B">
      <w:pPr>
        <w:rPr>
          <w:sz w:val="32"/>
          <w:szCs w:val="32"/>
        </w:rPr>
      </w:pPr>
    </w:p>
    <w:p w14:paraId="7670BE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configured if required</w:t>
      </w:r>
    </w:p>
    <w:p w14:paraId="5E421D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BB8433C">
          <v:rect id="_x0000_i5205" style="width:0;height:1.5pt" o:hralign="center" o:hrstd="t" o:hr="t" fillcolor="#a0a0a0" stroked="f"/>
        </w:pict>
      </w:r>
    </w:p>
    <w:p w14:paraId="297ACBB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122. Architecture</w:t>
      </w:r>
    </w:p>
    <w:p w14:paraId="66E654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</w:t>
      </w:r>
    </w:p>
    <w:p w14:paraId="2D4B03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 xml:space="preserve">   |</w:t>
      </w:r>
    </w:p>
    <w:p w14:paraId="31D24E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6C192C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PREFLIGHT VALIDATION</w:t>
      </w:r>
    </w:p>
    <w:p w14:paraId="1CDD90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7AF9DF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+---- Invalid</w:t>
      </w:r>
    </w:p>
    <w:p w14:paraId="5F12D0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       |</w:t>
      </w:r>
    </w:p>
    <w:p w14:paraId="6FD814A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       v</w:t>
      </w:r>
    </w:p>
    <w:p w14:paraId="4F9C49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  PROCESSING ERROR</w:t>
      </w:r>
    </w:p>
    <w:p w14:paraId="39AAFB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|</w:t>
      </w:r>
    </w:p>
    <w:p w14:paraId="6F8C66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v</w:t>
      </w:r>
    </w:p>
    <w:p w14:paraId="7855B4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READY FOR APPROVAL</w:t>
      </w:r>
    </w:p>
    <w:p w14:paraId="0AE7EB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F818E8">
          <v:rect id="_x0000_i5206" style="width:0;height:1.5pt" o:hralign="center" o:hrstd="t" o:hr="t" fillcolor="#a0a0a0" stroked="f"/>
        </w:pict>
      </w:r>
    </w:p>
    <w:p w14:paraId="7E43471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X — CLAIM THE REQUEST</w:t>
      </w:r>
    </w:p>
    <w:p w14:paraId="760A841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123. Once Preflight Passes</w:t>
      </w:r>
    </w:p>
    <w:p w14:paraId="0C7B08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6709B5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Yes</w:t>
      </w:r>
    </w:p>
    <w:p w14:paraId="7A91A16A" w14:textId="77777777" w:rsidR="0023086B" w:rsidRPr="0023086B" w:rsidRDefault="0023086B" w:rsidP="0023086B">
      <w:pPr>
        <w:rPr>
          <w:sz w:val="32"/>
          <w:szCs w:val="32"/>
        </w:rPr>
      </w:pPr>
    </w:p>
    <w:p w14:paraId="3FEA55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On = utcNow()</w:t>
      </w:r>
    </w:p>
    <w:p w14:paraId="1BCE6D3B" w14:textId="77777777" w:rsidR="0023086B" w:rsidRPr="0023086B" w:rsidRDefault="0023086B" w:rsidP="0023086B">
      <w:pPr>
        <w:rPr>
          <w:sz w:val="32"/>
          <w:szCs w:val="32"/>
        </w:rPr>
      </w:pPr>
    </w:p>
    <w:p w14:paraId="594134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In Approval</w:t>
      </w:r>
    </w:p>
    <w:p w14:paraId="357B3741" w14:textId="77777777" w:rsidR="0023086B" w:rsidRPr="0023086B" w:rsidRDefault="0023086B" w:rsidP="0023086B">
      <w:pPr>
        <w:rPr>
          <w:sz w:val="32"/>
          <w:szCs w:val="32"/>
        </w:rPr>
      </w:pPr>
    </w:p>
    <w:p w14:paraId="530386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Manager</w:t>
      </w:r>
    </w:p>
    <w:p w14:paraId="493BF327" w14:textId="77777777" w:rsidR="0023086B" w:rsidRPr="0023086B" w:rsidRDefault="0023086B" w:rsidP="0023086B">
      <w:pPr>
        <w:rPr>
          <w:sz w:val="32"/>
          <w:szCs w:val="32"/>
        </w:rPr>
      </w:pPr>
    </w:p>
    <w:p w14:paraId="1BEBED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= Pending</w:t>
      </w:r>
    </w:p>
    <w:p w14:paraId="451606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6E05A64">
          <v:rect id="_x0000_i5207" style="width:0;height:1.5pt" o:hralign="center" o:hrstd="t" o:hr="t" fillcolor="#a0a0a0" stroked="f"/>
        </w:pict>
      </w:r>
    </w:p>
    <w:p w14:paraId="7900BB8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124. If Finance Not Needed</w:t>
      </w:r>
    </w:p>
    <w:p w14:paraId="2C269A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600EBC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Not Required</w:t>
      </w:r>
    </w:p>
    <w:p w14:paraId="305568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F88D90">
          <v:rect id="_x0000_i5208" style="width:0;height:1.5pt" o:hralign="center" o:hrstd="t" o:hr="t" fillcolor="#a0a0a0" stroked="f"/>
        </w:pict>
      </w:r>
    </w:p>
    <w:p w14:paraId="57960C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125. If Finance Needed</w:t>
      </w:r>
    </w:p>
    <w:p w14:paraId="326F3D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7086F1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Pending</w:t>
      </w:r>
    </w:p>
    <w:p w14:paraId="03F5F3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5BA1FC">
          <v:rect id="_x0000_i5209" style="width:0;height:1.5pt" o:hralign="center" o:hrstd="t" o:hr="t" fillcolor="#a0a0a0" stroked="f"/>
        </w:pict>
      </w:r>
    </w:p>
    <w:p w14:paraId="0D91F6E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126. If Procurement Not Needed</w:t>
      </w:r>
    </w:p>
    <w:p w14:paraId="33BA11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044E7D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Not Required</w:t>
      </w:r>
    </w:p>
    <w:p w14:paraId="5229C2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61FDC3">
          <v:rect id="_x0000_i5210" style="width:0;height:1.5pt" o:hralign="center" o:hrstd="t" o:hr="t" fillcolor="#a0a0a0" stroked="f"/>
        </w:pict>
      </w:r>
    </w:p>
    <w:p w14:paraId="27138B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127. If Procurement Needed</w:t>
      </w:r>
    </w:p>
    <w:p w14:paraId="33D06D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5E012F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Pending</w:t>
      </w:r>
    </w:p>
    <w:p w14:paraId="6E8744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5510B0B">
          <v:rect id="_x0000_i5211" style="width:0;height:1.5pt" o:hralign="center" o:hrstd="t" o:hr="t" fillcolor="#a0a0a0" stroked="f"/>
        </w:pict>
      </w:r>
    </w:p>
    <w:p w14:paraId="5650FD9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128. Why Claim Quickly?</w:t>
      </w:r>
    </w:p>
    <w:p w14:paraId="7C1CB3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Flow itself changes the record.</w:t>
      </w:r>
    </w:p>
    <w:p w14:paraId="741226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The:</w:t>
      </w:r>
    </w:p>
    <w:p w14:paraId="7749B7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Approval Started = Yes</w:t>
      </w:r>
    </w:p>
    <w:p w14:paraId="620CE0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guard ensures later triggered runs:</w:t>
      </w:r>
    </w:p>
    <w:p w14:paraId="2300F36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Exit.</w:t>
      </w:r>
    </w:p>
    <w:p w14:paraId="768623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121595F">
          <v:rect id="_x0000_i5212" style="width:0;height:1.5pt" o:hralign="center" o:hrstd="t" o:hr="t" fillcolor="#a0a0a0" stroked="f"/>
        </w:pict>
      </w:r>
    </w:p>
    <w:p w14:paraId="1308619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129. Important Production Note</w:t>
      </w:r>
    </w:p>
    <w:p w14:paraId="439387A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 simple flag reduces duplicate processing but isn't an absolute distributed-lock guarantee under every concurrency race.</w:t>
      </w:r>
    </w:p>
    <w:p w14:paraId="0DC746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highly critical workflows:</w:t>
      </w:r>
    </w:p>
    <w:p w14:paraId="30DAA95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Design stronger idempotency/concurrency controls.</w:t>
      </w:r>
    </w:p>
    <w:p w14:paraId="4F9E8B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76E6A13">
          <v:rect id="_x0000_i5213" style="width:0;height:1.5pt" o:hralign="center" o:hrstd="t" o:hr="t" fillcolor="#a0a0a0" stroked="f"/>
        </w:pict>
      </w:r>
    </w:p>
    <w:p w14:paraId="1050F5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Y — MANAGER APPROVAL</w:t>
      </w:r>
    </w:p>
    <w:p w14:paraId="0CEC2A7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130. Add</w:t>
      </w:r>
    </w:p>
    <w:p w14:paraId="5B25A5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Start and wait for an approval</w:t>
      </w:r>
    </w:p>
    <w:p w14:paraId="4E5813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1E84F91">
          <v:rect id="_x0000_i5214" style="width:0;height:1.5pt" o:hralign="center" o:hrstd="t" o:hr="t" fillcolor="#a0a0a0" stroked="f"/>
        </w:pict>
      </w:r>
    </w:p>
    <w:p w14:paraId="23DFD3C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131. Rename</w:t>
      </w:r>
    </w:p>
    <w:p w14:paraId="5CCC75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— Manager</w:t>
      </w:r>
    </w:p>
    <w:p w14:paraId="2ABFB5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8414066">
          <v:rect id="_x0000_i5215" style="width:0;height:1.5pt" o:hralign="center" o:hrstd="t" o:hr="t" fillcolor="#a0a0a0" stroked="f"/>
        </w:pict>
      </w:r>
    </w:p>
    <w:p w14:paraId="17B2F49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132. Approval Type</w:t>
      </w:r>
    </w:p>
    <w:p w14:paraId="475E97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one Manager:</w:t>
      </w:r>
    </w:p>
    <w:p w14:paraId="12F753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Approve/Reject — First to respond</w:t>
      </w:r>
    </w:p>
    <w:p w14:paraId="353B53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is suitable.</w:t>
      </w:r>
    </w:p>
    <w:p w14:paraId="4007CD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4A5050E9">
          <v:rect id="_x0000_i5216" style="width:0;height:1.5pt" o:hralign="center" o:hrstd="t" o:hr="t" fillcolor="#a0a0a0" stroked="f"/>
        </w:pict>
      </w:r>
    </w:p>
    <w:p w14:paraId="06562F0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133. Assigned To</w:t>
      </w:r>
    </w:p>
    <w:p w14:paraId="3357F6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Manager:</w:t>
      </w:r>
    </w:p>
    <w:p w14:paraId="509521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Email.</w:t>
      </w:r>
    </w:p>
    <w:p w14:paraId="04348D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63CDBE8">
          <v:rect id="_x0000_i5217" style="width:0;height:1.5pt" o:hralign="center" o:hrstd="t" o:hr="t" fillcolor="#a0a0a0" stroked="f"/>
        </w:pict>
      </w:r>
    </w:p>
    <w:p w14:paraId="6F28A74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Z — APPROVAL TITLE</w:t>
      </w:r>
    </w:p>
    <w:p w14:paraId="05A55A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134. Example</w:t>
      </w:r>
    </w:p>
    <w:p w14:paraId="339963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PR-000142 requires your approval</w:t>
      </w:r>
    </w:p>
    <w:p w14:paraId="1E95CC6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CCFDEA">
          <v:rect id="_x0000_i5218" style="width:0;height:1.5pt" o:hralign="center" o:hrstd="t" o:hr="t" fillcolor="#a0a0a0" stroked="f"/>
        </w:pict>
      </w:r>
    </w:p>
    <w:p w14:paraId="73CFF9C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135. Include</w:t>
      </w:r>
    </w:p>
    <w:p w14:paraId="0CADA6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7CD29A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because it helps:</w:t>
      </w:r>
    </w:p>
    <w:p w14:paraId="3690B7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Search</w:t>
      </w:r>
    </w:p>
    <w:p w14:paraId="68E6F514" w14:textId="77777777" w:rsidR="0023086B" w:rsidRPr="0023086B" w:rsidRDefault="0023086B" w:rsidP="0023086B">
      <w:pPr>
        <w:rPr>
          <w:sz w:val="32"/>
          <w:szCs w:val="32"/>
        </w:rPr>
      </w:pPr>
    </w:p>
    <w:p w14:paraId="7F54EB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Support</w:t>
      </w:r>
    </w:p>
    <w:p w14:paraId="77D8119A" w14:textId="77777777" w:rsidR="0023086B" w:rsidRPr="0023086B" w:rsidRDefault="0023086B" w:rsidP="0023086B">
      <w:pPr>
        <w:rPr>
          <w:sz w:val="32"/>
          <w:szCs w:val="32"/>
        </w:rPr>
      </w:pPr>
    </w:p>
    <w:p w14:paraId="372847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Audit</w:t>
      </w:r>
    </w:p>
    <w:p w14:paraId="1F5AD4EA" w14:textId="77777777" w:rsidR="0023086B" w:rsidRPr="0023086B" w:rsidRDefault="0023086B" w:rsidP="0023086B">
      <w:pPr>
        <w:rPr>
          <w:sz w:val="32"/>
          <w:szCs w:val="32"/>
        </w:rPr>
      </w:pPr>
    </w:p>
    <w:p w14:paraId="7AA6DB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Communication</w:t>
      </w:r>
    </w:p>
    <w:p w14:paraId="6E48CD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E35E169">
          <v:rect id="_x0000_i5219" style="width:0;height:1.5pt" o:hralign="center" o:hrstd="t" o:hr="t" fillcolor="#a0a0a0" stroked="f"/>
        </w:pict>
      </w:r>
    </w:p>
    <w:p w14:paraId="79FFD03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AA — MANAGER APPROVAL DETAILS</w:t>
      </w:r>
    </w:p>
    <w:p w14:paraId="65E36A1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136. Include</w:t>
      </w:r>
    </w:p>
    <w:p w14:paraId="60695F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Request Number</w:t>
      </w:r>
    </w:p>
    <w:p w14:paraId="458564B9" w14:textId="77777777" w:rsidR="0023086B" w:rsidRPr="0023086B" w:rsidRDefault="0023086B" w:rsidP="0023086B">
      <w:pPr>
        <w:rPr>
          <w:sz w:val="32"/>
          <w:szCs w:val="32"/>
        </w:rPr>
      </w:pPr>
    </w:p>
    <w:p w14:paraId="2975D5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Title</w:t>
      </w:r>
    </w:p>
    <w:p w14:paraId="288CE74C" w14:textId="77777777" w:rsidR="0023086B" w:rsidRPr="0023086B" w:rsidRDefault="0023086B" w:rsidP="0023086B">
      <w:pPr>
        <w:rPr>
          <w:sz w:val="32"/>
          <w:szCs w:val="32"/>
        </w:rPr>
      </w:pPr>
    </w:p>
    <w:p w14:paraId="409206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</w:t>
      </w:r>
    </w:p>
    <w:p w14:paraId="3D1ECF63" w14:textId="77777777" w:rsidR="0023086B" w:rsidRPr="0023086B" w:rsidRDefault="0023086B" w:rsidP="0023086B">
      <w:pPr>
        <w:rPr>
          <w:sz w:val="32"/>
          <w:szCs w:val="32"/>
        </w:rPr>
      </w:pPr>
    </w:p>
    <w:p w14:paraId="6206E7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3DDE8302" w14:textId="77777777" w:rsidR="0023086B" w:rsidRPr="0023086B" w:rsidRDefault="0023086B" w:rsidP="0023086B">
      <w:pPr>
        <w:rPr>
          <w:sz w:val="32"/>
          <w:szCs w:val="32"/>
        </w:rPr>
      </w:pPr>
    </w:p>
    <w:p w14:paraId="1C54B4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</w:t>
      </w:r>
    </w:p>
    <w:p w14:paraId="7894C562" w14:textId="77777777" w:rsidR="0023086B" w:rsidRPr="0023086B" w:rsidRDefault="0023086B" w:rsidP="0023086B">
      <w:pPr>
        <w:rPr>
          <w:sz w:val="32"/>
          <w:szCs w:val="32"/>
        </w:rPr>
      </w:pPr>
    </w:p>
    <w:p w14:paraId="7E6526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</w:t>
      </w:r>
    </w:p>
    <w:p w14:paraId="097A5E5E" w14:textId="77777777" w:rsidR="0023086B" w:rsidRPr="0023086B" w:rsidRDefault="0023086B" w:rsidP="0023086B">
      <w:pPr>
        <w:rPr>
          <w:sz w:val="32"/>
          <w:szCs w:val="32"/>
        </w:rPr>
      </w:pPr>
    </w:p>
    <w:p w14:paraId="3682F7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</w:t>
      </w:r>
    </w:p>
    <w:p w14:paraId="5954D1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4154619">
          <v:rect id="_x0000_i5220" style="width:0;height:1.5pt" o:hralign="center" o:hrstd="t" o:hr="t" fillcolor="#a0a0a0" stroked="f"/>
        </w:pict>
      </w:r>
    </w:p>
    <w:p w14:paraId="25FA025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137. Example</w:t>
      </w:r>
    </w:p>
    <w:p w14:paraId="0338DE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Request: PR-000142</w:t>
      </w:r>
    </w:p>
    <w:p w14:paraId="37B91FF6" w14:textId="77777777" w:rsidR="0023086B" w:rsidRPr="0023086B" w:rsidRDefault="0023086B" w:rsidP="0023086B">
      <w:pPr>
        <w:rPr>
          <w:sz w:val="32"/>
          <w:szCs w:val="32"/>
        </w:rPr>
      </w:pPr>
    </w:p>
    <w:p w14:paraId="540BF4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Requester: Hana Tesfaye</w:t>
      </w:r>
    </w:p>
    <w:p w14:paraId="69B315A0" w14:textId="77777777" w:rsidR="0023086B" w:rsidRPr="0023086B" w:rsidRDefault="0023086B" w:rsidP="0023086B">
      <w:pPr>
        <w:rPr>
          <w:sz w:val="32"/>
          <w:szCs w:val="32"/>
        </w:rPr>
      </w:pPr>
    </w:p>
    <w:p w14:paraId="165193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Department: Finance</w:t>
      </w:r>
    </w:p>
    <w:p w14:paraId="52A703DC" w14:textId="77777777" w:rsidR="0023086B" w:rsidRPr="0023086B" w:rsidRDefault="0023086B" w:rsidP="0023086B">
      <w:pPr>
        <w:rPr>
          <w:sz w:val="32"/>
          <w:szCs w:val="32"/>
        </w:rPr>
      </w:pPr>
    </w:p>
    <w:p w14:paraId="6C4BFC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By: September 30, 2026</w:t>
      </w:r>
    </w:p>
    <w:p w14:paraId="3A24305F" w14:textId="77777777" w:rsidR="0023086B" w:rsidRPr="0023086B" w:rsidRDefault="0023086B" w:rsidP="0023086B">
      <w:pPr>
        <w:rPr>
          <w:sz w:val="32"/>
          <w:szCs w:val="32"/>
        </w:rPr>
      </w:pPr>
    </w:p>
    <w:p w14:paraId="1960784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Total: 15,000.00</w:t>
      </w:r>
    </w:p>
    <w:p w14:paraId="24F294AF" w14:textId="77777777" w:rsidR="0023086B" w:rsidRPr="0023086B" w:rsidRDefault="0023086B" w:rsidP="0023086B">
      <w:pPr>
        <w:rPr>
          <w:sz w:val="32"/>
          <w:szCs w:val="32"/>
        </w:rPr>
      </w:pPr>
    </w:p>
    <w:p w14:paraId="093EB8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Justification:</w:t>
      </w:r>
    </w:p>
    <w:p w14:paraId="462945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Replacement laptops for the Finance reporting team.</w:t>
      </w:r>
    </w:p>
    <w:p w14:paraId="38520A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F2EF577">
          <v:rect id="_x0000_i5221" style="width:0;height:1.5pt" o:hralign="center" o:hrstd="t" o:hr="t" fillcolor="#a0a0a0" stroked="f"/>
        </w:pict>
      </w:r>
    </w:p>
    <w:p w14:paraId="3E754BE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138. Add Approval Path</w:t>
      </w:r>
    </w:p>
    <w:p w14:paraId="34EE29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Example:</w:t>
      </w:r>
    </w:p>
    <w:p w14:paraId="2FCDFB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Required Route:</w:t>
      </w:r>
    </w:p>
    <w:p w14:paraId="0C2C71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Manager </w:t>
      </w: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Finance</w:t>
      </w:r>
    </w:p>
    <w:p w14:paraId="1FF935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78B9B8A">
          <v:rect id="_x0000_i5222" style="width:0;height:1.5pt" o:hralign="center" o:hrstd="t" o:hr="t" fillcolor="#a0a0a0" stroked="f"/>
        </w:pict>
      </w:r>
    </w:p>
    <w:p w14:paraId="367C76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139. Why Show Path?</w:t>
      </w:r>
    </w:p>
    <w:p w14:paraId="5FDE94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Approver understands:</w:t>
      </w:r>
    </w:p>
    <w:p w14:paraId="78FBEEB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Their role in the process.</w:t>
      </w:r>
    </w:p>
    <w:p w14:paraId="7402ED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1DAD7A6">
          <v:rect id="_x0000_i5223" style="width:0;height:1.5pt" o:hralign="center" o:hrstd="t" o:hr="t" fillcolor="#a0a0a0" stroked="f"/>
        </w:pict>
      </w:r>
    </w:p>
    <w:p w14:paraId="2F4CF9A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AB — APPROVAL ITEM SUMMARY</w:t>
      </w:r>
    </w:p>
    <w:p w14:paraId="3711F46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140. Optional Improvement</w:t>
      </w:r>
    </w:p>
    <w:p w14:paraId="46D9D5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Build a readable item summary before approval.</w:t>
      </w:r>
    </w:p>
    <w:p w14:paraId="2DE097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38FBEF7">
          <v:rect id="_x0000_i5224" style="width:0;height:1.5pt" o:hralign="center" o:hrstd="t" o:hr="t" fillcolor="#a0a0a0" stroked="f"/>
        </w:pict>
      </w:r>
    </w:p>
    <w:p w14:paraId="1C2670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141. Example</w:t>
      </w:r>
    </w:p>
    <w:p w14:paraId="09B11D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2 × Business Laptop — 3,000</w:t>
      </w:r>
    </w:p>
    <w:p w14:paraId="6AC9DF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 × Monitor — 1,750</w:t>
      </w:r>
    </w:p>
    <w:p w14:paraId="5D9439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7C9DE465">
          <v:rect id="_x0000_i5225" style="width:0;height:1.5pt" o:hralign="center" o:hrstd="t" o:hr="t" fillcolor="#a0a0a0" stroked="f"/>
        </w:pict>
      </w:r>
    </w:p>
    <w:p w14:paraId="1A78E2C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142. Could Build</w:t>
      </w:r>
    </w:p>
    <w:p w14:paraId="2AA1C1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String variable:</w:t>
      </w:r>
    </w:p>
    <w:p w14:paraId="1A7886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varItemSummary</w:t>
      </w:r>
    </w:p>
    <w:p w14:paraId="1CDC7B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4FDF4A">
          <v:rect id="_x0000_i5226" style="width:0;height:1.5pt" o:hralign="center" o:hrstd="t" o:hr="t" fillcolor="#a0a0a0" stroked="f"/>
        </w:pict>
      </w:r>
    </w:p>
    <w:p w14:paraId="5176E1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143. During item loop</w:t>
      </w:r>
    </w:p>
    <w:p w14:paraId="58AF35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Append:</w:t>
      </w:r>
    </w:p>
    <w:p w14:paraId="5499A0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24A1C6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</w:t>
      </w:r>
    </w:p>
    <w:p w14:paraId="6D561B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Line Total</w:t>
      </w:r>
    </w:p>
    <w:p w14:paraId="1B7048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36099A">
          <v:rect id="_x0000_i5227" style="width:0;height:1.5pt" o:hralign="center" o:hrstd="t" o:hr="t" fillcolor="#a0a0a0" stroked="f"/>
        </w:pict>
      </w:r>
    </w:p>
    <w:p w14:paraId="3DA3376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144. Avoid</w:t>
      </w:r>
    </w:p>
    <w:p w14:paraId="399236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Huge approval messages with:</w:t>
      </w:r>
    </w:p>
    <w:p w14:paraId="393BE7C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Hundreds of lines.</w:t>
      </w:r>
    </w:p>
    <w:p w14:paraId="4A3853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B1B2C1D">
          <v:rect id="_x0000_i5228" style="width:0;height:1.5pt" o:hralign="center" o:hrstd="t" o:hr="t" fillcolor="#a0a0a0" stroked="f"/>
        </w:pict>
      </w:r>
    </w:p>
    <w:p w14:paraId="6DE560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AC — MANAGER OUTCOME</w:t>
      </w:r>
    </w:p>
    <w:p w14:paraId="13A1C7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145. After Approval</w:t>
      </w:r>
    </w:p>
    <w:p w14:paraId="407B0C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Add Condition:</w:t>
      </w:r>
    </w:p>
    <w:p w14:paraId="4BAD45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Outcome</w:t>
      </w:r>
    </w:p>
    <w:p w14:paraId="514F73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70014F1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</w:t>
      </w:r>
    </w:p>
    <w:p w14:paraId="7D453B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the dynamic approval response from:</w:t>
      </w:r>
    </w:p>
    <w:p w14:paraId="640FD0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The action.</w:t>
      </w:r>
    </w:p>
    <w:p w14:paraId="4DC3E7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C784634">
          <v:rect id="_x0000_i5229" style="width:0;height:1.5pt" o:hralign="center" o:hrstd="t" o:hr="t" fillcolor="#a0a0a0" stroked="f"/>
        </w:pict>
      </w:r>
    </w:p>
    <w:p w14:paraId="6F8AE9D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146. Use Exact Response Values</w:t>
      </w:r>
    </w:p>
    <w:p w14:paraId="3F3915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 invent:</w:t>
      </w:r>
    </w:p>
    <w:p w14:paraId="0BF10A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39361A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the connector returns:</w:t>
      </w:r>
    </w:p>
    <w:p w14:paraId="6BAB32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</w:t>
      </w:r>
    </w:p>
    <w:p w14:paraId="21C2DA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D2A017E">
          <v:rect id="_x0000_i5230" style="width:0;height:1.5pt" o:hralign="center" o:hrstd="t" o:hr="t" fillcolor="#a0a0a0" stroked="f"/>
        </w:pict>
      </w:r>
    </w:p>
    <w:p w14:paraId="4B38E27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AD — MANAGER REJECT</w:t>
      </w:r>
    </w:p>
    <w:p w14:paraId="6054BB3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147. If Manager Rejects</w:t>
      </w:r>
    </w:p>
    <w:p w14:paraId="2D9EC1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3E6430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= Rejected</w:t>
      </w:r>
    </w:p>
    <w:p w14:paraId="249B4371" w14:textId="77777777" w:rsidR="0023086B" w:rsidRPr="0023086B" w:rsidRDefault="0023086B" w:rsidP="0023086B">
      <w:pPr>
        <w:rPr>
          <w:sz w:val="32"/>
          <w:szCs w:val="32"/>
        </w:rPr>
      </w:pPr>
    </w:p>
    <w:p w14:paraId="737711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Comments = Approval comments</w:t>
      </w:r>
    </w:p>
    <w:p w14:paraId="39D8F8FA" w14:textId="77777777" w:rsidR="0023086B" w:rsidRPr="0023086B" w:rsidRDefault="0023086B" w:rsidP="0023086B">
      <w:pPr>
        <w:rPr>
          <w:sz w:val="32"/>
          <w:szCs w:val="32"/>
        </w:rPr>
      </w:pPr>
    </w:p>
    <w:p w14:paraId="53D46E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On = utcNow()</w:t>
      </w:r>
    </w:p>
    <w:p w14:paraId="17A022FB" w14:textId="77777777" w:rsidR="0023086B" w:rsidRPr="0023086B" w:rsidRDefault="0023086B" w:rsidP="0023086B">
      <w:pPr>
        <w:rPr>
          <w:sz w:val="32"/>
          <w:szCs w:val="32"/>
        </w:rPr>
      </w:pPr>
    </w:p>
    <w:p w14:paraId="756AC2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Rejected</w:t>
      </w:r>
    </w:p>
    <w:p w14:paraId="1BA2BEB8" w14:textId="77777777" w:rsidR="0023086B" w:rsidRPr="0023086B" w:rsidRDefault="0023086B" w:rsidP="0023086B">
      <w:pPr>
        <w:rPr>
          <w:sz w:val="32"/>
          <w:szCs w:val="32"/>
        </w:rPr>
      </w:pPr>
    </w:p>
    <w:p w14:paraId="4D7B5E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10E917E9" w14:textId="77777777" w:rsidR="0023086B" w:rsidRPr="0023086B" w:rsidRDefault="0023086B" w:rsidP="0023086B">
      <w:pPr>
        <w:rPr>
          <w:sz w:val="32"/>
          <w:szCs w:val="32"/>
        </w:rPr>
      </w:pPr>
    </w:p>
    <w:p w14:paraId="5946F0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 = utcNow()</w:t>
      </w:r>
    </w:p>
    <w:p w14:paraId="11883AA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4F883F5A">
          <v:rect id="_x0000_i5231" style="width:0;height:1.5pt" o:hralign="center" o:hrstd="t" o:hr="t" fillcolor="#a0a0a0" stroked="f"/>
        </w:pict>
      </w:r>
    </w:p>
    <w:p w14:paraId="323FE1A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148. Finance</w:t>
      </w:r>
    </w:p>
    <w:p w14:paraId="57C19A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Must not begin.</w:t>
      </w:r>
    </w:p>
    <w:p w14:paraId="394141F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8F32DD9">
          <v:rect id="_x0000_i5232" style="width:0;height:1.5pt" o:hralign="center" o:hrstd="t" o:hr="t" fillcolor="#a0a0a0" stroked="f"/>
        </w:pict>
      </w:r>
    </w:p>
    <w:p w14:paraId="178B8F5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149. Procurement</w:t>
      </w:r>
    </w:p>
    <w:p w14:paraId="6007FA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Must not begin.</w:t>
      </w:r>
    </w:p>
    <w:p w14:paraId="2D282C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432A29D">
          <v:rect id="_x0000_i5233" style="width:0;height:1.5pt" o:hralign="center" o:hrstd="t" o:hr="t" fillcolor="#a0a0a0" stroked="f"/>
        </w:pict>
      </w:r>
    </w:p>
    <w:p w14:paraId="794843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150. Notify Requester</w:t>
      </w:r>
    </w:p>
    <w:p w14:paraId="646452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Subject:</w:t>
      </w:r>
    </w:p>
    <w:p w14:paraId="77C242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PR-000142 was rejected</w:t>
      </w:r>
    </w:p>
    <w:p w14:paraId="728B7B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955780">
          <v:rect id="_x0000_i5234" style="width:0;height:1.5pt" o:hralign="center" o:hrstd="t" o:hr="t" fillcolor="#a0a0a0" stroked="f"/>
        </w:pict>
      </w:r>
    </w:p>
    <w:p w14:paraId="6C13F3E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151. Include</w:t>
      </w:r>
    </w:p>
    <w:p w14:paraId="548112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 By:</w:t>
      </w:r>
    </w:p>
    <w:p w14:paraId="76B659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4C8FB29B" w14:textId="77777777" w:rsidR="0023086B" w:rsidRPr="0023086B" w:rsidRDefault="0023086B" w:rsidP="0023086B">
      <w:pPr>
        <w:rPr>
          <w:sz w:val="32"/>
          <w:szCs w:val="32"/>
        </w:rPr>
      </w:pPr>
    </w:p>
    <w:p w14:paraId="3FC3D2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Comments:</w:t>
      </w:r>
    </w:p>
    <w:p w14:paraId="567066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&lt;Manager Comments&gt;</w:t>
      </w:r>
    </w:p>
    <w:p w14:paraId="311168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D4A83A5">
          <v:rect id="_x0000_i5235" style="width:0;height:1.5pt" o:hralign="center" o:hrstd="t" o:hr="t" fillcolor="#a0a0a0" stroked="f"/>
        </w:pict>
      </w:r>
    </w:p>
    <w:p w14:paraId="03F4D98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152. Terminate</w:t>
      </w:r>
    </w:p>
    <w:p w14:paraId="6348AA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Succeeded.</w:t>
      </w:r>
    </w:p>
    <w:p w14:paraId="75B1FC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EA928FC">
          <v:rect id="_x0000_i5236" style="width:0;height:1.5pt" o:hralign="center" o:hrstd="t" o:hr="t" fillcolor="#a0a0a0" stroked="f"/>
        </w:pict>
      </w:r>
    </w:p>
    <w:p w14:paraId="4839A3F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153. Why Succeeded?</w:t>
      </w:r>
    </w:p>
    <w:p w14:paraId="66543BA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 rejection is:</w:t>
      </w:r>
    </w:p>
    <w:p w14:paraId="488273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Valid business outcome.</w:t>
      </w:r>
    </w:p>
    <w:p w14:paraId="4F8A68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Not:</w:t>
      </w:r>
    </w:p>
    <w:p w14:paraId="0BD53C4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Technical Flow failure.</w:t>
      </w:r>
    </w:p>
    <w:p w14:paraId="0E76FE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A960F6E">
          <v:rect id="_x0000_i5237" style="width:0;height:1.5pt" o:hralign="center" o:hrstd="t" o:hr="t" fillcolor="#a0a0a0" stroked="f"/>
        </w:pict>
      </w:r>
    </w:p>
    <w:p w14:paraId="060EA55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AE — MANAGER APPROVES</w:t>
      </w:r>
    </w:p>
    <w:p w14:paraId="7AE97B2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154. Update</w:t>
      </w:r>
    </w:p>
    <w:p w14:paraId="6A2585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= Approved</w:t>
      </w:r>
    </w:p>
    <w:p w14:paraId="3C7576DD" w14:textId="77777777" w:rsidR="0023086B" w:rsidRPr="0023086B" w:rsidRDefault="0023086B" w:rsidP="0023086B">
      <w:pPr>
        <w:rPr>
          <w:sz w:val="32"/>
          <w:szCs w:val="32"/>
        </w:rPr>
      </w:pPr>
    </w:p>
    <w:p w14:paraId="015DBF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Comments = &lt;comments&gt;</w:t>
      </w:r>
    </w:p>
    <w:p w14:paraId="0496A1B6" w14:textId="77777777" w:rsidR="0023086B" w:rsidRPr="0023086B" w:rsidRDefault="0023086B" w:rsidP="0023086B">
      <w:pPr>
        <w:rPr>
          <w:sz w:val="32"/>
          <w:szCs w:val="32"/>
        </w:rPr>
      </w:pPr>
    </w:p>
    <w:p w14:paraId="21C672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On = utcNow()</w:t>
      </w:r>
    </w:p>
    <w:p w14:paraId="552269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9DADE87">
          <v:rect id="_x0000_i5238" style="width:0;height:1.5pt" o:hralign="center" o:hrstd="t" o:hr="t" fillcolor="#a0a0a0" stroked="f"/>
        </w:pict>
      </w:r>
    </w:p>
    <w:p w14:paraId="2436306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155. Then Evaluate</w:t>
      </w:r>
    </w:p>
    <w:p w14:paraId="4DEA9F0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Validated Total.</w:t>
      </w:r>
    </w:p>
    <w:p w14:paraId="3CE2B1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C97CCB8">
          <v:rect id="_x0000_i5239" style="width:0;height:1.5pt" o:hralign="center" o:hrstd="t" o:hr="t" fillcolor="#a0a0a0" stroked="f"/>
        </w:pict>
      </w:r>
    </w:p>
    <w:p w14:paraId="5FCC919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AF — LOW VALUE</w:t>
      </w:r>
    </w:p>
    <w:p w14:paraId="45F93E1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156. Condition</w:t>
      </w:r>
    </w:p>
    <w:p w14:paraId="05CEFC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 &lt; 5000</w:t>
      </w:r>
    </w:p>
    <w:p w14:paraId="70BC6A8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9562FF">
          <v:rect id="_x0000_i5240" style="width:0;height:1.5pt" o:hralign="center" o:hrstd="t" o:hr="t" fillcolor="#a0a0a0" stroked="f"/>
        </w:pict>
      </w:r>
    </w:p>
    <w:p w14:paraId="075039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157. If Yes</w:t>
      </w:r>
    </w:p>
    <w:p w14:paraId="2BC834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 additional approvers.</w:t>
      </w:r>
    </w:p>
    <w:p w14:paraId="3A9846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1C03944D">
          <v:rect id="_x0000_i5241" style="width:0;height:1.5pt" o:hralign="center" o:hrstd="t" o:hr="t" fillcolor="#a0a0a0" stroked="f"/>
        </w:pict>
      </w:r>
    </w:p>
    <w:p w14:paraId="7ECBFA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158. Update</w:t>
      </w:r>
    </w:p>
    <w:p w14:paraId="7261D7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Approved</w:t>
      </w:r>
    </w:p>
    <w:p w14:paraId="2E88BC7B" w14:textId="77777777" w:rsidR="0023086B" w:rsidRPr="0023086B" w:rsidRDefault="0023086B" w:rsidP="0023086B">
      <w:pPr>
        <w:rPr>
          <w:sz w:val="32"/>
          <w:szCs w:val="32"/>
        </w:rPr>
      </w:pPr>
    </w:p>
    <w:p w14:paraId="4EB37A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5661D7E0" w14:textId="77777777" w:rsidR="0023086B" w:rsidRPr="0023086B" w:rsidRDefault="0023086B" w:rsidP="0023086B">
      <w:pPr>
        <w:rPr>
          <w:sz w:val="32"/>
          <w:szCs w:val="32"/>
        </w:rPr>
      </w:pPr>
    </w:p>
    <w:p w14:paraId="02A37E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Not Required</w:t>
      </w:r>
    </w:p>
    <w:p w14:paraId="553B8AD8" w14:textId="77777777" w:rsidR="0023086B" w:rsidRPr="0023086B" w:rsidRDefault="0023086B" w:rsidP="0023086B">
      <w:pPr>
        <w:rPr>
          <w:sz w:val="32"/>
          <w:szCs w:val="32"/>
        </w:rPr>
      </w:pPr>
    </w:p>
    <w:p w14:paraId="684A583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Not Required</w:t>
      </w:r>
    </w:p>
    <w:p w14:paraId="0726F500" w14:textId="77777777" w:rsidR="0023086B" w:rsidRPr="0023086B" w:rsidRDefault="0023086B" w:rsidP="0023086B">
      <w:pPr>
        <w:rPr>
          <w:sz w:val="32"/>
          <w:szCs w:val="32"/>
        </w:rPr>
      </w:pPr>
    </w:p>
    <w:p w14:paraId="7C91AB4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 = utcNow()</w:t>
      </w:r>
    </w:p>
    <w:p w14:paraId="7B63ED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5D0246">
          <v:rect id="_x0000_i5242" style="width:0;height:1.5pt" o:hralign="center" o:hrstd="t" o:hr="t" fillcolor="#a0a0a0" stroked="f"/>
        </w:pict>
      </w:r>
    </w:p>
    <w:p w14:paraId="43AA723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159. Notify Requester</w:t>
      </w:r>
    </w:p>
    <w:p w14:paraId="7CEB68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Your Purchase Request PR-000142 has been approved.</w:t>
      </w:r>
    </w:p>
    <w:p w14:paraId="6E278B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B2D0907">
          <v:rect id="_x0000_i5243" style="width:0;height:1.5pt" o:hralign="center" o:hrstd="t" o:hr="t" fillcolor="#a0a0a0" stroked="f"/>
        </w:pict>
      </w:r>
    </w:p>
    <w:p w14:paraId="7E2636B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160. Notify Procurement Team</w:t>
      </w:r>
    </w:p>
    <w:p w14:paraId="1B0D5C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Optional:</w:t>
      </w:r>
    </w:p>
    <w:p w14:paraId="6AA459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New approved Purchase Request ready for procurement.</w:t>
      </w:r>
    </w:p>
    <w:p w14:paraId="3E18B9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9C023F7">
          <v:rect id="_x0000_i5244" style="width:0;height:1.5pt" o:hralign="center" o:hrstd="t" o:hr="t" fillcolor="#a0a0a0" stroked="f"/>
        </w:pict>
      </w:r>
    </w:p>
    <w:p w14:paraId="55877BA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AG — MEDIUM/HIGH VALUE</w:t>
      </w:r>
    </w:p>
    <w:p w14:paraId="49A09B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161. If Total &gt;= 5,000</w:t>
      </w:r>
    </w:p>
    <w:p w14:paraId="316FD1D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Move to:</w:t>
      </w:r>
    </w:p>
    <w:p w14:paraId="29D11F4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Finance.</w:t>
      </w:r>
    </w:p>
    <w:p w14:paraId="56A9FD9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B308D14">
          <v:rect id="_x0000_i5245" style="width:0;height:1.5pt" o:hralign="center" o:hrstd="t" o:hr="t" fillcolor="#a0a0a0" stroked="f"/>
        </w:pict>
      </w:r>
    </w:p>
    <w:p w14:paraId="5273AF4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162. Update</w:t>
      </w:r>
    </w:p>
    <w:p w14:paraId="3B1719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Finance</w:t>
      </w:r>
    </w:p>
    <w:p w14:paraId="002993D2" w14:textId="77777777" w:rsidR="0023086B" w:rsidRPr="0023086B" w:rsidRDefault="0023086B" w:rsidP="0023086B">
      <w:pPr>
        <w:rPr>
          <w:sz w:val="32"/>
          <w:szCs w:val="32"/>
        </w:rPr>
      </w:pPr>
    </w:p>
    <w:p w14:paraId="56188F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Pending</w:t>
      </w:r>
    </w:p>
    <w:p w14:paraId="073F00D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0A103A5">
          <v:rect id="_x0000_i5246" style="width:0;height:1.5pt" o:hralign="center" o:hrstd="t" o:hr="t" fillcolor="#a0a0a0" stroked="f"/>
        </w:pict>
      </w:r>
    </w:p>
    <w:p w14:paraId="170F842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AH — FINANCE APPROVAL</w:t>
      </w:r>
    </w:p>
    <w:p w14:paraId="494EB7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163. Add</w:t>
      </w:r>
    </w:p>
    <w:p w14:paraId="6BD9B4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Start and wait for an approval</w:t>
      </w:r>
    </w:p>
    <w:p w14:paraId="19F7E5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C15A070">
          <v:rect id="_x0000_i5247" style="width:0;height:1.5pt" o:hralign="center" o:hrstd="t" o:hr="t" fillcolor="#a0a0a0" stroked="f"/>
        </w:pict>
      </w:r>
    </w:p>
    <w:p w14:paraId="56339D2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164. Rename</w:t>
      </w:r>
    </w:p>
    <w:p w14:paraId="151FCF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— Finance</w:t>
      </w:r>
    </w:p>
    <w:p w14:paraId="005744A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4B8DE2D">
          <v:rect id="_x0000_i5248" style="width:0;height:1.5pt" o:hralign="center" o:hrstd="t" o:hr="t" fillcolor="#a0a0a0" stroked="f"/>
        </w:pict>
      </w:r>
    </w:p>
    <w:p w14:paraId="2EF151B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165. Assigned To</w:t>
      </w:r>
    </w:p>
    <w:p w14:paraId="7AD9E4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Approver Email</w:t>
      </w:r>
    </w:p>
    <w:p w14:paraId="1411A2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Environment Variable.</w:t>
      </w:r>
    </w:p>
    <w:p w14:paraId="039D74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33036FF">
          <v:rect id="_x0000_i5249" style="width:0;height:1.5pt" o:hralign="center" o:hrstd="t" o:hr="t" fillcolor="#a0a0a0" stroked="f"/>
        </w:pict>
      </w:r>
    </w:p>
    <w:p w14:paraId="4A966FC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166. Title</w:t>
      </w:r>
    </w:p>
    <w:p w14:paraId="084C06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review required — PR-000142</w:t>
      </w:r>
    </w:p>
    <w:p w14:paraId="679F86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BBA9586">
          <v:rect id="_x0000_i5250" style="width:0;height:1.5pt" o:hralign="center" o:hrstd="t" o:hr="t" fillcolor="#a0a0a0" stroked="f"/>
        </w:pict>
      </w:r>
    </w:p>
    <w:p w14:paraId="6DFA7C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167. Details</w:t>
      </w:r>
    </w:p>
    <w:p w14:paraId="3D81AF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Include:</w:t>
      </w:r>
    </w:p>
    <w:p w14:paraId="33418E4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</w:t>
      </w:r>
    </w:p>
    <w:p w14:paraId="74FB4474" w14:textId="77777777" w:rsidR="0023086B" w:rsidRPr="0023086B" w:rsidRDefault="0023086B" w:rsidP="0023086B">
      <w:pPr>
        <w:rPr>
          <w:sz w:val="32"/>
          <w:szCs w:val="32"/>
        </w:rPr>
      </w:pPr>
    </w:p>
    <w:p w14:paraId="667E05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0B96DD77" w14:textId="77777777" w:rsidR="0023086B" w:rsidRPr="0023086B" w:rsidRDefault="0023086B" w:rsidP="0023086B">
      <w:pPr>
        <w:rPr>
          <w:sz w:val="32"/>
          <w:szCs w:val="32"/>
        </w:rPr>
      </w:pPr>
    </w:p>
    <w:p w14:paraId="35BACC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</w:t>
      </w:r>
    </w:p>
    <w:p w14:paraId="5A56C692" w14:textId="77777777" w:rsidR="0023086B" w:rsidRPr="0023086B" w:rsidRDefault="0023086B" w:rsidP="0023086B">
      <w:pPr>
        <w:rPr>
          <w:sz w:val="32"/>
          <w:szCs w:val="32"/>
        </w:rPr>
      </w:pPr>
    </w:p>
    <w:p w14:paraId="4E0CC5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</w:t>
      </w:r>
    </w:p>
    <w:p w14:paraId="5B0FFF5C" w14:textId="77777777" w:rsidR="0023086B" w:rsidRPr="0023086B" w:rsidRDefault="0023086B" w:rsidP="0023086B">
      <w:pPr>
        <w:rPr>
          <w:sz w:val="32"/>
          <w:szCs w:val="32"/>
        </w:rPr>
      </w:pPr>
    </w:p>
    <w:p w14:paraId="0FC456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Comments</w:t>
      </w:r>
    </w:p>
    <w:p w14:paraId="7A2C8E76" w14:textId="77777777" w:rsidR="0023086B" w:rsidRPr="0023086B" w:rsidRDefault="0023086B" w:rsidP="0023086B">
      <w:pPr>
        <w:rPr>
          <w:sz w:val="32"/>
          <w:szCs w:val="32"/>
        </w:rPr>
      </w:pPr>
    </w:p>
    <w:p w14:paraId="1A6249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</w:t>
      </w:r>
    </w:p>
    <w:p w14:paraId="479EAE3F" w14:textId="77777777" w:rsidR="0023086B" w:rsidRPr="0023086B" w:rsidRDefault="0023086B" w:rsidP="0023086B">
      <w:pPr>
        <w:rPr>
          <w:sz w:val="32"/>
          <w:szCs w:val="32"/>
        </w:rPr>
      </w:pPr>
    </w:p>
    <w:p w14:paraId="2D8F91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</w:t>
      </w:r>
    </w:p>
    <w:p w14:paraId="77D6B3E2" w14:textId="77777777" w:rsidR="0023086B" w:rsidRPr="0023086B" w:rsidRDefault="0023086B" w:rsidP="0023086B">
      <w:pPr>
        <w:rPr>
          <w:sz w:val="32"/>
          <w:szCs w:val="32"/>
        </w:rPr>
      </w:pPr>
    </w:p>
    <w:p w14:paraId="02BFD6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Items</w:t>
      </w:r>
    </w:p>
    <w:p w14:paraId="14852D4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071B0F">
          <v:rect id="_x0000_i5251" style="width:0;height:1.5pt" o:hralign="center" o:hrstd="t" o:hr="t" fillcolor="#a0a0a0" stroked="f"/>
        </w:pict>
      </w:r>
    </w:p>
    <w:p w14:paraId="5426355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AI — FINANCE REJECTS</w:t>
      </w:r>
    </w:p>
    <w:p w14:paraId="58D823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168. If Outcome</w:t>
      </w:r>
    </w:p>
    <w:p w14:paraId="76E895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</w:t>
      </w:r>
    </w:p>
    <w:p w14:paraId="53C674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7F759B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Rejected</w:t>
      </w:r>
    </w:p>
    <w:p w14:paraId="5DEAF570" w14:textId="77777777" w:rsidR="0023086B" w:rsidRPr="0023086B" w:rsidRDefault="0023086B" w:rsidP="0023086B">
      <w:pPr>
        <w:rPr>
          <w:sz w:val="32"/>
          <w:szCs w:val="32"/>
        </w:rPr>
      </w:pPr>
    </w:p>
    <w:p w14:paraId="19D6A1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Comments = &lt;comments&gt;</w:t>
      </w:r>
    </w:p>
    <w:p w14:paraId="5A0746D1" w14:textId="77777777" w:rsidR="0023086B" w:rsidRPr="0023086B" w:rsidRDefault="0023086B" w:rsidP="0023086B">
      <w:pPr>
        <w:rPr>
          <w:sz w:val="32"/>
          <w:szCs w:val="32"/>
        </w:rPr>
      </w:pPr>
    </w:p>
    <w:p w14:paraId="6434AF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On = utcNow()</w:t>
      </w:r>
    </w:p>
    <w:p w14:paraId="543D605F" w14:textId="77777777" w:rsidR="0023086B" w:rsidRPr="0023086B" w:rsidRDefault="0023086B" w:rsidP="0023086B">
      <w:pPr>
        <w:rPr>
          <w:sz w:val="32"/>
          <w:szCs w:val="32"/>
        </w:rPr>
      </w:pPr>
    </w:p>
    <w:p w14:paraId="51A6F0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Rejected</w:t>
      </w:r>
    </w:p>
    <w:p w14:paraId="0C54373C" w14:textId="77777777" w:rsidR="0023086B" w:rsidRPr="0023086B" w:rsidRDefault="0023086B" w:rsidP="0023086B">
      <w:pPr>
        <w:rPr>
          <w:sz w:val="32"/>
          <w:szCs w:val="32"/>
        </w:rPr>
      </w:pPr>
    </w:p>
    <w:p w14:paraId="15D7AC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0E0A0A54" w14:textId="77777777" w:rsidR="0023086B" w:rsidRPr="0023086B" w:rsidRDefault="0023086B" w:rsidP="0023086B">
      <w:pPr>
        <w:rPr>
          <w:sz w:val="32"/>
          <w:szCs w:val="32"/>
        </w:rPr>
      </w:pPr>
    </w:p>
    <w:p w14:paraId="323AF9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 = utcNow()</w:t>
      </w:r>
    </w:p>
    <w:p w14:paraId="1B762A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BA5F613">
          <v:rect id="_x0000_i5252" style="width:0;height:1.5pt" o:hralign="center" o:hrstd="t" o:hr="t" fillcolor="#a0a0a0" stroked="f"/>
        </w:pict>
      </w:r>
    </w:p>
    <w:p w14:paraId="1F3D2A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169. Procurement Decision</w:t>
      </w:r>
    </w:p>
    <w:p w14:paraId="08836B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high value and originally pending:</w:t>
      </w:r>
    </w:p>
    <w:p w14:paraId="34B63C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Could remain:</w:t>
      </w:r>
    </w:p>
    <w:p w14:paraId="4E28F6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</w:t>
      </w:r>
    </w:p>
    <w:p w14:paraId="148C8F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is misleading.</w:t>
      </w:r>
    </w:p>
    <w:p w14:paraId="6F5FCD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8DE18D6">
          <v:rect id="_x0000_i5253" style="width:0;height:1.5pt" o:hralign="center" o:hrstd="t" o:hr="t" fillcolor="#a0a0a0" stroked="f"/>
        </w:pict>
      </w:r>
    </w:p>
    <w:p w14:paraId="49637B9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170. Better</w:t>
      </w:r>
    </w:p>
    <w:p w14:paraId="0888F3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08F040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Not Required</w:t>
      </w:r>
    </w:p>
    <w:p w14:paraId="03F93A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after Finance rejection because:</w:t>
      </w:r>
    </w:p>
    <w:p w14:paraId="0B51494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stage will no longer occur.</w:t>
      </w:r>
    </w:p>
    <w:p w14:paraId="4874DFD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4B6B8CBA">
          <v:rect id="_x0000_i5254" style="width:0;height:1.5pt" o:hralign="center" o:hrstd="t" o:hr="t" fillcolor="#a0a0a0" stroked="f"/>
        </w:pict>
      </w:r>
    </w:p>
    <w:p w14:paraId="46BD0E8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171. Notify</w:t>
      </w:r>
    </w:p>
    <w:p w14:paraId="5DE34AC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Requester.</w:t>
      </w:r>
    </w:p>
    <w:p w14:paraId="73B97AA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802A43E">
          <v:rect id="_x0000_i5255" style="width:0;height:1.5pt" o:hralign="center" o:hrstd="t" o:hr="t" fillcolor="#a0a0a0" stroked="f"/>
        </w:pict>
      </w:r>
    </w:p>
    <w:p w14:paraId="2DA447B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172. Stop</w:t>
      </w:r>
    </w:p>
    <w:p w14:paraId="1261187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Approval process.</w:t>
      </w:r>
    </w:p>
    <w:p w14:paraId="31F482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63D536">
          <v:rect id="_x0000_i5256" style="width:0;height:1.5pt" o:hralign="center" o:hrstd="t" o:hr="t" fillcolor="#a0a0a0" stroked="f"/>
        </w:pict>
      </w:r>
    </w:p>
    <w:p w14:paraId="0C3660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AJ — FINANCE APPROVES</w:t>
      </w:r>
    </w:p>
    <w:p w14:paraId="1D17EA5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173. Update</w:t>
      </w:r>
    </w:p>
    <w:p w14:paraId="398508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Approved</w:t>
      </w:r>
    </w:p>
    <w:p w14:paraId="3FA61557" w14:textId="77777777" w:rsidR="0023086B" w:rsidRPr="0023086B" w:rsidRDefault="0023086B" w:rsidP="0023086B">
      <w:pPr>
        <w:rPr>
          <w:sz w:val="32"/>
          <w:szCs w:val="32"/>
        </w:rPr>
      </w:pPr>
    </w:p>
    <w:p w14:paraId="618D77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Comments = &lt;comments&gt;</w:t>
      </w:r>
    </w:p>
    <w:p w14:paraId="0B363113" w14:textId="77777777" w:rsidR="0023086B" w:rsidRPr="0023086B" w:rsidRDefault="0023086B" w:rsidP="0023086B">
      <w:pPr>
        <w:rPr>
          <w:sz w:val="32"/>
          <w:szCs w:val="32"/>
        </w:rPr>
      </w:pPr>
    </w:p>
    <w:p w14:paraId="390562F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On = utcNow()</w:t>
      </w:r>
    </w:p>
    <w:p w14:paraId="1EB29F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8F747AB">
          <v:rect id="_x0000_i5257" style="width:0;height:1.5pt" o:hralign="center" o:hrstd="t" o:hr="t" fillcolor="#a0a0a0" stroked="f"/>
        </w:pict>
      </w:r>
    </w:p>
    <w:p w14:paraId="4598490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174. Check</w:t>
      </w:r>
    </w:p>
    <w:p w14:paraId="7E36DC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varCalculatedTotal &lt;= 50000</w:t>
      </w:r>
    </w:p>
    <w:p w14:paraId="19B3FD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18536CC">
          <v:rect id="_x0000_i5258" style="width:0;height:1.5pt" o:hralign="center" o:hrstd="t" o:hr="t" fillcolor="#a0a0a0" stroked="f"/>
        </w:pict>
      </w:r>
    </w:p>
    <w:p w14:paraId="290263E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AK — MEDIUM REQUEST COMPLETES</w:t>
      </w:r>
    </w:p>
    <w:p w14:paraId="5BBF865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175. If Total &lt;= 50,000</w:t>
      </w:r>
    </w:p>
    <w:p w14:paraId="5D9251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514A08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Approved</w:t>
      </w:r>
    </w:p>
    <w:p w14:paraId="203EA543" w14:textId="77777777" w:rsidR="0023086B" w:rsidRPr="0023086B" w:rsidRDefault="0023086B" w:rsidP="0023086B">
      <w:pPr>
        <w:rPr>
          <w:sz w:val="32"/>
          <w:szCs w:val="32"/>
        </w:rPr>
      </w:pPr>
    </w:p>
    <w:p w14:paraId="1E56CA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029C4A24" w14:textId="77777777" w:rsidR="0023086B" w:rsidRPr="0023086B" w:rsidRDefault="0023086B" w:rsidP="0023086B">
      <w:pPr>
        <w:rPr>
          <w:sz w:val="32"/>
          <w:szCs w:val="32"/>
        </w:rPr>
      </w:pPr>
    </w:p>
    <w:p w14:paraId="40D4E9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Not Required</w:t>
      </w:r>
    </w:p>
    <w:p w14:paraId="431BE81A" w14:textId="77777777" w:rsidR="0023086B" w:rsidRPr="0023086B" w:rsidRDefault="0023086B" w:rsidP="0023086B">
      <w:pPr>
        <w:rPr>
          <w:sz w:val="32"/>
          <w:szCs w:val="32"/>
        </w:rPr>
      </w:pPr>
    </w:p>
    <w:p w14:paraId="20A3F5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 = utcNow()</w:t>
      </w:r>
    </w:p>
    <w:p w14:paraId="4D17AB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E941B7A">
          <v:rect id="_x0000_i5259" style="width:0;height:1.5pt" o:hralign="center" o:hrstd="t" o:hr="t" fillcolor="#a0a0a0" stroked="f"/>
        </w:pict>
      </w:r>
    </w:p>
    <w:p w14:paraId="20195FC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176. Notify</w:t>
      </w:r>
    </w:p>
    <w:p w14:paraId="087C189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Requester.</w:t>
      </w:r>
    </w:p>
    <w:p w14:paraId="1BC7C3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2EF22B1">
          <v:rect id="_x0000_i5260" style="width:0;height:1.5pt" o:hralign="center" o:hrstd="t" o:hr="t" fillcolor="#a0a0a0" stroked="f"/>
        </w:pict>
      </w:r>
    </w:p>
    <w:p w14:paraId="59B5277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177. Notify</w:t>
      </w:r>
    </w:p>
    <w:p w14:paraId="15B86A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Team.</w:t>
      </w:r>
    </w:p>
    <w:p w14:paraId="5ED03D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B128E14">
          <v:rect id="_x0000_i5261" style="width:0;height:1.5pt" o:hralign="center" o:hrstd="t" o:hr="t" fillcolor="#a0a0a0" stroked="f"/>
        </w:pict>
      </w:r>
    </w:p>
    <w:p w14:paraId="75CFE4A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AL — HIGH VALUE CONTINUES</w:t>
      </w:r>
    </w:p>
    <w:p w14:paraId="4383541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178. If Total &gt; 50,000</w:t>
      </w:r>
    </w:p>
    <w:p w14:paraId="203D37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Update:</w:t>
      </w:r>
    </w:p>
    <w:p w14:paraId="6780E7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Procurement</w:t>
      </w:r>
    </w:p>
    <w:p w14:paraId="57441D2D" w14:textId="77777777" w:rsidR="0023086B" w:rsidRPr="0023086B" w:rsidRDefault="0023086B" w:rsidP="0023086B">
      <w:pPr>
        <w:rPr>
          <w:sz w:val="32"/>
          <w:szCs w:val="32"/>
        </w:rPr>
      </w:pPr>
    </w:p>
    <w:p w14:paraId="6B203E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Pending</w:t>
      </w:r>
    </w:p>
    <w:p w14:paraId="4F1B2C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E194CC">
          <v:rect id="_x0000_i5262" style="width:0;height:1.5pt" o:hralign="center" o:hrstd="t" o:hr="t" fillcolor="#a0a0a0" stroked="f"/>
        </w:pict>
      </w:r>
    </w:p>
    <w:p w14:paraId="609142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AM — PROCUREMENT MANAGER APPROVAL</w:t>
      </w:r>
    </w:p>
    <w:p w14:paraId="3FA6A1E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179. Add</w:t>
      </w:r>
    </w:p>
    <w:p w14:paraId="769E1E4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Start and wait for an approval</w:t>
      </w:r>
    </w:p>
    <w:p w14:paraId="2AFC00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6160F95">
          <v:rect id="_x0000_i5263" style="width:0;height:1.5pt" o:hralign="center" o:hrstd="t" o:hr="t" fillcolor="#a0a0a0" stroked="f"/>
        </w:pict>
      </w:r>
    </w:p>
    <w:p w14:paraId="20AC1A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180. Rename</w:t>
      </w:r>
    </w:p>
    <w:p w14:paraId="058623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— Procurement Manager</w:t>
      </w:r>
    </w:p>
    <w:p w14:paraId="061541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6086D1">
          <v:rect id="_x0000_i5264" style="width:0;height:1.5pt" o:hralign="center" o:hrstd="t" o:hr="t" fillcolor="#a0a0a0" stroked="f"/>
        </w:pict>
      </w:r>
    </w:p>
    <w:p w14:paraId="787ECEC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181. Assigned To</w:t>
      </w:r>
    </w:p>
    <w:p w14:paraId="33CF64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Approver Email</w:t>
      </w:r>
    </w:p>
    <w:p w14:paraId="365956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D20E8E6">
          <v:rect id="_x0000_i5265" style="width:0;height:1.5pt" o:hralign="center" o:hrstd="t" o:hr="t" fillcolor="#a0a0a0" stroked="f"/>
        </w:pict>
      </w:r>
    </w:p>
    <w:p w14:paraId="1C638E4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182. Title</w:t>
      </w:r>
    </w:p>
    <w:p w14:paraId="3256F0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High-value procurement approval — PR-000142</w:t>
      </w:r>
    </w:p>
    <w:p w14:paraId="4C5BC2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293ABC0">
          <v:rect id="_x0000_i5266" style="width:0;height:1.5pt" o:hralign="center" o:hrstd="t" o:hr="t" fillcolor="#a0a0a0" stroked="f"/>
        </w:pict>
      </w:r>
    </w:p>
    <w:p w14:paraId="772ECA8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183. Include</w:t>
      </w:r>
    </w:p>
    <w:p w14:paraId="591C63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</w:t>
      </w:r>
    </w:p>
    <w:p w14:paraId="31324EA5" w14:textId="77777777" w:rsidR="0023086B" w:rsidRPr="0023086B" w:rsidRDefault="0023086B" w:rsidP="0023086B">
      <w:pPr>
        <w:rPr>
          <w:sz w:val="32"/>
          <w:szCs w:val="32"/>
        </w:rPr>
      </w:pPr>
    </w:p>
    <w:p w14:paraId="71FFD7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</w:t>
      </w:r>
    </w:p>
    <w:p w14:paraId="7F03AE7E" w14:textId="77777777" w:rsidR="0023086B" w:rsidRPr="0023086B" w:rsidRDefault="0023086B" w:rsidP="0023086B">
      <w:pPr>
        <w:rPr>
          <w:sz w:val="32"/>
          <w:szCs w:val="32"/>
        </w:rPr>
      </w:pPr>
    </w:p>
    <w:p w14:paraId="4B4A13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73D46B95" w14:textId="77777777" w:rsidR="0023086B" w:rsidRPr="0023086B" w:rsidRDefault="0023086B" w:rsidP="0023086B">
      <w:pPr>
        <w:rPr>
          <w:sz w:val="32"/>
          <w:szCs w:val="32"/>
        </w:rPr>
      </w:pPr>
    </w:p>
    <w:p w14:paraId="37302C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approval</w:t>
      </w:r>
    </w:p>
    <w:p w14:paraId="4E3400CD" w14:textId="77777777" w:rsidR="0023086B" w:rsidRPr="0023086B" w:rsidRDefault="0023086B" w:rsidP="0023086B">
      <w:pPr>
        <w:rPr>
          <w:sz w:val="32"/>
          <w:szCs w:val="32"/>
        </w:rPr>
      </w:pPr>
    </w:p>
    <w:p w14:paraId="3C0F9F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approval</w:t>
      </w:r>
    </w:p>
    <w:p w14:paraId="3E58629F" w14:textId="77777777" w:rsidR="0023086B" w:rsidRPr="0023086B" w:rsidRDefault="0023086B" w:rsidP="0023086B">
      <w:pPr>
        <w:rPr>
          <w:sz w:val="32"/>
          <w:szCs w:val="32"/>
        </w:rPr>
      </w:pPr>
    </w:p>
    <w:p w14:paraId="5FCC38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Manager comments</w:t>
      </w:r>
    </w:p>
    <w:p w14:paraId="38B329D6" w14:textId="77777777" w:rsidR="0023086B" w:rsidRPr="0023086B" w:rsidRDefault="0023086B" w:rsidP="0023086B">
      <w:pPr>
        <w:rPr>
          <w:sz w:val="32"/>
          <w:szCs w:val="32"/>
        </w:rPr>
      </w:pPr>
    </w:p>
    <w:p w14:paraId="4C58CE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comments</w:t>
      </w:r>
    </w:p>
    <w:p w14:paraId="05E7DA13" w14:textId="77777777" w:rsidR="0023086B" w:rsidRPr="0023086B" w:rsidRDefault="0023086B" w:rsidP="0023086B">
      <w:pPr>
        <w:rPr>
          <w:sz w:val="32"/>
          <w:szCs w:val="32"/>
        </w:rPr>
      </w:pPr>
    </w:p>
    <w:p w14:paraId="2AA5AC7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</w:t>
      </w:r>
    </w:p>
    <w:p w14:paraId="30D65FD2" w14:textId="77777777" w:rsidR="0023086B" w:rsidRPr="0023086B" w:rsidRDefault="0023086B" w:rsidP="0023086B">
      <w:pPr>
        <w:rPr>
          <w:sz w:val="32"/>
          <w:szCs w:val="32"/>
        </w:rPr>
      </w:pPr>
    </w:p>
    <w:p w14:paraId="2B26C8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 summary</w:t>
      </w:r>
    </w:p>
    <w:p w14:paraId="09D9DB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630C9AE">
          <v:rect id="_x0000_i5267" style="width:0;height:1.5pt" o:hralign="center" o:hrstd="t" o:hr="t" fillcolor="#a0a0a0" stroked="f"/>
        </w:pict>
      </w:r>
    </w:p>
    <w:p w14:paraId="05B4B1B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AN — PROCUREMENT REJECTS</w:t>
      </w:r>
    </w:p>
    <w:p w14:paraId="0011FA2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184. Update</w:t>
      </w:r>
    </w:p>
    <w:p w14:paraId="4CB70AC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Rejected</w:t>
      </w:r>
    </w:p>
    <w:p w14:paraId="252649BF" w14:textId="77777777" w:rsidR="0023086B" w:rsidRPr="0023086B" w:rsidRDefault="0023086B" w:rsidP="0023086B">
      <w:pPr>
        <w:rPr>
          <w:sz w:val="32"/>
          <w:szCs w:val="32"/>
        </w:rPr>
      </w:pPr>
    </w:p>
    <w:p w14:paraId="48E7DB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Comments = &lt;comments&gt;</w:t>
      </w:r>
    </w:p>
    <w:p w14:paraId="01D824E2" w14:textId="77777777" w:rsidR="0023086B" w:rsidRPr="0023086B" w:rsidRDefault="0023086B" w:rsidP="0023086B">
      <w:pPr>
        <w:rPr>
          <w:sz w:val="32"/>
          <w:szCs w:val="32"/>
        </w:rPr>
      </w:pPr>
    </w:p>
    <w:p w14:paraId="5C0BA3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On = utcNow()</w:t>
      </w:r>
    </w:p>
    <w:p w14:paraId="4582D473" w14:textId="77777777" w:rsidR="0023086B" w:rsidRPr="0023086B" w:rsidRDefault="0023086B" w:rsidP="0023086B">
      <w:pPr>
        <w:rPr>
          <w:sz w:val="32"/>
          <w:szCs w:val="32"/>
        </w:rPr>
      </w:pPr>
    </w:p>
    <w:p w14:paraId="471D16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Rejected</w:t>
      </w:r>
    </w:p>
    <w:p w14:paraId="41F3D981" w14:textId="77777777" w:rsidR="0023086B" w:rsidRPr="0023086B" w:rsidRDefault="0023086B" w:rsidP="0023086B">
      <w:pPr>
        <w:rPr>
          <w:sz w:val="32"/>
          <w:szCs w:val="32"/>
        </w:rPr>
      </w:pPr>
    </w:p>
    <w:p w14:paraId="42EBF08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7077032B" w14:textId="77777777" w:rsidR="0023086B" w:rsidRPr="0023086B" w:rsidRDefault="0023086B" w:rsidP="0023086B">
      <w:pPr>
        <w:rPr>
          <w:sz w:val="32"/>
          <w:szCs w:val="32"/>
        </w:rPr>
      </w:pPr>
    </w:p>
    <w:p w14:paraId="20C175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 = utcNow()</w:t>
      </w:r>
    </w:p>
    <w:p w14:paraId="38B9BA4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8B5E576">
          <v:rect id="_x0000_i5268" style="width:0;height:1.5pt" o:hralign="center" o:hrstd="t" o:hr="t" fillcolor="#a0a0a0" stroked="f"/>
        </w:pict>
      </w:r>
    </w:p>
    <w:p w14:paraId="482C420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185. Notify</w:t>
      </w:r>
    </w:p>
    <w:p w14:paraId="64EF14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Requester.</w:t>
      </w:r>
    </w:p>
    <w:p w14:paraId="42F1CD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530C41F">
          <v:rect id="_x0000_i5269" style="width:0;height:1.5pt" o:hralign="center" o:hrstd="t" o:hr="t" fillcolor="#a0a0a0" stroked="f"/>
        </w:pict>
      </w:r>
    </w:p>
    <w:p w14:paraId="5164F2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186. Final result:</w:t>
      </w:r>
    </w:p>
    <w:p w14:paraId="28AD6F4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Rejected.</w:t>
      </w:r>
    </w:p>
    <w:p w14:paraId="20934A0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AE0B473">
          <v:rect id="_x0000_i5270" style="width:0;height:1.5pt" o:hralign="center" o:hrstd="t" o:hr="t" fillcolor="#a0a0a0" stroked="f"/>
        </w:pict>
      </w:r>
    </w:p>
    <w:p w14:paraId="4D8B570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AO — PROCUREMENT APPROVES</w:t>
      </w:r>
    </w:p>
    <w:p w14:paraId="75960CF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187. Update</w:t>
      </w:r>
    </w:p>
    <w:p w14:paraId="187B67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Approved</w:t>
      </w:r>
    </w:p>
    <w:p w14:paraId="5134B2BA" w14:textId="77777777" w:rsidR="0023086B" w:rsidRPr="0023086B" w:rsidRDefault="0023086B" w:rsidP="0023086B">
      <w:pPr>
        <w:rPr>
          <w:sz w:val="32"/>
          <w:szCs w:val="32"/>
        </w:rPr>
      </w:pPr>
    </w:p>
    <w:p w14:paraId="6DB977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Comments = &lt;comments&gt;</w:t>
      </w:r>
    </w:p>
    <w:p w14:paraId="7F270248" w14:textId="77777777" w:rsidR="0023086B" w:rsidRPr="0023086B" w:rsidRDefault="0023086B" w:rsidP="0023086B">
      <w:pPr>
        <w:rPr>
          <w:sz w:val="32"/>
          <w:szCs w:val="32"/>
        </w:rPr>
      </w:pPr>
    </w:p>
    <w:p w14:paraId="168F90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On = utcNow()</w:t>
      </w:r>
    </w:p>
    <w:p w14:paraId="1C9BBABD" w14:textId="77777777" w:rsidR="0023086B" w:rsidRPr="0023086B" w:rsidRDefault="0023086B" w:rsidP="0023086B">
      <w:pPr>
        <w:rPr>
          <w:sz w:val="32"/>
          <w:szCs w:val="32"/>
        </w:rPr>
      </w:pPr>
    </w:p>
    <w:p w14:paraId="1D579F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Approved</w:t>
      </w:r>
    </w:p>
    <w:p w14:paraId="45969B53" w14:textId="77777777" w:rsidR="0023086B" w:rsidRPr="0023086B" w:rsidRDefault="0023086B" w:rsidP="0023086B">
      <w:pPr>
        <w:rPr>
          <w:sz w:val="32"/>
          <w:szCs w:val="32"/>
        </w:rPr>
      </w:pPr>
    </w:p>
    <w:p w14:paraId="3DD19E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2DB330C4" w14:textId="77777777" w:rsidR="0023086B" w:rsidRPr="0023086B" w:rsidRDefault="0023086B" w:rsidP="0023086B">
      <w:pPr>
        <w:rPr>
          <w:sz w:val="32"/>
          <w:szCs w:val="32"/>
        </w:rPr>
      </w:pPr>
    </w:p>
    <w:p w14:paraId="4E6290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 = utcNow()</w:t>
      </w:r>
    </w:p>
    <w:p w14:paraId="364FE6F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9777BCB">
          <v:rect id="_x0000_i5271" style="width:0;height:1.5pt" o:hralign="center" o:hrstd="t" o:hr="t" fillcolor="#a0a0a0" stroked="f"/>
        </w:pict>
      </w:r>
    </w:p>
    <w:p w14:paraId="325C234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188. Send final approval notification.</w:t>
      </w:r>
    </w:p>
    <w:p w14:paraId="13C1AE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D4D052">
          <v:rect id="_x0000_i5272" style="width:0;height:1.5pt" o:hralign="center" o:hrstd="t" o:hr="t" fillcolor="#a0a0a0" stroked="f"/>
        </w:pict>
      </w:r>
    </w:p>
    <w:p w14:paraId="0850A40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PART AP — FINAL ROUTING DIAGRAM</w:t>
      </w:r>
    </w:p>
    <w:p w14:paraId="18B111C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189. Flow</w:t>
      </w:r>
    </w:p>
    <w:p w14:paraId="5C0407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REQUEST</w:t>
      </w:r>
    </w:p>
    <w:p w14:paraId="21AC8E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73E1D4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39A037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 ITEMS</w:t>
      </w:r>
    </w:p>
    <w:p w14:paraId="528160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485CA4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250EE6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RECALCULATE TOTAL</w:t>
      </w:r>
    </w:p>
    <w:p w14:paraId="47B49E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773116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312E69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 APPROVERS</w:t>
      </w:r>
    </w:p>
    <w:p w14:paraId="5C8CFA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2782AC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5B23DE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CLAIM REQUEST</w:t>
      </w:r>
    </w:p>
    <w:p w14:paraId="0A1E45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466F77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3D553B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09E36F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/          \</w:t>
      </w:r>
    </w:p>
    <w:p w14:paraId="752DE7E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      Approve</w:t>
      </w:r>
    </w:p>
    <w:p w14:paraId="7D270D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|             |</w:t>
      </w:r>
    </w:p>
    <w:p w14:paraId="5E4CD6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v             v</w:t>
      </w:r>
    </w:p>
    <w:p w14:paraId="44DAEF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REJECTED    TOTAL &lt; 5K?</w:t>
      </w:r>
    </w:p>
    <w:p w14:paraId="1E1F92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/     \</w:t>
      </w:r>
    </w:p>
    <w:p w14:paraId="3C3B35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Yes      No</w:t>
      </w:r>
    </w:p>
    <w:p w14:paraId="4691F0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|        |</w:t>
      </w:r>
    </w:p>
    <w:p w14:paraId="67C3C8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v        v</w:t>
      </w:r>
    </w:p>
    <w:p w14:paraId="5CE5F4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APPROVED   FINANCE</w:t>
      </w:r>
    </w:p>
    <w:p w14:paraId="7CEB37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/   \</w:t>
      </w:r>
    </w:p>
    <w:p w14:paraId="66C69DF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Reject Approve</w:t>
      </w:r>
    </w:p>
    <w:p w14:paraId="6CA6BE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|      |</w:t>
      </w:r>
    </w:p>
    <w:p w14:paraId="53EF05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v      v</w:t>
      </w:r>
    </w:p>
    <w:p w14:paraId="13B351D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REJECTED  &lt;=50K?</w:t>
      </w:r>
    </w:p>
    <w:p w14:paraId="6156E05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 /   \</w:t>
      </w:r>
    </w:p>
    <w:p w14:paraId="5CE88D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Yes    No</w:t>
      </w:r>
    </w:p>
    <w:p w14:paraId="6084385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|      |</w:t>
      </w:r>
    </w:p>
    <w:p w14:paraId="4B7289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v      v</w:t>
      </w:r>
    </w:p>
    <w:p w14:paraId="040150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APPROVED PROCUREMENT</w:t>
      </w:r>
    </w:p>
    <w:p w14:paraId="416AEA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      /       \</w:t>
      </w:r>
    </w:p>
    <w:p w14:paraId="3DA406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   Reject    Approve</w:t>
      </w:r>
    </w:p>
    <w:p w14:paraId="58A9470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     |          |</w:t>
      </w:r>
    </w:p>
    <w:p w14:paraId="711778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     v          v</w:t>
      </w:r>
    </w:p>
    <w:p w14:paraId="2C7B16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                   REJECTED    APPROVED</w:t>
      </w:r>
    </w:p>
    <w:p w14:paraId="091708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48AEC2">
          <v:rect id="_x0000_i5273" style="width:0;height:1.5pt" o:hralign="center" o:hrstd="t" o:hr="t" fillcolor="#a0a0a0" stroked="f"/>
        </w:pict>
      </w:r>
    </w:p>
    <w:p w14:paraId="53A12D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PART AQ — DO NOT USE ONE CONDITION FOR EVERYTHING</w:t>
      </w:r>
    </w:p>
    <w:p w14:paraId="695CF1C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190. Poor Design</w:t>
      </w:r>
    </w:p>
    <w:p w14:paraId="2DB365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 giant condition with:</w:t>
      </w:r>
    </w:p>
    <w:p w14:paraId="563CAC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20 AND/OR clauses</w:t>
      </w:r>
    </w:p>
    <w:p w14:paraId="70C155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becomes:</w:t>
      </w:r>
    </w:p>
    <w:p w14:paraId="44089B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Difficult to maintain.</w:t>
      </w:r>
    </w:p>
    <w:p w14:paraId="1947A2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1652191">
          <v:rect id="_x0000_i5274" style="width:0;height:1.5pt" o:hralign="center" o:hrstd="t" o:hr="t" fillcolor="#a0a0a0" stroked="f"/>
        </w:pict>
      </w:r>
    </w:p>
    <w:p w14:paraId="6C37530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191. Better</w:t>
      </w:r>
    </w:p>
    <w:p w14:paraId="217931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 meaningful stages:</w:t>
      </w:r>
    </w:p>
    <w:p w14:paraId="416CBC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Preflight</w:t>
      </w:r>
    </w:p>
    <w:p w14:paraId="0375A7FE" w14:textId="77777777" w:rsidR="0023086B" w:rsidRPr="0023086B" w:rsidRDefault="0023086B" w:rsidP="0023086B">
      <w:pPr>
        <w:rPr>
          <w:sz w:val="32"/>
          <w:szCs w:val="32"/>
        </w:rPr>
      </w:pPr>
    </w:p>
    <w:p w14:paraId="53BA7A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33EC79C4" w14:textId="77777777" w:rsidR="0023086B" w:rsidRPr="0023086B" w:rsidRDefault="0023086B" w:rsidP="0023086B">
      <w:pPr>
        <w:rPr>
          <w:sz w:val="32"/>
          <w:szCs w:val="32"/>
        </w:rPr>
      </w:pPr>
    </w:p>
    <w:p w14:paraId="120821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</w:t>
      </w:r>
    </w:p>
    <w:p w14:paraId="5CE7042B" w14:textId="77777777" w:rsidR="0023086B" w:rsidRPr="0023086B" w:rsidRDefault="0023086B" w:rsidP="0023086B">
      <w:pPr>
        <w:rPr>
          <w:sz w:val="32"/>
          <w:szCs w:val="32"/>
        </w:rPr>
      </w:pPr>
    </w:p>
    <w:p w14:paraId="2597D9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</w:t>
      </w:r>
    </w:p>
    <w:p w14:paraId="4D813688" w14:textId="77777777" w:rsidR="0023086B" w:rsidRPr="0023086B" w:rsidRDefault="0023086B" w:rsidP="0023086B">
      <w:pPr>
        <w:rPr>
          <w:sz w:val="32"/>
          <w:szCs w:val="32"/>
        </w:rPr>
      </w:pPr>
    </w:p>
    <w:p w14:paraId="7115F0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Complete</w:t>
      </w:r>
    </w:p>
    <w:p w14:paraId="71B72F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FC59063">
          <v:rect id="_x0000_i5275" style="width:0;height:1.5pt" o:hralign="center" o:hrstd="t" o:hr="t" fillcolor="#a0a0a0" stroked="f"/>
        </w:pict>
      </w:r>
    </w:p>
    <w:p w14:paraId="1BA4DC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AR — SCOPE ARCHITECTURE</w:t>
      </w:r>
    </w:p>
    <w:p w14:paraId="1EA9D0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192. Add</w:t>
      </w:r>
    </w:p>
    <w:p w14:paraId="73BAB0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Scope — Try</w:t>
      </w:r>
    </w:p>
    <w:p w14:paraId="5C0DC7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around:</w:t>
      </w:r>
    </w:p>
    <w:p w14:paraId="17A06F8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Main processing.</w:t>
      </w:r>
    </w:p>
    <w:p w14:paraId="00E48DF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9412890">
          <v:rect id="_x0000_i5276" style="width:0;height:1.5pt" o:hralign="center" o:hrstd="t" o:hr="t" fillcolor="#a0a0a0" stroked="f"/>
        </w:pict>
      </w:r>
    </w:p>
    <w:p w14:paraId="5B277F2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193. Add</w:t>
      </w:r>
    </w:p>
    <w:p w14:paraId="15467C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Scope — Catch</w:t>
      </w:r>
    </w:p>
    <w:p w14:paraId="4C168A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3BE0D3B">
          <v:rect id="_x0000_i5277" style="width:0;height:1.5pt" o:hralign="center" o:hrstd="t" o:hr="t" fillcolor="#a0a0a0" stroked="f"/>
        </w:pict>
      </w:r>
    </w:p>
    <w:p w14:paraId="17C5E3B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194. Configure Run After</w:t>
      </w:r>
    </w:p>
    <w:p w14:paraId="1DBE324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Catch runs when Try:</w:t>
      </w:r>
    </w:p>
    <w:p w14:paraId="249BDA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Has failed</w:t>
      </w:r>
    </w:p>
    <w:p w14:paraId="0A1D6B96" w14:textId="77777777" w:rsidR="0023086B" w:rsidRPr="0023086B" w:rsidRDefault="0023086B" w:rsidP="0023086B">
      <w:pPr>
        <w:rPr>
          <w:sz w:val="32"/>
          <w:szCs w:val="32"/>
        </w:rPr>
      </w:pPr>
    </w:p>
    <w:p w14:paraId="25B50AB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Has timed out</w:t>
      </w:r>
    </w:p>
    <w:p w14:paraId="2D691BA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 potentially:</w:t>
      </w:r>
    </w:p>
    <w:p w14:paraId="34566A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Is skipped</w:t>
      </w:r>
    </w:p>
    <w:p w14:paraId="724ED6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according to your design.</w:t>
      </w:r>
    </w:p>
    <w:p w14:paraId="558270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D0E6003">
          <v:rect id="_x0000_i5278" style="width:0;height:1.5pt" o:hralign="center" o:hrstd="t" o:hr="t" fillcolor="#a0a0a0" stroked="f"/>
        </w:pict>
      </w:r>
    </w:p>
    <w:p w14:paraId="08133F7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195. Add</w:t>
      </w:r>
    </w:p>
    <w:p w14:paraId="657727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Scope — Finally</w:t>
      </w:r>
    </w:p>
    <w:p w14:paraId="273AEB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for:</w:t>
      </w:r>
    </w:p>
    <w:p w14:paraId="1A7A8EA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Common cleanup/logging.</w:t>
      </w:r>
    </w:p>
    <w:p w14:paraId="6ABFCA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B8602D2">
          <v:rect id="_x0000_i5279" style="width:0;height:1.5pt" o:hralign="center" o:hrstd="t" o:hr="t" fillcolor="#a0a0a0" stroked="f"/>
        </w:pict>
      </w:r>
    </w:p>
    <w:p w14:paraId="5AD6D94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AS — CATCH</w:t>
      </w:r>
    </w:p>
    <w:p w14:paraId="7F5A53D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196. Catch should:</w:t>
      </w:r>
    </w:p>
    <w:p w14:paraId="474EE0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Record technical error</w:t>
      </w:r>
    </w:p>
    <w:p w14:paraId="3805A678" w14:textId="77777777" w:rsidR="0023086B" w:rsidRPr="0023086B" w:rsidRDefault="0023086B" w:rsidP="0023086B">
      <w:pPr>
        <w:rPr>
          <w:sz w:val="32"/>
          <w:szCs w:val="32"/>
        </w:rPr>
      </w:pPr>
    </w:p>
    <w:p w14:paraId="4BD02B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Notify support</w:t>
      </w:r>
    </w:p>
    <w:p w14:paraId="0C2B3CA5" w14:textId="77777777" w:rsidR="0023086B" w:rsidRPr="0023086B" w:rsidRDefault="0023086B" w:rsidP="0023086B">
      <w:pPr>
        <w:rPr>
          <w:sz w:val="32"/>
          <w:szCs w:val="32"/>
        </w:rPr>
      </w:pPr>
    </w:p>
    <w:p w14:paraId="71C23B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Avoid marking request Approved</w:t>
      </w:r>
    </w:p>
    <w:p w14:paraId="43806B46" w14:textId="77777777" w:rsidR="0023086B" w:rsidRPr="0023086B" w:rsidRDefault="0023086B" w:rsidP="0023086B">
      <w:pPr>
        <w:rPr>
          <w:sz w:val="32"/>
          <w:szCs w:val="32"/>
        </w:rPr>
      </w:pPr>
    </w:p>
    <w:p w14:paraId="30A047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Avoid marking request Rejected incorrectly</w:t>
      </w:r>
    </w:p>
    <w:p w14:paraId="0FDE29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F2700D0">
          <v:rect id="_x0000_i5280" style="width:0;height:1.5pt" o:hralign="center" o:hrstd="t" o:hr="t" fillcolor="#a0a0a0" stroked="f"/>
        </w:pict>
      </w:r>
    </w:p>
    <w:p w14:paraId="58E169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197. Update</w:t>
      </w:r>
    </w:p>
    <w:p w14:paraId="5A8AA1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=</w:t>
      </w:r>
    </w:p>
    <w:p w14:paraId="135630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"Approval automation encountered a technical error."</w:t>
      </w:r>
    </w:p>
    <w:p w14:paraId="6C8275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6571330">
          <v:rect id="_x0000_i5281" style="width:0;height:1.5pt" o:hralign="center" o:hrstd="t" o:hr="t" fillcolor="#a0a0a0" stroked="f"/>
        </w:pict>
      </w:r>
    </w:p>
    <w:p w14:paraId="63E4883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198. Do Not Expose</w:t>
      </w:r>
    </w:p>
    <w:p w14:paraId="5149EE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raw credentials/tokens or sensitive internals.</w:t>
      </w:r>
    </w:p>
    <w:p w14:paraId="1C53A7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587FA5F">
          <v:rect id="_x0000_i5282" style="width:0;height:1.5pt" o:hralign="center" o:hrstd="t" o:hr="t" fillcolor="#a0a0a0" stroked="f"/>
        </w:pict>
      </w:r>
    </w:p>
    <w:p w14:paraId="505152A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AT — AUTOMATION ERROR LOG</w:t>
      </w:r>
    </w:p>
    <w:p w14:paraId="5ADCA1B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199. If you created the shared</w:t>
      </w:r>
    </w:p>
    <w:p w14:paraId="5D35BE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Automation Error Log</w:t>
      </w:r>
    </w:p>
    <w:p w14:paraId="71C801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table during Day 15:</w:t>
      </w:r>
    </w:p>
    <w:p w14:paraId="20F7786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Reuse it.</w:t>
      </w:r>
    </w:p>
    <w:p w14:paraId="50D362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C9CD180">
          <v:rect id="_x0000_i5283" style="width:0;height:1.5pt" o:hralign="center" o:hrstd="t" o:hr="t" fillcolor="#a0a0a0" stroked="f"/>
        </w:pict>
      </w:r>
    </w:p>
    <w:p w14:paraId="587F932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200. Log</w:t>
      </w:r>
    </w:p>
    <w:p w14:paraId="313DE6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Flow Name</w:t>
      </w:r>
    </w:p>
    <w:p w14:paraId="2ECA9045" w14:textId="77777777" w:rsidR="0023086B" w:rsidRPr="0023086B" w:rsidRDefault="0023086B" w:rsidP="0023086B">
      <w:pPr>
        <w:rPr>
          <w:sz w:val="32"/>
          <w:szCs w:val="32"/>
        </w:rPr>
      </w:pPr>
    </w:p>
    <w:p w14:paraId="2C0D81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Environment</w:t>
      </w:r>
    </w:p>
    <w:p w14:paraId="1D229570" w14:textId="77777777" w:rsidR="0023086B" w:rsidRPr="0023086B" w:rsidRDefault="0023086B" w:rsidP="0023086B">
      <w:pPr>
        <w:rPr>
          <w:sz w:val="32"/>
          <w:szCs w:val="32"/>
        </w:rPr>
      </w:pPr>
    </w:p>
    <w:p w14:paraId="52CBB2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Related Record</w:t>
      </w:r>
    </w:p>
    <w:p w14:paraId="6B8F40F1" w14:textId="77777777" w:rsidR="0023086B" w:rsidRPr="0023086B" w:rsidRDefault="0023086B" w:rsidP="0023086B">
      <w:pPr>
        <w:rPr>
          <w:sz w:val="32"/>
          <w:szCs w:val="32"/>
        </w:rPr>
      </w:pPr>
    </w:p>
    <w:p w14:paraId="71BB41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Error Message</w:t>
      </w:r>
    </w:p>
    <w:p w14:paraId="37CFB77D" w14:textId="77777777" w:rsidR="0023086B" w:rsidRPr="0023086B" w:rsidRDefault="0023086B" w:rsidP="0023086B">
      <w:pPr>
        <w:rPr>
          <w:sz w:val="32"/>
          <w:szCs w:val="32"/>
        </w:rPr>
      </w:pPr>
    </w:p>
    <w:p w14:paraId="36BEFF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Occurred On</w:t>
      </w:r>
    </w:p>
    <w:p w14:paraId="585B55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1DDDD0">
          <v:rect id="_x0000_i5284" style="width:0;height:1.5pt" o:hralign="center" o:hrstd="t" o:hr="t" fillcolor="#a0a0a0" stroked="f"/>
        </w:pict>
      </w:r>
    </w:p>
    <w:p w14:paraId="42FAE79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201. Related Record</w:t>
      </w:r>
    </w:p>
    <w:p w14:paraId="2E945F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0D1DE04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4E32753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and/or GUID.</w:t>
      </w:r>
    </w:p>
    <w:p w14:paraId="00C77B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D344E2">
          <v:rect id="_x0000_i5285" style="width:0;height:1.5pt" o:hralign="center" o:hrstd="t" o:hr="t" fillcolor="#a0a0a0" stroked="f"/>
        </w:pict>
      </w:r>
    </w:p>
    <w:p w14:paraId="7FE8F3E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AU — TECHNICAL FAILURE != REJECTION</w:t>
      </w:r>
    </w:p>
    <w:p w14:paraId="26E0E9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202. Example</w:t>
      </w:r>
    </w:p>
    <w:p w14:paraId="1D7C65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approval connector times out.</w:t>
      </w:r>
    </w:p>
    <w:p w14:paraId="483D5F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Correct state?</w:t>
      </w:r>
    </w:p>
    <w:p w14:paraId="758BE29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Technical failure.</w:t>
      </w:r>
    </w:p>
    <w:p w14:paraId="128068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068784">
          <v:rect id="_x0000_i5286" style="width:0;height:1.5pt" o:hralign="center" o:hrstd="t" o:hr="t" fillcolor="#a0a0a0" stroked="f"/>
        </w:pict>
      </w:r>
    </w:p>
    <w:p w14:paraId="63382EA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203. Wrong</w:t>
      </w:r>
    </w:p>
    <w:p w14:paraId="7D62D4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Status = Rejected</w:t>
      </w:r>
    </w:p>
    <w:p w14:paraId="53897F6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0899EA1">
          <v:rect id="_x0000_i5287" style="width:0;height:1.5pt" o:hralign="center" o:hrstd="t" o:hr="t" fillcolor="#a0a0a0" stroked="f"/>
        </w:pict>
      </w:r>
    </w:p>
    <w:p w14:paraId="5CEA6E2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204. Why?</w:t>
      </w:r>
    </w:p>
    <w:p w14:paraId="2890F4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did not:</w:t>
      </w:r>
    </w:p>
    <w:p w14:paraId="5C0102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Reject.</w:t>
      </w:r>
    </w:p>
    <w:p w14:paraId="2DC442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9771DD">
          <v:rect id="_x0000_i5288" style="width:0;height:1.5pt" o:hralign="center" o:hrstd="t" o:hr="t" fillcolor="#a0a0a0" stroked="f"/>
        </w:pict>
      </w:r>
    </w:p>
    <w:p w14:paraId="5D43F2A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205. Preserve</w:t>
      </w:r>
    </w:p>
    <w:p w14:paraId="12C13A1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Business truth.</w:t>
      </w:r>
    </w:p>
    <w:p w14:paraId="19DDCE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EF7E9ED">
          <v:rect id="_x0000_i5289" style="width:0;height:1.5pt" o:hralign="center" o:hrstd="t" o:hr="t" fillcolor="#a0a0a0" stroked="f"/>
        </w:pict>
      </w:r>
    </w:p>
    <w:p w14:paraId="6D416E2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AV — APPROVAL CANCELLATION</w:t>
      </w:r>
    </w:p>
    <w:p w14:paraId="022B3E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206. What If Employee Cancels While Approval Is Waiting?</w:t>
      </w:r>
    </w:p>
    <w:p w14:paraId="4FF89D5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This is a real enterprise design issue.</w:t>
      </w:r>
    </w:p>
    <w:p w14:paraId="0FB8EE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D5FD3E">
          <v:rect id="_x0000_i5290" style="width:0;height:1.5pt" o:hralign="center" o:hrstd="t" o:hr="t" fillcolor="#a0a0a0" stroked="f"/>
        </w:pict>
      </w:r>
    </w:p>
    <w:p w14:paraId="44B295D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207. Core Capstone</w:t>
      </w:r>
    </w:p>
    <w:p w14:paraId="122A7B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Simplify by:</w:t>
      </w:r>
    </w:p>
    <w:p w14:paraId="02C03CF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Disabling Employee cancellation after approval starts.</w:t>
      </w:r>
    </w:p>
    <w:p w14:paraId="23EF27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7610CAF">
          <v:rect id="_x0000_i5291" style="width:0;height:1.5pt" o:hralign="center" o:hrstd="t" o:hr="t" fillcolor="#a0a0a0" stroked="f"/>
        </w:pict>
      </w:r>
    </w:p>
    <w:p w14:paraId="28BF78B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208. Canvas App</w:t>
      </w:r>
    </w:p>
    <w:p w14:paraId="5487D7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Only offer Cancel when:</w:t>
      </w:r>
    </w:p>
    <w:p w14:paraId="7A6CF2E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Submitted</w:t>
      </w:r>
    </w:p>
    <w:p w14:paraId="40B0A3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</w:t>
      </w:r>
    </w:p>
    <w:p w14:paraId="537496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No</w:t>
      </w:r>
    </w:p>
    <w:p w14:paraId="3AB930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or according to your final business rule.</w:t>
      </w:r>
    </w:p>
    <w:p w14:paraId="6D90DE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1309B9F">
          <v:rect id="_x0000_i5292" style="width:0;height:1.5pt" o:hralign="center" o:hrstd="t" o:hr="t" fillcolor="#a0a0a0" stroked="f"/>
        </w:pict>
      </w:r>
    </w:p>
    <w:p w14:paraId="69AAC0D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209. Advanced</w:t>
      </w:r>
    </w:p>
    <w:p w14:paraId="56B513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Implement explicit:</w:t>
      </w:r>
    </w:p>
    <w:p w14:paraId="7BC890C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Approval cancellation handling.</w:t>
      </w:r>
    </w:p>
    <w:p w14:paraId="58670D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0CEFAF4">
          <v:rect id="_x0000_i5293" style="width:0;height:1.5pt" o:hralign="center" o:hrstd="t" o:hr="t" fillcolor="#a0a0a0" stroked="f"/>
        </w:pict>
      </w:r>
    </w:p>
    <w:p w14:paraId="048417D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AW — LONG-RUNNING APPROVALS</w:t>
      </w:r>
    </w:p>
    <w:p w14:paraId="5A9347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210. Start and wait for an approval</w:t>
      </w:r>
    </w:p>
    <w:p w14:paraId="5F3871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keeps the Flow waiting for:</w:t>
      </w:r>
    </w:p>
    <w:p w14:paraId="136B01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Human response.</w:t>
      </w:r>
    </w:p>
    <w:p w14:paraId="0B1257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F7E3476">
          <v:rect id="_x0000_i5294" style="width:0;height:1.5pt" o:hralign="center" o:hrstd="t" o:hr="t" fillcolor="#a0a0a0" stroked="f"/>
        </w:pict>
      </w:r>
    </w:p>
    <w:p w14:paraId="59C52E9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211. This is excellent for</w:t>
      </w:r>
    </w:p>
    <w:p w14:paraId="7C9A2A5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Normal approval durations.</w:t>
      </w:r>
    </w:p>
    <w:p w14:paraId="4157BF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AF7A31">
          <v:rect id="_x0000_i5295" style="width:0;height:1.5pt" o:hralign="center" o:hrstd="t" o:hr="t" fillcolor="#a0a0a0" stroked="f"/>
        </w:pict>
      </w:r>
    </w:p>
    <w:p w14:paraId="5E576E7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212. But</w:t>
      </w:r>
    </w:p>
    <w:p w14:paraId="5B35E2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an approval process may exceed:</w:t>
      </w:r>
    </w:p>
    <w:p w14:paraId="3D3CAB4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 days,</w:t>
      </w:r>
    </w:p>
    <w:p w14:paraId="5B8436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a long-running architecture.</w:t>
      </w:r>
    </w:p>
    <w:p w14:paraId="7A2A1B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1EF9625">
          <v:rect id="_x0000_i5296" style="width:0;height:1.5pt" o:hralign="center" o:hrstd="t" o:hr="t" fillcolor="#a0a0a0" stroked="f"/>
        </w:pict>
      </w:r>
    </w:p>
    <w:p w14:paraId="3C5B539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213. Microsoft Pattern</w:t>
      </w:r>
    </w:p>
    <w:p w14:paraId="16A30B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two Flows:</w:t>
      </w:r>
    </w:p>
    <w:p w14:paraId="07F145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FLOW A</w:t>
      </w:r>
    </w:p>
    <w:p w14:paraId="4DFA51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Create Approval</w:t>
      </w:r>
    </w:p>
    <w:p w14:paraId="171C91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|</w:t>
      </w:r>
    </w:p>
    <w:p w14:paraId="3E0976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v</w:t>
      </w:r>
    </w:p>
    <w:p w14:paraId="0C165B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Store Approval information</w:t>
      </w:r>
    </w:p>
    <w:p w14:paraId="50B04C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 Dataverse</w:t>
      </w:r>
    </w:p>
    <w:p w14:paraId="166472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and:</w:t>
      </w:r>
    </w:p>
    <w:p w14:paraId="269288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FLOW B</w:t>
      </w:r>
    </w:p>
    <w:p w14:paraId="5E9395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Response</w:t>
      </w:r>
    </w:p>
    <w:p w14:paraId="5EED1B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|</w:t>
      </w:r>
    </w:p>
    <w:p w14:paraId="494486C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v</w:t>
      </w:r>
    </w:p>
    <w:p w14:paraId="64F3E1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Continue business logic</w:t>
      </w:r>
    </w:p>
    <w:p w14:paraId="7B1732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F5FFC4E">
          <v:rect id="_x0000_i5297" style="width:0;height:1.5pt" o:hralign="center" o:hrstd="t" o:hr="t" fillcolor="#a0a0a0" stroked="f"/>
        </w:pict>
      </w:r>
    </w:p>
    <w:p w14:paraId="44019E5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214. Why?</w:t>
      </w:r>
    </w:p>
    <w:p w14:paraId="0D23BC2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Avoid relying on one Flow run remaining active:</w:t>
      </w:r>
    </w:p>
    <w:p w14:paraId="2EF51FF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Indefinitely.</w:t>
      </w:r>
    </w:p>
    <w:p w14:paraId="0CD943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5F27A2">
          <v:rect id="_x0000_i5298" style="width:0;height:1.5pt" o:hralign="center" o:hrstd="t" o:hr="t" fillcolor="#a0a0a0" stroked="f"/>
        </w:pict>
      </w:r>
    </w:p>
    <w:p w14:paraId="0602DC6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215. Capstone</w:t>
      </w:r>
    </w:p>
    <w:p w14:paraId="36CE78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29FEC20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Start and wait for an approval</w:t>
      </w:r>
    </w:p>
    <w:p w14:paraId="2D6531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simplicity.</w:t>
      </w:r>
    </w:p>
    <w:p w14:paraId="1E186C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Document the long-running alternative as:</w:t>
      </w:r>
    </w:p>
    <w:p w14:paraId="2A122E6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Production enhancement.</w:t>
      </w:r>
    </w:p>
    <w:p w14:paraId="168B78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6D804FE2">
          <v:rect id="_x0000_i5299" style="width:0;height:1.5pt" o:hralign="center" o:hrstd="t" o:hr="t" fillcolor="#a0a0a0" stroked="f"/>
        </w:pict>
      </w:r>
    </w:p>
    <w:p w14:paraId="7FA2E7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AX — APPROVAL TEST MATRIX</w:t>
      </w:r>
    </w:p>
    <w:p w14:paraId="2785327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216.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416"/>
        <w:gridCol w:w="1414"/>
        <w:gridCol w:w="2092"/>
      </w:tblGrid>
      <w:tr w:rsidR="0023086B" w:rsidRPr="0023086B" w14:paraId="22A01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DA0B9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63BBA77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C6D383A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512F078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Procurement</w:t>
            </w:r>
          </w:p>
        </w:tc>
      </w:tr>
      <w:tr w:rsidR="0023086B" w:rsidRPr="0023086B" w14:paraId="6607C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990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7D166D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76393C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2950A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</w:tr>
      <w:tr w:rsidR="0023086B" w:rsidRPr="0023086B" w14:paraId="6397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44C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4,999.99</w:t>
            </w:r>
          </w:p>
        </w:tc>
        <w:tc>
          <w:tcPr>
            <w:tcW w:w="0" w:type="auto"/>
            <w:vAlign w:val="center"/>
            <w:hideMark/>
          </w:tcPr>
          <w:p w14:paraId="48B061B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1A24D6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8035A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</w:tr>
      <w:tr w:rsidR="0023086B" w:rsidRPr="0023086B" w14:paraId="56DB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CF1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8C374D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D659E9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E81DBD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</w:tr>
      <w:tr w:rsidR="0023086B" w:rsidRPr="0023086B" w14:paraId="67EB8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7FD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7A9A31C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87418E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8ED052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</w:tr>
      <w:tr w:rsidR="0023086B" w:rsidRPr="0023086B" w14:paraId="0055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4EC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0DFBFBD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6FA54F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C9AF92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</w:t>
            </w:r>
          </w:p>
        </w:tc>
      </w:tr>
      <w:tr w:rsidR="0023086B" w:rsidRPr="0023086B" w14:paraId="44D1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BB5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50,000.01</w:t>
            </w:r>
          </w:p>
        </w:tc>
        <w:tc>
          <w:tcPr>
            <w:tcW w:w="0" w:type="auto"/>
            <w:vAlign w:val="center"/>
            <w:hideMark/>
          </w:tcPr>
          <w:p w14:paraId="54CEFDA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3E5AEC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D6E201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</w:tr>
      <w:tr w:rsidR="0023086B" w:rsidRPr="0023086B" w14:paraId="1B1C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E2C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45F4C91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AD3ACC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5975EC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Required</w:t>
            </w:r>
          </w:p>
        </w:tc>
      </w:tr>
    </w:tbl>
    <w:p w14:paraId="3639B9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E858FBA">
          <v:rect id="_x0000_i5300" style="width:0;height:1.5pt" o:hralign="center" o:hrstd="t" o:hr="t" fillcolor="#a0a0a0" stroked="f"/>
        </w:pict>
      </w:r>
    </w:p>
    <w:p w14:paraId="5F88C36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AY — REJECTION TEST MATRIX</w:t>
      </w:r>
    </w:p>
    <w:p w14:paraId="1CBE37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1547"/>
      </w:tblGrid>
      <w:tr w:rsidR="0023086B" w:rsidRPr="0023086B" w14:paraId="6D45F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5D2E0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B27B48A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23086B" w:rsidRPr="0023086B" w14:paraId="32AA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B71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Manager Rejects</w:t>
            </w:r>
          </w:p>
        </w:tc>
        <w:tc>
          <w:tcPr>
            <w:tcW w:w="0" w:type="auto"/>
            <w:vAlign w:val="center"/>
            <w:hideMark/>
          </w:tcPr>
          <w:p w14:paraId="462FCBC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Rejected</w:t>
            </w:r>
          </w:p>
        </w:tc>
      </w:tr>
      <w:tr w:rsidR="0023086B" w:rsidRPr="0023086B" w14:paraId="7B18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7CD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Manager Approves low value</w:t>
            </w:r>
          </w:p>
        </w:tc>
        <w:tc>
          <w:tcPr>
            <w:tcW w:w="0" w:type="auto"/>
            <w:vAlign w:val="center"/>
            <w:hideMark/>
          </w:tcPr>
          <w:p w14:paraId="15B5D0C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Approved</w:t>
            </w:r>
          </w:p>
        </w:tc>
      </w:tr>
      <w:tr w:rsidR="0023086B" w:rsidRPr="0023086B" w14:paraId="6D364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12E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Finance Rejects</w:t>
            </w:r>
          </w:p>
        </w:tc>
        <w:tc>
          <w:tcPr>
            <w:tcW w:w="0" w:type="auto"/>
            <w:vAlign w:val="center"/>
            <w:hideMark/>
          </w:tcPr>
          <w:p w14:paraId="0921B55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Rejected</w:t>
            </w:r>
          </w:p>
        </w:tc>
      </w:tr>
      <w:tr w:rsidR="0023086B" w:rsidRPr="0023086B" w14:paraId="2435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3FB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Finance Approves medium</w:t>
            </w:r>
          </w:p>
        </w:tc>
        <w:tc>
          <w:tcPr>
            <w:tcW w:w="0" w:type="auto"/>
            <w:vAlign w:val="center"/>
            <w:hideMark/>
          </w:tcPr>
          <w:p w14:paraId="7C0D45A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Approved</w:t>
            </w:r>
          </w:p>
        </w:tc>
      </w:tr>
      <w:tr w:rsidR="0023086B" w:rsidRPr="0023086B" w14:paraId="7F71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E2E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Procurement Rejects</w:t>
            </w:r>
          </w:p>
        </w:tc>
        <w:tc>
          <w:tcPr>
            <w:tcW w:w="0" w:type="auto"/>
            <w:vAlign w:val="center"/>
            <w:hideMark/>
          </w:tcPr>
          <w:p w14:paraId="4FFB86D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Rejected</w:t>
            </w:r>
          </w:p>
        </w:tc>
      </w:tr>
      <w:tr w:rsidR="0023086B" w:rsidRPr="0023086B" w14:paraId="36EA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388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lastRenderedPageBreak/>
              <w:t>Procurement Approves</w:t>
            </w:r>
          </w:p>
        </w:tc>
        <w:tc>
          <w:tcPr>
            <w:tcW w:w="0" w:type="auto"/>
            <w:vAlign w:val="center"/>
            <w:hideMark/>
          </w:tcPr>
          <w:p w14:paraId="06EC6BA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Approved</w:t>
            </w:r>
          </w:p>
        </w:tc>
      </w:tr>
    </w:tbl>
    <w:p w14:paraId="51DC40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4E7D1E0">
          <v:rect id="_x0000_i5301" style="width:0;height:1.5pt" o:hralign="center" o:hrstd="t" o:hr="t" fillcolor="#a0a0a0" stroked="f"/>
        </w:pict>
      </w:r>
    </w:p>
    <w:p w14:paraId="09A61D6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AZ — VALIDATION TEST MATRIX</w:t>
      </w:r>
    </w:p>
    <w:p w14:paraId="44C37FC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2313"/>
      </w:tblGrid>
      <w:tr w:rsidR="0023086B" w:rsidRPr="0023086B" w14:paraId="1D0A7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5422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64A5778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23086B" w:rsidRPr="0023086B" w14:paraId="01B39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EF2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items</w:t>
            </w:r>
          </w:p>
        </w:tc>
        <w:tc>
          <w:tcPr>
            <w:tcW w:w="0" w:type="auto"/>
            <w:vAlign w:val="center"/>
            <w:hideMark/>
          </w:tcPr>
          <w:p w14:paraId="40225F6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42EA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34B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Quantity 0</w:t>
            </w:r>
          </w:p>
        </w:tc>
        <w:tc>
          <w:tcPr>
            <w:tcW w:w="0" w:type="auto"/>
            <w:vAlign w:val="center"/>
            <w:hideMark/>
          </w:tcPr>
          <w:p w14:paraId="0D59A3B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6FBDE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E06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Negative quantity</w:t>
            </w:r>
          </w:p>
        </w:tc>
        <w:tc>
          <w:tcPr>
            <w:tcW w:w="0" w:type="auto"/>
            <w:vAlign w:val="center"/>
            <w:hideMark/>
          </w:tcPr>
          <w:p w14:paraId="18EDA41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5A678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05A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Unit Price 0</w:t>
            </w:r>
          </w:p>
        </w:tc>
        <w:tc>
          <w:tcPr>
            <w:tcW w:w="0" w:type="auto"/>
            <w:vAlign w:val="center"/>
            <w:hideMark/>
          </w:tcPr>
          <w:p w14:paraId="727700D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5037C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8BC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Missing Manager</w:t>
            </w:r>
          </w:p>
        </w:tc>
        <w:tc>
          <w:tcPr>
            <w:tcW w:w="0" w:type="auto"/>
            <w:vAlign w:val="center"/>
            <w:hideMark/>
          </w:tcPr>
          <w:p w14:paraId="1A6C850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5E26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7CF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Missing Finance config</w:t>
            </w:r>
          </w:p>
        </w:tc>
        <w:tc>
          <w:tcPr>
            <w:tcW w:w="0" w:type="auto"/>
            <w:vAlign w:val="center"/>
            <w:hideMark/>
          </w:tcPr>
          <w:p w14:paraId="392511B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2D73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6FE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Missing Procurement config</w:t>
            </w:r>
          </w:p>
        </w:tc>
        <w:tc>
          <w:tcPr>
            <w:tcW w:w="0" w:type="auto"/>
            <w:vAlign w:val="center"/>
            <w:hideMark/>
          </w:tcPr>
          <w:p w14:paraId="0D7DC82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No approval</w:t>
            </w:r>
          </w:p>
        </w:tc>
      </w:tr>
      <w:tr w:rsidR="0023086B" w:rsidRPr="0023086B" w14:paraId="41DD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7F0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Valid request</w:t>
            </w:r>
          </w:p>
        </w:tc>
        <w:tc>
          <w:tcPr>
            <w:tcW w:w="0" w:type="auto"/>
            <w:vAlign w:val="center"/>
            <w:hideMark/>
          </w:tcPr>
          <w:p w14:paraId="2280CA4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Approval starts</w:t>
            </w:r>
          </w:p>
        </w:tc>
      </w:tr>
    </w:tbl>
    <w:p w14:paraId="6797FC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C6B493B">
          <v:rect id="_x0000_i5302" style="width:0;height:1.5pt" o:hralign="center" o:hrstd="t" o:hr="t" fillcolor="#a0a0a0" stroked="f"/>
        </w:pict>
      </w:r>
    </w:p>
    <w:p w14:paraId="4CCD2FC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BA — DUPLICATE PROCESSING TEST</w:t>
      </w:r>
    </w:p>
    <w:p w14:paraId="76AF09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219. Modify Submitted Request twice.</w:t>
      </w:r>
    </w:p>
    <w:p w14:paraId="33F98D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07B690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One approval process.</w:t>
      </w:r>
    </w:p>
    <w:p w14:paraId="01DC6F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AE52184">
          <v:rect id="_x0000_i5303" style="width:0;height:1.5pt" o:hralign="center" o:hrstd="t" o:hr="t" fillcolor="#a0a0a0" stroked="f"/>
        </w:pict>
      </w:r>
    </w:p>
    <w:p w14:paraId="00A2894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220. Verify</w:t>
      </w:r>
    </w:p>
    <w:p w14:paraId="7679913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Yes</w:t>
      </w:r>
    </w:p>
    <w:p w14:paraId="30C581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blocks additional processing.</w:t>
      </w:r>
    </w:p>
    <w:p w14:paraId="24139E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43B0ED">
          <v:rect id="_x0000_i5304" style="width:0;height:1.5pt" o:hralign="center" o:hrstd="t" o:hr="t" fillcolor="#a0a0a0" stroked="f"/>
        </w:pict>
      </w:r>
    </w:p>
    <w:p w14:paraId="1FABDC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BB — MANAGER DATA TEST</w:t>
      </w:r>
    </w:p>
    <w:p w14:paraId="1F48BB0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221. Employee with Manager.</w:t>
      </w:r>
    </w:p>
    <w:p w14:paraId="443C10C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4F5D5B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Approval.</w:t>
      </w:r>
    </w:p>
    <w:p w14:paraId="4B9474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6E7441E">
          <v:rect id="_x0000_i5305" style="width:0;height:1.5pt" o:hralign="center" o:hrstd="t" o:hr="t" fillcolor="#a0a0a0" stroked="f"/>
        </w:pict>
      </w:r>
    </w:p>
    <w:p w14:paraId="1937675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222. Employee without Manager.</w:t>
      </w:r>
    </w:p>
    <w:p w14:paraId="7D8315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28D5B9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 automatic approval</w:t>
      </w:r>
    </w:p>
    <w:p w14:paraId="2A3BB960" w14:textId="77777777" w:rsidR="0023086B" w:rsidRPr="0023086B" w:rsidRDefault="0023086B" w:rsidP="0023086B">
      <w:pPr>
        <w:rPr>
          <w:sz w:val="32"/>
          <w:szCs w:val="32"/>
        </w:rPr>
      </w:pPr>
    </w:p>
    <w:p w14:paraId="504374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recorded</w:t>
      </w:r>
    </w:p>
    <w:p w14:paraId="46D2E6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12D32CE">
          <v:rect id="_x0000_i5306" style="width:0;height:1.5pt" o:hralign="center" o:hrstd="t" o:hr="t" fillcolor="#a0a0a0" stroked="f"/>
        </w:pict>
      </w:r>
    </w:p>
    <w:p w14:paraId="23E66AB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BC — NOTIFICATION DESIGN</w:t>
      </w:r>
    </w:p>
    <w:p w14:paraId="599963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223. Requester Submitted</w:t>
      </w:r>
    </w:p>
    <w:p w14:paraId="6C8238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 already confirms:</w:t>
      </w:r>
    </w:p>
    <w:p w14:paraId="5AABC52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Request submitted.</w:t>
      </w:r>
    </w:p>
    <w:p w14:paraId="0AB718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E02BEB5">
          <v:rect id="_x0000_i5307" style="width:0;height:1.5pt" o:hralign="center" o:hrstd="t" o:hr="t" fillcolor="#a0a0a0" stroked="f"/>
        </w:pict>
      </w:r>
    </w:p>
    <w:p w14:paraId="2D377E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224. Manager Approval Email/Approval</w:t>
      </w:r>
    </w:p>
    <w:p w14:paraId="450085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Automate sends:</w:t>
      </w:r>
    </w:p>
    <w:p w14:paraId="4007C7E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Approval request.</w:t>
      </w:r>
    </w:p>
    <w:p w14:paraId="058BA6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A5B1699">
          <v:rect id="_x0000_i5308" style="width:0;height:1.5pt" o:hralign="center" o:hrstd="t" o:hr="t" fillcolor="#a0a0a0" stroked="f"/>
        </w:pict>
      </w:r>
    </w:p>
    <w:p w14:paraId="597E88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225. Rejected</w:t>
      </w:r>
    </w:p>
    <w:p w14:paraId="66535C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Send:</w:t>
      </w:r>
    </w:p>
    <w:p w14:paraId="26FDF81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7823871C" w14:textId="77777777" w:rsidR="0023086B" w:rsidRPr="0023086B" w:rsidRDefault="0023086B" w:rsidP="0023086B">
      <w:pPr>
        <w:rPr>
          <w:sz w:val="32"/>
          <w:szCs w:val="32"/>
        </w:rPr>
      </w:pPr>
    </w:p>
    <w:p w14:paraId="060327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 Stage</w:t>
      </w:r>
    </w:p>
    <w:p w14:paraId="4211E32E" w14:textId="77777777" w:rsidR="0023086B" w:rsidRPr="0023086B" w:rsidRDefault="0023086B" w:rsidP="0023086B">
      <w:pPr>
        <w:rPr>
          <w:sz w:val="32"/>
          <w:szCs w:val="32"/>
        </w:rPr>
      </w:pPr>
    </w:p>
    <w:p w14:paraId="43453F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Comments</w:t>
      </w:r>
    </w:p>
    <w:p w14:paraId="529143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37EB431">
          <v:rect id="_x0000_i5309" style="width:0;height:1.5pt" o:hralign="center" o:hrstd="t" o:hr="t" fillcolor="#a0a0a0" stroked="f"/>
        </w:pict>
      </w:r>
    </w:p>
    <w:p w14:paraId="29D639B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226. Approved</w:t>
      </w:r>
    </w:p>
    <w:p w14:paraId="1A7039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Send:</w:t>
      </w:r>
    </w:p>
    <w:p w14:paraId="5E4B99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155345A9" w14:textId="77777777" w:rsidR="0023086B" w:rsidRPr="0023086B" w:rsidRDefault="0023086B" w:rsidP="0023086B">
      <w:pPr>
        <w:rPr>
          <w:sz w:val="32"/>
          <w:szCs w:val="32"/>
        </w:rPr>
      </w:pPr>
    </w:p>
    <w:p w14:paraId="36A426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Total</w:t>
      </w:r>
    </w:p>
    <w:p w14:paraId="526ADE35" w14:textId="77777777" w:rsidR="0023086B" w:rsidRPr="0023086B" w:rsidRDefault="0023086B" w:rsidP="0023086B">
      <w:pPr>
        <w:rPr>
          <w:sz w:val="32"/>
          <w:szCs w:val="32"/>
        </w:rPr>
      </w:pPr>
    </w:p>
    <w:p w14:paraId="68DB6A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Final Status</w:t>
      </w:r>
    </w:p>
    <w:p w14:paraId="448EA2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ED36FA7">
          <v:rect id="_x0000_i5310" style="width:0;height:1.5pt" o:hralign="center" o:hrstd="t" o:hr="t" fillcolor="#a0a0a0" stroked="f"/>
        </w:pict>
      </w:r>
    </w:p>
    <w:p w14:paraId="2F0C407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227. Procurement Notification</w:t>
      </w:r>
    </w:p>
    <w:p w14:paraId="04114F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final Approved:</w:t>
      </w:r>
    </w:p>
    <w:p w14:paraId="27116B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Purchase Request PR-000142 is ready for procurement.</w:t>
      </w:r>
    </w:p>
    <w:p w14:paraId="6254058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006F27D3">
          <v:rect id="_x0000_i5311" style="width:0;height:1.5pt" o:hralign="center" o:hrstd="t" o:hr="t" fillcolor="#a0a0a0" stroked="f"/>
        </w:pict>
      </w:r>
    </w:p>
    <w:p w14:paraId="4C65C5D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BD — BEAUTIFUL APPROVAL CONTENT</w:t>
      </w:r>
    </w:p>
    <w:p w14:paraId="7763BE3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228. Approval Title</w:t>
      </w:r>
    </w:p>
    <w:p w14:paraId="488540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Short:</w:t>
      </w:r>
    </w:p>
    <w:p w14:paraId="3B08B7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PR-000142 — Laptop Purchase</w:t>
      </w:r>
    </w:p>
    <w:p w14:paraId="586A43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3576813">
          <v:rect id="_x0000_i5312" style="width:0;height:1.5pt" o:hralign="center" o:hrstd="t" o:hr="t" fillcolor="#a0a0a0" stroked="f"/>
        </w:pict>
      </w:r>
    </w:p>
    <w:p w14:paraId="7FBAC25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229. Details</w:t>
      </w:r>
    </w:p>
    <w:p w14:paraId="3ABF49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Structured, not one giant paragraph.</w:t>
      </w:r>
    </w:p>
    <w:p w14:paraId="576F78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B407101">
          <v:rect id="_x0000_i5313" style="width:0;height:1.5pt" o:hralign="center" o:hrstd="t" o:hr="t" fillcolor="#a0a0a0" stroked="f"/>
        </w:pict>
      </w:r>
    </w:p>
    <w:p w14:paraId="6A7B9F1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230. Example</w:t>
      </w:r>
    </w:p>
    <w:p w14:paraId="2392AD5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Requester: Hana Tesfaye</w:t>
      </w:r>
    </w:p>
    <w:p w14:paraId="4D10AB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Department: Finance</w:t>
      </w:r>
    </w:p>
    <w:p w14:paraId="13992F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By: Sep 30, 2026</w:t>
      </w:r>
    </w:p>
    <w:p w14:paraId="76D06E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Total: 15,000.00</w:t>
      </w:r>
    </w:p>
    <w:p w14:paraId="35361C9C" w14:textId="77777777" w:rsidR="0023086B" w:rsidRPr="0023086B" w:rsidRDefault="0023086B" w:rsidP="0023086B">
      <w:pPr>
        <w:rPr>
          <w:sz w:val="32"/>
          <w:szCs w:val="32"/>
        </w:rPr>
      </w:pPr>
    </w:p>
    <w:p w14:paraId="77F46A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Justification:</w:t>
      </w:r>
    </w:p>
    <w:p w14:paraId="76A8BA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Replacement laptops for Finance.</w:t>
      </w:r>
    </w:p>
    <w:p w14:paraId="41FF16D3" w14:textId="77777777" w:rsidR="0023086B" w:rsidRPr="0023086B" w:rsidRDefault="0023086B" w:rsidP="0023086B">
      <w:pPr>
        <w:rPr>
          <w:sz w:val="32"/>
          <w:szCs w:val="32"/>
        </w:rPr>
      </w:pPr>
    </w:p>
    <w:p w14:paraId="721B7F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Route:</w:t>
      </w:r>
    </w:p>
    <w:p w14:paraId="23EB02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Manager </w:t>
      </w: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Finance</w:t>
      </w:r>
    </w:p>
    <w:p w14:paraId="09C997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23BF8F9">
          <v:rect id="_x0000_i5314" style="width:0;height:1.5pt" o:hralign="center" o:hrstd="t" o:hr="t" fillcolor="#a0a0a0" stroked="f"/>
        </w:pict>
      </w:r>
    </w:p>
    <w:p w14:paraId="15BD13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231. Include Comments</w:t>
      </w:r>
    </w:p>
    <w:p w14:paraId="119B28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from previous stage where useful.</w:t>
      </w:r>
    </w:p>
    <w:p w14:paraId="0860213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CB387C">
          <v:rect id="_x0000_i5315" style="width:0;height:1.5pt" o:hralign="center" o:hrstd="t" o:hr="t" fillcolor="#a0a0a0" stroked="f"/>
        </w:pict>
      </w:r>
    </w:p>
    <w:p w14:paraId="6AE6BB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BE — MODEL-DRIVEN APP</w:t>
      </w:r>
    </w:p>
    <w:p w14:paraId="30A8A8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232. Now Build</w:t>
      </w:r>
    </w:p>
    <w:p w14:paraId="515A3A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Administration</w:t>
      </w:r>
    </w:p>
    <w:p w14:paraId="0D89C0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Model-Driven App.</w:t>
      </w:r>
    </w:p>
    <w:p w14:paraId="78BB72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C42A039">
          <v:rect id="_x0000_i5316" style="width:0;height:1.5pt" o:hralign="center" o:hrstd="t" o:hr="t" fillcolor="#a0a0a0" stroked="f"/>
        </w:pict>
      </w:r>
    </w:p>
    <w:p w14:paraId="4A287F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233. Why Model-Driven?</w:t>
      </w:r>
    </w:p>
    <w:p w14:paraId="0EB8A6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users need:</w:t>
      </w:r>
    </w:p>
    <w:p w14:paraId="5CE256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Structured data</w:t>
      </w:r>
    </w:p>
    <w:p w14:paraId="7219F699" w14:textId="77777777" w:rsidR="0023086B" w:rsidRPr="0023086B" w:rsidRDefault="0023086B" w:rsidP="0023086B">
      <w:pPr>
        <w:rPr>
          <w:sz w:val="32"/>
          <w:szCs w:val="32"/>
        </w:rPr>
      </w:pPr>
    </w:p>
    <w:p w14:paraId="691640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Views</w:t>
      </w:r>
    </w:p>
    <w:p w14:paraId="15B42339" w14:textId="77777777" w:rsidR="0023086B" w:rsidRPr="0023086B" w:rsidRDefault="0023086B" w:rsidP="0023086B">
      <w:pPr>
        <w:rPr>
          <w:sz w:val="32"/>
          <w:szCs w:val="32"/>
        </w:rPr>
      </w:pPr>
    </w:p>
    <w:p w14:paraId="3AB7FD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Forms</w:t>
      </w:r>
    </w:p>
    <w:p w14:paraId="3F796FE9" w14:textId="77777777" w:rsidR="0023086B" w:rsidRPr="0023086B" w:rsidRDefault="0023086B" w:rsidP="0023086B">
      <w:pPr>
        <w:rPr>
          <w:sz w:val="32"/>
          <w:szCs w:val="32"/>
        </w:rPr>
      </w:pPr>
    </w:p>
    <w:p w14:paraId="30C704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Search</w:t>
      </w:r>
    </w:p>
    <w:p w14:paraId="5DF44336" w14:textId="77777777" w:rsidR="0023086B" w:rsidRPr="0023086B" w:rsidRDefault="0023086B" w:rsidP="0023086B">
      <w:pPr>
        <w:rPr>
          <w:sz w:val="32"/>
          <w:szCs w:val="32"/>
        </w:rPr>
      </w:pPr>
    </w:p>
    <w:p w14:paraId="7EC3678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Filtering</w:t>
      </w:r>
    </w:p>
    <w:p w14:paraId="29686C82" w14:textId="77777777" w:rsidR="0023086B" w:rsidRPr="0023086B" w:rsidRDefault="0023086B" w:rsidP="0023086B">
      <w:pPr>
        <w:rPr>
          <w:sz w:val="32"/>
          <w:szCs w:val="32"/>
        </w:rPr>
      </w:pPr>
    </w:p>
    <w:p w14:paraId="26177A7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Related rows</w:t>
      </w:r>
    </w:p>
    <w:p w14:paraId="6DC0F1E7" w14:textId="77777777" w:rsidR="0023086B" w:rsidRPr="0023086B" w:rsidRDefault="0023086B" w:rsidP="0023086B">
      <w:pPr>
        <w:rPr>
          <w:sz w:val="32"/>
          <w:szCs w:val="32"/>
        </w:rPr>
      </w:pPr>
    </w:p>
    <w:p w14:paraId="1E0D153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Administration</w:t>
      </w:r>
    </w:p>
    <w:p w14:paraId="76F4BB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rather than:</w:t>
      </w:r>
    </w:p>
    <w:p w14:paraId="25D4630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Highly customized cart UI.</w:t>
      </w:r>
    </w:p>
    <w:p w14:paraId="5FE73A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30986DE">
          <v:rect id="_x0000_i5317" style="width:0;height:1.5pt" o:hralign="center" o:hrstd="t" o:hr="t" fillcolor="#a0a0a0" stroked="f"/>
        </w:pict>
      </w:r>
    </w:p>
    <w:p w14:paraId="44AA64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BF — CREATE APP</w:t>
      </w:r>
    </w:p>
    <w:p w14:paraId="57D2FF2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234. In Solution</w:t>
      </w:r>
    </w:p>
    <w:p w14:paraId="549424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Select:</w:t>
      </w:r>
    </w:p>
    <w:p w14:paraId="524879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New</w:t>
      </w:r>
    </w:p>
    <w:p w14:paraId="416220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App</w:t>
      </w:r>
    </w:p>
    <w:p w14:paraId="6C8CF6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Model-driven app</w:t>
      </w:r>
    </w:p>
    <w:p w14:paraId="76CA08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F87DC85">
          <v:rect id="_x0000_i5318" style="width:0;height:1.5pt" o:hralign="center" o:hrstd="t" o:hr="t" fillcolor="#a0a0a0" stroked="f"/>
        </w:pict>
      </w:r>
    </w:p>
    <w:p w14:paraId="3FA4CFC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235. Name</w:t>
      </w:r>
    </w:p>
    <w:p w14:paraId="30C461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Administration</w:t>
      </w:r>
    </w:p>
    <w:p w14:paraId="78D20C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23CD69">
          <v:rect id="_x0000_i5319" style="width:0;height:1.5pt" o:hralign="center" o:hrstd="t" o:hr="t" fillcolor="#a0a0a0" stroked="f"/>
        </w:pict>
      </w:r>
    </w:p>
    <w:p w14:paraId="2D36EAC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236. Description</w:t>
      </w:r>
    </w:p>
    <w:p w14:paraId="2ED907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Internal administration application for Purchase Requests, Products, Vendors, and Purchase Categories.</w:t>
      </w:r>
    </w:p>
    <w:p w14:paraId="56FB7F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A8BE89E">
          <v:rect id="_x0000_i5320" style="width:0;height:1.5pt" o:hralign="center" o:hrstd="t" o:hr="t" fillcolor="#a0a0a0" stroked="f"/>
        </w:pict>
      </w:r>
    </w:p>
    <w:p w14:paraId="09669EF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BG — NAVIGATION</w:t>
      </w:r>
    </w:p>
    <w:p w14:paraId="40ECCEE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237. Create Area</w:t>
      </w:r>
    </w:p>
    <w:p w14:paraId="57CA73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Operations</w:t>
      </w:r>
    </w:p>
    <w:p w14:paraId="0CAD5C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467ED70">
          <v:rect id="_x0000_i5321" style="width:0;height:1.5pt" o:hralign="center" o:hrstd="t" o:hr="t" fillcolor="#a0a0a0" stroked="f"/>
        </w:pict>
      </w:r>
    </w:p>
    <w:p w14:paraId="71CBD1B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238. Add</w:t>
      </w:r>
    </w:p>
    <w:p w14:paraId="333A55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Purchase Requests</w:t>
      </w:r>
    </w:p>
    <w:p w14:paraId="5FE9CD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20C94B6">
          <v:rect id="_x0000_i5322" style="width:0;height:1.5pt" o:hralign="center" o:hrstd="t" o:hr="t" fillcolor="#a0a0a0" stroked="f"/>
        </w:pict>
      </w:r>
    </w:p>
    <w:p w14:paraId="279050C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239. Add</w:t>
      </w:r>
    </w:p>
    <w:p w14:paraId="6676E0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Items</w:t>
      </w:r>
    </w:p>
    <w:p w14:paraId="799E70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B1FEB4">
          <v:rect id="_x0000_i5323" style="width:0;height:1.5pt" o:hralign="center" o:hrstd="t" o:hr="t" fillcolor="#a0a0a0" stroked="f"/>
        </w:pict>
      </w:r>
    </w:p>
    <w:p w14:paraId="4E4C117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240. Create Area/Group</w:t>
      </w:r>
    </w:p>
    <w:p w14:paraId="5747C7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Catalog</w:t>
      </w:r>
    </w:p>
    <w:p w14:paraId="77ABDA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2853182">
          <v:rect id="_x0000_i5324" style="width:0;height:1.5pt" o:hralign="center" o:hrstd="t" o:hr="t" fillcolor="#a0a0a0" stroked="f"/>
        </w:pict>
      </w:r>
    </w:p>
    <w:p w14:paraId="16EFCA2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241. Add</w:t>
      </w:r>
    </w:p>
    <w:p w14:paraId="082A13E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Products</w:t>
      </w:r>
    </w:p>
    <w:p w14:paraId="514A5C6F" w14:textId="77777777" w:rsidR="0023086B" w:rsidRPr="0023086B" w:rsidRDefault="0023086B" w:rsidP="0023086B">
      <w:pPr>
        <w:rPr>
          <w:sz w:val="32"/>
          <w:szCs w:val="32"/>
        </w:rPr>
      </w:pPr>
    </w:p>
    <w:p w14:paraId="2CC8EE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Categories</w:t>
      </w:r>
    </w:p>
    <w:p w14:paraId="33655A96" w14:textId="77777777" w:rsidR="0023086B" w:rsidRPr="0023086B" w:rsidRDefault="0023086B" w:rsidP="0023086B">
      <w:pPr>
        <w:rPr>
          <w:sz w:val="32"/>
          <w:szCs w:val="32"/>
        </w:rPr>
      </w:pPr>
    </w:p>
    <w:p w14:paraId="5250EF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Vendors</w:t>
      </w:r>
    </w:p>
    <w:p w14:paraId="05F1A4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AC91434">
          <v:rect id="_x0000_i5325" style="width:0;height:1.5pt" o:hralign="center" o:hrstd="t" o:hr="t" fillcolor="#a0a0a0" stroked="f"/>
        </w:pict>
      </w:r>
    </w:p>
    <w:p w14:paraId="22460C8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242. Optional People Group</w:t>
      </w:r>
    </w:p>
    <w:p w14:paraId="745AA4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Employees</w:t>
      </w:r>
    </w:p>
    <w:p w14:paraId="5461E0B4" w14:textId="77777777" w:rsidR="0023086B" w:rsidRPr="0023086B" w:rsidRDefault="0023086B" w:rsidP="0023086B">
      <w:pPr>
        <w:rPr>
          <w:sz w:val="32"/>
          <w:szCs w:val="32"/>
        </w:rPr>
      </w:pPr>
    </w:p>
    <w:p w14:paraId="49F638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Departments</w:t>
      </w:r>
    </w:p>
    <w:p w14:paraId="05ECE6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as read-only reference if Procurement needs them.</w:t>
      </w:r>
    </w:p>
    <w:p w14:paraId="6C54F1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F18EFC6">
          <v:rect id="_x0000_i5326" style="width:0;height:1.5pt" o:hralign="center" o:hrstd="t" o:hr="t" fillcolor="#a0a0a0" stroked="f"/>
        </w:pict>
      </w:r>
    </w:p>
    <w:p w14:paraId="11B282C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243. Navigation</w:t>
      </w:r>
    </w:p>
    <w:p w14:paraId="084F20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PROCUREMENT ADMINISTRATION</w:t>
      </w:r>
    </w:p>
    <w:p w14:paraId="5E97CD71" w14:textId="77777777" w:rsidR="0023086B" w:rsidRPr="0023086B" w:rsidRDefault="0023086B" w:rsidP="0023086B">
      <w:pPr>
        <w:rPr>
          <w:sz w:val="32"/>
          <w:szCs w:val="32"/>
        </w:rPr>
      </w:pPr>
    </w:p>
    <w:p w14:paraId="00B158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Operations</w:t>
      </w:r>
    </w:p>
    <w:p w14:paraId="2E9232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├─</w:t>
      </w:r>
      <w:r w:rsidRPr="0023086B">
        <w:rPr>
          <w:sz w:val="32"/>
          <w:szCs w:val="32"/>
        </w:rPr>
        <w:t xml:space="preserve"> Purchase Requests</w:t>
      </w:r>
    </w:p>
    <w:p w14:paraId="39B9E0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└─</w:t>
      </w:r>
      <w:r w:rsidRPr="0023086B">
        <w:rPr>
          <w:sz w:val="32"/>
          <w:szCs w:val="32"/>
        </w:rPr>
        <w:t xml:space="preserve"> Purchase Request Items</w:t>
      </w:r>
    </w:p>
    <w:p w14:paraId="2ADF0CFB" w14:textId="77777777" w:rsidR="0023086B" w:rsidRPr="0023086B" w:rsidRDefault="0023086B" w:rsidP="0023086B">
      <w:pPr>
        <w:rPr>
          <w:sz w:val="32"/>
          <w:szCs w:val="32"/>
        </w:rPr>
      </w:pPr>
    </w:p>
    <w:p w14:paraId="4A01C5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Catalog</w:t>
      </w:r>
    </w:p>
    <w:p w14:paraId="411255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├─</w:t>
      </w:r>
      <w:r w:rsidRPr="0023086B">
        <w:rPr>
          <w:sz w:val="32"/>
          <w:szCs w:val="32"/>
        </w:rPr>
        <w:t xml:space="preserve"> Products</w:t>
      </w:r>
    </w:p>
    <w:p w14:paraId="776647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├─</w:t>
      </w:r>
      <w:r w:rsidRPr="0023086B">
        <w:rPr>
          <w:sz w:val="32"/>
          <w:szCs w:val="32"/>
        </w:rPr>
        <w:t xml:space="preserve"> Purchase Categories</w:t>
      </w:r>
    </w:p>
    <w:p w14:paraId="29DA37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└─</w:t>
      </w:r>
      <w:r w:rsidRPr="0023086B">
        <w:rPr>
          <w:sz w:val="32"/>
          <w:szCs w:val="32"/>
        </w:rPr>
        <w:t xml:space="preserve"> Vendors</w:t>
      </w:r>
    </w:p>
    <w:p w14:paraId="3385C719" w14:textId="77777777" w:rsidR="0023086B" w:rsidRPr="0023086B" w:rsidRDefault="0023086B" w:rsidP="0023086B">
      <w:pPr>
        <w:rPr>
          <w:sz w:val="32"/>
          <w:szCs w:val="32"/>
        </w:rPr>
      </w:pPr>
    </w:p>
    <w:p w14:paraId="2E33DC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Reference</w:t>
      </w:r>
    </w:p>
    <w:p w14:paraId="16AA92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├─</w:t>
      </w:r>
      <w:r w:rsidRPr="0023086B">
        <w:rPr>
          <w:sz w:val="32"/>
          <w:szCs w:val="32"/>
        </w:rPr>
        <w:t xml:space="preserve"> Employees</w:t>
      </w:r>
    </w:p>
    <w:p w14:paraId="28CA718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</w:t>
      </w:r>
      <w:r w:rsidRPr="0023086B">
        <w:rPr>
          <w:rFonts w:ascii="MS Mincho" w:eastAsia="MS Mincho" w:hAnsi="MS Mincho" w:cs="MS Mincho" w:hint="eastAsia"/>
          <w:sz w:val="32"/>
          <w:szCs w:val="32"/>
        </w:rPr>
        <w:t>└─</w:t>
      </w:r>
      <w:r w:rsidRPr="0023086B">
        <w:rPr>
          <w:sz w:val="32"/>
          <w:szCs w:val="32"/>
        </w:rPr>
        <w:t xml:space="preserve"> Departments</w:t>
      </w:r>
    </w:p>
    <w:p w14:paraId="79734B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AB35374">
          <v:rect id="_x0000_i5327" style="width:0;height:1.5pt" o:hralign="center" o:hrstd="t" o:hr="t" fillcolor="#a0a0a0" stroked="f"/>
        </w:pict>
      </w:r>
    </w:p>
    <w:p w14:paraId="57356A5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BH — PURCHASE REQUEST FORM</w:t>
      </w:r>
    </w:p>
    <w:p w14:paraId="373C72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244. Open</w:t>
      </w:r>
    </w:p>
    <w:p w14:paraId="24FCBB9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Request:</w:t>
      </w:r>
    </w:p>
    <w:p w14:paraId="0EB6881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Main Form.</w:t>
      </w:r>
    </w:p>
    <w:p w14:paraId="0B8EF5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C95386C">
          <v:rect id="_x0000_i5328" style="width:0;height:1.5pt" o:hralign="center" o:hrstd="t" o:hr="t" fillcolor="#a0a0a0" stroked="f"/>
        </w:pict>
      </w:r>
    </w:p>
    <w:p w14:paraId="065BDDC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245. Header Section</w:t>
      </w:r>
    </w:p>
    <w:p w14:paraId="0D56C3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Show:</w:t>
      </w:r>
    </w:p>
    <w:p w14:paraId="54859B5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24A46B36" w14:textId="77777777" w:rsidR="0023086B" w:rsidRPr="0023086B" w:rsidRDefault="0023086B" w:rsidP="0023086B">
      <w:pPr>
        <w:rPr>
          <w:sz w:val="32"/>
          <w:szCs w:val="32"/>
        </w:rPr>
      </w:pPr>
    </w:p>
    <w:p w14:paraId="52B1C8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Title</w:t>
      </w:r>
    </w:p>
    <w:p w14:paraId="0977771D" w14:textId="77777777" w:rsidR="0023086B" w:rsidRPr="0023086B" w:rsidRDefault="0023086B" w:rsidP="0023086B">
      <w:pPr>
        <w:rPr>
          <w:sz w:val="32"/>
          <w:szCs w:val="32"/>
        </w:rPr>
      </w:pPr>
    </w:p>
    <w:p w14:paraId="47213C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6121619B" w14:textId="77777777" w:rsidR="0023086B" w:rsidRPr="0023086B" w:rsidRDefault="0023086B" w:rsidP="0023086B">
      <w:pPr>
        <w:rPr>
          <w:sz w:val="32"/>
          <w:szCs w:val="32"/>
        </w:rPr>
      </w:pPr>
    </w:p>
    <w:p w14:paraId="58AA70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</w:t>
      </w:r>
    </w:p>
    <w:p w14:paraId="1DA3BAA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A25251">
          <v:rect id="_x0000_i5329" style="width:0;height:1.5pt" o:hralign="center" o:hrstd="t" o:hr="t" fillcolor="#a0a0a0" stroked="f"/>
        </w:pict>
      </w:r>
    </w:p>
    <w:p w14:paraId="2D3D64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246. Request Details Section</w:t>
      </w:r>
    </w:p>
    <w:p w14:paraId="273AD5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</w:t>
      </w:r>
    </w:p>
    <w:p w14:paraId="1724D23A" w14:textId="77777777" w:rsidR="0023086B" w:rsidRPr="0023086B" w:rsidRDefault="0023086B" w:rsidP="0023086B">
      <w:pPr>
        <w:rPr>
          <w:sz w:val="32"/>
          <w:szCs w:val="32"/>
        </w:rPr>
      </w:pPr>
    </w:p>
    <w:p w14:paraId="7AA1B6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Department</w:t>
      </w:r>
    </w:p>
    <w:p w14:paraId="28DA1536" w14:textId="77777777" w:rsidR="0023086B" w:rsidRPr="0023086B" w:rsidRDefault="0023086B" w:rsidP="0023086B">
      <w:pPr>
        <w:rPr>
          <w:sz w:val="32"/>
          <w:szCs w:val="32"/>
        </w:rPr>
      </w:pPr>
    </w:p>
    <w:p w14:paraId="516C8F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</w:t>
      </w:r>
    </w:p>
    <w:p w14:paraId="4CCE2917" w14:textId="77777777" w:rsidR="0023086B" w:rsidRPr="0023086B" w:rsidRDefault="0023086B" w:rsidP="0023086B">
      <w:pPr>
        <w:rPr>
          <w:sz w:val="32"/>
          <w:szCs w:val="32"/>
        </w:rPr>
      </w:pPr>
    </w:p>
    <w:p w14:paraId="1C0B33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On</w:t>
      </w:r>
    </w:p>
    <w:p w14:paraId="74D2982D" w14:textId="77777777" w:rsidR="0023086B" w:rsidRPr="0023086B" w:rsidRDefault="0023086B" w:rsidP="0023086B">
      <w:pPr>
        <w:rPr>
          <w:sz w:val="32"/>
          <w:szCs w:val="32"/>
        </w:rPr>
      </w:pPr>
    </w:p>
    <w:p w14:paraId="4E24FB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Justification</w:t>
      </w:r>
    </w:p>
    <w:p w14:paraId="7BC588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3CA10E">
          <v:rect id="_x0000_i5330" style="width:0;height:1.5pt" o:hralign="center" o:hrstd="t" o:hr="t" fillcolor="#a0a0a0" stroked="f"/>
        </w:pict>
      </w:r>
    </w:p>
    <w:p w14:paraId="6423BFA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247. Approval Section</w:t>
      </w:r>
    </w:p>
    <w:p w14:paraId="4A7D0AD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</w:t>
      </w:r>
    </w:p>
    <w:p w14:paraId="3A14CBE4" w14:textId="77777777" w:rsidR="0023086B" w:rsidRPr="0023086B" w:rsidRDefault="0023086B" w:rsidP="0023086B">
      <w:pPr>
        <w:rPr>
          <w:sz w:val="32"/>
          <w:szCs w:val="32"/>
        </w:rPr>
      </w:pPr>
    </w:p>
    <w:p w14:paraId="4ADECD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</w:t>
      </w:r>
    </w:p>
    <w:p w14:paraId="606F787F" w14:textId="77777777" w:rsidR="0023086B" w:rsidRPr="0023086B" w:rsidRDefault="0023086B" w:rsidP="0023086B">
      <w:pPr>
        <w:rPr>
          <w:sz w:val="32"/>
          <w:szCs w:val="32"/>
        </w:rPr>
      </w:pPr>
    </w:p>
    <w:p w14:paraId="2F6E8B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Comments</w:t>
      </w:r>
    </w:p>
    <w:p w14:paraId="3EE51F7D" w14:textId="77777777" w:rsidR="0023086B" w:rsidRPr="0023086B" w:rsidRDefault="0023086B" w:rsidP="0023086B">
      <w:pPr>
        <w:rPr>
          <w:sz w:val="32"/>
          <w:szCs w:val="32"/>
        </w:rPr>
      </w:pPr>
    </w:p>
    <w:p w14:paraId="76F5DA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On</w:t>
      </w:r>
    </w:p>
    <w:p w14:paraId="50D79C86" w14:textId="77777777" w:rsidR="0023086B" w:rsidRPr="0023086B" w:rsidRDefault="0023086B" w:rsidP="0023086B">
      <w:pPr>
        <w:rPr>
          <w:sz w:val="32"/>
          <w:szCs w:val="32"/>
        </w:rPr>
      </w:pPr>
    </w:p>
    <w:p w14:paraId="7A9CA7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</w:t>
      </w:r>
    </w:p>
    <w:p w14:paraId="66CF1BBE" w14:textId="77777777" w:rsidR="0023086B" w:rsidRPr="0023086B" w:rsidRDefault="0023086B" w:rsidP="0023086B">
      <w:pPr>
        <w:rPr>
          <w:sz w:val="32"/>
          <w:szCs w:val="32"/>
        </w:rPr>
      </w:pPr>
    </w:p>
    <w:p w14:paraId="326835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Comments</w:t>
      </w:r>
    </w:p>
    <w:p w14:paraId="62DECAD0" w14:textId="77777777" w:rsidR="0023086B" w:rsidRPr="0023086B" w:rsidRDefault="0023086B" w:rsidP="0023086B">
      <w:pPr>
        <w:rPr>
          <w:sz w:val="32"/>
          <w:szCs w:val="32"/>
        </w:rPr>
      </w:pPr>
    </w:p>
    <w:p w14:paraId="18177F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On</w:t>
      </w:r>
    </w:p>
    <w:p w14:paraId="58844272" w14:textId="77777777" w:rsidR="0023086B" w:rsidRPr="0023086B" w:rsidRDefault="0023086B" w:rsidP="0023086B">
      <w:pPr>
        <w:rPr>
          <w:sz w:val="32"/>
          <w:szCs w:val="32"/>
        </w:rPr>
      </w:pPr>
    </w:p>
    <w:p w14:paraId="64F5F8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</w:t>
      </w:r>
    </w:p>
    <w:p w14:paraId="4B4C99E7" w14:textId="77777777" w:rsidR="0023086B" w:rsidRPr="0023086B" w:rsidRDefault="0023086B" w:rsidP="0023086B">
      <w:pPr>
        <w:rPr>
          <w:sz w:val="32"/>
          <w:szCs w:val="32"/>
        </w:rPr>
      </w:pPr>
    </w:p>
    <w:p w14:paraId="54B90F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Comments</w:t>
      </w:r>
    </w:p>
    <w:p w14:paraId="5A987B3C" w14:textId="77777777" w:rsidR="0023086B" w:rsidRPr="0023086B" w:rsidRDefault="0023086B" w:rsidP="0023086B">
      <w:pPr>
        <w:rPr>
          <w:sz w:val="32"/>
          <w:szCs w:val="32"/>
        </w:rPr>
      </w:pPr>
    </w:p>
    <w:p w14:paraId="26BC83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On</w:t>
      </w:r>
    </w:p>
    <w:p w14:paraId="28FBF3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1FB4F55">
          <v:rect id="_x0000_i5331" style="width:0;height:1.5pt" o:hralign="center" o:hrstd="t" o:hr="t" fillcolor="#a0a0a0" stroked="f"/>
        </w:pict>
      </w:r>
    </w:p>
    <w:p w14:paraId="64A9BF1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248. System Section</w:t>
      </w:r>
    </w:p>
    <w:p w14:paraId="5F152B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admin/support:</w:t>
      </w:r>
    </w:p>
    <w:p w14:paraId="4A216D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</w:t>
      </w:r>
    </w:p>
    <w:p w14:paraId="7F61C265" w14:textId="77777777" w:rsidR="0023086B" w:rsidRPr="0023086B" w:rsidRDefault="0023086B" w:rsidP="0023086B">
      <w:pPr>
        <w:rPr>
          <w:sz w:val="32"/>
          <w:szCs w:val="32"/>
        </w:rPr>
      </w:pPr>
    </w:p>
    <w:p w14:paraId="646B96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On</w:t>
      </w:r>
    </w:p>
    <w:p w14:paraId="0E83198C" w14:textId="77777777" w:rsidR="0023086B" w:rsidRPr="0023086B" w:rsidRDefault="0023086B" w:rsidP="0023086B">
      <w:pPr>
        <w:rPr>
          <w:sz w:val="32"/>
          <w:szCs w:val="32"/>
        </w:rPr>
      </w:pPr>
    </w:p>
    <w:p w14:paraId="5677C2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</w:t>
      </w:r>
    </w:p>
    <w:p w14:paraId="4B6DED56" w14:textId="77777777" w:rsidR="0023086B" w:rsidRPr="0023086B" w:rsidRDefault="0023086B" w:rsidP="0023086B">
      <w:pPr>
        <w:rPr>
          <w:sz w:val="32"/>
          <w:szCs w:val="32"/>
        </w:rPr>
      </w:pPr>
    </w:p>
    <w:p w14:paraId="5336DC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</w:t>
      </w:r>
    </w:p>
    <w:p w14:paraId="7AB9CA0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11F4107">
          <v:rect id="_x0000_i5332" style="width:0;height:1.5pt" o:hralign="center" o:hrstd="t" o:hr="t" fillcolor="#a0a0a0" stroked="f"/>
        </w:pict>
      </w:r>
    </w:p>
    <w:p w14:paraId="448920D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BI — ITEMS SUBGRID</w:t>
      </w:r>
    </w:p>
    <w:p w14:paraId="5BBE13A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249. Add Subgrid</w:t>
      </w:r>
    </w:p>
    <w:p w14:paraId="2604B9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Related table:</w:t>
      </w:r>
    </w:p>
    <w:p w14:paraId="1E5E4F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Items</w:t>
      </w:r>
    </w:p>
    <w:p w14:paraId="23154D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0E7884">
          <v:rect id="_x0000_i5333" style="width:0;height:1.5pt" o:hralign="center" o:hrstd="t" o:hr="t" fillcolor="#a0a0a0" stroked="f"/>
        </w:pict>
      </w:r>
    </w:p>
    <w:p w14:paraId="0353FC7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250. Display</w:t>
      </w:r>
    </w:p>
    <w:p w14:paraId="480838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7E5AD24A" w14:textId="77777777" w:rsidR="0023086B" w:rsidRPr="0023086B" w:rsidRDefault="0023086B" w:rsidP="0023086B">
      <w:pPr>
        <w:rPr>
          <w:sz w:val="32"/>
          <w:szCs w:val="32"/>
        </w:rPr>
      </w:pPr>
    </w:p>
    <w:p w14:paraId="7D425E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</w:t>
      </w:r>
    </w:p>
    <w:p w14:paraId="7642DE5B" w14:textId="77777777" w:rsidR="0023086B" w:rsidRPr="0023086B" w:rsidRDefault="0023086B" w:rsidP="0023086B">
      <w:pPr>
        <w:rPr>
          <w:sz w:val="32"/>
          <w:szCs w:val="32"/>
        </w:rPr>
      </w:pPr>
    </w:p>
    <w:p w14:paraId="7E5950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Price</w:t>
      </w:r>
    </w:p>
    <w:p w14:paraId="4364D530" w14:textId="77777777" w:rsidR="0023086B" w:rsidRPr="0023086B" w:rsidRDefault="0023086B" w:rsidP="0023086B">
      <w:pPr>
        <w:rPr>
          <w:sz w:val="32"/>
          <w:szCs w:val="32"/>
        </w:rPr>
      </w:pPr>
    </w:p>
    <w:p w14:paraId="0E5377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Line Total</w:t>
      </w:r>
    </w:p>
    <w:p w14:paraId="33171E53" w14:textId="77777777" w:rsidR="0023086B" w:rsidRPr="0023086B" w:rsidRDefault="0023086B" w:rsidP="0023086B">
      <w:pPr>
        <w:rPr>
          <w:sz w:val="32"/>
          <w:szCs w:val="32"/>
        </w:rPr>
      </w:pPr>
    </w:p>
    <w:p w14:paraId="18F333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Suggested Vendor</w:t>
      </w:r>
    </w:p>
    <w:p w14:paraId="45092E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31324B07">
          <v:rect id="_x0000_i5334" style="width:0;height:1.5pt" o:hralign="center" o:hrstd="t" o:hr="t" fillcolor="#a0a0a0" stroked="f"/>
        </w:pict>
      </w:r>
    </w:p>
    <w:p w14:paraId="0C5CC84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251. Purpose</w:t>
      </w:r>
    </w:p>
    <w:p w14:paraId="5E7C04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reviewer sees:</w:t>
      </w:r>
    </w:p>
    <w:p w14:paraId="56D4620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Header + Items</w:t>
      </w:r>
    </w:p>
    <w:p w14:paraId="2CC1F0D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on one form.</w:t>
      </w:r>
    </w:p>
    <w:p w14:paraId="27419F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17514AC">
          <v:rect id="_x0000_i5335" style="width:0;height:1.5pt" o:hralign="center" o:hrstd="t" o:hr="t" fillcolor="#a0a0a0" stroked="f"/>
        </w:pict>
      </w:r>
    </w:p>
    <w:p w14:paraId="1B8391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BJ — FORM LOCKING</w:t>
      </w:r>
    </w:p>
    <w:p w14:paraId="21798DD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252. Should Procurement freely edit:</w:t>
      </w:r>
    </w:p>
    <w:p w14:paraId="4F4451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</w:t>
      </w:r>
    </w:p>
    <w:p w14:paraId="0AFA12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?</w:t>
      </w:r>
    </w:p>
    <w:p w14:paraId="369CD9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Normally:</w:t>
      </w:r>
    </w:p>
    <w:p w14:paraId="3A56D9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No.</w:t>
      </w:r>
    </w:p>
    <w:p w14:paraId="30D090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3A6EF1D">
          <v:rect id="_x0000_i5336" style="width:0;height:1.5pt" o:hralign="center" o:hrstd="t" o:hr="t" fillcolor="#a0a0a0" stroked="f"/>
        </w:pict>
      </w:r>
    </w:p>
    <w:p w14:paraId="4C481A1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253. These are Flow-owned fields.</w:t>
      </w:r>
    </w:p>
    <w:p w14:paraId="051ED7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6300347">
          <v:rect id="_x0000_i5337" style="width:0;height:1.5pt" o:hralign="center" o:hrstd="t" o:hr="t" fillcolor="#a0a0a0" stroked="f"/>
        </w:pict>
      </w:r>
    </w:p>
    <w:p w14:paraId="0B3490B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254. Make approval fields:</w:t>
      </w:r>
    </w:p>
    <w:p w14:paraId="7AA1580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Read-only</w:t>
      </w:r>
    </w:p>
    <w:p w14:paraId="1ABA2B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on general Procurement form where appropriate.</w:t>
      </w:r>
    </w:p>
    <w:p w14:paraId="73165C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FA892C">
          <v:rect id="_x0000_i5338" style="width:0;height:1.5pt" o:hralign="center" o:hrstd="t" o:hr="t" fillcolor="#a0a0a0" stroked="f"/>
        </w:pict>
      </w:r>
    </w:p>
    <w:p w14:paraId="3BEEF73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255. Why?</w:t>
      </w:r>
    </w:p>
    <w:p w14:paraId="598F28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Avoid bypassing:</w:t>
      </w:r>
    </w:p>
    <w:p w14:paraId="6413000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Approval process.</w:t>
      </w:r>
    </w:p>
    <w:p w14:paraId="47F450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186D1050">
          <v:rect id="_x0000_i5339" style="width:0;height:1.5pt" o:hralign="center" o:hrstd="t" o:hr="t" fillcolor="#a0a0a0" stroked="f"/>
        </w:pict>
      </w:r>
    </w:p>
    <w:p w14:paraId="02C7D1A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BK — PROCUREMENT FIELDS</w:t>
      </w:r>
    </w:p>
    <w:p w14:paraId="46C358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256. Procurement may edit:</w:t>
      </w:r>
    </w:p>
    <w:p w14:paraId="4F1E56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59E506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after Approval for:</w:t>
      </w:r>
    </w:p>
    <w:p w14:paraId="42357E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Ordered</w:t>
      </w:r>
    </w:p>
    <w:p w14:paraId="19546FA6" w14:textId="77777777" w:rsidR="0023086B" w:rsidRPr="0023086B" w:rsidRDefault="0023086B" w:rsidP="0023086B">
      <w:pPr>
        <w:rPr>
          <w:sz w:val="32"/>
          <w:szCs w:val="32"/>
        </w:rPr>
      </w:pPr>
    </w:p>
    <w:p w14:paraId="574BE3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Closed</w:t>
      </w:r>
    </w:p>
    <w:p w14:paraId="155D1E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B1790CD">
          <v:rect id="_x0000_i5340" style="width:0;height:1.5pt" o:hralign="center" o:hrstd="t" o:hr="t" fillcolor="#a0a0a0" stroked="f"/>
        </w:pict>
      </w:r>
    </w:p>
    <w:p w14:paraId="305F60F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257. But should not manually convert:</w:t>
      </w:r>
    </w:p>
    <w:p w14:paraId="561694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</w:t>
      </w:r>
    </w:p>
    <w:p w14:paraId="3B3F7D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to:</w:t>
      </w:r>
    </w:p>
    <w:p w14:paraId="0DAB76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05EC8A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without controlled process.</w:t>
      </w:r>
    </w:p>
    <w:p w14:paraId="5E90C15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21AC3BE">
          <v:rect id="_x0000_i5341" style="width:0;height:1.5pt" o:hralign="center" o:hrstd="t" o:hr="t" fillcolor="#a0a0a0" stroked="f"/>
        </w:pict>
      </w:r>
    </w:p>
    <w:p w14:paraId="72565D8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BL — PRODUCT FORM</w:t>
      </w:r>
    </w:p>
    <w:p w14:paraId="764E067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258. Configure</w:t>
      </w:r>
    </w:p>
    <w:p w14:paraId="2A5ACC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Name</w:t>
      </w:r>
    </w:p>
    <w:p w14:paraId="786769BC" w14:textId="77777777" w:rsidR="0023086B" w:rsidRPr="0023086B" w:rsidRDefault="0023086B" w:rsidP="0023086B">
      <w:pPr>
        <w:rPr>
          <w:sz w:val="32"/>
          <w:szCs w:val="32"/>
        </w:rPr>
      </w:pPr>
    </w:p>
    <w:p w14:paraId="325049E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Code</w:t>
      </w:r>
    </w:p>
    <w:p w14:paraId="4D311A62" w14:textId="77777777" w:rsidR="0023086B" w:rsidRPr="0023086B" w:rsidRDefault="0023086B" w:rsidP="0023086B">
      <w:pPr>
        <w:rPr>
          <w:sz w:val="32"/>
          <w:szCs w:val="32"/>
        </w:rPr>
      </w:pPr>
    </w:p>
    <w:p w14:paraId="6FCE03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</w:t>
      </w:r>
    </w:p>
    <w:p w14:paraId="4D5C0267" w14:textId="77777777" w:rsidR="0023086B" w:rsidRPr="0023086B" w:rsidRDefault="0023086B" w:rsidP="0023086B">
      <w:pPr>
        <w:rPr>
          <w:sz w:val="32"/>
          <w:szCs w:val="32"/>
        </w:rPr>
      </w:pPr>
    </w:p>
    <w:p w14:paraId="5DD500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Preferred Vendor</w:t>
      </w:r>
    </w:p>
    <w:p w14:paraId="4F7D9190" w14:textId="77777777" w:rsidR="0023086B" w:rsidRPr="0023086B" w:rsidRDefault="0023086B" w:rsidP="0023086B">
      <w:pPr>
        <w:rPr>
          <w:sz w:val="32"/>
          <w:szCs w:val="32"/>
        </w:rPr>
      </w:pPr>
    </w:p>
    <w:p w14:paraId="1F461DD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Standard Unit Price</w:t>
      </w:r>
    </w:p>
    <w:p w14:paraId="5FF3F42F" w14:textId="77777777" w:rsidR="0023086B" w:rsidRPr="0023086B" w:rsidRDefault="0023086B" w:rsidP="0023086B">
      <w:pPr>
        <w:rPr>
          <w:sz w:val="32"/>
          <w:szCs w:val="32"/>
        </w:rPr>
      </w:pPr>
    </w:p>
    <w:p w14:paraId="2CEB8D8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of Measure</w:t>
      </w:r>
    </w:p>
    <w:p w14:paraId="63A282A9" w14:textId="77777777" w:rsidR="0023086B" w:rsidRPr="0023086B" w:rsidRDefault="0023086B" w:rsidP="0023086B">
      <w:pPr>
        <w:rPr>
          <w:sz w:val="32"/>
          <w:szCs w:val="32"/>
        </w:rPr>
      </w:pPr>
    </w:p>
    <w:p w14:paraId="6C7B73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Active</w:t>
      </w:r>
    </w:p>
    <w:p w14:paraId="571724BE" w14:textId="77777777" w:rsidR="0023086B" w:rsidRPr="0023086B" w:rsidRDefault="0023086B" w:rsidP="0023086B">
      <w:pPr>
        <w:rPr>
          <w:sz w:val="32"/>
          <w:szCs w:val="32"/>
        </w:rPr>
      </w:pPr>
    </w:p>
    <w:p w14:paraId="2DE964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Description</w:t>
      </w:r>
    </w:p>
    <w:p w14:paraId="6DCB81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7D41D81">
          <v:rect id="_x0000_i5342" style="width:0;height:1.5pt" o:hralign="center" o:hrstd="t" o:hr="t" fillcolor="#a0a0a0" stroked="f"/>
        </w:pict>
      </w:r>
    </w:p>
    <w:p w14:paraId="3336E47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259. Use</w:t>
      </w:r>
    </w:p>
    <w:p w14:paraId="5BE720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clear logical sections:</w:t>
      </w:r>
    </w:p>
    <w:p w14:paraId="4CCF85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Information</w:t>
      </w:r>
    </w:p>
    <w:p w14:paraId="5047941D" w14:textId="77777777" w:rsidR="0023086B" w:rsidRPr="0023086B" w:rsidRDefault="0023086B" w:rsidP="0023086B">
      <w:pPr>
        <w:rPr>
          <w:sz w:val="32"/>
          <w:szCs w:val="32"/>
        </w:rPr>
      </w:pPr>
    </w:p>
    <w:p w14:paraId="6509EF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Pricing</w:t>
      </w:r>
    </w:p>
    <w:p w14:paraId="493DBE0E" w14:textId="77777777" w:rsidR="0023086B" w:rsidRPr="0023086B" w:rsidRDefault="0023086B" w:rsidP="0023086B">
      <w:pPr>
        <w:rPr>
          <w:sz w:val="32"/>
          <w:szCs w:val="32"/>
        </w:rPr>
      </w:pPr>
    </w:p>
    <w:p w14:paraId="60B10D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</w:t>
      </w:r>
    </w:p>
    <w:p w14:paraId="0372296F" w14:textId="77777777" w:rsidR="0023086B" w:rsidRPr="0023086B" w:rsidRDefault="0023086B" w:rsidP="0023086B">
      <w:pPr>
        <w:rPr>
          <w:sz w:val="32"/>
          <w:szCs w:val="32"/>
        </w:rPr>
      </w:pPr>
    </w:p>
    <w:p w14:paraId="4DAC333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6236493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F7C8A4C">
          <v:rect id="_x0000_i5343" style="width:0;height:1.5pt" o:hralign="center" o:hrstd="t" o:hr="t" fillcolor="#a0a0a0" stroked="f"/>
        </w:pict>
      </w:r>
    </w:p>
    <w:p w14:paraId="57A349D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BM — VENDOR FORM</w:t>
      </w:r>
    </w:p>
    <w:p w14:paraId="2E55E52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260. Display</w:t>
      </w:r>
    </w:p>
    <w:p w14:paraId="3043D2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 Name</w:t>
      </w:r>
    </w:p>
    <w:p w14:paraId="34FA8B3E" w14:textId="77777777" w:rsidR="0023086B" w:rsidRPr="0023086B" w:rsidRDefault="0023086B" w:rsidP="0023086B">
      <w:pPr>
        <w:rPr>
          <w:sz w:val="32"/>
          <w:szCs w:val="32"/>
        </w:rPr>
      </w:pPr>
    </w:p>
    <w:p w14:paraId="0ABC86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 Code</w:t>
      </w:r>
    </w:p>
    <w:p w14:paraId="7D8709FC" w14:textId="77777777" w:rsidR="0023086B" w:rsidRPr="0023086B" w:rsidRDefault="0023086B" w:rsidP="0023086B">
      <w:pPr>
        <w:rPr>
          <w:sz w:val="32"/>
          <w:szCs w:val="32"/>
        </w:rPr>
      </w:pPr>
    </w:p>
    <w:p w14:paraId="40970D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 Status</w:t>
      </w:r>
    </w:p>
    <w:p w14:paraId="7DF816E7" w14:textId="77777777" w:rsidR="0023086B" w:rsidRPr="0023086B" w:rsidRDefault="0023086B" w:rsidP="0023086B">
      <w:pPr>
        <w:rPr>
          <w:sz w:val="32"/>
          <w:szCs w:val="32"/>
        </w:rPr>
      </w:pPr>
    </w:p>
    <w:p w14:paraId="3193A2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Contact Email</w:t>
      </w:r>
    </w:p>
    <w:p w14:paraId="07BC38DF" w14:textId="77777777" w:rsidR="0023086B" w:rsidRPr="0023086B" w:rsidRDefault="0023086B" w:rsidP="0023086B">
      <w:pPr>
        <w:rPr>
          <w:sz w:val="32"/>
          <w:szCs w:val="32"/>
        </w:rPr>
      </w:pPr>
    </w:p>
    <w:p w14:paraId="5ADE71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Phone</w:t>
      </w:r>
    </w:p>
    <w:p w14:paraId="22AE1402" w14:textId="77777777" w:rsidR="0023086B" w:rsidRPr="0023086B" w:rsidRDefault="0023086B" w:rsidP="0023086B">
      <w:pPr>
        <w:rPr>
          <w:sz w:val="32"/>
          <w:szCs w:val="32"/>
        </w:rPr>
      </w:pPr>
    </w:p>
    <w:p w14:paraId="0B4253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Payment Terms</w:t>
      </w:r>
    </w:p>
    <w:p w14:paraId="0A8C960E" w14:textId="77777777" w:rsidR="0023086B" w:rsidRPr="0023086B" w:rsidRDefault="0023086B" w:rsidP="0023086B">
      <w:pPr>
        <w:rPr>
          <w:sz w:val="32"/>
          <w:szCs w:val="32"/>
        </w:rPr>
      </w:pPr>
    </w:p>
    <w:p w14:paraId="4E6549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Address</w:t>
      </w:r>
    </w:p>
    <w:p w14:paraId="1EB96A2F" w14:textId="77777777" w:rsidR="0023086B" w:rsidRPr="0023086B" w:rsidRDefault="0023086B" w:rsidP="0023086B">
      <w:pPr>
        <w:rPr>
          <w:sz w:val="32"/>
          <w:szCs w:val="32"/>
        </w:rPr>
      </w:pPr>
    </w:p>
    <w:p w14:paraId="4A2B5F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Active</w:t>
      </w:r>
    </w:p>
    <w:p w14:paraId="7D06DC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7D25470">
          <v:rect id="_x0000_i5344" style="width:0;height:1.5pt" o:hralign="center" o:hrstd="t" o:hr="t" fillcolor="#a0a0a0" stroked="f"/>
        </w:pict>
      </w:r>
    </w:p>
    <w:p w14:paraId="0B57D0F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BN — PURCHASE CATEGORY FORM</w:t>
      </w:r>
    </w:p>
    <w:p w14:paraId="42F94B0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261. Keep Simple</w:t>
      </w:r>
    </w:p>
    <w:p w14:paraId="70C14D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Name</w:t>
      </w:r>
    </w:p>
    <w:p w14:paraId="42C4134F" w14:textId="77777777" w:rsidR="0023086B" w:rsidRPr="0023086B" w:rsidRDefault="0023086B" w:rsidP="0023086B">
      <w:pPr>
        <w:rPr>
          <w:sz w:val="32"/>
          <w:szCs w:val="32"/>
        </w:rPr>
      </w:pPr>
    </w:p>
    <w:p w14:paraId="772586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Code</w:t>
      </w:r>
    </w:p>
    <w:p w14:paraId="75B53783" w14:textId="77777777" w:rsidR="0023086B" w:rsidRPr="0023086B" w:rsidRDefault="0023086B" w:rsidP="0023086B">
      <w:pPr>
        <w:rPr>
          <w:sz w:val="32"/>
          <w:szCs w:val="32"/>
        </w:rPr>
      </w:pPr>
    </w:p>
    <w:p w14:paraId="441F96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Description</w:t>
      </w:r>
    </w:p>
    <w:p w14:paraId="0ADD745C" w14:textId="77777777" w:rsidR="0023086B" w:rsidRPr="0023086B" w:rsidRDefault="0023086B" w:rsidP="0023086B">
      <w:pPr>
        <w:rPr>
          <w:sz w:val="32"/>
          <w:szCs w:val="32"/>
        </w:rPr>
      </w:pPr>
    </w:p>
    <w:p w14:paraId="6CC5A8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Active</w:t>
      </w:r>
    </w:p>
    <w:p w14:paraId="75D6FC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FE0376">
          <v:rect id="_x0000_i5345" style="width:0;height:1.5pt" o:hralign="center" o:hrstd="t" o:hr="t" fillcolor="#a0a0a0" stroked="f"/>
        </w:pict>
      </w:r>
    </w:p>
    <w:p w14:paraId="539EA2B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BO — PURCHASE REQUEST VIEWS</w:t>
      </w:r>
    </w:p>
    <w:p w14:paraId="07D4F41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262. Create</w:t>
      </w:r>
    </w:p>
    <w:p w14:paraId="0FA5C7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All Purchase Requests</w:t>
      </w:r>
    </w:p>
    <w:p w14:paraId="65ED6B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Columns:</w:t>
      </w:r>
    </w:p>
    <w:p w14:paraId="604C15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61E453EF" w14:textId="77777777" w:rsidR="0023086B" w:rsidRPr="0023086B" w:rsidRDefault="0023086B" w:rsidP="0023086B">
      <w:pPr>
        <w:rPr>
          <w:sz w:val="32"/>
          <w:szCs w:val="32"/>
        </w:rPr>
      </w:pPr>
    </w:p>
    <w:p w14:paraId="0F74E61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Title</w:t>
      </w:r>
    </w:p>
    <w:p w14:paraId="12ACF520" w14:textId="77777777" w:rsidR="0023086B" w:rsidRPr="0023086B" w:rsidRDefault="0023086B" w:rsidP="0023086B">
      <w:pPr>
        <w:rPr>
          <w:sz w:val="32"/>
          <w:szCs w:val="32"/>
        </w:rPr>
      </w:pPr>
    </w:p>
    <w:p w14:paraId="104499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</w:t>
      </w:r>
    </w:p>
    <w:p w14:paraId="32C1AB47" w14:textId="77777777" w:rsidR="0023086B" w:rsidRPr="0023086B" w:rsidRDefault="0023086B" w:rsidP="0023086B">
      <w:pPr>
        <w:rPr>
          <w:sz w:val="32"/>
          <w:szCs w:val="32"/>
        </w:rPr>
      </w:pPr>
    </w:p>
    <w:p w14:paraId="4AD48C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571440D8" w14:textId="77777777" w:rsidR="0023086B" w:rsidRPr="0023086B" w:rsidRDefault="0023086B" w:rsidP="0023086B">
      <w:pPr>
        <w:rPr>
          <w:sz w:val="32"/>
          <w:szCs w:val="32"/>
        </w:rPr>
      </w:pPr>
    </w:p>
    <w:p w14:paraId="3F088C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</w:t>
      </w:r>
    </w:p>
    <w:p w14:paraId="45F03E5C" w14:textId="77777777" w:rsidR="0023086B" w:rsidRPr="0023086B" w:rsidRDefault="0023086B" w:rsidP="0023086B">
      <w:pPr>
        <w:rPr>
          <w:sz w:val="32"/>
          <w:szCs w:val="32"/>
        </w:rPr>
      </w:pPr>
    </w:p>
    <w:p w14:paraId="2C951F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6FD8B278" w14:textId="77777777" w:rsidR="0023086B" w:rsidRPr="0023086B" w:rsidRDefault="0023086B" w:rsidP="0023086B">
      <w:pPr>
        <w:rPr>
          <w:sz w:val="32"/>
          <w:szCs w:val="32"/>
        </w:rPr>
      </w:pPr>
    </w:p>
    <w:p w14:paraId="674392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Stage</w:t>
      </w:r>
    </w:p>
    <w:p w14:paraId="264E16B0" w14:textId="77777777" w:rsidR="0023086B" w:rsidRPr="0023086B" w:rsidRDefault="0023086B" w:rsidP="0023086B">
      <w:pPr>
        <w:rPr>
          <w:sz w:val="32"/>
          <w:szCs w:val="32"/>
        </w:rPr>
      </w:pPr>
    </w:p>
    <w:p w14:paraId="1CC920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On</w:t>
      </w:r>
    </w:p>
    <w:p w14:paraId="6AE9E7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DD7973E">
          <v:rect id="_x0000_i5346" style="width:0;height:1.5pt" o:hralign="center" o:hrstd="t" o:hr="t" fillcolor="#a0a0a0" stroked="f"/>
        </w:pict>
      </w:r>
    </w:p>
    <w:p w14:paraId="2A60CB5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263. Create</w:t>
      </w:r>
    </w:p>
    <w:p w14:paraId="5E65BB0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Requests In Approval</w:t>
      </w:r>
    </w:p>
    <w:p w14:paraId="7FC496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Filter:</w:t>
      </w:r>
    </w:p>
    <w:p w14:paraId="33D4EE8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In Approval</w:t>
      </w:r>
    </w:p>
    <w:p w14:paraId="0ACF3A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2D1E30B">
          <v:rect id="_x0000_i5347" style="width:0;height:1.5pt" o:hralign="center" o:hrstd="t" o:hr="t" fillcolor="#a0a0a0" stroked="f"/>
        </w:pict>
      </w:r>
    </w:p>
    <w:p w14:paraId="4B009CA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264. Create</w:t>
      </w:r>
    </w:p>
    <w:p w14:paraId="718733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Requests</w:t>
      </w:r>
    </w:p>
    <w:p w14:paraId="6AD9083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Filter:</w:t>
      </w:r>
    </w:p>
    <w:p w14:paraId="231E15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Approved</w:t>
      </w:r>
    </w:p>
    <w:p w14:paraId="541A8E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8FFD557">
          <v:rect id="_x0000_i5348" style="width:0;height:1.5pt" o:hralign="center" o:hrstd="t" o:hr="t" fillcolor="#a0a0a0" stroked="f"/>
        </w:pict>
      </w:r>
    </w:p>
    <w:p w14:paraId="19DAC61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265. Create</w:t>
      </w:r>
    </w:p>
    <w:p w14:paraId="78EDE2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 Requests</w:t>
      </w:r>
    </w:p>
    <w:p w14:paraId="5923B8A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Filter:</w:t>
      </w:r>
    </w:p>
    <w:p w14:paraId="4A6EDB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Rejected</w:t>
      </w:r>
    </w:p>
    <w:p w14:paraId="19EC22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9A85B39">
          <v:rect id="_x0000_i5349" style="width:0;height:1.5pt" o:hralign="center" o:hrstd="t" o:hr="t" fillcolor="#a0a0a0" stroked="f"/>
        </w:pict>
      </w:r>
    </w:p>
    <w:p w14:paraId="12E6FF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266. Create</w:t>
      </w:r>
    </w:p>
    <w:p w14:paraId="42DBD0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High Value Requests</w:t>
      </w:r>
    </w:p>
    <w:p w14:paraId="05D623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Filter:</w:t>
      </w:r>
    </w:p>
    <w:p w14:paraId="030AC5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 &gt; 50,000</w:t>
      </w:r>
    </w:p>
    <w:p w14:paraId="4F3AE5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0AC073C6">
          <v:rect id="_x0000_i5350" style="width:0;height:1.5pt" o:hralign="center" o:hrstd="t" o:hr="t" fillcolor="#a0a0a0" stroked="f"/>
        </w:pict>
      </w:r>
    </w:p>
    <w:p w14:paraId="21871C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267. Create</w:t>
      </w:r>
    </w:p>
    <w:p w14:paraId="5767512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 Procurement Approval</w:t>
      </w:r>
    </w:p>
    <w:p w14:paraId="31A26AF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 concept:</w:t>
      </w:r>
    </w:p>
    <w:p w14:paraId="3EED64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Procurement</w:t>
      </w:r>
    </w:p>
    <w:p w14:paraId="3434C715" w14:textId="77777777" w:rsidR="0023086B" w:rsidRPr="0023086B" w:rsidRDefault="0023086B" w:rsidP="0023086B">
      <w:pPr>
        <w:rPr>
          <w:sz w:val="32"/>
          <w:szCs w:val="32"/>
        </w:rPr>
      </w:pPr>
    </w:p>
    <w:p w14:paraId="67C648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</w:t>
      </w:r>
    </w:p>
    <w:p w14:paraId="3CE751FB" w14:textId="77777777" w:rsidR="0023086B" w:rsidRPr="0023086B" w:rsidRDefault="0023086B" w:rsidP="0023086B">
      <w:pPr>
        <w:rPr>
          <w:sz w:val="32"/>
          <w:szCs w:val="32"/>
        </w:rPr>
      </w:pPr>
    </w:p>
    <w:p w14:paraId="1140ED6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Pending</w:t>
      </w:r>
    </w:p>
    <w:p w14:paraId="02DFDB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4263325">
          <v:rect id="_x0000_i5351" style="width:0;height:1.5pt" o:hralign="center" o:hrstd="t" o:hr="t" fillcolor="#a0a0a0" stroked="f"/>
        </w:pict>
      </w:r>
    </w:p>
    <w:p w14:paraId="60FBB7E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268. Create</w:t>
      </w:r>
    </w:p>
    <w:p w14:paraId="33CB89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Ready for Ordering</w:t>
      </w:r>
    </w:p>
    <w:p w14:paraId="225621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Filter:</w:t>
      </w:r>
    </w:p>
    <w:p w14:paraId="5D589A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Approved</w:t>
      </w:r>
    </w:p>
    <w:p w14:paraId="2B1EFC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84DF78">
          <v:rect id="_x0000_i5352" style="width:0;height:1.5pt" o:hralign="center" o:hrstd="t" o:hr="t" fillcolor="#a0a0a0" stroked="f"/>
        </w:pict>
      </w:r>
    </w:p>
    <w:p w14:paraId="5ECC598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269. Later</w:t>
      </w:r>
    </w:p>
    <w:p w14:paraId="6093B7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Once Procurement sets:</w:t>
      </w:r>
    </w:p>
    <w:p w14:paraId="1DE84F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Ordered</w:t>
      </w:r>
    </w:p>
    <w:p w14:paraId="743768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request leaves:</w:t>
      </w:r>
    </w:p>
    <w:p w14:paraId="0CB02E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Ready for Ordering.</w:t>
      </w:r>
    </w:p>
    <w:p w14:paraId="5DEBE3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C7DCDF1">
          <v:rect id="_x0000_i5353" style="width:0;height:1.5pt" o:hralign="center" o:hrstd="t" o:hr="t" fillcolor="#a0a0a0" stroked="f"/>
        </w:pict>
      </w:r>
    </w:p>
    <w:p w14:paraId="3D70AAA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BP — VIEW DESIGN</w:t>
      </w:r>
    </w:p>
    <w:p w14:paraId="26509E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270. Views define:</w:t>
      </w:r>
    </w:p>
    <w:p w14:paraId="7DE5B3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Columns</w:t>
      </w:r>
    </w:p>
    <w:p w14:paraId="70276AEA" w14:textId="77777777" w:rsidR="0023086B" w:rsidRPr="0023086B" w:rsidRDefault="0023086B" w:rsidP="0023086B">
      <w:pPr>
        <w:rPr>
          <w:sz w:val="32"/>
          <w:szCs w:val="32"/>
        </w:rPr>
      </w:pPr>
    </w:p>
    <w:p w14:paraId="333D82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Column order</w:t>
      </w:r>
    </w:p>
    <w:p w14:paraId="59CCECD0" w14:textId="77777777" w:rsidR="0023086B" w:rsidRPr="0023086B" w:rsidRDefault="0023086B" w:rsidP="0023086B">
      <w:pPr>
        <w:rPr>
          <w:sz w:val="32"/>
          <w:szCs w:val="32"/>
        </w:rPr>
      </w:pPr>
    </w:p>
    <w:p w14:paraId="25A5E0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Sort</w:t>
      </w:r>
    </w:p>
    <w:p w14:paraId="6796C8EF" w14:textId="77777777" w:rsidR="0023086B" w:rsidRPr="0023086B" w:rsidRDefault="0023086B" w:rsidP="0023086B">
      <w:pPr>
        <w:rPr>
          <w:sz w:val="32"/>
          <w:szCs w:val="32"/>
        </w:rPr>
      </w:pPr>
    </w:p>
    <w:p w14:paraId="1EA772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Filters</w:t>
      </w:r>
    </w:p>
    <w:p w14:paraId="18EC3D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1527E1A">
          <v:rect id="_x0000_i5354" style="width:0;height:1.5pt" o:hralign="center" o:hrstd="t" o:hr="t" fillcolor="#a0a0a0" stroked="f"/>
        </w:pict>
      </w:r>
    </w:p>
    <w:p w14:paraId="3A1169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271. Avoid</w:t>
      </w:r>
    </w:p>
    <w:p w14:paraId="49070FE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showing 40 columns in every:</w:t>
      </w:r>
    </w:p>
    <w:p w14:paraId="2EFA1AC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View.</w:t>
      </w:r>
    </w:p>
    <w:p w14:paraId="4BE273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4BC8656">
          <v:rect id="_x0000_i5355" style="width:0;height:1.5pt" o:hralign="center" o:hrstd="t" o:hr="t" fillcolor="#a0a0a0" stroked="f"/>
        </w:pict>
      </w:r>
    </w:p>
    <w:p w14:paraId="496C3D1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272. Operational View</w:t>
      </w:r>
    </w:p>
    <w:p w14:paraId="587133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should answer one:</w:t>
      </w:r>
    </w:p>
    <w:p w14:paraId="09CC489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Business question.</w:t>
      </w:r>
    </w:p>
    <w:p w14:paraId="7D0A49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F7A5162">
          <v:rect id="_x0000_i5356" style="width:0;height:1.5pt" o:hralign="center" o:hrstd="t" o:hr="t" fillcolor="#a0a0a0" stroked="f"/>
        </w:pict>
      </w:r>
    </w:p>
    <w:p w14:paraId="0EB7B8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BQ — REQUEST CHART</w:t>
      </w:r>
    </w:p>
    <w:p w14:paraId="3922492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273. Create System Chart</w:t>
      </w:r>
    </w:p>
    <w:p w14:paraId="735E3C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Requests by Status</w:t>
      </w:r>
    </w:p>
    <w:p w14:paraId="0146F5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290E2A9">
          <v:rect id="_x0000_i5357" style="width:0;height:1.5pt" o:hralign="center" o:hrstd="t" o:hr="t" fillcolor="#a0a0a0" stroked="f"/>
        </w:pict>
      </w:r>
    </w:p>
    <w:p w14:paraId="1A5537D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274. Category</w:t>
      </w:r>
    </w:p>
    <w:p w14:paraId="524B72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Status</w:t>
      </w:r>
    </w:p>
    <w:p w14:paraId="336F67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B5440DD">
          <v:rect id="_x0000_i5358" style="width:0;height:1.5pt" o:hralign="center" o:hrstd="t" o:hr="t" fillcolor="#a0a0a0" stroked="f"/>
        </w:pict>
      </w:r>
    </w:p>
    <w:p w14:paraId="53F148A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275. Value</w:t>
      </w:r>
    </w:p>
    <w:p w14:paraId="6A7C28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Count of Purchase Requests</w:t>
      </w:r>
    </w:p>
    <w:p w14:paraId="381DF8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A494576">
          <v:rect id="_x0000_i5359" style="width:0;height:1.5pt" o:hralign="center" o:hrstd="t" o:hr="t" fillcolor="#a0a0a0" stroked="f"/>
        </w:pict>
      </w:r>
    </w:p>
    <w:p w14:paraId="70C3C84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276. Create</w:t>
      </w:r>
    </w:p>
    <w:p w14:paraId="21E7F7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Spend by Department</w:t>
      </w:r>
    </w:p>
    <w:p w14:paraId="5AFDC0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where suitable using:</w:t>
      </w:r>
    </w:p>
    <w:p w14:paraId="53C38F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Department</w:t>
      </w:r>
    </w:p>
    <w:p w14:paraId="105A0248" w14:textId="77777777" w:rsidR="0023086B" w:rsidRPr="0023086B" w:rsidRDefault="0023086B" w:rsidP="0023086B">
      <w:pPr>
        <w:rPr>
          <w:sz w:val="32"/>
          <w:szCs w:val="32"/>
        </w:rPr>
      </w:pPr>
    </w:p>
    <w:p w14:paraId="68163A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</w:t>
      </w:r>
    </w:p>
    <w:p w14:paraId="37D6EE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7FA9E5B">
          <v:rect id="_x0000_i5360" style="width:0;height:1.5pt" o:hralign="center" o:hrstd="t" o:hr="t" fillcolor="#a0a0a0" stroked="f"/>
        </w:pict>
      </w:r>
    </w:p>
    <w:p w14:paraId="4B7DCA9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BR — DASHBOARD</w:t>
      </w:r>
    </w:p>
    <w:p w14:paraId="33D1BA1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277. Create Model-Driven Dashboard</w:t>
      </w:r>
    </w:p>
    <w:p w14:paraId="0FDC66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Name:</w:t>
      </w:r>
    </w:p>
    <w:p w14:paraId="154525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Operations Dashboard</w:t>
      </w:r>
    </w:p>
    <w:p w14:paraId="18AEDD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499BE69">
          <v:rect id="_x0000_i5361" style="width:0;height:1.5pt" o:hralign="center" o:hrstd="t" o:hr="t" fillcolor="#a0a0a0" stroked="f"/>
        </w:pict>
      </w:r>
    </w:p>
    <w:p w14:paraId="07706D8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278. Add</w:t>
      </w:r>
    </w:p>
    <w:p w14:paraId="7F273F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Requests by Status chart</w:t>
      </w:r>
    </w:p>
    <w:p w14:paraId="1FA96E46" w14:textId="77777777" w:rsidR="0023086B" w:rsidRPr="0023086B" w:rsidRDefault="0023086B" w:rsidP="0023086B">
      <w:pPr>
        <w:rPr>
          <w:sz w:val="32"/>
          <w:szCs w:val="32"/>
        </w:rPr>
      </w:pPr>
    </w:p>
    <w:p w14:paraId="41F823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Spend by Department chart</w:t>
      </w:r>
    </w:p>
    <w:p w14:paraId="677AE9A4" w14:textId="77777777" w:rsidR="0023086B" w:rsidRPr="0023086B" w:rsidRDefault="0023086B" w:rsidP="0023086B">
      <w:pPr>
        <w:rPr>
          <w:sz w:val="32"/>
          <w:szCs w:val="32"/>
        </w:rPr>
      </w:pPr>
    </w:p>
    <w:p w14:paraId="71622D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High Value Requests list</w:t>
      </w:r>
    </w:p>
    <w:p w14:paraId="5E857535" w14:textId="77777777" w:rsidR="0023086B" w:rsidRPr="0023086B" w:rsidRDefault="0023086B" w:rsidP="0023086B">
      <w:pPr>
        <w:rPr>
          <w:sz w:val="32"/>
          <w:szCs w:val="32"/>
        </w:rPr>
      </w:pPr>
    </w:p>
    <w:p w14:paraId="40EE65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 Procurement list</w:t>
      </w:r>
    </w:p>
    <w:p w14:paraId="14C6D9E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2A8236">
          <v:rect id="_x0000_i5362" style="width:0;height:1.5pt" o:hralign="center" o:hrstd="t" o:hr="t" fillcolor="#a0a0a0" stroked="f"/>
        </w:pict>
      </w:r>
    </w:p>
    <w:p w14:paraId="2BA24E1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279. This Dashboard</w:t>
      </w:r>
    </w:p>
    <w:p w14:paraId="0C9B3D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is for:</w:t>
      </w:r>
    </w:p>
    <w:p w14:paraId="3A9F7D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Operational management.</w:t>
      </w:r>
    </w:p>
    <w:p w14:paraId="1393EF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ED210B6">
          <v:rect id="_x0000_i5363" style="width:0;height:1.5pt" o:hralign="center" o:hrstd="t" o:hr="t" fillcolor="#a0a0a0" stroked="f"/>
        </w:pict>
      </w:r>
    </w:p>
    <w:p w14:paraId="2D462B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280. Power BI</w:t>
      </w:r>
    </w:p>
    <w:p w14:paraId="780830E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will provide richer:</w:t>
      </w:r>
    </w:p>
    <w:p w14:paraId="6D49A9F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Analytical reporting.</w:t>
      </w:r>
    </w:p>
    <w:p w14:paraId="3E0A80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BD7C759">
          <v:rect id="_x0000_i5364" style="width:0;height:1.5pt" o:hralign="center" o:hrstd="t" o:hr="t" fillcolor="#a0a0a0" stroked="f"/>
        </w:pict>
      </w:r>
    </w:p>
    <w:p w14:paraId="33DDC2B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BS — MODEL-DRIVEN SECURITY</w:t>
      </w:r>
    </w:p>
    <w:p w14:paraId="5D84A9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281. Share App With</w:t>
      </w:r>
    </w:p>
    <w:p w14:paraId="456FE8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appropriate:</w:t>
      </w:r>
    </w:p>
    <w:p w14:paraId="713B90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User</w:t>
      </w:r>
    </w:p>
    <w:p w14:paraId="1529F4D2" w14:textId="77777777" w:rsidR="0023086B" w:rsidRPr="0023086B" w:rsidRDefault="0023086B" w:rsidP="0023086B">
      <w:pPr>
        <w:rPr>
          <w:sz w:val="32"/>
          <w:szCs w:val="32"/>
        </w:rPr>
      </w:pPr>
    </w:p>
    <w:p w14:paraId="05A1EA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Administrator</w:t>
      </w:r>
    </w:p>
    <w:p w14:paraId="2FA036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roles.</w:t>
      </w:r>
    </w:p>
    <w:p w14:paraId="3051FB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00761C6">
          <v:rect id="_x0000_i5365" style="width:0;height:1.5pt" o:hralign="center" o:hrstd="t" o:hr="t" fillcolor="#a0a0a0" stroked="f"/>
        </w:pict>
      </w:r>
    </w:p>
    <w:p w14:paraId="5421B1C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282. Do Not Share</w:t>
      </w:r>
    </w:p>
    <w:p w14:paraId="2BAEEB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Administration with:</w:t>
      </w:r>
    </w:p>
    <w:p w14:paraId="70913C8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All Employees.</w:t>
      </w:r>
    </w:p>
    <w:p w14:paraId="0ECBC8C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63EA480">
          <v:rect id="_x0000_i5366" style="width:0;height:1.5pt" o:hralign="center" o:hrstd="t" o:hr="t" fillcolor="#a0a0a0" stroked="f"/>
        </w:pict>
      </w:r>
    </w:p>
    <w:p w14:paraId="3AE1797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283. Employees already have:</w:t>
      </w:r>
    </w:p>
    <w:p w14:paraId="76FEA76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Canvas App.</w:t>
      </w:r>
    </w:p>
    <w:p w14:paraId="2268B8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C39857D">
          <v:rect id="_x0000_i5367" style="width:0;height:1.5pt" o:hralign="center" o:hrstd="t" o:hr="t" fillcolor="#a0a0a0" stroked="f"/>
        </w:pict>
      </w:r>
    </w:p>
    <w:p w14:paraId="267F40A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BT — SAVE AND PUBLISH</w:t>
      </w:r>
    </w:p>
    <w:p w14:paraId="7AE0AD9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284. Save.</w:t>
      </w:r>
    </w:p>
    <w:p w14:paraId="187099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5C2CEB9">
          <v:rect id="_x0000_i5368" style="width:0;height:1.5pt" o:hralign="center" o:hrstd="t" o:hr="t" fillcolor="#a0a0a0" stroked="f"/>
        </w:pict>
      </w:r>
    </w:p>
    <w:p w14:paraId="32B8ED2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285. Publish.</w:t>
      </w:r>
    </w:p>
    <w:p w14:paraId="7B6E3BD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D815F89">
          <v:rect id="_x0000_i5369" style="width:0;height:1.5pt" o:hralign="center" o:hrstd="t" o:hr="t" fillcolor="#a0a0a0" stroked="f"/>
        </w:pict>
      </w:r>
    </w:p>
    <w:p w14:paraId="4EF9B4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286. Test as:</w:t>
      </w:r>
    </w:p>
    <w:p w14:paraId="5C8FF6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User</w:t>
      </w:r>
    </w:p>
    <w:p w14:paraId="19EEEF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not only:</w:t>
      </w:r>
    </w:p>
    <w:p w14:paraId="7E54911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System Administrator.</w:t>
      </w:r>
    </w:p>
    <w:p w14:paraId="0D4E3B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73AB375">
          <v:rect id="_x0000_i5370" style="width:0;height:1.5pt" o:hralign="center" o:hrstd="t" o:hr="t" fillcolor="#a0a0a0" stroked="f"/>
        </w:pict>
      </w:r>
    </w:p>
    <w:p w14:paraId="0D5AEBA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BU — MODEL-DRIVEN TEST</w:t>
      </w:r>
    </w:p>
    <w:p w14:paraId="740EDD6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287. Verify</w:t>
      </w:r>
    </w:p>
    <w:p w14:paraId="7951792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Requests visible</w:t>
      </w:r>
    </w:p>
    <w:p w14:paraId="45A2F124" w14:textId="77777777" w:rsidR="0023086B" w:rsidRPr="0023086B" w:rsidRDefault="0023086B" w:rsidP="0023086B">
      <w:pPr>
        <w:rPr>
          <w:sz w:val="32"/>
          <w:szCs w:val="32"/>
        </w:rPr>
      </w:pPr>
    </w:p>
    <w:p w14:paraId="1709CF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Items visible</w:t>
      </w:r>
    </w:p>
    <w:p w14:paraId="6E708193" w14:textId="77777777" w:rsidR="0023086B" w:rsidRPr="0023086B" w:rsidRDefault="0023086B" w:rsidP="0023086B">
      <w:pPr>
        <w:rPr>
          <w:sz w:val="32"/>
          <w:szCs w:val="32"/>
        </w:rPr>
      </w:pPr>
    </w:p>
    <w:p w14:paraId="6D27D5E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Vendors editable</w:t>
      </w:r>
    </w:p>
    <w:p w14:paraId="2C467968" w14:textId="77777777" w:rsidR="0023086B" w:rsidRPr="0023086B" w:rsidRDefault="0023086B" w:rsidP="0023086B">
      <w:pPr>
        <w:rPr>
          <w:sz w:val="32"/>
          <w:szCs w:val="32"/>
        </w:rPr>
      </w:pPr>
    </w:p>
    <w:p w14:paraId="26AC46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Products editable</w:t>
      </w:r>
    </w:p>
    <w:p w14:paraId="3A2AACA6" w14:textId="77777777" w:rsidR="0023086B" w:rsidRPr="0023086B" w:rsidRDefault="0023086B" w:rsidP="0023086B">
      <w:pPr>
        <w:rPr>
          <w:sz w:val="32"/>
          <w:szCs w:val="32"/>
        </w:rPr>
      </w:pPr>
    </w:p>
    <w:p w14:paraId="122E24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fields protected</w:t>
      </w:r>
    </w:p>
    <w:p w14:paraId="0F285A6A" w14:textId="77777777" w:rsidR="0023086B" w:rsidRPr="0023086B" w:rsidRDefault="0023086B" w:rsidP="0023086B">
      <w:pPr>
        <w:rPr>
          <w:sz w:val="32"/>
          <w:szCs w:val="32"/>
        </w:rPr>
      </w:pPr>
    </w:p>
    <w:p w14:paraId="1A2147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Views filter correctly</w:t>
      </w:r>
    </w:p>
    <w:p w14:paraId="09BC614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2035B2E">
          <v:rect id="_x0000_i5371" style="width:0;height:1.5pt" o:hralign="center" o:hrstd="t" o:hr="t" fillcolor="#a0a0a0" stroked="f"/>
        </w:pict>
      </w:r>
    </w:p>
    <w:p w14:paraId="1AEBCE9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BV — POWER BI</w:t>
      </w:r>
    </w:p>
    <w:p w14:paraId="636201E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288. Open</w:t>
      </w:r>
    </w:p>
    <w:p w14:paraId="41EFBC7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Power BI Desktop.</w:t>
      </w:r>
    </w:p>
    <w:p w14:paraId="251E92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5CDDF16">
          <v:rect id="_x0000_i5372" style="width:0;height:1.5pt" o:hralign="center" o:hrstd="t" o:hr="t" fillcolor="#a0a0a0" stroked="f"/>
        </w:pict>
      </w:r>
    </w:p>
    <w:p w14:paraId="20D5CE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289. Create</w:t>
      </w:r>
    </w:p>
    <w:p w14:paraId="456471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Analytics v1.0</w:t>
      </w:r>
    </w:p>
    <w:p w14:paraId="396A7B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5F40DA2">
          <v:rect id="_x0000_i5373" style="width:0;height:1.5pt" o:hralign="center" o:hrstd="t" o:hr="t" fillcolor="#a0a0a0" stroked="f"/>
        </w:pict>
      </w:r>
    </w:p>
    <w:p w14:paraId="4511B6E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290. Get Data</w:t>
      </w:r>
    </w:p>
    <w:p w14:paraId="53A33D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Select:</w:t>
      </w:r>
    </w:p>
    <w:p w14:paraId="386DA43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Dataverse.</w:t>
      </w:r>
    </w:p>
    <w:p w14:paraId="61426BE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EBBD3FE">
          <v:rect id="_x0000_i5374" style="width:0;height:1.5pt" o:hralign="center" o:hrstd="t" o:hr="t" fillcolor="#a0a0a0" stroked="f"/>
        </w:pict>
      </w:r>
    </w:p>
    <w:p w14:paraId="4C339D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291. Sign In</w:t>
      </w:r>
    </w:p>
    <w:p w14:paraId="73290E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using organizational account with:</w:t>
      </w:r>
    </w:p>
    <w:p w14:paraId="091AEE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Read permissions.</w:t>
      </w:r>
    </w:p>
    <w:p w14:paraId="694021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C0B6CD">
          <v:rect id="_x0000_i5375" style="width:0;height:1.5pt" o:hralign="center" o:hrstd="t" o:hr="t" fillcolor="#a0a0a0" stroked="f"/>
        </w:pict>
      </w:r>
    </w:p>
    <w:p w14:paraId="5C485A8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292. For Class</w:t>
      </w:r>
    </w:p>
    <w:p w14:paraId="5EC5FB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Choose:</w:t>
      </w:r>
    </w:p>
    <w:p w14:paraId="6C59027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Import.</w:t>
      </w:r>
    </w:p>
    <w:p w14:paraId="2DC0952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31B64F">
          <v:rect id="_x0000_i5376" style="width:0;height:1.5pt" o:hralign="center" o:hrstd="t" o:hr="t" fillcolor="#a0a0a0" stroked="f"/>
        </w:pict>
      </w:r>
    </w:p>
    <w:p w14:paraId="5025DD3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293. Why Import?</w:t>
      </w:r>
    </w:p>
    <w:p w14:paraId="57A56D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Simple:</w:t>
      </w:r>
    </w:p>
    <w:p w14:paraId="0069FA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Fast interactive report</w:t>
      </w:r>
    </w:p>
    <w:p w14:paraId="7CAB5190" w14:textId="77777777" w:rsidR="0023086B" w:rsidRPr="0023086B" w:rsidRDefault="0023086B" w:rsidP="0023086B">
      <w:pPr>
        <w:rPr>
          <w:sz w:val="32"/>
          <w:szCs w:val="32"/>
        </w:rPr>
      </w:pPr>
    </w:p>
    <w:p w14:paraId="5364F7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Cached semantic model</w:t>
      </w:r>
    </w:p>
    <w:p w14:paraId="63659731" w14:textId="77777777" w:rsidR="0023086B" w:rsidRPr="0023086B" w:rsidRDefault="0023086B" w:rsidP="0023086B">
      <w:pPr>
        <w:rPr>
          <w:sz w:val="32"/>
          <w:szCs w:val="32"/>
        </w:rPr>
      </w:pPr>
    </w:p>
    <w:p w14:paraId="4B660FD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Straightforward training experience</w:t>
      </w:r>
    </w:p>
    <w:p w14:paraId="257B5B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02BB464">
          <v:rect id="_x0000_i5377" style="width:0;height:1.5pt" o:hralign="center" o:hrstd="t" o:hr="t" fillcolor="#a0a0a0" stroked="f"/>
        </w:pict>
      </w:r>
    </w:p>
    <w:p w14:paraId="087956F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294. DirectQuery</w:t>
      </w:r>
    </w:p>
    <w:p w14:paraId="3209138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exists for Dataverse Power BI semantic-model connectivity but isn't required for:</w:t>
      </w:r>
    </w:p>
    <w:p w14:paraId="213EC97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This lab.</w:t>
      </w:r>
    </w:p>
    <w:p w14:paraId="00C355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7B422F1">
          <v:rect id="_x0000_i5378" style="width:0;height:1.5pt" o:hralign="center" o:hrstd="t" o:hr="t" fillcolor="#a0a0a0" stroked="f"/>
        </w:pict>
      </w:r>
    </w:p>
    <w:p w14:paraId="60BFCAE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BW — SELECT TABLES</w:t>
      </w:r>
    </w:p>
    <w:p w14:paraId="38D7DE8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295. Load</w:t>
      </w:r>
    </w:p>
    <w:p w14:paraId="4C81BC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28230569" w14:textId="77777777" w:rsidR="0023086B" w:rsidRPr="0023086B" w:rsidRDefault="0023086B" w:rsidP="0023086B">
      <w:pPr>
        <w:rPr>
          <w:sz w:val="32"/>
          <w:szCs w:val="32"/>
        </w:rPr>
      </w:pPr>
    </w:p>
    <w:p w14:paraId="629362A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</w:t>
      </w:r>
    </w:p>
    <w:p w14:paraId="4B3BEAB8" w14:textId="77777777" w:rsidR="0023086B" w:rsidRPr="0023086B" w:rsidRDefault="0023086B" w:rsidP="0023086B">
      <w:pPr>
        <w:rPr>
          <w:sz w:val="32"/>
          <w:szCs w:val="32"/>
        </w:rPr>
      </w:pPr>
    </w:p>
    <w:p w14:paraId="54A877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5DECF2C3" w14:textId="77777777" w:rsidR="0023086B" w:rsidRPr="0023086B" w:rsidRDefault="0023086B" w:rsidP="0023086B">
      <w:pPr>
        <w:rPr>
          <w:sz w:val="32"/>
          <w:szCs w:val="32"/>
        </w:rPr>
      </w:pPr>
    </w:p>
    <w:p w14:paraId="6629FB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Category</w:t>
      </w:r>
    </w:p>
    <w:p w14:paraId="739033BA" w14:textId="77777777" w:rsidR="0023086B" w:rsidRPr="0023086B" w:rsidRDefault="0023086B" w:rsidP="0023086B">
      <w:pPr>
        <w:rPr>
          <w:sz w:val="32"/>
          <w:szCs w:val="32"/>
        </w:rPr>
      </w:pPr>
    </w:p>
    <w:p w14:paraId="7E1D4D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Vendor</w:t>
      </w:r>
    </w:p>
    <w:p w14:paraId="4542369D" w14:textId="77777777" w:rsidR="0023086B" w:rsidRPr="0023086B" w:rsidRDefault="0023086B" w:rsidP="0023086B">
      <w:pPr>
        <w:rPr>
          <w:sz w:val="32"/>
          <w:szCs w:val="32"/>
        </w:rPr>
      </w:pPr>
    </w:p>
    <w:p w14:paraId="1835F89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</w:t>
      </w:r>
    </w:p>
    <w:p w14:paraId="698E33E8" w14:textId="77777777" w:rsidR="0023086B" w:rsidRPr="0023086B" w:rsidRDefault="0023086B" w:rsidP="0023086B">
      <w:pPr>
        <w:rPr>
          <w:sz w:val="32"/>
          <w:szCs w:val="32"/>
        </w:rPr>
      </w:pPr>
    </w:p>
    <w:p w14:paraId="0F6A4B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7BEFE4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4AD3D63">
          <v:rect id="_x0000_i5379" style="width:0;height:1.5pt" o:hralign="center" o:hrstd="t" o:hr="t" fillcolor="#a0a0a0" stroked="f"/>
        </w:pict>
      </w:r>
    </w:p>
    <w:p w14:paraId="3D2ED89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296. Transform Data</w:t>
      </w:r>
    </w:p>
    <w:p w14:paraId="493776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before Load.</w:t>
      </w:r>
    </w:p>
    <w:p w14:paraId="6FC2BF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518CBEB">
          <v:rect id="_x0000_i5380" style="width:0;height:1.5pt" o:hralign="center" o:hrstd="t" o:hr="t" fillcolor="#a0a0a0" stroked="f"/>
        </w:pict>
      </w:r>
    </w:p>
    <w:p w14:paraId="1D26E22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BX — POWER QUERY</w:t>
      </w:r>
    </w:p>
    <w:p w14:paraId="77BDF88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297. Remove</w:t>
      </w:r>
    </w:p>
    <w:p w14:paraId="4DF567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unnecessary technical columns.</w:t>
      </w:r>
    </w:p>
    <w:p w14:paraId="5A8AECF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353BEC0">
          <v:rect id="_x0000_i5381" style="width:0;height:1.5pt" o:hralign="center" o:hrstd="t" o:hr="t" fillcolor="#a0a0a0" stroked="f"/>
        </w:pict>
      </w:r>
    </w:p>
    <w:p w14:paraId="1EB2AB6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298. Keep keys required for:</w:t>
      </w:r>
    </w:p>
    <w:p w14:paraId="47678F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Relationships.</w:t>
      </w:r>
    </w:p>
    <w:p w14:paraId="6AE6C0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EC9B76D">
          <v:rect id="_x0000_i5382" style="width:0;height:1.5pt" o:hralign="center" o:hrstd="t" o:hr="t" fillcolor="#a0a0a0" stroked="f"/>
        </w:pict>
      </w:r>
    </w:p>
    <w:p w14:paraId="3182609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299. Keep business columns.</w:t>
      </w:r>
    </w:p>
    <w:p w14:paraId="71BF52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Purchase Request:</w:t>
      </w:r>
    </w:p>
    <w:p w14:paraId="53D278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ID</w:t>
      </w:r>
    </w:p>
    <w:p w14:paraId="4C558616" w14:textId="77777777" w:rsidR="0023086B" w:rsidRPr="0023086B" w:rsidRDefault="0023086B" w:rsidP="0023086B">
      <w:pPr>
        <w:rPr>
          <w:sz w:val="32"/>
          <w:szCs w:val="32"/>
        </w:rPr>
      </w:pPr>
    </w:p>
    <w:p w14:paraId="0805C6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60941B75" w14:textId="77777777" w:rsidR="0023086B" w:rsidRPr="0023086B" w:rsidRDefault="0023086B" w:rsidP="0023086B">
      <w:pPr>
        <w:rPr>
          <w:sz w:val="32"/>
          <w:szCs w:val="32"/>
        </w:rPr>
      </w:pPr>
    </w:p>
    <w:p w14:paraId="2CEE41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Title</w:t>
      </w:r>
    </w:p>
    <w:p w14:paraId="4B63120F" w14:textId="77777777" w:rsidR="0023086B" w:rsidRPr="0023086B" w:rsidRDefault="0023086B" w:rsidP="0023086B">
      <w:pPr>
        <w:rPr>
          <w:sz w:val="32"/>
          <w:szCs w:val="32"/>
        </w:rPr>
      </w:pPr>
    </w:p>
    <w:p w14:paraId="32B8AC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 ID</w:t>
      </w:r>
    </w:p>
    <w:p w14:paraId="71CA2F21" w14:textId="77777777" w:rsidR="0023086B" w:rsidRPr="0023086B" w:rsidRDefault="0023086B" w:rsidP="0023086B">
      <w:pPr>
        <w:rPr>
          <w:sz w:val="32"/>
          <w:szCs w:val="32"/>
        </w:rPr>
      </w:pPr>
    </w:p>
    <w:p w14:paraId="747EEC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 ID</w:t>
      </w:r>
    </w:p>
    <w:p w14:paraId="443405CC" w14:textId="77777777" w:rsidR="0023086B" w:rsidRPr="0023086B" w:rsidRDefault="0023086B" w:rsidP="0023086B">
      <w:pPr>
        <w:rPr>
          <w:sz w:val="32"/>
          <w:szCs w:val="32"/>
        </w:rPr>
      </w:pPr>
    </w:p>
    <w:p w14:paraId="1ACF3C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</w:t>
      </w:r>
    </w:p>
    <w:p w14:paraId="1B3F8981" w14:textId="77777777" w:rsidR="0023086B" w:rsidRPr="0023086B" w:rsidRDefault="0023086B" w:rsidP="0023086B">
      <w:pPr>
        <w:rPr>
          <w:sz w:val="32"/>
          <w:szCs w:val="32"/>
        </w:rPr>
      </w:pPr>
    </w:p>
    <w:p w14:paraId="6F8AD7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3C8C81EA" w14:textId="77777777" w:rsidR="0023086B" w:rsidRPr="0023086B" w:rsidRDefault="0023086B" w:rsidP="0023086B">
      <w:pPr>
        <w:rPr>
          <w:sz w:val="32"/>
          <w:szCs w:val="32"/>
        </w:rPr>
      </w:pPr>
    </w:p>
    <w:p w14:paraId="7560BD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On</w:t>
      </w:r>
    </w:p>
    <w:p w14:paraId="1B58B318" w14:textId="77777777" w:rsidR="0023086B" w:rsidRPr="0023086B" w:rsidRDefault="0023086B" w:rsidP="0023086B">
      <w:pPr>
        <w:rPr>
          <w:sz w:val="32"/>
          <w:szCs w:val="32"/>
        </w:rPr>
      </w:pPr>
    </w:p>
    <w:p w14:paraId="34DB6A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</w:t>
      </w:r>
    </w:p>
    <w:p w14:paraId="6088CF0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B8E84C0">
          <v:rect id="_x0000_i5383" style="width:0;height:1.5pt" o:hralign="center" o:hrstd="t" o:hr="t" fillcolor="#a0a0a0" stroked="f"/>
        </w:pict>
      </w:r>
    </w:p>
    <w:p w14:paraId="7B7A2F7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300. Purchase Request Item:</w:t>
      </w:r>
    </w:p>
    <w:p w14:paraId="197B6A0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 ID</w:t>
      </w:r>
    </w:p>
    <w:p w14:paraId="2E9F762C" w14:textId="77777777" w:rsidR="0023086B" w:rsidRPr="0023086B" w:rsidRDefault="0023086B" w:rsidP="0023086B">
      <w:pPr>
        <w:rPr>
          <w:sz w:val="32"/>
          <w:szCs w:val="32"/>
        </w:rPr>
      </w:pPr>
    </w:p>
    <w:p w14:paraId="368531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Purchase Request ID</w:t>
      </w:r>
    </w:p>
    <w:p w14:paraId="2EC7F7B4" w14:textId="77777777" w:rsidR="0023086B" w:rsidRPr="0023086B" w:rsidRDefault="0023086B" w:rsidP="0023086B">
      <w:pPr>
        <w:rPr>
          <w:sz w:val="32"/>
          <w:szCs w:val="32"/>
        </w:rPr>
      </w:pPr>
    </w:p>
    <w:p w14:paraId="48767A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ID</w:t>
      </w:r>
    </w:p>
    <w:p w14:paraId="0452C09B" w14:textId="77777777" w:rsidR="0023086B" w:rsidRPr="0023086B" w:rsidRDefault="0023086B" w:rsidP="0023086B">
      <w:pPr>
        <w:rPr>
          <w:sz w:val="32"/>
          <w:szCs w:val="32"/>
        </w:rPr>
      </w:pPr>
    </w:p>
    <w:p w14:paraId="75B3A6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Suggested Vendor ID</w:t>
      </w:r>
    </w:p>
    <w:p w14:paraId="0807F63D" w14:textId="77777777" w:rsidR="0023086B" w:rsidRPr="0023086B" w:rsidRDefault="0023086B" w:rsidP="0023086B">
      <w:pPr>
        <w:rPr>
          <w:sz w:val="32"/>
          <w:szCs w:val="32"/>
        </w:rPr>
      </w:pPr>
    </w:p>
    <w:p w14:paraId="347E45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</w:t>
      </w:r>
    </w:p>
    <w:p w14:paraId="6B3824BA" w14:textId="77777777" w:rsidR="0023086B" w:rsidRPr="0023086B" w:rsidRDefault="0023086B" w:rsidP="0023086B">
      <w:pPr>
        <w:rPr>
          <w:sz w:val="32"/>
          <w:szCs w:val="32"/>
        </w:rPr>
      </w:pPr>
    </w:p>
    <w:p w14:paraId="63E5DD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Price</w:t>
      </w:r>
    </w:p>
    <w:p w14:paraId="047E6A72" w14:textId="77777777" w:rsidR="0023086B" w:rsidRPr="0023086B" w:rsidRDefault="0023086B" w:rsidP="0023086B">
      <w:pPr>
        <w:rPr>
          <w:sz w:val="32"/>
          <w:szCs w:val="32"/>
        </w:rPr>
      </w:pPr>
    </w:p>
    <w:p w14:paraId="00C639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Line Total</w:t>
      </w:r>
    </w:p>
    <w:p w14:paraId="4F8A9D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5877D69">
          <v:rect id="_x0000_i5384" style="width:0;height:1.5pt" o:hralign="center" o:hrstd="t" o:hr="t" fillcolor="#a0a0a0" stroked="f"/>
        </w:pict>
      </w:r>
    </w:p>
    <w:p w14:paraId="13BBA5C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301. Product:</w:t>
      </w:r>
    </w:p>
    <w:p w14:paraId="20D49D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ID</w:t>
      </w:r>
    </w:p>
    <w:p w14:paraId="17A9989A" w14:textId="77777777" w:rsidR="0023086B" w:rsidRPr="0023086B" w:rsidRDefault="0023086B" w:rsidP="0023086B">
      <w:pPr>
        <w:rPr>
          <w:sz w:val="32"/>
          <w:szCs w:val="32"/>
        </w:rPr>
      </w:pPr>
    </w:p>
    <w:p w14:paraId="605012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Name</w:t>
      </w:r>
    </w:p>
    <w:p w14:paraId="7AE3A2ED" w14:textId="77777777" w:rsidR="0023086B" w:rsidRPr="0023086B" w:rsidRDefault="0023086B" w:rsidP="0023086B">
      <w:pPr>
        <w:rPr>
          <w:sz w:val="32"/>
          <w:szCs w:val="32"/>
        </w:rPr>
      </w:pPr>
    </w:p>
    <w:p w14:paraId="09EE4E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Code</w:t>
      </w:r>
    </w:p>
    <w:p w14:paraId="16517C6B" w14:textId="77777777" w:rsidR="0023086B" w:rsidRPr="0023086B" w:rsidRDefault="0023086B" w:rsidP="0023086B">
      <w:pPr>
        <w:rPr>
          <w:sz w:val="32"/>
          <w:szCs w:val="32"/>
        </w:rPr>
      </w:pPr>
    </w:p>
    <w:p w14:paraId="4F1ED0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ID</w:t>
      </w:r>
    </w:p>
    <w:p w14:paraId="6C436121" w14:textId="77777777" w:rsidR="0023086B" w:rsidRPr="0023086B" w:rsidRDefault="0023086B" w:rsidP="0023086B">
      <w:pPr>
        <w:rPr>
          <w:sz w:val="32"/>
          <w:szCs w:val="32"/>
        </w:rPr>
      </w:pPr>
    </w:p>
    <w:p w14:paraId="6FF221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Preferred Vendor ID</w:t>
      </w:r>
    </w:p>
    <w:p w14:paraId="36EFB4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19E2FFCF">
          <v:rect id="_x0000_i5385" style="width:0;height:1.5pt" o:hralign="center" o:hrstd="t" o:hr="t" fillcolor="#a0a0a0" stroked="f"/>
        </w:pict>
      </w:r>
    </w:p>
    <w:p w14:paraId="24F26DD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302. Category:</w:t>
      </w:r>
    </w:p>
    <w:p w14:paraId="036DB9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ID</w:t>
      </w:r>
    </w:p>
    <w:p w14:paraId="2372A498" w14:textId="77777777" w:rsidR="0023086B" w:rsidRPr="0023086B" w:rsidRDefault="0023086B" w:rsidP="0023086B">
      <w:pPr>
        <w:rPr>
          <w:sz w:val="32"/>
          <w:szCs w:val="32"/>
        </w:rPr>
      </w:pPr>
    </w:p>
    <w:p w14:paraId="002112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Name</w:t>
      </w:r>
    </w:p>
    <w:p w14:paraId="0FBEEE8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47C79CC">
          <v:rect id="_x0000_i5386" style="width:0;height:1.5pt" o:hralign="center" o:hrstd="t" o:hr="t" fillcolor="#a0a0a0" stroked="f"/>
        </w:pict>
      </w:r>
    </w:p>
    <w:p w14:paraId="2AD11DB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303. Department:</w:t>
      </w:r>
    </w:p>
    <w:p w14:paraId="336DBC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 ID</w:t>
      </w:r>
    </w:p>
    <w:p w14:paraId="13E7F6D9" w14:textId="77777777" w:rsidR="0023086B" w:rsidRPr="0023086B" w:rsidRDefault="0023086B" w:rsidP="0023086B">
      <w:pPr>
        <w:rPr>
          <w:sz w:val="32"/>
          <w:szCs w:val="32"/>
        </w:rPr>
      </w:pPr>
    </w:p>
    <w:p w14:paraId="44F593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 Name</w:t>
      </w:r>
    </w:p>
    <w:p w14:paraId="1C188BE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6595988">
          <v:rect id="_x0000_i5387" style="width:0;height:1.5pt" o:hralign="center" o:hrstd="t" o:hr="t" fillcolor="#a0a0a0" stroked="f"/>
        </w:pict>
      </w:r>
    </w:p>
    <w:p w14:paraId="74BD1A9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304. Employee:</w:t>
      </w:r>
    </w:p>
    <w:p w14:paraId="15B26A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ID</w:t>
      </w:r>
    </w:p>
    <w:p w14:paraId="78A9A166" w14:textId="77777777" w:rsidR="0023086B" w:rsidRPr="0023086B" w:rsidRDefault="0023086B" w:rsidP="0023086B">
      <w:pPr>
        <w:rPr>
          <w:sz w:val="32"/>
          <w:szCs w:val="32"/>
        </w:rPr>
      </w:pPr>
    </w:p>
    <w:p w14:paraId="1EA1C3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Full Name</w:t>
      </w:r>
    </w:p>
    <w:p w14:paraId="3EC4093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plus relevant fields.</w:t>
      </w:r>
    </w:p>
    <w:p w14:paraId="01A227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CCC88C1">
          <v:rect id="_x0000_i5388" style="width:0;height:1.5pt" o:hralign="center" o:hrstd="t" o:hr="t" fillcolor="#a0a0a0" stroked="f"/>
        </w:pict>
      </w:r>
    </w:p>
    <w:p w14:paraId="44CE322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BY — GRAIN REVIEW</w:t>
      </w:r>
    </w:p>
    <w:p w14:paraId="35678BB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305. Purchase Request</w:t>
      </w:r>
    </w:p>
    <w:p w14:paraId="6067C6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Grain:</w:t>
      </w:r>
    </w:p>
    <w:p w14:paraId="083A8A4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One Request.</w:t>
      </w:r>
    </w:p>
    <w:p w14:paraId="48D70C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DA71F7D">
          <v:rect id="_x0000_i5389" style="width:0;height:1.5pt" o:hralign="center" o:hrstd="t" o:hr="t" fillcolor="#a0a0a0" stroked="f"/>
        </w:pict>
      </w:r>
    </w:p>
    <w:p w14:paraId="7D0379A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306. Purchase Request Item</w:t>
      </w:r>
    </w:p>
    <w:p w14:paraId="095EB1E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Grain:</w:t>
      </w:r>
    </w:p>
    <w:p w14:paraId="10DC4B5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One Request line.</w:t>
      </w:r>
    </w:p>
    <w:p w14:paraId="6E42AF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F6FF445">
          <v:rect id="_x0000_i5390" style="width:0;height:1.5pt" o:hralign="center" o:hrstd="t" o:hr="t" fillcolor="#a0a0a0" stroked="f"/>
        </w:pict>
      </w:r>
    </w:p>
    <w:p w14:paraId="0F6226D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307. This matters for:</w:t>
      </w:r>
    </w:p>
    <w:p w14:paraId="43784FA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Measures.</w:t>
      </w:r>
    </w:p>
    <w:p w14:paraId="7993D1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4FAF08E">
          <v:rect id="_x0000_i5391" style="width:0;height:1.5pt" o:hralign="center" o:hrstd="t" o:hr="t" fillcolor="#a0a0a0" stroked="f"/>
        </w:pict>
      </w:r>
    </w:p>
    <w:p w14:paraId="36DF627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BZ — DO NOT DOUBLE COUNT</w:t>
      </w:r>
    </w:p>
    <w:p w14:paraId="32D144E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308. Request:</w:t>
      </w:r>
    </w:p>
    <w:p w14:paraId="214C10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PR-001</w:t>
      </w:r>
    </w:p>
    <w:p w14:paraId="7E200C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= 10,000</w:t>
      </w:r>
    </w:p>
    <w:p w14:paraId="2E7E2D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has:</w:t>
      </w:r>
    </w:p>
    <w:p w14:paraId="39A817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3 Items.</w:t>
      </w:r>
    </w:p>
    <w:p w14:paraId="00A32F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EB4A3C">
          <v:rect id="_x0000_i5392" style="width:0;height:1.5pt" o:hralign="center" o:hrstd="t" o:hr="t" fillcolor="#a0a0a0" stroked="f"/>
        </w:pict>
      </w:r>
    </w:p>
    <w:p w14:paraId="0F71C2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309. If you merge Request Total onto every item and sum:</w:t>
      </w:r>
    </w:p>
    <w:p w14:paraId="1A39E6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10,000</w:t>
      </w:r>
    </w:p>
    <w:p w14:paraId="3A40AF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+</w:t>
      </w:r>
    </w:p>
    <w:p w14:paraId="5E9C33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10,000</w:t>
      </w:r>
    </w:p>
    <w:p w14:paraId="29835F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+</w:t>
      </w:r>
    </w:p>
    <w:p w14:paraId="2FE276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10,000</w:t>
      </w:r>
    </w:p>
    <w:p w14:paraId="1DE415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522C98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30,000</w:t>
      </w:r>
    </w:p>
    <w:p w14:paraId="13DB92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Wrong.</w:t>
      </w:r>
    </w:p>
    <w:p w14:paraId="698DFC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28BA0AF">
          <v:rect id="_x0000_i5393" style="width:0;height:1.5pt" o:hralign="center" o:hrstd="t" o:hr="t" fillcolor="#a0a0a0" stroked="f"/>
        </w:pict>
      </w:r>
    </w:p>
    <w:p w14:paraId="0718BE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310. Request-level Spend</w:t>
      </w:r>
    </w:p>
    <w:p w14:paraId="5B5E9D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57C60A6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Purchase Request Total.</w:t>
      </w:r>
    </w:p>
    <w:p w14:paraId="638949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1A03EF3">
          <v:rect id="_x0000_i5394" style="width:0;height:1.5pt" o:hralign="center" o:hrstd="t" o:hr="t" fillcolor="#a0a0a0" stroked="f"/>
        </w:pict>
      </w:r>
    </w:p>
    <w:p w14:paraId="24CC6C4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311. Category/Product Spend</w:t>
      </w:r>
    </w:p>
    <w:p w14:paraId="5161B6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2C930D8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Purchase Request Item Line Total.</w:t>
      </w:r>
    </w:p>
    <w:p w14:paraId="207A11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B9BE757">
          <v:rect id="_x0000_i5395" style="width:0;height:1.5pt" o:hralign="center" o:hrstd="t" o:hr="t" fillcolor="#a0a0a0" stroked="f"/>
        </w:pict>
      </w:r>
    </w:p>
    <w:p w14:paraId="060A2D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312. This Is a Major Analytics Principle</w:t>
      </w:r>
    </w:p>
    <w:p w14:paraId="4F7BD3C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Match the metric to table grain.</w:t>
      </w:r>
    </w:p>
    <w:p w14:paraId="5C7774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706C036">
          <v:rect id="_x0000_i5396" style="width:0;height:1.5pt" o:hralign="center" o:hrstd="t" o:hr="t" fillcolor="#a0a0a0" stroked="f"/>
        </w:pict>
      </w:r>
    </w:p>
    <w:p w14:paraId="6DACB2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CA — MODEL RELATIONSHIPS</w:t>
      </w:r>
    </w:p>
    <w:p w14:paraId="1536881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313. Create/verify:</w:t>
      </w:r>
    </w:p>
    <w:p w14:paraId="680EBF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</w:t>
      </w:r>
    </w:p>
    <w:p w14:paraId="18DA59F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</w:t>
      </w:r>
    </w:p>
    <w:p w14:paraId="0BB9D7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|</w:t>
      </w:r>
    </w:p>
    <w:p w14:paraId="737A3A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*</w:t>
      </w:r>
    </w:p>
    <w:p w14:paraId="332C95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506170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90895A8">
          <v:rect id="_x0000_i5397" style="width:0;height:1.5pt" o:hralign="center" o:hrstd="t" o:hr="t" fillcolor="#a0a0a0" stroked="f"/>
        </w:pict>
      </w:r>
    </w:p>
    <w:p w14:paraId="452F28D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314. Department</w:t>
      </w:r>
    </w:p>
    <w:p w14:paraId="3D3F086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Department</w:t>
      </w:r>
    </w:p>
    <w:p w14:paraId="3631AB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</w:t>
      </w:r>
    </w:p>
    <w:p w14:paraId="2A9EC8B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|</w:t>
      </w:r>
    </w:p>
    <w:p w14:paraId="288718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*</w:t>
      </w:r>
    </w:p>
    <w:p w14:paraId="61B869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7AA76E2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using:</w:t>
      </w:r>
    </w:p>
    <w:p w14:paraId="0439148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Requested Department.</w:t>
      </w:r>
    </w:p>
    <w:p w14:paraId="1CD624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9623728">
          <v:rect id="_x0000_i5398" style="width:0;height:1.5pt" o:hralign="center" o:hrstd="t" o:hr="t" fillcolor="#a0a0a0" stroked="f"/>
        </w:pict>
      </w:r>
    </w:p>
    <w:p w14:paraId="5E55C77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315. Purchase Request</w:t>
      </w:r>
    </w:p>
    <w:p w14:paraId="1BD2EE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0613F0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</w:t>
      </w:r>
    </w:p>
    <w:p w14:paraId="45F876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|</w:t>
      </w:r>
    </w:p>
    <w:p w14:paraId="67E123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*</w:t>
      </w:r>
    </w:p>
    <w:p w14:paraId="4316FB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</w:t>
      </w:r>
    </w:p>
    <w:p w14:paraId="63AA38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7EACD61">
          <v:rect id="_x0000_i5399" style="width:0;height:1.5pt" o:hralign="center" o:hrstd="t" o:hr="t" fillcolor="#a0a0a0" stroked="f"/>
        </w:pict>
      </w:r>
    </w:p>
    <w:p w14:paraId="14458BD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316. Product</w:t>
      </w:r>
    </w:p>
    <w:p w14:paraId="4B12AA0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26125A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</w:t>
      </w:r>
    </w:p>
    <w:p w14:paraId="291D96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|</w:t>
      </w:r>
    </w:p>
    <w:p w14:paraId="6F1A14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*</w:t>
      </w:r>
    </w:p>
    <w:p w14:paraId="5687D6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</w:t>
      </w:r>
    </w:p>
    <w:p w14:paraId="344B6AD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5D5BF87">
          <v:rect id="_x0000_i5400" style="width:0;height:1.5pt" o:hralign="center" o:hrstd="t" o:hr="t" fillcolor="#a0a0a0" stroked="f"/>
        </w:pict>
      </w:r>
    </w:p>
    <w:p w14:paraId="4C4F035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317. Category</w:t>
      </w:r>
    </w:p>
    <w:p w14:paraId="0E40DC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Category</w:t>
      </w:r>
    </w:p>
    <w:p w14:paraId="694F734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</w:t>
      </w:r>
    </w:p>
    <w:p w14:paraId="28070C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|</w:t>
      </w:r>
    </w:p>
    <w:p w14:paraId="318472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*</w:t>
      </w:r>
    </w:p>
    <w:p w14:paraId="413B45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19F6408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4218E36">
          <v:rect id="_x0000_i5401" style="width:0;height:1.5pt" o:hralign="center" o:hrstd="t" o:hr="t" fillcolor="#a0a0a0" stroked="f"/>
        </w:pict>
      </w:r>
    </w:p>
    <w:p w14:paraId="17176EE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318. Vendor</w:t>
      </w:r>
    </w:p>
    <w:p w14:paraId="7906CC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 relate to:</w:t>
      </w:r>
    </w:p>
    <w:p w14:paraId="14F2F8C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</w:t>
      </w:r>
    </w:p>
    <w:p w14:paraId="483EAF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through Preferred Vendor.</w:t>
      </w:r>
    </w:p>
    <w:p w14:paraId="27D801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59844F">
          <v:rect id="_x0000_i5402" style="width:0;height:1.5pt" o:hralign="center" o:hrstd="t" o:hr="t" fillcolor="#a0a0a0" stroked="f"/>
        </w:pict>
      </w:r>
    </w:p>
    <w:p w14:paraId="24D0A7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319. Vendor</w:t>
      </w:r>
    </w:p>
    <w:p w14:paraId="73C887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 also relate to:</w:t>
      </w:r>
    </w:p>
    <w:p w14:paraId="6F123B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Item</w:t>
      </w:r>
    </w:p>
    <w:p w14:paraId="298FD8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through Suggested Vendor.</w:t>
      </w:r>
    </w:p>
    <w:p w14:paraId="0E7404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35AA9C">
          <v:rect id="_x0000_i5403" style="width:0;height:1.5pt" o:hralign="center" o:hrstd="t" o:hr="t" fillcolor="#a0a0a0" stroked="f"/>
        </w:pict>
      </w:r>
    </w:p>
    <w:p w14:paraId="13E0435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320. Be Careful</w:t>
      </w:r>
    </w:p>
    <w:p w14:paraId="1D83FC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Multiple Vendor relationship paths can create:</w:t>
      </w:r>
    </w:p>
    <w:p w14:paraId="6B6B64A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Ambiguity.</w:t>
      </w:r>
    </w:p>
    <w:p w14:paraId="120275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CDEE954">
          <v:rect id="_x0000_i5404" style="width:0;height:1.5pt" o:hralign="center" o:hrstd="t" o:hr="t" fillcolor="#a0a0a0" stroked="f"/>
        </w:pict>
      </w:r>
    </w:p>
    <w:p w14:paraId="035CC7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321. For Day 31</w:t>
      </w:r>
    </w:p>
    <w:p w14:paraId="1952D0A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If Vendor analysis isn't required:</w:t>
      </w:r>
    </w:p>
    <w:p w14:paraId="191AC04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Keep model simpler.</w:t>
      </w:r>
    </w:p>
    <w:p w14:paraId="324F2D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EAA205E">
          <v:rect id="_x0000_i5405" style="width:0;height:1.5pt" o:hralign="center" o:hrstd="t" o:hr="t" fillcolor="#a0a0a0" stroked="f"/>
        </w:pict>
      </w:r>
    </w:p>
    <w:p w14:paraId="2280FE1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322. Use</w:t>
      </w:r>
    </w:p>
    <w:p w14:paraId="49A1213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single-direction filtering where appropriate.</w:t>
      </w:r>
    </w:p>
    <w:p w14:paraId="4584C2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FA8A2B9">
          <v:rect id="_x0000_i5406" style="width:0;height:1.5pt" o:hralign="center" o:hrstd="t" o:hr="t" fillcolor="#a0a0a0" stroked="f"/>
        </w:pict>
      </w:r>
    </w:p>
    <w:p w14:paraId="1137E16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CB — DATE</w:t>
      </w:r>
    </w:p>
    <w:p w14:paraId="27CF39A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323. Reuse Date-table knowledge from Day 18.</w:t>
      </w:r>
    </w:p>
    <w:p w14:paraId="53E3CA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Create:</w:t>
      </w:r>
    </w:p>
    <w:p w14:paraId="64ECF1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DimDate</w:t>
      </w:r>
    </w:p>
    <w:p w14:paraId="7100D5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covering:</w:t>
      </w:r>
    </w:p>
    <w:p w14:paraId="481E17B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dates.</w:t>
      </w:r>
    </w:p>
    <w:p w14:paraId="4580820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774E53">
          <v:rect id="_x0000_i5407" style="width:0;height:1.5pt" o:hralign="center" o:hrstd="t" o:hr="t" fillcolor="#a0a0a0" stroked="f"/>
        </w:pict>
      </w:r>
    </w:p>
    <w:p w14:paraId="6E080E8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324. Active Relationship</w:t>
      </w:r>
    </w:p>
    <w:p w14:paraId="4621D9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1BB37D8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DimDate[Date]</w:t>
      </w:r>
    </w:p>
    <w:p w14:paraId="4FE3384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</w:p>
    <w:p w14:paraId="5AF2B0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Request[Submitted Date]</w:t>
      </w:r>
    </w:p>
    <w:p w14:paraId="2B79F8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submitted-request trends.</w:t>
      </w:r>
    </w:p>
    <w:p w14:paraId="014E34A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04AC0F">
          <v:rect id="_x0000_i5408" style="width:0;height:1.5pt" o:hralign="center" o:hrstd="t" o:hr="t" fillcolor="#a0a0a0" stroked="f"/>
        </w:pict>
      </w:r>
    </w:p>
    <w:p w14:paraId="3046746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325. Other Date Relationships</w:t>
      </w:r>
    </w:p>
    <w:p w14:paraId="19ECAB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Such as:</w:t>
      </w:r>
    </w:p>
    <w:p w14:paraId="276EAF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Approval Completed Date</w:t>
      </w:r>
    </w:p>
    <w:p w14:paraId="5C48F5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Needed By</w:t>
      </w:r>
    </w:p>
    <w:p w14:paraId="760033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 be inactive/advanced relationships if required.</w:t>
      </w:r>
    </w:p>
    <w:p w14:paraId="00C80D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497021">
          <v:rect id="_x0000_i5409" style="width:0;height:1.5pt" o:hralign="center" o:hrstd="t" o:hr="t" fillcolor="#a0a0a0" stroked="f"/>
        </w:pict>
      </w:r>
    </w:p>
    <w:p w14:paraId="15B9270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CC — EXPLICIT MEASURES</w:t>
      </w:r>
    </w:p>
    <w:p w14:paraId="7B1B3C7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326. Create</w:t>
      </w:r>
    </w:p>
    <w:p w14:paraId="5EEB8F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Requests</w:t>
      </w:r>
    </w:p>
    <w:p w14:paraId="0DE9A0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D5F49B3">
          <v:rect id="_x0000_i5410" style="width:0;height:1.5pt" o:hralign="center" o:hrstd="t" o:hr="t" fillcolor="#a0a0a0" stroked="f"/>
        </w:pict>
      </w:r>
    </w:p>
    <w:p w14:paraId="56B4152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327. DAX</w:t>
      </w:r>
    </w:p>
    <w:p w14:paraId="559B60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Requests =</w:t>
      </w:r>
    </w:p>
    <w:p w14:paraId="44DEE7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COUNTROWS('Purchase Request')</w:t>
      </w:r>
    </w:p>
    <w:p w14:paraId="365F54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B9B3C34">
          <v:rect id="_x0000_i5411" style="width:0;height:1.5pt" o:hralign="center" o:hrstd="t" o:hr="t" fillcolor="#a0a0a0" stroked="f"/>
        </w:pict>
      </w:r>
    </w:p>
    <w:p w14:paraId="0245DB4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328. Approved Requests</w:t>
      </w:r>
    </w:p>
    <w:p w14:paraId="4CFAD8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your status display field.</w:t>
      </w:r>
    </w:p>
    <w:p w14:paraId="4E59943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Example concept:</w:t>
      </w:r>
    </w:p>
    <w:p w14:paraId="5D98E7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Requests =</w:t>
      </w:r>
    </w:p>
    <w:p w14:paraId="4DEBEB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CALCULATE(</w:t>
      </w:r>
    </w:p>
    <w:p w14:paraId="6EB272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[Total Requests],</w:t>
      </w:r>
    </w:p>
    <w:p w14:paraId="4EE0BA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Request'[Status Label] = "Approved"</w:t>
      </w:r>
    </w:p>
    <w:p w14:paraId="1E5ACF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1CCA53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D61918D">
          <v:rect id="_x0000_i5412" style="width:0;height:1.5pt" o:hralign="center" o:hrstd="t" o:hr="t" fillcolor="#a0a0a0" stroked="f"/>
        </w:pict>
      </w:r>
    </w:p>
    <w:p w14:paraId="18ED70E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329. Important</w:t>
      </w:r>
    </w:p>
    <w:p w14:paraId="68111E6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Dataverse Choice fields can appear with different value/display columns depending on:</w:t>
      </w:r>
    </w:p>
    <w:p w14:paraId="73C7BF5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Connector/model configuration.</w:t>
      </w:r>
    </w:p>
    <w:p w14:paraId="510349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the column containing the business label:</w:t>
      </w:r>
    </w:p>
    <w:p w14:paraId="0635690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4A0BA8F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rather than blindly copying:</w:t>
      </w:r>
    </w:p>
    <w:p w14:paraId="3C5D90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Label</w:t>
      </w:r>
    </w:p>
    <w:p w14:paraId="6C75B6E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if your model uses another name.</w:t>
      </w:r>
    </w:p>
    <w:p w14:paraId="7AF5DE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3198F08">
          <v:rect id="_x0000_i5413" style="width:0;height:1.5pt" o:hralign="center" o:hrstd="t" o:hr="t" fillcolor="#a0a0a0" stroked="f"/>
        </w:pict>
      </w:r>
    </w:p>
    <w:p w14:paraId="457640C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CD — REJECTED REQUESTS</w:t>
      </w:r>
    </w:p>
    <w:p w14:paraId="649FF6E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330.</w:t>
      </w:r>
    </w:p>
    <w:p w14:paraId="67D093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 Requests =</w:t>
      </w:r>
    </w:p>
    <w:p w14:paraId="47B39D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CALCULATE(</w:t>
      </w:r>
    </w:p>
    <w:p w14:paraId="50BA85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[Total Requests],</w:t>
      </w:r>
    </w:p>
    <w:p w14:paraId="1E9EE9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Request'[Status Label] = "Rejected"</w:t>
      </w:r>
    </w:p>
    <w:p w14:paraId="51742B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70A2CD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912AAE">
          <v:rect id="_x0000_i5414" style="width:0;height:1.5pt" o:hralign="center" o:hrstd="t" o:hr="t" fillcolor="#a0a0a0" stroked="f"/>
        </w:pict>
      </w:r>
    </w:p>
    <w:p w14:paraId="30BE4F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CE — TOTAL REQUESTED SPEND</w:t>
      </w:r>
    </w:p>
    <w:p w14:paraId="0FEE38B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331.</w:t>
      </w:r>
    </w:p>
    <w:p w14:paraId="4101D5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Requested Spend =</w:t>
      </w:r>
    </w:p>
    <w:p w14:paraId="7E717B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SUM(</w:t>
      </w:r>
    </w:p>
    <w:p w14:paraId="62A217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Request'[Total Amount]</w:t>
      </w:r>
    </w:p>
    <w:p w14:paraId="7F7DB46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)</w:t>
      </w:r>
    </w:p>
    <w:p w14:paraId="147E6E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A1F29F4">
          <v:rect id="_x0000_i5415" style="width:0;height:1.5pt" o:hralign="center" o:hrstd="t" o:hr="t" fillcolor="#a0a0a0" stroked="f"/>
        </w:pict>
      </w:r>
    </w:p>
    <w:p w14:paraId="516F1A8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332. Important</w:t>
      </w:r>
    </w:p>
    <w:p w14:paraId="2E5980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This measure is Request-grain.</w:t>
      </w:r>
    </w:p>
    <w:p w14:paraId="3AA408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996031">
          <v:rect id="_x0000_i5416" style="width:0;height:1.5pt" o:hralign="center" o:hrstd="t" o:hr="t" fillcolor="#a0a0a0" stroked="f"/>
        </w:pict>
      </w:r>
    </w:p>
    <w:p w14:paraId="41F1259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CF — APPROVED SPEND</w:t>
      </w:r>
    </w:p>
    <w:p w14:paraId="5B3CCCC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333.</w:t>
      </w:r>
    </w:p>
    <w:p w14:paraId="4688D8D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Spend =</w:t>
      </w:r>
    </w:p>
    <w:p w14:paraId="0AF395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CALCULATE(</w:t>
      </w:r>
    </w:p>
    <w:p w14:paraId="3DAF07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[Total Requested Spend],</w:t>
      </w:r>
    </w:p>
    <w:p w14:paraId="7EB391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Request'[Status Label] = "Approved"</w:t>
      </w:r>
    </w:p>
    <w:p w14:paraId="49E0FBB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57267C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F0BF6AA">
          <v:rect id="_x0000_i5417" style="width:0;height:1.5pt" o:hralign="center" o:hrstd="t" o:hr="t" fillcolor="#a0a0a0" stroked="f"/>
        </w:pict>
      </w:r>
    </w:p>
    <w:p w14:paraId="7A8D55B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CG — AVERAGE REQUEST VALUE</w:t>
      </w:r>
    </w:p>
    <w:p w14:paraId="1B1F8B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334.</w:t>
      </w:r>
    </w:p>
    <w:p w14:paraId="24441F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Average Request Value =</w:t>
      </w:r>
    </w:p>
    <w:p w14:paraId="646DE9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DIVIDE(</w:t>
      </w:r>
    </w:p>
    <w:p w14:paraId="67B31ED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[Total Requested Spend],</w:t>
      </w:r>
    </w:p>
    <w:p w14:paraId="5DB38C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[Total Requests]</w:t>
      </w:r>
    </w:p>
    <w:p w14:paraId="4C22F02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736321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02C0CF">
          <v:rect id="_x0000_i5418" style="width:0;height:1.5pt" o:hralign="center" o:hrstd="t" o:hr="t" fillcolor="#a0a0a0" stroked="f"/>
        </w:pict>
      </w:r>
    </w:p>
    <w:p w14:paraId="3CF8656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CH — APPROVAL RATE</w:t>
      </w:r>
    </w:p>
    <w:p w14:paraId="20575E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335. Define Business Meaning First</w:t>
      </w:r>
    </w:p>
    <w:p w14:paraId="52C05B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capstone:</w:t>
      </w:r>
    </w:p>
    <w:p w14:paraId="387EBB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Rate</w:t>
      </w:r>
    </w:p>
    <w:p w14:paraId="70DAFC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1C27C4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3C9A3B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/</w:t>
      </w:r>
    </w:p>
    <w:p w14:paraId="03EBC6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(Approved + Rejected)</w:t>
      </w:r>
    </w:p>
    <w:p w14:paraId="07233A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AB9201">
          <v:rect id="_x0000_i5419" style="width:0;height:1.5pt" o:hralign="center" o:hrstd="t" o:hr="t" fillcolor="#a0a0a0" stroked="f"/>
        </w:pict>
      </w:r>
    </w:p>
    <w:p w14:paraId="6D7FD2D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336. Why?</w:t>
      </w:r>
    </w:p>
    <w:p w14:paraId="5BC877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Draft and pending requests aren't:</w:t>
      </w:r>
    </w:p>
    <w:p w14:paraId="349DF51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Final decisions.</w:t>
      </w:r>
    </w:p>
    <w:p w14:paraId="2ACF7F8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60CEACE">
          <v:rect id="_x0000_i5420" style="width:0;height:1.5pt" o:hralign="center" o:hrstd="t" o:hr="t" fillcolor="#a0a0a0" stroked="f"/>
        </w:pict>
      </w:r>
    </w:p>
    <w:p w14:paraId="755BCB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337. DAX</w:t>
      </w:r>
    </w:p>
    <w:p w14:paraId="5DA7A5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Rate =</w:t>
      </w:r>
    </w:p>
    <w:p w14:paraId="037BD0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DIVIDE(</w:t>
      </w:r>
    </w:p>
    <w:p w14:paraId="400D1E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[Approved Requests],</w:t>
      </w:r>
    </w:p>
    <w:p w14:paraId="525CBA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[Approved Requests] + [Rejected Requests]</w:t>
      </w:r>
    </w:p>
    <w:p w14:paraId="4A5CCA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64C3BE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98D4C1">
          <v:rect id="_x0000_i5421" style="width:0;height:1.5pt" o:hralign="center" o:hrstd="t" o:hr="t" fillcolor="#a0a0a0" stroked="f"/>
        </w:pict>
      </w:r>
    </w:p>
    <w:p w14:paraId="447375D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CI — LINE SPEND</w:t>
      </w:r>
    </w:p>
    <w:p w14:paraId="1C7C311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338. Create</w:t>
      </w:r>
    </w:p>
    <w:p w14:paraId="637408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 Spend =</w:t>
      </w:r>
    </w:p>
    <w:p w14:paraId="757661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SUM(</w:t>
      </w:r>
    </w:p>
    <w:p w14:paraId="598E01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 Item'[Line Total]</w:t>
      </w:r>
    </w:p>
    <w:p w14:paraId="37DCEC8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316A22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A26A384">
          <v:rect id="_x0000_i5422" style="width:0;height:1.5pt" o:hralign="center" o:hrstd="t" o:hr="t" fillcolor="#a0a0a0" stroked="f"/>
        </w:pict>
      </w:r>
    </w:p>
    <w:p w14:paraId="4FCC8BF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339. Use This For</w:t>
      </w:r>
    </w:p>
    <w:p w14:paraId="75215C1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Spend by Product</w:t>
      </w:r>
    </w:p>
    <w:p w14:paraId="1BD6B965" w14:textId="77777777" w:rsidR="0023086B" w:rsidRPr="0023086B" w:rsidRDefault="0023086B" w:rsidP="0023086B">
      <w:pPr>
        <w:rPr>
          <w:sz w:val="32"/>
          <w:szCs w:val="32"/>
        </w:rPr>
      </w:pPr>
    </w:p>
    <w:p w14:paraId="179325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Spend by Category</w:t>
      </w:r>
    </w:p>
    <w:p w14:paraId="031F9442" w14:textId="77777777" w:rsidR="0023086B" w:rsidRPr="0023086B" w:rsidRDefault="0023086B" w:rsidP="0023086B">
      <w:pPr>
        <w:rPr>
          <w:sz w:val="32"/>
          <w:szCs w:val="32"/>
        </w:rPr>
      </w:pPr>
    </w:p>
    <w:p w14:paraId="6D8751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Spend by Vendor</w:t>
      </w:r>
    </w:p>
    <w:p w14:paraId="7B5693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75BC9A7">
          <v:rect id="_x0000_i5423" style="width:0;height:1.5pt" o:hralign="center" o:hrstd="t" o:hr="t" fillcolor="#a0a0a0" stroked="f"/>
        </w:pict>
      </w:r>
    </w:p>
    <w:p w14:paraId="436A503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340. Why?</w:t>
      </w:r>
    </w:p>
    <w:p w14:paraId="609542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These dimensions relate to:</w:t>
      </w:r>
    </w:p>
    <w:p w14:paraId="592E8C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Item grain.</w:t>
      </w:r>
    </w:p>
    <w:p w14:paraId="69D5BDE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7540F8B">
          <v:rect id="_x0000_i5424" style="width:0;height:1.5pt" o:hralign="center" o:hrstd="t" o:hr="t" fillcolor="#a0a0a0" stroked="f"/>
        </w:pict>
      </w:r>
    </w:p>
    <w:p w14:paraId="47E3105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CJ — APPROVED ITEM SPEND</w:t>
      </w:r>
    </w:p>
    <w:p w14:paraId="6CF7007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341. Because Request filters Items:</w:t>
      </w:r>
    </w:p>
    <w:p w14:paraId="5AD9E9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Item Spend =</w:t>
      </w:r>
    </w:p>
    <w:p w14:paraId="74D1D32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CALCULATE(</w:t>
      </w:r>
    </w:p>
    <w:p w14:paraId="309D9D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[Item Spend],</w:t>
      </w:r>
    </w:p>
    <w:p w14:paraId="299D58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Request'[Status Label] = "Approved"</w:t>
      </w:r>
    </w:p>
    <w:p w14:paraId="1446D9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7D134F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0EE5155A">
          <v:rect id="_x0000_i5425" style="width:0;height:1.5pt" o:hralign="center" o:hrstd="t" o:hr="t" fillcolor="#a0a0a0" stroked="f"/>
        </w:pict>
      </w:r>
    </w:p>
    <w:p w14:paraId="68E49EE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342. Use</w:t>
      </w:r>
    </w:p>
    <w:p w14:paraId="25B1C6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for:</w:t>
      </w:r>
    </w:p>
    <w:p w14:paraId="30129B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Approved Spend by Category.</w:t>
      </w:r>
    </w:p>
    <w:p w14:paraId="54ECD0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70C69C">
          <v:rect id="_x0000_i5426" style="width:0;height:1.5pt" o:hralign="center" o:hrstd="t" o:hr="t" fillcolor="#a0a0a0" stroked="f"/>
        </w:pict>
      </w:r>
    </w:p>
    <w:p w14:paraId="1C1395C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CK — REPORT PAGE</w:t>
      </w:r>
    </w:p>
    <w:p w14:paraId="3665C1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343. Page Name</w:t>
      </w:r>
    </w:p>
    <w:p w14:paraId="78BAF7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Overview</w:t>
      </w:r>
    </w:p>
    <w:p w14:paraId="37AA2F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28008E4">
          <v:rect id="_x0000_i5427" style="width:0;height:1.5pt" o:hralign="center" o:hrstd="t" o:hr="t" fillcolor="#a0a0a0" stroked="f"/>
        </w:pict>
      </w:r>
    </w:p>
    <w:p w14:paraId="16F1EDB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344. Cards</w:t>
      </w:r>
    </w:p>
    <w:p w14:paraId="5A3917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Requests</w:t>
      </w:r>
    </w:p>
    <w:p w14:paraId="5B5179F7" w14:textId="77777777" w:rsidR="0023086B" w:rsidRPr="0023086B" w:rsidRDefault="0023086B" w:rsidP="0023086B">
      <w:pPr>
        <w:rPr>
          <w:sz w:val="32"/>
          <w:szCs w:val="32"/>
        </w:rPr>
      </w:pPr>
    </w:p>
    <w:p w14:paraId="5FC0E8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Requests</w:t>
      </w:r>
    </w:p>
    <w:p w14:paraId="06AAF690" w14:textId="77777777" w:rsidR="0023086B" w:rsidRPr="0023086B" w:rsidRDefault="0023086B" w:rsidP="0023086B">
      <w:pPr>
        <w:rPr>
          <w:sz w:val="32"/>
          <w:szCs w:val="32"/>
        </w:rPr>
      </w:pPr>
    </w:p>
    <w:p w14:paraId="67C1B1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 Requests</w:t>
      </w:r>
    </w:p>
    <w:p w14:paraId="0CB9D445" w14:textId="77777777" w:rsidR="0023086B" w:rsidRPr="0023086B" w:rsidRDefault="0023086B" w:rsidP="0023086B">
      <w:pPr>
        <w:rPr>
          <w:sz w:val="32"/>
          <w:szCs w:val="32"/>
        </w:rPr>
      </w:pPr>
    </w:p>
    <w:p w14:paraId="501123B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Requested Spend</w:t>
      </w:r>
    </w:p>
    <w:p w14:paraId="3C953792" w14:textId="77777777" w:rsidR="0023086B" w:rsidRPr="0023086B" w:rsidRDefault="0023086B" w:rsidP="0023086B">
      <w:pPr>
        <w:rPr>
          <w:sz w:val="32"/>
          <w:szCs w:val="32"/>
        </w:rPr>
      </w:pPr>
    </w:p>
    <w:p w14:paraId="4381A6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Spend</w:t>
      </w:r>
    </w:p>
    <w:p w14:paraId="5FCCC5B2" w14:textId="77777777" w:rsidR="0023086B" w:rsidRPr="0023086B" w:rsidRDefault="0023086B" w:rsidP="0023086B">
      <w:pPr>
        <w:rPr>
          <w:sz w:val="32"/>
          <w:szCs w:val="32"/>
        </w:rPr>
      </w:pPr>
    </w:p>
    <w:p w14:paraId="4DC930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Average Request Value</w:t>
      </w:r>
    </w:p>
    <w:p w14:paraId="3A5A763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4E1F1D7">
          <v:rect id="_x0000_i5428" style="width:0;height:1.5pt" o:hralign="center" o:hrstd="t" o:hr="t" fillcolor="#a0a0a0" stroked="f"/>
        </w:pict>
      </w:r>
    </w:p>
    <w:p w14:paraId="3B75CF8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PART CL — STATUS CHART</w:t>
      </w:r>
    </w:p>
    <w:p w14:paraId="31A76D0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345. Create</w:t>
      </w:r>
    </w:p>
    <w:p w14:paraId="7F0F3A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Requests by Status.</w:t>
      </w:r>
    </w:p>
    <w:p w14:paraId="0649011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Axis:</w:t>
      </w:r>
    </w:p>
    <w:p w14:paraId="39BB97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6CB613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Value:</w:t>
      </w:r>
    </w:p>
    <w:p w14:paraId="200784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Requests</w:t>
      </w:r>
    </w:p>
    <w:p w14:paraId="5B7B4A3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B0784DF">
          <v:rect id="_x0000_i5429" style="width:0;height:1.5pt" o:hralign="center" o:hrstd="t" o:hr="t" fillcolor="#a0a0a0" stroked="f"/>
        </w:pict>
      </w:r>
    </w:p>
    <w:p w14:paraId="23DA920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CM — DEPARTMENT SPEND</w:t>
      </w:r>
    </w:p>
    <w:p w14:paraId="1321921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346. Chart</w:t>
      </w:r>
    </w:p>
    <w:p w14:paraId="09EDDA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Spend by Department</w:t>
      </w:r>
    </w:p>
    <w:p w14:paraId="04D843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Axis:</w:t>
      </w:r>
    </w:p>
    <w:p w14:paraId="77B093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 Name</w:t>
      </w:r>
    </w:p>
    <w:p w14:paraId="4C077A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Values:</w:t>
      </w:r>
    </w:p>
    <w:p w14:paraId="560677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Requested Spend</w:t>
      </w:r>
    </w:p>
    <w:p w14:paraId="5132CF0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A812898">
          <v:rect id="_x0000_i5430" style="width:0;height:1.5pt" o:hralign="center" o:hrstd="t" o:hr="t" fillcolor="#a0a0a0" stroked="f"/>
        </w:pict>
      </w:r>
    </w:p>
    <w:p w14:paraId="253C3D6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347. This uses</w:t>
      </w:r>
    </w:p>
    <w:p w14:paraId="130C11F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Request header Department snapshot.</w:t>
      </w:r>
    </w:p>
    <w:p w14:paraId="511A65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7FF10EF">
          <v:rect id="_x0000_i5431" style="width:0;height:1.5pt" o:hralign="center" o:hrstd="t" o:hr="t" fillcolor="#a0a0a0" stroked="f"/>
        </w:pict>
      </w:r>
    </w:p>
    <w:p w14:paraId="7CC1773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CN — CATEGORY SPEND</w:t>
      </w:r>
    </w:p>
    <w:p w14:paraId="2506725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348. Chart</w:t>
      </w:r>
    </w:p>
    <w:p w14:paraId="035D17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Spend by Category</w:t>
      </w:r>
    </w:p>
    <w:p w14:paraId="255B3D3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Axis:</w:t>
      </w:r>
    </w:p>
    <w:p w14:paraId="3847B4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Name</w:t>
      </w:r>
    </w:p>
    <w:p w14:paraId="31D53C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Value:</w:t>
      </w:r>
    </w:p>
    <w:p w14:paraId="5C8BAD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Item Spend</w:t>
      </w:r>
    </w:p>
    <w:p w14:paraId="757C32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F395FC3">
          <v:rect id="_x0000_i5432" style="width:0;height:1.5pt" o:hralign="center" o:hrstd="t" o:hr="t" fillcolor="#a0a0a0" stroked="f"/>
        </w:pict>
      </w:r>
    </w:p>
    <w:p w14:paraId="38B9C92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349. Why Not Total Requested Spend?</w:t>
      </w:r>
    </w:p>
    <w:p w14:paraId="4A675D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exists at:</w:t>
      </w:r>
    </w:p>
    <w:p w14:paraId="7A6F3A8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Item/Product level.</w:t>
      </w:r>
    </w:p>
    <w:p w14:paraId="182628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1BABDB">
          <v:rect id="_x0000_i5433" style="width:0;height:1.5pt" o:hralign="center" o:hrstd="t" o:hr="t" fillcolor="#a0a0a0" stroked="f"/>
        </w:pict>
      </w:r>
    </w:p>
    <w:p w14:paraId="0AFD407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CO — TOP PRODUCTS</w:t>
      </w:r>
    </w:p>
    <w:p w14:paraId="309E5D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350. Bar Chart</w:t>
      </w:r>
    </w:p>
    <w:p w14:paraId="467AF23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Axis:</w:t>
      </w:r>
    </w:p>
    <w:p w14:paraId="75ABAE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Product Name</w:t>
      </w:r>
    </w:p>
    <w:p w14:paraId="5647DD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Value:</w:t>
      </w:r>
    </w:p>
    <w:p w14:paraId="1E04CB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 Spend</w:t>
      </w:r>
    </w:p>
    <w:p w14:paraId="38F617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B9CDF9B">
          <v:rect id="_x0000_i5434" style="width:0;height:1.5pt" o:hralign="center" o:hrstd="t" o:hr="t" fillcolor="#a0a0a0" stroked="f"/>
        </w:pict>
      </w:r>
    </w:p>
    <w:p w14:paraId="53E27F1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351. Filter</w:t>
      </w:r>
    </w:p>
    <w:p w14:paraId="33328C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Top:</w:t>
      </w:r>
    </w:p>
    <w:p w14:paraId="353ED08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10.</w:t>
      </w:r>
    </w:p>
    <w:p w14:paraId="45D2AC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C3AF821">
          <v:rect id="_x0000_i5435" style="width:0;height:1.5pt" o:hralign="center" o:hrstd="t" o:hr="t" fillcolor="#a0a0a0" stroked="f"/>
        </w:pict>
      </w:r>
    </w:p>
    <w:p w14:paraId="3E34567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CP — MONTHLY TREND</w:t>
      </w:r>
    </w:p>
    <w:p w14:paraId="78E5770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352. Line Chart</w:t>
      </w:r>
    </w:p>
    <w:p w14:paraId="161548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Axis:</w:t>
      </w:r>
    </w:p>
    <w:p w14:paraId="499A804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DimDate[Year Month]</w:t>
      </w:r>
    </w:p>
    <w:p w14:paraId="47385D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Value:</w:t>
      </w:r>
    </w:p>
    <w:p w14:paraId="58667C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Requested Spend</w:t>
      </w:r>
    </w:p>
    <w:p w14:paraId="6EB455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D4DD405">
          <v:rect id="_x0000_i5436" style="width:0;height:1.5pt" o:hralign="center" o:hrstd="t" o:hr="t" fillcolor="#a0a0a0" stroked="f"/>
        </w:pict>
      </w:r>
    </w:p>
    <w:p w14:paraId="1736731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353. Add Second Measure</w:t>
      </w:r>
    </w:p>
    <w:p w14:paraId="1EEA8E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Optional:</w:t>
      </w:r>
    </w:p>
    <w:p w14:paraId="277BE1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Spend</w:t>
      </w:r>
    </w:p>
    <w:p w14:paraId="567ADC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DCB88F9">
          <v:rect id="_x0000_i5437" style="width:0;height:1.5pt" o:hralign="center" o:hrstd="t" o:hr="t" fillcolor="#a0a0a0" stroked="f"/>
        </w:pict>
      </w:r>
    </w:p>
    <w:p w14:paraId="426A3A8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CQ — SLICERS</w:t>
      </w:r>
    </w:p>
    <w:p w14:paraId="0054E61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354. Add</w:t>
      </w:r>
    </w:p>
    <w:p w14:paraId="540C33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7329874A" w14:textId="77777777" w:rsidR="0023086B" w:rsidRPr="0023086B" w:rsidRDefault="0023086B" w:rsidP="0023086B">
      <w:pPr>
        <w:rPr>
          <w:sz w:val="32"/>
          <w:szCs w:val="32"/>
        </w:rPr>
      </w:pPr>
    </w:p>
    <w:p w14:paraId="1B3821D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5377D80D" w14:textId="77777777" w:rsidR="0023086B" w:rsidRPr="0023086B" w:rsidRDefault="0023086B" w:rsidP="0023086B">
      <w:pPr>
        <w:rPr>
          <w:sz w:val="32"/>
          <w:szCs w:val="32"/>
        </w:rPr>
      </w:pPr>
    </w:p>
    <w:p w14:paraId="37A850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</w:t>
      </w:r>
    </w:p>
    <w:p w14:paraId="4F24256C" w14:textId="77777777" w:rsidR="0023086B" w:rsidRPr="0023086B" w:rsidRDefault="0023086B" w:rsidP="0023086B">
      <w:pPr>
        <w:rPr>
          <w:sz w:val="32"/>
          <w:szCs w:val="32"/>
        </w:rPr>
      </w:pPr>
    </w:p>
    <w:p w14:paraId="38BC76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Date</w:t>
      </w:r>
    </w:p>
    <w:p w14:paraId="311CE2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452AB66">
          <v:rect id="_x0000_i5438" style="width:0;height:1.5pt" o:hralign="center" o:hrstd="t" o:hr="t" fillcolor="#a0a0a0" stroked="f"/>
        </w:pict>
      </w:r>
    </w:p>
    <w:p w14:paraId="3C2FFBE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355. Optional</w:t>
      </w:r>
    </w:p>
    <w:p w14:paraId="17E0BC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</w:t>
      </w:r>
    </w:p>
    <w:p w14:paraId="23AA12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286341B">
          <v:rect id="_x0000_i5439" style="width:0;height:1.5pt" o:hralign="center" o:hrstd="t" o:hr="t" fillcolor="#a0a0a0" stroked="f"/>
        </w:pict>
      </w:r>
    </w:p>
    <w:p w14:paraId="4EA2A3F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PART CR — DETAIL TABLE</w:t>
      </w:r>
    </w:p>
    <w:p w14:paraId="507A1CD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356. Create table:</w:t>
      </w:r>
    </w:p>
    <w:p w14:paraId="77B14E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Number</w:t>
      </w:r>
    </w:p>
    <w:p w14:paraId="682061E0" w14:textId="77777777" w:rsidR="0023086B" w:rsidRPr="0023086B" w:rsidRDefault="0023086B" w:rsidP="0023086B">
      <w:pPr>
        <w:rPr>
          <w:sz w:val="32"/>
          <w:szCs w:val="32"/>
        </w:rPr>
      </w:pPr>
    </w:p>
    <w:p w14:paraId="3D57AD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Title</w:t>
      </w:r>
    </w:p>
    <w:p w14:paraId="67AC0E57" w14:textId="77777777" w:rsidR="0023086B" w:rsidRPr="0023086B" w:rsidRDefault="0023086B" w:rsidP="0023086B">
      <w:pPr>
        <w:rPr>
          <w:sz w:val="32"/>
          <w:szCs w:val="32"/>
        </w:rPr>
      </w:pPr>
    </w:p>
    <w:p w14:paraId="4EAF032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Requester</w:t>
      </w:r>
    </w:p>
    <w:p w14:paraId="2B1A0B46" w14:textId="77777777" w:rsidR="0023086B" w:rsidRPr="0023086B" w:rsidRDefault="0023086B" w:rsidP="0023086B">
      <w:pPr>
        <w:rPr>
          <w:sz w:val="32"/>
          <w:szCs w:val="32"/>
        </w:rPr>
      </w:pPr>
    </w:p>
    <w:p w14:paraId="212F57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</w:t>
      </w:r>
    </w:p>
    <w:p w14:paraId="302FE530" w14:textId="77777777" w:rsidR="0023086B" w:rsidRPr="0023086B" w:rsidRDefault="0023086B" w:rsidP="0023086B">
      <w:pPr>
        <w:rPr>
          <w:sz w:val="32"/>
          <w:szCs w:val="32"/>
        </w:rPr>
      </w:pPr>
    </w:p>
    <w:p w14:paraId="387830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</w:t>
      </w:r>
    </w:p>
    <w:p w14:paraId="75F29561" w14:textId="77777777" w:rsidR="0023086B" w:rsidRPr="0023086B" w:rsidRDefault="0023086B" w:rsidP="0023086B">
      <w:pPr>
        <w:rPr>
          <w:sz w:val="32"/>
          <w:szCs w:val="32"/>
        </w:rPr>
      </w:pPr>
    </w:p>
    <w:p w14:paraId="765998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</w:t>
      </w:r>
    </w:p>
    <w:p w14:paraId="663AA1D5" w14:textId="77777777" w:rsidR="0023086B" w:rsidRPr="0023086B" w:rsidRDefault="0023086B" w:rsidP="0023086B">
      <w:pPr>
        <w:rPr>
          <w:sz w:val="32"/>
          <w:szCs w:val="32"/>
        </w:rPr>
      </w:pPr>
    </w:p>
    <w:p w14:paraId="725F66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 On</w:t>
      </w:r>
    </w:p>
    <w:p w14:paraId="50F6F0E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189D7A9">
          <v:rect id="_x0000_i5440" style="width:0;height:1.5pt" o:hralign="center" o:hrstd="t" o:hr="t" fillcolor="#a0a0a0" stroked="f"/>
        </w:pict>
      </w:r>
    </w:p>
    <w:p w14:paraId="2C84BD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357. Sort</w:t>
      </w:r>
    </w:p>
    <w:p w14:paraId="7B6BE9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Newest:</w:t>
      </w:r>
    </w:p>
    <w:p w14:paraId="75E5464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First.</w:t>
      </w:r>
    </w:p>
    <w:p w14:paraId="77C58D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0233ECB">
          <v:rect id="_x0000_i5441" style="width:0;height:1.5pt" o:hralign="center" o:hrstd="t" o:hr="t" fillcolor="#a0a0a0" stroked="f"/>
        </w:pict>
      </w:r>
    </w:p>
    <w:p w14:paraId="70D8D9C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CS — MANAGEMENT QUESTIONS</w:t>
      </w:r>
    </w:p>
    <w:p w14:paraId="4A2756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358. Dashboard should answer:</w:t>
      </w:r>
    </w:p>
    <w:p w14:paraId="621FD1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How many requests exist?</w:t>
      </w:r>
    </w:p>
    <w:p w14:paraId="79AE7D32" w14:textId="77777777" w:rsidR="0023086B" w:rsidRPr="0023086B" w:rsidRDefault="0023086B" w:rsidP="0023086B">
      <w:pPr>
        <w:rPr>
          <w:sz w:val="32"/>
          <w:szCs w:val="32"/>
        </w:rPr>
      </w:pPr>
    </w:p>
    <w:p w14:paraId="3605E6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How much spend is requested?</w:t>
      </w:r>
    </w:p>
    <w:p w14:paraId="1B72D3EF" w14:textId="77777777" w:rsidR="0023086B" w:rsidRPr="0023086B" w:rsidRDefault="0023086B" w:rsidP="0023086B">
      <w:pPr>
        <w:rPr>
          <w:sz w:val="32"/>
          <w:szCs w:val="32"/>
        </w:rPr>
      </w:pPr>
    </w:p>
    <w:p w14:paraId="1F392C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How much is approved?</w:t>
      </w:r>
    </w:p>
    <w:p w14:paraId="6F6A18B4" w14:textId="77777777" w:rsidR="0023086B" w:rsidRPr="0023086B" w:rsidRDefault="0023086B" w:rsidP="0023086B">
      <w:pPr>
        <w:rPr>
          <w:sz w:val="32"/>
          <w:szCs w:val="32"/>
        </w:rPr>
      </w:pPr>
    </w:p>
    <w:p w14:paraId="544299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departments request most?</w:t>
      </w:r>
    </w:p>
    <w:p w14:paraId="1A0EEF26" w14:textId="77777777" w:rsidR="0023086B" w:rsidRPr="0023086B" w:rsidRDefault="0023086B" w:rsidP="0023086B">
      <w:pPr>
        <w:rPr>
          <w:sz w:val="32"/>
          <w:szCs w:val="32"/>
        </w:rPr>
      </w:pPr>
    </w:p>
    <w:p w14:paraId="49F942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categories drive spend?</w:t>
      </w:r>
    </w:p>
    <w:p w14:paraId="7A6982E2" w14:textId="77777777" w:rsidR="0023086B" w:rsidRPr="0023086B" w:rsidRDefault="0023086B" w:rsidP="0023086B">
      <w:pPr>
        <w:rPr>
          <w:sz w:val="32"/>
          <w:szCs w:val="32"/>
        </w:rPr>
      </w:pPr>
    </w:p>
    <w:p w14:paraId="3CCF15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products drive spend?</w:t>
      </w:r>
    </w:p>
    <w:p w14:paraId="6F689F91" w14:textId="77777777" w:rsidR="0023086B" w:rsidRPr="0023086B" w:rsidRDefault="0023086B" w:rsidP="0023086B">
      <w:pPr>
        <w:rPr>
          <w:sz w:val="32"/>
          <w:szCs w:val="32"/>
        </w:rPr>
      </w:pPr>
    </w:p>
    <w:p w14:paraId="1BBE6E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How many requests are rejected?</w:t>
      </w:r>
    </w:p>
    <w:p w14:paraId="73AE2C8D" w14:textId="77777777" w:rsidR="0023086B" w:rsidRPr="0023086B" w:rsidRDefault="0023086B" w:rsidP="0023086B">
      <w:pPr>
        <w:rPr>
          <w:sz w:val="32"/>
          <w:szCs w:val="32"/>
        </w:rPr>
      </w:pPr>
    </w:p>
    <w:p w14:paraId="7BF01B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How is activity trending?</w:t>
      </w:r>
    </w:p>
    <w:p w14:paraId="455254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2CC7C3">
          <v:rect id="_x0000_i5442" style="width:0;height:1.5pt" o:hralign="center" o:hrstd="t" o:hr="t" fillcolor="#a0a0a0" stroked="f"/>
        </w:pict>
      </w:r>
    </w:p>
    <w:p w14:paraId="0273E1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CT — REPORT FORMAT</w:t>
      </w:r>
    </w:p>
    <w:p w14:paraId="329C948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359. Use one consistent:</w:t>
      </w:r>
    </w:p>
    <w:p w14:paraId="3BF9D44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Theme.</w:t>
      </w:r>
    </w:p>
    <w:p w14:paraId="7A51C0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7F871C2">
          <v:rect id="_x0000_i5443" style="width:0;height:1.5pt" o:hralign="center" o:hrstd="t" o:hr="t" fillcolor="#a0a0a0" stroked="f"/>
        </w:pict>
      </w:r>
    </w:p>
    <w:p w14:paraId="2D5588E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360. Avoid</w:t>
      </w:r>
    </w:p>
    <w:p w14:paraId="457163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12 unrelated colors</w:t>
      </w:r>
    </w:p>
    <w:p w14:paraId="29FE3DD5" w14:textId="77777777" w:rsidR="0023086B" w:rsidRPr="0023086B" w:rsidRDefault="0023086B" w:rsidP="0023086B">
      <w:pPr>
        <w:rPr>
          <w:sz w:val="32"/>
          <w:szCs w:val="32"/>
        </w:rPr>
      </w:pPr>
    </w:p>
    <w:p w14:paraId="1996D3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3D charts</w:t>
      </w:r>
    </w:p>
    <w:p w14:paraId="4A4419CC" w14:textId="77777777" w:rsidR="0023086B" w:rsidRPr="0023086B" w:rsidRDefault="0023086B" w:rsidP="0023086B">
      <w:pPr>
        <w:rPr>
          <w:sz w:val="32"/>
          <w:szCs w:val="32"/>
        </w:rPr>
      </w:pPr>
    </w:p>
    <w:p w14:paraId="319E81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Decorative gauges everywhere</w:t>
      </w:r>
    </w:p>
    <w:p w14:paraId="28DCBAE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310B3A">
          <v:rect id="_x0000_i5444" style="width:0;height:1.5pt" o:hralign="center" o:hrstd="t" o:hr="t" fillcolor="#a0a0a0" stroked="f"/>
        </w:pict>
      </w:r>
    </w:p>
    <w:p w14:paraId="36FB81C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361. Prioritize</w:t>
      </w:r>
    </w:p>
    <w:p w14:paraId="69AF19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Readability</w:t>
      </w:r>
    </w:p>
    <w:p w14:paraId="7D841508" w14:textId="77777777" w:rsidR="0023086B" w:rsidRPr="0023086B" w:rsidRDefault="0023086B" w:rsidP="0023086B">
      <w:pPr>
        <w:rPr>
          <w:sz w:val="32"/>
          <w:szCs w:val="32"/>
        </w:rPr>
      </w:pPr>
    </w:p>
    <w:p w14:paraId="4F27E1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Hierarchy</w:t>
      </w:r>
    </w:p>
    <w:p w14:paraId="47F8115D" w14:textId="77777777" w:rsidR="0023086B" w:rsidRPr="0023086B" w:rsidRDefault="0023086B" w:rsidP="0023086B">
      <w:pPr>
        <w:rPr>
          <w:sz w:val="32"/>
          <w:szCs w:val="32"/>
        </w:rPr>
      </w:pPr>
    </w:p>
    <w:p w14:paraId="12BEE5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Comparison</w:t>
      </w:r>
    </w:p>
    <w:p w14:paraId="4075E76A" w14:textId="77777777" w:rsidR="0023086B" w:rsidRPr="0023086B" w:rsidRDefault="0023086B" w:rsidP="0023086B">
      <w:pPr>
        <w:rPr>
          <w:sz w:val="32"/>
          <w:szCs w:val="32"/>
        </w:rPr>
      </w:pPr>
    </w:p>
    <w:p w14:paraId="063B97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Business meaning</w:t>
      </w:r>
    </w:p>
    <w:p w14:paraId="37314E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1886B57">
          <v:rect id="_x0000_i5445" style="width:0;height:1.5pt" o:hralign="center" o:hrstd="t" o:hr="t" fillcolor="#a0a0a0" stroked="f"/>
        </w:pict>
      </w:r>
    </w:p>
    <w:p w14:paraId="79955FD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CU — DATA VALIDATION</w:t>
      </w:r>
    </w:p>
    <w:p w14:paraId="7289ED8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362. Choose one Request in Dataverse.</w:t>
      </w:r>
    </w:p>
    <w:p w14:paraId="306B3A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Example:</w:t>
      </w:r>
    </w:p>
    <w:p w14:paraId="1CB2F9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PR-000142</w:t>
      </w:r>
    </w:p>
    <w:p w14:paraId="190A99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98AB616">
          <v:rect id="_x0000_i5446" style="width:0;height:1.5pt" o:hralign="center" o:hrstd="t" o:hr="t" fillcolor="#a0a0a0" stroked="f"/>
        </w:pict>
      </w:r>
    </w:p>
    <w:p w14:paraId="46A092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363. Dataverse Total</w:t>
      </w:r>
    </w:p>
    <w:p w14:paraId="190EDBA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15,000</w:t>
      </w:r>
    </w:p>
    <w:p w14:paraId="6A0C751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978166D">
          <v:rect id="_x0000_i5447" style="width:0;height:1.5pt" o:hralign="center" o:hrstd="t" o:hr="t" fillcolor="#a0a0a0" stroked="f"/>
        </w:pict>
      </w:r>
    </w:p>
    <w:p w14:paraId="7AF5101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364. Power BI Detail</w:t>
      </w:r>
    </w:p>
    <w:p w14:paraId="2677B5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5974F3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15,000</w:t>
      </w:r>
    </w:p>
    <w:p w14:paraId="76B0F2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F01226B">
          <v:rect id="_x0000_i5448" style="width:0;height:1.5pt" o:hralign="center" o:hrstd="t" o:hr="t" fillcolor="#a0a0a0" stroked="f"/>
        </w:pict>
      </w:r>
    </w:p>
    <w:p w14:paraId="7D54A0E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365. Sum its Item Lines.</w:t>
      </w:r>
    </w:p>
    <w:p w14:paraId="32AE58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6573B3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15,000</w:t>
      </w:r>
    </w:p>
    <w:p w14:paraId="22B531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992665E">
          <v:rect id="_x0000_i5449" style="width:0;height:1.5pt" o:hralign="center" o:hrstd="t" o:hr="t" fillcolor="#a0a0a0" stroked="f"/>
        </w:pict>
      </w:r>
    </w:p>
    <w:p w14:paraId="1C39149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366. If Different</w:t>
      </w:r>
    </w:p>
    <w:p w14:paraId="54D74F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Investigate:</w:t>
      </w:r>
    </w:p>
    <w:p w14:paraId="630364E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Refresh</w:t>
      </w:r>
    </w:p>
    <w:p w14:paraId="1442C970" w14:textId="77777777" w:rsidR="0023086B" w:rsidRPr="0023086B" w:rsidRDefault="0023086B" w:rsidP="0023086B">
      <w:pPr>
        <w:rPr>
          <w:sz w:val="32"/>
          <w:szCs w:val="32"/>
        </w:rPr>
      </w:pPr>
    </w:p>
    <w:p w14:paraId="613687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 quality</w:t>
      </w:r>
    </w:p>
    <w:p w14:paraId="03EBEF96" w14:textId="77777777" w:rsidR="0023086B" w:rsidRPr="0023086B" w:rsidRDefault="0023086B" w:rsidP="0023086B">
      <w:pPr>
        <w:rPr>
          <w:sz w:val="32"/>
          <w:szCs w:val="32"/>
        </w:rPr>
      </w:pPr>
    </w:p>
    <w:p w14:paraId="0D5310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Flow validation</w:t>
      </w:r>
    </w:p>
    <w:p w14:paraId="469DA1A4" w14:textId="77777777" w:rsidR="0023086B" w:rsidRPr="0023086B" w:rsidRDefault="0023086B" w:rsidP="0023086B">
      <w:pPr>
        <w:rPr>
          <w:sz w:val="32"/>
          <w:szCs w:val="32"/>
        </w:rPr>
      </w:pPr>
    </w:p>
    <w:p w14:paraId="284EF5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Measure grain</w:t>
      </w:r>
    </w:p>
    <w:p w14:paraId="782D49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06E1BF6">
          <v:rect id="_x0000_i5450" style="width:0;height:1.5pt" o:hralign="center" o:hrstd="t" o:hr="t" fillcolor="#a0a0a0" stroked="f"/>
        </w:pict>
      </w:r>
    </w:p>
    <w:p w14:paraId="7C65D1B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CV — POWER BI REFRESH</w:t>
      </w:r>
    </w:p>
    <w:p w14:paraId="692AC5C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367. Import Mode</w:t>
      </w:r>
    </w:p>
    <w:p w14:paraId="28F21F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caches:</w:t>
      </w:r>
    </w:p>
    <w:p w14:paraId="6BB385F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Data.</w:t>
      </w:r>
    </w:p>
    <w:p w14:paraId="6127AD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0B3370DB">
          <v:rect id="_x0000_i5451" style="width:0;height:1.5pt" o:hralign="center" o:hrstd="t" o:hr="t" fillcolor="#a0a0a0" stroked="f"/>
        </w:pict>
      </w:r>
    </w:p>
    <w:p w14:paraId="4A3D8D7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368. New Dataverse Request won't necessarily appear until:</w:t>
      </w:r>
    </w:p>
    <w:p w14:paraId="36684DF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Refresh.</w:t>
      </w:r>
    </w:p>
    <w:p w14:paraId="5A82F6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F7D35C8">
          <v:rect id="_x0000_i5452" style="width:0;height:1.5pt" o:hralign="center" o:hrstd="t" o:hr="t" fillcolor="#a0a0a0" stroked="f"/>
        </w:pict>
      </w:r>
    </w:p>
    <w:p w14:paraId="6D2D33E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369. During Demo</w:t>
      </w:r>
    </w:p>
    <w:p w14:paraId="7A2D62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Select:</w:t>
      </w:r>
    </w:p>
    <w:p w14:paraId="3A367D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Refresh.</w:t>
      </w:r>
    </w:p>
    <w:p w14:paraId="57774B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852AA7">
          <v:rect id="_x0000_i5453" style="width:0;height:1.5pt" o:hralign="center" o:hrstd="t" o:hr="t" fillcolor="#a0a0a0" stroked="f"/>
        </w:pict>
      </w:r>
    </w:p>
    <w:p w14:paraId="16879E0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CW — ANALYTICS SECURITY</w:t>
      </w:r>
    </w:p>
    <w:p w14:paraId="6BC7082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370. Power BI sharing requires:</w:t>
      </w:r>
    </w:p>
    <w:p w14:paraId="4D90992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Appropriate security design.</w:t>
      </w:r>
    </w:p>
    <w:p w14:paraId="3F5171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CC1F8D9">
          <v:rect id="_x0000_i5454" style="width:0;height:1.5pt" o:hralign="center" o:hrstd="t" o:hr="t" fillcolor="#a0a0a0" stroked="f"/>
        </w:pict>
      </w:r>
    </w:p>
    <w:p w14:paraId="328865A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371. Don't assume</w:t>
      </w:r>
    </w:p>
    <w:p w14:paraId="35B05B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Dataverse app security automatically maps one-for-one to:</w:t>
      </w:r>
    </w:p>
    <w:p w14:paraId="49AF97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Power BI report access.</w:t>
      </w:r>
    </w:p>
    <w:p w14:paraId="704B20E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8746ECD">
          <v:rect id="_x0000_i5455" style="width:0;height:1.5pt" o:hralign="center" o:hrstd="t" o:hr="t" fillcolor="#a0a0a0" stroked="f"/>
        </w:pict>
      </w:r>
    </w:p>
    <w:p w14:paraId="0D3970B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372. Production</w:t>
      </w:r>
    </w:p>
    <w:p w14:paraId="6FA6FF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Evaluate:</w:t>
      </w:r>
    </w:p>
    <w:p w14:paraId="74A72F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Workspace access</w:t>
      </w:r>
    </w:p>
    <w:p w14:paraId="4CDBC25B" w14:textId="77777777" w:rsidR="0023086B" w:rsidRPr="0023086B" w:rsidRDefault="0023086B" w:rsidP="0023086B">
      <w:pPr>
        <w:rPr>
          <w:sz w:val="32"/>
          <w:szCs w:val="32"/>
        </w:rPr>
      </w:pPr>
    </w:p>
    <w:p w14:paraId="25BBE8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Report sharing</w:t>
      </w:r>
    </w:p>
    <w:p w14:paraId="34DF3F8A" w14:textId="77777777" w:rsidR="0023086B" w:rsidRPr="0023086B" w:rsidRDefault="0023086B" w:rsidP="0023086B">
      <w:pPr>
        <w:rPr>
          <w:sz w:val="32"/>
          <w:szCs w:val="32"/>
        </w:rPr>
      </w:pPr>
    </w:p>
    <w:p w14:paraId="739572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Semantic model permissions</w:t>
      </w:r>
    </w:p>
    <w:p w14:paraId="4743D7F9" w14:textId="77777777" w:rsidR="0023086B" w:rsidRPr="0023086B" w:rsidRDefault="0023086B" w:rsidP="0023086B">
      <w:pPr>
        <w:rPr>
          <w:sz w:val="32"/>
          <w:szCs w:val="32"/>
        </w:rPr>
      </w:pPr>
    </w:p>
    <w:p w14:paraId="10C141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Row-level security</w:t>
      </w:r>
    </w:p>
    <w:p w14:paraId="60EB4D8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as required.</w:t>
      </w:r>
    </w:p>
    <w:p w14:paraId="3E09E7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CBA3BD">
          <v:rect id="_x0000_i5456" style="width:0;height:1.5pt" o:hralign="center" o:hrstd="t" o:hr="t" fillcolor="#a0a0a0" stroked="f"/>
        </w:pict>
      </w:r>
    </w:p>
    <w:p w14:paraId="1D096AB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CX — END-TO-END TEST 1</w:t>
      </w:r>
    </w:p>
    <w:p w14:paraId="0D5059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373. Submit</w:t>
      </w:r>
    </w:p>
    <w:p w14:paraId="5E7649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700</w:t>
      </w:r>
    </w:p>
    <w:p w14:paraId="7AF284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request.</w:t>
      </w:r>
    </w:p>
    <w:p w14:paraId="44BF7C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055477B">
          <v:rect id="_x0000_i5457" style="width:0;height:1.5pt" o:hralign="center" o:hrstd="t" o:hr="t" fillcolor="#a0a0a0" stroked="f"/>
        </w:pict>
      </w:r>
    </w:p>
    <w:p w14:paraId="0129348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374. Expected</w:t>
      </w:r>
    </w:p>
    <w:p w14:paraId="24D190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Submitted</w:t>
      </w:r>
    </w:p>
    <w:p w14:paraId="169462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↓</w:t>
      </w:r>
    </w:p>
    <w:p w14:paraId="5599FD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Pending</w:t>
      </w:r>
    </w:p>
    <w:p w14:paraId="0F8E6D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2A3E78A">
          <v:rect id="_x0000_i5458" style="width:0;height:1.5pt" o:hralign="center" o:hrstd="t" o:hr="t" fillcolor="#a0a0a0" stroked="f"/>
        </w:pict>
      </w:r>
    </w:p>
    <w:p w14:paraId="660D797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375. Manager Approves.</w:t>
      </w:r>
    </w:p>
    <w:p w14:paraId="2DF989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5918C6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267A67E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4F67944">
          <v:rect id="_x0000_i5459" style="width:0;height:1.5pt" o:hralign="center" o:hrstd="t" o:hr="t" fillcolor="#a0a0a0" stroked="f"/>
        </w:pict>
      </w:r>
    </w:p>
    <w:p w14:paraId="40F1F7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376. Verify</w:t>
      </w:r>
    </w:p>
    <w:p w14:paraId="1DBB000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= Approved</w:t>
      </w:r>
    </w:p>
    <w:p w14:paraId="29FD06FA" w14:textId="77777777" w:rsidR="0023086B" w:rsidRPr="0023086B" w:rsidRDefault="0023086B" w:rsidP="0023086B">
      <w:pPr>
        <w:rPr>
          <w:sz w:val="32"/>
          <w:szCs w:val="32"/>
        </w:rPr>
      </w:pPr>
    </w:p>
    <w:p w14:paraId="6B0177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Finance = Not Required</w:t>
      </w:r>
    </w:p>
    <w:p w14:paraId="323FB842" w14:textId="77777777" w:rsidR="0023086B" w:rsidRPr="0023086B" w:rsidRDefault="0023086B" w:rsidP="0023086B">
      <w:pPr>
        <w:rPr>
          <w:sz w:val="32"/>
          <w:szCs w:val="32"/>
        </w:rPr>
      </w:pPr>
    </w:p>
    <w:p w14:paraId="518C93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= Not Required</w:t>
      </w:r>
    </w:p>
    <w:p w14:paraId="190BC8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E970145">
          <v:rect id="_x0000_i5460" style="width:0;height:1.5pt" o:hralign="center" o:hrstd="t" o:hr="t" fillcolor="#a0a0a0" stroked="f"/>
        </w:pict>
      </w:r>
    </w:p>
    <w:p w14:paraId="740CE60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CY — TEST 2</w:t>
      </w:r>
    </w:p>
    <w:p w14:paraId="2DE1AB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377. Submit</w:t>
      </w:r>
    </w:p>
    <w:p w14:paraId="456A26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15,000</w:t>
      </w:r>
    </w:p>
    <w:p w14:paraId="1466D2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2186631">
          <v:rect id="_x0000_i5461" style="width:0;height:1.5pt" o:hralign="center" o:hrstd="t" o:hr="t" fillcolor="#a0a0a0" stroked="f"/>
        </w:pict>
      </w:r>
    </w:p>
    <w:p w14:paraId="4797755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378. Expected</w:t>
      </w:r>
    </w:p>
    <w:p w14:paraId="187D0C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105D32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↓</w:t>
      </w:r>
    </w:p>
    <w:p w14:paraId="626836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</w:t>
      </w:r>
    </w:p>
    <w:p w14:paraId="52FC64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D155380">
          <v:rect id="_x0000_i5462" style="width:0;height:1.5pt" o:hralign="center" o:hrstd="t" o:hr="t" fillcolor="#a0a0a0" stroked="f"/>
        </w:pict>
      </w:r>
    </w:p>
    <w:p w14:paraId="37A408A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379. Manager Approves.</w:t>
      </w:r>
    </w:p>
    <w:p w14:paraId="2AED9F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63105FC">
          <v:rect id="_x0000_i5463" style="width:0;height:1.5pt" o:hralign="center" o:hrstd="t" o:hr="t" fillcolor="#a0a0a0" stroked="f"/>
        </w:pict>
      </w:r>
    </w:p>
    <w:p w14:paraId="78FD828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380. Finance Approves.</w:t>
      </w:r>
    </w:p>
    <w:p w14:paraId="30849B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1BF35AB">
          <v:rect id="_x0000_i5464" style="width:0;height:1.5pt" o:hralign="center" o:hrstd="t" o:hr="t" fillcolor="#a0a0a0" stroked="f"/>
        </w:pict>
      </w:r>
    </w:p>
    <w:p w14:paraId="6A59FAE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381. Final:</w:t>
      </w:r>
    </w:p>
    <w:p w14:paraId="18FC9F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2E7FFB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F7A9F89">
          <v:rect id="_x0000_i5465" style="width:0;height:1.5pt" o:hralign="center" o:hrstd="t" o:hr="t" fillcolor="#a0a0a0" stroked="f"/>
        </w:pict>
      </w:r>
    </w:p>
    <w:p w14:paraId="7ED8478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CZ — TEST 3</w:t>
      </w:r>
    </w:p>
    <w:p w14:paraId="4A3C293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382. Submit</w:t>
      </w:r>
    </w:p>
    <w:p w14:paraId="0105AE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60,000</w:t>
      </w:r>
    </w:p>
    <w:p w14:paraId="51F69D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E47305F">
          <v:rect id="_x0000_i5466" style="width:0;height:1.5pt" o:hralign="center" o:hrstd="t" o:hr="t" fillcolor="#a0a0a0" stroked="f"/>
        </w:pict>
      </w:r>
    </w:p>
    <w:p w14:paraId="7D0EC68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383. Expected</w:t>
      </w:r>
    </w:p>
    <w:p w14:paraId="3AE452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6434A6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↓</w:t>
      </w:r>
    </w:p>
    <w:p w14:paraId="52F6F8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</w:t>
      </w:r>
    </w:p>
    <w:p w14:paraId="67B38F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↓</w:t>
      </w:r>
    </w:p>
    <w:p w14:paraId="6E947F0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</w:t>
      </w:r>
    </w:p>
    <w:p w14:paraId="51DA40D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C17920A">
          <v:rect id="_x0000_i5467" style="width:0;height:1.5pt" o:hralign="center" o:hrstd="t" o:hr="t" fillcolor="#a0a0a0" stroked="f"/>
        </w:pict>
      </w:r>
    </w:p>
    <w:p w14:paraId="3CF5E6A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384. All approve.</w:t>
      </w:r>
    </w:p>
    <w:p w14:paraId="409E3B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Final:</w:t>
      </w:r>
    </w:p>
    <w:p w14:paraId="11683A7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Approved.</w:t>
      </w:r>
    </w:p>
    <w:p w14:paraId="669742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4A6831">
          <v:rect id="_x0000_i5468" style="width:0;height:1.5pt" o:hralign="center" o:hrstd="t" o:hr="t" fillcolor="#a0a0a0" stroked="f"/>
        </w:pict>
      </w:r>
    </w:p>
    <w:p w14:paraId="53F0DAD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DA — TEST 4</w:t>
      </w:r>
    </w:p>
    <w:p w14:paraId="5A09480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385. Manager rejects.</w:t>
      </w:r>
    </w:p>
    <w:p w14:paraId="311CCB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38BF4A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</w:t>
      </w:r>
    </w:p>
    <w:p w14:paraId="1D950F22" w14:textId="77777777" w:rsidR="0023086B" w:rsidRPr="0023086B" w:rsidRDefault="0023086B" w:rsidP="0023086B">
      <w:pPr>
        <w:rPr>
          <w:sz w:val="32"/>
          <w:szCs w:val="32"/>
        </w:rPr>
      </w:pPr>
    </w:p>
    <w:p w14:paraId="7A723F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does not start</w:t>
      </w:r>
    </w:p>
    <w:p w14:paraId="0BE9BC4E" w14:textId="77777777" w:rsidR="0023086B" w:rsidRPr="0023086B" w:rsidRDefault="0023086B" w:rsidP="0023086B">
      <w:pPr>
        <w:rPr>
          <w:sz w:val="32"/>
          <w:szCs w:val="32"/>
        </w:rPr>
      </w:pPr>
    </w:p>
    <w:p w14:paraId="20E9A3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does not start</w:t>
      </w:r>
    </w:p>
    <w:p w14:paraId="3E21E6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48C02A2">
          <v:rect id="_x0000_i5469" style="width:0;height:1.5pt" o:hralign="center" o:hrstd="t" o:hr="t" fillcolor="#a0a0a0" stroked="f"/>
        </w:pict>
      </w:r>
    </w:p>
    <w:p w14:paraId="3589D5C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PART DB — TEST 5</w:t>
      </w:r>
    </w:p>
    <w:p w14:paraId="03DAE83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386. Manager approves.</w:t>
      </w:r>
    </w:p>
    <w:p w14:paraId="000A82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rejects.</w:t>
      </w:r>
    </w:p>
    <w:p w14:paraId="2E480A7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1CC699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</w:t>
      </w:r>
    </w:p>
    <w:p w14:paraId="09F4022E" w14:textId="77777777" w:rsidR="0023086B" w:rsidRPr="0023086B" w:rsidRDefault="0023086B" w:rsidP="0023086B">
      <w:pPr>
        <w:rPr>
          <w:sz w:val="32"/>
          <w:szCs w:val="32"/>
        </w:rPr>
      </w:pPr>
    </w:p>
    <w:p w14:paraId="710465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does not start</w:t>
      </w:r>
    </w:p>
    <w:p w14:paraId="50A62C8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4DCABB">
          <v:rect id="_x0000_i5470" style="width:0;height:1.5pt" o:hralign="center" o:hrstd="t" o:hr="t" fillcolor="#a0a0a0" stroked="f"/>
        </w:pict>
      </w:r>
    </w:p>
    <w:p w14:paraId="1206C12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DC — TEST 6</w:t>
      </w:r>
    </w:p>
    <w:p w14:paraId="282D09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387. High-value request.</w:t>
      </w:r>
    </w:p>
    <w:p w14:paraId="62CD8C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Manager:</w:t>
      </w:r>
    </w:p>
    <w:p w14:paraId="0299C8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Approves.</w:t>
      </w:r>
    </w:p>
    <w:p w14:paraId="60A4E4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Finance:</w:t>
      </w:r>
    </w:p>
    <w:p w14:paraId="30E279C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Approves.</w:t>
      </w:r>
    </w:p>
    <w:p w14:paraId="7B66C0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Procurement:</w:t>
      </w:r>
    </w:p>
    <w:p w14:paraId="300610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Rejects.</w:t>
      </w:r>
    </w:p>
    <w:p w14:paraId="73A2F6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Final:</w:t>
      </w:r>
    </w:p>
    <w:p w14:paraId="4DCAF74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Rejected.</w:t>
      </w:r>
    </w:p>
    <w:p w14:paraId="7E7E7F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674585">
          <v:rect id="_x0000_i5471" style="width:0;height:1.5pt" o:hralign="center" o:hrstd="t" o:hr="t" fillcolor="#a0a0a0" stroked="f"/>
        </w:pict>
      </w:r>
    </w:p>
    <w:p w14:paraId="55E73CA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DD — BOUNDARY TEST 1</w:t>
      </w:r>
    </w:p>
    <w:p w14:paraId="230F118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388.</w:t>
      </w:r>
    </w:p>
    <w:p w14:paraId="141F9A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4,999.99</w:t>
      </w:r>
    </w:p>
    <w:p w14:paraId="1B798D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Expected:</w:t>
      </w:r>
    </w:p>
    <w:p w14:paraId="21387B7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only.</w:t>
      </w:r>
    </w:p>
    <w:p w14:paraId="0EE580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E2D424">
          <v:rect id="_x0000_i5472" style="width:0;height:1.5pt" o:hralign="center" o:hrstd="t" o:hr="t" fillcolor="#a0a0a0" stroked="f"/>
        </w:pict>
      </w:r>
    </w:p>
    <w:p w14:paraId="15756F3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389.</w:t>
      </w:r>
    </w:p>
    <w:p w14:paraId="553951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5,000</w:t>
      </w:r>
    </w:p>
    <w:p w14:paraId="12EAFE6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5C2EF9A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+ Finance.</w:t>
      </w:r>
    </w:p>
    <w:p w14:paraId="112C71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9F10DDE">
          <v:rect id="_x0000_i5473" style="width:0;height:1.5pt" o:hralign="center" o:hrstd="t" o:hr="t" fillcolor="#a0a0a0" stroked="f"/>
        </w:pict>
      </w:r>
    </w:p>
    <w:p w14:paraId="70F81E6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390.</w:t>
      </w:r>
    </w:p>
    <w:p w14:paraId="79B477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50,000</w:t>
      </w:r>
    </w:p>
    <w:p w14:paraId="1B65718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1DC22C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+ Finance.</w:t>
      </w:r>
    </w:p>
    <w:p w14:paraId="3D2B60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ADDE9B">
          <v:rect id="_x0000_i5474" style="width:0;height:1.5pt" o:hralign="center" o:hrstd="t" o:hr="t" fillcolor="#a0a0a0" stroked="f"/>
        </w:pict>
      </w:r>
    </w:p>
    <w:p w14:paraId="4430E48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391.</w:t>
      </w:r>
    </w:p>
    <w:p w14:paraId="22BB860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50,000.01</w:t>
      </w:r>
    </w:p>
    <w:p w14:paraId="0F1282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541FAA8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+ Finance + Procurement.</w:t>
      </w:r>
    </w:p>
    <w:p w14:paraId="5DDE1C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C41BBCC">
          <v:rect id="_x0000_i5475" style="width:0;height:1.5pt" o:hralign="center" o:hrstd="t" o:hr="t" fillcolor="#a0a0a0" stroked="f"/>
        </w:pict>
      </w:r>
    </w:p>
    <w:p w14:paraId="2CFAB58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DE — ERROR TEST 1</w:t>
      </w:r>
    </w:p>
    <w:p w14:paraId="2911CCA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392. Remove Employee Manager.</w:t>
      </w:r>
    </w:p>
    <w:p w14:paraId="2AE45A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 Request.</w:t>
      </w:r>
    </w:p>
    <w:p w14:paraId="157410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20A4EB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No approval starts.</w:t>
      </w:r>
    </w:p>
    <w:p w14:paraId="71E0B3F5" w14:textId="77777777" w:rsidR="0023086B" w:rsidRPr="0023086B" w:rsidRDefault="0023086B" w:rsidP="0023086B">
      <w:pPr>
        <w:rPr>
          <w:sz w:val="32"/>
          <w:szCs w:val="32"/>
        </w:rPr>
      </w:pPr>
    </w:p>
    <w:p w14:paraId="5464BE6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recorded.</w:t>
      </w:r>
    </w:p>
    <w:p w14:paraId="37EA68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CE52A1">
          <v:rect id="_x0000_i5476" style="width:0;height:1.5pt" o:hralign="center" o:hrstd="t" o:hr="t" fillcolor="#a0a0a0" stroked="f"/>
        </w:pict>
      </w:r>
    </w:p>
    <w:p w14:paraId="36BF02E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DF — ERROR TEST 2</w:t>
      </w:r>
    </w:p>
    <w:p w14:paraId="58DF1F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393. Clear Finance Approver environment variable.</w:t>
      </w:r>
    </w:p>
    <w:p w14:paraId="02B611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Submit:</w:t>
      </w:r>
    </w:p>
    <w:p w14:paraId="1DC96F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15,000</w:t>
      </w:r>
    </w:p>
    <w:p w14:paraId="53C871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4BBEC0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 human approval begins.</w:t>
      </w:r>
    </w:p>
    <w:p w14:paraId="6FF89F4A" w14:textId="77777777" w:rsidR="0023086B" w:rsidRPr="0023086B" w:rsidRDefault="0023086B" w:rsidP="0023086B">
      <w:pPr>
        <w:rPr>
          <w:sz w:val="32"/>
          <w:szCs w:val="32"/>
        </w:rPr>
      </w:pPr>
    </w:p>
    <w:p w14:paraId="3003DA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Configuration error recorded.</w:t>
      </w:r>
    </w:p>
    <w:p w14:paraId="1ECF6F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44DC4E">
          <v:rect id="_x0000_i5477" style="width:0;height:1.5pt" o:hralign="center" o:hrstd="t" o:hr="t" fillcolor="#a0a0a0" stroked="f"/>
        </w:pict>
      </w:r>
    </w:p>
    <w:p w14:paraId="17065C0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DG — ERROR TEST 3</w:t>
      </w:r>
    </w:p>
    <w:p w14:paraId="6A04319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394. Clear Procurement Approver.</w:t>
      </w:r>
    </w:p>
    <w:p w14:paraId="3DEFFD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Submit:</w:t>
      </w:r>
    </w:p>
    <w:p w14:paraId="3AE46F3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60,000</w:t>
      </w:r>
    </w:p>
    <w:p w14:paraId="688AFA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36A7AE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Preflight failure.</w:t>
      </w:r>
    </w:p>
    <w:p w14:paraId="59E1F0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AC472E2">
          <v:rect id="_x0000_i5478" style="width:0;height:1.5pt" o:hralign="center" o:hrstd="t" o:hr="t" fillcolor="#a0a0a0" stroked="f"/>
        </w:pict>
      </w:r>
    </w:p>
    <w:p w14:paraId="4BCCE0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DH — ERROR TEST 4</w:t>
      </w:r>
    </w:p>
    <w:p w14:paraId="0DCEDF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395. Create request with no items.</w:t>
      </w:r>
    </w:p>
    <w:p w14:paraId="546CBB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Expected:</w:t>
      </w:r>
    </w:p>
    <w:p w14:paraId="6A576E4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 approval.</w:t>
      </w:r>
    </w:p>
    <w:p w14:paraId="372F255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D77F3B6">
          <v:rect id="_x0000_i5479" style="width:0;height:1.5pt" o:hralign="center" o:hrstd="t" o:hr="t" fillcolor="#a0a0a0" stroked="f"/>
        </w:pict>
      </w:r>
    </w:p>
    <w:p w14:paraId="26B92C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DI — ERROR TEST 5</w:t>
      </w:r>
    </w:p>
    <w:p w14:paraId="28F715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396. Create Item:</w:t>
      </w:r>
    </w:p>
    <w:p w14:paraId="2A092E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 = -1</w:t>
      </w:r>
    </w:p>
    <w:p w14:paraId="3D526B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1DE7E8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 approval.</w:t>
      </w:r>
    </w:p>
    <w:p w14:paraId="64BE617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DCD5C04">
          <v:rect id="_x0000_i5480" style="width:0;height:1.5pt" o:hralign="center" o:hrstd="t" o:hr="t" fillcolor="#a0a0a0" stroked="f"/>
        </w:pict>
      </w:r>
    </w:p>
    <w:p w14:paraId="76ACE54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DJ — TOTAL TAMPERING TEST</w:t>
      </w:r>
    </w:p>
    <w:p w14:paraId="61E565C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397. Stored Request Total:</w:t>
      </w:r>
    </w:p>
    <w:p w14:paraId="387D92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4,000</w:t>
      </w:r>
    </w:p>
    <w:p w14:paraId="446B10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Items actually total:</w:t>
      </w:r>
    </w:p>
    <w:p w14:paraId="5A6D4E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60,000.</w:t>
      </w:r>
    </w:p>
    <w:p w14:paraId="2E5E78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A4FE98E">
          <v:rect id="_x0000_i5481" style="width:0;height:1.5pt" o:hralign="center" o:hrstd="t" o:hr="t" fillcolor="#a0a0a0" stroked="f"/>
        </w:pict>
      </w:r>
    </w:p>
    <w:p w14:paraId="79542FB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398. Expected</w:t>
      </w:r>
    </w:p>
    <w:p w14:paraId="2DB6727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Flow recalculates:</w:t>
      </w:r>
    </w:p>
    <w:p w14:paraId="4B521F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60,000</w:t>
      </w:r>
    </w:p>
    <w:p w14:paraId="287E8E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 routes:</w:t>
      </w:r>
    </w:p>
    <w:p w14:paraId="1A3B9D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7C0CD9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Finance</w:t>
      </w:r>
    </w:p>
    <w:p w14:paraId="13F451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Procurement</w:t>
      </w:r>
    </w:p>
    <w:p w14:paraId="1EF74B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66BFE033">
          <v:rect id="_x0000_i5482" style="width:0;height:1.5pt" o:hralign="center" o:hrstd="t" o:hr="t" fillcolor="#a0a0a0" stroked="f"/>
        </w:pict>
      </w:r>
    </w:p>
    <w:p w14:paraId="100F073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399. This Test Proves</w:t>
      </w:r>
    </w:p>
    <w:p w14:paraId="2B953D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Server-side authority.</w:t>
      </w:r>
    </w:p>
    <w:p w14:paraId="1769D8C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A08E8DB">
          <v:rect id="_x0000_i5483" style="width:0;height:1.5pt" o:hralign="center" o:hrstd="t" o:hr="t" fillcolor="#a0a0a0" stroked="f"/>
        </w:pict>
      </w:r>
    </w:p>
    <w:p w14:paraId="52ADFFD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DK — MODEL-DRIVEN TEST MATRIX</w:t>
      </w:r>
    </w:p>
    <w:p w14:paraId="783DBC9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3983"/>
        <w:gridCol w:w="1534"/>
      </w:tblGrid>
      <w:tr w:rsidR="0023086B" w:rsidRPr="0023086B" w14:paraId="092B2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9D27C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8CDE34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E352DCE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23086B" w:rsidRPr="0023086B" w14:paraId="237C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9EE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MD01</w:t>
            </w:r>
          </w:p>
        </w:tc>
        <w:tc>
          <w:tcPr>
            <w:tcW w:w="0" w:type="auto"/>
            <w:vAlign w:val="center"/>
            <w:hideMark/>
          </w:tcPr>
          <w:p w14:paraId="02A9DAF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 opens</w:t>
            </w:r>
          </w:p>
        </w:tc>
        <w:tc>
          <w:tcPr>
            <w:tcW w:w="0" w:type="auto"/>
            <w:vAlign w:val="center"/>
            <w:hideMark/>
          </w:tcPr>
          <w:p w14:paraId="4942D1E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Pass</w:t>
            </w:r>
          </w:p>
        </w:tc>
      </w:tr>
      <w:tr w:rsidR="0023086B" w:rsidRPr="0023086B" w14:paraId="6AE8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9FE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MD02</w:t>
            </w:r>
          </w:p>
        </w:tc>
        <w:tc>
          <w:tcPr>
            <w:tcW w:w="0" w:type="auto"/>
            <w:vAlign w:val="center"/>
            <w:hideMark/>
          </w:tcPr>
          <w:p w14:paraId="7CAEBFB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Requests available</w:t>
            </w:r>
          </w:p>
        </w:tc>
        <w:tc>
          <w:tcPr>
            <w:tcW w:w="0" w:type="auto"/>
            <w:vAlign w:val="center"/>
            <w:hideMark/>
          </w:tcPr>
          <w:p w14:paraId="56FE0A9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Pass</w:t>
            </w:r>
          </w:p>
        </w:tc>
      </w:tr>
      <w:tr w:rsidR="0023086B" w:rsidRPr="0023086B" w14:paraId="3368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CE3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MD03</w:t>
            </w:r>
          </w:p>
        </w:tc>
        <w:tc>
          <w:tcPr>
            <w:tcW w:w="0" w:type="auto"/>
            <w:vAlign w:val="center"/>
            <w:hideMark/>
          </w:tcPr>
          <w:p w14:paraId="4334AB4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Items subgrid</w:t>
            </w:r>
          </w:p>
        </w:tc>
        <w:tc>
          <w:tcPr>
            <w:tcW w:w="0" w:type="auto"/>
            <w:vAlign w:val="center"/>
            <w:hideMark/>
          </w:tcPr>
          <w:p w14:paraId="569BD5E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7BBE9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268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MD04</w:t>
            </w:r>
          </w:p>
        </w:tc>
        <w:tc>
          <w:tcPr>
            <w:tcW w:w="0" w:type="auto"/>
            <w:vAlign w:val="center"/>
            <w:hideMark/>
          </w:tcPr>
          <w:p w14:paraId="22DB35A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Vendors available</w:t>
            </w:r>
          </w:p>
        </w:tc>
        <w:tc>
          <w:tcPr>
            <w:tcW w:w="0" w:type="auto"/>
            <w:vAlign w:val="center"/>
            <w:hideMark/>
          </w:tcPr>
          <w:p w14:paraId="4EA71AD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Pass</w:t>
            </w:r>
          </w:p>
        </w:tc>
      </w:tr>
      <w:tr w:rsidR="0023086B" w:rsidRPr="0023086B" w14:paraId="15CC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6A1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MD05</w:t>
            </w:r>
          </w:p>
        </w:tc>
        <w:tc>
          <w:tcPr>
            <w:tcW w:w="0" w:type="auto"/>
            <w:vAlign w:val="center"/>
            <w:hideMark/>
          </w:tcPr>
          <w:p w14:paraId="3FD2160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Products available</w:t>
            </w:r>
          </w:p>
        </w:tc>
        <w:tc>
          <w:tcPr>
            <w:tcW w:w="0" w:type="auto"/>
            <w:vAlign w:val="center"/>
            <w:hideMark/>
          </w:tcPr>
          <w:p w14:paraId="79A3A3B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Pass</w:t>
            </w:r>
          </w:p>
        </w:tc>
      </w:tr>
      <w:tr w:rsidR="0023086B" w:rsidRPr="0023086B" w14:paraId="64FB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04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MD06</w:t>
            </w:r>
          </w:p>
        </w:tc>
        <w:tc>
          <w:tcPr>
            <w:tcW w:w="0" w:type="auto"/>
            <w:vAlign w:val="center"/>
            <w:hideMark/>
          </w:tcPr>
          <w:p w14:paraId="7753C26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Categories available</w:t>
            </w:r>
          </w:p>
        </w:tc>
        <w:tc>
          <w:tcPr>
            <w:tcW w:w="0" w:type="auto"/>
            <w:vAlign w:val="center"/>
            <w:hideMark/>
          </w:tcPr>
          <w:p w14:paraId="6355932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Pass</w:t>
            </w:r>
          </w:p>
        </w:tc>
      </w:tr>
      <w:tr w:rsidR="0023086B" w:rsidRPr="0023086B" w14:paraId="3E2F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E7C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MD07</w:t>
            </w:r>
          </w:p>
        </w:tc>
        <w:tc>
          <w:tcPr>
            <w:tcW w:w="0" w:type="auto"/>
            <w:vAlign w:val="center"/>
            <w:hideMark/>
          </w:tcPr>
          <w:p w14:paraId="77B0E39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In Approval view</w:t>
            </w:r>
          </w:p>
        </w:tc>
        <w:tc>
          <w:tcPr>
            <w:tcW w:w="0" w:type="auto"/>
            <w:vAlign w:val="center"/>
            <w:hideMark/>
          </w:tcPr>
          <w:p w14:paraId="58187AE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5AAB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D92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MD08</w:t>
            </w:r>
          </w:p>
        </w:tc>
        <w:tc>
          <w:tcPr>
            <w:tcW w:w="0" w:type="auto"/>
            <w:vAlign w:val="center"/>
            <w:hideMark/>
          </w:tcPr>
          <w:p w14:paraId="448C7B2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High Value view</w:t>
            </w:r>
          </w:p>
        </w:tc>
        <w:tc>
          <w:tcPr>
            <w:tcW w:w="0" w:type="auto"/>
            <w:vAlign w:val="center"/>
            <w:hideMark/>
          </w:tcPr>
          <w:p w14:paraId="5C5C440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5D44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234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MD09</w:t>
            </w:r>
          </w:p>
        </w:tc>
        <w:tc>
          <w:tcPr>
            <w:tcW w:w="0" w:type="auto"/>
            <w:vAlign w:val="center"/>
            <w:hideMark/>
          </w:tcPr>
          <w:p w14:paraId="25C43D8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Pending Procurement</w:t>
            </w:r>
          </w:p>
        </w:tc>
        <w:tc>
          <w:tcPr>
            <w:tcW w:w="0" w:type="auto"/>
            <w:vAlign w:val="center"/>
            <w:hideMark/>
          </w:tcPr>
          <w:p w14:paraId="7478E70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68FB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961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MD10</w:t>
            </w:r>
          </w:p>
        </w:tc>
        <w:tc>
          <w:tcPr>
            <w:tcW w:w="0" w:type="auto"/>
            <w:vAlign w:val="center"/>
            <w:hideMark/>
          </w:tcPr>
          <w:p w14:paraId="7FADC5E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Procurement user security</w:t>
            </w:r>
          </w:p>
        </w:tc>
        <w:tc>
          <w:tcPr>
            <w:tcW w:w="0" w:type="auto"/>
            <w:vAlign w:val="center"/>
            <w:hideMark/>
          </w:tcPr>
          <w:p w14:paraId="488D1F6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</w:tbl>
    <w:p w14:paraId="180D778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2D9FBB6">
          <v:rect id="_x0000_i5484" style="width:0;height:1.5pt" o:hralign="center" o:hrstd="t" o:hr="t" fillcolor="#a0a0a0" stroked="f"/>
        </w:pict>
      </w:r>
    </w:p>
    <w:p w14:paraId="57AFC9D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DL — POWER BI TEST MATRIX</w:t>
      </w:r>
    </w:p>
    <w:p w14:paraId="0DE0103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3004"/>
        <w:gridCol w:w="1534"/>
      </w:tblGrid>
      <w:tr w:rsidR="0023086B" w:rsidRPr="0023086B" w14:paraId="61405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B8551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B96651E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3B210EF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23086B" w:rsidRPr="0023086B" w14:paraId="50C8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50A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BI01</w:t>
            </w:r>
          </w:p>
        </w:tc>
        <w:tc>
          <w:tcPr>
            <w:tcW w:w="0" w:type="auto"/>
            <w:vAlign w:val="center"/>
            <w:hideMark/>
          </w:tcPr>
          <w:p w14:paraId="0DEE91A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Dataverse connects</w:t>
            </w:r>
          </w:p>
        </w:tc>
        <w:tc>
          <w:tcPr>
            <w:tcW w:w="0" w:type="auto"/>
            <w:vAlign w:val="center"/>
            <w:hideMark/>
          </w:tcPr>
          <w:p w14:paraId="145660B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Pass</w:t>
            </w:r>
          </w:p>
        </w:tc>
      </w:tr>
      <w:tr w:rsidR="0023086B" w:rsidRPr="0023086B" w14:paraId="52E4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475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BI02</w:t>
            </w:r>
          </w:p>
        </w:tc>
        <w:tc>
          <w:tcPr>
            <w:tcW w:w="0" w:type="auto"/>
            <w:vAlign w:val="center"/>
            <w:hideMark/>
          </w:tcPr>
          <w:p w14:paraId="604E35E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Request table</w:t>
            </w:r>
          </w:p>
        </w:tc>
        <w:tc>
          <w:tcPr>
            <w:tcW w:w="0" w:type="auto"/>
            <w:vAlign w:val="center"/>
            <w:hideMark/>
          </w:tcPr>
          <w:p w14:paraId="33760D2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Loaded</w:t>
            </w:r>
          </w:p>
        </w:tc>
      </w:tr>
      <w:tr w:rsidR="0023086B" w:rsidRPr="0023086B" w14:paraId="650C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9D9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BI03</w:t>
            </w:r>
          </w:p>
        </w:tc>
        <w:tc>
          <w:tcPr>
            <w:tcW w:w="0" w:type="auto"/>
            <w:vAlign w:val="center"/>
            <w:hideMark/>
          </w:tcPr>
          <w:p w14:paraId="7716F70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Item table</w:t>
            </w:r>
          </w:p>
        </w:tc>
        <w:tc>
          <w:tcPr>
            <w:tcW w:w="0" w:type="auto"/>
            <w:vAlign w:val="center"/>
            <w:hideMark/>
          </w:tcPr>
          <w:p w14:paraId="4710A81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Loaded</w:t>
            </w:r>
          </w:p>
        </w:tc>
      </w:tr>
      <w:tr w:rsidR="0023086B" w:rsidRPr="0023086B" w14:paraId="4315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B15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BI04</w:t>
            </w:r>
          </w:p>
        </w:tc>
        <w:tc>
          <w:tcPr>
            <w:tcW w:w="0" w:type="auto"/>
            <w:vAlign w:val="center"/>
            <w:hideMark/>
          </w:tcPr>
          <w:p w14:paraId="24BEC34E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557599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23DB9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4B4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BI05</w:t>
            </w:r>
          </w:p>
        </w:tc>
        <w:tc>
          <w:tcPr>
            <w:tcW w:w="0" w:type="auto"/>
            <w:vAlign w:val="center"/>
            <w:hideMark/>
          </w:tcPr>
          <w:p w14:paraId="5BC8A50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Total Requests</w:t>
            </w:r>
          </w:p>
        </w:tc>
        <w:tc>
          <w:tcPr>
            <w:tcW w:w="0" w:type="auto"/>
            <w:vAlign w:val="center"/>
            <w:hideMark/>
          </w:tcPr>
          <w:p w14:paraId="3B6EC72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5972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460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BI06</w:t>
            </w:r>
          </w:p>
        </w:tc>
        <w:tc>
          <w:tcPr>
            <w:tcW w:w="0" w:type="auto"/>
            <w:vAlign w:val="center"/>
            <w:hideMark/>
          </w:tcPr>
          <w:p w14:paraId="2F68CFD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Requested Spend</w:t>
            </w:r>
          </w:p>
        </w:tc>
        <w:tc>
          <w:tcPr>
            <w:tcW w:w="0" w:type="auto"/>
            <w:vAlign w:val="center"/>
            <w:hideMark/>
          </w:tcPr>
          <w:p w14:paraId="62FB302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5611E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BFA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BI07</w:t>
            </w:r>
          </w:p>
        </w:tc>
        <w:tc>
          <w:tcPr>
            <w:tcW w:w="0" w:type="auto"/>
            <w:vAlign w:val="center"/>
            <w:hideMark/>
          </w:tcPr>
          <w:p w14:paraId="671F10C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Approved Spend</w:t>
            </w:r>
          </w:p>
        </w:tc>
        <w:tc>
          <w:tcPr>
            <w:tcW w:w="0" w:type="auto"/>
            <w:vAlign w:val="center"/>
            <w:hideMark/>
          </w:tcPr>
          <w:p w14:paraId="2DD4C18C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5943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88B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BI08</w:t>
            </w:r>
          </w:p>
        </w:tc>
        <w:tc>
          <w:tcPr>
            <w:tcW w:w="0" w:type="auto"/>
            <w:vAlign w:val="center"/>
            <w:hideMark/>
          </w:tcPr>
          <w:p w14:paraId="4FF3D8E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58D4080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76E6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A66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BI09</w:t>
            </w:r>
          </w:p>
        </w:tc>
        <w:tc>
          <w:tcPr>
            <w:tcW w:w="0" w:type="auto"/>
            <w:vAlign w:val="center"/>
            <w:hideMark/>
          </w:tcPr>
          <w:p w14:paraId="4986773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Department chart</w:t>
            </w:r>
          </w:p>
        </w:tc>
        <w:tc>
          <w:tcPr>
            <w:tcW w:w="0" w:type="auto"/>
            <w:vAlign w:val="center"/>
            <w:hideMark/>
          </w:tcPr>
          <w:p w14:paraId="469901C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0EAD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747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BI10</w:t>
            </w:r>
          </w:p>
        </w:tc>
        <w:tc>
          <w:tcPr>
            <w:tcW w:w="0" w:type="auto"/>
            <w:vAlign w:val="center"/>
            <w:hideMark/>
          </w:tcPr>
          <w:p w14:paraId="6800732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Category chart</w:t>
            </w:r>
          </w:p>
        </w:tc>
        <w:tc>
          <w:tcPr>
            <w:tcW w:w="0" w:type="auto"/>
            <w:vAlign w:val="center"/>
            <w:hideMark/>
          </w:tcPr>
          <w:p w14:paraId="744ED0D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66FE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D17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BI11</w:t>
            </w:r>
          </w:p>
        </w:tc>
        <w:tc>
          <w:tcPr>
            <w:tcW w:w="0" w:type="auto"/>
            <w:vAlign w:val="center"/>
            <w:hideMark/>
          </w:tcPr>
          <w:p w14:paraId="584A160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Top Products</w:t>
            </w:r>
          </w:p>
        </w:tc>
        <w:tc>
          <w:tcPr>
            <w:tcW w:w="0" w:type="auto"/>
            <w:vAlign w:val="center"/>
            <w:hideMark/>
          </w:tcPr>
          <w:p w14:paraId="2D3BB79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3742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DD3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BI12</w:t>
            </w:r>
          </w:p>
        </w:tc>
        <w:tc>
          <w:tcPr>
            <w:tcW w:w="0" w:type="auto"/>
            <w:vAlign w:val="center"/>
            <w:hideMark/>
          </w:tcPr>
          <w:p w14:paraId="2347E843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Monthly trend</w:t>
            </w:r>
          </w:p>
        </w:tc>
        <w:tc>
          <w:tcPr>
            <w:tcW w:w="0" w:type="auto"/>
            <w:vAlign w:val="center"/>
            <w:hideMark/>
          </w:tcPr>
          <w:p w14:paraId="18A61A0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  <w:tr w:rsidR="0023086B" w:rsidRPr="0023086B" w14:paraId="7C43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197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BI13</w:t>
            </w:r>
          </w:p>
        </w:tc>
        <w:tc>
          <w:tcPr>
            <w:tcW w:w="0" w:type="auto"/>
            <w:vAlign w:val="center"/>
            <w:hideMark/>
          </w:tcPr>
          <w:p w14:paraId="17B6376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Slicers</w:t>
            </w:r>
          </w:p>
        </w:tc>
        <w:tc>
          <w:tcPr>
            <w:tcW w:w="0" w:type="auto"/>
            <w:vAlign w:val="center"/>
            <w:hideMark/>
          </w:tcPr>
          <w:p w14:paraId="44794B1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Work</w:t>
            </w:r>
          </w:p>
        </w:tc>
      </w:tr>
      <w:tr w:rsidR="0023086B" w:rsidRPr="0023086B" w14:paraId="4142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E72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BI14</w:t>
            </w:r>
          </w:p>
        </w:tc>
        <w:tc>
          <w:tcPr>
            <w:tcW w:w="0" w:type="auto"/>
            <w:vAlign w:val="center"/>
            <w:hideMark/>
          </w:tcPr>
          <w:p w14:paraId="2DFB284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1744B0E4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Works</w:t>
            </w:r>
          </w:p>
        </w:tc>
      </w:tr>
      <w:tr w:rsidR="0023086B" w:rsidRPr="0023086B" w14:paraId="32B7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C0B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BI15</w:t>
            </w:r>
          </w:p>
        </w:tc>
        <w:tc>
          <w:tcPr>
            <w:tcW w:w="0" w:type="auto"/>
            <w:vAlign w:val="center"/>
            <w:hideMark/>
          </w:tcPr>
          <w:p w14:paraId="614C926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Dataverse tie-out</w:t>
            </w:r>
          </w:p>
        </w:tc>
        <w:tc>
          <w:tcPr>
            <w:tcW w:w="0" w:type="auto"/>
            <w:vAlign w:val="center"/>
            <w:hideMark/>
          </w:tcPr>
          <w:p w14:paraId="519A979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Correct</w:t>
            </w:r>
          </w:p>
        </w:tc>
      </w:tr>
    </w:tbl>
    <w:p w14:paraId="46A146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F9A735F">
          <v:rect id="_x0000_i5485" style="width:0;height:1.5pt" o:hralign="center" o:hrstd="t" o:hr="t" fillcolor="#a0a0a0" stroked="f"/>
        </w:pict>
      </w:r>
    </w:p>
    <w:p w14:paraId="3415A9A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DM — COMMON ERROR 1</w:t>
      </w:r>
    </w:p>
    <w:p w14:paraId="3E1AC1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402. Flow Triggers Repeatedly</w:t>
      </w:r>
    </w:p>
    <w:p w14:paraId="238FE7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62A126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Status guard</w:t>
      </w:r>
    </w:p>
    <w:p w14:paraId="5B4887EF" w14:textId="77777777" w:rsidR="0023086B" w:rsidRPr="0023086B" w:rsidRDefault="0023086B" w:rsidP="0023086B">
      <w:pPr>
        <w:rPr>
          <w:sz w:val="32"/>
          <w:szCs w:val="32"/>
        </w:rPr>
      </w:pPr>
    </w:p>
    <w:p w14:paraId="0893BB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</w:t>
      </w:r>
    </w:p>
    <w:p w14:paraId="2695E1F5" w14:textId="77777777" w:rsidR="0023086B" w:rsidRPr="0023086B" w:rsidRDefault="0023086B" w:rsidP="0023086B">
      <w:pPr>
        <w:rPr>
          <w:sz w:val="32"/>
          <w:szCs w:val="32"/>
        </w:rPr>
      </w:pPr>
    </w:p>
    <w:p w14:paraId="5F0A32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Trigger columns</w:t>
      </w:r>
    </w:p>
    <w:p w14:paraId="253FF85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48DFE6">
          <v:rect id="_x0000_i5486" style="width:0;height:1.5pt" o:hralign="center" o:hrstd="t" o:hr="t" fillcolor="#a0a0a0" stroked="f"/>
        </w:pict>
      </w:r>
    </w:p>
    <w:p w14:paraId="222729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DN — COMMON ERROR 2</w:t>
      </w:r>
    </w:p>
    <w:p w14:paraId="536B26C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403. Two Manager Approvals</w:t>
      </w:r>
    </w:p>
    <w:p w14:paraId="50BCB2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7213411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Multiple runs</w:t>
      </w:r>
    </w:p>
    <w:p w14:paraId="67B629F6" w14:textId="77777777" w:rsidR="0023086B" w:rsidRPr="0023086B" w:rsidRDefault="0023086B" w:rsidP="0023086B">
      <w:pPr>
        <w:rPr>
          <w:sz w:val="32"/>
          <w:szCs w:val="32"/>
        </w:rPr>
      </w:pPr>
    </w:p>
    <w:p w14:paraId="5274AB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timing</w:t>
      </w:r>
    </w:p>
    <w:p w14:paraId="60D8550F" w14:textId="77777777" w:rsidR="0023086B" w:rsidRPr="0023086B" w:rsidRDefault="0023086B" w:rsidP="0023086B">
      <w:pPr>
        <w:rPr>
          <w:sz w:val="32"/>
          <w:szCs w:val="32"/>
        </w:rPr>
      </w:pPr>
    </w:p>
    <w:p w14:paraId="66440D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Duplicate submission</w:t>
      </w:r>
    </w:p>
    <w:p w14:paraId="5BCB59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DC252F9">
          <v:rect id="_x0000_i5487" style="width:0;height:1.5pt" o:hralign="center" o:hrstd="t" o:hr="t" fillcolor="#a0a0a0" stroked="f"/>
        </w:pict>
      </w:r>
    </w:p>
    <w:p w14:paraId="23296AC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DO — COMMON ERROR 3</w:t>
      </w:r>
    </w:p>
    <w:p w14:paraId="06F1C35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404. Flow Doesn't Trigger</w:t>
      </w:r>
    </w:p>
    <w:p w14:paraId="03E078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557471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Flow enabled?</w:t>
      </w:r>
    </w:p>
    <w:p w14:paraId="6F2E4152" w14:textId="77777777" w:rsidR="0023086B" w:rsidRPr="0023086B" w:rsidRDefault="0023086B" w:rsidP="0023086B">
      <w:pPr>
        <w:rPr>
          <w:sz w:val="32"/>
          <w:szCs w:val="32"/>
        </w:rPr>
      </w:pPr>
    </w:p>
    <w:p w14:paraId="5C8CD1A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Correct Environment?</w:t>
      </w:r>
    </w:p>
    <w:p w14:paraId="215334F5" w14:textId="77777777" w:rsidR="0023086B" w:rsidRPr="0023086B" w:rsidRDefault="0023086B" w:rsidP="0023086B">
      <w:pPr>
        <w:rPr>
          <w:sz w:val="32"/>
          <w:szCs w:val="32"/>
        </w:rPr>
      </w:pPr>
    </w:p>
    <w:p w14:paraId="10234D3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Correct Table?</w:t>
      </w:r>
    </w:p>
    <w:p w14:paraId="3555B88E" w14:textId="77777777" w:rsidR="0023086B" w:rsidRPr="0023086B" w:rsidRDefault="0023086B" w:rsidP="0023086B">
      <w:pPr>
        <w:rPr>
          <w:sz w:val="32"/>
          <w:szCs w:val="32"/>
        </w:rPr>
      </w:pPr>
    </w:p>
    <w:p w14:paraId="3495F2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actually Submitted?</w:t>
      </w:r>
    </w:p>
    <w:p w14:paraId="777D888D" w14:textId="77777777" w:rsidR="0023086B" w:rsidRPr="0023086B" w:rsidRDefault="0023086B" w:rsidP="0023086B">
      <w:pPr>
        <w:rPr>
          <w:sz w:val="32"/>
          <w:szCs w:val="32"/>
        </w:rPr>
      </w:pPr>
    </w:p>
    <w:p w14:paraId="25EC90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Trigger columns?</w:t>
      </w:r>
    </w:p>
    <w:p w14:paraId="7F7D7F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2F5DAD3">
          <v:rect id="_x0000_i5488" style="width:0;height:1.5pt" o:hralign="center" o:hrstd="t" o:hr="t" fillcolor="#a0a0a0" stroked="f"/>
        </w:pict>
      </w:r>
    </w:p>
    <w:p w14:paraId="0C959F6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DP — COMMON ERROR 4</w:t>
      </w:r>
    </w:p>
    <w:p w14:paraId="630FEAB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405. List Rows Finds Zero Items</w:t>
      </w:r>
    </w:p>
    <w:p w14:paraId="74AD055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2CB39D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Lookup logical name</w:t>
      </w:r>
    </w:p>
    <w:p w14:paraId="01A1797B" w14:textId="77777777" w:rsidR="0023086B" w:rsidRPr="0023086B" w:rsidRDefault="0023086B" w:rsidP="0023086B">
      <w:pPr>
        <w:rPr>
          <w:sz w:val="32"/>
          <w:szCs w:val="32"/>
        </w:rPr>
      </w:pPr>
    </w:p>
    <w:p w14:paraId="2ABE04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 GUID</w:t>
      </w:r>
    </w:p>
    <w:p w14:paraId="56C55183" w14:textId="77777777" w:rsidR="0023086B" w:rsidRPr="0023086B" w:rsidRDefault="0023086B" w:rsidP="0023086B">
      <w:pPr>
        <w:rPr>
          <w:sz w:val="32"/>
          <w:szCs w:val="32"/>
        </w:rPr>
      </w:pPr>
    </w:p>
    <w:p w14:paraId="6AD4E1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 syntax</w:t>
      </w:r>
    </w:p>
    <w:p w14:paraId="03DE91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CD88540">
          <v:rect id="_x0000_i5489" style="width:0;height:1.5pt" o:hralign="center" o:hrstd="t" o:hr="t" fillcolor="#a0a0a0" stroked="f"/>
        </w:pict>
      </w:r>
    </w:p>
    <w:p w14:paraId="0C7DF85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DQ — COMMON ERROR 5</w:t>
      </w:r>
    </w:p>
    <w:p w14:paraId="57ABD64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406. Total Is Wrong</w:t>
      </w:r>
    </w:p>
    <w:p w14:paraId="764730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240E95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Quantity data type</w:t>
      </w:r>
    </w:p>
    <w:p w14:paraId="5E7F4B66" w14:textId="77777777" w:rsidR="0023086B" w:rsidRPr="0023086B" w:rsidRDefault="0023086B" w:rsidP="0023086B">
      <w:pPr>
        <w:rPr>
          <w:sz w:val="32"/>
          <w:szCs w:val="32"/>
        </w:rPr>
      </w:pPr>
    </w:p>
    <w:p w14:paraId="547C81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Unit Price</w:t>
      </w:r>
    </w:p>
    <w:p w14:paraId="478FC8A4" w14:textId="77777777" w:rsidR="0023086B" w:rsidRPr="0023086B" w:rsidRDefault="0023086B" w:rsidP="0023086B">
      <w:pPr>
        <w:rPr>
          <w:sz w:val="32"/>
          <w:szCs w:val="32"/>
        </w:rPr>
      </w:pPr>
    </w:p>
    <w:p w14:paraId="721119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Loop</w:t>
      </w:r>
    </w:p>
    <w:p w14:paraId="151ED3A8" w14:textId="77777777" w:rsidR="0023086B" w:rsidRPr="0023086B" w:rsidRDefault="0023086B" w:rsidP="0023086B">
      <w:pPr>
        <w:rPr>
          <w:sz w:val="32"/>
          <w:szCs w:val="32"/>
        </w:rPr>
      </w:pPr>
    </w:p>
    <w:p w14:paraId="5AAA98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Variable update</w:t>
      </w:r>
    </w:p>
    <w:p w14:paraId="5DA13AEE" w14:textId="77777777" w:rsidR="0023086B" w:rsidRPr="0023086B" w:rsidRDefault="0023086B" w:rsidP="0023086B">
      <w:pPr>
        <w:rPr>
          <w:sz w:val="32"/>
          <w:szCs w:val="32"/>
        </w:rPr>
      </w:pPr>
    </w:p>
    <w:p w14:paraId="0D5E93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Duplicate Items</w:t>
      </w:r>
    </w:p>
    <w:p w14:paraId="004B9E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7CD5B9">
          <v:rect id="_x0000_i5490" style="width:0;height:1.5pt" o:hralign="center" o:hrstd="t" o:hr="t" fillcolor="#a0a0a0" stroked="f"/>
        </w:pict>
      </w:r>
    </w:p>
    <w:p w14:paraId="700EB07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DR — COMMON ERROR 6</w:t>
      </w:r>
    </w:p>
    <w:p w14:paraId="7E956B6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407. Approval Sent To Wrong Manager</w:t>
      </w:r>
    </w:p>
    <w:p w14:paraId="454614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2C9D9F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Requested By</w:t>
      </w:r>
    </w:p>
    <w:p w14:paraId="35ED0AC6" w14:textId="77777777" w:rsidR="0023086B" w:rsidRPr="0023086B" w:rsidRDefault="0023086B" w:rsidP="0023086B">
      <w:pPr>
        <w:rPr>
          <w:sz w:val="32"/>
          <w:szCs w:val="32"/>
        </w:rPr>
      </w:pPr>
    </w:p>
    <w:p w14:paraId="61C32A7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Manager Lookup</w:t>
      </w:r>
    </w:p>
    <w:p w14:paraId="1740FD96" w14:textId="77777777" w:rsidR="0023086B" w:rsidRPr="0023086B" w:rsidRDefault="0023086B" w:rsidP="0023086B">
      <w:pPr>
        <w:rPr>
          <w:sz w:val="32"/>
          <w:szCs w:val="32"/>
        </w:rPr>
      </w:pPr>
    </w:p>
    <w:p w14:paraId="334D1B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Email</w:t>
      </w:r>
    </w:p>
    <w:p w14:paraId="302931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51FDC38">
          <v:rect id="_x0000_i5491" style="width:0;height:1.5pt" o:hralign="center" o:hrstd="t" o:hr="t" fillcolor="#a0a0a0" stroked="f"/>
        </w:pict>
      </w:r>
    </w:p>
    <w:p w14:paraId="376652D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DS — COMMON ERROR 7</w:t>
      </w:r>
    </w:p>
    <w:p w14:paraId="6B83DB0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408. Finance Receives Low-Value Request</w:t>
      </w:r>
    </w:p>
    <w:p w14:paraId="3C7600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 boundary:</w:t>
      </w:r>
    </w:p>
    <w:p w14:paraId="15EC8C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Wrong:</w:t>
      </w:r>
    </w:p>
    <w:p w14:paraId="2EE52F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&gt; 5000</w:t>
      </w:r>
    </w:p>
    <w:p w14:paraId="296BE2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versus actual business rule:</w:t>
      </w:r>
    </w:p>
    <w:p w14:paraId="2AEB6E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&gt;= 5000</w:t>
      </w:r>
    </w:p>
    <w:p w14:paraId="24EA28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for Finance requirement.</w:t>
      </w:r>
    </w:p>
    <w:p w14:paraId="4624EF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2502B29">
          <v:rect id="_x0000_i5492" style="width:0;height:1.5pt" o:hralign="center" o:hrstd="t" o:hr="t" fillcolor="#a0a0a0" stroked="f"/>
        </w:pict>
      </w:r>
    </w:p>
    <w:p w14:paraId="1211FF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DT — COMMON ERROR 8</w:t>
      </w:r>
    </w:p>
    <w:p w14:paraId="57713C9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409. Procurement Gets Exactly 50,000</w:t>
      </w:r>
    </w:p>
    <w:p w14:paraId="2E2DEA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Wrong.</w:t>
      </w:r>
    </w:p>
    <w:p w14:paraId="3296CA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only applies:</w:t>
      </w:r>
    </w:p>
    <w:p w14:paraId="5DF25A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&gt; 50,000.</w:t>
      </w:r>
    </w:p>
    <w:p w14:paraId="358D94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8947D11">
          <v:rect id="_x0000_i5493" style="width:0;height:1.5pt" o:hralign="center" o:hrstd="t" o:hr="t" fillcolor="#a0a0a0" stroked="f"/>
        </w:pict>
      </w:r>
    </w:p>
    <w:p w14:paraId="138639A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DU — COMMON ERROR 9</w:t>
      </w:r>
    </w:p>
    <w:p w14:paraId="1F5DB48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410. Flow Marks Technical Failure Rejected</w:t>
      </w:r>
    </w:p>
    <w:p w14:paraId="68E252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Incorrect.</w:t>
      </w:r>
    </w:p>
    <w:p w14:paraId="4D7AC4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79C8E63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Processing Error.</w:t>
      </w:r>
    </w:p>
    <w:p w14:paraId="2B354A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38EBF5A">
          <v:rect id="_x0000_i5494" style="width:0;height:1.5pt" o:hralign="center" o:hrstd="t" o:hr="t" fillcolor="#a0a0a0" stroked="f"/>
        </w:pict>
      </w:r>
    </w:p>
    <w:p w14:paraId="3680FE5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DV — COMMON ERROR 10</w:t>
      </w:r>
    </w:p>
    <w:p w14:paraId="0DA9321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411. Finance Rejects But Procurement Still Starts</w:t>
      </w:r>
    </w:p>
    <w:p w14:paraId="2EF416F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Your branch structure is:</w:t>
      </w:r>
    </w:p>
    <w:p w14:paraId="6522D84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Wrong.</w:t>
      </w:r>
    </w:p>
    <w:p w14:paraId="04D0ED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64FD927">
          <v:rect id="_x0000_i5495" style="width:0;height:1.5pt" o:hralign="center" o:hrstd="t" o:hr="t" fillcolor="#a0a0a0" stroked="f"/>
        </w:pict>
      </w:r>
    </w:p>
    <w:p w14:paraId="5E33EDB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DW — COMMON ERROR 11</w:t>
      </w:r>
    </w:p>
    <w:p w14:paraId="093351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412. Approval Says $4,000</w:t>
      </w:r>
    </w:p>
    <w:p w14:paraId="10C5F68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but Flow routed at:</w:t>
      </w:r>
    </w:p>
    <w:p w14:paraId="158EFE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60,000</w:t>
      </w:r>
    </w:p>
    <w:p w14:paraId="29C9E2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because Details use stored pre-validation amount.</w:t>
      </w:r>
    </w:p>
    <w:p w14:paraId="4102A4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4A97DD">
          <v:rect id="_x0000_i5496" style="width:0;height:1.5pt" o:hralign="center" o:hrstd="t" o:hr="t" fillcolor="#a0a0a0" stroked="f"/>
        </w:pict>
      </w:r>
    </w:p>
    <w:p w14:paraId="1D5ACF5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413. Fix</w:t>
      </w:r>
    </w:p>
    <w:p w14:paraId="3FD05A8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card should use:</w:t>
      </w:r>
    </w:p>
    <w:p w14:paraId="372DA97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varCalculatedTotal.</w:t>
      </w:r>
    </w:p>
    <w:p w14:paraId="6DC9F0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8B0EC4C">
          <v:rect id="_x0000_i5497" style="width:0;height:1.5pt" o:hralign="center" o:hrstd="t" o:hr="t" fillcolor="#a0a0a0" stroked="f"/>
        </w:pict>
      </w:r>
    </w:p>
    <w:p w14:paraId="771FFF4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DX — COMMON ERROR 12</w:t>
      </w:r>
    </w:p>
    <w:p w14:paraId="21918E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414. Model-Driven App Shows All Forms/Views</w:t>
      </w:r>
    </w:p>
    <w:p w14:paraId="680DFB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By default many forms/views might be available.</w:t>
      </w:r>
    </w:p>
    <w:p w14:paraId="7B6D35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Restrict app components to:</w:t>
      </w:r>
    </w:p>
    <w:p w14:paraId="27B8818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Relevant experiences.</w:t>
      </w:r>
    </w:p>
    <w:p w14:paraId="6C4D15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6618EB">
          <v:rect id="_x0000_i5498" style="width:0;height:1.5pt" o:hralign="center" o:hrstd="t" o:hr="t" fillcolor="#a0a0a0" stroked="f"/>
        </w:pict>
      </w:r>
    </w:p>
    <w:p w14:paraId="643C794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DY — COMMON ERROR 13</w:t>
      </w:r>
    </w:p>
    <w:p w14:paraId="7F0466F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415. Procurement Can Edit Approval Decision</w:t>
      </w:r>
    </w:p>
    <w:p w14:paraId="66EFD07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Make those fields:</w:t>
      </w:r>
    </w:p>
    <w:p w14:paraId="191DA6C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Read-only</w:t>
      </w:r>
    </w:p>
    <w:p w14:paraId="2193B4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where appropriate.</w:t>
      </w:r>
    </w:p>
    <w:p w14:paraId="3A75D4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D6CC36">
          <v:rect id="_x0000_i5499" style="width:0;height:1.5pt" o:hralign="center" o:hrstd="t" o:hr="t" fillcolor="#a0a0a0" stroked="f"/>
        </w:pict>
      </w:r>
    </w:p>
    <w:p w14:paraId="556D1F9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DZ — COMMON ERROR 14</w:t>
      </w:r>
    </w:p>
    <w:p w14:paraId="5661611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416. Spend Is Tripled</w:t>
      </w:r>
    </w:p>
    <w:p w14:paraId="70D647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Cause:</w:t>
      </w:r>
    </w:p>
    <w:p w14:paraId="6775A6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Summing Request Total at:</w:t>
      </w:r>
    </w:p>
    <w:p w14:paraId="278BC58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Item grain.</w:t>
      </w:r>
    </w:p>
    <w:p w14:paraId="3825D6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C64E91E">
          <v:rect id="_x0000_i5500" style="width:0;height:1.5pt" o:hralign="center" o:hrstd="t" o:hr="t" fillcolor="#a0a0a0" stroked="f"/>
        </w:pict>
      </w:r>
    </w:p>
    <w:p w14:paraId="1EAEAC5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417. Fix</w:t>
      </w:r>
    </w:p>
    <w:p w14:paraId="2E15BFE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Request table for:</w:t>
      </w:r>
    </w:p>
    <w:p w14:paraId="13709D6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Request totals.</w:t>
      </w:r>
    </w:p>
    <w:p w14:paraId="6254062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 Items for:</w:t>
      </w:r>
    </w:p>
    <w:p w14:paraId="4C7D292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Product/category totals.</w:t>
      </w:r>
    </w:p>
    <w:p w14:paraId="78A000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64FF1E6">
          <v:rect id="_x0000_i5501" style="width:0;height:1.5pt" o:hralign="center" o:hrstd="t" o:hr="t" fillcolor="#a0a0a0" stroked="f"/>
        </w:pict>
      </w:r>
    </w:p>
    <w:p w14:paraId="2D339DB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EA — COMMON ERROR 15</w:t>
      </w:r>
    </w:p>
    <w:p w14:paraId="3036F19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418. Category Spend Is Blank</w:t>
      </w:r>
    </w:p>
    <w:p w14:paraId="46DFF65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 relationship:</w:t>
      </w:r>
    </w:p>
    <w:p w14:paraId="18FA4D7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</w:t>
      </w:r>
    </w:p>
    <w:p w14:paraId="55796F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Product</w:t>
      </w:r>
    </w:p>
    <w:p w14:paraId="2EB347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Purchase Request Item</w:t>
      </w:r>
    </w:p>
    <w:p w14:paraId="2ED9B3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FFE1C4">
          <v:rect id="_x0000_i5502" style="width:0;height:1.5pt" o:hralign="center" o:hrstd="t" o:hr="t" fillcolor="#a0a0a0" stroked="f"/>
        </w:pict>
      </w:r>
    </w:p>
    <w:p w14:paraId="70BF35C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EB — COMMON ERROR 16</w:t>
      </w:r>
    </w:p>
    <w:p w14:paraId="7280149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419. Power BI Missing Latest Request</w:t>
      </w:r>
    </w:p>
    <w:p w14:paraId="36A2253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Import mode needs:</w:t>
      </w:r>
    </w:p>
    <w:p w14:paraId="057B8D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Refresh.</w:t>
      </w:r>
    </w:p>
    <w:p w14:paraId="6FE770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A84F48C">
          <v:rect id="_x0000_i5503" style="width:0;height:1.5pt" o:hralign="center" o:hrstd="t" o:hr="t" fillcolor="#a0a0a0" stroked="f"/>
        </w:pict>
      </w:r>
    </w:p>
    <w:p w14:paraId="1CD0CFB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EC — COMMON ERROR 17</w:t>
      </w:r>
    </w:p>
    <w:p w14:paraId="11BCF8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420. Approval Rate Shows Divide Error</w:t>
      </w:r>
    </w:p>
    <w:p w14:paraId="1999AE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Use:</w:t>
      </w:r>
    </w:p>
    <w:p w14:paraId="37CDB8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DIVIDE()</w:t>
      </w:r>
    </w:p>
    <w:p w14:paraId="6A1C6D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not:</w:t>
      </w:r>
    </w:p>
    <w:p w14:paraId="5FAF04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/</w:t>
      </w:r>
    </w:p>
    <w:p w14:paraId="58547C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denominator may be zero.</w:t>
      </w:r>
    </w:p>
    <w:p w14:paraId="3C3EF7E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9A65841">
          <v:rect id="_x0000_i5504" style="width:0;height:1.5pt" o:hralign="center" o:hrstd="t" o:hr="t" fillcolor="#a0a0a0" stroked="f"/>
        </w:pict>
      </w:r>
    </w:p>
    <w:p w14:paraId="56B8F53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ED — COMMON ERROR 18</w:t>
      </w:r>
    </w:p>
    <w:p w14:paraId="10A518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421. All Power BI visuals use implicit measures.</w:t>
      </w:r>
    </w:p>
    <w:p w14:paraId="28A308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For enterprise reporting prefer:</w:t>
      </w:r>
    </w:p>
    <w:p w14:paraId="119B92E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Explicit measures.</w:t>
      </w:r>
    </w:p>
    <w:p w14:paraId="18601B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D9494B3">
          <v:rect id="_x0000_i5505" style="width:0;height:1.5pt" o:hralign="center" o:hrstd="t" o:hr="t" fillcolor="#a0a0a0" stroked="f"/>
        </w:pict>
      </w:r>
    </w:p>
    <w:p w14:paraId="39FDD86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EE — COMMON ERROR 19</w:t>
      </w:r>
    </w:p>
    <w:p w14:paraId="5A645E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422. Model-Driven App shared with users but data unavailable.</w:t>
      </w:r>
    </w:p>
    <w:p w14:paraId="5785A3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Check:</w:t>
      </w:r>
    </w:p>
    <w:p w14:paraId="3CDC68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 sharing</w:t>
      </w:r>
    </w:p>
    <w:p w14:paraId="6E9E8B16" w14:textId="77777777" w:rsidR="0023086B" w:rsidRPr="0023086B" w:rsidRDefault="0023086B" w:rsidP="0023086B">
      <w:pPr>
        <w:rPr>
          <w:sz w:val="32"/>
          <w:szCs w:val="32"/>
        </w:rPr>
      </w:pPr>
    </w:p>
    <w:p w14:paraId="534AD05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Dataverse security roles</w:t>
      </w:r>
    </w:p>
    <w:p w14:paraId="782865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195DC3">
          <v:rect id="_x0000_i5506" style="width:0;height:1.5pt" o:hralign="center" o:hrstd="t" o:hr="t" fillcolor="#a0a0a0" stroked="f"/>
        </w:pict>
      </w:r>
    </w:p>
    <w:p w14:paraId="40DA8B9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EF — COMMON ERROR 20</w:t>
      </w:r>
    </w:p>
    <w:p w14:paraId="1B29E1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423. Finance approver hardcoded inside Flow.</w:t>
      </w:r>
    </w:p>
    <w:p w14:paraId="30C51CB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Replace with:</w:t>
      </w:r>
    </w:p>
    <w:p w14:paraId="14EBA6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Environment Variable.</w:t>
      </w:r>
    </w:p>
    <w:p w14:paraId="2F63EB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02EC74D">
          <v:rect id="_x0000_i5507" style="width:0;height:1.5pt" o:hralign="center" o:hrstd="t" o:hr="t" fillcolor="#a0a0a0" stroked="f"/>
        </w:pict>
      </w:r>
    </w:p>
    <w:p w14:paraId="274290F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EG — OPERATIONAL IMPROVEMENT</w:t>
      </w:r>
    </w:p>
    <w:p w14:paraId="3FBF34B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424. Add a View</w:t>
      </w:r>
    </w:p>
    <w:p w14:paraId="2556D93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Errors</w:t>
      </w:r>
    </w:p>
    <w:p w14:paraId="0FD76F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Filter:</w:t>
      </w:r>
    </w:p>
    <w:p w14:paraId="56E1BE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Processing Error contains data</w:t>
      </w:r>
    </w:p>
    <w:p w14:paraId="2D4558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DA0970F">
          <v:rect id="_x0000_i5508" style="width:0;height:1.5pt" o:hralign="center" o:hrstd="t" o:hr="t" fillcolor="#a0a0a0" stroked="f"/>
        </w:pict>
      </w:r>
    </w:p>
    <w:p w14:paraId="585F68E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425. Procurement/Admin can quickly find:</w:t>
      </w:r>
    </w:p>
    <w:p w14:paraId="5F475A8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Stuck Requests.</w:t>
      </w:r>
    </w:p>
    <w:p w14:paraId="4F69B2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4CFFC3B">
          <v:rect id="_x0000_i5509" style="width:0;height:1.5pt" o:hralign="center" o:hrstd="t" o:hr="t" fillcolor="#a0a0a0" stroked="f"/>
        </w:pict>
      </w:r>
    </w:p>
    <w:p w14:paraId="24FB86A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EH — HIGH-VALUE VIEW</w:t>
      </w:r>
    </w:p>
    <w:p w14:paraId="6069AE2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426. Filter</w:t>
      </w:r>
    </w:p>
    <w:p w14:paraId="5149EC5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 &gt; 50,000</w:t>
      </w:r>
    </w:p>
    <w:p w14:paraId="1BFBF8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0C3ED9">
          <v:rect id="_x0000_i5510" style="width:0;height:1.5pt" o:hralign="center" o:hrstd="t" o:hr="t" fillcolor="#a0a0a0" stroked="f"/>
        </w:pict>
      </w:r>
    </w:p>
    <w:p w14:paraId="2C84C9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427. Sort</w:t>
      </w:r>
    </w:p>
    <w:p w14:paraId="7D3AFA8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Amount Descending</w:t>
      </w:r>
    </w:p>
    <w:p w14:paraId="5AAAA5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2D3D563">
          <v:rect id="_x0000_i5511" style="width:0;height:1.5pt" o:hralign="center" o:hrstd="t" o:hr="t" fillcolor="#a0a0a0" stroked="f"/>
        </w:pict>
      </w:r>
    </w:p>
    <w:p w14:paraId="5FAA541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EI — APPROVAL SLA</w:t>
      </w:r>
    </w:p>
    <w:p w14:paraId="246A09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428. Advanced Extension</w:t>
      </w:r>
    </w:p>
    <w:p w14:paraId="12FFE2D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Capture:</w:t>
      </w:r>
    </w:p>
    <w:p w14:paraId="7DAF2A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Approval Started On</w:t>
      </w:r>
    </w:p>
    <w:p w14:paraId="4408DCC0" w14:textId="77777777" w:rsidR="0023086B" w:rsidRPr="0023086B" w:rsidRDefault="0023086B" w:rsidP="0023086B">
      <w:pPr>
        <w:rPr>
          <w:sz w:val="32"/>
          <w:szCs w:val="32"/>
        </w:rPr>
      </w:pPr>
    </w:p>
    <w:p w14:paraId="23097E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Completed On</w:t>
      </w:r>
    </w:p>
    <w:p w14:paraId="3E3788C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3AE068A">
          <v:rect id="_x0000_i5512" style="width:0;height:1.5pt" o:hralign="center" o:hrstd="t" o:hr="t" fillcolor="#a0a0a0" stroked="f"/>
        </w:pict>
      </w:r>
    </w:p>
    <w:p w14:paraId="73882D1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429. Later Calculate:</w:t>
      </w:r>
    </w:p>
    <w:p w14:paraId="4A3789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Duration</w:t>
      </w:r>
    </w:p>
    <w:p w14:paraId="4F9197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63DB239">
          <v:rect id="_x0000_i5513" style="width:0;height:1.5pt" o:hralign="center" o:hrstd="t" o:hr="t" fillcolor="#a0a0a0" stroked="f"/>
        </w:pict>
      </w:r>
    </w:p>
    <w:p w14:paraId="1F7008A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430. Management can ask:</w:t>
      </w:r>
    </w:p>
    <w:p w14:paraId="28083E3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How long does procurement approval take?</w:t>
      </w:r>
    </w:p>
    <w:p w14:paraId="5F46A3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EB2998">
          <v:rect id="_x0000_i5514" style="width:0;height:1.5pt" o:hralign="center" o:hrstd="t" o:hr="t" fillcolor="#a0a0a0" stroked="f"/>
        </w:pict>
      </w:r>
    </w:p>
    <w:p w14:paraId="340062C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EJ — REMINDERS</w:t>
      </w:r>
    </w:p>
    <w:p w14:paraId="0DDA5FD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431. Advanced Extension</w:t>
      </w:r>
    </w:p>
    <w:p w14:paraId="0D9B4B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Scheduled Flow checks:</w:t>
      </w:r>
    </w:p>
    <w:p w14:paraId="19B298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 approval &gt; 2 days</w:t>
      </w:r>
    </w:p>
    <w:p w14:paraId="73809F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3A793D8">
          <v:rect id="_x0000_i5515" style="width:0;height:1.5pt" o:hralign="center" o:hrstd="t" o:hr="t" fillcolor="#a0a0a0" stroked="f"/>
        </w:pict>
      </w:r>
    </w:p>
    <w:p w14:paraId="287FCE0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432. Then sends:</w:t>
      </w:r>
    </w:p>
    <w:p w14:paraId="4A0F7F8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Reminder.</w:t>
      </w:r>
    </w:p>
    <w:p w14:paraId="4F9CB64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EDFA754">
          <v:rect id="_x0000_i5516" style="width:0;height:1.5pt" o:hralign="center" o:hrstd="t" o:hr="t" fillcolor="#a0a0a0" stroked="f"/>
        </w:pict>
      </w:r>
    </w:p>
    <w:p w14:paraId="4A09F09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433. Don't include if core workflow isn't:</w:t>
      </w:r>
    </w:p>
    <w:p w14:paraId="7A6014D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Stable.</w:t>
      </w:r>
    </w:p>
    <w:p w14:paraId="530D69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522FD89">
          <v:rect id="_x0000_i5517" style="width:0;height:1.5pt" o:hralign="center" o:hrstd="t" o:hr="t" fillcolor="#a0a0a0" stroked="f"/>
        </w:pict>
      </w:r>
    </w:p>
    <w:p w14:paraId="44851BC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EK — ESCALATION</w:t>
      </w:r>
    </w:p>
    <w:p w14:paraId="418770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434. Advanced</w:t>
      </w:r>
    </w:p>
    <w:p w14:paraId="03EACB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 Manager &gt; 3 days</w:t>
      </w:r>
    </w:p>
    <w:p w14:paraId="61985A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Escalate</w:t>
      </w:r>
    </w:p>
    <w:p w14:paraId="2CD1C5D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653734">
          <v:rect id="_x0000_i5518" style="width:0;height:1.5pt" o:hralign="center" o:hrstd="t" o:hr="t" fillcolor="#a0a0a0" stroked="f"/>
        </w:pict>
      </w:r>
    </w:p>
    <w:p w14:paraId="06A086F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435. But escalation rules require:</w:t>
      </w:r>
    </w:p>
    <w:p w14:paraId="5766060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Business agreement.</w:t>
      </w:r>
    </w:p>
    <w:p w14:paraId="0002D82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80395D7">
          <v:rect id="_x0000_i5519" style="width:0;height:1.5pt" o:hralign="center" o:hrstd="t" o:hr="t" fillcolor="#a0a0a0" stroked="f"/>
        </w:pict>
      </w:r>
    </w:p>
    <w:p w14:paraId="082BD35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EL — APPROVAL HISTORY</w:t>
      </w:r>
    </w:p>
    <w:p w14:paraId="1457BC2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436. Advanced Students</w:t>
      </w:r>
    </w:p>
    <w:p w14:paraId="04D8E1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Implement:</w:t>
      </w:r>
    </w:p>
    <w:p w14:paraId="0F435C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Approval History</w:t>
      </w:r>
    </w:p>
    <w:p w14:paraId="262D78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C982BAC">
          <v:rect id="_x0000_i5520" style="width:0;height:1.5pt" o:hralign="center" o:hrstd="t" o:hr="t" fillcolor="#a0a0a0" stroked="f"/>
        </w:pict>
      </w:r>
    </w:p>
    <w:p w14:paraId="396E839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437. Each decision row:</w:t>
      </w:r>
    </w:p>
    <w:p w14:paraId="5FBBE7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</w:t>
      </w:r>
    </w:p>
    <w:p w14:paraId="46BFB977" w14:textId="77777777" w:rsidR="0023086B" w:rsidRPr="0023086B" w:rsidRDefault="0023086B" w:rsidP="0023086B">
      <w:pPr>
        <w:rPr>
          <w:sz w:val="32"/>
          <w:szCs w:val="32"/>
        </w:rPr>
      </w:pPr>
    </w:p>
    <w:p w14:paraId="443ADAE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Stage</w:t>
      </w:r>
    </w:p>
    <w:p w14:paraId="20EDA7FE" w14:textId="77777777" w:rsidR="0023086B" w:rsidRPr="0023086B" w:rsidRDefault="0023086B" w:rsidP="0023086B">
      <w:pPr>
        <w:rPr>
          <w:sz w:val="32"/>
          <w:szCs w:val="32"/>
        </w:rPr>
      </w:pPr>
    </w:p>
    <w:p w14:paraId="585272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Approver</w:t>
      </w:r>
    </w:p>
    <w:p w14:paraId="6DF98736" w14:textId="77777777" w:rsidR="0023086B" w:rsidRPr="0023086B" w:rsidRDefault="0023086B" w:rsidP="0023086B">
      <w:pPr>
        <w:rPr>
          <w:sz w:val="32"/>
          <w:szCs w:val="32"/>
        </w:rPr>
      </w:pPr>
    </w:p>
    <w:p w14:paraId="18C51C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Decision</w:t>
      </w:r>
    </w:p>
    <w:p w14:paraId="5CDE6F28" w14:textId="77777777" w:rsidR="0023086B" w:rsidRPr="0023086B" w:rsidRDefault="0023086B" w:rsidP="0023086B">
      <w:pPr>
        <w:rPr>
          <w:sz w:val="32"/>
          <w:szCs w:val="32"/>
        </w:rPr>
      </w:pPr>
    </w:p>
    <w:p w14:paraId="5C5B3B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Comments</w:t>
      </w:r>
    </w:p>
    <w:p w14:paraId="32F47228" w14:textId="77777777" w:rsidR="0023086B" w:rsidRPr="0023086B" w:rsidRDefault="0023086B" w:rsidP="0023086B">
      <w:pPr>
        <w:rPr>
          <w:sz w:val="32"/>
          <w:szCs w:val="32"/>
        </w:rPr>
      </w:pPr>
    </w:p>
    <w:p w14:paraId="66CC30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Decision Time</w:t>
      </w:r>
    </w:p>
    <w:p w14:paraId="4271C6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4D06C21">
          <v:rect id="_x0000_i5521" style="width:0;height:1.5pt" o:hralign="center" o:hrstd="t" o:hr="t" fillcolor="#a0a0a0" stroked="f"/>
        </w:pict>
      </w:r>
    </w:p>
    <w:p w14:paraId="21E5C4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438. Benefit</w:t>
      </w:r>
    </w:p>
    <w:p w14:paraId="06AB7F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Better:</w:t>
      </w:r>
    </w:p>
    <w:p w14:paraId="7C4354C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Audit</w:t>
      </w:r>
    </w:p>
    <w:p w14:paraId="3E193A21" w14:textId="77777777" w:rsidR="0023086B" w:rsidRPr="0023086B" w:rsidRDefault="0023086B" w:rsidP="0023086B">
      <w:pPr>
        <w:rPr>
          <w:sz w:val="32"/>
          <w:szCs w:val="32"/>
        </w:rPr>
      </w:pPr>
    </w:p>
    <w:p w14:paraId="68D7CEF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Analytics</w:t>
      </w:r>
    </w:p>
    <w:p w14:paraId="3A2CB94B" w14:textId="77777777" w:rsidR="0023086B" w:rsidRPr="0023086B" w:rsidRDefault="0023086B" w:rsidP="0023086B">
      <w:pPr>
        <w:rPr>
          <w:sz w:val="32"/>
          <w:szCs w:val="32"/>
        </w:rPr>
      </w:pPr>
    </w:p>
    <w:p w14:paraId="60CD55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Reassignment</w:t>
      </w:r>
    </w:p>
    <w:p w14:paraId="40682898" w14:textId="77777777" w:rsidR="0023086B" w:rsidRPr="0023086B" w:rsidRDefault="0023086B" w:rsidP="0023086B">
      <w:pPr>
        <w:rPr>
          <w:sz w:val="32"/>
          <w:szCs w:val="32"/>
        </w:rPr>
      </w:pPr>
    </w:p>
    <w:p w14:paraId="76EA21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History</w:t>
      </w:r>
    </w:p>
    <w:p w14:paraId="0F1C42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AD1178F">
          <v:rect id="_x0000_i5522" style="width:0;height:1.5pt" o:hralign="center" o:hrstd="t" o:hr="t" fillcolor="#a0a0a0" stroked="f"/>
        </w:pict>
      </w:r>
    </w:p>
    <w:p w14:paraId="4A3B53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EM — PROCUREMENT FULFILLMENT</w:t>
      </w:r>
    </w:p>
    <w:p w14:paraId="60FA0D0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439. After Approval</w:t>
      </w:r>
    </w:p>
    <w:p w14:paraId="73D26A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can update:</w:t>
      </w:r>
    </w:p>
    <w:p w14:paraId="6A575F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Ordered</w:t>
      </w:r>
    </w:p>
    <w:p w14:paraId="34E6AB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281C69B">
          <v:rect id="_x0000_i5523" style="width:0;height:1.5pt" o:hralign="center" o:hrstd="t" o:hr="t" fillcolor="#a0a0a0" stroked="f"/>
        </w:pict>
      </w:r>
    </w:p>
    <w:p w14:paraId="1050FA2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440. Later:</w:t>
      </w:r>
    </w:p>
    <w:p w14:paraId="0D9A46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Closed</w:t>
      </w:r>
    </w:p>
    <w:p w14:paraId="7296026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7ACF351">
          <v:rect id="_x0000_i5524" style="width:0;height:1.5pt" o:hralign="center" o:hrstd="t" o:hr="t" fillcolor="#a0a0a0" stroked="f"/>
        </w:pict>
      </w:r>
    </w:p>
    <w:p w14:paraId="7FE74C6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441. Do not let employee perform:</w:t>
      </w:r>
    </w:p>
    <w:p w14:paraId="676A4E8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These transitions.</w:t>
      </w:r>
    </w:p>
    <w:p w14:paraId="74526A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0FF1716">
          <v:rect id="_x0000_i5525" style="width:0;height:1.5pt" o:hralign="center" o:hrstd="t" o:hr="t" fillcolor="#a0a0a0" stroked="f"/>
        </w:pict>
      </w:r>
    </w:p>
    <w:p w14:paraId="18DCEB8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EN — POWER BI EXTRA MEASURE</w:t>
      </w:r>
    </w:p>
    <w:p w14:paraId="6E4557F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442. Pending Requests</w:t>
      </w:r>
    </w:p>
    <w:p w14:paraId="754C6D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Example:</w:t>
      </w:r>
    </w:p>
    <w:p w14:paraId="10027E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 Requests =</w:t>
      </w:r>
    </w:p>
    <w:p w14:paraId="4AC178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CALCULATE(</w:t>
      </w:r>
    </w:p>
    <w:p w14:paraId="7B276B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[Total Requests],</w:t>
      </w:r>
    </w:p>
    <w:p w14:paraId="3243CE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'Purchase Request'[Status Label] = "In Approval"</w:t>
      </w:r>
    </w:p>
    <w:p w14:paraId="6E5ECE7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4624D3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25645C">
          <v:rect id="_x0000_i5526" style="width:0;height:1.5pt" o:hralign="center" o:hrstd="t" o:hr="t" fillcolor="#a0a0a0" stroked="f"/>
        </w:pict>
      </w:r>
    </w:p>
    <w:p w14:paraId="0DE2F34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443. Rejection Rate</w:t>
      </w:r>
    </w:p>
    <w:p w14:paraId="569ADB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Rejection Rate =</w:t>
      </w:r>
    </w:p>
    <w:p w14:paraId="0DDEFF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DIVIDE(</w:t>
      </w:r>
    </w:p>
    <w:p w14:paraId="3EEDE4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[Rejected Requests],</w:t>
      </w:r>
    </w:p>
    <w:p w14:paraId="47615B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[Approved Requests] + [Rejected Requests]</w:t>
      </w:r>
    </w:p>
    <w:p w14:paraId="7D0219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54905F3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687EE32">
          <v:rect id="_x0000_i5527" style="width:0;height:1.5pt" o:hralign="center" o:hrstd="t" o:hr="t" fillcolor="#a0a0a0" stroked="f"/>
        </w:pict>
      </w:r>
    </w:p>
    <w:p w14:paraId="41A23B5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EO — AVERAGE APPROVED VALUE</w:t>
      </w:r>
    </w:p>
    <w:p w14:paraId="07CA66F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444.</w:t>
      </w:r>
    </w:p>
    <w:p w14:paraId="7ADC27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Average Approved Request Value =</w:t>
      </w:r>
    </w:p>
    <w:p w14:paraId="6AE664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DIVIDE(</w:t>
      </w:r>
    </w:p>
    <w:p w14:paraId="23983A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 xml:space="preserve">    [Approved Spend],</w:t>
      </w:r>
    </w:p>
    <w:p w14:paraId="221012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[Approved Requests]</w:t>
      </w:r>
    </w:p>
    <w:p w14:paraId="5DAF45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)</w:t>
      </w:r>
    </w:p>
    <w:p w14:paraId="28009A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C9C6A9">
          <v:rect id="_x0000_i5528" style="width:0;height:1.5pt" o:hralign="center" o:hrstd="t" o:hr="t" fillcolor="#a0a0a0" stroked="f"/>
        </w:pict>
      </w:r>
    </w:p>
    <w:p w14:paraId="3A2914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EP — ANALYTICS VALIDATION</w:t>
      </w:r>
    </w:p>
    <w:p w14:paraId="54FFDCB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445. If:</w:t>
      </w:r>
    </w:p>
    <w:p w14:paraId="76C39F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Requests = 5</w:t>
      </w:r>
    </w:p>
    <w:p w14:paraId="49C4A9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 Requests = 5</w:t>
      </w:r>
    </w:p>
    <w:p w14:paraId="189F70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Rate:</w:t>
      </w:r>
    </w:p>
    <w:p w14:paraId="37A1FE1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50%</w:t>
      </w:r>
    </w:p>
    <w:p w14:paraId="5C9DDD6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2D71AB6">
          <v:rect id="_x0000_i5529" style="width:0;height:1.5pt" o:hralign="center" o:hrstd="t" o:hr="t" fillcolor="#a0a0a0" stroked="f"/>
        </w:pict>
      </w:r>
    </w:p>
    <w:p w14:paraId="2F4457F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446. Pending Requests</w:t>
      </w:r>
    </w:p>
    <w:p w14:paraId="6BF08A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 affect:</w:t>
      </w:r>
    </w:p>
    <w:p w14:paraId="05F8B22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This definition.</w:t>
      </w:r>
    </w:p>
    <w:p w14:paraId="30D76DF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1287F60">
          <v:rect id="_x0000_i5530" style="width:0;height:1.5pt" o:hralign="center" o:hrstd="t" o:hr="t" fillcolor="#a0a0a0" stroked="f"/>
        </w:pict>
      </w:r>
    </w:p>
    <w:p w14:paraId="53A36B5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EQ — BUSINESS DEFINITION MATTERS</w:t>
      </w:r>
    </w:p>
    <w:p w14:paraId="3F5A8A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447. Another organization might define:</w:t>
      </w:r>
    </w:p>
    <w:p w14:paraId="0F74C8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Rate =</w:t>
      </w:r>
    </w:p>
    <w:p w14:paraId="0E3522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/ All Submitted</w:t>
      </w:r>
    </w:p>
    <w:p w14:paraId="278854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9AB55BF">
          <v:rect id="_x0000_i5531" style="width:0;height:1.5pt" o:hralign="center" o:hrstd="t" o:hr="t" fillcolor="#a0a0a0" stroked="f"/>
        </w:pict>
      </w:r>
    </w:p>
    <w:p w14:paraId="341AC98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448. Neither measure name is useful without:</w:t>
      </w:r>
    </w:p>
    <w:p w14:paraId="02B1751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Business definition.</w:t>
      </w:r>
    </w:p>
    <w:p w14:paraId="6CE6C1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3D05725A">
          <v:rect id="_x0000_i5532" style="width:0;height:1.5pt" o:hralign="center" o:hrstd="t" o:hr="t" fillcolor="#a0a0a0" stroked="f"/>
        </w:pict>
      </w:r>
    </w:p>
    <w:p w14:paraId="6B8D23C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ER — REPORT TOOLTIP</w:t>
      </w:r>
    </w:p>
    <w:p w14:paraId="20A176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449. Include description such as:</w:t>
      </w:r>
    </w:p>
    <w:p w14:paraId="6D40BA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Rate = Approved / (Approved + Rejected)</w:t>
      </w:r>
    </w:p>
    <w:p w14:paraId="672D72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500CB2D">
          <v:rect id="_x0000_i5533" style="width:0;height:1.5pt" o:hralign="center" o:hrstd="t" o:hr="t" fillcolor="#a0a0a0" stroked="f"/>
        </w:pict>
      </w:r>
    </w:p>
    <w:p w14:paraId="5581840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ES — CAPSTONE INTEGRATION TEST</w:t>
      </w:r>
    </w:p>
    <w:p w14:paraId="64B216E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450. Full Scenario</w:t>
      </w:r>
    </w:p>
    <w:p w14:paraId="1F2524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Employee:</w:t>
      </w:r>
    </w:p>
    <w:p w14:paraId="6EFD31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Creates 60,000 request.</w:t>
      </w:r>
    </w:p>
    <w:p w14:paraId="0250AE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A7F4713">
          <v:rect id="_x0000_i5534" style="width:0;height:1.5pt" o:hralign="center" o:hrstd="t" o:hr="t" fillcolor="#a0a0a0" stroked="f"/>
        </w:pict>
      </w:r>
    </w:p>
    <w:p w14:paraId="6C431D1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451. Canvas App</w:t>
      </w:r>
    </w:p>
    <w:p w14:paraId="65BF1A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Creates Header</w:t>
      </w:r>
    </w:p>
    <w:p w14:paraId="6F7029CE" w14:textId="77777777" w:rsidR="0023086B" w:rsidRPr="0023086B" w:rsidRDefault="0023086B" w:rsidP="0023086B">
      <w:pPr>
        <w:rPr>
          <w:sz w:val="32"/>
          <w:szCs w:val="32"/>
        </w:rPr>
      </w:pPr>
    </w:p>
    <w:p w14:paraId="3D00A97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Creates Items</w:t>
      </w:r>
    </w:p>
    <w:p w14:paraId="5D711337" w14:textId="77777777" w:rsidR="0023086B" w:rsidRPr="0023086B" w:rsidRDefault="0023086B" w:rsidP="0023086B">
      <w:pPr>
        <w:rPr>
          <w:sz w:val="32"/>
          <w:szCs w:val="32"/>
        </w:rPr>
      </w:pPr>
    </w:p>
    <w:p w14:paraId="55FB03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Sets Submitted</w:t>
      </w:r>
    </w:p>
    <w:p w14:paraId="19C3A7D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D699EA">
          <v:rect id="_x0000_i5535" style="width:0;height:1.5pt" o:hralign="center" o:hrstd="t" o:hr="t" fillcolor="#a0a0a0" stroked="f"/>
        </w:pict>
      </w:r>
    </w:p>
    <w:p w14:paraId="0209B8D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452. Power Automate</w:t>
      </w:r>
    </w:p>
    <w:p w14:paraId="4A0602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Recalculates 60,000</w:t>
      </w:r>
    </w:p>
    <w:p w14:paraId="6399D664" w14:textId="77777777" w:rsidR="0023086B" w:rsidRPr="0023086B" w:rsidRDefault="0023086B" w:rsidP="0023086B">
      <w:pPr>
        <w:rPr>
          <w:sz w:val="32"/>
          <w:szCs w:val="32"/>
        </w:rPr>
      </w:pPr>
    </w:p>
    <w:p w14:paraId="1FC2A3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Validates Manager</w:t>
      </w:r>
    </w:p>
    <w:p w14:paraId="09084CC9" w14:textId="77777777" w:rsidR="0023086B" w:rsidRPr="0023086B" w:rsidRDefault="0023086B" w:rsidP="0023086B">
      <w:pPr>
        <w:rPr>
          <w:sz w:val="32"/>
          <w:szCs w:val="32"/>
        </w:rPr>
      </w:pPr>
    </w:p>
    <w:p w14:paraId="1E766D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Validates Finance</w:t>
      </w:r>
    </w:p>
    <w:p w14:paraId="4048F202" w14:textId="77777777" w:rsidR="0023086B" w:rsidRPr="0023086B" w:rsidRDefault="0023086B" w:rsidP="0023086B">
      <w:pPr>
        <w:rPr>
          <w:sz w:val="32"/>
          <w:szCs w:val="32"/>
        </w:rPr>
      </w:pPr>
    </w:p>
    <w:p w14:paraId="4979097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Validates Procurement</w:t>
      </w:r>
    </w:p>
    <w:p w14:paraId="436C48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6DB8312">
          <v:rect id="_x0000_i5536" style="width:0;height:1.5pt" o:hralign="center" o:hrstd="t" o:hr="t" fillcolor="#a0a0a0" stroked="f"/>
        </w:pict>
      </w:r>
    </w:p>
    <w:p w14:paraId="2C2B501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453. Manager</w:t>
      </w:r>
    </w:p>
    <w:p w14:paraId="14AD132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Approves.</w:t>
      </w:r>
    </w:p>
    <w:p w14:paraId="4EC540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E4013F1">
          <v:rect id="_x0000_i5537" style="width:0;height:1.5pt" o:hralign="center" o:hrstd="t" o:hr="t" fillcolor="#a0a0a0" stroked="f"/>
        </w:pict>
      </w:r>
    </w:p>
    <w:p w14:paraId="0035F32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454. Finance</w:t>
      </w:r>
    </w:p>
    <w:p w14:paraId="30BD27B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Approves.</w:t>
      </w:r>
    </w:p>
    <w:p w14:paraId="63AA1C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B49EC8E">
          <v:rect id="_x0000_i5538" style="width:0;height:1.5pt" o:hralign="center" o:hrstd="t" o:hr="t" fillcolor="#a0a0a0" stroked="f"/>
        </w:pict>
      </w:r>
    </w:p>
    <w:p w14:paraId="10184F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455. Procurement Manager</w:t>
      </w:r>
    </w:p>
    <w:p w14:paraId="0FA3897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Approves.</w:t>
      </w:r>
    </w:p>
    <w:p w14:paraId="0FDE1C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E04BB8F">
          <v:rect id="_x0000_i5539" style="width:0;height:1.5pt" o:hralign="center" o:hrstd="t" o:hr="t" fillcolor="#a0a0a0" stroked="f"/>
        </w:pict>
      </w:r>
    </w:p>
    <w:p w14:paraId="5701251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456. Dataverse</w:t>
      </w:r>
    </w:p>
    <w:p w14:paraId="61F910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Expected:</w:t>
      </w:r>
    </w:p>
    <w:p w14:paraId="2B09C8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Approved</w:t>
      </w:r>
    </w:p>
    <w:p w14:paraId="31590B01" w14:textId="77777777" w:rsidR="0023086B" w:rsidRPr="0023086B" w:rsidRDefault="0023086B" w:rsidP="0023086B">
      <w:pPr>
        <w:rPr>
          <w:sz w:val="32"/>
          <w:szCs w:val="32"/>
        </w:rPr>
      </w:pPr>
    </w:p>
    <w:p w14:paraId="4007F01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Decision = Approved</w:t>
      </w:r>
    </w:p>
    <w:p w14:paraId="0B9199B1" w14:textId="77777777" w:rsidR="0023086B" w:rsidRPr="0023086B" w:rsidRDefault="0023086B" w:rsidP="0023086B">
      <w:pPr>
        <w:rPr>
          <w:sz w:val="32"/>
          <w:szCs w:val="32"/>
        </w:rPr>
      </w:pPr>
    </w:p>
    <w:p w14:paraId="6BC1C2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Decision = Approved</w:t>
      </w:r>
    </w:p>
    <w:p w14:paraId="035A8EA9" w14:textId="77777777" w:rsidR="0023086B" w:rsidRPr="0023086B" w:rsidRDefault="0023086B" w:rsidP="0023086B">
      <w:pPr>
        <w:rPr>
          <w:sz w:val="32"/>
          <w:szCs w:val="32"/>
        </w:rPr>
      </w:pPr>
    </w:p>
    <w:p w14:paraId="441FA3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Decision = Approved</w:t>
      </w:r>
    </w:p>
    <w:p w14:paraId="0CDA5CCA" w14:textId="77777777" w:rsidR="0023086B" w:rsidRPr="0023086B" w:rsidRDefault="0023086B" w:rsidP="0023086B">
      <w:pPr>
        <w:rPr>
          <w:sz w:val="32"/>
          <w:szCs w:val="32"/>
        </w:rPr>
      </w:pPr>
    </w:p>
    <w:p w14:paraId="302668E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Current Approval Stage = Completed</w:t>
      </w:r>
    </w:p>
    <w:p w14:paraId="4C9356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69C2ABA">
          <v:rect id="_x0000_i5540" style="width:0;height:1.5pt" o:hralign="center" o:hrstd="t" o:hr="t" fillcolor="#a0a0a0" stroked="f"/>
        </w:pict>
      </w:r>
    </w:p>
    <w:p w14:paraId="4B6E7FB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457. Model-Driven App</w:t>
      </w:r>
    </w:p>
    <w:p w14:paraId="6925FE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appears in:</w:t>
      </w:r>
    </w:p>
    <w:p w14:paraId="71AE983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Approved Requests.</w:t>
      </w:r>
    </w:p>
    <w:p w14:paraId="521301A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1FE9E0">
          <v:rect id="_x0000_i5541" style="width:0;height:1.5pt" o:hralign="center" o:hrstd="t" o:hr="t" fillcolor="#a0a0a0" stroked="f"/>
        </w:pict>
      </w:r>
    </w:p>
    <w:p w14:paraId="3E322A1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458. Power BI</w:t>
      </w:r>
    </w:p>
    <w:p w14:paraId="2584D1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After Refresh:</w:t>
      </w:r>
    </w:p>
    <w:p w14:paraId="735E4BD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Request contributes to:</w:t>
      </w:r>
    </w:p>
    <w:p w14:paraId="039155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Requests</w:t>
      </w:r>
    </w:p>
    <w:p w14:paraId="79944366" w14:textId="77777777" w:rsidR="0023086B" w:rsidRPr="0023086B" w:rsidRDefault="0023086B" w:rsidP="0023086B">
      <w:pPr>
        <w:rPr>
          <w:sz w:val="32"/>
          <w:szCs w:val="32"/>
        </w:rPr>
      </w:pPr>
    </w:p>
    <w:p w14:paraId="47EAA24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 Spend</w:t>
      </w:r>
    </w:p>
    <w:p w14:paraId="0F60724F" w14:textId="77777777" w:rsidR="0023086B" w:rsidRPr="0023086B" w:rsidRDefault="0023086B" w:rsidP="0023086B">
      <w:pPr>
        <w:rPr>
          <w:sz w:val="32"/>
          <w:szCs w:val="32"/>
        </w:rPr>
      </w:pPr>
    </w:p>
    <w:p w14:paraId="020E05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Department Spend</w:t>
      </w:r>
    </w:p>
    <w:p w14:paraId="6EF53625" w14:textId="77777777" w:rsidR="0023086B" w:rsidRPr="0023086B" w:rsidRDefault="0023086B" w:rsidP="0023086B">
      <w:pPr>
        <w:rPr>
          <w:sz w:val="32"/>
          <w:szCs w:val="32"/>
        </w:rPr>
      </w:pPr>
    </w:p>
    <w:p w14:paraId="502B09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Category Spend</w:t>
      </w:r>
    </w:p>
    <w:p w14:paraId="1E299E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35C1B13">
          <v:rect id="_x0000_i5542" style="width:0;height:1.5pt" o:hralign="center" o:hrstd="t" o:hr="t" fillcolor="#a0a0a0" stroked="f"/>
        </w:pict>
      </w:r>
    </w:p>
    <w:p w14:paraId="3DAE70D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459. This Is True</w:t>
      </w:r>
    </w:p>
    <w:p w14:paraId="682BD46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End-to-End Integration.</w:t>
      </w:r>
    </w:p>
    <w:p w14:paraId="747F52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F87ACE7">
          <v:rect id="_x0000_i5543" style="width:0;height:1.5pt" o:hralign="center" o:hrstd="t" o:hr="t" fillcolor="#a0a0a0" stroked="f"/>
        </w:pict>
      </w:r>
    </w:p>
    <w:p w14:paraId="53973EF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ET — RELEASE CANDIDATE</w:t>
      </w:r>
    </w:p>
    <w:p w14:paraId="6C58274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460. Save All</w:t>
      </w:r>
    </w:p>
    <w:p w14:paraId="0CE7D7E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 App</w:t>
      </w:r>
    </w:p>
    <w:p w14:paraId="3552EF12" w14:textId="77777777" w:rsidR="0023086B" w:rsidRPr="0023086B" w:rsidRDefault="0023086B" w:rsidP="0023086B">
      <w:pPr>
        <w:rPr>
          <w:sz w:val="32"/>
          <w:szCs w:val="32"/>
        </w:rPr>
      </w:pPr>
    </w:p>
    <w:p w14:paraId="49AA4E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Flows</w:t>
      </w:r>
    </w:p>
    <w:p w14:paraId="259E9A7E" w14:textId="77777777" w:rsidR="0023086B" w:rsidRPr="0023086B" w:rsidRDefault="0023086B" w:rsidP="0023086B">
      <w:pPr>
        <w:rPr>
          <w:sz w:val="32"/>
          <w:szCs w:val="32"/>
        </w:rPr>
      </w:pPr>
    </w:p>
    <w:p w14:paraId="5099A3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Model-Driven App</w:t>
      </w:r>
    </w:p>
    <w:p w14:paraId="3116A3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300DD48">
          <v:rect id="_x0000_i5544" style="width:0;height:1.5pt" o:hralign="center" o:hrstd="t" o:hr="t" fillcolor="#a0a0a0" stroked="f"/>
        </w:pict>
      </w:r>
    </w:p>
    <w:p w14:paraId="4C92475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461. Publish</w:t>
      </w:r>
    </w:p>
    <w:p w14:paraId="22C7BB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all intended customizations.</w:t>
      </w:r>
    </w:p>
    <w:p w14:paraId="6370469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35D1F2">
          <v:rect id="_x0000_i5545" style="width:0;height:1.5pt" o:hralign="center" o:hrstd="t" o:hr="t" fillcolor="#a0a0a0" stroked="f"/>
        </w:pict>
      </w:r>
    </w:p>
    <w:p w14:paraId="6550A7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462. Open Solution</w:t>
      </w:r>
    </w:p>
    <w:p w14:paraId="623137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Verify components.</w:t>
      </w:r>
    </w:p>
    <w:p w14:paraId="151BF9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2C412FF">
          <v:rect id="_x0000_i5546" style="width:0;height:1.5pt" o:hralign="center" o:hrstd="t" o:hr="t" fillcolor="#a0a0a0" stroked="f"/>
        </w:pict>
      </w:r>
    </w:p>
    <w:p w14:paraId="6D51A64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463. Solution Should Contain</w:t>
      </w:r>
    </w:p>
    <w:p w14:paraId="70644C4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Tables</w:t>
      </w:r>
    </w:p>
    <w:p w14:paraId="52CE3374" w14:textId="77777777" w:rsidR="0023086B" w:rsidRPr="0023086B" w:rsidRDefault="0023086B" w:rsidP="0023086B">
      <w:pPr>
        <w:rPr>
          <w:sz w:val="32"/>
          <w:szCs w:val="32"/>
        </w:rPr>
      </w:pPr>
    </w:p>
    <w:p w14:paraId="4B98BA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Columns</w:t>
      </w:r>
    </w:p>
    <w:p w14:paraId="3D4676D3" w14:textId="77777777" w:rsidR="0023086B" w:rsidRPr="0023086B" w:rsidRDefault="0023086B" w:rsidP="0023086B">
      <w:pPr>
        <w:rPr>
          <w:sz w:val="32"/>
          <w:szCs w:val="32"/>
        </w:rPr>
      </w:pPr>
    </w:p>
    <w:p w14:paraId="534946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Choices</w:t>
      </w:r>
    </w:p>
    <w:p w14:paraId="3D2C4C9B" w14:textId="77777777" w:rsidR="0023086B" w:rsidRPr="0023086B" w:rsidRDefault="0023086B" w:rsidP="0023086B">
      <w:pPr>
        <w:rPr>
          <w:sz w:val="32"/>
          <w:szCs w:val="32"/>
        </w:rPr>
      </w:pPr>
    </w:p>
    <w:p w14:paraId="67839EC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Relationships</w:t>
      </w:r>
    </w:p>
    <w:p w14:paraId="3F6E917B" w14:textId="77777777" w:rsidR="0023086B" w:rsidRPr="0023086B" w:rsidRDefault="0023086B" w:rsidP="0023086B">
      <w:pPr>
        <w:rPr>
          <w:sz w:val="32"/>
          <w:szCs w:val="32"/>
        </w:rPr>
      </w:pPr>
    </w:p>
    <w:p w14:paraId="0FCFF2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Business Rules</w:t>
      </w:r>
    </w:p>
    <w:p w14:paraId="3786AD4D" w14:textId="77777777" w:rsidR="0023086B" w:rsidRPr="0023086B" w:rsidRDefault="0023086B" w:rsidP="0023086B">
      <w:pPr>
        <w:rPr>
          <w:sz w:val="32"/>
          <w:szCs w:val="32"/>
        </w:rPr>
      </w:pPr>
    </w:p>
    <w:p w14:paraId="44B33A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 App</w:t>
      </w:r>
    </w:p>
    <w:p w14:paraId="2AC94DE4" w14:textId="77777777" w:rsidR="0023086B" w:rsidRPr="0023086B" w:rsidRDefault="0023086B" w:rsidP="0023086B">
      <w:pPr>
        <w:rPr>
          <w:sz w:val="32"/>
          <w:szCs w:val="32"/>
        </w:rPr>
      </w:pPr>
    </w:p>
    <w:p w14:paraId="07BDF82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Flow</w:t>
      </w:r>
    </w:p>
    <w:p w14:paraId="1DE4A45E" w14:textId="77777777" w:rsidR="0023086B" w:rsidRPr="0023086B" w:rsidRDefault="0023086B" w:rsidP="0023086B">
      <w:pPr>
        <w:rPr>
          <w:sz w:val="32"/>
          <w:szCs w:val="32"/>
        </w:rPr>
      </w:pPr>
    </w:p>
    <w:p w14:paraId="67825B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Model-Driven App</w:t>
      </w:r>
    </w:p>
    <w:p w14:paraId="0EF298F0" w14:textId="77777777" w:rsidR="0023086B" w:rsidRPr="0023086B" w:rsidRDefault="0023086B" w:rsidP="0023086B">
      <w:pPr>
        <w:rPr>
          <w:sz w:val="32"/>
          <w:szCs w:val="32"/>
        </w:rPr>
      </w:pPr>
    </w:p>
    <w:p w14:paraId="0BE1F30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Environment Variables</w:t>
      </w:r>
    </w:p>
    <w:p w14:paraId="7634093C" w14:textId="77777777" w:rsidR="0023086B" w:rsidRPr="0023086B" w:rsidRDefault="0023086B" w:rsidP="0023086B">
      <w:pPr>
        <w:rPr>
          <w:sz w:val="32"/>
          <w:szCs w:val="32"/>
        </w:rPr>
      </w:pPr>
    </w:p>
    <w:p w14:paraId="455332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Connection References</w:t>
      </w:r>
    </w:p>
    <w:p w14:paraId="23C5C53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19A890">
          <v:rect id="_x0000_i5547" style="width:0;height:1.5pt" o:hralign="center" o:hrstd="t" o:hr="t" fillcolor="#a0a0a0" stroked="f"/>
        </w:pict>
      </w:r>
    </w:p>
    <w:p w14:paraId="752B07C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464. Power BI</w:t>
      </w:r>
    </w:p>
    <w:p w14:paraId="0ED707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is maintained through its appropriate:</w:t>
      </w:r>
    </w:p>
    <w:p w14:paraId="6A563CC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Power BI workspace/deployment lifecycle.</w:t>
      </w:r>
    </w:p>
    <w:p w14:paraId="096733D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E6473AE">
          <v:rect id="_x0000_i5548" style="width:0;height:1.5pt" o:hralign="center" o:hrstd="t" o:hr="t" fillcolor="#a0a0a0" stroked="f"/>
        </w:pict>
      </w:r>
    </w:p>
    <w:p w14:paraId="573C1E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EU — SOLUTION CHECKER</w:t>
      </w:r>
    </w:p>
    <w:p w14:paraId="385A21A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465. Run</w:t>
      </w:r>
    </w:p>
    <w:p w14:paraId="74CAF03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Solution Checker.</w:t>
      </w:r>
    </w:p>
    <w:p w14:paraId="286D7B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EB6AC1C">
          <v:rect id="_x0000_i5549" style="width:0;height:1.5pt" o:hralign="center" o:hrstd="t" o:hr="t" fillcolor="#a0a0a0" stroked="f"/>
        </w:pict>
      </w:r>
    </w:p>
    <w:p w14:paraId="0B32D51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466. Review</w:t>
      </w:r>
    </w:p>
    <w:p w14:paraId="3826A6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Errors</w:t>
      </w:r>
    </w:p>
    <w:p w14:paraId="3DCD9A92" w14:textId="77777777" w:rsidR="0023086B" w:rsidRPr="0023086B" w:rsidRDefault="0023086B" w:rsidP="0023086B">
      <w:pPr>
        <w:rPr>
          <w:sz w:val="32"/>
          <w:szCs w:val="32"/>
        </w:rPr>
      </w:pPr>
    </w:p>
    <w:p w14:paraId="13AF9D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Warnings</w:t>
      </w:r>
    </w:p>
    <w:p w14:paraId="5335002E" w14:textId="77777777" w:rsidR="0023086B" w:rsidRPr="0023086B" w:rsidRDefault="0023086B" w:rsidP="0023086B">
      <w:pPr>
        <w:rPr>
          <w:sz w:val="32"/>
          <w:szCs w:val="32"/>
        </w:rPr>
      </w:pPr>
    </w:p>
    <w:p w14:paraId="3354C7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Performance findings</w:t>
      </w:r>
    </w:p>
    <w:p w14:paraId="56698A05" w14:textId="77777777" w:rsidR="0023086B" w:rsidRPr="0023086B" w:rsidRDefault="0023086B" w:rsidP="0023086B">
      <w:pPr>
        <w:rPr>
          <w:sz w:val="32"/>
          <w:szCs w:val="32"/>
        </w:rPr>
      </w:pPr>
    </w:p>
    <w:p w14:paraId="29E0D4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Reliability findings</w:t>
      </w:r>
    </w:p>
    <w:p w14:paraId="313223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0F5761B">
          <v:rect id="_x0000_i5550" style="width:0;height:1.5pt" o:hralign="center" o:hrstd="t" o:hr="t" fillcolor="#a0a0a0" stroked="f"/>
        </w:pict>
      </w:r>
    </w:p>
    <w:p w14:paraId="6B8F5A3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467. Fix</w:t>
      </w:r>
    </w:p>
    <w:p w14:paraId="7585F7C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release-blocking issues.</w:t>
      </w:r>
    </w:p>
    <w:p w14:paraId="2F7F85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C0ABAB">
          <v:rect id="_x0000_i5551" style="width:0;height:1.5pt" o:hralign="center" o:hrstd="t" o:hr="t" fillcolor="#a0a0a0" stroked="f"/>
        </w:pict>
      </w:r>
    </w:p>
    <w:p w14:paraId="4A3EE01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468. Document</w:t>
      </w:r>
    </w:p>
    <w:p w14:paraId="6927179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accepted nonblocking issues.</w:t>
      </w:r>
    </w:p>
    <w:p w14:paraId="1BC1AC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186B25D">
          <v:rect id="_x0000_i5552" style="width:0;height:1.5pt" o:hralign="center" o:hrstd="t" o:hr="t" fillcolor="#a0a0a0" stroked="f"/>
        </w:pict>
      </w:r>
    </w:p>
    <w:p w14:paraId="6FFB6CF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EV — VERSION</w:t>
      </w:r>
    </w:p>
    <w:p w14:paraId="1B8F667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469. Current Solution</w:t>
      </w:r>
    </w:p>
    <w:p w14:paraId="675BBC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Started:</w:t>
      </w:r>
    </w:p>
    <w:p w14:paraId="4569B3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1.0.0.0</w:t>
      </w:r>
    </w:p>
    <w:p w14:paraId="031F70B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7755B33">
          <v:rect id="_x0000_i5553" style="width:0;height:1.5pt" o:hralign="center" o:hrstd="t" o:hr="t" fillcolor="#a0a0a0" stroked="f"/>
        </w:pict>
      </w:r>
    </w:p>
    <w:p w14:paraId="6834913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470. If Day 31 introduced significant corrections</w:t>
      </w:r>
    </w:p>
    <w:p w14:paraId="43B30E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you may update release candidate version according to class strategy, for example:</w:t>
      </w:r>
    </w:p>
    <w:p w14:paraId="4732904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1.0.1.0</w:t>
      </w:r>
    </w:p>
    <w:p w14:paraId="79D526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7C387CF4">
          <v:rect id="_x0000_i5554" style="width:0;height:1.5pt" o:hralign="center" o:hrstd="t" o:hr="t" fillcolor="#a0a0a0" stroked="f"/>
        </w:pict>
      </w:r>
    </w:p>
    <w:p w14:paraId="013751C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471. Do Not Randomly Version</w:t>
      </w:r>
    </w:p>
    <w:p w14:paraId="42499C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Document:</w:t>
      </w:r>
    </w:p>
    <w:p w14:paraId="1D135BA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What changed.</w:t>
      </w:r>
    </w:p>
    <w:p w14:paraId="0AB099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E1E9D25">
          <v:rect id="_x0000_i5555" style="width:0;height:1.5pt" o:hralign="center" o:hrstd="t" o:hr="t" fillcolor="#a0a0a0" stroked="f"/>
        </w:pict>
      </w:r>
    </w:p>
    <w:p w14:paraId="3409D9F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EW — RELEASE NOTES</w:t>
      </w:r>
    </w:p>
    <w:p w14:paraId="78FAC56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472. Create</w:t>
      </w:r>
    </w:p>
    <w:p w14:paraId="477496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&amp; Purchase Request Management</w:t>
      </w:r>
    </w:p>
    <w:p w14:paraId="5EAC63A2" w14:textId="77777777" w:rsidR="0023086B" w:rsidRPr="0023086B" w:rsidRDefault="0023086B" w:rsidP="0023086B">
      <w:pPr>
        <w:rPr>
          <w:sz w:val="32"/>
          <w:szCs w:val="32"/>
        </w:rPr>
      </w:pPr>
    </w:p>
    <w:p w14:paraId="167716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Release Candidate</w:t>
      </w:r>
    </w:p>
    <w:p w14:paraId="71A994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77F5BB3">
          <v:rect id="_x0000_i5556" style="width:0;height:1.5pt" o:hralign="center" o:hrstd="t" o:hr="t" fillcolor="#a0a0a0" stroked="f"/>
        </w:pict>
      </w:r>
    </w:p>
    <w:p w14:paraId="11C29F7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473. Include</w:t>
      </w:r>
    </w:p>
    <w:p w14:paraId="726D472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Purchase Request Canvas App</w:t>
      </w:r>
    </w:p>
    <w:p w14:paraId="654FFE68" w14:textId="77777777" w:rsidR="0023086B" w:rsidRPr="0023086B" w:rsidRDefault="0023086B" w:rsidP="0023086B">
      <w:pPr>
        <w:rPr>
          <w:sz w:val="32"/>
          <w:szCs w:val="32"/>
        </w:rPr>
      </w:pPr>
    </w:p>
    <w:p w14:paraId="48DFC83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Cart-based line item submission</w:t>
      </w:r>
    </w:p>
    <w:p w14:paraId="4C10465C" w14:textId="77777777" w:rsidR="0023086B" w:rsidRPr="0023086B" w:rsidRDefault="0023086B" w:rsidP="0023086B">
      <w:pPr>
        <w:rPr>
          <w:sz w:val="32"/>
          <w:szCs w:val="32"/>
        </w:rPr>
      </w:pPr>
    </w:p>
    <w:p w14:paraId="27681E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Validated multi-stage approvals</w:t>
      </w:r>
    </w:p>
    <w:p w14:paraId="606AB1FD" w14:textId="77777777" w:rsidR="0023086B" w:rsidRPr="0023086B" w:rsidRDefault="0023086B" w:rsidP="0023086B">
      <w:pPr>
        <w:rPr>
          <w:sz w:val="32"/>
          <w:szCs w:val="32"/>
        </w:rPr>
      </w:pPr>
    </w:p>
    <w:p w14:paraId="783B32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Administration App</w:t>
      </w:r>
    </w:p>
    <w:p w14:paraId="11FAAE01" w14:textId="77777777" w:rsidR="0023086B" w:rsidRPr="0023086B" w:rsidRDefault="0023086B" w:rsidP="0023086B">
      <w:pPr>
        <w:rPr>
          <w:sz w:val="32"/>
          <w:szCs w:val="32"/>
        </w:rPr>
      </w:pPr>
    </w:p>
    <w:p w14:paraId="58F21B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Environment-aware approvers</w:t>
      </w:r>
    </w:p>
    <w:p w14:paraId="5B0B691E" w14:textId="77777777" w:rsidR="0023086B" w:rsidRPr="0023086B" w:rsidRDefault="0023086B" w:rsidP="0023086B">
      <w:pPr>
        <w:rPr>
          <w:sz w:val="32"/>
          <w:szCs w:val="32"/>
        </w:rPr>
      </w:pPr>
    </w:p>
    <w:p w14:paraId="5FCC971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Operational views</w:t>
      </w:r>
    </w:p>
    <w:p w14:paraId="46CC219F" w14:textId="77777777" w:rsidR="0023086B" w:rsidRPr="0023086B" w:rsidRDefault="0023086B" w:rsidP="0023086B">
      <w:pPr>
        <w:rPr>
          <w:sz w:val="32"/>
          <w:szCs w:val="32"/>
        </w:rPr>
      </w:pPr>
    </w:p>
    <w:p w14:paraId="20329E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BI Procurement Analytics</w:t>
      </w:r>
    </w:p>
    <w:p w14:paraId="50F03C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BEDB1E8">
          <v:rect id="_x0000_i5557" style="width:0;height:1.5pt" o:hralign="center" o:hrstd="t" o:hr="t" fillcolor="#a0a0a0" stroked="f"/>
        </w:pict>
      </w:r>
    </w:p>
    <w:p w14:paraId="2B5A5B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474. Known Limitations</w:t>
      </w:r>
    </w:p>
    <w:p w14:paraId="447D7F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Example:</w:t>
      </w:r>
    </w:p>
    <w:p w14:paraId="1D8B93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Persisted Draft editing is not implemented.</w:t>
      </w:r>
    </w:p>
    <w:p w14:paraId="0EB620EC" w14:textId="77777777" w:rsidR="0023086B" w:rsidRPr="0023086B" w:rsidRDefault="0023086B" w:rsidP="0023086B">
      <w:pPr>
        <w:rPr>
          <w:sz w:val="32"/>
          <w:szCs w:val="32"/>
        </w:rPr>
      </w:pPr>
    </w:p>
    <w:p w14:paraId="7C19B7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Strict transactional all-or-nothing Canvas submission requires future server-side enhancement.</w:t>
      </w:r>
    </w:p>
    <w:p w14:paraId="01B2EAA7" w14:textId="77777777" w:rsidR="0023086B" w:rsidRPr="0023086B" w:rsidRDefault="0023086B" w:rsidP="0023086B">
      <w:pPr>
        <w:rPr>
          <w:sz w:val="32"/>
          <w:szCs w:val="32"/>
        </w:rPr>
      </w:pPr>
    </w:p>
    <w:p w14:paraId="47E0C8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flows assume normal completion within 30 days.</w:t>
      </w:r>
    </w:p>
    <w:p w14:paraId="157613E9" w14:textId="77777777" w:rsidR="0023086B" w:rsidRPr="0023086B" w:rsidRDefault="0023086B" w:rsidP="0023086B">
      <w:pPr>
        <w:rPr>
          <w:sz w:val="32"/>
          <w:szCs w:val="32"/>
        </w:rPr>
      </w:pPr>
    </w:p>
    <w:p w14:paraId="6DE683F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Order / Goods Receipt is outside v1 scope.</w:t>
      </w:r>
    </w:p>
    <w:p w14:paraId="3F62A9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8CEB685">
          <v:rect id="_x0000_i5558" style="width:0;height:1.5pt" o:hralign="center" o:hrstd="t" o:hr="t" fillcolor="#a0a0a0" stroked="f"/>
        </w:pict>
      </w:r>
    </w:p>
    <w:p w14:paraId="471BC0E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EX — DAY 32 PREPARATION</w:t>
      </w:r>
    </w:p>
    <w:p w14:paraId="0EC53A0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475. Tomorrow is not:</w:t>
      </w:r>
    </w:p>
    <w:p w14:paraId="3F50415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Another major build day.</w:t>
      </w:r>
    </w:p>
    <w:p w14:paraId="04E85B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D3CF0B8">
          <v:rect id="_x0000_i5559" style="width:0;height:1.5pt" o:hralign="center" o:hrstd="t" o:hr="t" fillcolor="#a0a0a0" stroked="f"/>
        </w:pict>
      </w:r>
    </w:p>
    <w:p w14:paraId="6103CD5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476. Tomorrow is:</w:t>
      </w:r>
    </w:p>
    <w:p w14:paraId="69E8CB0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TEST</w:t>
      </w:r>
    </w:p>
    <w:p w14:paraId="22C0EE1C" w14:textId="77777777" w:rsidR="0023086B" w:rsidRPr="0023086B" w:rsidRDefault="0023086B" w:rsidP="0023086B">
      <w:pPr>
        <w:rPr>
          <w:sz w:val="32"/>
          <w:szCs w:val="32"/>
        </w:rPr>
      </w:pPr>
    </w:p>
    <w:p w14:paraId="5E7B6E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FIX</w:t>
      </w:r>
    </w:p>
    <w:p w14:paraId="404F0042" w14:textId="77777777" w:rsidR="0023086B" w:rsidRPr="0023086B" w:rsidRDefault="0023086B" w:rsidP="0023086B">
      <w:pPr>
        <w:rPr>
          <w:sz w:val="32"/>
          <w:szCs w:val="32"/>
        </w:rPr>
      </w:pPr>
    </w:p>
    <w:p w14:paraId="31C9B68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RETEST</w:t>
      </w:r>
    </w:p>
    <w:p w14:paraId="226CF925" w14:textId="77777777" w:rsidR="0023086B" w:rsidRPr="0023086B" w:rsidRDefault="0023086B" w:rsidP="0023086B">
      <w:pPr>
        <w:rPr>
          <w:sz w:val="32"/>
          <w:szCs w:val="32"/>
        </w:rPr>
      </w:pPr>
    </w:p>
    <w:p w14:paraId="499EC39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DEPLOY</w:t>
      </w:r>
    </w:p>
    <w:p w14:paraId="6AC1D503" w14:textId="77777777" w:rsidR="0023086B" w:rsidRPr="0023086B" w:rsidRDefault="0023086B" w:rsidP="0023086B">
      <w:pPr>
        <w:rPr>
          <w:sz w:val="32"/>
          <w:szCs w:val="32"/>
        </w:rPr>
      </w:pPr>
    </w:p>
    <w:p w14:paraId="2915C2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PRESENT</w:t>
      </w:r>
    </w:p>
    <w:p w14:paraId="42D4D1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5EBABF8">
          <v:rect id="_x0000_i5560" style="width:0;height:1.5pt" o:hralign="center" o:hrstd="t" o:hr="t" fillcolor="#a0a0a0" stroked="f"/>
        </w:pict>
      </w:r>
    </w:p>
    <w:p w14:paraId="797892A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477. Freeze Scope</w:t>
      </w:r>
    </w:p>
    <w:p w14:paraId="219FB90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 not add:</w:t>
      </w:r>
    </w:p>
    <w:p w14:paraId="07896A8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Supplier marketplace</w:t>
      </w:r>
    </w:p>
    <w:p w14:paraId="3DC9817C" w14:textId="77777777" w:rsidR="0023086B" w:rsidRPr="0023086B" w:rsidRDefault="0023086B" w:rsidP="0023086B">
      <w:pPr>
        <w:rPr>
          <w:sz w:val="32"/>
          <w:szCs w:val="32"/>
        </w:rPr>
      </w:pPr>
    </w:p>
    <w:p w14:paraId="767938D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AI price prediction</w:t>
      </w:r>
    </w:p>
    <w:p w14:paraId="2386F5FD" w14:textId="77777777" w:rsidR="0023086B" w:rsidRPr="0023086B" w:rsidRDefault="0023086B" w:rsidP="0023086B">
      <w:pPr>
        <w:rPr>
          <w:sz w:val="32"/>
          <w:szCs w:val="32"/>
        </w:rPr>
      </w:pPr>
    </w:p>
    <w:p w14:paraId="0B97A8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Inventory warehouse</w:t>
      </w:r>
    </w:p>
    <w:p w14:paraId="54367B88" w14:textId="77777777" w:rsidR="0023086B" w:rsidRPr="0023086B" w:rsidRDefault="0023086B" w:rsidP="0023086B">
      <w:pPr>
        <w:rPr>
          <w:sz w:val="32"/>
          <w:szCs w:val="32"/>
        </w:rPr>
      </w:pPr>
    </w:p>
    <w:p w14:paraId="492DE84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Invoice matching</w:t>
      </w:r>
    </w:p>
    <w:p w14:paraId="013587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tonight.</w:t>
      </w:r>
    </w:p>
    <w:p w14:paraId="7DAC3A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D311CF0">
          <v:rect id="_x0000_i5561" style="width:0;height:1.5pt" o:hralign="center" o:hrstd="t" o:hr="t" fillcolor="#a0a0a0" stroked="f"/>
        </w:pict>
      </w:r>
    </w:p>
    <w:p w14:paraId="5340E18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478. Fix</w:t>
      </w:r>
    </w:p>
    <w:p w14:paraId="7B1A111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Core functionality.</w:t>
      </w:r>
    </w:p>
    <w:p w14:paraId="320DF5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3006D7">
          <v:rect id="_x0000_i5562" style="width:0;height:1.5pt" o:hralign="center" o:hrstd="t" o:hr="t" fillcolor="#a0a0a0" stroked="f"/>
        </w:pict>
      </w:r>
    </w:p>
    <w:p w14:paraId="5C9D47B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PART EY — DAY 31 COMPLETION CHECKLIST</w:t>
      </w:r>
    </w:p>
    <w:p w14:paraId="18D4448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479. Automation</w:t>
      </w:r>
    </w:p>
    <w:p w14:paraId="225649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Dataverse trigger</w:t>
      </w:r>
    </w:p>
    <w:p w14:paraId="635E3913" w14:textId="77777777" w:rsidR="0023086B" w:rsidRPr="0023086B" w:rsidRDefault="0023086B" w:rsidP="0023086B">
      <w:pPr>
        <w:rPr>
          <w:sz w:val="32"/>
          <w:szCs w:val="32"/>
        </w:rPr>
      </w:pPr>
    </w:p>
    <w:p w14:paraId="30C068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Status guard</w:t>
      </w:r>
    </w:p>
    <w:p w14:paraId="6064352D" w14:textId="77777777" w:rsidR="0023086B" w:rsidRPr="0023086B" w:rsidRDefault="0023086B" w:rsidP="0023086B">
      <w:pPr>
        <w:rPr>
          <w:sz w:val="32"/>
          <w:szCs w:val="32"/>
        </w:rPr>
      </w:pPr>
    </w:p>
    <w:p w14:paraId="7F58EE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Approval Started guard</w:t>
      </w:r>
    </w:p>
    <w:p w14:paraId="11C6F320" w14:textId="77777777" w:rsidR="0023086B" w:rsidRPr="0023086B" w:rsidRDefault="0023086B" w:rsidP="0023086B">
      <w:pPr>
        <w:rPr>
          <w:sz w:val="32"/>
          <w:szCs w:val="32"/>
        </w:rPr>
      </w:pPr>
    </w:p>
    <w:p w14:paraId="1869D0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Items retrieved</w:t>
      </w:r>
    </w:p>
    <w:p w14:paraId="2E689388" w14:textId="77777777" w:rsidR="0023086B" w:rsidRPr="0023086B" w:rsidRDefault="0023086B" w:rsidP="0023086B">
      <w:pPr>
        <w:rPr>
          <w:sz w:val="32"/>
          <w:szCs w:val="32"/>
        </w:rPr>
      </w:pPr>
    </w:p>
    <w:p w14:paraId="7CF08A6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Item validation</w:t>
      </w:r>
    </w:p>
    <w:p w14:paraId="32FB05AF" w14:textId="77777777" w:rsidR="0023086B" w:rsidRPr="0023086B" w:rsidRDefault="0023086B" w:rsidP="0023086B">
      <w:pPr>
        <w:rPr>
          <w:sz w:val="32"/>
          <w:szCs w:val="32"/>
        </w:rPr>
      </w:pPr>
    </w:p>
    <w:p w14:paraId="6315EA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Total recalculation</w:t>
      </w:r>
    </w:p>
    <w:p w14:paraId="5AC2FE59" w14:textId="77777777" w:rsidR="0023086B" w:rsidRPr="0023086B" w:rsidRDefault="0023086B" w:rsidP="0023086B">
      <w:pPr>
        <w:rPr>
          <w:sz w:val="32"/>
          <w:szCs w:val="32"/>
        </w:rPr>
      </w:pPr>
    </w:p>
    <w:p w14:paraId="05A495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Requester retrieved</w:t>
      </w:r>
    </w:p>
    <w:p w14:paraId="16135115" w14:textId="77777777" w:rsidR="0023086B" w:rsidRPr="0023086B" w:rsidRDefault="0023086B" w:rsidP="0023086B">
      <w:pPr>
        <w:rPr>
          <w:sz w:val="32"/>
          <w:szCs w:val="32"/>
        </w:rPr>
      </w:pPr>
    </w:p>
    <w:p w14:paraId="7E1A5F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Manager retrieved</w:t>
      </w:r>
    </w:p>
    <w:p w14:paraId="54C62007" w14:textId="77777777" w:rsidR="0023086B" w:rsidRPr="0023086B" w:rsidRDefault="0023086B" w:rsidP="0023086B">
      <w:pPr>
        <w:rPr>
          <w:sz w:val="32"/>
          <w:szCs w:val="32"/>
        </w:rPr>
      </w:pPr>
    </w:p>
    <w:p w14:paraId="4FC782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Finance config validated</w:t>
      </w:r>
    </w:p>
    <w:p w14:paraId="33E5B600" w14:textId="77777777" w:rsidR="0023086B" w:rsidRPr="0023086B" w:rsidRDefault="0023086B" w:rsidP="0023086B">
      <w:pPr>
        <w:rPr>
          <w:sz w:val="32"/>
          <w:szCs w:val="32"/>
        </w:rPr>
      </w:pPr>
    </w:p>
    <w:p w14:paraId="0E83E7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Procurement config validated</w:t>
      </w:r>
    </w:p>
    <w:p w14:paraId="755520F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7D835645">
          <v:rect id="_x0000_i5563" style="width:0;height:1.5pt" o:hralign="center" o:hrstd="t" o:hr="t" fillcolor="#a0a0a0" stroked="f"/>
        </w:pict>
      </w:r>
    </w:p>
    <w:p w14:paraId="5DDEB38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480. Manager</w:t>
      </w:r>
    </w:p>
    <w:p w14:paraId="4399BE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Approval created</w:t>
      </w:r>
    </w:p>
    <w:p w14:paraId="7C349FA7" w14:textId="77777777" w:rsidR="0023086B" w:rsidRPr="0023086B" w:rsidRDefault="0023086B" w:rsidP="0023086B">
      <w:pPr>
        <w:rPr>
          <w:sz w:val="32"/>
          <w:szCs w:val="32"/>
        </w:rPr>
      </w:pPr>
    </w:p>
    <w:p w14:paraId="09DDBB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Approve handled</w:t>
      </w:r>
    </w:p>
    <w:p w14:paraId="1A689ADA" w14:textId="77777777" w:rsidR="0023086B" w:rsidRPr="0023086B" w:rsidRDefault="0023086B" w:rsidP="0023086B">
      <w:pPr>
        <w:rPr>
          <w:sz w:val="32"/>
          <w:szCs w:val="32"/>
        </w:rPr>
      </w:pPr>
    </w:p>
    <w:p w14:paraId="3A09510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Reject handled</w:t>
      </w:r>
    </w:p>
    <w:p w14:paraId="12770783" w14:textId="77777777" w:rsidR="0023086B" w:rsidRPr="0023086B" w:rsidRDefault="0023086B" w:rsidP="0023086B">
      <w:pPr>
        <w:rPr>
          <w:sz w:val="32"/>
          <w:szCs w:val="32"/>
        </w:rPr>
      </w:pPr>
    </w:p>
    <w:p w14:paraId="7B67F15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Comments stored</w:t>
      </w:r>
    </w:p>
    <w:p w14:paraId="5DA3BFF9" w14:textId="77777777" w:rsidR="0023086B" w:rsidRPr="0023086B" w:rsidRDefault="0023086B" w:rsidP="0023086B">
      <w:pPr>
        <w:rPr>
          <w:sz w:val="32"/>
          <w:szCs w:val="32"/>
        </w:rPr>
      </w:pPr>
    </w:p>
    <w:p w14:paraId="6E0894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Timestamp stored</w:t>
      </w:r>
    </w:p>
    <w:p w14:paraId="5A2422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291921F">
          <v:rect id="_x0000_i5564" style="width:0;height:1.5pt" o:hralign="center" o:hrstd="t" o:hr="t" fillcolor="#a0a0a0" stroked="f"/>
        </w:pict>
      </w:r>
    </w:p>
    <w:p w14:paraId="3751D3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481. Finance</w:t>
      </w:r>
    </w:p>
    <w:p w14:paraId="593390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&gt;=5,000 routing</w:t>
      </w:r>
    </w:p>
    <w:p w14:paraId="2A34F4F5" w14:textId="77777777" w:rsidR="0023086B" w:rsidRPr="0023086B" w:rsidRDefault="0023086B" w:rsidP="0023086B">
      <w:pPr>
        <w:rPr>
          <w:sz w:val="32"/>
          <w:szCs w:val="32"/>
        </w:rPr>
      </w:pPr>
    </w:p>
    <w:p w14:paraId="4CA619F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Approval</w:t>
      </w:r>
    </w:p>
    <w:p w14:paraId="1B3E2292" w14:textId="77777777" w:rsidR="0023086B" w:rsidRPr="0023086B" w:rsidRDefault="0023086B" w:rsidP="0023086B">
      <w:pPr>
        <w:rPr>
          <w:sz w:val="32"/>
          <w:szCs w:val="32"/>
        </w:rPr>
      </w:pPr>
    </w:p>
    <w:p w14:paraId="39C103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Reject handling</w:t>
      </w:r>
    </w:p>
    <w:p w14:paraId="3CB88B07" w14:textId="77777777" w:rsidR="0023086B" w:rsidRPr="0023086B" w:rsidRDefault="0023086B" w:rsidP="0023086B">
      <w:pPr>
        <w:rPr>
          <w:sz w:val="32"/>
          <w:szCs w:val="32"/>
        </w:rPr>
      </w:pPr>
    </w:p>
    <w:p w14:paraId="0EBA559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Comments</w:t>
      </w:r>
    </w:p>
    <w:p w14:paraId="1D71AD90" w14:textId="77777777" w:rsidR="0023086B" w:rsidRPr="0023086B" w:rsidRDefault="0023086B" w:rsidP="0023086B">
      <w:pPr>
        <w:rPr>
          <w:sz w:val="32"/>
          <w:szCs w:val="32"/>
        </w:rPr>
      </w:pPr>
    </w:p>
    <w:p w14:paraId="2D1C39E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3086B">
        <w:rPr>
          <w:sz w:val="32"/>
          <w:szCs w:val="32"/>
        </w:rPr>
        <w:t xml:space="preserve"> Timestamp</w:t>
      </w:r>
    </w:p>
    <w:p w14:paraId="2EE5AB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59F8F3F">
          <v:rect id="_x0000_i5565" style="width:0;height:1.5pt" o:hralign="center" o:hrstd="t" o:hr="t" fillcolor="#a0a0a0" stroked="f"/>
        </w:pict>
      </w:r>
    </w:p>
    <w:p w14:paraId="3BF9FED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482. Procurement</w:t>
      </w:r>
    </w:p>
    <w:p w14:paraId="00B2A3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&gt;50,000 routing</w:t>
      </w:r>
    </w:p>
    <w:p w14:paraId="60362E39" w14:textId="77777777" w:rsidR="0023086B" w:rsidRPr="0023086B" w:rsidRDefault="0023086B" w:rsidP="0023086B">
      <w:pPr>
        <w:rPr>
          <w:sz w:val="32"/>
          <w:szCs w:val="32"/>
        </w:rPr>
      </w:pPr>
    </w:p>
    <w:p w14:paraId="199835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Approval</w:t>
      </w:r>
    </w:p>
    <w:p w14:paraId="7F4FDB2D" w14:textId="77777777" w:rsidR="0023086B" w:rsidRPr="0023086B" w:rsidRDefault="0023086B" w:rsidP="0023086B">
      <w:pPr>
        <w:rPr>
          <w:sz w:val="32"/>
          <w:szCs w:val="32"/>
        </w:rPr>
      </w:pPr>
    </w:p>
    <w:p w14:paraId="3598496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Reject handling</w:t>
      </w:r>
    </w:p>
    <w:p w14:paraId="2E45D302" w14:textId="77777777" w:rsidR="0023086B" w:rsidRPr="0023086B" w:rsidRDefault="0023086B" w:rsidP="0023086B">
      <w:pPr>
        <w:rPr>
          <w:sz w:val="32"/>
          <w:szCs w:val="32"/>
        </w:rPr>
      </w:pPr>
    </w:p>
    <w:p w14:paraId="47BCC9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Comments</w:t>
      </w:r>
    </w:p>
    <w:p w14:paraId="308EAC34" w14:textId="77777777" w:rsidR="0023086B" w:rsidRPr="0023086B" w:rsidRDefault="0023086B" w:rsidP="0023086B">
      <w:pPr>
        <w:rPr>
          <w:sz w:val="32"/>
          <w:szCs w:val="32"/>
        </w:rPr>
      </w:pPr>
    </w:p>
    <w:p w14:paraId="6C7114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Timestamp</w:t>
      </w:r>
    </w:p>
    <w:p w14:paraId="492CEC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473184">
          <v:rect id="_x0000_i5566" style="width:0;height:1.5pt" o:hralign="center" o:hrstd="t" o:hr="t" fillcolor="#a0a0a0" stroked="f"/>
        </w:pict>
      </w:r>
    </w:p>
    <w:p w14:paraId="5B80E29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483. Completion</w:t>
      </w:r>
    </w:p>
    <w:p w14:paraId="7A81C6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Final Approved state</w:t>
      </w:r>
    </w:p>
    <w:p w14:paraId="5F988D1C" w14:textId="77777777" w:rsidR="0023086B" w:rsidRPr="0023086B" w:rsidRDefault="0023086B" w:rsidP="0023086B">
      <w:pPr>
        <w:rPr>
          <w:sz w:val="32"/>
          <w:szCs w:val="32"/>
        </w:rPr>
      </w:pPr>
    </w:p>
    <w:p w14:paraId="7A6A4CA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Final Rejected state</w:t>
      </w:r>
    </w:p>
    <w:p w14:paraId="5B0B8892" w14:textId="77777777" w:rsidR="0023086B" w:rsidRPr="0023086B" w:rsidRDefault="0023086B" w:rsidP="0023086B">
      <w:pPr>
        <w:rPr>
          <w:sz w:val="32"/>
          <w:szCs w:val="32"/>
        </w:rPr>
      </w:pPr>
    </w:p>
    <w:p w14:paraId="6483241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Current Stage</w:t>
      </w:r>
    </w:p>
    <w:p w14:paraId="160BE158" w14:textId="77777777" w:rsidR="0023086B" w:rsidRPr="0023086B" w:rsidRDefault="0023086B" w:rsidP="0023086B">
      <w:pPr>
        <w:rPr>
          <w:sz w:val="32"/>
          <w:szCs w:val="32"/>
        </w:rPr>
      </w:pPr>
    </w:p>
    <w:p w14:paraId="60D0AA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Completion timestamp</w:t>
      </w:r>
    </w:p>
    <w:p w14:paraId="4034B53D" w14:textId="77777777" w:rsidR="0023086B" w:rsidRPr="0023086B" w:rsidRDefault="0023086B" w:rsidP="0023086B">
      <w:pPr>
        <w:rPr>
          <w:sz w:val="32"/>
          <w:szCs w:val="32"/>
        </w:rPr>
      </w:pPr>
    </w:p>
    <w:p w14:paraId="4119C5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Requester notification</w:t>
      </w:r>
    </w:p>
    <w:p w14:paraId="14B2A9D0" w14:textId="77777777" w:rsidR="0023086B" w:rsidRPr="0023086B" w:rsidRDefault="0023086B" w:rsidP="0023086B">
      <w:pPr>
        <w:rPr>
          <w:sz w:val="32"/>
          <w:szCs w:val="32"/>
        </w:rPr>
      </w:pPr>
    </w:p>
    <w:p w14:paraId="252942B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Procurement notification</w:t>
      </w:r>
    </w:p>
    <w:p w14:paraId="3AF047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7434F53">
          <v:rect id="_x0000_i5567" style="width:0;height:1.5pt" o:hralign="center" o:hrstd="t" o:hr="t" fillcolor="#a0a0a0" stroked="f"/>
        </w:pict>
      </w:r>
    </w:p>
    <w:p w14:paraId="2EF8E8B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484. Error Handling</w:t>
      </w:r>
    </w:p>
    <w:p w14:paraId="1E03BC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Try</w:t>
      </w:r>
    </w:p>
    <w:p w14:paraId="1055BC39" w14:textId="77777777" w:rsidR="0023086B" w:rsidRPr="0023086B" w:rsidRDefault="0023086B" w:rsidP="0023086B">
      <w:pPr>
        <w:rPr>
          <w:sz w:val="32"/>
          <w:szCs w:val="32"/>
        </w:rPr>
      </w:pPr>
    </w:p>
    <w:p w14:paraId="442295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Catch</w:t>
      </w:r>
    </w:p>
    <w:p w14:paraId="7DDF4A70" w14:textId="77777777" w:rsidR="0023086B" w:rsidRPr="0023086B" w:rsidRDefault="0023086B" w:rsidP="0023086B">
      <w:pPr>
        <w:rPr>
          <w:sz w:val="32"/>
          <w:szCs w:val="32"/>
        </w:rPr>
      </w:pPr>
    </w:p>
    <w:p w14:paraId="7A37AF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Run After</w:t>
      </w:r>
    </w:p>
    <w:p w14:paraId="4558D681" w14:textId="77777777" w:rsidR="0023086B" w:rsidRPr="0023086B" w:rsidRDefault="0023086B" w:rsidP="0023086B">
      <w:pPr>
        <w:rPr>
          <w:sz w:val="32"/>
          <w:szCs w:val="32"/>
        </w:rPr>
      </w:pPr>
    </w:p>
    <w:p w14:paraId="7C29DCD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Processing Error</w:t>
      </w:r>
    </w:p>
    <w:p w14:paraId="6D09227A" w14:textId="77777777" w:rsidR="0023086B" w:rsidRPr="0023086B" w:rsidRDefault="0023086B" w:rsidP="0023086B">
      <w:pPr>
        <w:rPr>
          <w:sz w:val="32"/>
          <w:szCs w:val="32"/>
        </w:rPr>
      </w:pPr>
    </w:p>
    <w:p w14:paraId="127C99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Missing Manager</w:t>
      </w:r>
    </w:p>
    <w:p w14:paraId="511ACFF2" w14:textId="77777777" w:rsidR="0023086B" w:rsidRPr="0023086B" w:rsidRDefault="0023086B" w:rsidP="0023086B">
      <w:pPr>
        <w:rPr>
          <w:sz w:val="32"/>
          <w:szCs w:val="32"/>
        </w:rPr>
      </w:pPr>
    </w:p>
    <w:p w14:paraId="0CA853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Missing Finance approver</w:t>
      </w:r>
    </w:p>
    <w:p w14:paraId="3087E9C7" w14:textId="77777777" w:rsidR="0023086B" w:rsidRPr="0023086B" w:rsidRDefault="0023086B" w:rsidP="0023086B">
      <w:pPr>
        <w:rPr>
          <w:sz w:val="32"/>
          <w:szCs w:val="32"/>
        </w:rPr>
      </w:pPr>
    </w:p>
    <w:p w14:paraId="692044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Missing Procurement approver</w:t>
      </w:r>
    </w:p>
    <w:p w14:paraId="15DE4DA9" w14:textId="77777777" w:rsidR="0023086B" w:rsidRPr="0023086B" w:rsidRDefault="0023086B" w:rsidP="0023086B">
      <w:pPr>
        <w:rPr>
          <w:sz w:val="32"/>
          <w:szCs w:val="32"/>
        </w:rPr>
      </w:pPr>
    </w:p>
    <w:p w14:paraId="0C55F7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No false rejection</w:t>
      </w:r>
    </w:p>
    <w:p w14:paraId="590C8DC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2C46E9BC">
          <v:rect id="_x0000_i5568" style="width:0;height:1.5pt" o:hralign="center" o:hrstd="t" o:hr="t" fillcolor="#a0a0a0" stroked="f"/>
        </w:pict>
      </w:r>
    </w:p>
    <w:p w14:paraId="51A7FFE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485. Model-Driven App</w:t>
      </w:r>
    </w:p>
    <w:p w14:paraId="35104C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Navigation</w:t>
      </w:r>
    </w:p>
    <w:p w14:paraId="4D613989" w14:textId="77777777" w:rsidR="0023086B" w:rsidRPr="0023086B" w:rsidRDefault="0023086B" w:rsidP="0023086B">
      <w:pPr>
        <w:rPr>
          <w:sz w:val="32"/>
          <w:szCs w:val="32"/>
        </w:rPr>
      </w:pPr>
    </w:p>
    <w:p w14:paraId="25E91D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Purchase Requests</w:t>
      </w:r>
    </w:p>
    <w:p w14:paraId="7B23642F" w14:textId="77777777" w:rsidR="0023086B" w:rsidRPr="0023086B" w:rsidRDefault="0023086B" w:rsidP="0023086B">
      <w:pPr>
        <w:rPr>
          <w:sz w:val="32"/>
          <w:szCs w:val="32"/>
        </w:rPr>
      </w:pPr>
    </w:p>
    <w:p w14:paraId="17C75B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Items</w:t>
      </w:r>
    </w:p>
    <w:p w14:paraId="55FDFFC8" w14:textId="77777777" w:rsidR="0023086B" w:rsidRPr="0023086B" w:rsidRDefault="0023086B" w:rsidP="0023086B">
      <w:pPr>
        <w:rPr>
          <w:sz w:val="32"/>
          <w:szCs w:val="32"/>
        </w:rPr>
      </w:pPr>
    </w:p>
    <w:p w14:paraId="0C4A7C9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Products</w:t>
      </w:r>
    </w:p>
    <w:p w14:paraId="209B6E86" w14:textId="77777777" w:rsidR="0023086B" w:rsidRPr="0023086B" w:rsidRDefault="0023086B" w:rsidP="0023086B">
      <w:pPr>
        <w:rPr>
          <w:sz w:val="32"/>
          <w:szCs w:val="32"/>
        </w:rPr>
      </w:pPr>
    </w:p>
    <w:p w14:paraId="05EBDC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Categories</w:t>
      </w:r>
    </w:p>
    <w:p w14:paraId="446B8258" w14:textId="77777777" w:rsidR="0023086B" w:rsidRPr="0023086B" w:rsidRDefault="0023086B" w:rsidP="0023086B">
      <w:pPr>
        <w:rPr>
          <w:sz w:val="32"/>
          <w:szCs w:val="32"/>
        </w:rPr>
      </w:pPr>
    </w:p>
    <w:p w14:paraId="6B74406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Vendors</w:t>
      </w:r>
    </w:p>
    <w:p w14:paraId="65D8D3B0" w14:textId="77777777" w:rsidR="0023086B" w:rsidRPr="0023086B" w:rsidRDefault="0023086B" w:rsidP="0023086B">
      <w:pPr>
        <w:rPr>
          <w:sz w:val="32"/>
          <w:szCs w:val="32"/>
        </w:rPr>
      </w:pPr>
    </w:p>
    <w:p w14:paraId="4A3E00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Main form</w:t>
      </w:r>
    </w:p>
    <w:p w14:paraId="47A20D64" w14:textId="77777777" w:rsidR="0023086B" w:rsidRPr="0023086B" w:rsidRDefault="0023086B" w:rsidP="0023086B">
      <w:pPr>
        <w:rPr>
          <w:sz w:val="32"/>
          <w:szCs w:val="32"/>
        </w:rPr>
      </w:pPr>
    </w:p>
    <w:p w14:paraId="2EE881F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Item subgrid</w:t>
      </w:r>
    </w:p>
    <w:p w14:paraId="28CF4D0E" w14:textId="77777777" w:rsidR="0023086B" w:rsidRPr="0023086B" w:rsidRDefault="0023086B" w:rsidP="0023086B">
      <w:pPr>
        <w:rPr>
          <w:sz w:val="32"/>
          <w:szCs w:val="32"/>
        </w:rPr>
      </w:pPr>
    </w:p>
    <w:p w14:paraId="33CBE7E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Operational views</w:t>
      </w:r>
    </w:p>
    <w:p w14:paraId="308B7BC1" w14:textId="77777777" w:rsidR="0023086B" w:rsidRPr="0023086B" w:rsidRDefault="0023086B" w:rsidP="0023086B">
      <w:pPr>
        <w:rPr>
          <w:sz w:val="32"/>
          <w:szCs w:val="32"/>
        </w:rPr>
      </w:pPr>
    </w:p>
    <w:p w14:paraId="72176C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Dashboard</w:t>
      </w:r>
    </w:p>
    <w:p w14:paraId="07B81449" w14:textId="77777777" w:rsidR="0023086B" w:rsidRPr="0023086B" w:rsidRDefault="0023086B" w:rsidP="0023086B">
      <w:pPr>
        <w:rPr>
          <w:sz w:val="32"/>
          <w:szCs w:val="32"/>
        </w:rPr>
      </w:pPr>
    </w:p>
    <w:p w14:paraId="3BEED8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Security</w:t>
      </w:r>
    </w:p>
    <w:p w14:paraId="54F10E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781AF2F">
          <v:rect id="_x0000_i5569" style="width:0;height:1.5pt" o:hralign="center" o:hrstd="t" o:hr="t" fillcolor="#a0a0a0" stroked="f"/>
        </w:pict>
      </w:r>
    </w:p>
    <w:p w14:paraId="3EBAED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486. Power BI</w:t>
      </w:r>
    </w:p>
    <w:p w14:paraId="2442D16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Dataverse connection</w:t>
      </w:r>
    </w:p>
    <w:p w14:paraId="32685222" w14:textId="77777777" w:rsidR="0023086B" w:rsidRPr="0023086B" w:rsidRDefault="0023086B" w:rsidP="0023086B">
      <w:pPr>
        <w:rPr>
          <w:sz w:val="32"/>
          <w:szCs w:val="32"/>
        </w:rPr>
      </w:pPr>
    </w:p>
    <w:p w14:paraId="6723A38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Import mode</w:t>
      </w:r>
    </w:p>
    <w:p w14:paraId="5D45C005" w14:textId="77777777" w:rsidR="0023086B" w:rsidRPr="0023086B" w:rsidRDefault="0023086B" w:rsidP="0023086B">
      <w:pPr>
        <w:rPr>
          <w:sz w:val="32"/>
          <w:szCs w:val="32"/>
        </w:rPr>
      </w:pPr>
    </w:p>
    <w:p w14:paraId="57E466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Tables</w:t>
      </w:r>
    </w:p>
    <w:p w14:paraId="70361DD8" w14:textId="77777777" w:rsidR="0023086B" w:rsidRPr="0023086B" w:rsidRDefault="0023086B" w:rsidP="0023086B">
      <w:pPr>
        <w:rPr>
          <w:sz w:val="32"/>
          <w:szCs w:val="32"/>
        </w:rPr>
      </w:pPr>
    </w:p>
    <w:p w14:paraId="6723E14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Relationships</w:t>
      </w:r>
    </w:p>
    <w:p w14:paraId="66872E4C" w14:textId="77777777" w:rsidR="0023086B" w:rsidRPr="0023086B" w:rsidRDefault="0023086B" w:rsidP="0023086B">
      <w:pPr>
        <w:rPr>
          <w:sz w:val="32"/>
          <w:szCs w:val="32"/>
        </w:rPr>
      </w:pPr>
    </w:p>
    <w:p w14:paraId="6B0805F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Date table</w:t>
      </w:r>
    </w:p>
    <w:p w14:paraId="2DD95482" w14:textId="77777777" w:rsidR="0023086B" w:rsidRPr="0023086B" w:rsidRDefault="0023086B" w:rsidP="0023086B">
      <w:pPr>
        <w:rPr>
          <w:sz w:val="32"/>
          <w:szCs w:val="32"/>
        </w:rPr>
      </w:pPr>
    </w:p>
    <w:p w14:paraId="058BC4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Measures</w:t>
      </w:r>
    </w:p>
    <w:p w14:paraId="5DF416CC" w14:textId="77777777" w:rsidR="0023086B" w:rsidRPr="0023086B" w:rsidRDefault="0023086B" w:rsidP="0023086B">
      <w:pPr>
        <w:rPr>
          <w:sz w:val="32"/>
          <w:szCs w:val="32"/>
        </w:rPr>
      </w:pPr>
    </w:p>
    <w:p w14:paraId="781B8A9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Cards</w:t>
      </w:r>
    </w:p>
    <w:p w14:paraId="53A1A890" w14:textId="77777777" w:rsidR="0023086B" w:rsidRPr="0023086B" w:rsidRDefault="0023086B" w:rsidP="0023086B">
      <w:pPr>
        <w:rPr>
          <w:sz w:val="32"/>
          <w:szCs w:val="32"/>
        </w:rPr>
      </w:pPr>
    </w:p>
    <w:p w14:paraId="7BCC7C2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Department chart</w:t>
      </w:r>
    </w:p>
    <w:p w14:paraId="6EC37D7E" w14:textId="77777777" w:rsidR="0023086B" w:rsidRPr="0023086B" w:rsidRDefault="0023086B" w:rsidP="0023086B">
      <w:pPr>
        <w:rPr>
          <w:sz w:val="32"/>
          <w:szCs w:val="32"/>
        </w:rPr>
      </w:pPr>
    </w:p>
    <w:p w14:paraId="5CB233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Category chart</w:t>
      </w:r>
    </w:p>
    <w:p w14:paraId="3B7DD266" w14:textId="77777777" w:rsidR="0023086B" w:rsidRPr="0023086B" w:rsidRDefault="0023086B" w:rsidP="0023086B">
      <w:pPr>
        <w:rPr>
          <w:sz w:val="32"/>
          <w:szCs w:val="32"/>
        </w:rPr>
      </w:pPr>
    </w:p>
    <w:p w14:paraId="64FD76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Status chart</w:t>
      </w:r>
    </w:p>
    <w:p w14:paraId="6ABFEDEB" w14:textId="77777777" w:rsidR="0023086B" w:rsidRPr="0023086B" w:rsidRDefault="0023086B" w:rsidP="0023086B">
      <w:pPr>
        <w:rPr>
          <w:sz w:val="32"/>
          <w:szCs w:val="32"/>
        </w:rPr>
      </w:pPr>
    </w:p>
    <w:p w14:paraId="60174D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Product chart</w:t>
      </w:r>
    </w:p>
    <w:p w14:paraId="78FF4EA2" w14:textId="77777777" w:rsidR="0023086B" w:rsidRPr="0023086B" w:rsidRDefault="0023086B" w:rsidP="0023086B">
      <w:pPr>
        <w:rPr>
          <w:sz w:val="32"/>
          <w:szCs w:val="32"/>
        </w:rPr>
      </w:pPr>
    </w:p>
    <w:p w14:paraId="75788DF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Monthly trend</w:t>
      </w:r>
    </w:p>
    <w:p w14:paraId="2CEC2DE7" w14:textId="77777777" w:rsidR="0023086B" w:rsidRPr="0023086B" w:rsidRDefault="0023086B" w:rsidP="0023086B">
      <w:pPr>
        <w:rPr>
          <w:sz w:val="32"/>
          <w:szCs w:val="32"/>
        </w:rPr>
      </w:pPr>
    </w:p>
    <w:p w14:paraId="7BA9CE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Slicers</w:t>
      </w:r>
    </w:p>
    <w:p w14:paraId="3C69F7C5" w14:textId="77777777" w:rsidR="0023086B" w:rsidRPr="0023086B" w:rsidRDefault="0023086B" w:rsidP="0023086B">
      <w:pPr>
        <w:rPr>
          <w:sz w:val="32"/>
          <w:szCs w:val="32"/>
        </w:rPr>
      </w:pPr>
    </w:p>
    <w:p w14:paraId="48531A6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☐</w:t>
      </w:r>
      <w:r w:rsidRPr="0023086B">
        <w:rPr>
          <w:sz w:val="32"/>
          <w:szCs w:val="32"/>
        </w:rPr>
        <w:t xml:space="preserve"> Data tie-out</w:t>
      </w:r>
    </w:p>
    <w:p w14:paraId="3728D9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52A6868">
          <v:rect id="_x0000_i5570" style="width:0;height:1.5pt" o:hralign="center" o:hrstd="t" o:hr="t" fillcolor="#a0a0a0" stroked="f"/>
        </w:pict>
      </w:r>
    </w:p>
    <w:p w14:paraId="352B108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EZ — DAY 31 DELIVERABLES</w:t>
      </w:r>
    </w:p>
    <w:p w14:paraId="5025FFA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487. Deliverable 1</w:t>
      </w:r>
    </w:p>
    <w:p w14:paraId="5CCCB5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345FC74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Complete Approval Flow.</w:t>
      </w:r>
    </w:p>
    <w:p w14:paraId="596D1C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6F41873">
          <v:rect id="_x0000_i5571" style="width:0;height:1.5pt" o:hralign="center" o:hrstd="t" o:hr="t" fillcolor="#a0a0a0" stroked="f"/>
        </w:pict>
      </w:r>
    </w:p>
    <w:p w14:paraId="49E76FF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488. Deliverable 2</w:t>
      </w:r>
    </w:p>
    <w:p w14:paraId="4EBE1FD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6ED7F97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Preflight Validation.</w:t>
      </w:r>
    </w:p>
    <w:p w14:paraId="6E89D77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D5AD63C">
          <v:rect id="_x0000_i5572" style="width:0;height:1.5pt" o:hralign="center" o:hrstd="t" o:hr="t" fillcolor="#a0a0a0" stroked="f"/>
        </w:pict>
      </w:r>
    </w:p>
    <w:p w14:paraId="391CDC7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489. Deliverable 3</w:t>
      </w:r>
    </w:p>
    <w:p w14:paraId="23424C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Screenshot:</w:t>
      </w:r>
    </w:p>
    <w:p w14:paraId="41851A7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Item Recalculation.</w:t>
      </w:r>
    </w:p>
    <w:p w14:paraId="2A55EE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0D98933">
          <v:rect id="_x0000_i5573" style="width:0;height:1.5pt" o:hralign="center" o:hrstd="t" o:hr="t" fillcolor="#a0a0a0" stroked="f"/>
        </w:pict>
      </w:r>
    </w:p>
    <w:p w14:paraId="3DA69ED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490. Deliverable 4</w:t>
      </w:r>
    </w:p>
    <w:p w14:paraId="3C292A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124D5C8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Manager Approval.</w:t>
      </w:r>
    </w:p>
    <w:p w14:paraId="3CE3AB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471355A">
          <v:rect id="_x0000_i5574" style="width:0;height:1.5pt" o:hralign="center" o:hrstd="t" o:hr="t" fillcolor="#a0a0a0" stroked="f"/>
        </w:pict>
      </w:r>
    </w:p>
    <w:p w14:paraId="0534E65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491. Deliverable 5</w:t>
      </w:r>
    </w:p>
    <w:p w14:paraId="59748A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66E7432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Finance Approval.</w:t>
      </w:r>
    </w:p>
    <w:p w14:paraId="51094E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18B701">
          <v:rect id="_x0000_i5575" style="width:0;height:1.5pt" o:hralign="center" o:hrstd="t" o:hr="t" fillcolor="#a0a0a0" stroked="f"/>
        </w:pict>
      </w:r>
    </w:p>
    <w:p w14:paraId="6D20B1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492. Deliverable 6</w:t>
      </w:r>
    </w:p>
    <w:p w14:paraId="1A3696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3B272A5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Manager Approval.</w:t>
      </w:r>
    </w:p>
    <w:p w14:paraId="68903F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D317E32">
          <v:rect id="_x0000_i5576" style="width:0;height:1.5pt" o:hralign="center" o:hrstd="t" o:hr="t" fillcolor="#a0a0a0" stroked="f"/>
        </w:pict>
      </w:r>
    </w:p>
    <w:p w14:paraId="00E48AF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493. Deliverable 7</w:t>
      </w:r>
    </w:p>
    <w:p w14:paraId="5AB379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323E5D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4,999.99</w:t>
      </w:r>
    </w:p>
    <w:p w14:paraId="1D9966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Manager</w:t>
      </w:r>
    </w:p>
    <w:p w14:paraId="20EB5A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EC34664">
          <v:rect id="_x0000_i5577" style="width:0;height:1.5pt" o:hralign="center" o:hrstd="t" o:hr="t" fillcolor="#a0a0a0" stroked="f"/>
        </w:pict>
      </w:r>
    </w:p>
    <w:p w14:paraId="7FEC8F8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494. Deliverable 8</w:t>
      </w:r>
    </w:p>
    <w:p w14:paraId="314C1A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4FB280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5,000</w:t>
      </w:r>
    </w:p>
    <w:p w14:paraId="0DEBCB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Manager + Finance</w:t>
      </w:r>
    </w:p>
    <w:p w14:paraId="29F1DF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470387A">
          <v:rect id="_x0000_i5578" style="width:0;height:1.5pt" o:hralign="center" o:hrstd="t" o:hr="t" fillcolor="#a0a0a0" stroked="f"/>
        </w:pict>
      </w:r>
    </w:p>
    <w:p w14:paraId="3F0AA83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495. Deliverable 9</w:t>
      </w:r>
    </w:p>
    <w:p w14:paraId="16E355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2A546A2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50,000.01</w:t>
      </w:r>
    </w:p>
    <w:p w14:paraId="0378C1F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Manager + Finance + Procurement</w:t>
      </w:r>
    </w:p>
    <w:p w14:paraId="4AB6073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0338B78">
          <v:rect id="_x0000_i5579" style="width:0;height:1.5pt" o:hralign="center" o:hrstd="t" o:hr="t" fillcolor="#a0a0a0" stroked="f"/>
        </w:pict>
      </w:r>
    </w:p>
    <w:p w14:paraId="44404ED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496. Deliverable 10</w:t>
      </w:r>
    </w:p>
    <w:p w14:paraId="721DFB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033422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Rejection stops process.</w:t>
      </w:r>
    </w:p>
    <w:p w14:paraId="0224CB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47A4AB0">
          <v:rect id="_x0000_i5580" style="width:0;height:1.5pt" o:hralign="center" o:hrstd="t" o:hr="t" fillcolor="#a0a0a0" stroked="f"/>
        </w:pict>
      </w:r>
    </w:p>
    <w:p w14:paraId="5899313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497. Deliverable 11</w:t>
      </w:r>
    </w:p>
    <w:p w14:paraId="08027B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62488BE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Tampered Total is recalculated.</w:t>
      </w:r>
    </w:p>
    <w:p w14:paraId="142B21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29048D0">
          <v:rect id="_x0000_i5581" style="width:0;height:1.5pt" o:hralign="center" o:hrstd="t" o:hr="t" fillcolor="#a0a0a0" stroked="f"/>
        </w:pict>
      </w:r>
    </w:p>
    <w:p w14:paraId="55A8D29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498. Deliverable 12</w:t>
      </w:r>
    </w:p>
    <w:p w14:paraId="48A412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596E0B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Administration Model-Driven App.</w:t>
      </w:r>
    </w:p>
    <w:p w14:paraId="6DC3FE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446053D">
          <v:rect id="_x0000_i5582" style="width:0;height:1.5pt" o:hralign="center" o:hrstd="t" o:hr="t" fillcolor="#a0a0a0" stroked="f"/>
        </w:pict>
      </w:r>
    </w:p>
    <w:p w14:paraId="1313462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499. Deliverable 13</w:t>
      </w:r>
    </w:p>
    <w:p w14:paraId="657749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2C40B7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Purchase Request Main Form.</w:t>
      </w:r>
    </w:p>
    <w:p w14:paraId="49C3A84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D43DF68">
          <v:rect id="_x0000_i5583" style="width:0;height:1.5pt" o:hralign="center" o:hrstd="t" o:hr="t" fillcolor="#a0a0a0" stroked="f"/>
        </w:pict>
      </w:r>
    </w:p>
    <w:p w14:paraId="721CBB2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500. Deliverable 14</w:t>
      </w:r>
    </w:p>
    <w:p w14:paraId="5344F3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1735CD7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Operational Views.</w:t>
      </w:r>
    </w:p>
    <w:p w14:paraId="06187D4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FDE885A">
          <v:rect id="_x0000_i5584" style="width:0;height:1.5pt" o:hralign="center" o:hrstd="t" o:hr="t" fillcolor="#a0a0a0" stroked="f"/>
        </w:pict>
      </w:r>
    </w:p>
    <w:p w14:paraId="748A592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501. Deliverable 15</w:t>
      </w:r>
    </w:p>
    <w:p w14:paraId="7A8B9A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58BA4AA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Dashboard.</w:t>
      </w:r>
    </w:p>
    <w:p w14:paraId="7DCE8D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721A9EE">
          <v:rect id="_x0000_i5585" style="width:0;height:1.5pt" o:hralign="center" o:hrstd="t" o:hr="t" fillcolor="#a0a0a0" stroked="f"/>
        </w:pict>
      </w:r>
    </w:p>
    <w:p w14:paraId="782121F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502. Deliverable 16</w:t>
      </w:r>
    </w:p>
    <w:p w14:paraId="2A200C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Screenshot:</w:t>
      </w:r>
    </w:p>
    <w:p w14:paraId="2A7BC9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Power BI Procurement Overview.</w:t>
      </w:r>
    </w:p>
    <w:p w14:paraId="69E2D8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180E302">
          <v:rect id="_x0000_i5586" style="width:0;height:1.5pt" o:hralign="center" o:hrstd="t" o:hr="t" fillcolor="#a0a0a0" stroked="f"/>
        </w:pict>
      </w:r>
    </w:p>
    <w:p w14:paraId="3EA08B8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503. Deliverable 17</w:t>
      </w:r>
    </w:p>
    <w:p w14:paraId="301539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393E13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Requested Spend matches Dataverse.</w:t>
      </w:r>
    </w:p>
    <w:p w14:paraId="1D7A99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8918B83">
          <v:rect id="_x0000_i5587" style="width:0;height:1.5pt" o:hralign="center" o:hrstd="t" o:hr="t" fillcolor="#a0a0a0" stroked="f"/>
        </w:pict>
      </w:r>
    </w:p>
    <w:p w14:paraId="0368497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504. Deliverable 18</w:t>
      </w:r>
    </w:p>
    <w:p w14:paraId="52D72C5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Proof:</w:t>
      </w:r>
    </w:p>
    <w:p w14:paraId="23CD558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Category Spend uses Item grain.</w:t>
      </w:r>
    </w:p>
    <w:p w14:paraId="17571E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2A1D484">
          <v:rect id="_x0000_i5588" style="width:0;height:1.5pt" o:hralign="center" o:hrstd="t" o:hr="t" fillcolor="#a0a0a0" stroked="f"/>
        </w:pict>
      </w:r>
    </w:p>
    <w:p w14:paraId="04310B1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505. Deliverable 19</w:t>
      </w:r>
    </w:p>
    <w:p w14:paraId="6882686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Release Notes.</w:t>
      </w:r>
    </w:p>
    <w:p w14:paraId="6DEB76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562A113">
          <v:rect id="_x0000_i5589" style="width:0;height:1.5pt" o:hralign="center" o:hrstd="t" o:hr="t" fillcolor="#a0a0a0" stroked="f"/>
        </w:pict>
      </w:r>
    </w:p>
    <w:p w14:paraId="7D266E1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506. Deliverable 20</w:t>
      </w:r>
    </w:p>
    <w:p w14:paraId="465A6DF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Day 31 Integration Test Matrix.</w:t>
      </w:r>
    </w:p>
    <w:p w14:paraId="1638FE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3CA1691">
          <v:rect id="_x0000_i5590" style="width:0;height:1.5pt" o:hralign="center" o:hrstd="t" o:hr="t" fillcolor="#a0a0a0" stroked="f"/>
        </w:pict>
      </w:r>
    </w:p>
    <w:p w14:paraId="2383E02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FA — DAY 31 RUBRIC</w:t>
      </w:r>
    </w:p>
    <w:p w14:paraId="153AF6E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025"/>
      </w:tblGrid>
      <w:tr w:rsidR="0023086B" w:rsidRPr="0023086B" w14:paraId="2C22B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1738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6D6E07" w14:textId="77777777" w:rsidR="0023086B" w:rsidRPr="0023086B" w:rsidRDefault="0023086B" w:rsidP="0023086B">
            <w:pPr>
              <w:rPr>
                <w:b/>
                <w:bCs/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23086B" w:rsidRPr="0023086B" w14:paraId="24EB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44C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Server Validation</w:t>
            </w:r>
          </w:p>
        </w:tc>
        <w:tc>
          <w:tcPr>
            <w:tcW w:w="0" w:type="auto"/>
            <w:vAlign w:val="center"/>
            <w:hideMark/>
          </w:tcPr>
          <w:p w14:paraId="45067CB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15</w:t>
            </w:r>
          </w:p>
        </w:tc>
      </w:tr>
      <w:tr w:rsidR="0023086B" w:rsidRPr="0023086B" w14:paraId="236E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BF69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Total Recalculation</w:t>
            </w:r>
          </w:p>
        </w:tc>
        <w:tc>
          <w:tcPr>
            <w:tcW w:w="0" w:type="auto"/>
            <w:vAlign w:val="center"/>
            <w:hideMark/>
          </w:tcPr>
          <w:p w14:paraId="2CB7D4D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</w:t>
            </w:r>
          </w:p>
        </w:tc>
      </w:tr>
      <w:tr w:rsidR="0023086B" w:rsidRPr="0023086B" w14:paraId="0996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C2EF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440832F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</w:t>
            </w:r>
          </w:p>
        </w:tc>
      </w:tr>
      <w:tr w:rsidR="0023086B" w:rsidRPr="0023086B" w14:paraId="7904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3495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Finance Routing</w:t>
            </w:r>
          </w:p>
        </w:tc>
        <w:tc>
          <w:tcPr>
            <w:tcW w:w="0" w:type="auto"/>
            <w:vAlign w:val="center"/>
            <w:hideMark/>
          </w:tcPr>
          <w:p w14:paraId="343F3C9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</w:t>
            </w:r>
          </w:p>
        </w:tc>
      </w:tr>
      <w:tr w:rsidR="0023086B" w:rsidRPr="0023086B" w14:paraId="5E91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1C61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Procurement Routing</w:t>
            </w:r>
          </w:p>
        </w:tc>
        <w:tc>
          <w:tcPr>
            <w:tcW w:w="0" w:type="auto"/>
            <w:vAlign w:val="center"/>
            <w:hideMark/>
          </w:tcPr>
          <w:p w14:paraId="657898F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</w:t>
            </w:r>
          </w:p>
        </w:tc>
      </w:tr>
      <w:tr w:rsidR="0023086B" w:rsidRPr="0023086B" w14:paraId="30C13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412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22501C2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10</w:t>
            </w:r>
          </w:p>
        </w:tc>
      </w:tr>
      <w:tr w:rsidR="0023086B" w:rsidRPr="0023086B" w14:paraId="53103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9A2B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Model-Driven App</w:t>
            </w:r>
          </w:p>
        </w:tc>
        <w:tc>
          <w:tcPr>
            <w:tcW w:w="0" w:type="auto"/>
            <w:vAlign w:val="center"/>
            <w:hideMark/>
          </w:tcPr>
          <w:p w14:paraId="44F0559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15</w:t>
            </w:r>
          </w:p>
        </w:tc>
      </w:tr>
      <w:tr w:rsidR="0023086B" w:rsidRPr="0023086B" w14:paraId="648C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FD30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Power BI Analytics</w:t>
            </w:r>
          </w:p>
        </w:tc>
        <w:tc>
          <w:tcPr>
            <w:tcW w:w="0" w:type="auto"/>
            <w:vAlign w:val="center"/>
            <w:hideMark/>
          </w:tcPr>
          <w:p w14:paraId="2367EA17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15</w:t>
            </w:r>
          </w:p>
        </w:tc>
      </w:tr>
      <w:tr w:rsidR="0023086B" w:rsidRPr="0023086B" w14:paraId="2A68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827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806DD6A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sz w:val="32"/>
                <w:szCs w:val="32"/>
              </w:rPr>
              <w:t>5</w:t>
            </w:r>
          </w:p>
        </w:tc>
      </w:tr>
      <w:tr w:rsidR="0023086B" w:rsidRPr="0023086B" w14:paraId="78054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B376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1507E2D" w14:textId="77777777" w:rsidR="0023086B" w:rsidRPr="0023086B" w:rsidRDefault="0023086B" w:rsidP="0023086B">
            <w:pPr>
              <w:rPr>
                <w:sz w:val="32"/>
                <w:szCs w:val="32"/>
              </w:rPr>
            </w:pPr>
            <w:r w:rsidRPr="0023086B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7CDC38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AD08927">
          <v:rect id="_x0000_i5591" style="width:0;height:1.5pt" o:hralign="center" o:hrstd="t" o:hr="t" fillcolor="#a0a0a0" stroked="f"/>
        </w:pict>
      </w:r>
    </w:p>
    <w:p w14:paraId="277322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508. Excellent Submission</w:t>
      </w:r>
    </w:p>
    <w:p w14:paraId="0709781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 strong student should:</w:t>
      </w:r>
    </w:p>
    <w:p w14:paraId="11500D3A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Never trust the Canvas total blindly</w:t>
      </w:r>
    </w:p>
    <w:p w14:paraId="471836DF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Retrieve stored request items</w:t>
      </w:r>
    </w:p>
    <w:p w14:paraId="06FDE9D3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Recalculate an authoritative total</w:t>
      </w:r>
    </w:p>
    <w:p w14:paraId="55FFEAD7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Validate line data</w:t>
      </w:r>
    </w:p>
    <w:p w14:paraId="55E113DE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Validate all required approvers before starting approvals</w:t>
      </w:r>
    </w:p>
    <w:p w14:paraId="36C41CB7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Prevent obvious duplicate processing</w:t>
      </w:r>
    </w:p>
    <w:p w14:paraId="1C8E75FE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Retrieve the Employee's Manager</w:t>
      </w:r>
    </w:p>
    <w:p w14:paraId="20515F20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Route exactly at threshold boundaries</w:t>
      </w:r>
    </w:p>
    <w:p w14:paraId="6CBB1DE6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Record every approval decision</w:t>
      </w:r>
    </w:p>
    <w:p w14:paraId="6176E123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Record comments and timestamps</w:t>
      </w:r>
    </w:p>
    <w:p w14:paraId="28A7DACD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Stop immediately after a rejection</w:t>
      </w:r>
    </w:p>
    <w:p w14:paraId="4A81B134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Distinguish technical failure from business rejection</w:t>
      </w:r>
    </w:p>
    <w:p w14:paraId="6C7803B6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Avoid false approval states</w:t>
      </w:r>
    </w:p>
    <w:p w14:paraId="53334591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Use Environment Variables for approvers</w:t>
      </w:r>
    </w:p>
    <w:p w14:paraId="7100AD9B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Use Connection References</w:t>
      </w:r>
    </w:p>
    <w:p w14:paraId="4210FCA8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Add proper error-handling Scopes</w:t>
      </w:r>
    </w:p>
    <w:p w14:paraId="20B9A1DC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Build a clean Procurement Model-Driven App</w:t>
      </w:r>
    </w:p>
    <w:p w14:paraId="0C832CD2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Use focused forms and views</w:t>
      </w:r>
    </w:p>
    <w:p w14:paraId="1F5B3B19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Protect Flow-controlled fields</w:t>
      </w:r>
    </w:p>
    <w:p w14:paraId="09F6FA83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Build explicit Power BI measures</w:t>
      </w:r>
    </w:p>
    <w:p w14:paraId="62F5318E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Understand Request vs Item grain</w:t>
      </w:r>
    </w:p>
    <w:p w14:paraId="737AF6BD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Avoid double-counting spend</w:t>
      </w:r>
    </w:p>
    <w:p w14:paraId="4F58AEEA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Validate report totals</w:t>
      </w:r>
    </w:p>
    <w:p w14:paraId="183B2366" w14:textId="77777777" w:rsidR="0023086B" w:rsidRPr="0023086B" w:rsidRDefault="0023086B" w:rsidP="0023086B">
      <w:pPr>
        <w:numPr>
          <w:ilvl w:val="0"/>
          <w:numId w:val="32"/>
        </w:numPr>
        <w:rPr>
          <w:sz w:val="32"/>
          <w:szCs w:val="32"/>
        </w:rPr>
      </w:pPr>
      <w:r w:rsidRPr="0023086B">
        <w:rPr>
          <w:sz w:val="32"/>
          <w:szCs w:val="32"/>
        </w:rPr>
        <w:t>Prepare the complete solution for final release</w:t>
      </w:r>
    </w:p>
    <w:p w14:paraId="2FC9B21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D2A53CA">
          <v:rect id="_x0000_i5592" style="width:0;height:1.5pt" o:hralign="center" o:hrstd="t" o:hr="t" fillcolor="#a0a0a0" stroked="f"/>
        </w:pict>
      </w:r>
    </w:p>
    <w:p w14:paraId="67C29C8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FB — KNOWLEDGE CHECK</w:t>
      </w:r>
    </w:p>
    <w:p w14:paraId="2FFC0EB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509. Question 1</w:t>
      </w:r>
    </w:p>
    <w:p w14:paraId="73CE096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starts the Procurement approval?</w:t>
      </w:r>
    </w:p>
    <w:p w14:paraId="424B9C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69C812B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 Purchase Request becomes:</w:t>
      </w:r>
    </w:p>
    <w:p w14:paraId="3B81CD9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Submitted</w:t>
      </w:r>
    </w:p>
    <w:p w14:paraId="7DB90A0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with:</w:t>
      </w:r>
    </w:p>
    <w:p w14:paraId="3EC25E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Started = No.</w:t>
      </w:r>
    </w:p>
    <w:p w14:paraId="41BB91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BDD562E">
          <v:rect id="_x0000_i5593" style="width:0;height:1.5pt" o:hralign="center" o:hrstd="t" o:hr="t" fillcolor="#a0a0a0" stroked="f"/>
        </w:pict>
      </w:r>
    </w:p>
    <w:p w14:paraId="53B86A8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510. Question 2</w:t>
      </w:r>
    </w:p>
    <w:p w14:paraId="64DA94F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Why does the Flow list Purchase Request Items?</w:t>
      </w:r>
    </w:p>
    <w:p w14:paraId="30922AE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728522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To:</w:t>
      </w:r>
    </w:p>
    <w:p w14:paraId="788F641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Validate Items</w:t>
      </w:r>
    </w:p>
    <w:p w14:paraId="2FFFB746" w14:textId="77777777" w:rsidR="0023086B" w:rsidRPr="0023086B" w:rsidRDefault="0023086B" w:rsidP="0023086B">
      <w:pPr>
        <w:rPr>
          <w:sz w:val="32"/>
          <w:szCs w:val="32"/>
        </w:rPr>
      </w:pPr>
    </w:p>
    <w:p w14:paraId="0026C8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Recalculate Total</w:t>
      </w:r>
    </w:p>
    <w:p w14:paraId="6AD684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5400ED5">
          <v:rect id="_x0000_i5594" style="width:0;height:1.5pt" o:hralign="center" o:hrstd="t" o:hr="t" fillcolor="#a0a0a0" stroked="f"/>
        </w:pict>
      </w:r>
    </w:p>
    <w:p w14:paraId="429F54E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511. Question 3</w:t>
      </w:r>
    </w:p>
    <w:p w14:paraId="7589B1D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Should the Flow trust Canvas Total?</w:t>
      </w:r>
    </w:p>
    <w:p w14:paraId="3E7818E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205F948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No.</w:t>
      </w:r>
    </w:p>
    <w:p w14:paraId="0DD1031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585DF58">
          <v:rect id="_x0000_i5595" style="width:0;height:1.5pt" o:hralign="center" o:hrstd="t" o:hr="t" fillcolor="#a0a0a0" stroked="f"/>
        </w:pict>
      </w:r>
    </w:p>
    <w:p w14:paraId="267138B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512. Question 4</w:t>
      </w:r>
    </w:p>
    <w:p w14:paraId="609A964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the authoritative approval amount?</w:t>
      </w:r>
    </w:p>
    <w:p w14:paraId="2583358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35A91D7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server-calculated total from:</w:t>
      </w:r>
    </w:p>
    <w:p w14:paraId="33DC122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Purchase Request Items.</w:t>
      </w:r>
    </w:p>
    <w:p w14:paraId="1CB15DA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BD5DDE7">
          <v:rect id="_x0000_i5596" style="width:0;height:1.5pt" o:hralign="center" o:hrstd="t" o:hr="t" fillcolor="#a0a0a0" stroked="f"/>
        </w:pict>
      </w:r>
    </w:p>
    <w:p w14:paraId="5B6290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513. Question 5</w:t>
      </w:r>
    </w:p>
    <w:p w14:paraId="6F47DD5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happens if no Items exist?</w:t>
      </w:r>
    </w:p>
    <w:p w14:paraId="3303A2A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2D84D7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Approval does not start.</w:t>
      </w:r>
    </w:p>
    <w:p w14:paraId="5C3C33B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6AEC3D4">
          <v:rect id="_x0000_i5597" style="width:0;height:1.5pt" o:hralign="center" o:hrstd="t" o:hr="t" fillcolor="#a0a0a0" stroked="f"/>
        </w:pict>
      </w:r>
    </w:p>
    <w:p w14:paraId="0C98F3B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514. Question 6</w:t>
      </w:r>
    </w:p>
    <w:p w14:paraId="62C952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happens if Quantity is negative?</w:t>
      </w:r>
    </w:p>
    <w:p w14:paraId="606514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20C7B60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Validation fails.</w:t>
      </w:r>
    </w:p>
    <w:p w14:paraId="289EA9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99B7ED8">
          <v:rect id="_x0000_i5598" style="width:0;height:1.5pt" o:hralign="center" o:hrstd="t" o:hr="t" fillcolor="#a0a0a0" stroked="f"/>
        </w:pict>
      </w:r>
    </w:p>
    <w:p w14:paraId="69DC120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515. Question 7</w:t>
      </w:r>
    </w:p>
    <w:p w14:paraId="3AAC04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What happens if Manager isn't configured?</w:t>
      </w:r>
    </w:p>
    <w:p w14:paraId="742F2BC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0AEAD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request remains unapproved and a:</w:t>
      </w:r>
    </w:p>
    <w:p w14:paraId="5842393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Processing configuration error</w:t>
      </w:r>
    </w:p>
    <w:p w14:paraId="7F993A7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is recorded.</w:t>
      </w:r>
    </w:p>
    <w:p w14:paraId="3465828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D5E14B6">
          <v:rect id="_x0000_i5599" style="width:0;height:1.5pt" o:hralign="center" o:hrstd="t" o:hr="t" fillcolor="#a0a0a0" stroked="f"/>
        </w:pict>
      </w:r>
    </w:p>
    <w:p w14:paraId="354D93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516. Question 8</w:t>
      </w:r>
    </w:p>
    <w:p w14:paraId="7C1B4F9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Should that make Status Rejected?</w:t>
      </w:r>
    </w:p>
    <w:p w14:paraId="3EC866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290CAF6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No.</w:t>
      </w:r>
    </w:p>
    <w:p w14:paraId="66B272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Nobody rejected it.</w:t>
      </w:r>
    </w:p>
    <w:p w14:paraId="66D93E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D4D67B3">
          <v:rect id="_x0000_i5600" style="width:0;height:1.5pt" o:hralign="center" o:hrstd="t" o:hr="t" fillcolor="#a0a0a0" stroked="f"/>
        </w:pict>
      </w:r>
    </w:p>
    <w:p w14:paraId="3743B9B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517. Question 9</w:t>
      </w:r>
    </w:p>
    <w:p w14:paraId="3C379F0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Why validate Finance before Manager approval?</w:t>
      </w:r>
    </w:p>
    <w:p w14:paraId="3CDCC6A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7CBED3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 avoid getting halfway through the approval process before discovering:</w:t>
      </w:r>
    </w:p>
    <w:p w14:paraId="3FCCA01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Missing downstream configuration.</w:t>
      </w:r>
    </w:p>
    <w:p w14:paraId="282599C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D903935">
          <v:rect id="_x0000_i5601" style="width:0;height:1.5pt" o:hralign="center" o:hrstd="t" o:hr="t" fillcolor="#a0a0a0" stroked="f"/>
        </w:pict>
      </w:r>
    </w:p>
    <w:p w14:paraId="4589F6F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518. Question 10</w:t>
      </w:r>
    </w:p>
    <w:p w14:paraId="58D4ED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does Finance participate?</w:t>
      </w:r>
    </w:p>
    <w:p w14:paraId="7B9AAF3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78406D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Total &gt;= 5,000.</w:t>
      </w:r>
    </w:p>
    <w:p w14:paraId="5AB0F61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0EF97C6">
          <v:rect id="_x0000_i5602" style="width:0;height:1.5pt" o:hralign="center" o:hrstd="t" o:hr="t" fillcolor="#a0a0a0" stroked="f"/>
        </w:pict>
      </w:r>
    </w:p>
    <w:p w14:paraId="51DD675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519. Question 11</w:t>
      </w:r>
    </w:p>
    <w:p w14:paraId="35D305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does Procurement Manager participate?</w:t>
      </w:r>
    </w:p>
    <w:p w14:paraId="7B7B21A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3DC729B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Total &gt; 50,000.</w:t>
      </w:r>
    </w:p>
    <w:p w14:paraId="1C97F2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29E419A">
          <v:rect id="_x0000_i5603" style="width:0;height:1.5pt" o:hralign="center" o:hrstd="t" o:hr="t" fillcolor="#a0a0a0" stroked="f"/>
        </w:pict>
      </w:r>
    </w:p>
    <w:p w14:paraId="0C3A1CC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520. Question 12</w:t>
      </w:r>
    </w:p>
    <w:p w14:paraId="2C6DBD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Exactly 5,000?</w:t>
      </w:r>
    </w:p>
    <w:p w14:paraId="09060A1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47BE4A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6A31A7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Finance</w:t>
      </w:r>
    </w:p>
    <w:p w14:paraId="0DE16D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C476D0A">
          <v:rect id="_x0000_i5604" style="width:0;height:1.5pt" o:hralign="center" o:hrstd="t" o:hr="t" fillcolor="#a0a0a0" stroked="f"/>
        </w:pict>
      </w:r>
    </w:p>
    <w:p w14:paraId="1C40AB9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521. Question 13</w:t>
      </w:r>
    </w:p>
    <w:p w14:paraId="7802FC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Exactly 50,000?</w:t>
      </w:r>
    </w:p>
    <w:p w14:paraId="25A3226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7E6BA8F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033D62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Finance</w:t>
      </w:r>
    </w:p>
    <w:p w14:paraId="6504E5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B2EE609">
          <v:rect id="_x0000_i5605" style="width:0;height:1.5pt" o:hralign="center" o:hrstd="t" o:hr="t" fillcolor="#a0a0a0" stroked="f"/>
        </w:pict>
      </w:r>
    </w:p>
    <w:p w14:paraId="07E68B0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522. Question 14</w:t>
      </w:r>
    </w:p>
    <w:p w14:paraId="327100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50,000.01?</w:t>
      </w:r>
    </w:p>
    <w:p w14:paraId="342986B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3821509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Manager</w:t>
      </w:r>
    </w:p>
    <w:p w14:paraId="711DFA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Finance</w:t>
      </w:r>
    </w:p>
    <w:p w14:paraId="260E20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Procurement Manager</w:t>
      </w:r>
    </w:p>
    <w:p w14:paraId="06F486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13BB318">
          <v:rect id="_x0000_i5606" style="width:0;height:1.5pt" o:hralign="center" o:hrstd="t" o:hr="t" fillcolor="#a0a0a0" stroked="f"/>
        </w:pict>
      </w:r>
    </w:p>
    <w:p w14:paraId="6DCB8E6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523. Question 15</w:t>
      </w:r>
    </w:p>
    <w:p w14:paraId="35224E5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Power Automate action do we use?</w:t>
      </w:r>
    </w:p>
    <w:p w14:paraId="002472D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1156790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Start and wait for an approval.</w:t>
      </w:r>
    </w:p>
    <w:p w14:paraId="3D6DA9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529907">
          <v:rect id="_x0000_i5607" style="width:0;height:1.5pt" o:hralign="center" o:hrstd="t" o:hr="t" fillcolor="#a0a0a0" stroked="f"/>
        </w:pict>
      </w:r>
    </w:p>
    <w:p w14:paraId="3311748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524. Question 16</w:t>
      </w:r>
    </w:p>
    <w:p w14:paraId="3FAFAE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happens after Manager rejects?</w:t>
      </w:r>
    </w:p>
    <w:p w14:paraId="51CB96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0A54E8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Rejected</w:t>
      </w:r>
    </w:p>
    <w:p w14:paraId="7656E1E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and:</w:t>
      </w:r>
    </w:p>
    <w:p w14:paraId="7E25816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Stop.</w:t>
      </w:r>
    </w:p>
    <w:p w14:paraId="7FE263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DC57E4D">
          <v:rect id="_x0000_i5608" style="width:0;height:1.5pt" o:hralign="center" o:hrstd="t" o:hr="t" fillcolor="#a0a0a0" stroked="f"/>
        </w:pict>
      </w:r>
    </w:p>
    <w:p w14:paraId="2B23192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525. Question 17</w:t>
      </w:r>
    </w:p>
    <w:p w14:paraId="7C89068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Should Finance receive it?</w:t>
      </w:r>
    </w:p>
    <w:p w14:paraId="2FCCFBB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65E20AE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No.</w:t>
      </w:r>
    </w:p>
    <w:p w14:paraId="2BC81A5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C8B4B3A">
          <v:rect id="_x0000_i5609" style="width:0;height:1.5pt" o:hralign="center" o:hrstd="t" o:hr="t" fillcolor="#a0a0a0" stroked="f"/>
        </w:pict>
      </w:r>
    </w:p>
    <w:p w14:paraId="36A6D20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526. Question 18</w:t>
      </w:r>
    </w:p>
    <w:p w14:paraId="38D3EA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What happens if Finance rejects a high-value request?</w:t>
      </w:r>
    </w:p>
    <w:p w14:paraId="34E8492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4E4B732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Rejected.</w:t>
      </w:r>
    </w:p>
    <w:p w14:paraId="3F8E518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approval doesn't start.</w:t>
      </w:r>
    </w:p>
    <w:p w14:paraId="51DB5DA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6D1E88F">
          <v:rect id="_x0000_i5610" style="width:0;height:1.5pt" o:hralign="center" o:hrstd="t" o:hr="t" fillcolor="#a0a0a0" stroked="f"/>
        </w:pict>
      </w:r>
    </w:p>
    <w:p w14:paraId="67A4717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527. Question 19</w:t>
      </w:r>
    </w:p>
    <w:p w14:paraId="2AA192A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does Approval Started help prevent?</w:t>
      </w:r>
    </w:p>
    <w:p w14:paraId="138337B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2BFDC37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Duplicate processing.</w:t>
      </w:r>
    </w:p>
    <w:p w14:paraId="4140B7D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DD36C6C">
          <v:rect id="_x0000_i5611" style="width:0;height:1.5pt" o:hralign="center" o:hrstd="t" o:hr="t" fillcolor="#a0a0a0" stroked="f"/>
        </w:pict>
      </w:r>
    </w:p>
    <w:p w14:paraId="6AD8DC5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528. Question 20</w:t>
      </w:r>
    </w:p>
    <w:p w14:paraId="1C89C2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Does the simple flag guarantee perfect distributed locking?</w:t>
      </w:r>
    </w:p>
    <w:p w14:paraId="6BF3F0A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08647E4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No.</w:t>
      </w:r>
    </w:p>
    <w:p w14:paraId="124D3F7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 is a practical low-code duplicate guard.</w:t>
      </w:r>
    </w:p>
    <w:p w14:paraId="388776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2F34718">
          <v:rect id="_x0000_i5612" style="width:0;height:1.5pt" o:hralign="center" o:hrstd="t" o:hr="t" fillcolor="#a0a0a0" stroked="f"/>
        </w:pict>
      </w:r>
    </w:p>
    <w:p w14:paraId="3FE4173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529. Question 21</w:t>
      </w:r>
    </w:p>
    <w:p w14:paraId="2C5A92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Why use Try/Catch?</w:t>
      </w:r>
    </w:p>
    <w:p w14:paraId="29AF974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04BE73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 handle:</w:t>
      </w:r>
    </w:p>
    <w:p w14:paraId="0AF23A6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Technical failures predictably.</w:t>
      </w:r>
    </w:p>
    <w:p w14:paraId="09B7E40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9FB5814">
          <v:rect id="_x0000_i5613" style="width:0;height:1.5pt" o:hralign="center" o:hrstd="t" o:hr="t" fillcolor="#a0a0a0" stroked="f"/>
        </w:pict>
      </w:r>
    </w:p>
    <w:p w14:paraId="6EB2B8A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530. Question 22</w:t>
      </w:r>
    </w:p>
    <w:p w14:paraId="5961D02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a business rejection?</w:t>
      </w:r>
    </w:p>
    <w:p w14:paraId="187B561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4EA275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 approver intentionally selects:</w:t>
      </w:r>
    </w:p>
    <w:p w14:paraId="498BB52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Reject.</w:t>
      </w:r>
    </w:p>
    <w:p w14:paraId="0FB10B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A6EFAEA">
          <v:rect id="_x0000_i5614" style="width:0;height:1.5pt" o:hralign="center" o:hrstd="t" o:hr="t" fillcolor="#a0a0a0" stroked="f"/>
        </w:pict>
      </w:r>
    </w:p>
    <w:p w14:paraId="1625773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531. Question 23</w:t>
      </w:r>
    </w:p>
    <w:p w14:paraId="365B93C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Is HTTP/service failure a business rejection?</w:t>
      </w:r>
    </w:p>
    <w:p w14:paraId="724143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4CD43CF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No.</w:t>
      </w:r>
    </w:p>
    <w:p w14:paraId="0533898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E9CC264">
          <v:rect id="_x0000_i5615" style="width:0;height:1.5pt" o:hralign="center" o:hrstd="t" o:hr="t" fillcolor="#a0a0a0" stroked="f"/>
        </w:pict>
      </w:r>
    </w:p>
    <w:p w14:paraId="252ECF1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532. Question 24</w:t>
      </w:r>
    </w:p>
    <w:p w14:paraId="0FCA71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should a long-running two-Flow approval architecture be considered?</w:t>
      </w:r>
    </w:p>
    <w:p w14:paraId="646984A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3F136AF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When approval may run for:</w:t>
      </w:r>
    </w:p>
    <w:p w14:paraId="66FB4D3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More than 30 days.</w:t>
      </w:r>
    </w:p>
    <w:p w14:paraId="51CDF56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EDA58EE">
          <v:rect id="_x0000_i5616" style="width:0;height:1.5pt" o:hralign="center" o:hrstd="t" o:hr="t" fillcolor="#a0a0a0" stroked="f"/>
        </w:pict>
      </w:r>
    </w:p>
    <w:p w14:paraId="654C094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533. Question 25</w:t>
      </w:r>
    </w:p>
    <w:p w14:paraId="310D67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Why use a Model-Driven App for Procurement?</w:t>
      </w:r>
    </w:p>
    <w:p w14:paraId="6A52F57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0BA09F1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 provides fast, structured:</w:t>
      </w:r>
    </w:p>
    <w:p w14:paraId="2C0417A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Forms</w:t>
      </w:r>
    </w:p>
    <w:p w14:paraId="340C9439" w14:textId="77777777" w:rsidR="0023086B" w:rsidRPr="0023086B" w:rsidRDefault="0023086B" w:rsidP="0023086B">
      <w:pPr>
        <w:rPr>
          <w:sz w:val="32"/>
          <w:szCs w:val="32"/>
        </w:rPr>
      </w:pPr>
    </w:p>
    <w:p w14:paraId="619F22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Views</w:t>
      </w:r>
    </w:p>
    <w:p w14:paraId="3105FE7E" w14:textId="77777777" w:rsidR="0023086B" w:rsidRPr="0023086B" w:rsidRDefault="0023086B" w:rsidP="0023086B">
      <w:pPr>
        <w:rPr>
          <w:sz w:val="32"/>
          <w:szCs w:val="32"/>
        </w:rPr>
      </w:pPr>
    </w:p>
    <w:p w14:paraId="4E00E53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Data administration</w:t>
      </w:r>
    </w:p>
    <w:p w14:paraId="136646B9" w14:textId="77777777" w:rsidR="0023086B" w:rsidRPr="0023086B" w:rsidRDefault="0023086B" w:rsidP="0023086B">
      <w:pPr>
        <w:rPr>
          <w:sz w:val="32"/>
          <w:szCs w:val="32"/>
        </w:rPr>
      </w:pPr>
    </w:p>
    <w:p w14:paraId="55B3F59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Related records</w:t>
      </w:r>
    </w:p>
    <w:p w14:paraId="73E12ED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over Dataverse.</w:t>
      </w:r>
    </w:p>
    <w:p w14:paraId="20CDF20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992A429">
          <v:rect id="_x0000_i5617" style="width:0;height:1.5pt" o:hralign="center" o:hrstd="t" o:hr="t" fillcolor="#a0a0a0" stroked="f"/>
        </w:pict>
      </w:r>
    </w:p>
    <w:p w14:paraId="17CAB1D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534. Question 26</w:t>
      </w:r>
    </w:p>
    <w:p w14:paraId="5614460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users primarily use the Canvas App?</w:t>
      </w:r>
    </w:p>
    <w:p w14:paraId="62CFC06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7160AC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Employees.</w:t>
      </w:r>
    </w:p>
    <w:p w14:paraId="03A89E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9B0A2EC">
          <v:rect id="_x0000_i5618" style="width:0;height:1.5pt" o:hralign="center" o:hrstd="t" o:hr="t" fillcolor="#a0a0a0" stroked="f"/>
        </w:pict>
      </w:r>
    </w:p>
    <w:p w14:paraId="76C835E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535. Question 27</w:t>
      </w:r>
    </w:p>
    <w:p w14:paraId="79C8C2C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users primarily use Procurement Administration?</w:t>
      </w:r>
    </w:p>
    <w:p w14:paraId="25E5EAE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0071247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team.</w:t>
      </w:r>
    </w:p>
    <w:p w14:paraId="0F91AC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866EC09">
          <v:rect id="_x0000_i5619" style="width:0;height:1.5pt" o:hralign="center" o:hrstd="t" o:hr="t" fillcolor="#a0a0a0" stroked="f"/>
        </w:pict>
      </w:r>
    </w:p>
    <w:p w14:paraId="628CA89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536. Question 28</w:t>
      </w:r>
    </w:p>
    <w:p w14:paraId="492DB12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Request-grain?</w:t>
      </w:r>
    </w:p>
    <w:p w14:paraId="78F19E4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6851C85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One row represents:</w:t>
      </w:r>
    </w:p>
    <w:p w14:paraId="24803EA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One Purchase Request.</w:t>
      </w:r>
    </w:p>
    <w:p w14:paraId="66F130B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F79E6DF">
          <v:rect id="_x0000_i5620" style="width:0;height:1.5pt" o:hralign="center" o:hrstd="t" o:hr="t" fillcolor="#a0a0a0" stroked="f"/>
        </w:pict>
      </w:r>
    </w:p>
    <w:p w14:paraId="4DE79DD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537. Question 29</w:t>
      </w:r>
    </w:p>
    <w:p w14:paraId="499F69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Item-grain?</w:t>
      </w:r>
    </w:p>
    <w:p w14:paraId="03AC5F6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06D4ED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One row represents:</w:t>
      </w:r>
    </w:p>
    <w:p w14:paraId="31B1B7D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One Purchase Request Item.</w:t>
      </w:r>
    </w:p>
    <w:p w14:paraId="09E68B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29AA512">
          <v:rect id="_x0000_i5621" style="width:0;height:1.5pt" o:hralign="center" o:hrstd="t" o:hr="t" fillcolor="#a0a0a0" stroked="f"/>
        </w:pict>
      </w:r>
    </w:p>
    <w:p w14:paraId="6C8ED38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538. Question 30</w:t>
      </w:r>
    </w:p>
    <w:p w14:paraId="3E55AC8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Why not sum Request Total after joining it to every Item?</w:t>
      </w:r>
    </w:p>
    <w:p w14:paraId="77C8596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C1BDF7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It causes:</w:t>
      </w:r>
    </w:p>
    <w:p w14:paraId="345911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Double counting.</w:t>
      </w:r>
    </w:p>
    <w:p w14:paraId="57FC89B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BB75E3">
          <v:rect id="_x0000_i5622" style="width:0;height:1.5pt" o:hralign="center" o:hrstd="t" o:hr="t" fillcolor="#a0a0a0" stroked="f"/>
        </w:pict>
      </w:r>
    </w:p>
    <w:p w14:paraId="0E3BCBE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539. Question 31</w:t>
      </w:r>
    </w:p>
    <w:p w14:paraId="270B47D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measure should be used for overall Requested Spend?</w:t>
      </w:r>
    </w:p>
    <w:p w14:paraId="76D10AC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4C9678A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Sum:</w:t>
      </w:r>
    </w:p>
    <w:p w14:paraId="439FD0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Purchase Request.Total Amount.</w:t>
      </w:r>
    </w:p>
    <w:p w14:paraId="65134C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FA650D7">
          <v:rect id="_x0000_i5623" style="width:0;height:1.5pt" o:hralign="center" o:hrstd="t" o:hr="t" fillcolor="#a0a0a0" stroked="f"/>
        </w:pict>
      </w:r>
    </w:p>
    <w:p w14:paraId="307694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540. Question 32</w:t>
      </w:r>
    </w:p>
    <w:p w14:paraId="502694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Which measure should be used for Spend by Product?</w:t>
      </w:r>
    </w:p>
    <w:p w14:paraId="731F58C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149D57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Sum:</w:t>
      </w:r>
    </w:p>
    <w:p w14:paraId="732C22B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Purchase Request Item.Line Total.</w:t>
      </w:r>
    </w:p>
    <w:p w14:paraId="7F3D4B6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A783DF9">
          <v:rect id="_x0000_i5624" style="width:0;height:1.5pt" o:hralign="center" o:hrstd="t" o:hr="t" fillcolor="#a0a0a0" stroked="f"/>
        </w:pict>
      </w:r>
    </w:p>
    <w:p w14:paraId="6D81B45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541. Question 33</w:t>
      </w:r>
    </w:p>
    <w:p w14:paraId="23F10B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our Approval Rate definition?</w:t>
      </w:r>
    </w:p>
    <w:p w14:paraId="71515FD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9D6C1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Approved</w:t>
      </w:r>
    </w:p>
    <w:p w14:paraId="1EBFAD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/</w:t>
      </w:r>
    </w:p>
    <w:p w14:paraId="3A685E0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(Approved + Rejected)</w:t>
      </w:r>
    </w:p>
    <w:p w14:paraId="50EB2FF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1EE2238">
          <v:rect id="_x0000_i5625" style="width:0;height:1.5pt" o:hralign="center" o:hrstd="t" o:hr="t" fillcolor="#a0a0a0" stroked="f"/>
        </w:pict>
      </w:r>
    </w:p>
    <w:p w14:paraId="699B19B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542. Question 34</w:t>
      </w:r>
    </w:p>
    <w:p w14:paraId="7E37B57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Why exclude Pending?</w:t>
      </w:r>
    </w:p>
    <w:p w14:paraId="3A3A54F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6ADAC94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Pending isn't:</w:t>
      </w:r>
    </w:p>
    <w:p w14:paraId="66683CB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 final approval decision.</w:t>
      </w:r>
    </w:p>
    <w:p w14:paraId="47EE6B5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67A390FD">
          <v:rect id="_x0000_i5626" style="width:0;height:1.5pt" o:hralign="center" o:hrstd="t" o:hr="t" fillcolor="#a0a0a0" stroked="f"/>
        </w:pict>
      </w:r>
    </w:p>
    <w:p w14:paraId="20988BD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543. Question 35</w:t>
      </w:r>
    </w:p>
    <w:p w14:paraId="1738DF5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Which Power BI connectivity mode do we use today?</w:t>
      </w:r>
    </w:p>
    <w:p w14:paraId="7BDDD81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08B7B40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Import.</w:t>
      </w:r>
    </w:p>
    <w:p w14:paraId="0A819F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08FE212A">
          <v:rect id="_x0000_i5627" style="width:0;height:1.5pt" o:hralign="center" o:hrstd="t" o:hr="t" fillcolor="#a0a0a0" stroked="f"/>
        </w:pict>
      </w:r>
    </w:p>
    <w:p w14:paraId="29DE099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544. Question 36</w:t>
      </w:r>
    </w:p>
    <w:p w14:paraId="4623DE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must happen before new Dataverse data appears in an Import report?</w:t>
      </w:r>
    </w:p>
    <w:p w14:paraId="6922320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FE5B2D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Refresh.</w:t>
      </w:r>
    </w:p>
    <w:p w14:paraId="0A0BF2A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4B0746">
          <v:rect id="_x0000_i5628" style="width:0;height:1.5pt" o:hralign="center" o:hrstd="t" o:hr="t" fillcolor="#a0a0a0" stroked="f"/>
        </w:pict>
      </w:r>
    </w:p>
    <w:p w14:paraId="07698C4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545. Question 37</w:t>
      </w:r>
    </w:p>
    <w:p w14:paraId="773720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should approval fields be on the Procurement form?</w:t>
      </w:r>
    </w:p>
    <w:p w14:paraId="18E5303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2B76EC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Generally:</w:t>
      </w:r>
    </w:p>
    <w:p w14:paraId="0C5E60E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Read-only</w:t>
      </w:r>
    </w:p>
    <w:p w14:paraId="1BB92D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where they are owned by automation.</w:t>
      </w:r>
    </w:p>
    <w:p w14:paraId="2A0BCE9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162D90E">
          <v:rect id="_x0000_i5629" style="width:0;height:1.5pt" o:hralign="center" o:hrstd="t" o:hr="t" fillcolor="#a0a0a0" stroked="f"/>
        </w:pict>
      </w:r>
    </w:p>
    <w:p w14:paraId="22008A9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546. Question 38</w:t>
      </w:r>
    </w:p>
    <w:p w14:paraId="09D1644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should Procurement do after an Approved request is ordered?</w:t>
      </w:r>
    </w:p>
    <w:p w14:paraId="4100ABB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1C886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Set:</w:t>
      </w:r>
    </w:p>
    <w:p w14:paraId="14EE72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Status = Ordered</w:t>
      </w:r>
    </w:p>
    <w:p w14:paraId="1AA75D2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according to the business process.</w:t>
      </w:r>
    </w:p>
    <w:p w14:paraId="21ADF1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82DB2A6">
          <v:rect id="_x0000_i5630" style="width:0;height:1.5pt" o:hralign="center" o:hrstd="t" o:hr="t" fillcolor="#a0a0a0" stroked="f"/>
        </w:pict>
      </w:r>
    </w:p>
    <w:p w14:paraId="290CC15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547. Question 39</w:t>
      </w:r>
    </w:p>
    <w:p w14:paraId="696152E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tomorrow focused on?</w:t>
      </w:r>
    </w:p>
    <w:p w14:paraId="55B6929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582315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Testing</w:t>
      </w:r>
    </w:p>
    <w:p w14:paraId="5500B838" w14:textId="77777777" w:rsidR="0023086B" w:rsidRPr="0023086B" w:rsidRDefault="0023086B" w:rsidP="0023086B">
      <w:pPr>
        <w:rPr>
          <w:sz w:val="32"/>
          <w:szCs w:val="32"/>
        </w:rPr>
      </w:pPr>
    </w:p>
    <w:p w14:paraId="17A81F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Fixing</w:t>
      </w:r>
    </w:p>
    <w:p w14:paraId="27C0CB3B" w14:textId="77777777" w:rsidR="0023086B" w:rsidRPr="0023086B" w:rsidRDefault="0023086B" w:rsidP="0023086B">
      <w:pPr>
        <w:rPr>
          <w:sz w:val="32"/>
          <w:szCs w:val="32"/>
        </w:rPr>
      </w:pPr>
    </w:p>
    <w:p w14:paraId="2A414D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Deployment</w:t>
      </w:r>
    </w:p>
    <w:p w14:paraId="264CFADA" w14:textId="77777777" w:rsidR="0023086B" w:rsidRPr="0023086B" w:rsidRDefault="0023086B" w:rsidP="0023086B">
      <w:pPr>
        <w:rPr>
          <w:sz w:val="32"/>
          <w:szCs w:val="32"/>
        </w:rPr>
      </w:pPr>
    </w:p>
    <w:p w14:paraId="7240485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Presentation</w:t>
      </w:r>
    </w:p>
    <w:p w14:paraId="27245F4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C2B4580">
          <v:rect id="_x0000_i5631" style="width:0;height:1.5pt" o:hralign="center" o:hrstd="t" o:hr="t" fillcolor="#a0a0a0" stroked="f"/>
        </w:pict>
      </w:r>
    </w:p>
    <w:p w14:paraId="3968758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548. Question 40</w:t>
      </w:r>
    </w:p>
    <w:p w14:paraId="77714E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What is the next and final lab?</w:t>
      </w:r>
    </w:p>
    <w:p w14:paraId="50E7EB8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Answer</w:t>
      </w:r>
    </w:p>
    <w:p w14:paraId="6C428B2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Day 32 — Final Capstone Testing, Deployment &amp; Presentation.</w:t>
      </w:r>
    </w:p>
    <w:p w14:paraId="4FE148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3160603">
          <v:rect id="_x0000_i5632" style="width:0;height:1.5pt" o:hralign="center" o:hrstd="t" o:hr="t" fillcolor="#a0a0a0" stroked="f"/>
        </w:pict>
      </w:r>
    </w:p>
    <w:p w14:paraId="10A5A2E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FC — FINAL DAY PREPARATION</w:t>
      </w:r>
    </w:p>
    <w:p w14:paraId="3D67F93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549. Before Day 32</w:t>
      </w:r>
    </w:p>
    <w:p w14:paraId="58D0D01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Students must have:</w:t>
      </w:r>
    </w:p>
    <w:p w14:paraId="5DCC71D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Working Canvas App</w:t>
      </w:r>
    </w:p>
    <w:p w14:paraId="07379993" w14:textId="77777777" w:rsidR="0023086B" w:rsidRPr="0023086B" w:rsidRDefault="0023086B" w:rsidP="0023086B">
      <w:pPr>
        <w:rPr>
          <w:sz w:val="32"/>
          <w:szCs w:val="32"/>
        </w:rPr>
      </w:pPr>
    </w:p>
    <w:p w14:paraId="7B0B61C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Working Approval Flow</w:t>
      </w:r>
    </w:p>
    <w:p w14:paraId="7EB33D7F" w14:textId="77777777" w:rsidR="0023086B" w:rsidRPr="0023086B" w:rsidRDefault="0023086B" w:rsidP="0023086B">
      <w:pPr>
        <w:rPr>
          <w:sz w:val="32"/>
          <w:szCs w:val="32"/>
        </w:rPr>
      </w:pPr>
    </w:p>
    <w:p w14:paraId="3D4B3D7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Working Model-Driven App</w:t>
      </w:r>
    </w:p>
    <w:p w14:paraId="0A825368" w14:textId="77777777" w:rsidR="0023086B" w:rsidRPr="0023086B" w:rsidRDefault="0023086B" w:rsidP="0023086B">
      <w:pPr>
        <w:rPr>
          <w:sz w:val="32"/>
          <w:szCs w:val="32"/>
        </w:rPr>
      </w:pPr>
    </w:p>
    <w:p w14:paraId="44C6675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Working Power BI Report</w:t>
      </w:r>
    </w:p>
    <w:p w14:paraId="0A77550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EF151A5">
          <v:rect id="_x0000_i5633" style="width:0;height:1.5pt" o:hralign="center" o:hrstd="t" o:hr="t" fillcolor="#a0a0a0" stroked="f"/>
        </w:pict>
      </w:r>
    </w:p>
    <w:p w14:paraId="1F0631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550. Do Not Begin Final Day With</w:t>
      </w:r>
    </w:p>
    <w:p w14:paraId="4BADB4C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I still need to build the approval Flow.</w:t>
      </w:r>
    </w:p>
    <w:p w14:paraId="61FC65A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AD5F565">
          <v:rect id="_x0000_i5634" style="width:0;height:1.5pt" o:hralign="center" o:hrstd="t" o:hr="t" fillcolor="#a0a0a0" stroked="f"/>
        </w:pict>
      </w:r>
    </w:p>
    <w:p w14:paraId="2AD5403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551. Day 32 is for</w:t>
      </w:r>
    </w:p>
    <w:p w14:paraId="520E4C4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Quality and delivery.</w:t>
      </w:r>
    </w:p>
    <w:p w14:paraId="09925E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D33DDFD">
          <v:rect id="_x0000_i5635" style="width:0;height:1.5pt" o:hralign="center" o:hrstd="t" o:hr="t" fillcolor="#a0a0a0" stroked="f"/>
        </w:pict>
      </w:r>
    </w:p>
    <w:p w14:paraId="4F523BF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552. Prepare Test Accounts</w:t>
      </w:r>
    </w:p>
    <w:p w14:paraId="20D4485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</w:t>
      </w:r>
    </w:p>
    <w:p w14:paraId="0AE79C2E" w14:textId="77777777" w:rsidR="0023086B" w:rsidRPr="0023086B" w:rsidRDefault="0023086B" w:rsidP="0023086B">
      <w:pPr>
        <w:rPr>
          <w:sz w:val="32"/>
          <w:szCs w:val="32"/>
        </w:rPr>
      </w:pPr>
    </w:p>
    <w:p w14:paraId="725F462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</w:t>
      </w:r>
    </w:p>
    <w:p w14:paraId="4C1273BF" w14:textId="77777777" w:rsidR="0023086B" w:rsidRPr="0023086B" w:rsidRDefault="0023086B" w:rsidP="0023086B">
      <w:pPr>
        <w:rPr>
          <w:sz w:val="32"/>
          <w:szCs w:val="32"/>
        </w:rPr>
      </w:pPr>
    </w:p>
    <w:p w14:paraId="7AEF47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</w:t>
      </w:r>
    </w:p>
    <w:p w14:paraId="489F35CF" w14:textId="77777777" w:rsidR="0023086B" w:rsidRPr="0023086B" w:rsidRDefault="0023086B" w:rsidP="0023086B">
      <w:pPr>
        <w:rPr>
          <w:sz w:val="32"/>
          <w:szCs w:val="32"/>
        </w:rPr>
      </w:pPr>
    </w:p>
    <w:p w14:paraId="1EE029A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</w:t>
      </w:r>
    </w:p>
    <w:p w14:paraId="18A9E0C1" w14:textId="77777777" w:rsidR="0023086B" w:rsidRPr="0023086B" w:rsidRDefault="0023086B" w:rsidP="0023086B">
      <w:pPr>
        <w:rPr>
          <w:sz w:val="32"/>
          <w:szCs w:val="32"/>
        </w:rPr>
      </w:pPr>
    </w:p>
    <w:p w14:paraId="482008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Administrator</w:t>
      </w:r>
    </w:p>
    <w:p w14:paraId="0FFBC5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69D7F286">
          <v:rect id="_x0000_i5636" style="width:0;height:1.5pt" o:hralign="center" o:hrstd="t" o:hr="t" fillcolor="#a0a0a0" stroked="f"/>
        </w:pict>
      </w:r>
    </w:p>
    <w:p w14:paraId="48DE2C1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553. Prepare Test Requests</w:t>
      </w:r>
    </w:p>
    <w:p w14:paraId="0E4E6A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&lt;5,000</w:t>
      </w:r>
    </w:p>
    <w:p w14:paraId="71505CFD" w14:textId="77777777" w:rsidR="0023086B" w:rsidRPr="0023086B" w:rsidRDefault="0023086B" w:rsidP="0023086B">
      <w:pPr>
        <w:rPr>
          <w:sz w:val="32"/>
          <w:szCs w:val="32"/>
        </w:rPr>
      </w:pPr>
    </w:p>
    <w:p w14:paraId="330C5A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Exactly 5,000</w:t>
      </w:r>
    </w:p>
    <w:p w14:paraId="7BF440D5" w14:textId="77777777" w:rsidR="0023086B" w:rsidRPr="0023086B" w:rsidRDefault="0023086B" w:rsidP="0023086B">
      <w:pPr>
        <w:rPr>
          <w:sz w:val="32"/>
          <w:szCs w:val="32"/>
        </w:rPr>
      </w:pPr>
    </w:p>
    <w:p w14:paraId="6468266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Exactly 50,000</w:t>
      </w:r>
    </w:p>
    <w:p w14:paraId="0A966DE1" w14:textId="77777777" w:rsidR="0023086B" w:rsidRPr="0023086B" w:rsidRDefault="0023086B" w:rsidP="0023086B">
      <w:pPr>
        <w:rPr>
          <w:sz w:val="32"/>
          <w:szCs w:val="32"/>
        </w:rPr>
      </w:pPr>
    </w:p>
    <w:p w14:paraId="4801FB2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&gt;50,000</w:t>
      </w:r>
    </w:p>
    <w:p w14:paraId="0F0CB34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1C7FE0B0">
          <v:rect id="_x0000_i5637" style="width:0;height:1.5pt" o:hralign="center" o:hrstd="t" o:hr="t" fillcolor="#a0a0a0" stroked="f"/>
        </w:pict>
      </w:r>
    </w:p>
    <w:p w14:paraId="75476A4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554. Prepare Rejection Cases</w:t>
      </w:r>
    </w:p>
    <w:p w14:paraId="4FC5602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Manager Reject</w:t>
      </w:r>
    </w:p>
    <w:p w14:paraId="62061506" w14:textId="77777777" w:rsidR="0023086B" w:rsidRPr="0023086B" w:rsidRDefault="0023086B" w:rsidP="0023086B">
      <w:pPr>
        <w:rPr>
          <w:sz w:val="32"/>
          <w:szCs w:val="32"/>
        </w:rPr>
      </w:pPr>
    </w:p>
    <w:p w14:paraId="1E6180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Finance Reject</w:t>
      </w:r>
    </w:p>
    <w:p w14:paraId="1D7CB8D2" w14:textId="77777777" w:rsidR="0023086B" w:rsidRPr="0023086B" w:rsidRDefault="0023086B" w:rsidP="0023086B">
      <w:pPr>
        <w:rPr>
          <w:sz w:val="32"/>
          <w:szCs w:val="32"/>
        </w:rPr>
      </w:pPr>
    </w:p>
    <w:p w14:paraId="54CB13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Procurement Reject</w:t>
      </w:r>
    </w:p>
    <w:p w14:paraId="0DB50C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0DB89E4">
          <v:rect id="_x0000_i5638" style="width:0;height:1.5pt" o:hralign="center" o:hrstd="t" o:hr="t" fillcolor="#a0a0a0" stroked="f"/>
        </w:pict>
      </w:r>
    </w:p>
    <w:p w14:paraId="75BAA8E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555. Prepare Security Tests</w:t>
      </w:r>
    </w:p>
    <w:p w14:paraId="14EEE8C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A</w:t>
      </w:r>
    </w:p>
    <w:p w14:paraId="2C6611E9" w14:textId="77777777" w:rsidR="0023086B" w:rsidRPr="0023086B" w:rsidRDefault="0023086B" w:rsidP="0023086B">
      <w:pPr>
        <w:rPr>
          <w:sz w:val="32"/>
          <w:szCs w:val="32"/>
        </w:rPr>
      </w:pPr>
    </w:p>
    <w:p w14:paraId="62C9E0C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Employee B</w:t>
      </w:r>
    </w:p>
    <w:p w14:paraId="75C0F08E" w14:textId="77777777" w:rsidR="0023086B" w:rsidRPr="0023086B" w:rsidRDefault="0023086B" w:rsidP="0023086B">
      <w:pPr>
        <w:rPr>
          <w:sz w:val="32"/>
          <w:szCs w:val="32"/>
        </w:rPr>
      </w:pPr>
    </w:p>
    <w:p w14:paraId="05D9759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Procurement User</w:t>
      </w:r>
    </w:p>
    <w:p w14:paraId="0281F5F6" w14:textId="77777777" w:rsidR="0023086B" w:rsidRPr="0023086B" w:rsidRDefault="0023086B" w:rsidP="0023086B">
      <w:pPr>
        <w:rPr>
          <w:sz w:val="32"/>
          <w:szCs w:val="32"/>
        </w:rPr>
      </w:pPr>
    </w:p>
    <w:p w14:paraId="4EC57D6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Unauthorized User</w:t>
      </w:r>
    </w:p>
    <w:p w14:paraId="096820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145D462">
          <v:rect id="_x0000_i5639" style="width:0;height:1.5pt" o:hralign="center" o:hrstd="t" o:hr="t" fillcolor="#a0a0a0" stroked="f"/>
        </w:pict>
      </w:r>
    </w:p>
    <w:p w14:paraId="7AB1B25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556. Prepare Deployment</w:t>
      </w:r>
    </w:p>
    <w:p w14:paraId="0E12C5C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DEV</w:t>
      </w:r>
    </w:p>
    <w:p w14:paraId="013998E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</w:p>
    <w:p w14:paraId="19AB2E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TEST</w:t>
      </w:r>
    </w:p>
    <w:p w14:paraId="5723F6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EF18473">
          <v:rect id="_x0000_i5640" style="width:0;height:1.5pt" o:hralign="center" o:hrstd="t" o:hr="t" fillcolor="#a0a0a0" stroked="f"/>
        </w:pict>
      </w:r>
    </w:p>
    <w:p w14:paraId="19AA4C4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557. Verify</w:t>
      </w:r>
    </w:p>
    <w:p w14:paraId="353E08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Environment Variables</w:t>
      </w:r>
    </w:p>
    <w:p w14:paraId="27E1B0D9" w14:textId="77777777" w:rsidR="0023086B" w:rsidRPr="0023086B" w:rsidRDefault="0023086B" w:rsidP="0023086B">
      <w:pPr>
        <w:rPr>
          <w:sz w:val="32"/>
          <w:szCs w:val="32"/>
        </w:rPr>
      </w:pPr>
    </w:p>
    <w:p w14:paraId="184A302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Connection References</w:t>
      </w:r>
    </w:p>
    <w:p w14:paraId="712702CA" w14:textId="77777777" w:rsidR="0023086B" w:rsidRPr="0023086B" w:rsidRDefault="0023086B" w:rsidP="0023086B">
      <w:pPr>
        <w:rPr>
          <w:sz w:val="32"/>
          <w:szCs w:val="32"/>
        </w:rPr>
      </w:pPr>
    </w:p>
    <w:p w14:paraId="00A2F4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Solution Components</w:t>
      </w:r>
    </w:p>
    <w:p w14:paraId="0687A296" w14:textId="77777777" w:rsidR="0023086B" w:rsidRPr="0023086B" w:rsidRDefault="0023086B" w:rsidP="0023086B">
      <w:pPr>
        <w:rPr>
          <w:sz w:val="32"/>
          <w:szCs w:val="32"/>
        </w:rPr>
      </w:pPr>
    </w:p>
    <w:p w14:paraId="1C7515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Solution Version</w:t>
      </w:r>
    </w:p>
    <w:p w14:paraId="52CD9A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273093D">
          <v:rect id="_x0000_i5641" style="width:0;height:1.5pt" o:hralign="center" o:hrstd="t" o:hr="t" fillcolor="#a0a0a0" stroked="f"/>
        </w:pict>
      </w:r>
    </w:p>
    <w:p w14:paraId="34B0A6B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PART FD — MOST IMPORTANT DAY 31 LESSON</w:t>
      </w:r>
    </w:p>
    <w:p w14:paraId="77F9062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558. The Canvas App Is Not The Authority</w:t>
      </w:r>
    </w:p>
    <w:p w14:paraId="276D3B0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Employee App provides:</w:t>
      </w:r>
    </w:p>
    <w:p w14:paraId="247DDB4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User Experience.</w:t>
      </w:r>
    </w:p>
    <w:p w14:paraId="0B50F51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pict w14:anchorId="423664B8">
          <v:rect id="_x0000_i5642" style="width:0;height:1.5pt" o:hralign="center" o:hrstd="t" o:hr="t" fillcolor="#a0a0a0" stroked="f"/>
        </w:pict>
      </w:r>
    </w:p>
    <w:p w14:paraId="3BD6B70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559. Power Automate validates:</w:t>
      </w:r>
    </w:p>
    <w:p w14:paraId="3738CC0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Business truth.</w:t>
      </w:r>
    </w:p>
    <w:p w14:paraId="18F7263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BC2AE8D">
          <v:rect id="_x0000_i5643" style="width:0;height:1.5pt" o:hralign="center" o:hrstd="t" o:hr="t" fillcolor="#a0a0a0" stroked="f"/>
        </w:pict>
      </w:r>
    </w:p>
    <w:p w14:paraId="5C82F73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560. Second Important Lesson</w:t>
      </w:r>
    </w:p>
    <w:p w14:paraId="2753830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Human approvals should only start after:</w:t>
      </w:r>
    </w:p>
    <w:p w14:paraId="49D763C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Preflight validation.</w:t>
      </w:r>
    </w:p>
    <w:p w14:paraId="671BFC9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36AF2A8B">
          <v:rect id="_x0000_i5644" style="width:0;height:1.5pt" o:hralign="center" o:hrstd="t" o:hr="t" fillcolor="#a0a0a0" stroked="f"/>
        </w:pict>
      </w:r>
    </w:p>
    <w:p w14:paraId="37B6469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561. Third Important Lesson</w:t>
      </w:r>
    </w:p>
    <w:p w14:paraId="66BF9E0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Technical failure and business rejection are:</w:t>
      </w:r>
    </w:p>
    <w:p w14:paraId="601E0D5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Different states.</w:t>
      </w:r>
    </w:p>
    <w:p w14:paraId="7BF3AA0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Never use:</w:t>
      </w:r>
    </w:p>
    <w:p w14:paraId="4DCF01C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Rejected</w:t>
      </w:r>
    </w:p>
    <w:p w14:paraId="1983CEF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as a generic:</w:t>
      </w:r>
    </w:p>
    <w:p w14:paraId="70A8936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Error message.</w:t>
      </w:r>
    </w:p>
    <w:p w14:paraId="0E2AD76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78FFEFBC">
          <v:rect id="_x0000_i5645" style="width:0;height:1.5pt" o:hralign="center" o:hrstd="t" o:hr="t" fillcolor="#a0a0a0" stroked="f"/>
        </w:pict>
      </w:r>
    </w:p>
    <w:p w14:paraId="1C96DBF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562. Fourth Important Lesson</w:t>
      </w:r>
    </w:p>
    <w:p w14:paraId="62827AF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Approval boundaries must be exact:</w:t>
      </w:r>
    </w:p>
    <w:p w14:paraId="42B4FB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&lt; 5,000</w:t>
      </w:r>
    </w:p>
    <w:p w14:paraId="343364E9" w14:textId="77777777" w:rsidR="0023086B" w:rsidRPr="0023086B" w:rsidRDefault="0023086B" w:rsidP="0023086B">
      <w:pPr>
        <w:rPr>
          <w:sz w:val="32"/>
          <w:szCs w:val="32"/>
        </w:rPr>
      </w:pPr>
    </w:p>
    <w:p w14:paraId="32B3163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5,000 through 50,000</w:t>
      </w:r>
    </w:p>
    <w:p w14:paraId="1B68E29A" w14:textId="77777777" w:rsidR="0023086B" w:rsidRPr="0023086B" w:rsidRDefault="0023086B" w:rsidP="0023086B">
      <w:pPr>
        <w:rPr>
          <w:sz w:val="32"/>
          <w:szCs w:val="32"/>
        </w:rPr>
      </w:pPr>
    </w:p>
    <w:p w14:paraId="21C9E9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&gt; 50,000</w:t>
      </w:r>
    </w:p>
    <w:p w14:paraId="5A102FF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D9CE5F4">
          <v:rect id="_x0000_i5646" style="width:0;height:1.5pt" o:hralign="center" o:hrstd="t" o:hr="t" fillcolor="#a0a0a0" stroked="f"/>
        </w:pict>
      </w:r>
    </w:p>
    <w:p w14:paraId="3A0BF2D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563. Fifth Important Lesson</w:t>
      </w:r>
    </w:p>
    <w:p w14:paraId="7770D8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One business application can have different experiences:</w:t>
      </w:r>
    </w:p>
    <w:p w14:paraId="3F32A7B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</w:t>
      </w:r>
    </w:p>
    <w:p w14:paraId="15592FF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Employee Experience</w:t>
      </w:r>
    </w:p>
    <w:p w14:paraId="1991BC59" w14:textId="77777777" w:rsidR="0023086B" w:rsidRPr="0023086B" w:rsidRDefault="0023086B" w:rsidP="0023086B">
      <w:pPr>
        <w:rPr>
          <w:sz w:val="32"/>
          <w:szCs w:val="32"/>
        </w:rPr>
      </w:pPr>
    </w:p>
    <w:p w14:paraId="06F35CD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Model-Driven</w:t>
      </w:r>
    </w:p>
    <w:p w14:paraId="413DEB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Administrator Experience</w:t>
      </w:r>
    </w:p>
    <w:p w14:paraId="7F88A11F" w14:textId="77777777" w:rsidR="0023086B" w:rsidRPr="0023086B" w:rsidRDefault="0023086B" w:rsidP="0023086B">
      <w:pPr>
        <w:rPr>
          <w:sz w:val="32"/>
          <w:szCs w:val="32"/>
        </w:rPr>
      </w:pPr>
    </w:p>
    <w:p w14:paraId="379A13B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Power BI</w:t>
      </w:r>
    </w:p>
    <w:p w14:paraId="2CF2BA8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Times New Roman" w:hAnsi="Times New Roman" w:cs="Times New Roman"/>
          <w:sz w:val="32"/>
          <w:szCs w:val="32"/>
        </w:rPr>
        <w:t>→</w:t>
      </w:r>
      <w:r w:rsidRPr="0023086B">
        <w:rPr>
          <w:sz w:val="32"/>
          <w:szCs w:val="32"/>
        </w:rPr>
        <w:t xml:space="preserve"> Management Experience</w:t>
      </w:r>
    </w:p>
    <w:p w14:paraId="76EABA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all using:</w:t>
      </w:r>
    </w:p>
    <w:p w14:paraId="2604FBC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The same governed Dataverse foundation.</w:t>
      </w:r>
    </w:p>
    <w:p w14:paraId="283B37A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72E6F6C">
          <v:rect id="_x0000_i5647" style="width:0;height:1.5pt" o:hralign="center" o:hrstd="t" o:hr="t" fillcolor="#a0a0a0" stroked="f"/>
        </w:pict>
      </w:r>
    </w:p>
    <w:p w14:paraId="02D2533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564. Sixth Important Lesson</w:t>
      </w:r>
    </w:p>
    <w:p w14:paraId="59CF272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Analytics requires:</w:t>
      </w:r>
    </w:p>
    <w:p w14:paraId="7B1D78D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Grain awareness.</w:t>
      </w:r>
    </w:p>
    <w:p w14:paraId="34B14B5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Purchase Request</w:t>
      </w:r>
    </w:p>
    <w:p w14:paraId="10A2FDE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57F439F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Header grain</w:t>
      </w:r>
    </w:p>
    <w:p w14:paraId="4F60ED3B" w14:textId="77777777" w:rsidR="0023086B" w:rsidRPr="0023086B" w:rsidRDefault="0023086B" w:rsidP="0023086B">
      <w:pPr>
        <w:rPr>
          <w:sz w:val="32"/>
          <w:szCs w:val="32"/>
        </w:rPr>
      </w:pPr>
    </w:p>
    <w:p w14:paraId="5479E03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Purchase Request Item</w:t>
      </w:r>
    </w:p>
    <w:p w14:paraId="629BEB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=</w:t>
      </w:r>
    </w:p>
    <w:p w14:paraId="129B3DC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Line grain</w:t>
      </w:r>
    </w:p>
    <w:p w14:paraId="689EAA6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2B755B67">
          <v:rect id="_x0000_i5648" style="width:0;height:1.5pt" o:hralign="center" o:hrstd="t" o:hr="t" fillcolor="#a0a0a0" stroked="f"/>
        </w:pict>
      </w:r>
    </w:p>
    <w:p w14:paraId="29FB1AF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565. Seventh Important Lesson</w:t>
      </w:r>
    </w:p>
    <w:p w14:paraId="2146336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Never promote a solution to Production merely because:</w:t>
      </w:r>
    </w:p>
    <w:p w14:paraId="1D2E9657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The happy path works.</w:t>
      </w:r>
    </w:p>
    <w:p w14:paraId="1F4A499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Tomorrow we prove:</w:t>
      </w:r>
    </w:p>
    <w:p w14:paraId="7FF70D3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Security</w:t>
      </w:r>
    </w:p>
    <w:p w14:paraId="43C2B027" w14:textId="77777777" w:rsidR="0023086B" w:rsidRPr="0023086B" w:rsidRDefault="0023086B" w:rsidP="0023086B">
      <w:pPr>
        <w:rPr>
          <w:sz w:val="32"/>
          <w:szCs w:val="32"/>
        </w:rPr>
      </w:pPr>
    </w:p>
    <w:p w14:paraId="1EEC92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Failures</w:t>
      </w:r>
    </w:p>
    <w:p w14:paraId="74BA134C" w14:textId="77777777" w:rsidR="0023086B" w:rsidRPr="0023086B" w:rsidRDefault="0023086B" w:rsidP="0023086B">
      <w:pPr>
        <w:rPr>
          <w:sz w:val="32"/>
          <w:szCs w:val="32"/>
        </w:rPr>
      </w:pPr>
    </w:p>
    <w:p w14:paraId="2183313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Boundaries</w:t>
      </w:r>
    </w:p>
    <w:p w14:paraId="4102CB8A" w14:textId="77777777" w:rsidR="0023086B" w:rsidRPr="0023086B" w:rsidRDefault="0023086B" w:rsidP="0023086B">
      <w:pPr>
        <w:rPr>
          <w:sz w:val="32"/>
          <w:szCs w:val="32"/>
        </w:rPr>
      </w:pPr>
    </w:p>
    <w:p w14:paraId="2347437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Recovery</w:t>
      </w:r>
    </w:p>
    <w:p w14:paraId="7FF37634" w14:textId="77777777" w:rsidR="0023086B" w:rsidRPr="0023086B" w:rsidRDefault="0023086B" w:rsidP="0023086B">
      <w:pPr>
        <w:rPr>
          <w:sz w:val="32"/>
          <w:szCs w:val="32"/>
        </w:rPr>
      </w:pPr>
    </w:p>
    <w:p w14:paraId="3A0AAA84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Deployment</w:t>
      </w:r>
    </w:p>
    <w:p w14:paraId="463C6D15" w14:textId="77777777" w:rsidR="0023086B" w:rsidRPr="0023086B" w:rsidRDefault="0023086B" w:rsidP="0023086B">
      <w:pPr>
        <w:rPr>
          <w:sz w:val="32"/>
          <w:szCs w:val="32"/>
        </w:rPr>
      </w:pPr>
    </w:p>
    <w:p w14:paraId="1731A46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Usability</w:t>
      </w:r>
    </w:p>
    <w:p w14:paraId="667C10B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504037BD">
          <v:rect id="_x0000_i5649" style="width:0;height:1.5pt" o:hralign="center" o:hrstd="t" o:hr="t" fillcolor="#a0a0a0" stroked="f"/>
        </w:pict>
      </w:r>
    </w:p>
    <w:p w14:paraId="40999FB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566. Capstone Progress</w:t>
      </w:r>
    </w:p>
    <w:p w14:paraId="6090C62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DAY 29</w:t>
      </w:r>
    </w:p>
    <w:p w14:paraId="2D0FD45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lastRenderedPageBreak/>
        <w:t>Architecture + Dataverse</w:t>
      </w:r>
    </w:p>
    <w:p w14:paraId="5351CA3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03C7C48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21CB1E0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DAY 30</w:t>
      </w:r>
    </w:p>
    <w:p w14:paraId="084BA1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Canvas App + Cart</w:t>
      </w:r>
    </w:p>
    <w:p w14:paraId="588906D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1BD9040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6F7C862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DAY 31</w:t>
      </w:r>
    </w:p>
    <w:p w14:paraId="1732E7C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Automation + Administration + Analytics</w:t>
      </w:r>
    </w:p>
    <w:p w14:paraId="16F16E1E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|</w:t>
      </w:r>
    </w:p>
    <w:p w14:paraId="471A45A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 xml:space="preserve">       v</w:t>
      </w:r>
    </w:p>
    <w:p w14:paraId="55EFA9F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DAY 32</w:t>
      </w:r>
    </w:p>
    <w:p w14:paraId="6658DB7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Final Testing + Deployment + Presentation</w:t>
      </w:r>
    </w:p>
    <w:p w14:paraId="79E984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4AA725C7">
          <v:rect id="_x0000_i5650" style="width:0;height:1.5pt" o:hralign="center" o:hrstd="t" o:hr="t" fillcolor="#a0a0a0" stroked="f"/>
        </w:pict>
      </w:r>
    </w:p>
    <w:p w14:paraId="0E96D65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END OF DAY 31</w:t>
      </w:r>
    </w:p>
    <w:p w14:paraId="4BAA067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&amp; Purchase Request Management — Release Candidate</w:t>
      </w:r>
    </w:p>
    <w:p w14:paraId="54C635C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Students now have:</w:t>
      </w:r>
    </w:p>
    <w:p w14:paraId="53090DF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Submitted Request trigger</w:t>
      </w:r>
    </w:p>
    <w:p w14:paraId="1D6AC42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Server-side item validation</w:t>
      </w:r>
    </w:p>
    <w:p w14:paraId="23F4082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Authoritative Total recalculation</w:t>
      </w:r>
    </w:p>
    <w:p w14:paraId="63EA716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Request preflight validation</w:t>
      </w:r>
    </w:p>
    <w:p w14:paraId="340E3C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23086B">
        <w:rPr>
          <w:sz w:val="32"/>
          <w:szCs w:val="32"/>
        </w:rPr>
        <w:t xml:space="preserve"> Manager lookup</w:t>
      </w:r>
    </w:p>
    <w:p w14:paraId="2137261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Manager Approval</w:t>
      </w:r>
    </w:p>
    <w:p w14:paraId="5BBD849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Finance Approval</w:t>
      </w:r>
    </w:p>
    <w:p w14:paraId="10948A3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Procurement Manager Approval</w:t>
      </w:r>
    </w:p>
    <w:p w14:paraId="2D8664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Exact threshold routing</w:t>
      </w:r>
    </w:p>
    <w:p w14:paraId="17D8AE8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Rejection handling</w:t>
      </w:r>
    </w:p>
    <w:p w14:paraId="6EAB6F7D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Approval comments</w:t>
      </w:r>
    </w:p>
    <w:p w14:paraId="41E10C7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Approval timestamps</w:t>
      </w:r>
    </w:p>
    <w:p w14:paraId="71A7129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Current Approval Stage</w:t>
      </w:r>
    </w:p>
    <w:p w14:paraId="3181B00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Duplicate-processing guard</w:t>
      </w:r>
    </w:p>
    <w:p w14:paraId="574BEAB7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Technical error handling</w:t>
      </w:r>
    </w:p>
    <w:p w14:paraId="1678625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Try/Catch architecture</w:t>
      </w:r>
    </w:p>
    <w:p w14:paraId="2360B69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Requester notifications</w:t>
      </w:r>
    </w:p>
    <w:p w14:paraId="50496751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Environment-aware approvers</w:t>
      </w:r>
    </w:p>
    <w:p w14:paraId="2B0D6B9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Procurement Administration Model-Driven App</w:t>
      </w:r>
    </w:p>
    <w:p w14:paraId="3CE444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Request forms</w:t>
      </w:r>
    </w:p>
    <w:p w14:paraId="1C2BD17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Item subgrids</w:t>
      </w:r>
    </w:p>
    <w:p w14:paraId="580F2DD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Product administration</w:t>
      </w:r>
    </w:p>
    <w:p w14:paraId="595ECE7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Vendor administration</w:t>
      </w:r>
    </w:p>
    <w:p w14:paraId="2522EBD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Category administration</w:t>
      </w:r>
    </w:p>
    <w:p w14:paraId="47BE7DAF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23086B">
        <w:rPr>
          <w:sz w:val="32"/>
          <w:szCs w:val="32"/>
        </w:rPr>
        <w:t xml:space="preserve"> Operational views</w:t>
      </w:r>
    </w:p>
    <w:p w14:paraId="71E86F99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High-value request monitoring</w:t>
      </w:r>
    </w:p>
    <w:p w14:paraId="7D0E364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Procurement dashboard</w:t>
      </w:r>
    </w:p>
    <w:p w14:paraId="2545C2E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Power BI Dataverse connection</w:t>
      </w:r>
    </w:p>
    <w:p w14:paraId="0051C6F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Procurement semantic model</w:t>
      </w:r>
    </w:p>
    <w:p w14:paraId="5C49F4E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Explicit DAX measures</w:t>
      </w:r>
    </w:p>
    <w:p w14:paraId="1C45043C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Request-grain analytics</w:t>
      </w:r>
    </w:p>
    <w:p w14:paraId="1EC02A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Item-grain analytics</w:t>
      </w:r>
    </w:p>
    <w:p w14:paraId="4D1D97B2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Department spend</w:t>
      </w:r>
    </w:p>
    <w:p w14:paraId="035161B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Category spend</w:t>
      </w:r>
    </w:p>
    <w:p w14:paraId="641F0325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Product analysis</w:t>
      </w:r>
    </w:p>
    <w:p w14:paraId="14C895D6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Approval-rate analysis</w:t>
      </w:r>
    </w:p>
    <w:p w14:paraId="6E28F2BA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Monthly trends</w:t>
      </w:r>
    </w:p>
    <w:p w14:paraId="33F4CE6B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rFonts w:ascii="Segoe UI Symbol" w:hAnsi="Segoe UI Symbol" w:cs="Segoe UI Symbol"/>
          <w:sz w:val="32"/>
          <w:szCs w:val="32"/>
        </w:rPr>
        <w:t>✓</w:t>
      </w:r>
      <w:r w:rsidRPr="0023086B">
        <w:rPr>
          <w:sz w:val="32"/>
          <w:szCs w:val="32"/>
        </w:rPr>
        <w:t xml:space="preserve"> Release Candidate preparation</w:t>
      </w:r>
    </w:p>
    <w:p w14:paraId="519FBAA8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pict w14:anchorId="09610E26">
          <v:rect id="_x0000_i5651" style="width:0;height:1.5pt" o:hralign="center" o:hrstd="t" o:hr="t" fillcolor="#a0a0a0" stroked="f"/>
        </w:pict>
      </w:r>
    </w:p>
    <w:p w14:paraId="77C8AC6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NEXT LAB — FINAL DAY</w:t>
      </w:r>
    </w:p>
    <w:p w14:paraId="688BB2E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Day 32 — Final Capstone Testing, Deployment &amp; Presentation</w:t>
      </w:r>
    </w:p>
    <w:p w14:paraId="525C2C80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final lab will include:</w:t>
      </w:r>
    </w:p>
    <w:p w14:paraId="352414C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Full End-to-End UAT</w:t>
      </w:r>
    </w:p>
    <w:p w14:paraId="443CD2F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Employee Persona Testing</w:t>
      </w:r>
    </w:p>
    <w:p w14:paraId="6C75C63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Manager Persona Testing</w:t>
      </w:r>
    </w:p>
    <w:p w14:paraId="7D42E5B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Finance Persona Testing</w:t>
      </w:r>
    </w:p>
    <w:p w14:paraId="0A73189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Procurement Persona Testing</w:t>
      </w:r>
    </w:p>
    <w:p w14:paraId="7C83FA0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Security Testing</w:t>
      </w:r>
    </w:p>
    <w:p w14:paraId="6E1AD05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Threshold Boundary Testing</w:t>
      </w:r>
    </w:p>
    <w:p w14:paraId="15B709F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Negative Testing</w:t>
      </w:r>
    </w:p>
    <w:p w14:paraId="2A05644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Approval Failure Testing</w:t>
      </w:r>
    </w:p>
    <w:p w14:paraId="2BE3D533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Data Integrity Testing</w:t>
      </w:r>
    </w:p>
    <w:p w14:paraId="5E76D939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Canvas App Checker</w:t>
      </w:r>
    </w:p>
    <w:p w14:paraId="1078356E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Live Monitor</w:t>
      </w:r>
    </w:p>
    <w:p w14:paraId="6EA668A4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Flow Run History</w:t>
      </w:r>
    </w:p>
    <w:p w14:paraId="010957D0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Solution Checker</w:t>
      </w:r>
    </w:p>
    <w:p w14:paraId="5E7A805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Model-Driven App Testing</w:t>
      </w:r>
    </w:p>
    <w:p w14:paraId="1C9A187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Power BI Validation</w:t>
      </w:r>
    </w:p>
    <w:p w14:paraId="5EA88B0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Regression Testing</w:t>
      </w:r>
    </w:p>
    <w:p w14:paraId="02E98B0C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Bug Severity</w:t>
      </w:r>
    </w:p>
    <w:p w14:paraId="5487EB2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Release Blockers</w:t>
      </w:r>
    </w:p>
    <w:p w14:paraId="7D542B6D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Production Readiness Scorecard</w:t>
      </w:r>
    </w:p>
    <w:p w14:paraId="2112EEA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 xml:space="preserve">DEV </w:t>
      </w:r>
      <w:r w:rsidRPr="0023086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23086B">
        <w:rPr>
          <w:b/>
          <w:bCs/>
          <w:sz w:val="32"/>
          <w:szCs w:val="32"/>
        </w:rPr>
        <w:t xml:space="preserve"> TEST Deployment</w:t>
      </w:r>
    </w:p>
    <w:p w14:paraId="6E5A78D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Managed Solution</w:t>
      </w:r>
    </w:p>
    <w:p w14:paraId="1FDA0FAB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Environment Variables</w:t>
      </w:r>
    </w:p>
    <w:p w14:paraId="0B97E4D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Connection References</w:t>
      </w:r>
    </w:p>
    <w:p w14:paraId="5D33F901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lastRenderedPageBreak/>
        <w:t>Smoke Testing</w:t>
      </w:r>
    </w:p>
    <w:p w14:paraId="2DE48BD5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Go/No-Go Review</w:t>
      </w:r>
    </w:p>
    <w:p w14:paraId="33D53682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Final Architecture Documentation</w:t>
      </w:r>
    </w:p>
    <w:p w14:paraId="1598E1AF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Capstone Demonstration</w:t>
      </w:r>
    </w:p>
    <w:p w14:paraId="2516C2DA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Student Presentation</w:t>
      </w:r>
    </w:p>
    <w:p w14:paraId="753DFB96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Final 100-Point Assessment</w:t>
      </w:r>
    </w:p>
    <w:p w14:paraId="65E993E3" w14:textId="77777777" w:rsidR="0023086B" w:rsidRPr="0023086B" w:rsidRDefault="0023086B" w:rsidP="0023086B">
      <w:pPr>
        <w:rPr>
          <w:sz w:val="32"/>
          <w:szCs w:val="32"/>
        </w:rPr>
      </w:pPr>
      <w:r w:rsidRPr="0023086B">
        <w:rPr>
          <w:sz w:val="32"/>
          <w:szCs w:val="32"/>
        </w:rPr>
        <w:t>The final question of the bootcamp becomes:</w:t>
      </w:r>
    </w:p>
    <w:p w14:paraId="4CDB68F8" w14:textId="77777777" w:rsidR="0023086B" w:rsidRPr="0023086B" w:rsidRDefault="0023086B" w:rsidP="0023086B">
      <w:pPr>
        <w:rPr>
          <w:b/>
          <w:bCs/>
          <w:sz w:val="32"/>
          <w:szCs w:val="32"/>
        </w:rPr>
      </w:pPr>
      <w:r w:rsidRPr="0023086B">
        <w:rPr>
          <w:b/>
          <w:bCs/>
          <w:sz w:val="32"/>
          <w:szCs w:val="32"/>
        </w:rPr>
        <w:t>Can the student prove that their Power Platform solution is secure, reliable, deployable, and ready to support a real business process?</w:t>
      </w:r>
    </w:p>
    <w:p w14:paraId="01A61A5D" w14:textId="3B6A93A2" w:rsidR="008642E0" w:rsidRPr="008642E0" w:rsidRDefault="008642E0" w:rsidP="0023086B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0FE0" w14:textId="77777777" w:rsidR="000A4CDC" w:rsidRDefault="000A4CDC" w:rsidP="00656987">
      <w:pPr>
        <w:spacing w:after="0" w:line="240" w:lineRule="auto"/>
      </w:pPr>
      <w:r>
        <w:separator/>
      </w:r>
    </w:p>
  </w:endnote>
  <w:endnote w:type="continuationSeparator" w:id="0">
    <w:p w14:paraId="770BE357" w14:textId="77777777" w:rsidR="000A4CDC" w:rsidRDefault="000A4CDC" w:rsidP="00656987">
      <w:pPr>
        <w:spacing w:after="0" w:line="240" w:lineRule="auto"/>
      </w:pPr>
      <w:r>
        <w:continuationSeparator/>
      </w:r>
    </w:p>
  </w:endnote>
  <w:endnote w:type="continuationNotice" w:id="1">
    <w:p w14:paraId="6E0B80A0" w14:textId="77777777" w:rsidR="000A4CDC" w:rsidRDefault="000A4C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9AB5" w14:textId="77777777" w:rsidR="000A4CDC" w:rsidRDefault="000A4CDC" w:rsidP="00656987">
      <w:pPr>
        <w:spacing w:after="0" w:line="240" w:lineRule="auto"/>
      </w:pPr>
      <w:r>
        <w:separator/>
      </w:r>
    </w:p>
  </w:footnote>
  <w:footnote w:type="continuationSeparator" w:id="0">
    <w:p w14:paraId="319BEEA3" w14:textId="77777777" w:rsidR="000A4CDC" w:rsidRDefault="000A4CDC" w:rsidP="00656987">
      <w:pPr>
        <w:spacing w:after="0" w:line="240" w:lineRule="auto"/>
      </w:pPr>
      <w:r>
        <w:continuationSeparator/>
      </w:r>
    </w:p>
  </w:footnote>
  <w:footnote w:type="continuationNotice" w:id="1">
    <w:p w14:paraId="22AC8641" w14:textId="77777777" w:rsidR="000A4CDC" w:rsidRDefault="000A4CD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2727B"/>
    <w:multiLevelType w:val="multilevel"/>
    <w:tmpl w:val="65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062ECB"/>
    <w:multiLevelType w:val="multilevel"/>
    <w:tmpl w:val="B58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4"/>
  </w:num>
  <w:num w:numId="4" w16cid:durableId="778911827">
    <w:abstractNumId w:val="19"/>
  </w:num>
  <w:num w:numId="5" w16cid:durableId="1525747523">
    <w:abstractNumId w:val="26"/>
  </w:num>
  <w:num w:numId="6" w16cid:durableId="384259846">
    <w:abstractNumId w:val="3"/>
  </w:num>
  <w:num w:numId="7" w16cid:durableId="822159960">
    <w:abstractNumId w:val="21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27"/>
  </w:num>
  <w:num w:numId="11" w16cid:durableId="26831847">
    <w:abstractNumId w:val="8"/>
  </w:num>
  <w:num w:numId="12" w16cid:durableId="141124713">
    <w:abstractNumId w:val="22"/>
  </w:num>
  <w:num w:numId="13" w16cid:durableId="112598648">
    <w:abstractNumId w:val="23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7"/>
  </w:num>
  <w:num w:numId="18" w16cid:durableId="1530606076">
    <w:abstractNumId w:val="24"/>
  </w:num>
  <w:num w:numId="19" w16cid:durableId="258565879">
    <w:abstractNumId w:val="15"/>
  </w:num>
  <w:num w:numId="20" w16cid:durableId="669675691">
    <w:abstractNumId w:val="25"/>
  </w:num>
  <w:num w:numId="21" w16cid:durableId="2010788165">
    <w:abstractNumId w:val="9"/>
  </w:num>
  <w:num w:numId="22" w16cid:durableId="732042256">
    <w:abstractNumId w:val="28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29"/>
  </w:num>
  <w:num w:numId="26" w16cid:durableId="74982798">
    <w:abstractNumId w:val="5"/>
  </w:num>
  <w:num w:numId="27" w16cid:durableId="1277255618">
    <w:abstractNumId w:val="31"/>
  </w:num>
  <w:num w:numId="28" w16cid:durableId="336277804">
    <w:abstractNumId w:val="16"/>
  </w:num>
  <w:num w:numId="29" w16cid:durableId="1515993023">
    <w:abstractNumId w:val="10"/>
  </w:num>
  <w:num w:numId="30" w16cid:durableId="1902984227">
    <w:abstractNumId w:val="18"/>
  </w:num>
  <w:num w:numId="31" w16cid:durableId="1457791306">
    <w:abstractNumId w:val="20"/>
  </w:num>
  <w:num w:numId="32" w16cid:durableId="598414569">
    <w:abstractNumId w:val="3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A4CDC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3086B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7634D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00FF4F27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250</TotalTime>
  <Pages>183</Pages>
  <Words>8916</Words>
  <Characters>50822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