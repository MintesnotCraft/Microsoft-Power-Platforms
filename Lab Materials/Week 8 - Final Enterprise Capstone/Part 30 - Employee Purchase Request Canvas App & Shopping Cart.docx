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2D1C415A" w:rsidR="006D2E99" w:rsidRPr="000F480F" w:rsidRDefault="004A5A01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employee purchase request canvas app &amp; shopping cart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1E5B8EC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Microsoft Power Platform Bootcamp</w:t>
      </w:r>
    </w:p>
    <w:p w14:paraId="3980106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Day 30 Lab — Employee Purchase Request Canvas App &amp; Shopping Cart</w:t>
      </w:r>
    </w:p>
    <w:p w14:paraId="0102F3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b/>
          <w:bCs/>
          <w:sz w:val="32"/>
          <w:szCs w:val="32"/>
        </w:rPr>
        <w:t>Week:</w:t>
      </w:r>
      <w:r w:rsidRPr="004A5A01">
        <w:rPr>
          <w:sz w:val="32"/>
          <w:szCs w:val="32"/>
        </w:rPr>
        <w:t xml:space="preserve"> 8 — Final Capstone</w:t>
      </w:r>
      <w:r w:rsidRPr="004A5A01">
        <w:rPr>
          <w:sz w:val="32"/>
          <w:szCs w:val="32"/>
        </w:rPr>
        <w:br/>
      </w:r>
      <w:r w:rsidRPr="004A5A01">
        <w:rPr>
          <w:b/>
          <w:bCs/>
          <w:sz w:val="32"/>
          <w:szCs w:val="32"/>
        </w:rPr>
        <w:t>Duration:</w:t>
      </w:r>
      <w:r w:rsidRPr="004A5A01">
        <w:rPr>
          <w:sz w:val="32"/>
          <w:szCs w:val="32"/>
        </w:rPr>
        <w:t xml:space="preserve"> 2 Hours</w:t>
      </w:r>
      <w:r w:rsidRPr="004A5A01">
        <w:rPr>
          <w:sz w:val="32"/>
          <w:szCs w:val="32"/>
        </w:rPr>
        <w:br/>
      </w:r>
      <w:r w:rsidRPr="004A5A01">
        <w:rPr>
          <w:b/>
          <w:bCs/>
          <w:sz w:val="32"/>
          <w:szCs w:val="32"/>
        </w:rPr>
        <w:t>Day:</w:t>
      </w:r>
      <w:r w:rsidRPr="004A5A01">
        <w:rPr>
          <w:sz w:val="32"/>
          <w:szCs w:val="32"/>
        </w:rPr>
        <w:t xml:space="preserve"> 30 of 32</w:t>
      </w:r>
      <w:r w:rsidRPr="004A5A01">
        <w:rPr>
          <w:sz w:val="32"/>
          <w:szCs w:val="32"/>
        </w:rPr>
        <w:br/>
      </w:r>
      <w:r w:rsidRPr="004A5A01">
        <w:rPr>
          <w:b/>
          <w:bCs/>
          <w:sz w:val="32"/>
          <w:szCs w:val="32"/>
        </w:rPr>
        <w:t>Level:</w:t>
      </w:r>
      <w:r w:rsidRPr="004A5A01">
        <w:rPr>
          <w:sz w:val="32"/>
          <w:szCs w:val="32"/>
        </w:rPr>
        <w:t xml:space="preserve"> Advanced Canvas Apps</w:t>
      </w:r>
      <w:r w:rsidRPr="004A5A01">
        <w:rPr>
          <w:sz w:val="32"/>
          <w:szCs w:val="32"/>
        </w:rPr>
        <w:br/>
      </w:r>
      <w:r w:rsidRPr="004A5A01">
        <w:rPr>
          <w:b/>
          <w:bCs/>
          <w:sz w:val="32"/>
          <w:szCs w:val="32"/>
        </w:rPr>
        <w:t>Starting Project:</w:t>
      </w:r>
      <w:r w:rsidRPr="004A5A01">
        <w:rPr>
          <w:sz w:val="32"/>
          <w:szCs w:val="32"/>
        </w:rPr>
        <w:t xml:space="preserve"> Procurement Architecture v0.1</w:t>
      </w:r>
      <w:r w:rsidRPr="004A5A01">
        <w:rPr>
          <w:sz w:val="32"/>
          <w:szCs w:val="32"/>
        </w:rPr>
        <w:br/>
      </w:r>
      <w:r w:rsidRPr="004A5A01">
        <w:rPr>
          <w:b/>
          <w:bCs/>
          <w:sz w:val="32"/>
          <w:szCs w:val="32"/>
        </w:rPr>
        <w:t>Target Project:</w:t>
      </w:r>
      <w:r w:rsidRPr="004A5A01">
        <w:rPr>
          <w:sz w:val="32"/>
          <w:szCs w:val="32"/>
        </w:rPr>
        <w:t xml:space="preserve"> Employee Purchase Request App v0.1</w:t>
      </w:r>
      <w:r w:rsidRPr="004A5A01">
        <w:rPr>
          <w:sz w:val="32"/>
          <w:szCs w:val="32"/>
        </w:rPr>
        <w:br/>
      </w:r>
      <w:r w:rsidRPr="004A5A01">
        <w:rPr>
          <w:b/>
          <w:bCs/>
          <w:sz w:val="32"/>
          <w:szCs w:val="32"/>
        </w:rPr>
        <w:t>Primary Technologies:</w:t>
      </w:r>
      <w:r w:rsidRPr="004A5A01">
        <w:rPr>
          <w:sz w:val="32"/>
          <w:szCs w:val="32"/>
        </w:rPr>
        <w:t xml:space="preserve"> Canvas Apps + Power Fx + Dataverse</w:t>
      </w:r>
      <w:r w:rsidRPr="004A5A01">
        <w:rPr>
          <w:sz w:val="32"/>
          <w:szCs w:val="32"/>
        </w:rPr>
        <w:br/>
      </w:r>
      <w:r w:rsidRPr="004A5A01">
        <w:rPr>
          <w:b/>
          <w:bCs/>
          <w:sz w:val="32"/>
          <w:szCs w:val="32"/>
        </w:rPr>
        <w:t>Primary Goal:</w:t>
      </w:r>
      <w:r w:rsidRPr="004A5A01">
        <w:rPr>
          <w:sz w:val="32"/>
          <w:szCs w:val="32"/>
        </w:rPr>
        <w:t xml:space="preserve"> Build a responsive cart-style Purchase Request experience that creates a Purchase Request header and multiple Purchase Request Item child records</w:t>
      </w:r>
    </w:p>
    <w:p w14:paraId="694AF1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C989803">
          <v:rect id="_x0000_i5380" style="width:0;height:1.5pt" o:hralign="center" o:hrstd="t" o:hr="t" fillcolor="#a0a0a0" stroked="f"/>
        </w:pict>
      </w:r>
    </w:p>
    <w:p w14:paraId="7B25DAF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1. Day 30 Overview</w:t>
      </w:r>
    </w:p>
    <w:p w14:paraId="764E94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Yesterday we designed:</w:t>
      </w:r>
    </w:p>
    <w:p w14:paraId="3FA0A0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</w:t>
      </w:r>
    </w:p>
    <w:p w14:paraId="1036F0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|</w:t>
      </w:r>
    </w:p>
    <w:p w14:paraId="26BDF0D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| 1:N</w:t>
      </w:r>
    </w:p>
    <w:p w14:paraId="5FCCC60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v</w:t>
      </w:r>
    </w:p>
    <w:p w14:paraId="4DD548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Item</w:t>
      </w:r>
    </w:p>
    <w:p w14:paraId="0A4AD6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|</w:t>
      </w:r>
    </w:p>
    <w:p w14:paraId="741C65F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v</w:t>
      </w:r>
    </w:p>
    <w:p w14:paraId="008006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</w:t>
      </w:r>
    </w:p>
    <w:p w14:paraId="4A9772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Today we turn that architecture into:</w:t>
      </w:r>
    </w:p>
    <w:p w14:paraId="2F1E794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 Working Employee Application.</w:t>
      </w:r>
    </w:p>
    <w:p w14:paraId="3F1F7A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50C94AA">
          <v:rect id="_x0000_i5381" style="width:0;height:1.5pt" o:hralign="center" o:hrstd="t" o:hr="t" fillcolor="#a0a0a0" stroked="f"/>
        </w:pict>
      </w:r>
    </w:p>
    <w:p w14:paraId="35B6D46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2. Final User Experience</w:t>
      </w:r>
    </w:p>
    <w:p w14:paraId="42003E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</w:t>
      </w:r>
    </w:p>
    <w:p w14:paraId="1E5D2E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77DBC6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454E89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HOME</w:t>
      </w:r>
    </w:p>
    <w:p w14:paraId="7108AAF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749413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6FB0CE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NEW PURCHASE REQUEST</w:t>
      </w:r>
    </w:p>
    <w:p w14:paraId="6CE79D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0C96860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05A157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DETAILS</w:t>
      </w:r>
    </w:p>
    <w:p w14:paraId="19A674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21D0831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574281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 CATALOG</w:t>
      </w:r>
    </w:p>
    <w:p w14:paraId="2D6F959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2CC9DC1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570DB8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SHOPPING CART</w:t>
      </w:r>
    </w:p>
    <w:p w14:paraId="44598B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3A3E3F9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011ADE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REVIEW</w:t>
      </w:r>
    </w:p>
    <w:p w14:paraId="7ED689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075391B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2C08B8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</w:t>
      </w:r>
    </w:p>
    <w:p w14:paraId="658E42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1D9662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2D3F57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</w:t>
      </w:r>
    </w:p>
    <w:p w14:paraId="720780A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EB0150D">
          <v:rect id="_x0000_i5382" style="width:0;height:1.5pt" o:hralign="center" o:hrstd="t" o:hr="t" fillcolor="#a0a0a0" stroked="f"/>
        </w:pict>
      </w:r>
    </w:p>
    <w:p w14:paraId="24DF2F6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3. Why a Cart?</w:t>
      </w:r>
    </w:p>
    <w:p w14:paraId="212B61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One Purchase Request can contain:</w:t>
      </w:r>
    </w:p>
    <w:p w14:paraId="184C5E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</w:t>
      </w:r>
    </w:p>
    <w:p w14:paraId="44D47954" w14:textId="77777777" w:rsidR="004A5A01" w:rsidRPr="004A5A01" w:rsidRDefault="004A5A01" w:rsidP="004A5A01">
      <w:pPr>
        <w:rPr>
          <w:sz w:val="32"/>
          <w:szCs w:val="32"/>
        </w:rPr>
      </w:pPr>
    </w:p>
    <w:p w14:paraId="263F5C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Monitor</w:t>
      </w:r>
    </w:p>
    <w:p w14:paraId="67BE95A3" w14:textId="77777777" w:rsidR="004A5A01" w:rsidRPr="004A5A01" w:rsidRDefault="004A5A01" w:rsidP="004A5A01">
      <w:pPr>
        <w:rPr>
          <w:sz w:val="32"/>
          <w:szCs w:val="32"/>
        </w:rPr>
      </w:pPr>
    </w:p>
    <w:p w14:paraId="157F6F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Office Chair</w:t>
      </w:r>
    </w:p>
    <w:p w14:paraId="54EFC570" w14:textId="77777777" w:rsidR="004A5A01" w:rsidRPr="004A5A01" w:rsidRDefault="004A5A01" w:rsidP="004A5A01">
      <w:pPr>
        <w:rPr>
          <w:sz w:val="32"/>
          <w:szCs w:val="32"/>
        </w:rPr>
      </w:pPr>
    </w:p>
    <w:p w14:paraId="0D7630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Printer Paper</w:t>
      </w:r>
    </w:p>
    <w:p w14:paraId="0A3378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Instead of immediately creating Dataverse rows whenever a user taps a Product:</w:t>
      </w:r>
    </w:p>
    <w:p w14:paraId="73AC8B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first store selected products in:</w:t>
      </w:r>
    </w:p>
    <w:p w14:paraId="3D627D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colRequestItems</w:t>
      </w:r>
    </w:p>
    <w:p w14:paraId="066EE1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4245EA8">
          <v:rect id="_x0000_i5383" style="width:0;height:1.5pt" o:hralign="center" o:hrstd="t" o:hr="t" fillcolor="#a0a0a0" stroked="f"/>
        </w:pict>
      </w:r>
    </w:p>
    <w:p w14:paraId="66D17B8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4. Architecture</w:t>
      </w:r>
    </w:p>
    <w:p w14:paraId="0D7BE44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 CATALOG</w:t>
      </w:r>
    </w:p>
    <w:p w14:paraId="64F208A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|</w:t>
      </w:r>
    </w:p>
    <w:p w14:paraId="3443E9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v</w:t>
      </w:r>
    </w:p>
    <w:p w14:paraId="2C64C1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colRequestItems</w:t>
      </w:r>
    </w:p>
    <w:p w14:paraId="3071C3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|</w:t>
      </w:r>
    </w:p>
    <w:p w14:paraId="175764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v</w:t>
      </w:r>
    </w:p>
    <w:p w14:paraId="0EB3FC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</w:t>
      </w:r>
    </w:p>
    <w:p w14:paraId="29E75A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|</w:t>
      </w:r>
    </w:p>
    <w:p w14:paraId="2B8410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v</w:t>
      </w:r>
    </w:p>
    <w:p w14:paraId="0486BF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REVIEW</w:t>
      </w:r>
    </w:p>
    <w:p w14:paraId="4069AE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|</w:t>
      </w:r>
    </w:p>
    <w:p w14:paraId="314CEE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v</w:t>
      </w:r>
    </w:p>
    <w:p w14:paraId="6F5E47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</w:t>
      </w:r>
    </w:p>
    <w:p w14:paraId="0EF74E2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|</w:t>
      </w:r>
    </w:p>
    <w:p w14:paraId="407E5E5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v</w:t>
      </w:r>
    </w:p>
    <w:p w14:paraId="4AF571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ITEMS</w:t>
      </w:r>
    </w:p>
    <w:p w14:paraId="450CD2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24FF8B9">
          <v:rect id="_x0000_i5384" style="width:0;height:1.5pt" o:hralign="center" o:hrstd="t" o:hr="t" fillcolor="#a0a0a0" stroked="f"/>
        </w:pict>
      </w:r>
    </w:p>
    <w:p w14:paraId="17F3DD3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5. Important Architecture Principle</w:t>
      </w:r>
    </w:p>
    <w:p w14:paraId="017ACF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 collection is:</w:t>
      </w:r>
    </w:p>
    <w:p w14:paraId="5F73EB1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Temporary UI State.</w:t>
      </w:r>
    </w:p>
    <w:p w14:paraId="7D0E22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 is:</w:t>
      </w:r>
    </w:p>
    <w:p w14:paraId="2249A67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System of Record.</w:t>
      </w:r>
    </w:p>
    <w:p w14:paraId="7E8361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10592B2">
          <v:rect id="_x0000_i5385" style="width:0;height:1.5pt" o:hralign="center" o:hrstd="t" o:hr="t" fillcolor="#a0a0a0" stroked="f"/>
        </w:pict>
      </w:r>
    </w:p>
    <w:p w14:paraId="112FBA7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6. Therefore</w:t>
      </w:r>
    </w:p>
    <w:p w14:paraId="6F1159A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colRequestItems</w:t>
      </w:r>
    </w:p>
    <w:p w14:paraId="07A8F6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≠</w:t>
      </w:r>
    </w:p>
    <w:p w14:paraId="78109A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Item table</w:t>
      </w:r>
    </w:p>
    <w:p w14:paraId="2FFC13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 collection exists only while:</w:t>
      </w:r>
    </w:p>
    <w:p w14:paraId="7479715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Building the request.</w:t>
      </w:r>
    </w:p>
    <w:p w14:paraId="71FE84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D98710">
          <v:rect id="_x0000_i5386" style="width:0;height:1.5pt" o:hralign="center" o:hrstd="t" o:hr="t" fillcolor="#a0a0a0" stroked="f"/>
        </w:pict>
      </w:r>
    </w:p>
    <w:p w14:paraId="4C1FB85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7. Today's Core Power Fx</w:t>
      </w:r>
    </w:p>
    <w:p w14:paraId="77EF86B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Students will use:</w:t>
      </w:r>
    </w:p>
    <w:p w14:paraId="3B0F31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</w:t>
      </w:r>
    </w:p>
    <w:p w14:paraId="50DCB081" w14:textId="77777777" w:rsidR="004A5A01" w:rsidRPr="004A5A01" w:rsidRDefault="004A5A01" w:rsidP="004A5A01">
      <w:pPr>
        <w:rPr>
          <w:sz w:val="32"/>
          <w:szCs w:val="32"/>
        </w:rPr>
      </w:pPr>
    </w:p>
    <w:p w14:paraId="3D6C25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</w:t>
      </w:r>
    </w:p>
    <w:p w14:paraId="78F3C4C6" w14:textId="77777777" w:rsidR="004A5A01" w:rsidRPr="004A5A01" w:rsidRDefault="004A5A01" w:rsidP="004A5A01">
      <w:pPr>
        <w:rPr>
          <w:sz w:val="32"/>
          <w:szCs w:val="32"/>
        </w:rPr>
      </w:pPr>
    </w:p>
    <w:p w14:paraId="3AD0D7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Collect</w:t>
      </w:r>
    </w:p>
    <w:p w14:paraId="78F43860" w14:textId="77777777" w:rsidR="004A5A01" w:rsidRPr="004A5A01" w:rsidRDefault="004A5A01" w:rsidP="004A5A01">
      <w:pPr>
        <w:rPr>
          <w:sz w:val="32"/>
          <w:szCs w:val="32"/>
        </w:rPr>
      </w:pPr>
    </w:p>
    <w:p w14:paraId="4C23B7B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</w:t>
      </w:r>
    </w:p>
    <w:p w14:paraId="114B65E9" w14:textId="77777777" w:rsidR="004A5A01" w:rsidRPr="004A5A01" w:rsidRDefault="004A5A01" w:rsidP="004A5A01">
      <w:pPr>
        <w:rPr>
          <w:sz w:val="32"/>
          <w:szCs w:val="32"/>
        </w:rPr>
      </w:pPr>
    </w:p>
    <w:p w14:paraId="1491563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LookUp</w:t>
      </w:r>
    </w:p>
    <w:p w14:paraId="26A63DA6" w14:textId="77777777" w:rsidR="004A5A01" w:rsidRPr="004A5A01" w:rsidRDefault="004A5A01" w:rsidP="004A5A01">
      <w:pPr>
        <w:rPr>
          <w:sz w:val="32"/>
          <w:szCs w:val="32"/>
        </w:rPr>
      </w:pPr>
    </w:p>
    <w:p w14:paraId="5297DAD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Filter</w:t>
      </w:r>
    </w:p>
    <w:p w14:paraId="26B2C278" w14:textId="77777777" w:rsidR="004A5A01" w:rsidRPr="004A5A01" w:rsidRDefault="004A5A01" w:rsidP="004A5A01">
      <w:pPr>
        <w:rPr>
          <w:sz w:val="32"/>
          <w:szCs w:val="32"/>
        </w:rPr>
      </w:pPr>
    </w:p>
    <w:p w14:paraId="32DB4C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StartsWith</w:t>
      </w:r>
    </w:p>
    <w:p w14:paraId="2201CCD1" w14:textId="77777777" w:rsidR="004A5A01" w:rsidRPr="004A5A01" w:rsidRDefault="004A5A01" w:rsidP="004A5A01">
      <w:pPr>
        <w:rPr>
          <w:sz w:val="32"/>
          <w:szCs w:val="32"/>
        </w:rPr>
      </w:pPr>
    </w:p>
    <w:p w14:paraId="3A1B40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SortByColumns</w:t>
      </w:r>
    </w:p>
    <w:p w14:paraId="429767A5" w14:textId="77777777" w:rsidR="004A5A01" w:rsidRPr="004A5A01" w:rsidRDefault="004A5A01" w:rsidP="004A5A01">
      <w:pPr>
        <w:rPr>
          <w:sz w:val="32"/>
          <w:szCs w:val="32"/>
        </w:rPr>
      </w:pPr>
    </w:p>
    <w:p w14:paraId="456FF5B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UpdateIf</w:t>
      </w:r>
    </w:p>
    <w:p w14:paraId="73323FF9" w14:textId="77777777" w:rsidR="004A5A01" w:rsidRPr="004A5A01" w:rsidRDefault="004A5A01" w:rsidP="004A5A01">
      <w:pPr>
        <w:rPr>
          <w:sz w:val="32"/>
          <w:szCs w:val="32"/>
        </w:rPr>
      </w:pPr>
    </w:p>
    <w:p w14:paraId="69CD33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RemoveIf</w:t>
      </w:r>
    </w:p>
    <w:p w14:paraId="002F8CFA" w14:textId="77777777" w:rsidR="004A5A01" w:rsidRPr="004A5A01" w:rsidRDefault="004A5A01" w:rsidP="004A5A01">
      <w:pPr>
        <w:rPr>
          <w:sz w:val="32"/>
          <w:szCs w:val="32"/>
        </w:rPr>
      </w:pPr>
    </w:p>
    <w:p w14:paraId="3B3FFC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CountRows</w:t>
      </w:r>
    </w:p>
    <w:p w14:paraId="20C0147C" w14:textId="77777777" w:rsidR="004A5A01" w:rsidRPr="004A5A01" w:rsidRDefault="004A5A01" w:rsidP="004A5A01">
      <w:pPr>
        <w:rPr>
          <w:sz w:val="32"/>
          <w:szCs w:val="32"/>
        </w:rPr>
      </w:pPr>
    </w:p>
    <w:p w14:paraId="03DEA57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Sum</w:t>
      </w:r>
    </w:p>
    <w:p w14:paraId="0F7EF74A" w14:textId="77777777" w:rsidR="004A5A01" w:rsidRPr="004A5A01" w:rsidRDefault="004A5A01" w:rsidP="004A5A01">
      <w:pPr>
        <w:rPr>
          <w:sz w:val="32"/>
          <w:szCs w:val="32"/>
        </w:rPr>
      </w:pPr>
    </w:p>
    <w:p w14:paraId="14E18DA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Patch</w:t>
      </w:r>
    </w:p>
    <w:p w14:paraId="2C04FDBD" w14:textId="77777777" w:rsidR="004A5A01" w:rsidRPr="004A5A01" w:rsidRDefault="004A5A01" w:rsidP="004A5A01">
      <w:pPr>
        <w:rPr>
          <w:sz w:val="32"/>
          <w:szCs w:val="32"/>
        </w:rPr>
      </w:pPr>
    </w:p>
    <w:p w14:paraId="568717F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Defaults</w:t>
      </w:r>
    </w:p>
    <w:p w14:paraId="17AF7CE8" w14:textId="77777777" w:rsidR="004A5A01" w:rsidRPr="004A5A01" w:rsidRDefault="004A5A01" w:rsidP="004A5A01">
      <w:pPr>
        <w:rPr>
          <w:sz w:val="32"/>
          <w:szCs w:val="32"/>
        </w:rPr>
      </w:pPr>
    </w:p>
    <w:p w14:paraId="425794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ForAll</w:t>
      </w:r>
    </w:p>
    <w:p w14:paraId="34F2FDCB" w14:textId="77777777" w:rsidR="004A5A01" w:rsidRPr="004A5A01" w:rsidRDefault="004A5A01" w:rsidP="004A5A01">
      <w:pPr>
        <w:rPr>
          <w:sz w:val="32"/>
          <w:szCs w:val="32"/>
        </w:rPr>
      </w:pPr>
    </w:p>
    <w:p w14:paraId="68FF1F5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</w:t>
      </w:r>
    </w:p>
    <w:p w14:paraId="1E637C6B" w14:textId="77777777" w:rsidR="004A5A01" w:rsidRPr="004A5A01" w:rsidRDefault="004A5A01" w:rsidP="004A5A01">
      <w:pPr>
        <w:rPr>
          <w:sz w:val="32"/>
          <w:szCs w:val="32"/>
        </w:rPr>
      </w:pPr>
    </w:p>
    <w:p w14:paraId="69A8E6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IfError</w:t>
      </w:r>
    </w:p>
    <w:p w14:paraId="0FACBB5F" w14:textId="77777777" w:rsidR="004A5A01" w:rsidRPr="004A5A01" w:rsidRDefault="004A5A01" w:rsidP="004A5A01">
      <w:pPr>
        <w:rPr>
          <w:sz w:val="32"/>
          <w:szCs w:val="32"/>
        </w:rPr>
      </w:pPr>
    </w:p>
    <w:p w14:paraId="709CE94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IsBlank</w:t>
      </w:r>
    </w:p>
    <w:p w14:paraId="4EAD2FDD" w14:textId="77777777" w:rsidR="004A5A01" w:rsidRPr="004A5A01" w:rsidRDefault="004A5A01" w:rsidP="004A5A01">
      <w:pPr>
        <w:rPr>
          <w:sz w:val="32"/>
          <w:szCs w:val="32"/>
        </w:rPr>
      </w:pPr>
    </w:p>
    <w:p w14:paraId="651215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IsEmpty</w:t>
      </w:r>
    </w:p>
    <w:p w14:paraId="01D40A32" w14:textId="77777777" w:rsidR="004A5A01" w:rsidRPr="004A5A01" w:rsidRDefault="004A5A01" w:rsidP="004A5A01">
      <w:pPr>
        <w:rPr>
          <w:sz w:val="32"/>
          <w:szCs w:val="32"/>
        </w:rPr>
      </w:pPr>
    </w:p>
    <w:p w14:paraId="3E97D1B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Notify</w:t>
      </w:r>
    </w:p>
    <w:p w14:paraId="61544F9D" w14:textId="77777777" w:rsidR="004A5A01" w:rsidRPr="004A5A01" w:rsidRDefault="004A5A01" w:rsidP="004A5A01">
      <w:pPr>
        <w:rPr>
          <w:sz w:val="32"/>
          <w:szCs w:val="32"/>
        </w:rPr>
      </w:pPr>
    </w:p>
    <w:p w14:paraId="7A7F22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</w:t>
      </w:r>
    </w:p>
    <w:p w14:paraId="7A5AD0D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D1F5DD4">
          <v:rect id="_x0000_i5387" style="width:0;height:1.5pt" o:hralign="center" o:hrstd="t" o:hr="t" fillcolor="#a0a0a0" stroked="f"/>
        </w:pict>
      </w:r>
    </w:p>
    <w:p w14:paraId="090A308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8. Day 30 Learning Objectives</w:t>
      </w:r>
    </w:p>
    <w:p w14:paraId="66F396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By the end of today's lab students should be able to:</w:t>
      </w:r>
    </w:p>
    <w:p w14:paraId="29DFFF4A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Create a Canvas App inside a Solution.</w:t>
      </w:r>
    </w:p>
    <w:p w14:paraId="11518C3B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Build a responsive Canvas App.</w:t>
      </w:r>
    </w:p>
    <w:p w14:paraId="007D7ED1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Use modern controls.</w:t>
      </w:r>
    </w:p>
    <w:p w14:paraId="6976C10F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Use modern themes.</w:t>
      </w:r>
    </w:p>
    <w:p w14:paraId="0BD951F1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Use auto-layout containers.</w:t>
      </w:r>
    </w:p>
    <w:p w14:paraId="2B29424D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Create consistent navigation.</w:t>
      </w:r>
    </w:p>
    <w:p w14:paraId="68E13CD7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Retrieve the current Employee.</w:t>
      </w:r>
    </w:p>
    <w:p w14:paraId="23E7FF24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Handle missing Employee mappings.</w:t>
      </w:r>
    </w:p>
    <w:p w14:paraId="1633C54C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Create a New Purchase Request experience.</w:t>
      </w:r>
    </w:p>
    <w:p w14:paraId="5B24B772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Capture Request Title.</w:t>
      </w:r>
    </w:p>
    <w:p w14:paraId="2A9E6B27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Capture Needed By Date.</w:t>
      </w:r>
    </w:p>
    <w:p w14:paraId="1A818FBC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Capture Business Justification.</w:t>
      </w:r>
    </w:p>
    <w:p w14:paraId="7773ED98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Automatically populate Employee.</w:t>
      </w:r>
    </w:p>
    <w:p w14:paraId="356ED94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Automatically populate Department.</w:t>
      </w:r>
    </w:p>
    <w:p w14:paraId="78934D30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Build a Product Catalog.</w:t>
      </w:r>
    </w:p>
    <w:p w14:paraId="4605320F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Filter active Products.</w:t>
      </w:r>
    </w:p>
    <w:p w14:paraId="505E3A99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Search Products.</w:t>
      </w:r>
    </w:p>
    <w:p w14:paraId="49FACE8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Filter Products by Category.</w:t>
      </w:r>
    </w:p>
    <w:p w14:paraId="35D308A9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Display Product prices.</w:t>
      </w:r>
    </w:p>
    <w:p w14:paraId="7C000485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Display Product vendor information.</w:t>
      </w:r>
    </w:p>
    <w:p w14:paraId="27BA6D4F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Build a local shopping cart.</w:t>
      </w:r>
    </w:p>
    <w:p w14:paraId="36004771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Understand collection schema.</w:t>
      </w:r>
    </w:p>
    <w:p w14:paraId="43C1886D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Use Collect.</w:t>
      </w:r>
    </w:p>
    <w:p w14:paraId="729B9749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Generate local cart-line IDs.</w:t>
      </w:r>
    </w:p>
    <w:p w14:paraId="5607B59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Prevent duplicate cart lines.</w:t>
      </w:r>
    </w:p>
    <w:p w14:paraId="00CF5009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Increment quantity for duplicate Products.</w:t>
      </w:r>
    </w:p>
    <w:p w14:paraId="2C3E1062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Use UpdateIf.</w:t>
      </w:r>
    </w:p>
    <w:p w14:paraId="64075266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Increase quantities.</w:t>
      </w:r>
    </w:p>
    <w:p w14:paraId="07F0ED62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Decrease quantities.</w:t>
      </w:r>
    </w:p>
    <w:p w14:paraId="40CF8DFC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Remove cart items.</w:t>
      </w:r>
    </w:p>
    <w:p w14:paraId="7586DE07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Validate quantities.</w:t>
      </w:r>
    </w:p>
    <w:p w14:paraId="52009872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Use Number Input.</w:t>
      </w:r>
    </w:p>
    <w:p w14:paraId="7BE52873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Calculate line totals.</w:t>
      </w:r>
    </w:p>
    <w:p w14:paraId="214DB838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Calculate grand total.</w:t>
      </w:r>
    </w:p>
    <w:p w14:paraId="3DA0FA4F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Build a cart counter.</w:t>
      </w:r>
    </w:p>
    <w:p w14:paraId="63AF8ADA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Create an empty-cart experience.</w:t>
      </w:r>
    </w:p>
    <w:p w14:paraId="606ECB73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Preserve Product record references.</w:t>
      </w:r>
    </w:p>
    <w:p w14:paraId="157FD718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Preserve Unit Price snapshots.</w:t>
      </w:r>
    </w:p>
    <w:p w14:paraId="646B5ECD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Preserve Unit of Measure snapshots.</w:t>
      </w:r>
    </w:p>
    <w:p w14:paraId="0620C953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Preserve Vendor snapshots.</w:t>
      </w:r>
    </w:p>
    <w:p w14:paraId="32D82961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Build a Review screen.</w:t>
      </w:r>
    </w:p>
    <w:p w14:paraId="29B838D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Validate request headers.</w:t>
      </w:r>
    </w:p>
    <w:p w14:paraId="1B6A7331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Validate cart contents.</w:t>
      </w:r>
    </w:p>
    <w:p w14:paraId="5DD1F0C5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Validate Employee identity.</w:t>
      </w:r>
    </w:p>
    <w:p w14:paraId="5A0EAAD4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Validate Needed By date.</w:t>
      </w:r>
    </w:p>
    <w:p w14:paraId="7FBC6B1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Validate totals.</w:t>
      </w:r>
    </w:p>
    <w:p w14:paraId="7A665182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Create a Purchase Request parent record.</w:t>
      </w:r>
    </w:p>
    <w:p w14:paraId="4251F2EB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Capture the record returned from Patch.</w:t>
      </w:r>
    </w:p>
    <w:p w14:paraId="5CE1039A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Create child rows with ForAll.</w:t>
      </w:r>
    </w:p>
    <w:p w14:paraId="3F5409C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Link children to the created parent.</w:t>
      </w:r>
    </w:p>
    <w:p w14:paraId="1608FC08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Use record-scope aliases.</w:t>
      </w:r>
    </w:p>
    <w:p w14:paraId="71B96A5D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Understand ForAll execution semantics.</w:t>
      </w:r>
    </w:p>
    <w:p w14:paraId="7132591C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Understand that ForAll can process records independently.</w:t>
      </w:r>
    </w:p>
    <w:p w14:paraId="33917398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Understand that ForAll ordering must not be assumed.</w:t>
      </w:r>
    </w:p>
    <w:p w14:paraId="6E0C61C3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Understand that ForAll isn't delegable.</w:t>
      </w:r>
    </w:p>
    <w:p w14:paraId="6C0F63FB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Understand why this is acceptable for a small cart collection.</w:t>
      </w:r>
    </w:p>
    <w:p w14:paraId="257B94FD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Use IfError.</w:t>
      </w:r>
    </w:p>
    <w:p w14:paraId="110F6AA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Use FirstError.</w:t>
      </w:r>
    </w:p>
    <w:p w14:paraId="177C549A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Capture line-level errors.</w:t>
      </w:r>
    </w:p>
    <w:p w14:paraId="17C6650D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Prevent final submission when child creation fails.</w:t>
      </w:r>
    </w:p>
    <w:p w14:paraId="311F53A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Understand partial-write risk.</w:t>
      </w:r>
    </w:p>
    <w:p w14:paraId="19D9F748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Understand why Canvas multi-row writes aren't an atomic transaction.</w:t>
      </w:r>
    </w:p>
    <w:p w14:paraId="59F03A0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Prevent double submission.</w:t>
      </w:r>
    </w:p>
    <w:p w14:paraId="6FF00E10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Set Loading state.</w:t>
      </w:r>
    </w:p>
    <w:p w14:paraId="675879FD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Disable Submit while processing.</w:t>
      </w:r>
    </w:p>
    <w:p w14:paraId="484CDA9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Update Request to Submitted only after children succeed.</w:t>
      </w:r>
    </w:p>
    <w:p w14:paraId="476BB4F7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Display actual Request Number.</w:t>
      </w:r>
    </w:p>
    <w:p w14:paraId="0A0A5235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Build My Requests.</w:t>
      </w:r>
    </w:p>
    <w:p w14:paraId="49007300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Build Request Details.</w:t>
      </w:r>
    </w:p>
    <w:p w14:paraId="3148A63C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Display child line items.</w:t>
      </w:r>
    </w:p>
    <w:p w14:paraId="4B1E2077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Display approval status.</w:t>
      </w:r>
    </w:p>
    <w:p w14:paraId="5DD058CF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Filter records to current Employee.</w:t>
      </w:r>
    </w:p>
    <w:p w14:paraId="1CEBE667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Apply delegation-aware queries.</w:t>
      </w:r>
    </w:p>
    <w:p w14:paraId="20F2B1CC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Avoid loading the entire Product table into a collection.</w:t>
      </w:r>
    </w:p>
    <w:p w14:paraId="199B9150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Test inactive Products.</w:t>
      </w:r>
    </w:p>
    <w:p w14:paraId="0022785E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Test duplicate Products.</w:t>
      </w:r>
    </w:p>
    <w:p w14:paraId="45705A82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Test invalid quantities.</w:t>
      </w:r>
    </w:p>
    <w:p w14:paraId="024CF517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Test empty carts.</w:t>
      </w:r>
    </w:p>
    <w:p w14:paraId="5D631645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Test parent write failures.</w:t>
      </w:r>
    </w:p>
    <w:p w14:paraId="3D5A47A2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Test child write failures.</w:t>
      </w:r>
    </w:p>
    <w:p w14:paraId="4B7AF847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Test responsive UI.</w:t>
      </w:r>
    </w:p>
    <w:p w14:paraId="4793A13F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Test accessibility.</w:t>
      </w:r>
    </w:p>
    <w:p w14:paraId="059DC57B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Add global error handling.</w:t>
      </w:r>
    </w:p>
    <w:p w14:paraId="10ADC020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Review production limitations.</w:t>
      </w:r>
    </w:p>
    <w:p w14:paraId="74B04731" w14:textId="77777777" w:rsidR="004A5A01" w:rsidRPr="004A5A01" w:rsidRDefault="004A5A01" w:rsidP="004A5A01">
      <w:pPr>
        <w:numPr>
          <w:ilvl w:val="0"/>
          <w:numId w:val="31"/>
        </w:numPr>
        <w:rPr>
          <w:sz w:val="32"/>
          <w:szCs w:val="32"/>
        </w:rPr>
      </w:pPr>
      <w:r w:rsidRPr="004A5A01">
        <w:rPr>
          <w:sz w:val="32"/>
          <w:szCs w:val="32"/>
        </w:rPr>
        <w:t>Prepare the application for Day 31 automation.</w:t>
      </w:r>
    </w:p>
    <w:p w14:paraId="29A80C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75F993C">
          <v:rect id="_x0000_i5388" style="width:0;height:1.5pt" o:hralign="center" o:hrstd="t" o:hr="t" fillcolor="#a0a0a0" stroked="f"/>
        </w:pict>
      </w:r>
    </w:p>
    <w:p w14:paraId="2EE6F6A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9. Day 30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6512"/>
      </w:tblGrid>
      <w:tr w:rsidR="004A5A01" w:rsidRPr="004A5A01" w14:paraId="62465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05CBF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642F88E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4A5A01" w:rsidRPr="004A5A01" w14:paraId="5CD12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F113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00:00–00:12</w:t>
            </w:r>
          </w:p>
        </w:tc>
        <w:tc>
          <w:tcPr>
            <w:tcW w:w="0" w:type="auto"/>
            <w:vAlign w:val="center"/>
            <w:hideMark/>
          </w:tcPr>
          <w:p w14:paraId="308E43F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Canvas Architecture &amp; Responsive Setup</w:t>
            </w:r>
          </w:p>
        </w:tc>
      </w:tr>
      <w:tr w:rsidR="004A5A01" w:rsidRPr="004A5A01" w14:paraId="1A0AE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08E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00:12–00:25</w:t>
            </w:r>
          </w:p>
        </w:tc>
        <w:tc>
          <w:tcPr>
            <w:tcW w:w="0" w:type="auto"/>
            <w:vAlign w:val="center"/>
            <w:hideMark/>
          </w:tcPr>
          <w:p w14:paraId="150C75AB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User Context &amp; Request Header</w:t>
            </w:r>
          </w:p>
        </w:tc>
      </w:tr>
      <w:tr w:rsidR="004A5A01" w:rsidRPr="004A5A01" w14:paraId="73B4D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22AA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00:25–00:48</w:t>
            </w:r>
          </w:p>
        </w:tc>
        <w:tc>
          <w:tcPr>
            <w:tcW w:w="0" w:type="auto"/>
            <w:vAlign w:val="center"/>
            <w:hideMark/>
          </w:tcPr>
          <w:p w14:paraId="6FC1AA7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Product Catalog</w:t>
            </w:r>
          </w:p>
        </w:tc>
      </w:tr>
      <w:tr w:rsidR="004A5A01" w:rsidRPr="004A5A01" w14:paraId="0B8B2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6F9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00:48–01:08</w:t>
            </w:r>
          </w:p>
        </w:tc>
        <w:tc>
          <w:tcPr>
            <w:tcW w:w="0" w:type="auto"/>
            <w:vAlign w:val="center"/>
            <w:hideMark/>
          </w:tcPr>
          <w:p w14:paraId="0B2AFF2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Shopping Cart</w:t>
            </w:r>
          </w:p>
        </w:tc>
      </w:tr>
      <w:tr w:rsidR="004A5A01" w:rsidRPr="004A5A01" w14:paraId="5040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5756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lastRenderedPageBreak/>
              <w:t>01:08–01:20</w:t>
            </w:r>
          </w:p>
        </w:tc>
        <w:tc>
          <w:tcPr>
            <w:tcW w:w="0" w:type="auto"/>
            <w:vAlign w:val="center"/>
            <w:hideMark/>
          </w:tcPr>
          <w:p w14:paraId="4F717FCB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Review &amp; Validation</w:t>
            </w:r>
          </w:p>
        </w:tc>
      </w:tr>
      <w:tr w:rsidR="004A5A01" w:rsidRPr="004A5A01" w14:paraId="57B7D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504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01:20–01:42</w:t>
            </w:r>
          </w:p>
        </w:tc>
        <w:tc>
          <w:tcPr>
            <w:tcW w:w="0" w:type="auto"/>
            <w:vAlign w:val="center"/>
            <w:hideMark/>
          </w:tcPr>
          <w:p w14:paraId="47C7D15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Parent/Child Dataverse Submission</w:t>
            </w:r>
          </w:p>
        </w:tc>
      </w:tr>
      <w:tr w:rsidR="004A5A01" w:rsidRPr="004A5A01" w14:paraId="2173A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483B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01:42–01:50</w:t>
            </w:r>
          </w:p>
        </w:tc>
        <w:tc>
          <w:tcPr>
            <w:tcW w:w="0" w:type="auto"/>
            <w:vAlign w:val="center"/>
            <w:hideMark/>
          </w:tcPr>
          <w:p w14:paraId="1DBAC71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My Requests &amp; Details</w:t>
            </w:r>
          </w:p>
        </w:tc>
      </w:tr>
      <w:tr w:rsidR="004A5A01" w:rsidRPr="004A5A01" w14:paraId="245E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4F6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01:50–01:56</w:t>
            </w:r>
          </w:p>
        </w:tc>
        <w:tc>
          <w:tcPr>
            <w:tcW w:w="0" w:type="auto"/>
            <w:vAlign w:val="center"/>
            <w:hideMark/>
          </w:tcPr>
          <w:p w14:paraId="1FD408B3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Error Handling, Accessibility &amp; Performance</w:t>
            </w:r>
          </w:p>
        </w:tc>
      </w:tr>
      <w:tr w:rsidR="004A5A01" w:rsidRPr="004A5A01" w14:paraId="0FBBC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E06A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01:56–02:00</w:t>
            </w:r>
          </w:p>
        </w:tc>
        <w:tc>
          <w:tcPr>
            <w:tcW w:w="0" w:type="auto"/>
            <w:vAlign w:val="center"/>
            <w:hideMark/>
          </w:tcPr>
          <w:p w14:paraId="268D247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Testing &amp; Assessment</w:t>
            </w:r>
          </w:p>
        </w:tc>
      </w:tr>
    </w:tbl>
    <w:p w14:paraId="31A92F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9865927">
          <v:rect id="_x0000_i5389" style="width:0;height:1.5pt" o:hralign="center" o:hrstd="t" o:hr="t" fillcolor="#a0a0a0" stroked="f"/>
        </w:pict>
      </w:r>
    </w:p>
    <w:p w14:paraId="42A1273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 — CREATE THE CANVAS APP</w:t>
      </w:r>
    </w:p>
    <w:p w14:paraId="3B6B1E3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10. Open</w:t>
      </w:r>
    </w:p>
    <w:p w14:paraId="1772C9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Power Apps.</w:t>
      </w:r>
    </w:p>
    <w:p w14:paraId="29A12D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Select:</w:t>
      </w:r>
    </w:p>
    <w:p w14:paraId="275FEB6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DEV Environment.</w:t>
      </w:r>
    </w:p>
    <w:p w14:paraId="25D6A2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2171C82">
          <v:rect id="_x0000_i5390" style="width:0;height:1.5pt" o:hralign="center" o:hrstd="t" o:hr="t" fillcolor="#a0a0a0" stroked="f"/>
        </w:pict>
      </w:r>
    </w:p>
    <w:p w14:paraId="3627477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11. Open</w:t>
      </w:r>
    </w:p>
    <w:p w14:paraId="1BEDF30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Procurement &amp; Purchase Request Management</w:t>
      </w:r>
    </w:p>
    <w:p w14:paraId="129045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Solution.</w:t>
      </w:r>
    </w:p>
    <w:p w14:paraId="43C64A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BADA449">
          <v:rect id="_x0000_i5391" style="width:0;height:1.5pt" o:hralign="center" o:hrstd="t" o:hr="t" fillcolor="#a0a0a0" stroked="f"/>
        </w:pict>
      </w:r>
    </w:p>
    <w:p w14:paraId="2926553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12. Create</w:t>
      </w:r>
    </w:p>
    <w:p w14:paraId="3EA00A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New Canvas App.</w:t>
      </w:r>
    </w:p>
    <w:p w14:paraId="1CD102A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Name:</w:t>
      </w:r>
    </w:p>
    <w:p w14:paraId="19600D4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 Purchase Request App</w:t>
      </w:r>
    </w:p>
    <w:p w14:paraId="14EAF8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3F843E11">
          <v:rect id="_x0000_i5392" style="width:0;height:1.5pt" o:hralign="center" o:hrstd="t" o:hr="t" fillcolor="#a0a0a0" stroked="f"/>
        </w:pict>
      </w:r>
    </w:p>
    <w:p w14:paraId="1556877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13. Version</w:t>
      </w:r>
    </w:p>
    <w:p w14:paraId="3396C6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Today's application:</w:t>
      </w:r>
    </w:p>
    <w:p w14:paraId="3A549A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v0.1</w:t>
      </w:r>
    </w:p>
    <w:p w14:paraId="5AA9DC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F4DD8D5">
          <v:rect id="_x0000_i5393" style="width:0;height:1.5pt" o:hralign="center" o:hrstd="t" o:hr="t" fillcolor="#a0a0a0" stroked="f"/>
        </w:pict>
      </w:r>
    </w:p>
    <w:p w14:paraId="416AAB9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14. Build Inside Solution</w:t>
      </w:r>
    </w:p>
    <w:p w14:paraId="3444CE4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Why?</w:t>
      </w:r>
    </w:p>
    <w:p w14:paraId="4EA9D27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Because Day 32 needs:</w:t>
      </w:r>
    </w:p>
    <w:p w14:paraId="63FB9E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DEV</w:t>
      </w:r>
    </w:p>
    <w:p w14:paraId="46FBB5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↓</w:t>
      </w:r>
    </w:p>
    <w:p w14:paraId="417150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TEST</w:t>
      </w:r>
    </w:p>
    <w:p w14:paraId="331E63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↓</w:t>
      </w:r>
    </w:p>
    <w:p w14:paraId="2FE7C74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</w:t>
      </w:r>
    </w:p>
    <w:p w14:paraId="69D4C8C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884483B">
          <v:rect id="_x0000_i5394" style="width:0;height:1.5pt" o:hralign="center" o:hrstd="t" o:hr="t" fillcolor="#a0a0a0" stroked="f"/>
        </w:pict>
      </w:r>
    </w:p>
    <w:p w14:paraId="2327804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 — RESPONSIVENESS</w:t>
      </w:r>
    </w:p>
    <w:p w14:paraId="3D7081D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15. Primary Experience</w:t>
      </w:r>
    </w:p>
    <w:p w14:paraId="203257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 application should work well on:</w:t>
      </w:r>
    </w:p>
    <w:p w14:paraId="4646F7B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Mobile</w:t>
      </w:r>
    </w:p>
    <w:p w14:paraId="2B9930CC" w14:textId="77777777" w:rsidR="004A5A01" w:rsidRPr="004A5A01" w:rsidRDefault="004A5A01" w:rsidP="004A5A01">
      <w:pPr>
        <w:rPr>
          <w:sz w:val="32"/>
          <w:szCs w:val="32"/>
        </w:rPr>
      </w:pPr>
    </w:p>
    <w:p w14:paraId="2EF1C0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Tablet</w:t>
      </w:r>
    </w:p>
    <w:p w14:paraId="0B6DFA8B" w14:textId="77777777" w:rsidR="004A5A01" w:rsidRPr="004A5A01" w:rsidRDefault="004A5A01" w:rsidP="004A5A01">
      <w:pPr>
        <w:rPr>
          <w:sz w:val="32"/>
          <w:szCs w:val="32"/>
        </w:rPr>
      </w:pPr>
    </w:p>
    <w:p w14:paraId="15316DE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Desktop browser</w:t>
      </w:r>
    </w:p>
    <w:p w14:paraId="245214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05D3EC02">
          <v:rect id="_x0000_i5395" style="width:0;height:1.5pt" o:hralign="center" o:hrstd="t" o:hr="t" fillcolor="#a0a0a0" stroked="f"/>
        </w:pict>
      </w:r>
    </w:p>
    <w:p w14:paraId="7BF20D4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16. Use</w:t>
      </w:r>
    </w:p>
    <w:p w14:paraId="0FF4DB6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Responsive Layout.</w:t>
      </w:r>
    </w:p>
    <w:p w14:paraId="3F91BA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E11C3D9">
          <v:rect id="_x0000_i5396" style="width:0;height:1.5pt" o:hralign="center" o:hrstd="t" o:hr="t" fillcolor="#a0a0a0" stroked="f"/>
        </w:pict>
      </w:r>
    </w:p>
    <w:p w14:paraId="54A4616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17. Recommended Settings</w:t>
      </w:r>
    </w:p>
    <w:p w14:paraId="41389E6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 a truly responsive Canvas App:</w:t>
      </w:r>
    </w:p>
    <w:p w14:paraId="3422B3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Turn off:</w:t>
      </w:r>
    </w:p>
    <w:p w14:paraId="3257E6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Scale to fit</w:t>
      </w:r>
    </w:p>
    <w:p w14:paraId="714517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and configure aspect ratio/orientation appropriately for:</w:t>
      </w:r>
    </w:p>
    <w:p w14:paraId="02A488E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Responsive behavior.</w:t>
      </w:r>
    </w:p>
    <w:p w14:paraId="7D2517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A931B5E">
          <v:rect id="_x0000_i5397" style="width:0;height:1.5pt" o:hralign="center" o:hrstd="t" o:hr="t" fillcolor="#a0a0a0" stroked="f"/>
        </w:pict>
      </w:r>
    </w:p>
    <w:p w14:paraId="130946A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18. Use</w:t>
      </w:r>
    </w:p>
    <w:p w14:paraId="65E91F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Horizontal Containers</w:t>
      </w:r>
    </w:p>
    <w:p w14:paraId="3B7239D2" w14:textId="77777777" w:rsidR="004A5A01" w:rsidRPr="004A5A01" w:rsidRDefault="004A5A01" w:rsidP="004A5A01">
      <w:pPr>
        <w:rPr>
          <w:sz w:val="32"/>
          <w:szCs w:val="32"/>
        </w:rPr>
      </w:pPr>
    </w:p>
    <w:p w14:paraId="282109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Vertical Containers</w:t>
      </w:r>
    </w:p>
    <w:p w14:paraId="167D0A4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as the main page structure.</w:t>
      </w:r>
    </w:p>
    <w:p w14:paraId="55FF93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88DE68C">
          <v:rect id="_x0000_i5398" style="width:0;height:1.5pt" o:hralign="center" o:hrstd="t" o:hr="t" fillcolor="#a0a0a0" stroked="f"/>
        </w:pict>
      </w:r>
    </w:p>
    <w:p w14:paraId="48B9CE2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19. Avoid</w:t>
      </w:r>
    </w:p>
    <w:p w14:paraId="1B26023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Positioning every control manually using:</w:t>
      </w:r>
    </w:p>
    <w:p w14:paraId="1C2EAD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X = 43</w:t>
      </w:r>
    </w:p>
    <w:p w14:paraId="45BE0FB8" w14:textId="77777777" w:rsidR="004A5A01" w:rsidRPr="004A5A01" w:rsidRDefault="004A5A01" w:rsidP="004A5A01">
      <w:pPr>
        <w:rPr>
          <w:sz w:val="32"/>
          <w:szCs w:val="32"/>
        </w:rPr>
      </w:pPr>
    </w:p>
    <w:p w14:paraId="276DE9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Y = 137</w:t>
      </w:r>
    </w:p>
    <w:p w14:paraId="3EA39D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76D27D5F">
          <v:rect id="_x0000_i5399" style="width:0;height:1.5pt" o:hralign="center" o:hrstd="t" o:hr="t" fillcolor="#a0a0a0" stroked="f"/>
        </w:pict>
      </w:r>
    </w:p>
    <w:p w14:paraId="25D68F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20. Better</w:t>
      </w:r>
    </w:p>
    <w:p w14:paraId="335D5C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</w:t>
      </w:r>
    </w:p>
    <w:p w14:paraId="1FB58A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</w:t>
      </w:r>
    </w:p>
    <w:p w14:paraId="129ECA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v</w:t>
      </w:r>
    </w:p>
    <w:p w14:paraId="70D564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VERTICAL CONTAINER</w:t>
      </w:r>
    </w:p>
    <w:p w14:paraId="458004B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</w:t>
      </w:r>
    </w:p>
    <w:p w14:paraId="5B40B11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+---- Header</w:t>
      </w:r>
    </w:p>
    <w:p w14:paraId="5BD5F74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</w:t>
      </w:r>
    </w:p>
    <w:p w14:paraId="3A7C1C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+---- Content</w:t>
      </w:r>
    </w:p>
    <w:p w14:paraId="4656E16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</w:t>
      </w:r>
    </w:p>
    <w:p w14:paraId="0E1243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+---- Navigation</w:t>
      </w:r>
    </w:p>
    <w:p w14:paraId="6DB07A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42090BD">
          <v:rect id="_x0000_i5400" style="width:0;height:1.5pt" o:hralign="center" o:hrstd="t" o:hr="t" fillcolor="#a0a0a0" stroked="f"/>
        </w:pict>
      </w:r>
    </w:p>
    <w:p w14:paraId="2649B77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21. Breakpoint</w:t>
      </w:r>
    </w:p>
    <w:p w14:paraId="751090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 training:</w:t>
      </w:r>
    </w:p>
    <w:p w14:paraId="178155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App.Width &lt; 700</w:t>
      </w:r>
    </w:p>
    <w:p w14:paraId="57BBE5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means:</w:t>
      </w:r>
    </w:p>
    <w:p w14:paraId="5E6612E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Mobile-like layout.</w:t>
      </w:r>
    </w:p>
    <w:p w14:paraId="0CF117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05D5370">
          <v:rect id="_x0000_i5401" style="width:0;height:1.5pt" o:hralign="center" o:hrstd="t" o:hr="t" fillcolor="#a0a0a0" stroked="f"/>
        </w:pict>
      </w:r>
    </w:p>
    <w:p w14:paraId="181D21D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22. Example</w:t>
      </w:r>
    </w:p>
    <w:p w14:paraId="30A916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If(</w:t>
      </w:r>
    </w:p>
    <w:p w14:paraId="61E3E3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App.Width &lt; 700,</w:t>
      </w:r>
    </w:p>
    <w:p w14:paraId="7EA899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LayoutDirection.Vertical,</w:t>
      </w:r>
    </w:p>
    <w:p w14:paraId="2518A0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LayoutDirection.Horizontal</w:t>
      </w:r>
    </w:p>
    <w:p w14:paraId="3CE090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0E1885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 only on properties that support the relevant:</w:t>
      </w:r>
    </w:p>
    <w:p w14:paraId="5DC03E2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Layout enumeration.</w:t>
      </w:r>
    </w:p>
    <w:p w14:paraId="331E7A4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756D30B">
          <v:rect id="_x0000_i5402" style="width:0;height:1.5pt" o:hralign="center" o:hrstd="t" o:hr="t" fillcolor="#a0a0a0" stroked="f"/>
        </w:pict>
      </w:r>
    </w:p>
    <w:p w14:paraId="3345AA2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 — MODERN CONTROLS</w:t>
      </w:r>
    </w:p>
    <w:p w14:paraId="129E0C3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23. Use Modern Controls Where Practical</w:t>
      </w:r>
    </w:p>
    <w:p w14:paraId="54465BB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Examples:</w:t>
      </w:r>
    </w:p>
    <w:p w14:paraId="2A3A34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Button</w:t>
      </w:r>
    </w:p>
    <w:p w14:paraId="15F85B76" w14:textId="77777777" w:rsidR="004A5A01" w:rsidRPr="004A5A01" w:rsidRDefault="004A5A01" w:rsidP="004A5A01">
      <w:pPr>
        <w:rPr>
          <w:sz w:val="32"/>
          <w:szCs w:val="32"/>
        </w:rPr>
      </w:pPr>
    </w:p>
    <w:p w14:paraId="73D978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</w:t>
      </w:r>
    </w:p>
    <w:p w14:paraId="78FAA1D6" w14:textId="77777777" w:rsidR="004A5A01" w:rsidRPr="004A5A01" w:rsidRDefault="004A5A01" w:rsidP="004A5A01">
      <w:pPr>
        <w:rPr>
          <w:sz w:val="32"/>
          <w:szCs w:val="32"/>
        </w:rPr>
      </w:pPr>
    </w:p>
    <w:p w14:paraId="421F76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 Input</w:t>
      </w:r>
    </w:p>
    <w:p w14:paraId="4C071657" w14:textId="77777777" w:rsidR="004A5A01" w:rsidRPr="004A5A01" w:rsidRDefault="004A5A01" w:rsidP="004A5A01">
      <w:pPr>
        <w:rPr>
          <w:sz w:val="32"/>
          <w:szCs w:val="32"/>
        </w:rPr>
      </w:pPr>
    </w:p>
    <w:p w14:paraId="46F0D2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Number Input</w:t>
      </w:r>
    </w:p>
    <w:p w14:paraId="1FD51D4F" w14:textId="77777777" w:rsidR="004A5A01" w:rsidRPr="004A5A01" w:rsidRDefault="004A5A01" w:rsidP="004A5A01">
      <w:pPr>
        <w:rPr>
          <w:sz w:val="32"/>
          <w:szCs w:val="32"/>
        </w:rPr>
      </w:pPr>
    </w:p>
    <w:p w14:paraId="4DD210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Combo Box</w:t>
      </w:r>
    </w:p>
    <w:p w14:paraId="0ED79B4A" w14:textId="77777777" w:rsidR="004A5A01" w:rsidRPr="004A5A01" w:rsidRDefault="004A5A01" w:rsidP="004A5A01">
      <w:pPr>
        <w:rPr>
          <w:sz w:val="32"/>
          <w:szCs w:val="32"/>
        </w:rPr>
      </w:pPr>
    </w:p>
    <w:p w14:paraId="006D2D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Date Picker</w:t>
      </w:r>
    </w:p>
    <w:p w14:paraId="77836CC9" w14:textId="77777777" w:rsidR="004A5A01" w:rsidRPr="004A5A01" w:rsidRDefault="004A5A01" w:rsidP="004A5A01">
      <w:pPr>
        <w:rPr>
          <w:sz w:val="32"/>
          <w:szCs w:val="32"/>
        </w:rPr>
      </w:pPr>
    </w:p>
    <w:p w14:paraId="07F14E4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Badge</w:t>
      </w:r>
    </w:p>
    <w:p w14:paraId="4F542D4A" w14:textId="77777777" w:rsidR="004A5A01" w:rsidRPr="004A5A01" w:rsidRDefault="004A5A01" w:rsidP="004A5A01">
      <w:pPr>
        <w:rPr>
          <w:sz w:val="32"/>
          <w:szCs w:val="32"/>
        </w:rPr>
      </w:pPr>
    </w:p>
    <w:p w14:paraId="6B5A5E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Spinner</w:t>
      </w:r>
    </w:p>
    <w:p w14:paraId="04ED0BCD" w14:textId="77777777" w:rsidR="004A5A01" w:rsidRPr="004A5A01" w:rsidRDefault="004A5A01" w:rsidP="004A5A01">
      <w:pPr>
        <w:rPr>
          <w:sz w:val="32"/>
          <w:szCs w:val="32"/>
        </w:rPr>
      </w:pPr>
    </w:p>
    <w:p w14:paraId="14EA6B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Header</w:t>
      </w:r>
    </w:p>
    <w:p w14:paraId="00327C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8EB2170">
          <v:rect id="_x0000_i5403" style="width:0;height:1.5pt" o:hralign="center" o:hrstd="t" o:hr="t" fillcolor="#a0a0a0" stroked="f"/>
        </w:pict>
      </w:r>
    </w:p>
    <w:p w14:paraId="2BE50F9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24. Important 2026 Note</w:t>
      </w:r>
    </w:p>
    <w:p w14:paraId="0D934C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Modern controls have received several property and behavior updates.</w:t>
      </w:r>
    </w:p>
    <w:p w14:paraId="66E5DC2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Therefore:</w:t>
      </w:r>
    </w:p>
    <w:p w14:paraId="1B3BF03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Use IntelliSense.</w:t>
      </w:r>
    </w:p>
    <w:p w14:paraId="657AD6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 blindly copy an old screenshot/tutorial.</w:t>
      </w:r>
    </w:p>
    <w:p w14:paraId="3484D88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F6EBABA">
          <v:rect id="_x0000_i5404" style="width:0;height:1.5pt" o:hralign="center" o:hrstd="t" o:hr="t" fillcolor="#a0a0a0" stroked="f"/>
        </w:pict>
      </w:r>
    </w:p>
    <w:p w14:paraId="6772901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25. Current Common Output Properties</w:t>
      </w:r>
    </w:p>
    <w:p w14:paraId="310E00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Examples used in this lab:</w:t>
      </w:r>
    </w:p>
    <w:p w14:paraId="0127693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 Input</w:t>
      </w:r>
    </w:p>
    <w:p w14:paraId="5FFC7F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Text</w:t>
      </w:r>
    </w:p>
    <w:p w14:paraId="74C2C236" w14:textId="77777777" w:rsidR="004A5A01" w:rsidRPr="004A5A01" w:rsidRDefault="004A5A01" w:rsidP="004A5A01">
      <w:pPr>
        <w:rPr>
          <w:sz w:val="32"/>
          <w:szCs w:val="32"/>
        </w:rPr>
      </w:pPr>
    </w:p>
    <w:p w14:paraId="6EA1975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Date Picker</w:t>
      </w:r>
    </w:p>
    <w:p w14:paraId="4838AD7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SelectedDate</w:t>
      </w:r>
    </w:p>
    <w:p w14:paraId="4163909D" w14:textId="77777777" w:rsidR="004A5A01" w:rsidRPr="004A5A01" w:rsidRDefault="004A5A01" w:rsidP="004A5A01">
      <w:pPr>
        <w:rPr>
          <w:sz w:val="32"/>
          <w:szCs w:val="32"/>
        </w:rPr>
      </w:pPr>
    </w:p>
    <w:p w14:paraId="23AF9D7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Combo Box</w:t>
      </w:r>
    </w:p>
    <w:p w14:paraId="2338D4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Selected / SelectedItems</w:t>
      </w:r>
    </w:p>
    <w:p w14:paraId="563EAB11" w14:textId="77777777" w:rsidR="004A5A01" w:rsidRPr="004A5A01" w:rsidRDefault="004A5A01" w:rsidP="004A5A01">
      <w:pPr>
        <w:rPr>
          <w:sz w:val="32"/>
          <w:szCs w:val="32"/>
        </w:rPr>
      </w:pPr>
    </w:p>
    <w:p w14:paraId="3D358B7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Number Input</w:t>
      </w:r>
    </w:p>
    <w:p w14:paraId="4A33F1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Value</w:t>
      </w:r>
    </w:p>
    <w:p w14:paraId="45B183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5FE40C4">
          <v:rect id="_x0000_i5405" style="width:0;height:1.5pt" o:hralign="center" o:hrstd="t" o:hr="t" fillcolor="#a0a0a0" stroked="f"/>
        </w:pict>
      </w:r>
    </w:p>
    <w:p w14:paraId="4612E61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26. Combo Box</w:t>
      </w:r>
    </w:p>
    <w:p w14:paraId="5E12DCB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 Category filtering:</w:t>
      </w:r>
    </w:p>
    <w:p w14:paraId="14A983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Set:</w:t>
      </w:r>
    </w:p>
    <w:p w14:paraId="462CD2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SelectMultiple = false</w:t>
      </w:r>
    </w:p>
    <w:p w14:paraId="40A46A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because the current modern Combo Box can default to:</w:t>
      </w:r>
    </w:p>
    <w:p w14:paraId="7E87FE8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Multiple selection.</w:t>
      </w:r>
    </w:p>
    <w:p w14:paraId="423D58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6079F2E">
          <v:rect id="_x0000_i5406" style="width:0;height:1.5pt" o:hralign="center" o:hrstd="t" o:hr="t" fillcolor="#a0a0a0" stroked="f"/>
        </w:pict>
      </w:r>
    </w:p>
    <w:p w14:paraId="46798C0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 — THEME</w:t>
      </w:r>
    </w:p>
    <w:p w14:paraId="3FFCEA3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27. Apply One Theme</w:t>
      </w:r>
    </w:p>
    <w:p w14:paraId="64B210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1E2B2F4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Modern Theme.</w:t>
      </w:r>
    </w:p>
    <w:p w14:paraId="79C0BE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728AD7">
          <v:rect id="_x0000_i5407" style="width:0;height:1.5pt" o:hralign="center" o:hrstd="t" o:hr="t" fillcolor="#a0a0a0" stroked="f"/>
        </w:pict>
      </w:r>
    </w:p>
    <w:p w14:paraId="725A532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28. Why?</w:t>
      </w:r>
    </w:p>
    <w:p w14:paraId="0E34E0C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want:</w:t>
      </w:r>
    </w:p>
    <w:p w14:paraId="1DA0E6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Buttons</w:t>
      </w:r>
    </w:p>
    <w:p w14:paraId="40A54DF2" w14:textId="77777777" w:rsidR="004A5A01" w:rsidRPr="004A5A01" w:rsidRDefault="004A5A01" w:rsidP="004A5A01">
      <w:pPr>
        <w:rPr>
          <w:sz w:val="32"/>
          <w:szCs w:val="32"/>
        </w:rPr>
      </w:pPr>
    </w:p>
    <w:p w14:paraId="20AC07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Inputs</w:t>
      </w:r>
    </w:p>
    <w:p w14:paraId="02AD15EA" w14:textId="77777777" w:rsidR="004A5A01" w:rsidRPr="004A5A01" w:rsidRDefault="004A5A01" w:rsidP="004A5A01">
      <w:pPr>
        <w:rPr>
          <w:sz w:val="32"/>
          <w:szCs w:val="32"/>
        </w:rPr>
      </w:pPr>
    </w:p>
    <w:p w14:paraId="452E59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Navigation</w:t>
      </w:r>
    </w:p>
    <w:p w14:paraId="1E2C2C6A" w14:textId="77777777" w:rsidR="004A5A01" w:rsidRPr="004A5A01" w:rsidRDefault="004A5A01" w:rsidP="004A5A01">
      <w:pPr>
        <w:rPr>
          <w:sz w:val="32"/>
          <w:szCs w:val="32"/>
        </w:rPr>
      </w:pPr>
    </w:p>
    <w:p w14:paraId="1FB0AF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Forms</w:t>
      </w:r>
    </w:p>
    <w:p w14:paraId="58526EE0" w14:textId="77777777" w:rsidR="004A5A01" w:rsidRPr="004A5A01" w:rsidRDefault="004A5A01" w:rsidP="004A5A01">
      <w:pPr>
        <w:rPr>
          <w:sz w:val="32"/>
          <w:szCs w:val="32"/>
        </w:rPr>
      </w:pPr>
    </w:p>
    <w:p w14:paraId="6D746E5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Cards</w:t>
      </w:r>
    </w:p>
    <w:p w14:paraId="26B956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 feel like:</w:t>
      </w:r>
    </w:p>
    <w:p w14:paraId="2F25DF0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One application.</w:t>
      </w:r>
    </w:p>
    <w:p w14:paraId="5AE8CD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E453FDD">
          <v:rect id="_x0000_i5408" style="width:0;height:1.5pt" o:hralign="center" o:hrstd="t" o:hr="t" fillcolor="#a0a0a0" stroked="f"/>
        </w:pict>
      </w:r>
    </w:p>
    <w:p w14:paraId="300E711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29. Avoid</w:t>
      </w:r>
    </w:p>
    <w:p w14:paraId="351465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 1 = Blue</w:t>
      </w:r>
    </w:p>
    <w:p w14:paraId="6A906903" w14:textId="77777777" w:rsidR="004A5A01" w:rsidRPr="004A5A01" w:rsidRDefault="004A5A01" w:rsidP="004A5A01">
      <w:pPr>
        <w:rPr>
          <w:sz w:val="32"/>
          <w:szCs w:val="32"/>
        </w:rPr>
      </w:pPr>
    </w:p>
    <w:p w14:paraId="411998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 2 = Purple</w:t>
      </w:r>
    </w:p>
    <w:p w14:paraId="0DF726CB" w14:textId="77777777" w:rsidR="004A5A01" w:rsidRPr="004A5A01" w:rsidRDefault="004A5A01" w:rsidP="004A5A01">
      <w:pPr>
        <w:rPr>
          <w:sz w:val="32"/>
          <w:szCs w:val="32"/>
        </w:rPr>
      </w:pPr>
    </w:p>
    <w:p w14:paraId="5D97E8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 3 = Random Green</w:t>
      </w:r>
    </w:p>
    <w:p w14:paraId="27C51D4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1AFA807">
          <v:rect id="_x0000_i5409" style="width:0;height:1.5pt" o:hralign="center" o:hrstd="t" o:hr="t" fillcolor="#a0a0a0" stroked="f"/>
        </w:pict>
      </w:r>
    </w:p>
    <w:p w14:paraId="5000A84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30. Theme Principle</w:t>
      </w:r>
    </w:p>
    <w:p w14:paraId="444549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 THEME</w:t>
      </w:r>
    </w:p>
    <w:p w14:paraId="311B97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|</w:t>
      </w:r>
    </w:p>
    <w:p w14:paraId="0A987D7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+---- Typography</w:t>
      </w:r>
    </w:p>
    <w:p w14:paraId="1712B96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+---- Buttons</w:t>
      </w:r>
    </w:p>
    <w:p w14:paraId="445F05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+---- Inputs</w:t>
      </w:r>
    </w:p>
    <w:p w14:paraId="0C6D4B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+---- Borders</w:t>
      </w:r>
    </w:p>
    <w:p w14:paraId="57FA48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+---- Surfaces</w:t>
      </w:r>
    </w:p>
    <w:p w14:paraId="37BC7C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ACDC480">
          <v:rect id="_x0000_i5410" style="width:0;height:1.5pt" o:hralign="center" o:hrstd="t" o:hr="t" fillcolor="#a0a0a0" stroked="f"/>
        </w:pict>
      </w:r>
    </w:p>
    <w:p w14:paraId="550E273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 — DATA SOURCES</w:t>
      </w:r>
    </w:p>
    <w:p w14:paraId="1B040E8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31. Add Dataverse Tables</w:t>
      </w:r>
    </w:p>
    <w:p w14:paraId="05AF04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Add:</w:t>
      </w:r>
    </w:p>
    <w:p w14:paraId="2645BA7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Employees</w:t>
      </w:r>
    </w:p>
    <w:p w14:paraId="5C0F7106" w14:textId="77777777" w:rsidR="004A5A01" w:rsidRPr="004A5A01" w:rsidRDefault="004A5A01" w:rsidP="004A5A01">
      <w:pPr>
        <w:rPr>
          <w:sz w:val="32"/>
          <w:szCs w:val="32"/>
        </w:rPr>
      </w:pPr>
    </w:p>
    <w:p w14:paraId="576FCE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Departments</w:t>
      </w:r>
    </w:p>
    <w:p w14:paraId="774FA807" w14:textId="77777777" w:rsidR="004A5A01" w:rsidRPr="004A5A01" w:rsidRDefault="004A5A01" w:rsidP="004A5A01">
      <w:pPr>
        <w:rPr>
          <w:sz w:val="32"/>
          <w:szCs w:val="32"/>
        </w:rPr>
      </w:pPr>
    </w:p>
    <w:p w14:paraId="45EE12B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Products</w:t>
      </w:r>
    </w:p>
    <w:p w14:paraId="5951188D" w14:textId="77777777" w:rsidR="004A5A01" w:rsidRPr="004A5A01" w:rsidRDefault="004A5A01" w:rsidP="004A5A01">
      <w:pPr>
        <w:rPr>
          <w:sz w:val="32"/>
          <w:szCs w:val="32"/>
        </w:rPr>
      </w:pPr>
    </w:p>
    <w:p w14:paraId="1727AEC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Categories</w:t>
      </w:r>
    </w:p>
    <w:p w14:paraId="686965DB" w14:textId="77777777" w:rsidR="004A5A01" w:rsidRPr="004A5A01" w:rsidRDefault="004A5A01" w:rsidP="004A5A01">
      <w:pPr>
        <w:rPr>
          <w:sz w:val="32"/>
          <w:szCs w:val="32"/>
        </w:rPr>
      </w:pPr>
    </w:p>
    <w:p w14:paraId="2E7560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Vendors</w:t>
      </w:r>
    </w:p>
    <w:p w14:paraId="680A5F5A" w14:textId="77777777" w:rsidR="004A5A01" w:rsidRPr="004A5A01" w:rsidRDefault="004A5A01" w:rsidP="004A5A01">
      <w:pPr>
        <w:rPr>
          <w:sz w:val="32"/>
          <w:szCs w:val="32"/>
        </w:rPr>
      </w:pPr>
    </w:p>
    <w:p w14:paraId="70F8FA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Requests</w:t>
      </w:r>
    </w:p>
    <w:p w14:paraId="1AB79527" w14:textId="77777777" w:rsidR="004A5A01" w:rsidRPr="004A5A01" w:rsidRDefault="004A5A01" w:rsidP="004A5A01">
      <w:pPr>
        <w:rPr>
          <w:sz w:val="32"/>
          <w:szCs w:val="32"/>
        </w:rPr>
      </w:pPr>
    </w:p>
    <w:p w14:paraId="0FE1BC1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Items</w:t>
      </w:r>
    </w:p>
    <w:p w14:paraId="61F92C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2F81F91">
          <v:rect id="_x0000_i5411" style="width:0;height:1.5pt" o:hralign="center" o:hrstd="t" o:hr="t" fillcolor="#a0a0a0" stroked="f"/>
        </w:pict>
      </w:r>
    </w:p>
    <w:p w14:paraId="2F3F20E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32. Do Not Add</w:t>
      </w:r>
    </w:p>
    <w:p w14:paraId="23DE0C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Every table in the Environment.</w:t>
      </w:r>
    </w:p>
    <w:p w14:paraId="1895F26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Only add:</w:t>
      </w:r>
    </w:p>
    <w:p w14:paraId="4B81CC7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Required data sources.</w:t>
      </w:r>
    </w:p>
    <w:p w14:paraId="4D8E94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3DFD8F0">
          <v:rect id="_x0000_i5412" style="width:0;height:1.5pt" o:hralign="center" o:hrstd="t" o:hr="t" fillcolor="#a0a0a0" stroked="f"/>
        </w:pict>
      </w:r>
    </w:p>
    <w:p w14:paraId="71D7681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 — SCREEN ARCHITECTURE</w:t>
      </w:r>
    </w:p>
    <w:p w14:paraId="6FC17A8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33. Create</w:t>
      </w:r>
    </w:p>
    <w:p w14:paraId="6C87234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scrHome</w:t>
      </w:r>
    </w:p>
    <w:p w14:paraId="176038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D92522C">
          <v:rect id="_x0000_i5413" style="width:0;height:1.5pt" o:hralign="center" o:hrstd="t" o:hr="t" fillcolor="#a0a0a0" stroked="f"/>
        </w:pict>
      </w:r>
    </w:p>
    <w:p w14:paraId="616CEF6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34. Create</w:t>
      </w:r>
    </w:p>
    <w:p w14:paraId="2B28B5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scrNewRequest</w:t>
      </w:r>
    </w:p>
    <w:p w14:paraId="53C8F2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1671371">
          <v:rect id="_x0000_i5414" style="width:0;height:1.5pt" o:hralign="center" o:hrstd="t" o:hr="t" fillcolor="#a0a0a0" stroked="f"/>
        </w:pict>
      </w:r>
    </w:p>
    <w:p w14:paraId="5F1D5E9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35. Create</w:t>
      </w:r>
    </w:p>
    <w:p w14:paraId="04C2D2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scrProductCatalog</w:t>
      </w:r>
    </w:p>
    <w:p w14:paraId="412187B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A618508">
          <v:rect id="_x0000_i5415" style="width:0;height:1.5pt" o:hralign="center" o:hrstd="t" o:hr="t" fillcolor="#a0a0a0" stroked="f"/>
        </w:pict>
      </w:r>
    </w:p>
    <w:p w14:paraId="3E5F456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36. Create</w:t>
      </w:r>
    </w:p>
    <w:p w14:paraId="67F556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scrCart</w:t>
      </w:r>
    </w:p>
    <w:p w14:paraId="4A14C73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A395979">
          <v:rect id="_x0000_i5416" style="width:0;height:1.5pt" o:hralign="center" o:hrstd="t" o:hr="t" fillcolor="#a0a0a0" stroked="f"/>
        </w:pict>
      </w:r>
    </w:p>
    <w:p w14:paraId="1A2C8D1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37. Create</w:t>
      </w:r>
    </w:p>
    <w:p w14:paraId="3A2E41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scrReviewSubmit</w:t>
      </w:r>
    </w:p>
    <w:p w14:paraId="1B84DC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52A616F">
          <v:rect id="_x0000_i5417" style="width:0;height:1.5pt" o:hralign="center" o:hrstd="t" o:hr="t" fillcolor="#a0a0a0" stroked="f"/>
        </w:pict>
      </w:r>
    </w:p>
    <w:p w14:paraId="530B70E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38. Create</w:t>
      </w:r>
    </w:p>
    <w:p w14:paraId="78F7A21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scrSuccess</w:t>
      </w:r>
    </w:p>
    <w:p w14:paraId="4F131B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5E89713">
          <v:rect id="_x0000_i5418" style="width:0;height:1.5pt" o:hralign="center" o:hrstd="t" o:hr="t" fillcolor="#a0a0a0" stroked="f"/>
        </w:pict>
      </w:r>
    </w:p>
    <w:p w14:paraId="2B2475B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39. Create</w:t>
      </w:r>
    </w:p>
    <w:p w14:paraId="30C50D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scrMyRequests</w:t>
      </w:r>
    </w:p>
    <w:p w14:paraId="129F0D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6F86CC7">
          <v:rect id="_x0000_i5419" style="width:0;height:1.5pt" o:hralign="center" o:hrstd="t" o:hr="t" fillcolor="#a0a0a0" stroked="f"/>
        </w:pict>
      </w:r>
    </w:p>
    <w:p w14:paraId="7AD7560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40. Create</w:t>
      </w:r>
    </w:p>
    <w:p w14:paraId="320C1D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scrRequestDetails</w:t>
      </w:r>
    </w:p>
    <w:p w14:paraId="15DFA0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371BC99">
          <v:rect id="_x0000_i5420" style="width:0;height:1.5pt" o:hralign="center" o:hrstd="t" o:hr="t" fillcolor="#a0a0a0" stroked="f"/>
        </w:pict>
      </w:r>
    </w:p>
    <w:p w14:paraId="3F25F15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41. Optional</w:t>
      </w:r>
    </w:p>
    <w:p w14:paraId="2DA759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scrAccessIssue</w:t>
      </w:r>
    </w:p>
    <w:p w14:paraId="0823B8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 Employees who don't have:</w:t>
      </w:r>
    </w:p>
    <w:p w14:paraId="5D67735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Employee mapping.</w:t>
      </w:r>
    </w:p>
    <w:p w14:paraId="64C06B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D5D1D29">
          <v:rect id="_x0000_i5421" style="width:0;height:1.5pt" o:hralign="center" o:hrstd="t" o:hr="t" fillcolor="#a0a0a0" stroked="f"/>
        </w:pict>
      </w:r>
    </w:p>
    <w:p w14:paraId="44DAB65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42. Navigation</w:t>
      </w:r>
    </w:p>
    <w:p w14:paraId="159304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HOME</w:t>
      </w:r>
    </w:p>
    <w:p w14:paraId="442AE4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</w:t>
      </w:r>
    </w:p>
    <w:p w14:paraId="3C8C70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+---- New Request</w:t>
      </w:r>
    </w:p>
    <w:p w14:paraId="72D6A09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|</w:t>
      </w:r>
    </w:p>
    <w:p w14:paraId="2EDC0AD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v</w:t>
      </w:r>
    </w:p>
    <w:p w14:paraId="4A998EB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|   Request Details</w:t>
      </w:r>
    </w:p>
    <w:p w14:paraId="0005A2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|</w:t>
      </w:r>
    </w:p>
    <w:p w14:paraId="734950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v</w:t>
      </w:r>
    </w:p>
    <w:p w14:paraId="5EA69F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Product Catalog</w:t>
      </w:r>
    </w:p>
    <w:p w14:paraId="393E30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|</w:t>
      </w:r>
    </w:p>
    <w:p w14:paraId="21DE12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v</w:t>
      </w:r>
    </w:p>
    <w:p w14:paraId="5F83ED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Cart</w:t>
      </w:r>
    </w:p>
    <w:p w14:paraId="633D4B6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|</w:t>
      </w:r>
    </w:p>
    <w:p w14:paraId="4183BBE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v</w:t>
      </w:r>
    </w:p>
    <w:p w14:paraId="75CCCA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Review</w:t>
      </w:r>
    </w:p>
    <w:p w14:paraId="4C86A5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|</w:t>
      </w:r>
    </w:p>
    <w:p w14:paraId="6491D5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v</w:t>
      </w:r>
    </w:p>
    <w:p w14:paraId="49B94B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Submit</w:t>
      </w:r>
    </w:p>
    <w:p w14:paraId="649419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</w:t>
      </w:r>
    </w:p>
    <w:p w14:paraId="20B0411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+---- My Requests</w:t>
      </w:r>
    </w:p>
    <w:p w14:paraId="24BE167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|</w:t>
      </w:r>
    </w:p>
    <w:p w14:paraId="2B7026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v</w:t>
      </w:r>
    </w:p>
    <w:p w14:paraId="088A651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Request Details</w:t>
      </w:r>
    </w:p>
    <w:p w14:paraId="405514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8349719">
          <v:rect id="_x0000_i5422" style="width:0;height:1.5pt" o:hralign="center" o:hrstd="t" o:hr="t" fillcolor="#a0a0a0" stroked="f"/>
        </w:pict>
      </w:r>
    </w:p>
    <w:p w14:paraId="1AEEF16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G — CONTROL NAMING</w:t>
      </w:r>
    </w:p>
    <w:p w14:paraId="5BAF6BC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43. Continue Our Naming Convention</w:t>
      </w:r>
    </w:p>
    <w:p w14:paraId="73C6CB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</w:t>
      </w:r>
    </w:p>
    <w:p w14:paraId="2C76BA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Screen</w:t>
      </w:r>
    </w:p>
    <w:p w14:paraId="61CCCAC2" w14:textId="77777777" w:rsidR="004A5A01" w:rsidRPr="004A5A01" w:rsidRDefault="004A5A01" w:rsidP="004A5A01">
      <w:pPr>
        <w:rPr>
          <w:sz w:val="32"/>
          <w:szCs w:val="32"/>
        </w:rPr>
      </w:pPr>
    </w:p>
    <w:p w14:paraId="088B513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</w:t>
      </w:r>
    </w:p>
    <w:p w14:paraId="63B8660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Container</w:t>
      </w:r>
    </w:p>
    <w:p w14:paraId="342FF935" w14:textId="77777777" w:rsidR="004A5A01" w:rsidRPr="004A5A01" w:rsidRDefault="004A5A01" w:rsidP="004A5A01">
      <w:pPr>
        <w:rPr>
          <w:sz w:val="32"/>
          <w:szCs w:val="32"/>
        </w:rPr>
      </w:pPr>
    </w:p>
    <w:p w14:paraId="2F78431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btn</w:t>
      </w:r>
    </w:p>
    <w:p w14:paraId="33B2A5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Button</w:t>
      </w:r>
    </w:p>
    <w:p w14:paraId="67792358" w14:textId="77777777" w:rsidR="004A5A01" w:rsidRPr="004A5A01" w:rsidRDefault="004A5A01" w:rsidP="004A5A01">
      <w:pPr>
        <w:rPr>
          <w:sz w:val="32"/>
          <w:szCs w:val="32"/>
        </w:rPr>
      </w:pPr>
    </w:p>
    <w:p w14:paraId="2D4DC4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lbl</w:t>
      </w:r>
    </w:p>
    <w:p w14:paraId="1B6BF1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Text/Label</w:t>
      </w:r>
    </w:p>
    <w:p w14:paraId="170B5F7C" w14:textId="77777777" w:rsidR="004A5A01" w:rsidRPr="004A5A01" w:rsidRDefault="004A5A01" w:rsidP="004A5A01">
      <w:pPr>
        <w:rPr>
          <w:sz w:val="32"/>
          <w:szCs w:val="32"/>
        </w:rPr>
      </w:pPr>
    </w:p>
    <w:p w14:paraId="2A5AD0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txt</w:t>
      </w:r>
    </w:p>
    <w:p w14:paraId="7907DC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 Input</w:t>
      </w:r>
    </w:p>
    <w:p w14:paraId="3D9B3B6F" w14:textId="77777777" w:rsidR="004A5A01" w:rsidRPr="004A5A01" w:rsidRDefault="004A5A01" w:rsidP="004A5A01">
      <w:pPr>
        <w:rPr>
          <w:sz w:val="32"/>
          <w:szCs w:val="32"/>
        </w:rPr>
      </w:pPr>
    </w:p>
    <w:p w14:paraId="0743D3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num</w:t>
      </w:r>
    </w:p>
    <w:p w14:paraId="501524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Number Input</w:t>
      </w:r>
    </w:p>
    <w:p w14:paraId="56317D66" w14:textId="77777777" w:rsidR="004A5A01" w:rsidRPr="004A5A01" w:rsidRDefault="004A5A01" w:rsidP="004A5A01">
      <w:pPr>
        <w:rPr>
          <w:sz w:val="32"/>
          <w:szCs w:val="32"/>
        </w:rPr>
      </w:pPr>
    </w:p>
    <w:p w14:paraId="43A4A35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cmb</w:t>
      </w:r>
    </w:p>
    <w:p w14:paraId="1E1B596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Combo Box</w:t>
      </w:r>
    </w:p>
    <w:p w14:paraId="1A40EC74" w14:textId="77777777" w:rsidR="004A5A01" w:rsidRPr="004A5A01" w:rsidRDefault="004A5A01" w:rsidP="004A5A01">
      <w:pPr>
        <w:rPr>
          <w:sz w:val="32"/>
          <w:szCs w:val="32"/>
        </w:rPr>
      </w:pPr>
    </w:p>
    <w:p w14:paraId="47BBEE8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dp</w:t>
      </w:r>
    </w:p>
    <w:p w14:paraId="0FBAFA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Date Picker</w:t>
      </w:r>
    </w:p>
    <w:p w14:paraId="131B71BA" w14:textId="77777777" w:rsidR="004A5A01" w:rsidRPr="004A5A01" w:rsidRDefault="004A5A01" w:rsidP="004A5A01">
      <w:pPr>
        <w:rPr>
          <w:sz w:val="32"/>
          <w:szCs w:val="32"/>
        </w:rPr>
      </w:pPr>
    </w:p>
    <w:p w14:paraId="1EE6B1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gal</w:t>
      </w:r>
    </w:p>
    <w:p w14:paraId="1345BF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Gallery</w:t>
      </w:r>
    </w:p>
    <w:p w14:paraId="75C1EE29" w14:textId="77777777" w:rsidR="004A5A01" w:rsidRPr="004A5A01" w:rsidRDefault="004A5A01" w:rsidP="004A5A01">
      <w:pPr>
        <w:rPr>
          <w:sz w:val="32"/>
          <w:szCs w:val="32"/>
        </w:rPr>
      </w:pPr>
    </w:p>
    <w:p w14:paraId="2BDA9C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ico</w:t>
      </w:r>
    </w:p>
    <w:p w14:paraId="7CAADD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Icon</w:t>
      </w:r>
    </w:p>
    <w:p w14:paraId="420A46A0" w14:textId="77777777" w:rsidR="004A5A01" w:rsidRPr="004A5A01" w:rsidRDefault="004A5A01" w:rsidP="004A5A01">
      <w:pPr>
        <w:rPr>
          <w:sz w:val="32"/>
          <w:szCs w:val="32"/>
        </w:rPr>
      </w:pPr>
    </w:p>
    <w:p w14:paraId="1F4438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spn</w:t>
      </w:r>
    </w:p>
    <w:p w14:paraId="173382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Spinner</w:t>
      </w:r>
    </w:p>
    <w:p w14:paraId="2E33C0CE" w14:textId="77777777" w:rsidR="004A5A01" w:rsidRPr="004A5A01" w:rsidRDefault="004A5A01" w:rsidP="004A5A01">
      <w:pPr>
        <w:rPr>
          <w:sz w:val="32"/>
          <w:szCs w:val="32"/>
        </w:rPr>
      </w:pPr>
    </w:p>
    <w:p w14:paraId="1278637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bdg</w:t>
      </w:r>
    </w:p>
    <w:p w14:paraId="2F8CDB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Badge</w:t>
      </w:r>
    </w:p>
    <w:p w14:paraId="49BEF6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4954E74">
          <v:rect id="_x0000_i5423" style="width:0;height:1.5pt" o:hralign="center" o:hrstd="t" o:hr="t" fillcolor="#a0a0a0" stroked="f"/>
        </w:pict>
      </w:r>
    </w:p>
    <w:p w14:paraId="3E09159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44. Examples</w:t>
      </w:r>
    </w:p>
    <w:p w14:paraId="7D8E59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txtRequestTitle</w:t>
      </w:r>
    </w:p>
    <w:p w14:paraId="590CC2A4" w14:textId="77777777" w:rsidR="004A5A01" w:rsidRPr="004A5A01" w:rsidRDefault="004A5A01" w:rsidP="004A5A01">
      <w:pPr>
        <w:rPr>
          <w:sz w:val="32"/>
          <w:szCs w:val="32"/>
        </w:rPr>
      </w:pPr>
    </w:p>
    <w:p w14:paraId="5993F58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dpNeededBy</w:t>
      </w:r>
    </w:p>
    <w:p w14:paraId="1C3E2D3B" w14:textId="77777777" w:rsidR="004A5A01" w:rsidRPr="004A5A01" w:rsidRDefault="004A5A01" w:rsidP="004A5A01">
      <w:pPr>
        <w:rPr>
          <w:sz w:val="32"/>
          <w:szCs w:val="32"/>
        </w:rPr>
      </w:pPr>
    </w:p>
    <w:p w14:paraId="185A02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txtJustification</w:t>
      </w:r>
    </w:p>
    <w:p w14:paraId="50183ECF" w14:textId="77777777" w:rsidR="004A5A01" w:rsidRPr="004A5A01" w:rsidRDefault="004A5A01" w:rsidP="004A5A01">
      <w:pPr>
        <w:rPr>
          <w:sz w:val="32"/>
          <w:szCs w:val="32"/>
        </w:rPr>
      </w:pPr>
    </w:p>
    <w:p w14:paraId="4D2E736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galProducts</w:t>
      </w:r>
    </w:p>
    <w:p w14:paraId="0A0EE97A" w14:textId="77777777" w:rsidR="004A5A01" w:rsidRPr="004A5A01" w:rsidRDefault="004A5A01" w:rsidP="004A5A01">
      <w:pPr>
        <w:rPr>
          <w:sz w:val="32"/>
          <w:szCs w:val="32"/>
        </w:rPr>
      </w:pPr>
    </w:p>
    <w:p w14:paraId="791FAE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galCart</w:t>
      </w:r>
    </w:p>
    <w:p w14:paraId="4F7F2BBA" w14:textId="77777777" w:rsidR="004A5A01" w:rsidRPr="004A5A01" w:rsidRDefault="004A5A01" w:rsidP="004A5A01">
      <w:pPr>
        <w:rPr>
          <w:sz w:val="32"/>
          <w:szCs w:val="32"/>
        </w:rPr>
      </w:pPr>
    </w:p>
    <w:p w14:paraId="5CBD58B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btnSubmitRequest</w:t>
      </w:r>
    </w:p>
    <w:p w14:paraId="670105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EEFB712">
          <v:rect id="_x0000_i5424" style="width:0;height:1.5pt" o:hralign="center" o:hrstd="t" o:hr="t" fillcolor="#a0a0a0" stroked="f"/>
        </w:pict>
      </w:r>
    </w:p>
    <w:p w14:paraId="2D3523E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H — APP INITIALIZATION</w:t>
      </w:r>
    </w:p>
    <w:p w14:paraId="6AAE3E7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45. App.OnStart</w:t>
      </w:r>
    </w:p>
    <w:p w14:paraId="399F18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278AF5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1905FB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varCurrentEmployee,</w:t>
      </w:r>
    </w:p>
    <w:p w14:paraId="157F88B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LookUp(</w:t>
      </w:r>
    </w:p>
    <w:p w14:paraId="58AC8D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Employees,</w:t>
      </w:r>
    </w:p>
    <w:p w14:paraId="6EC309D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Email = User().Email</w:t>
      </w:r>
    </w:p>
    <w:p w14:paraId="4B5D9C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615A1A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58C5B0A1" w14:textId="77777777" w:rsidR="004A5A01" w:rsidRPr="004A5A01" w:rsidRDefault="004A5A01" w:rsidP="004A5A01">
      <w:pPr>
        <w:rPr>
          <w:sz w:val="32"/>
          <w:szCs w:val="32"/>
        </w:rPr>
      </w:pPr>
    </w:p>
    <w:p w14:paraId="331605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Clear(colRequestItems);</w:t>
      </w:r>
    </w:p>
    <w:p w14:paraId="6EE1BB1C" w14:textId="77777777" w:rsidR="004A5A01" w:rsidRPr="004A5A01" w:rsidRDefault="004A5A01" w:rsidP="004A5A01">
      <w:pPr>
        <w:rPr>
          <w:sz w:val="32"/>
          <w:szCs w:val="32"/>
        </w:rPr>
      </w:pPr>
    </w:p>
    <w:p w14:paraId="64D41D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386A79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varDraftHeader,</w:t>
      </w:r>
    </w:p>
    <w:p w14:paraId="67B583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Blank()</w:t>
      </w:r>
    </w:p>
    <w:p w14:paraId="3981209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29CCB2E0" w14:textId="77777777" w:rsidR="004A5A01" w:rsidRPr="004A5A01" w:rsidRDefault="004A5A01" w:rsidP="004A5A01">
      <w:pPr>
        <w:rPr>
          <w:sz w:val="32"/>
          <w:szCs w:val="32"/>
        </w:rPr>
      </w:pPr>
    </w:p>
    <w:p w14:paraId="2CF709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Set(</w:t>
      </w:r>
    </w:p>
    <w:p w14:paraId="1C3B049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varCreatedRequest,</w:t>
      </w:r>
    </w:p>
    <w:p w14:paraId="1F2B1C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Blank()</w:t>
      </w:r>
    </w:p>
    <w:p w14:paraId="54005E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2D3432C7" w14:textId="77777777" w:rsidR="004A5A01" w:rsidRPr="004A5A01" w:rsidRDefault="004A5A01" w:rsidP="004A5A01">
      <w:pPr>
        <w:rPr>
          <w:sz w:val="32"/>
          <w:szCs w:val="32"/>
        </w:rPr>
      </w:pPr>
    </w:p>
    <w:p w14:paraId="468CBD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204832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varSubmittedRequest,</w:t>
      </w:r>
    </w:p>
    <w:p w14:paraId="0CD2DD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Blank()</w:t>
      </w:r>
    </w:p>
    <w:p w14:paraId="109247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56C05751" w14:textId="77777777" w:rsidR="004A5A01" w:rsidRPr="004A5A01" w:rsidRDefault="004A5A01" w:rsidP="004A5A01">
      <w:pPr>
        <w:rPr>
          <w:sz w:val="32"/>
          <w:szCs w:val="32"/>
        </w:rPr>
      </w:pPr>
    </w:p>
    <w:p w14:paraId="2BE2A8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31651E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varSubmissionInProgress,</w:t>
      </w:r>
    </w:p>
    <w:p w14:paraId="0F4DA6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false</w:t>
      </w:r>
    </w:p>
    <w:p w14:paraId="30FF00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1CBB1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4EFBD6">
          <v:rect id="_x0000_i5425" style="width:0;height:1.5pt" o:hralign="center" o:hrstd="t" o:hr="t" fillcolor="#a0a0a0" stroked="f"/>
        </w:pict>
      </w:r>
    </w:p>
    <w:p w14:paraId="3E754FC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46. Run OnStart</w:t>
      </w:r>
    </w:p>
    <w:p w14:paraId="3581484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After adding formula:</w:t>
      </w:r>
    </w:p>
    <w:p w14:paraId="3BBD8E6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Run App.OnStart.</w:t>
      </w:r>
    </w:p>
    <w:p w14:paraId="720BCB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A2039D4">
          <v:rect id="_x0000_i5426" style="width:0;height:1.5pt" o:hralign="center" o:hrstd="t" o:hr="t" fillcolor="#a0a0a0" stroked="f"/>
        </w:pict>
      </w:r>
    </w:p>
    <w:p w14:paraId="498B949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47. Current Employee</w:t>
      </w:r>
    </w:p>
    <w:p w14:paraId="0ACF64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varCurrentEmployee</w:t>
      </w:r>
    </w:p>
    <w:p w14:paraId="5143FD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should contain:</w:t>
      </w:r>
    </w:p>
    <w:p w14:paraId="385F077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Signed-in Employee row.</w:t>
      </w:r>
    </w:p>
    <w:p w14:paraId="30ADF5D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15741E0">
          <v:rect id="_x0000_i5427" style="width:0;height:1.5pt" o:hralign="center" o:hrstd="t" o:hr="t" fillcolor="#a0a0a0" stroked="f"/>
        </w:pict>
      </w:r>
    </w:p>
    <w:p w14:paraId="1CBBEC0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48. Training Identity Mapping</w:t>
      </w:r>
    </w:p>
    <w:p w14:paraId="705A9C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continue using:</w:t>
      </w:r>
    </w:p>
    <w:p w14:paraId="5F3705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Employee.Email</w:t>
      </w:r>
    </w:p>
    <w:p w14:paraId="5CD08C5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=</w:t>
      </w:r>
    </w:p>
    <w:p w14:paraId="47A3B7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User().Email</w:t>
      </w:r>
    </w:p>
    <w:p w14:paraId="6ECDF1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B86E946">
          <v:rect id="_x0000_i5428" style="width:0;height:1.5pt" o:hralign="center" o:hrstd="t" o:hr="t" fillcolor="#a0a0a0" stroked="f"/>
        </w:pict>
      </w:r>
    </w:p>
    <w:p w14:paraId="6DAA722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49. Production Note</w:t>
      </w:r>
    </w:p>
    <w:p w14:paraId="3EE98F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 stable Microsoft Entra identity mapping can be more durable than:</w:t>
      </w:r>
    </w:p>
    <w:p w14:paraId="2130BD1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Email.</w:t>
      </w:r>
    </w:p>
    <w:p w14:paraId="65D2E96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But changing that architecture is outside:</w:t>
      </w:r>
    </w:p>
    <w:p w14:paraId="6752052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Capstone scope.</w:t>
      </w:r>
    </w:p>
    <w:p w14:paraId="509C0A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1AFCD10">
          <v:rect id="_x0000_i5429" style="width:0;height:1.5pt" o:hralign="center" o:hrstd="t" o:hr="t" fillcolor="#a0a0a0" stroked="f"/>
        </w:pict>
      </w:r>
    </w:p>
    <w:p w14:paraId="0D43E5B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I — MISSING EMPLOYEE</w:t>
      </w:r>
    </w:p>
    <w:p w14:paraId="00D1859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50. Home Content</w:t>
      </w:r>
    </w:p>
    <w:p w14:paraId="00FEA3F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If:</w:t>
      </w:r>
    </w:p>
    <w:p w14:paraId="43E5C1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IsBlank(varCurrentEmployee)</w:t>
      </w:r>
    </w:p>
    <w:p w14:paraId="604BB7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 allow:</w:t>
      </w:r>
    </w:p>
    <w:p w14:paraId="53BB5FC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Purchase Request creation.</w:t>
      </w:r>
    </w:p>
    <w:p w14:paraId="5656CD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05AD1B7">
          <v:rect id="_x0000_i5430" style="width:0;height:1.5pt" o:hralign="center" o:hrstd="t" o:hr="t" fillcolor="#a0a0a0" stroked="f"/>
        </w:pict>
      </w:r>
    </w:p>
    <w:p w14:paraId="5B0F0C0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51. Display</w:t>
      </w:r>
    </w:p>
    <w:p w14:paraId="6B4CD7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couldn't match your signed-in account to an Employee record.</w:t>
      </w:r>
    </w:p>
    <w:p w14:paraId="7DFE134D" w14:textId="77777777" w:rsidR="004A5A01" w:rsidRPr="004A5A01" w:rsidRDefault="004A5A01" w:rsidP="004A5A01">
      <w:pPr>
        <w:rPr>
          <w:sz w:val="32"/>
          <w:szCs w:val="32"/>
        </w:rPr>
      </w:pPr>
    </w:p>
    <w:p w14:paraId="17376B7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Please contact the system administrator.</w:t>
      </w:r>
    </w:p>
    <w:p w14:paraId="442326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72C350C">
          <v:rect id="_x0000_i5431" style="width:0;height:1.5pt" o:hralign="center" o:hrstd="t" o:hr="t" fillcolor="#a0a0a0" stroked="f"/>
        </w:pict>
      </w:r>
    </w:p>
    <w:p w14:paraId="1399126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52. New Request Button</w:t>
      </w:r>
    </w:p>
    <w:p w14:paraId="726333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DisplayMode:</w:t>
      </w:r>
    </w:p>
    <w:p w14:paraId="62CD2F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If(</w:t>
      </w:r>
    </w:p>
    <w:p w14:paraId="74A7C2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IsBlank(varCurrentEmployee),</w:t>
      </w:r>
    </w:p>
    <w:p w14:paraId="62CFDCC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DisplayMode.Disabled,</w:t>
      </w:r>
    </w:p>
    <w:p w14:paraId="5B56C33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DisplayMode.Edit</w:t>
      </w:r>
    </w:p>
    <w:p w14:paraId="2A8D1D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02BB55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5FBBF7D">
          <v:rect id="_x0000_i5432" style="width:0;height:1.5pt" o:hralign="center" o:hrstd="t" o:hr="t" fillcolor="#a0a0a0" stroked="f"/>
        </w:pict>
      </w:r>
    </w:p>
    <w:p w14:paraId="67BC6DB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53. Why?</w:t>
      </w:r>
    </w:p>
    <w:p w14:paraId="42C999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 Request must always have:</w:t>
      </w:r>
    </w:p>
    <w:p w14:paraId="4B122D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Requested By</w:t>
      </w:r>
    </w:p>
    <w:p w14:paraId="137B6475" w14:textId="77777777" w:rsidR="004A5A01" w:rsidRPr="004A5A01" w:rsidRDefault="004A5A01" w:rsidP="004A5A01">
      <w:pPr>
        <w:rPr>
          <w:sz w:val="32"/>
          <w:szCs w:val="32"/>
        </w:rPr>
      </w:pPr>
    </w:p>
    <w:p w14:paraId="7FC9A7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Requested Department</w:t>
      </w:r>
    </w:p>
    <w:p w14:paraId="7631B8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5EDE5BD">
          <v:rect id="_x0000_i5433" style="width:0;height:1.5pt" o:hralign="center" o:hrstd="t" o:hr="t" fillcolor="#a0a0a0" stroked="f"/>
        </w:pict>
      </w:r>
    </w:p>
    <w:p w14:paraId="6C929D8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J — HOME SCREEN</w:t>
      </w:r>
    </w:p>
    <w:p w14:paraId="4FB2E36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54. scrHome</w:t>
      </w:r>
    </w:p>
    <w:p w14:paraId="1CCA63F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Create:</w:t>
      </w:r>
    </w:p>
    <w:p w14:paraId="1B6914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Header</w:t>
      </w:r>
    </w:p>
    <w:p w14:paraId="2956A166" w14:textId="77777777" w:rsidR="004A5A01" w:rsidRPr="004A5A01" w:rsidRDefault="004A5A01" w:rsidP="004A5A01">
      <w:pPr>
        <w:rPr>
          <w:sz w:val="32"/>
          <w:szCs w:val="32"/>
        </w:rPr>
      </w:pPr>
    </w:p>
    <w:p w14:paraId="7B7A93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Greeting</w:t>
      </w:r>
    </w:p>
    <w:p w14:paraId="28695BFB" w14:textId="77777777" w:rsidR="004A5A01" w:rsidRPr="004A5A01" w:rsidRDefault="004A5A01" w:rsidP="004A5A01">
      <w:pPr>
        <w:rPr>
          <w:sz w:val="32"/>
          <w:szCs w:val="32"/>
        </w:rPr>
      </w:pPr>
    </w:p>
    <w:p w14:paraId="6CFA6D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New Purchase Request card/button</w:t>
      </w:r>
    </w:p>
    <w:p w14:paraId="5E459045" w14:textId="77777777" w:rsidR="004A5A01" w:rsidRPr="004A5A01" w:rsidRDefault="004A5A01" w:rsidP="004A5A01">
      <w:pPr>
        <w:rPr>
          <w:sz w:val="32"/>
          <w:szCs w:val="32"/>
        </w:rPr>
      </w:pPr>
    </w:p>
    <w:p w14:paraId="2DBC899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My Purchase Requests card/button</w:t>
      </w:r>
    </w:p>
    <w:p w14:paraId="34F786F4" w14:textId="77777777" w:rsidR="004A5A01" w:rsidRPr="004A5A01" w:rsidRDefault="004A5A01" w:rsidP="004A5A01">
      <w:pPr>
        <w:rPr>
          <w:sz w:val="32"/>
          <w:szCs w:val="32"/>
        </w:rPr>
      </w:pPr>
    </w:p>
    <w:p w14:paraId="1701065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Recent requests section</w:t>
      </w:r>
    </w:p>
    <w:p w14:paraId="1D5D57A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29380DE">
          <v:rect id="_x0000_i5434" style="width:0;height:1.5pt" o:hralign="center" o:hrstd="t" o:hr="t" fillcolor="#a0a0a0" stroked="f"/>
        </w:pict>
      </w:r>
    </w:p>
    <w:p w14:paraId="20F87AE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55. Greeting</w:t>
      </w:r>
    </w:p>
    <w:p w14:paraId="778FFC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"Welcome, " &amp; User().FullName</w:t>
      </w:r>
    </w:p>
    <w:p w14:paraId="69E730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FC38C35">
          <v:rect id="_x0000_i5435" style="width:0;height:1.5pt" o:hralign="center" o:hrstd="t" o:hr="t" fillcolor="#a0a0a0" stroked="f"/>
        </w:pict>
      </w:r>
    </w:p>
    <w:p w14:paraId="6548B39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56. Department</w:t>
      </w:r>
    </w:p>
    <w:p w14:paraId="311E96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Coalesce(</w:t>
      </w:r>
    </w:p>
    <w:p w14:paraId="7D8A16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varCurrentEmployee.Department.'Department Name',</w:t>
      </w:r>
    </w:p>
    <w:p w14:paraId="35A106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"Department not assigned"</w:t>
      </w:r>
    </w:p>
    <w:p w14:paraId="7D92DD3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063CF5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Adjust display field if your Department primary name differs.</w:t>
      </w:r>
    </w:p>
    <w:p w14:paraId="6BA1036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BE692A2">
          <v:rect id="_x0000_i5436" style="width:0;height:1.5pt" o:hralign="center" o:hrstd="t" o:hr="t" fillcolor="#a0a0a0" stroked="f"/>
        </w:pict>
      </w:r>
    </w:p>
    <w:p w14:paraId="1B0D9E2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57. New Request Button</w:t>
      </w:r>
    </w:p>
    <w:p w14:paraId="747A11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Clear(colRequestItems);</w:t>
      </w:r>
    </w:p>
    <w:p w14:paraId="09EDA886" w14:textId="77777777" w:rsidR="004A5A01" w:rsidRPr="004A5A01" w:rsidRDefault="004A5A01" w:rsidP="004A5A01">
      <w:pPr>
        <w:rPr>
          <w:sz w:val="32"/>
          <w:szCs w:val="32"/>
        </w:rPr>
      </w:pPr>
    </w:p>
    <w:p w14:paraId="7D66CD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6BD965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varDraftHeader,</w:t>
      </w:r>
    </w:p>
    <w:p w14:paraId="0E12F8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Blank()</w:t>
      </w:r>
    </w:p>
    <w:p w14:paraId="08DFC41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0B726440" w14:textId="77777777" w:rsidR="004A5A01" w:rsidRPr="004A5A01" w:rsidRDefault="004A5A01" w:rsidP="004A5A01">
      <w:pPr>
        <w:rPr>
          <w:sz w:val="32"/>
          <w:szCs w:val="32"/>
        </w:rPr>
      </w:pPr>
    </w:p>
    <w:p w14:paraId="3E7CA0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4E15D4E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varCreatedRequest,</w:t>
      </w:r>
    </w:p>
    <w:p w14:paraId="3695F0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Blank()</w:t>
      </w:r>
    </w:p>
    <w:p w14:paraId="314948E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637DDF31" w14:textId="77777777" w:rsidR="004A5A01" w:rsidRPr="004A5A01" w:rsidRDefault="004A5A01" w:rsidP="004A5A01">
      <w:pPr>
        <w:rPr>
          <w:sz w:val="32"/>
          <w:szCs w:val="32"/>
        </w:rPr>
      </w:pPr>
    </w:p>
    <w:p w14:paraId="6EE833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5D0D2B3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varSubmittedRequest,</w:t>
      </w:r>
    </w:p>
    <w:p w14:paraId="5D3EC15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Blank()</w:t>
      </w:r>
    </w:p>
    <w:p w14:paraId="4B8C8F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6A6F0FF1" w14:textId="77777777" w:rsidR="004A5A01" w:rsidRPr="004A5A01" w:rsidRDefault="004A5A01" w:rsidP="004A5A01">
      <w:pPr>
        <w:rPr>
          <w:sz w:val="32"/>
          <w:szCs w:val="32"/>
        </w:rPr>
      </w:pPr>
    </w:p>
    <w:p w14:paraId="41C3857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Reset(txtRequestTitle);</w:t>
      </w:r>
    </w:p>
    <w:p w14:paraId="04E301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Reset(dpNeededBy);</w:t>
      </w:r>
    </w:p>
    <w:p w14:paraId="13B63B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Reset(txtJustification);</w:t>
      </w:r>
    </w:p>
    <w:p w14:paraId="512588C0" w14:textId="77777777" w:rsidR="004A5A01" w:rsidRPr="004A5A01" w:rsidRDefault="004A5A01" w:rsidP="004A5A01">
      <w:pPr>
        <w:rPr>
          <w:sz w:val="32"/>
          <w:szCs w:val="32"/>
        </w:rPr>
      </w:pPr>
    </w:p>
    <w:p w14:paraId="27FC1A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0D933CD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scrNewRequest,</w:t>
      </w:r>
    </w:p>
    <w:p w14:paraId="6490A3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1BE79CD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1F791A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79458B2">
          <v:rect id="_x0000_i5437" style="width:0;height:1.5pt" o:hralign="center" o:hrstd="t" o:hr="t" fillcolor="#a0a0a0" stroked="f"/>
        </w:pict>
      </w:r>
    </w:p>
    <w:p w14:paraId="03F3FF2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58. Why Clear Cart?</w:t>
      </w:r>
    </w:p>
    <w:p w14:paraId="428F5D1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 user is explicitly starting:</w:t>
      </w:r>
    </w:p>
    <w:p w14:paraId="10F24B5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 new Request.</w:t>
      </w:r>
    </w:p>
    <w:p w14:paraId="3A410D3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11B8AA4">
          <v:rect id="_x0000_i5438" style="width:0;height:1.5pt" o:hralign="center" o:hrstd="t" o:hr="t" fillcolor="#a0a0a0" stroked="f"/>
        </w:pict>
      </w:r>
    </w:p>
    <w:p w14:paraId="6CA5C5A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59. Do Not Clear Cart</w:t>
      </w:r>
    </w:p>
    <w:p w14:paraId="2E9DB35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whenever they navigate between:</w:t>
      </w:r>
    </w:p>
    <w:p w14:paraId="72F54E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Catalog</w:t>
      </w:r>
    </w:p>
    <w:p w14:paraId="47D4F615" w14:textId="77777777" w:rsidR="004A5A01" w:rsidRPr="004A5A01" w:rsidRDefault="004A5A01" w:rsidP="004A5A01">
      <w:pPr>
        <w:rPr>
          <w:sz w:val="32"/>
          <w:szCs w:val="32"/>
        </w:rPr>
      </w:pPr>
    </w:p>
    <w:p w14:paraId="4FF16D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</w:t>
      </w:r>
    </w:p>
    <w:p w14:paraId="7C13F9D0" w14:textId="77777777" w:rsidR="004A5A01" w:rsidRPr="004A5A01" w:rsidRDefault="004A5A01" w:rsidP="004A5A01">
      <w:pPr>
        <w:rPr>
          <w:sz w:val="32"/>
          <w:szCs w:val="32"/>
        </w:rPr>
      </w:pPr>
    </w:p>
    <w:p w14:paraId="2563880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Review</w:t>
      </w:r>
    </w:p>
    <w:p w14:paraId="7666BB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Otherwise selections disappear.</w:t>
      </w:r>
    </w:p>
    <w:p w14:paraId="5E38DAB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8A29796">
          <v:rect id="_x0000_i5439" style="width:0;height:1.5pt" o:hralign="center" o:hrstd="t" o:hr="t" fillcolor="#a0a0a0" stroked="f"/>
        </w:pict>
      </w:r>
    </w:p>
    <w:p w14:paraId="462B866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K — NEW REQUEST SCREEN</w:t>
      </w:r>
    </w:p>
    <w:p w14:paraId="0ED01B2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60. scrNewRequest</w:t>
      </w:r>
    </w:p>
    <w:p w14:paraId="60AE52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Fields:</w:t>
      </w:r>
    </w:p>
    <w:p w14:paraId="1AA78B5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Title</w:t>
      </w:r>
    </w:p>
    <w:p w14:paraId="2898B104" w14:textId="77777777" w:rsidR="004A5A01" w:rsidRPr="004A5A01" w:rsidRDefault="004A5A01" w:rsidP="004A5A01">
      <w:pPr>
        <w:rPr>
          <w:sz w:val="32"/>
          <w:szCs w:val="32"/>
        </w:rPr>
      </w:pPr>
    </w:p>
    <w:p w14:paraId="04CBB3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Requested By</w:t>
      </w:r>
    </w:p>
    <w:p w14:paraId="15AB854B" w14:textId="77777777" w:rsidR="004A5A01" w:rsidRPr="004A5A01" w:rsidRDefault="004A5A01" w:rsidP="004A5A01">
      <w:pPr>
        <w:rPr>
          <w:sz w:val="32"/>
          <w:szCs w:val="32"/>
        </w:rPr>
      </w:pPr>
    </w:p>
    <w:p w14:paraId="702557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Department</w:t>
      </w:r>
    </w:p>
    <w:p w14:paraId="63A161FC" w14:textId="77777777" w:rsidR="004A5A01" w:rsidRPr="004A5A01" w:rsidRDefault="004A5A01" w:rsidP="004A5A01">
      <w:pPr>
        <w:rPr>
          <w:sz w:val="32"/>
          <w:szCs w:val="32"/>
        </w:rPr>
      </w:pPr>
    </w:p>
    <w:p w14:paraId="4138EE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Needed By</w:t>
      </w:r>
    </w:p>
    <w:p w14:paraId="4015B77F" w14:textId="77777777" w:rsidR="004A5A01" w:rsidRPr="004A5A01" w:rsidRDefault="004A5A01" w:rsidP="004A5A01">
      <w:pPr>
        <w:rPr>
          <w:sz w:val="32"/>
          <w:szCs w:val="32"/>
        </w:rPr>
      </w:pPr>
    </w:p>
    <w:p w14:paraId="1C2D4E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Business Justification</w:t>
      </w:r>
    </w:p>
    <w:p w14:paraId="11328D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09E1F73">
          <v:rect id="_x0000_i5440" style="width:0;height:1.5pt" o:hralign="center" o:hrstd="t" o:hr="t" fillcolor="#a0a0a0" stroked="f"/>
        </w:pict>
      </w:r>
    </w:p>
    <w:p w14:paraId="5B5A87F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61. Requested By</w:t>
      </w:r>
    </w:p>
    <w:p w14:paraId="3B1DD5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 as:</w:t>
      </w:r>
    </w:p>
    <w:p w14:paraId="02A5F4B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Read-only.</w:t>
      </w:r>
    </w:p>
    <w:p w14:paraId="33A8F83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D293CF7">
          <v:rect id="_x0000_i5441" style="width:0;height:1.5pt" o:hralign="center" o:hrstd="t" o:hr="t" fillcolor="#a0a0a0" stroked="f"/>
        </w:pict>
      </w:r>
    </w:p>
    <w:p w14:paraId="74479F5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62. Formula</w:t>
      </w:r>
    </w:p>
    <w:p w14:paraId="7AB7B38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varCurrentEmployee.'Full Name'</w:t>
      </w:r>
    </w:p>
    <w:p w14:paraId="746F186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 your Employee primary name.</w:t>
      </w:r>
    </w:p>
    <w:p w14:paraId="650944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214C6CA">
          <v:rect id="_x0000_i5442" style="width:0;height:1.5pt" o:hralign="center" o:hrstd="t" o:hr="t" fillcolor="#a0a0a0" stroked="f"/>
        </w:pict>
      </w:r>
    </w:p>
    <w:p w14:paraId="2FA1244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63. Department</w:t>
      </w:r>
    </w:p>
    <w:p w14:paraId="53FA37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Display:</w:t>
      </w:r>
    </w:p>
    <w:p w14:paraId="412E075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varCurrentEmployee.Department.'Department Name'</w:t>
      </w:r>
    </w:p>
    <w:p w14:paraId="1DDBDF1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21B2559">
          <v:rect id="_x0000_i5443" style="width:0;height:1.5pt" o:hralign="center" o:hrstd="t" o:hr="t" fillcolor="#a0a0a0" stroked="f"/>
        </w:pict>
      </w:r>
    </w:p>
    <w:p w14:paraId="170AF47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64. Do Not Add</w:t>
      </w:r>
    </w:p>
    <w:p w14:paraId="1A5225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 Combo Box letting Employees select:</w:t>
      </w:r>
    </w:p>
    <w:p w14:paraId="5C771FE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Any Employee.</w:t>
      </w:r>
    </w:p>
    <w:p w14:paraId="6110F6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674ABBC">
          <v:rect id="_x0000_i5444" style="width:0;height:1.5pt" o:hralign="center" o:hrstd="t" o:hr="t" fillcolor="#a0a0a0" stroked="f"/>
        </w:pict>
      </w:r>
    </w:p>
    <w:p w14:paraId="62DBF48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65. Why?</w:t>
      </w:r>
    </w:p>
    <w:p w14:paraId="2B4089E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Requested By must be determined by:</w:t>
      </w:r>
    </w:p>
    <w:p w14:paraId="65F738D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Authenticated user.</w:t>
      </w:r>
    </w:p>
    <w:p w14:paraId="584D36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4ED346B">
          <v:rect id="_x0000_i5445" style="width:0;height:1.5pt" o:hralign="center" o:hrstd="t" o:hr="t" fillcolor="#a0a0a0" stroked="f"/>
        </w:pict>
      </w:r>
    </w:p>
    <w:p w14:paraId="253EF8E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66. Request Title</w:t>
      </w:r>
    </w:p>
    <w:p w14:paraId="7BDEB0D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Modern Text Input:</w:t>
      </w:r>
    </w:p>
    <w:p w14:paraId="293337E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txtRequestTitle</w:t>
      </w:r>
    </w:p>
    <w:p w14:paraId="2CF415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Placeholder:</w:t>
      </w:r>
    </w:p>
    <w:p w14:paraId="2AEB6F0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Example: New laptops for Finance Team</w:t>
      </w:r>
    </w:p>
    <w:p w14:paraId="250F513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B00E714">
          <v:rect id="_x0000_i5446" style="width:0;height:1.5pt" o:hralign="center" o:hrstd="t" o:hr="t" fillcolor="#a0a0a0" stroked="f"/>
        </w:pict>
      </w:r>
    </w:p>
    <w:p w14:paraId="57AB4D2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67. Suggested Max Length</w:t>
      </w:r>
    </w:p>
    <w:p w14:paraId="61BB7E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 something reasonable such as:</w:t>
      </w:r>
    </w:p>
    <w:p w14:paraId="70DF8A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150</w:t>
      </w:r>
    </w:p>
    <w:p w14:paraId="4AE41D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and align it with the Dataverse column maximum.</w:t>
      </w:r>
    </w:p>
    <w:p w14:paraId="2C3B29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CADCDFE">
          <v:rect id="_x0000_i5447" style="width:0;height:1.5pt" o:hralign="center" o:hrstd="t" o:hr="t" fillcolor="#a0a0a0" stroked="f"/>
        </w:pict>
      </w:r>
    </w:p>
    <w:p w14:paraId="74A2D3C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68. Needed By</w:t>
      </w:r>
    </w:p>
    <w:p w14:paraId="25A457E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Control:</w:t>
      </w:r>
    </w:p>
    <w:p w14:paraId="2CCC4F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dpNeededBy</w:t>
      </w:r>
    </w:p>
    <w:p w14:paraId="35013FF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2C48069">
          <v:rect id="_x0000_i5448" style="width:0;height:1.5pt" o:hralign="center" o:hrstd="t" o:hr="t" fillcolor="#a0a0a0" stroked="f"/>
        </w:pict>
      </w:r>
    </w:p>
    <w:p w14:paraId="0BFF16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69. Recommended Date Range</w:t>
      </w:r>
    </w:p>
    <w:p w14:paraId="5419D7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StartDate:</w:t>
      </w:r>
    </w:p>
    <w:p w14:paraId="7E773D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Today()</w:t>
      </w:r>
    </w:p>
    <w:p w14:paraId="3F7622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where supported.</w:t>
      </w:r>
    </w:p>
    <w:p w14:paraId="3228E9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77F0ECB">
          <v:rect id="_x0000_i5449" style="width:0;height:1.5pt" o:hralign="center" o:hrstd="t" o:hr="t" fillcolor="#a0a0a0" stroked="f"/>
        </w:pict>
      </w:r>
    </w:p>
    <w:p w14:paraId="66A1F9E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70. Business Justification</w:t>
      </w:r>
    </w:p>
    <w:p w14:paraId="6EFD6C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txtJustification</w:t>
      </w:r>
    </w:p>
    <w:p w14:paraId="0B30040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Type:</w:t>
      </w:r>
    </w:p>
    <w:p w14:paraId="4C17AD1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Multiline.</w:t>
      </w:r>
    </w:p>
    <w:p w14:paraId="4358A4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06742A3">
          <v:rect id="_x0000_i5450" style="width:0;height:1.5pt" o:hralign="center" o:hrstd="t" o:hr="t" fillcolor="#a0a0a0" stroked="f"/>
        </w:pict>
      </w:r>
    </w:p>
    <w:p w14:paraId="3AAB851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71. Placeholder</w:t>
      </w:r>
    </w:p>
    <w:p w14:paraId="611E6F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Explain why this purchase is needed and the business impact.</w:t>
      </w:r>
    </w:p>
    <w:p w14:paraId="67A34E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474263B">
          <v:rect id="_x0000_i5451" style="width:0;height:1.5pt" o:hralign="center" o:hrstd="t" o:hr="t" fillcolor="#a0a0a0" stroked="f"/>
        </w:pict>
      </w:r>
    </w:p>
    <w:p w14:paraId="7EF7227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L — HEADER VALIDATION</w:t>
      </w:r>
    </w:p>
    <w:p w14:paraId="69F1265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72. Continue Button</w:t>
      </w:r>
    </w:p>
    <w:p w14:paraId="635890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Before Product Catalog validate:</w:t>
      </w:r>
    </w:p>
    <w:p w14:paraId="57B12C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</w:t>
      </w:r>
    </w:p>
    <w:p w14:paraId="430DDD45" w14:textId="77777777" w:rsidR="004A5A01" w:rsidRPr="004A5A01" w:rsidRDefault="004A5A01" w:rsidP="004A5A01">
      <w:pPr>
        <w:rPr>
          <w:sz w:val="32"/>
          <w:szCs w:val="32"/>
        </w:rPr>
      </w:pPr>
    </w:p>
    <w:p w14:paraId="05EE8A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Department</w:t>
      </w:r>
    </w:p>
    <w:p w14:paraId="2B318F26" w14:textId="77777777" w:rsidR="004A5A01" w:rsidRPr="004A5A01" w:rsidRDefault="004A5A01" w:rsidP="004A5A01">
      <w:pPr>
        <w:rPr>
          <w:sz w:val="32"/>
          <w:szCs w:val="32"/>
        </w:rPr>
      </w:pPr>
    </w:p>
    <w:p w14:paraId="274D7A8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Title</w:t>
      </w:r>
    </w:p>
    <w:p w14:paraId="626238B9" w14:textId="77777777" w:rsidR="004A5A01" w:rsidRPr="004A5A01" w:rsidRDefault="004A5A01" w:rsidP="004A5A01">
      <w:pPr>
        <w:rPr>
          <w:sz w:val="32"/>
          <w:szCs w:val="32"/>
        </w:rPr>
      </w:pPr>
    </w:p>
    <w:p w14:paraId="6D270D7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Needed By</w:t>
      </w:r>
    </w:p>
    <w:p w14:paraId="0E3B61AD" w14:textId="77777777" w:rsidR="004A5A01" w:rsidRPr="004A5A01" w:rsidRDefault="004A5A01" w:rsidP="004A5A01">
      <w:pPr>
        <w:rPr>
          <w:sz w:val="32"/>
          <w:szCs w:val="32"/>
        </w:rPr>
      </w:pPr>
    </w:p>
    <w:p w14:paraId="171ED13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Justification</w:t>
      </w:r>
    </w:p>
    <w:p w14:paraId="144BDF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6EB760E">
          <v:rect id="_x0000_i5452" style="width:0;height:1.5pt" o:hralign="center" o:hrstd="t" o:hr="t" fillcolor="#a0a0a0" stroked="f"/>
        </w:pict>
      </w:r>
    </w:p>
    <w:p w14:paraId="3DD497C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73. Formula</w:t>
      </w:r>
    </w:p>
    <w:p w14:paraId="1FCEA5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If(</w:t>
      </w:r>
    </w:p>
    <w:p w14:paraId="55AB1AA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IsBlank(varCurrentEmployee),</w:t>
      </w:r>
    </w:p>
    <w:p w14:paraId="202B78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3EA77C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"Your Employee profile could not be found.",</w:t>
      </w:r>
    </w:p>
    <w:p w14:paraId="3A5984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NotificationType.Error</w:t>
      </w:r>
    </w:p>
    <w:p w14:paraId="174392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16534931" w14:textId="77777777" w:rsidR="004A5A01" w:rsidRPr="004A5A01" w:rsidRDefault="004A5A01" w:rsidP="004A5A01">
      <w:pPr>
        <w:rPr>
          <w:sz w:val="32"/>
          <w:szCs w:val="32"/>
        </w:rPr>
      </w:pPr>
    </w:p>
    <w:p w14:paraId="142B87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IsBlank(varCurrentEmployee.Department),</w:t>
      </w:r>
    </w:p>
    <w:p w14:paraId="6508D3F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1EB7EB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"Your Employee record does not have a Department.",</w:t>
      </w:r>
    </w:p>
    <w:p w14:paraId="10E06E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NotificationType.Error</w:t>
      </w:r>
    </w:p>
    <w:p w14:paraId="0CF3705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72296536" w14:textId="77777777" w:rsidR="004A5A01" w:rsidRPr="004A5A01" w:rsidRDefault="004A5A01" w:rsidP="004A5A01">
      <w:pPr>
        <w:rPr>
          <w:sz w:val="32"/>
          <w:szCs w:val="32"/>
        </w:rPr>
      </w:pPr>
    </w:p>
    <w:p w14:paraId="391CBD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IsBlank(Trim(txtRequestTitle.Text)),</w:t>
      </w:r>
    </w:p>
    <w:p w14:paraId="1EAD44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7839BF9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"Enter a Request Title.",</w:t>
      </w:r>
    </w:p>
    <w:p w14:paraId="5A77E3F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NotificationType.Warning</w:t>
      </w:r>
    </w:p>
    <w:p w14:paraId="44723C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6D89A651" w14:textId="77777777" w:rsidR="004A5A01" w:rsidRPr="004A5A01" w:rsidRDefault="004A5A01" w:rsidP="004A5A01">
      <w:pPr>
        <w:rPr>
          <w:sz w:val="32"/>
          <w:szCs w:val="32"/>
        </w:rPr>
      </w:pPr>
    </w:p>
    <w:p w14:paraId="54BE5B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IsBlank(dpNeededBy.SelectedDate),</w:t>
      </w:r>
    </w:p>
    <w:p w14:paraId="25B5E6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4E5096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"Select the Needed By date.",</w:t>
      </w:r>
    </w:p>
    <w:p w14:paraId="049E08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NotificationType.Warning</w:t>
      </w:r>
    </w:p>
    <w:p w14:paraId="3DB518E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67894CAD" w14:textId="77777777" w:rsidR="004A5A01" w:rsidRPr="004A5A01" w:rsidRDefault="004A5A01" w:rsidP="004A5A01">
      <w:pPr>
        <w:rPr>
          <w:sz w:val="32"/>
          <w:szCs w:val="32"/>
        </w:rPr>
      </w:pPr>
    </w:p>
    <w:p w14:paraId="194F85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dpNeededBy.SelectedDate &lt; Today(),</w:t>
      </w:r>
    </w:p>
    <w:p w14:paraId="1AB6EF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7721A8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"Needed By cannot be earlier than today.",</w:t>
      </w:r>
    </w:p>
    <w:p w14:paraId="615016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NotificationType.Warning</w:t>
      </w:r>
    </w:p>
    <w:p w14:paraId="587C85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3C1CEDAF" w14:textId="77777777" w:rsidR="004A5A01" w:rsidRPr="004A5A01" w:rsidRDefault="004A5A01" w:rsidP="004A5A01">
      <w:pPr>
        <w:rPr>
          <w:sz w:val="32"/>
          <w:szCs w:val="32"/>
        </w:rPr>
      </w:pPr>
    </w:p>
    <w:p w14:paraId="3CD71C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IsBlank(Trim(txtJustification.Text)),</w:t>
      </w:r>
    </w:p>
    <w:p w14:paraId="236E4B9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5956FD4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"Enter the Business Justification.",</w:t>
      </w:r>
    </w:p>
    <w:p w14:paraId="793F7EA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NotificationType.Warning</w:t>
      </w:r>
    </w:p>
    <w:p w14:paraId="13EBDD0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5A8A830C" w14:textId="77777777" w:rsidR="004A5A01" w:rsidRPr="004A5A01" w:rsidRDefault="004A5A01" w:rsidP="004A5A01">
      <w:pPr>
        <w:rPr>
          <w:sz w:val="32"/>
          <w:szCs w:val="32"/>
        </w:rPr>
      </w:pPr>
    </w:p>
    <w:p w14:paraId="0ED23D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Set(</w:t>
      </w:r>
    </w:p>
    <w:p w14:paraId="3296BE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varDraftHeader,</w:t>
      </w:r>
    </w:p>
    <w:p w14:paraId="5C0F26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{</w:t>
      </w:r>
    </w:p>
    <w:p w14:paraId="4C3777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    RequestTitle: Trim(txtRequestTitle.Text),</w:t>
      </w:r>
    </w:p>
    <w:p w14:paraId="06DDAD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NeededBy: dpNeededBy.SelectedDate,</w:t>
      </w:r>
    </w:p>
    <w:p w14:paraId="0165E59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Justification: Trim(txtJustification.Text)</w:t>
      </w:r>
    </w:p>
    <w:p w14:paraId="3D24B3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}</w:t>
      </w:r>
    </w:p>
    <w:p w14:paraId="43FFAA0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);</w:t>
      </w:r>
    </w:p>
    <w:p w14:paraId="422B9D8C" w14:textId="77777777" w:rsidR="004A5A01" w:rsidRPr="004A5A01" w:rsidRDefault="004A5A01" w:rsidP="004A5A01">
      <w:pPr>
        <w:rPr>
          <w:sz w:val="32"/>
          <w:szCs w:val="32"/>
        </w:rPr>
      </w:pPr>
    </w:p>
    <w:p w14:paraId="1E47E2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Navigate(</w:t>
      </w:r>
    </w:p>
    <w:p w14:paraId="46BA861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scrProductCatalog,</w:t>
      </w:r>
    </w:p>
    <w:p w14:paraId="7CB62C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ScreenTransition.Fade</w:t>
      </w:r>
    </w:p>
    <w:p w14:paraId="73E7E4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2224F5A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EF1F3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21CE202">
          <v:rect id="_x0000_i5453" style="width:0;height:1.5pt" o:hralign="center" o:hrstd="t" o:hr="t" fillcolor="#a0a0a0" stroked="f"/>
        </w:pict>
      </w:r>
    </w:p>
    <w:p w14:paraId="2309B19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74. Why Store a Record Variable?</w:t>
      </w:r>
    </w:p>
    <w:p w14:paraId="45EF2E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Instead of repeatedly referencing controls on another screen, we store:</w:t>
      </w:r>
    </w:p>
    <w:p w14:paraId="03E3176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varDraftHeader</w:t>
      </w:r>
    </w:p>
    <w:p w14:paraId="3A04EB2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9174848">
          <v:rect id="_x0000_i5454" style="width:0;height:1.5pt" o:hralign="center" o:hrstd="t" o:hr="t" fillcolor="#a0a0a0" stroked="f"/>
        </w:pict>
      </w:r>
    </w:p>
    <w:p w14:paraId="69BF491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75. Shape</w:t>
      </w:r>
    </w:p>
    <w:p w14:paraId="6A6390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RequestTitle</w:t>
      </w:r>
    </w:p>
    <w:p w14:paraId="08B52C0F" w14:textId="77777777" w:rsidR="004A5A01" w:rsidRPr="004A5A01" w:rsidRDefault="004A5A01" w:rsidP="004A5A01">
      <w:pPr>
        <w:rPr>
          <w:sz w:val="32"/>
          <w:szCs w:val="32"/>
        </w:rPr>
      </w:pPr>
    </w:p>
    <w:p w14:paraId="2967FD2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NeededBy</w:t>
      </w:r>
    </w:p>
    <w:p w14:paraId="1567F333" w14:textId="77777777" w:rsidR="004A5A01" w:rsidRPr="004A5A01" w:rsidRDefault="004A5A01" w:rsidP="004A5A01">
      <w:pPr>
        <w:rPr>
          <w:sz w:val="32"/>
          <w:szCs w:val="32"/>
        </w:rPr>
      </w:pPr>
    </w:p>
    <w:p w14:paraId="4FE9B5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Justification</w:t>
      </w:r>
    </w:p>
    <w:p w14:paraId="53D894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D3CDF2D">
          <v:rect id="_x0000_i5455" style="width:0;height:1.5pt" o:hralign="center" o:hrstd="t" o:hr="t" fillcolor="#a0a0a0" stroked="f"/>
        </w:pict>
      </w:r>
    </w:p>
    <w:p w14:paraId="36CF914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M — PRODUCT CATALOG</w:t>
      </w:r>
    </w:p>
    <w:p w14:paraId="5405DAA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76. Create</w:t>
      </w:r>
    </w:p>
    <w:p w14:paraId="7FA18AB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scrProductCatalog</w:t>
      </w:r>
    </w:p>
    <w:p w14:paraId="735441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34AA633">
          <v:rect id="_x0000_i5456" style="width:0;height:1.5pt" o:hralign="center" o:hrstd="t" o:hr="t" fillcolor="#a0a0a0" stroked="f"/>
        </w:pict>
      </w:r>
    </w:p>
    <w:p w14:paraId="02578D3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77. Add</w:t>
      </w:r>
    </w:p>
    <w:p w14:paraId="73D1388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txtProductSearch</w:t>
      </w:r>
    </w:p>
    <w:p w14:paraId="3C7303DE" w14:textId="77777777" w:rsidR="004A5A01" w:rsidRPr="004A5A01" w:rsidRDefault="004A5A01" w:rsidP="004A5A01">
      <w:pPr>
        <w:rPr>
          <w:sz w:val="32"/>
          <w:szCs w:val="32"/>
        </w:rPr>
      </w:pPr>
    </w:p>
    <w:p w14:paraId="23681E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cmbCategory</w:t>
      </w:r>
    </w:p>
    <w:p w14:paraId="6C5DB62C" w14:textId="77777777" w:rsidR="004A5A01" w:rsidRPr="004A5A01" w:rsidRDefault="004A5A01" w:rsidP="004A5A01">
      <w:pPr>
        <w:rPr>
          <w:sz w:val="32"/>
          <w:szCs w:val="32"/>
        </w:rPr>
      </w:pPr>
    </w:p>
    <w:p w14:paraId="62229A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galProducts</w:t>
      </w:r>
    </w:p>
    <w:p w14:paraId="649DD042" w14:textId="77777777" w:rsidR="004A5A01" w:rsidRPr="004A5A01" w:rsidRDefault="004A5A01" w:rsidP="004A5A01">
      <w:pPr>
        <w:rPr>
          <w:sz w:val="32"/>
          <w:szCs w:val="32"/>
        </w:rPr>
      </w:pPr>
    </w:p>
    <w:p w14:paraId="154B58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 Button</w:t>
      </w:r>
    </w:p>
    <w:p w14:paraId="0684AA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1D6DF3F">
          <v:rect id="_x0000_i5457" style="width:0;height:1.5pt" o:hralign="center" o:hrstd="t" o:hr="t" fillcolor="#a0a0a0" stroked="f"/>
        </w:pict>
      </w:r>
    </w:p>
    <w:p w14:paraId="2A9271C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78. Product Gallery</w:t>
      </w:r>
    </w:p>
    <w:p w14:paraId="4F2394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Each card shows:</w:t>
      </w:r>
    </w:p>
    <w:p w14:paraId="2312DD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 Name</w:t>
      </w:r>
    </w:p>
    <w:p w14:paraId="25CCCF7D" w14:textId="77777777" w:rsidR="004A5A01" w:rsidRPr="004A5A01" w:rsidRDefault="004A5A01" w:rsidP="004A5A01">
      <w:pPr>
        <w:rPr>
          <w:sz w:val="32"/>
          <w:szCs w:val="32"/>
        </w:rPr>
      </w:pPr>
    </w:p>
    <w:p w14:paraId="3D40C7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 Code</w:t>
      </w:r>
    </w:p>
    <w:p w14:paraId="7923F2DC" w14:textId="77777777" w:rsidR="004A5A01" w:rsidRPr="004A5A01" w:rsidRDefault="004A5A01" w:rsidP="004A5A01">
      <w:pPr>
        <w:rPr>
          <w:sz w:val="32"/>
          <w:szCs w:val="32"/>
        </w:rPr>
      </w:pPr>
    </w:p>
    <w:p w14:paraId="7328D2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Category</w:t>
      </w:r>
    </w:p>
    <w:p w14:paraId="002A71F6" w14:textId="77777777" w:rsidR="004A5A01" w:rsidRPr="004A5A01" w:rsidRDefault="004A5A01" w:rsidP="004A5A01">
      <w:pPr>
        <w:rPr>
          <w:sz w:val="32"/>
          <w:szCs w:val="32"/>
        </w:rPr>
      </w:pPr>
    </w:p>
    <w:p w14:paraId="7762AC3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Unit Price</w:t>
      </w:r>
    </w:p>
    <w:p w14:paraId="1F762050" w14:textId="77777777" w:rsidR="004A5A01" w:rsidRPr="004A5A01" w:rsidRDefault="004A5A01" w:rsidP="004A5A01">
      <w:pPr>
        <w:rPr>
          <w:sz w:val="32"/>
          <w:szCs w:val="32"/>
        </w:rPr>
      </w:pPr>
    </w:p>
    <w:p w14:paraId="11C26CD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Unit</w:t>
      </w:r>
    </w:p>
    <w:p w14:paraId="6AD71EEB" w14:textId="77777777" w:rsidR="004A5A01" w:rsidRPr="004A5A01" w:rsidRDefault="004A5A01" w:rsidP="004A5A01">
      <w:pPr>
        <w:rPr>
          <w:sz w:val="32"/>
          <w:szCs w:val="32"/>
        </w:rPr>
      </w:pPr>
    </w:p>
    <w:p w14:paraId="59CA05E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Preferred Vendor</w:t>
      </w:r>
    </w:p>
    <w:p w14:paraId="36510B04" w14:textId="77777777" w:rsidR="004A5A01" w:rsidRPr="004A5A01" w:rsidRDefault="004A5A01" w:rsidP="004A5A01">
      <w:pPr>
        <w:rPr>
          <w:sz w:val="32"/>
          <w:szCs w:val="32"/>
        </w:rPr>
      </w:pPr>
    </w:p>
    <w:p w14:paraId="5E2076B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Add to Cart</w:t>
      </w:r>
    </w:p>
    <w:p w14:paraId="1E7711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B3F633B">
          <v:rect id="_x0000_i5458" style="width:0;height:1.5pt" o:hralign="center" o:hrstd="t" o:hr="t" fillcolor="#a0a0a0" stroked="f"/>
        </w:pict>
      </w:r>
    </w:p>
    <w:p w14:paraId="58DF104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N — CATEGORY COMBO BOX</w:t>
      </w:r>
    </w:p>
    <w:p w14:paraId="00818B0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79. cmbCategory</w:t>
      </w:r>
    </w:p>
    <w:p w14:paraId="04BF6D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Items:</w:t>
      </w:r>
    </w:p>
    <w:p w14:paraId="3EE043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Filter(</w:t>
      </w:r>
    </w:p>
    <w:p w14:paraId="3C9A76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'Purchase Categories',</w:t>
      </w:r>
    </w:p>
    <w:p w14:paraId="0CB49B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Active = true</w:t>
      </w:r>
    </w:p>
    <w:p w14:paraId="07B2E13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4771E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9CEA547">
          <v:rect id="_x0000_i5459" style="width:0;height:1.5pt" o:hralign="center" o:hrstd="t" o:hr="t" fillcolor="#a0a0a0" stroked="f"/>
        </w:pict>
      </w:r>
    </w:p>
    <w:p w14:paraId="18DBCEB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80. Set</w:t>
      </w:r>
    </w:p>
    <w:p w14:paraId="4395B45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SelectMultiple = false</w:t>
      </w:r>
    </w:p>
    <w:p w14:paraId="61337AF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7A75C46">
          <v:rect id="_x0000_i5460" style="width:0;height:1.5pt" o:hralign="center" o:hrstd="t" o:hr="t" fillcolor="#a0a0a0" stroked="f"/>
        </w:pict>
      </w:r>
    </w:p>
    <w:p w14:paraId="0F01330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81. Display</w:t>
      </w:r>
    </w:p>
    <w:p w14:paraId="3C0EFF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2676B7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Category Name</w:t>
      </w:r>
    </w:p>
    <w:p w14:paraId="3369A2C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as:</w:t>
      </w:r>
    </w:p>
    <w:p w14:paraId="769695D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ItemDisplayText.</w:t>
      </w:r>
    </w:p>
    <w:p w14:paraId="0A003C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A8BCE35">
          <v:rect id="_x0000_i5461" style="width:0;height:1.5pt" o:hralign="center" o:hrstd="t" o:hr="t" fillcolor="#a0a0a0" stroked="f"/>
        </w:pict>
      </w:r>
    </w:p>
    <w:p w14:paraId="462BD49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82. Allow Empty</w:t>
      </w:r>
    </w:p>
    <w:p w14:paraId="1A8834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 your selected modern control supports empty selection:</w:t>
      </w:r>
    </w:p>
    <w:p w14:paraId="766029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Allow no Category to mean:</w:t>
      </w:r>
    </w:p>
    <w:p w14:paraId="6235FCD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All Categories.</w:t>
      </w:r>
    </w:p>
    <w:p w14:paraId="4C3162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072ACEF">
          <v:rect id="_x0000_i5462" style="width:0;height:1.5pt" o:hralign="center" o:hrstd="t" o:hr="t" fillcolor="#a0a0a0" stroked="f"/>
        </w:pict>
      </w:r>
    </w:p>
    <w:p w14:paraId="1D89860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O — PRODUCT SEARCH</w:t>
      </w:r>
    </w:p>
    <w:p w14:paraId="3FE8515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83. Product Gallery</w:t>
      </w:r>
    </w:p>
    <w:p w14:paraId="4E85BF1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don't want to load:</w:t>
      </w:r>
    </w:p>
    <w:p w14:paraId="7C01981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Every Product into a local collection.</w:t>
      </w:r>
    </w:p>
    <w:p w14:paraId="6433D0E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A6112F6">
          <v:rect id="_x0000_i5463" style="width:0;height:1.5pt" o:hralign="center" o:hrstd="t" o:hr="t" fillcolor="#a0a0a0" stroked="f"/>
        </w:pict>
      </w:r>
    </w:p>
    <w:p w14:paraId="32E1997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84. Instead</w:t>
      </w:r>
    </w:p>
    <w:p w14:paraId="13C92D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Query Dataverse directly.</w:t>
      </w:r>
    </w:p>
    <w:p w14:paraId="27E3FF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9211B72">
          <v:rect id="_x0000_i5464" style="width:0;height:1.5pt" o:hralign="center" o:hrstd="t" o:hr="t" fillcolor="#a0a0a0" stroked="f"/>
        </w:pict>
      </w:r>
    </w:p>
    <w:p w14:paraId="70BFC7E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85. Gallery Items</w:t>
      </w:r>
    </w:p>
    <w:p w14:paraId="086552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Concept:</w:t>
      </w:r>
    </w:p>
    <w:p w14:paraId="322AE5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With(</w:t>
      </w:r>
    </w:p>
    <w:p w14:paraId="32AF66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{</w:t>
      </w:r>
    </w:p>
    <w:p w14:paraId="0E03C9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q: Trim(txtProductSearch.Text)</w:t>
      </w:r>
    </w:p>
    <w:p w14:paraId="42524F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},</w:t>
      </w:r>
    </w:p>
    <w:p w14:paraId="6AB669F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SortByColumns(</w:t>
      </w:r>
    </w:p>
    <w:p w14:paraId="730C194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Filter(</w:t>
      </w:r>
    </w:p>
    <w:p w14:paraId="323265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Products,</w:t>
      </w:r>
    </w:p>
    <w:p w14:paraId="526DB07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Active = true,</w:t>
      </w:r>
    </w:p>
    <w:p w14:paraId="551725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IsBlank(q) ||</w:t>
      </w:r>
    </w:p>
    <w:p w14:paraId="7410789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StartsWith(</w:t>
      </w:r>
    </w:p>
    <w:p w14:paraId="36EF0F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'Product Name',</w:t>
      </w:r>
    </w:p>
    <w:p w14:paraId="0C202ED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q</w:t>
      </w:r>
    </w:p>
    <w:p w14:paraId="49B11F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) ||</w:t>
      </w:r>
    </w:p>
    <w:p w14:paraId="2B1B22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StartsWith(</w:t>
      </w:r>
    </w:p>
    <w:p w14:paraId="4B1797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'Product Code',</w:t>
      </w:r>
    </w:p>
    <w:p w14:paraId="6315DC1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q</w:t>
      </w:r>
    </w:p>
    <w:p w14:paraId="58AA39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),</w:t>
      </w:r>
    </w:p>
    <w:p w14:paraId="157B0B1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IsEmpty(cmbCategory.SelectedItems) ||</w:t>
      </w:r>
    </w:p>
    <w:p w14:paraId="2C6514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'Purchase Category' = cmbCategory.Selected</w:t>
      </w:r>
    </w:p>
    <w:p w14:paraId="3CC1CDE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),</w:t>
      </w:r>
    </w:p>
    <w:p w14:paraId="72047B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"createdon",</w:t>
      </w:r>
    </w:p>
    <w:p w14:paraId="31027E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SortOrder.Descending</w:t>
      </w:r>
    </w:p>
    <w:p w14:paraId="47BD78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4AC011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57CB8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626A11C">
          <v:rect id="_x0000_i5465" style="width:0;height:1.5pt" o:hralign="center" o:hrstd="t" o:hr="t" fillcolor="#a0a0a0" stroked="f"/>
        </w:pict>
      </w:r>
    </w:p>
    <w:p w14:paraId="5CBE9C3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86. Production Note</w:t>
      </w:r>
    </w:p>
    <w:p w14:paraId="177C50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 an actual sortable Product-name column logical name if you want:</w:t>
      </w:r>
    </w:p>
    <w:p w14:paraId="1735ED9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Alphabetical sorting.</w:t>
      </w:r>
    </w:p>
    <w:p w14:paraId="0AE7CCF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2FF6798">
          <v:rect id="_x0000_i5466" style="width:0;height:1.5pt" o:hralign="center" o:hrstd="t" o:hr="t" fillcolor="#a0a0a0" stroked="f"/>
        </w:pict>
      </w:r>
    </w:p>
    <w:p w14:paraId="79AFBC4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87. Example</w:t>
      </w:r>
    </w:p>
    <w:p w14:paraId="65D7F7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 the primary name logical name is exposed:</w:t>
      </w:r>
    </w:p>
    <w:p w14:paraId="294254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SortByColumns(</w:t>
      </w:r>
    </w:p>
    <w:p w14:paraId="70AD4A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&lt;filtered table&gt;,</w:t>
      </w:r>
    </w:p>
    <w:p w14:paraId="4308B6C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"&lt;product-name-logical-name&gt;",</w:t>
      </w:r>
    </w:p>
    <w:p w14:paraId="4059CB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SortOrder.Ascending</w:t>
      </w:r>
    </w:p>
    <w:p w14:paraId="4FD890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21FF45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B360372">
          <v:rect id="_x0000_i5467" style="width:0;height:1.5pt" o:hralign="center" o:hrstd="t" o:hr="t" fillcolor="#a0a0a0" stroked="f"/>
        </w:pict>
      </w:r>
    </w:p>
    <w:p w14:paraId="5EECF62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88. Why StartsWith?</w:t>
      </w:r>
    </w:p>
    <w:p w14:paraId="43AC4C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 is a more delegation-friendly search pattern for:</w:t>
      </w:r>
    </w:p>
    <w:p w14:paraId="440D056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Dataverse</w:t>
      </w:r>
    </w:p>
    <w:p w14:paraId="429477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than pulling all Products locally and searching them.</w:t>
      </w:r>
    </w:p>
    <w:p w14:paraId="54BF80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22EDBFF">
          <v:rect id="_x0000_i5468" style="width:0;height:1.5pt" o:hralign="center" o:hrstd="t" o:hr="t" fillcolor="#a0a0a0" stroked="f"/>
        </w:pict>
      </w:r>
    </w:p>
    <w:p w14:paraId="51A94D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P — CATEGORY + SEARCH</w:t>
      </w:r>
    </w:p>
    <w:p w14:paraId="672076E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89. Example</w:t>
      </w:r>
    </w:p>
    <w:p w14:paraId="637DB5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Search:</w:t>
      </w:r>
    </w:p>
    <w:p w14:paraId="68B699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</w:t>
      </w:r>
    </w:p>
    <w:p w14:paraId="401D69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Category:</w:t>
      </w:r>
    </w:p>
    <w:p w14:paraId="4365E7B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Information Technology</w:t>
      </w:r>
    </w:p>
    <w:p w14:paraId="377612A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47B6174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Active IT Products whose name/code starts with lap.</w:t>
      </w:r>
    </w:p>
    <w:p w14:paraId="2FA73E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ABA8639">
          <v:rect id="_x0000_i5469" style="width:0;height:1.5pt" o:hralign="center" o:hrstd="t" o:hr="t" fillcolor="#a0a0a0" stroked="f"/>
        </w:pict>
      </w:r>
    </w:p>
    <w:p w14:paraId="3E189A6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90. Empty Search</w:t>
      </w:r>
    </w:p>
    <w:p w14:paraId="50E8CED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0E54E5E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All active Products within selected Category.</w:t>
      </w:r>
    </w:p>
    <w:p w14:paraId="6A03AA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0BC2893">
          <v:rect id="_x0000_i5470" style="width:0;height:1.5pt" o:hralign="center" o:hrstd="t" o:hr="t" fillcolor="#a0a0a0" stroked="f"/>
        </w:pict>
      </w:r>
    </w:p>
    <w:p w14:paraId="29A9235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91. No Category</w:t>
      </w:r>
    </w:p>
    <w:p w14:paraId="58BD92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7BAA26C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Active Products across all Categories.</w:t>
      </w:r>
    </w:p>
    <w:p w14:paraId="499F21F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D6D7082">
          <v:rect id="_x0000_i5471" style="width:0;height:1.5pt" o:hralign="center" o:hrstd="t" o:hr="t" fillcolor="#a0a0a0" stroked="f"/>
        </w:pict>
      </w:r>
    </w:p>
    <w:p w14:paraId="78E71A6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Q — INACTIVE PRODUCTS</w:t>
      </w:r>
    </w:p>
    <w:p w14:paraId="54ECF68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92. Filter</w:t>
      </w:r>
    </w:p>
    <w:p w14:paraId="21BA5E8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Active = true</w:t>
      </w:r>
    </w:p>
    <w:p w14:paraId="05C83C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A8214A6">
          <v:rect id="_x0000_i5472" style="width:0;height:1.5pt" o:hralign="center" o:hrstd="t" o:hr="t" fillcolor="#a0a0a0" stroked="f"/>
        </w:pict>
      </w:r>
    </w:p>
    <w:p w14:paraId="6DD7180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93. Why?</w:t>
      </w:r>
    </w:p>
    <w:p w14:paraId="6FC2D2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Inactive Products shouldn't be:</w:t>
      </w:r>
    </w:p>
    <w:p w14:paraId="202032D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Newly requested.</w:t>
      </w:r>
    </w:p>
    <w:p w14:paraId="0E4B31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B5F1406">
          <v:rect id="_x0000_i5473" style="width:0;height:1.5pt" o:hralign="center" o:hrstd="t" o:hr="t" fillcolor="#a0a0a0" stroked="f"/>
        </w:pict>
      </w:r>
    </w:p>
    <w:p w14:paraId="75C0962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94. But Historical Items</w:t>
      </w:r>
    </w:p>
    <w:p w14:paraId="784E06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should still reference:</w:t>
      </w:r>
    </w:p>
    <w:p w14:paraId="6465DBD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Their old Product records.</w:t>
      </w:r>
    </w:p>
    <w:p w14:paraId="32AF130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98FFD5A">
          <v:rect id="_x0000_i5474" style="width:0;height:1.5pt" o:hralign="center" o:hrstd="t" o:hr="t" fillcolor="#a0a0a0" stroked="f"/>
        </w:pict>
      </w:r>
    </w:p>
    <w:p w14:paraId="0179EA8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R — PRODUCT CARD</w:t>
      </w:r>
    </w:p>
    <w:p w14:paraId="3D2727F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95. Product Name</w:t>
      </w:r>
    </w:p>
    <w:p w14:paraId="223510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ThisItem.'Product Name'</w:t>
      </w:r>
    </w:p>
    <w:p w14:paraId="68BEB8D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3F73100">
          <v:rect id="_x0000_i5475" style="width:0;height:1.5pt" o:hralign="center" o:hrstd="t" o:hr="t" fillcolor="#a0a0a0" stroked="f"/>
        </w:pict>
      </w:r>
    </w:p>
    <w:p w14:paraId="77C6787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96. Product Code</w:t>
      </w:r>
    </w:p>
    <w:p w14:paraId="140804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ThisItem.'Product Code'</w:t>
      </w:r>
    </w:p>
    <w:p w14:paraId="12A5A1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D1F9589">
          <v:rect id="_x0000_i5476" style="width:0;height:1.5pt" o:hralign="center" o:hrstd="t" o:hr="t" fillcolor="#a0a0a0" stroked="f"/>
        </w:pict>
      </w:r>
    </w:p>
    <w:p w14:paraId="7741BEF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97. Price</w:t>
      </w:r>
    </w:p>
    <w:p w14:paraId="3048CB1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Text(</w:t>
      </w:r>
    </w:p>
    <w:p w14:paraId="73A45A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ThisItem.'Standard Unit Price',</w:t>
      </w:r>
    </w:p>
    <w:p w14:paraId="032406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"#,##0.00"</w:t>
      </w:r>
    </w:p>
    <w:p w14:paraId="181B39E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6788B9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FB855A8">
          <v:rect id="_x0000_i5477" style="width:0;height:1.5pt" o:hralign="center" o:hrstd="t" o:hr="t" fillcolor="#a0a0a0" stroked="f"/>
        </w:pict>
      </w:r>
    </w:p>
    <w:p w14:paraId="03395E7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98. Unit</w:t>
      </w:r>
    </w:p>
    <w:p w14:paraId="4AE8F9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 the actual Choice label returned by:</w:t>
      </w:r>
    </w:p>
    <w:p w14:paraId="66CADF5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Unit of Measure</w:t>
      </w:r>
    </w:p>
    <w:p w14:paraId="0FE7C0B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DBAB9F1">
          <v:rect id="_x0000_i5478" style="width:0;height:1.5pt" o:hralign="center" o:hrstd="t" o:hr="t" fillcolor="#a0a0a0" stroked="f"/>
        </w:pict>
      </w:r>
    </w:p>
    <w:p w14:paraId="48D8DC5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99. Vendor</w:t>
      </w:r>
    </w:p>
    <w:p w14:paraId="428A91E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Coalesce(</w:t>
      </w:r>
    </w:p>
    <w:p w14:paraId="590B6A7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ThisItem.'Preferred Vendor'.'Vendor Name',</w:t>
      </w:r>
    </w:p>
    <w:p w14:paraId="2600F9A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"No preferred vendor"</w:t>
      </w:r>
    </w:p>
    <w:p w14:paraId="0E76570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6CF4AB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F7C16F5">
          <v:rect id="_x0000_i5479" style="width:0;height:1.5pt" o:hralign="center" o:hrstd="t" o:hr="t" fillcolor="#a0a0a0" stroked="f"/>
        </w:pict>
      </w:r>
    </w:p>
    <w:p w14:paraId="015CEFC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S — THE CART COLLECTION</w:t>
      </w:r>
    </w:p>
    <w:p w14:paraId="6566BB4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100. Collection</w:t>
      </w:r>
    </w:p>
    <w:p w14:paraId="312B1F1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5E5445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colRequestItems</w:t>
      </w:r>
    </w:p>
    <w:p w14:paraId="620821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689AEFE">
          <v:rect id="_x0000_i5480" style="width:0;height:1.5pt" o:hralign="center" o:hrstd="t" o:hr="t" fillcolor="#a0a0a0" stroked="f"/>
        </w:pict>
      </w:r>
    </w:p>
    <w:p w14:paraId="6CF7F22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101. Collection Schema</w:t>
      </w:r>
    </w:p>
    <w:p w14:paraId="7F1261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Each row contains:</w:t>
      </w:r>
    </w:p>
    <w:p w14:paraId="7F22B6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LineKey</w:t>
      </w:r>
    </w:p>
    <w:p w14:paraId="71BA40D5" w14:textId="77777777" w:rsidR="004A5A01" w:rsidRPr="004A5A01" w:rsidRDefault="004A5A01" w:rsidP="004A5A01">
      <w:pPr>
        <w:rPr>
          <w:sz w:val="32"/>
          <w:szCs w:val="32"/>
        </w:rPr>
      </w:pPr>
    </w:p>
    <w:p w14:paraId="115616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ProductRecord</w:t>
      </w:r>
    </w:p>
    <w:p w14:paraId="2EB3A8D4" w14:textId="77777777" w:rsidR="004A5A01" w:rsidRPr="004A5A01" w:rsidRDefault="004A5A01" w:rsidP="004A5A01">
      <w:pPr>
        <w:rPr>
          <w:sz w:val="32"/>
          <w:szCs w:val="32"/>
        </w:rPr>
      </w:pPr>
    </w:p>
    <w:p w14:paraId="3D60A8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ProductName</w:t>
      </w:r>
    </w:p>
    <w:p w14:paraId="401ECF08" w14:textId="77777777" w:rsidR="004A5A01" w:rsidRPr="004A5A01" w:rsidRDefault="004A5A01" w:rsidP="004A5A01">
      <w:pPr>
        <w:rPr>
          <w:sz w:val="32"/>
          <w:szCs w:val="32"/>
        </w:rPr>
      </w:pPr>
    </w:p>
    <w:p w14:paraId="78F945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ProductCode</w:t>
      </w:r>
    </w:p>
    <w:p w14:paraId="0DFDE954" w14:textId="77777777" w:rsidR="004A5A01" w:rsidRPr="004A5A01" w:rsidRDefault="004A5A01" w:rsidP="004A5A01">
      <w:pPr>
        <w:rPr>
          <w:sz w:val="32"/>
          <w:szCs w:val="32"/>
        </w:rPr>
      </w:pPr>
    </w:p>
    <w:p w14:paraId="60ECF1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</w:t>
      </w:r>
    </w:p>
    <w:p w14:paraId="7D069307" w14:textId="77777777" w:rsidR="004A5A01" w:rsidRPr="004A5A01" w:rsidRDefault="004A5A01" w:rsidP="004A5A01">
      <w:pPr>
        <w:rPr>
          <w:sz w:val="32"/>
          <w:szCs w:val="32"/>
        </w:rPr>
      </w:pPr>
    </w:p>
    <w:p w14:paraId="004370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UnitOfMeasure</w:t>
      </w:r>
    </w:p>
    <w:p w14:paraId="36323E58" w14:textId="77777777" w:rsidR="004A5A01" w:rsidRPr="004A5A01" w:rsidRDefault="004A5A01" w:rsidP="004A5A01">
      <w:pPr>
        <w:rPr>
          <w:sz w:val="32"/>
          <w:szCs w:val="32"/>
        </w:rPr>
      </w:pPr>
    </w:p>
    <w:p w14:paraId="408E75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UnitPrice</w:t>
      </w:r>
    </w:p>
    <w:p w14:paraId="345024E0" w14:textId="77777777" w:rsidR="004A5A01" w:rsidRPr="004A5A01" w:rsidRDefault="004A5A01" w:rsidP="004A5A01">
      <w:pPr>
        <w:rPr>
          <w:sz w:val="32"/>
          <w:szCs w:val="32"/>
        </w:rPr>
      </w:pPr>
    </w:p>
    <w:p w14:paraId="01A37C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SuggestedVendor</w:t>
      </w:r>
    </w:p>
    <w:p w14:paraId="77E417B1" w14:textId="77777777" w:rsidR="004A5A01" w:rsidRPr="004A5A01" w:rsidRDefault="004A5A01" w:rsidP="004A5A01">
      <w:pPr>
        <w:rPr>
          <w:sz w:val="32"/>
          <w:szCs w:val="32"/>
        </w:rPr>
      </w:pPr>
    </w:p>
    <w:p w14:paraId="046DE8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LineTotal</w:t>
      </w:r>
    </w:p>
    <w:p w14:paraId="077683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B0AEEA8">
          <v:rect id="_x0000_i5481" style="width:0;height:1.5pt" o:hralign="center" o:hrstd="t" o:hr="t" fillcolor="#a0a0a0" stroked="f"/>
        </w:pict>
      </w:r>
    </w:p>
    <w:p w14:paraId="6898284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102. Example</w:t>
      </w:r>
    </w:p>
    <w:p w14:paraId="304EA0B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LineKey:</w:t>
      </w:r>
    </w:p>
    <w:p w14:paraId="53791D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GUID</w:t>
      </w:r>
    </w:p>
    <w:p w14:paraId="6879CCBD" w14:textId="77777777" w:rsidR="004A5A01" w:rsidRPr="004A5A01" w:rsidRDefault="004A5A01" w:rsidP="004A5A01">
      <w:pPr>
        <w:rPr>
          <w:sz w:val="32"/>
          <w:szCs w:val="32"/>
        </w:rPr>
      </w:pPr>
    </w:p>
    <w:p w14:paraId="23B06B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ProductName:</w:t>
      </w:r>
    </w:p>
    <w:p w14:paraId="42188B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Business Laptop</w:t>
      </w:r>
    </w:p>
    <w:p w14:paraId="42B72450" w14:textId="77777777" w:rsidR="004A5A01" w:rsidRPr="004A5A01" w:rsidRDefault="004A5A01" w:rsidP="004A5A01">
      <w:pPr>
        <w:rPr>
          <w:sz w:val="32"/>
          <w:szCs w:val="32"/>
        </w:rPr>
      </w:pPr>
    </w:p>
    <w:p w14:paraId="06F8F4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ProductCode:</w:t>
      </w:r>
    </w:p>
    <w:p w14:paraId="17D3E08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IT-LAP-001</w:t>
      </w:r>
    </w:p>
    <w:p w14:paraId="365920D0" w14:textId="77777777" w:rsidR="004A5A01" w:rsidRPr="004A5A01" w:rsidRDefault="004A5A01" w:rsidP="004A5A01">
      <w:pPr>
        <w:rPr>
          <w:sz w:val="32"/>
          <w:szCs w:val="32"/>
        </w:rPr>
      </w:pPr>
    </w:p>
    <w:p w14:paraId="144CA4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Quantity:</w:t>
      </w:r>
    </w:p>
    <w:p w14:paraId="5B5E12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</w:t>
      </w:r>
    </w:p>
    <w:p w14:paraId="430B9083" w14:textId="77777777" w:rsidR="004A5A01" w:rsidRPr="004A5A01" w:rsidRDefault="004A5A01" w:rsidP="004A5A01">
      <w:pPr>
        <w:rPr>
          <w:sz w:val="32"/>
          <w:szCs w:val="32"/>
        </w:rPr>
      </w:pPr>
    </w:p>
    <w:p w14:paraId="2DB3BD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UnitPrice:</w:t>
      </w:r>
    </w:p>
    <w:p w14:paraId="636DE5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1,500</w:t>
      </w:r>
    </w:p>
    <w:p w14:paraId="09FEE505" w14:textId="77777777" w:rsidR="004A5A01" w:rsidRPr="004A5A01" w:rsidRDefault="004A5A01" w:rsidP="004A5A01">
      <w:pPr>
        <w:rPr>
          <w:sz w:val="32"/>
          <w:szCs w:val="32"/>
        </w:rPr>
      </w:pPr>
    </w:p>
    <w:p w14:paraId="12A49E3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LineTotal:</w:t>
      </w:r>
    </w:p>
    <w:p w14:paraId="5056CD6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3,000</w:t>
      </w:r>
    </w:p>
    <w:p w14:paraId="2D1269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D729F91">
          <v:rect id="_x0000_i5482" style="width:0;height:1.5pt" o:hralign="center" o:hrstd="t" o:hr="t" fillcolor="#a0a0a0" stroked="f"/>
        </w:pict>
      </w:r>
    </w:p>
    <w:p w14:paraId="366AA8A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103. Why Store ProductRecord?</w:t>
      </w:r>
    </w:p>
    <w:p w14:paraId="34D4780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Later we need a Dataverse lookup:</w:t>
      </w:r>
    </w:p>
    <w:p w14:paraId="560DF7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Item.Product</w:t>
      </w:r>
    </w:p>
    <w:p w14:paraId="70CA37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1602CF4">
          <v:rect id="_x0000_i5483" style="width:0;height:1.5pt" o:hralign="center" o:hrstd="t" o:hr="t" fillcolor="#a0a0a0" stroked="f"/>
        </w:pict>
      </w:r>
    </w:p>
    <w:p w14:paraId="18AF15C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104. Instead of Looking Up Product Again</w:t>
      </w:r>
    </w:p>
    <w:p w14:paraId="0FE3AA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preserve:</w:t>
      </w:r>
    </w:p>
    <w:p w14:paraId="2BFF42A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The selected Product record.</w:t>
      </w:r>
    </w:p>
    <w:p w14:paraId="7AAD1EF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1A97E14">
          <v:rect id="_x0000_i5484" style="width:0;height:1.5pt" o:hralign="center" o:hrstd="t" o:hr="t" fillcolor="#a0a0a0" stroked="f"/>
        </w:pict>
      </w:r>
    </w:p>
    <w:p w14:paraId="5E8AC8B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105. Why Store ProductName?</w:t>
      </w:r>
    </w:p>
    <w:p w14:paraId="0D4227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Because Gallery display becomes:</w:t>
      </w:r>
    </w:p>
    <w:p w14:paraId="3DDF697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Simpler.</w:t>
      </w:r>
    </w:p>
    <w:p w14:paraId="3EDDF01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E56C59F">
          <v:rect id="_x0000_i5485" style="width:0;height:1.5pt" o:hralign="center" o:hrstd="t" o:hr="t" fillcolor="#a0a0a0" stroked="f"/>
        </w:pict>
      </w:r>
    </w:p>
    <w:p w14:paraId="635097D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106. Why Store ProductCode?</w:t>
      </w:r>
    </w:p>
    <w:p w14:paraId="25DE0C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use it as:</w:t>
      </w:r>
    </w:p>
    <w:p w14:paraId="52839B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Unique cart duplicate check.</w:t>
      </w:r>
    </w:p>
    <w:p w14:paraId="1DFC53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1E81E15">
          <v:rect id="_x0000_i5486" style="width:0;height:1.5pt" o:hralign="center" o:hrstd="t" o:hr="t" fillcolor="#a0a0a0" stroked="f"/>
        </w:pict>
      </w:r>
    </w:p>
    <w:p w14:paraId="741840A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107. Why Store Price?</w:t>
      </w:r>
    </w:p>
    <w:p w14:paraId="617617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Price is a:</w:t>
      </w:r>
    </w:p>
    <w:p w14:paraId="0A7AC23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Request-time snapshot.</w:t>
      </w:r>
    </w:p>
    <w:p w14:paraId="2278EC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0D6E3BF">
          <v:rect id="_x0000_i5487" style="width:0;height:1.5pt" o:hralign="center" o:hrstd="t" o:hr="t" fillcolor="#a0a0a0" stroked="f"/>
        </w:pict>
      </w:r>
    </w:p>
    <w:p w14:paraId="1402B52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T — ADD TO CART</w:t>
      </w:r>
    </w:p>
    <w:p w14:paraId="46ECB4B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108. Add Button</w:t>
      </w:r>
    </w:p>
    <w:p w14:paraId="01DDD3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OnSelect:</w:t>
      </w:r>
    </w:p>
    <w:p w14:paraId="361A158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With(</w:t>
      </w:r>
    </w:p>
    <w:p w14:paraId="21B9CC7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{</w:t>
      </w:r>
    </w:p>
    <w:p w14:paraId="6FE5E6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existingLine:</w:t>
      </w:r>
    </w:p>
    <w:p w14:paraId="61D993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LookUp(</w:t>
      </w:r>
    </w:p>
    <w:p w14:paraId="72ED27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colRequestItems,</w:t>
      </w:r>
    </w:p>
    <w:p w14:paraId="0F108E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ProductCode = ThisItem.'Product Code'</w:t>
      </w:r>
    </w:p>
    <w:p w14:paraId="09291F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)</w:t>
      </w:r>
    </w:p>
    <w:p w14:paraId="09ADC6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},</w:t>
      </w:r>
    </w:p>
    <w:p w14:paraId="6A9238F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If(</w:t>
      </w:r>
    </w:p>
    <w:p w14:paraId="06A0D1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IsBlank(existingLine),</w:t>
      </w:r>
    </w:p>
    <w:p w14:paraId="6291C695" w14:textId="77777777" w:rsidR="004A5A01" w:rsidRPr="004A5A01" w:rsidRDefault="004A5A01" w:rsidP="004A5A01">
      <w:pPr>
        <w:rPr>
          <w:sz w:val="32"/>
          <w:szCs w:val="32"/>
        </w:rPr>
      </w:pPr>
    </w:p>
    <w:p w14:paraId="0D7C2C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Collect(</w:t>
      </w:r>
    </w:p>
    <w:p w14:paraId="6FD64D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colRequestItems,</w:t>
      </w:r>
    </w:p>
    <w:p w14:paraId="0B647F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{</w:t>
      </w:r>
    </w:p>
    <w:p w14:paraId="2986A57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LineKey: GUID(),</w:t>
      </w:r>
    </w:p>
    <w:p w14:paraId="2D86E4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ProductRecord: ThisItem,</w:t>
      </w:r>
    </w:p>
    <w:p w14:paraId="2B094D5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ProductName: ThisItem.'Product Name',</w:t>
      </w:r>
    </w:p>
    <w:p w14:paraId="1EE9A6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        ProductCode: ThisItem.'Product Code',</w:t>
      </w:r>
    </w:p>
    <w:p w14:paraId="04A656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Quantity: 1,</w:t>
      </w:r>
    </w:p>
    <w:p w14:paraId="7C495F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UnitOfMeasure: ThisItem.'Unit of Measure',</w:t>
      </w:r>
    </w:p>
    <w:p w14:paraId="25E18CB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UnitPrice: ThisItem.'Standard Unit Price',</w:t>
      </w:r>
    </w:p>
    <w:p w14:paraId="58DF18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SuggestedVendor: ThisItem.'Preferred Vendor',</w:t>
      </w:r>
    </w:p>
    <w:p w14:paraId="01A9811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LineTotal: ThisItem.'Standard Unit Price'</w:t>
      </w:r>
    </w:p>
    <w:p w14:paraId="5EC9F9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}</w:t>
      </w:r>
    </w:p>
    <w:p w14:paraId="058286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);</w:t>
      </w:r>
    </w:p>
    <w:p w14:paraId="7B716FB1" w14:textId="77777777" w:rsidR="004A5A01" w:rsidRPr="004A5A01" w:rsidRDefault="004A5A01" w:rsidP="004A5A01">
      <w:pPr>
        <w:rPr>
          <w:sz w:val="32"/>
          <w:szCs w:val="32"/>
        </w:rPr>
      </w:pPr>
    </w:p>
    <w:p w14:paraId="49D6E5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Notify(</w:t>
      </w:r>
    </w:p>
    <w:p w14:paraId="5434A6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ThisItem.'Product Name' &amp; " added to cart.",</w:t>
      </w:r>
    </w:p>
    <w:p w14:paraId="02EA725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NotificationType.Success</w:t>
      </w:r>
    </w:p>
    <w:p w14:paraId="77306D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),</w:t>
      </w:r>
    </w:p>
    <w:p w14:paraId="17F36200" w14:textId="77777777" w:rsidR="004A5A01" w:rsidRPr="004A5A01" w:rsidRDefault="004A5A01" w:rsidP="004A5A01">
      <w:pPr>
        <w:rPr>
          <w:sz w:val="32"/>
          <w:szCs w:val="32"/>
        </w:rPr>
      </w:pPr>
    </w:p>
    <w:p w14:paraId="6F0352B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UpdateIf(</w:t>
      </w:r>
    </w:p>
    <w:p w14:paraId="6D8949F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colRequestItems,</w:t>
      </w:r>
    </w:p>
    <w:p w14:paraId="46E6680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ProductCode = ThisItem.'Product Code',</w:t>
      </w:r>
    </w:p>
    <w:p w14:paraId="1030FD4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{</w:t>
      </w:r>
    </w:p>
    <w:p w14:paraId="427069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Quantity: Quantity + 1,</w:t>
      </w:r>
    </w:p>
    <w:p w14:paraId="6D78FC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LineTotal:</w:t>
      </w:r>
    </w:p>
    <w:p w14:paraId="557394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(Quantity + 1) * UnitPrice</w:t>
      </w:r>
    </w:p>
    <w:p w14:paraId="4E084E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}</w:t>
      </w:r>
    </w:p>
    <w:p w14:paraId="2FB486E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);</w:t>
      </w:r>
    </w:p>
    <w:p w14:paraId="3BA842AE" w14:textId="77777777" w:rsidR="004A5A01" w:rsidRPr="004A5A01" w:rsidRDefault="004A5A01" w:rsidP="004A5A01">
      <w:pPr>
        <w:rPr>
          <w:sz w:val="32"/>
          <w:szCs w:val="32"/>
        </w:rPr>
      </w:pPr>
    </w:p>
    <w:p w14:paraId="4112E3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Notify(</w:t>
      </w:r>
    </w:p>
    <w:p w14:paraId="0CA415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"Quantity increased.",</w:t>
      </w:r>
    </w:p>
    <w:p w14:paraId="0DEC76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NotificationType.Information</w:t>
      </w:r>
    </w:p>
    <w:p w14:paraId="4390EC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</w:t>
      </w:r>
    </w:p>
    <w:p w14:paraId="29CE43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690013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304E0A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EEBE13E">
          <v:rect id="_x0000_i5488" style="width:0;height:1.5pt" o:hralign="center" o:hrstd="t" o:hr="t" fillcolor="#a0a0a0" stroked="f"/>
        </w:pict>
      </w:r>
    </w:p>
    <w:p w14:paraId="2D2AB16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109. Behavior</w:t>
      </w:r>
    </w:p>
    <w:p w14:paraId="59E443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First click:</w:t>
      </w:r>
    </w:p>
    <w:p w14:paraId="250E21C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 = 1</w:t>
      </w:r>
    </w:p>
    <w:p w14:paraId="2A32AA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A2CCC9B">
          <v:rect id="_x0000_i5489" style="width:0;height:1.5pt" o:hralign="center" o:hrstd="t" o:hr="t" fillcolor="#a0a0a0" stroked="f"/>
        </w:pict>
      </w:r>
    </w:p>
    <w:p w14:paraId="74D16C0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110. Second click</w:t>
      </w:r>
    </w:p>
    <w:p w14:paraId="212AF6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Same Product:</w:t>
      </w:r>
    </w:p>
    <w:p w14:paraId="082E4D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 = 2</w:t>
      </w:r>
    </w:p>
    <w:p w14:paraId="73706A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3B24248">
          <v:rect id="_x0000_i5490" style="width:0;height:1.5pt" o:hralign="center" o:hrstd="t" o:hr="t" fillcolor="#a0a0a0" stroked="f"/>
        </w:pict>
      </w:r>
    </w:p>
    <w:p w14:paraId="3AC3845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111. We Do NOT create</w:t>
      </w:r>
    </w:p>
    <w:p w14:paraId="79B870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</w:t>
      </w:r>
    </w:p>
    <w:p w14:paraId="33B4F4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Qty 1</w:t>
      </w:r>
    </w:p>
    <w:p w14:paraId="400CE20C" w14:textId="77777777" w:rsidR="004A5A01" w:rsidRPr="004A5A01" w:rsidRDefault="004A5A01" w:rsidP="004A5A01">
      <w:pPr>
        <w:rPr>
          <w:sz w:val="32"/>
          <w:szCs w:val="32"/>
        </w:rPr>
      </w:pPr>
    </w:p>
    <w:p w14:paraId="4948C9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</w:t>
      </w:r>
    </w:p>
    <w:p w14:paraId="0863C6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Qty 1</w:t>
      </w:r>
    </w:p>
    <w:p w14:paraId="76BAFC7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as separate cart lines.</w:t>
      </w:r>
    </w:p>
    <w:p w14:paraId="7E745D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8A59442">
          <v:rect id="_x0000_i5491" style="width:0;height:1.5pt" o:hralign="center" o:hrstd="t" o:hr="t" fillcolor="#a0a0a0" stroked="f"/>
        </w:pict>
      </w:r>
    </w:p>
    <w:p w14:paraId="513537C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U — DUPLICATE PRODUCT RULE</w:t>
      </w:r>
    </w:p>
    <w:p w14:paraId="01AA5DA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112. Define</w:t>
      </w:r>
    </w:p>
    <w:p w14:paraId="7FD7D9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One Product Code can appear:</w:t>
      </w:r>
    </w:p>
    <w:p w14:paraId="16D27E3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Once per cart.</w:t>
      </w:r>
    </w:p>
    <w:p w14:paraId="244148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335621F">
          <v:rect id="_x0000_i5492" style="width:0;height:1.5pt" o:hralign="center" o:hrstd="t" o:hr="t" fillcolor="#a0a0a0" stroked="f"/>
        </w:pict>
      </w:r>
    </w:p>
    <w:p w14:paraId="77935A4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113. Additional Add</w:t>
      </w:r>
    </w:p>
    <w:p w14:paraId="6AFB6C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means:</w:t>
      </w:r>
    </w:p>
    <w:p w14:paraId="4A83025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Increase Quantity.</w:t>
      </w:r>
    </w:p>
    <w:p w14:paraId="1EFD20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202174D">
          <v:rect id="_x0000_i5493" style="width:0;height:1.5pt" o:hralign="center" o:hrstd="t" o:hr="t" fillcolor="#a0a0a0" stroked="f"/>
        </w:pict>
      </w:r>
    </w:p>
    <w:p w14:paraId="6FC2089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114. Why?</w:t>
      </w:r>
    </w:p>
    <w:p w14:paraId="01CFE8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Cleaner:</w:t>
      </w:r>
    </w:p>
    <w:p w14:paraId="2013EB7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 × 5</w:t>
      </w:r>
    </w:p>
    <w:p w14:paraId="373D46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than:</w:t>
      </w:r>
    </w:p>
    <w:p w14:paraId="44D76F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 × 1</w:t>
      </w:r>
    </w:p>
    <w:p w14:paraId="17CC4E5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 × 1</w:t>
      </w:r>
    </w:p>
    <w:p w14:paraId="13E558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 × 1</w:t>
      </w:r>
    </w:p>
    <w:p w14:paraId="6078C0B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 × 1</w:t>
      </w:r>
    </w:p>
    <w:p w14:paraId="1385D7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 × 1</w:t>
      </w:r>
    </w:p>
    <w:p w14:paraId="10B9F9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544CF38">
          <v:rect id="_x0000_i5494" style="width:0;height:1.5pt" o:hralign="center" o:hrstd="t" o:hr="t" fillcolor="#a0a0a0" stroked="f"/>
        </w:pict>
      </w:r>
    </w:p>
    <w:p w14:paraId="49A602F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PART V — CART BADGE</w:t>
      </w:r>
    </w:p>
    <w:p w14:paraId="00CB7DB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115. Header Cart Badge</w:t>
      </w:r>
    </w:p>
    <w:p w14:paraId="19A1B43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Text:</w:t>
      </w:r>
    </w:p>
    <w:p w14:paraId="6B8C3F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CountRows(colRequestItems)</w:t>
      </w:r>
    </w:p>
    <w:p w14:paraId="7E79B2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BCE86EA">
          <v:rect id="_x0000_i5495" style="width:0;height:1.5pt" o:hralign="center" o:hrstd="t" o:hr="t" fillcolor="#a0a0a0" stroked="f"/>
        </w:pict>
      </w:r>
    </w:p>
    <w:p w14:paraId="1DB41CE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116. Define</w:t>
      </w:r>
    </w:p>
    <w:p w14:paraId="21C637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Badge represents:</w:t>
      </w:r>
    </w:p>
    <w:p w14:paraId="4C46DC6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Number of Product lines.</w:t>
      </w:r>
    </w:p>
    <w:p w14:paraId="558136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1A843D">
          <v:rect id="_x0000_i5496" style="width:0;height:1.5pt" o:hralign="center" o:hrstd="t" o:hr="t" fillcolor="#a0a0a0" stroked="f"/>
        </w:pict>
      </w:r>
    </w:p>
    <w:p w14:paraId="59202DD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117. Example</w:t>
      </w:r>
    </w:p>
    <w:p w14:paraId="428B63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10 laptops</w:t>
      </w:r>
    </w:p>
    <w:p w14:paraId="7861E5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5 monitors</w:t>
      </w:r>
    </w:p>
    <w:p w14:paraId="5EA6567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Badge:</w:t>
      </w:r>
    </w:p>
    <w:p w14:paraId="2E502C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</w:t>
      </w:r>
    </w:p>
    <w:p w14:paraId="54D7AF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not:</w:t>
      </w:r>
    </w:p>
    <w:p w14:paraId="716264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15.</w:t>
      </w:r>
    </w:p>
    <w:p w14:paraId="66C3D9B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501211">
          <v:rect id="_x0000_i5497" style="width:0;height:1.5pt" o:hralign="center" o:hrstd="t" o:hr="t" fillcolor="#a0a0a0" stroked="f"/>
        </w:pict>
      </w:r>
    </w:p>
    <w:p w14:paraId="0283DEC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118. If Business Wants Units Instead</w:t>
      </w:r>
    </w:p>
    <w:p w14:paraId="180652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45A952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Sum(</w:t>
      </w:r>
    </w:p>
    <w:p w14:paraId="0BD2C75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colRequestItems,</w:t>
      </w:r>
    </w:p>
    <w:p w14:paraId="303750C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Quantity</w:t>
      </w:r>
    </w:p>
    <w:p w14:paraId="552347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)</w:t>
      </w:r>
    </w:p>
    <w:p w14:paraId="458C04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3D20452">
          <v:rect id="_x0000_i5498" style="width:0;height:1.5pt" o:hralign="center" o:hrstd="t" o:hr="t" fillcolor="#a0a0a0" stroked="f"/>
        </w:pict>
      </w:r>
    </w:p>
    <w:p w14:paraId="279D358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119. But Pick One Definition</w:t>
      </w:r>
    </w:p>
    <w:p w14:paraId="551C12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 make cart badge semantics:</w:t>
      </w:r>
    </w:p>
    <w:p w14:paraId="31036B0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Ambiguous.</w:t>
      </w:r>
    </w:p>
    <w:p w14:paraId="6B2CC7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AFC9815">
          <v:rect id="_x0000_i5499" style="width:0;height:1.5pt" o:hralign="center" o:hrstd="t" o:hr="t" fillcolor="#a0a0a0" stroked="f"/>
        </w:pict>
      </w:r>
    </w:p>
    <w:p w14:paraId="2FFDA7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W — CART BUTTON</w:t>
      </w:r>
    </w:p>
    <w:p w14:paraId="311A8CC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120. Cart Button</w:t>
      </w:r>
    </w:p>
    <w:p w14:paraId="6297A86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OnSelect:</w:t>
      </w:r>
    </w:p>
    <w:p w14:paraId="6F253A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0239D0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scrCart,</w:t>
      </w:r>
    </w:p>
    <w:p w14:paraId="7EFE7B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03DAB8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8E4B0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7630C63">
          <v:rect id="_x0000_i5500" style="width:0;height:1.5pt" o:hralign="center" o:hrstd="t" o:hr="t" fillcolor="#a0a0a0" stroked="f"/>
        </w:pict>
      </w:r>
    </w:p>
    <w:p w14:paraId="7849CE4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121. Empty Cart</w:t>
      </w:r>
    </w:p>
    <w:p w14:paraId="427C5E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Still allow opening:</w:t>
      </w:r>
    </w:p>
    <w:p w14:paraId="383D733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Cart.</w:t>
      </w:r>
    </w:p>
    <w:p w14:paraId="28793B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Show:</w:t>
      </w:r>
    </w:p>
    <w:p w14:paraId="4DF4298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Empty-state experience.</w:t>
      </w:r>
    </w:p>
    <w:p w14:paraId="2AE90D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DDEF2A1">
          <v:rect id="_x0000_i5501" style="width:0;height:1.5pt" o:hralign="center" o:hrstd="t" o:hr="t" fillcolor="#a0a0a0" stroked="f"/>
        </w:pict>
      </w:r>
    </w:p>
    <w:p w14:paraId="49C29C4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X — CART SCREEN</w:t>
      </w:r>
    </w:p>
    <w:p w14:paraId="49F23BD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122. scrCart</w:t>
      </w:r>
    </w:p>
    <w:p w14:paraId="6CEE7E1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Add:</w:t>
      </w:r>
    </w:p>
    <w:p w14:paraId="14685A8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Header</w:t>
      </w:r>
    </w:p>
    <w:p w14:paraId="0264BD0A" w14:textId="77777777" w:rsidR="004A5A01" w:rsidRPr="004A5A01" w:rsidRDefault="004A5A01" w:rsidP="004A5A01">
      <w:pPr>
        <w:rPr>
          <w:sz w:val="32"/>
          <w:szCs w:val="32"/>
        </w:rPr>
      </w:pPr>
    </w:p>
    <w:p w14:paraId="6DB4E8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galCart</w:t>
      </w:r>
    </w:p>
    <w:p w14:paraId="504CFA3F" w14:textId="77777777" w:rsidR="004A5A01" w:rsidRPr="004A5A01" w:rsidRDefault="004A5A01" w:rsidP="004A5A01">
      <w:pPr>
        <w:rPr>
          <w:sz w:val="32"/>
          <w:szCs w:val="32"/>
        </w:rPr>
      </w:pPr>
    </w:p>
    <w:p w14:paraId="342935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Total</w:t>
      </w:r>
    </w:p>
    <w:p w14:paraId="2BFA324F" w14:textId="77777777" w:rsidR="004A5A01" w:rsidRPr="004A5A01" w:rsidRDefault="004A5A01" w:rsidP="004A5A01">
      <w:pPr>
        <w:rPr>
          <w:sz w:val="32"/>
          <w:szCs w:val="32"/>
        </w:rPr>
      </w:pPr>
    </w:p>
    <w:p w14:paraId="3868C0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Continue Shopping</w:t>
      </w:r>
    </w:p>
    <w:p w14:paraId="25B21E8E" w14:textId="77777777" w:rsidR="004A5A01" w:rsidRPr="004A5A01" w:rsidRDefault="004A5A01" w:rsidP="004A5A01">
      <w:pPr>
        <w:rPr>
          <w:sz w:val="32"/>
          <w:szCs w:val="32"/>
        </w:rPr>
      </w:pPr>
    </w:p>
    <w:p w14:paraId="3D4AE7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Review Request</w:t>
      </w:r>
    </w:p>
    <w:p w14:paraId="7D8EEA2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D0EDAF5">
          <v:rect id="_x0000_i5502" style="width:0;height:1.5pt" o:hralign="center" o:hrstd="t" o:hr="t" fillcolor="#a0a0a0" stroked="f"/>
        </w:pict>
      </w:r>
    </w:p>
    <w:p w14:paraId="6EB929B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123. galCart.Items</w:t>
      </w:r>
    </w:p>
    <w:p w14:paraId="508131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colRequestItems</w:t>
      </w:r>
    </w:p>
    <w:p w14:paraId="0749AA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DF2EC5B">
          <v:rect id="_x0000_i5503" style="width:0;height:1.5pt" o:hralign="center" o:hrstd="t" o:hr="t" fillcolor="#a0a0a0" stroked="f"/>
        </w:pict>
      </w:r>
    </w:p>
    <w:p w14:paraId="3014431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124. Each Cart Row</w:t>
      </w:r>
    </w:p>
    <w:p w14:paraId="145EC9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Show:</w:t>
      </w:r>
    </w:p>
    <w:p w14:paraId="135BC5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 Name</w:t>
      </w:r>
    </w:p>
    <w:p w14:paraId="42A6B997" w14:textId="77777777" w:rsidR="004A5A01" w:rsidRPr="004A5A01" w:rsidRDefault="004A5A01" w:rsidP="004A5A01">
      <w:pPr>
        <w:rPr>
          <w:sz w:val="32"/>
          <w:szCs w:val="32"/>
        </w:rPr>
      </w:pPr>
    </w:p>
    <w:p w14:paraId="112AA29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Code</w:t>
      </w:r>
    </w:p>
    <w:p w14:paraId="2BAC07F8" w14:textId="77777777" w:rsidR="004A5A01" w:rsidRPr="004A5A01" w:rsidRDefault="004A5A01" w:rsidP="004A5A01">
      <w:pPr>
        <w:rPr>
          <w:sz w:val="32"/>
          <w:szCs w:val="32"/>
        </w:rPr>
      </w:pPr>
    </w:p>
    <w:p w14:paraId="01BA86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Price</w:t>
      </w:r>
    </w:p>
    <w:p w14:paraId="6BD0E697" w14:textId="77777777" w:rsidR="004A5A01" w:rsidRPr="004A5A01" w:rsidRDefault="004A5A01" w:rsidP="004A5A01">
      <w:pPr>
        <w:rPr>
          <w:sz w:val="32"/>
          <w:szCs w:val="32"/>
        </w:rPr>
      </w:pPr>
    </w:p>
    <w:p w14:paraId="482B23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Quantity</w:t>
      </w:r>
    </w:p>
    <w:p w14:paraId="39FBAF3F" w14:textId="77777777" w:rsidR="004A5A01" w:rsidRPr="004A5A01" w:rsidRDefault="004A5A01" w:rsidP="004A5A01">
      <w:pPr>
        <w:rPr>
          <w:sz w:val="32"/>
          <w:szCs w:val="32"/>
        </w:rPr>
      </w:pPr>
    </w:p>
    <w:p w14:paraId="077ECD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Line Total</w:t>
      </w:r>
    </w:p>
    <w:p w14:paraId="26A8B5CA" w14:textId="77777777" w:rsidR="004A5A01" w:rsidRPr="004A5A01" w:rsidRDefault="004A5A01" w:rsidP="004A5A01">
      <w:pPr>
        <w:rPr>
          <w:sz w:val="32"/>
          <w:szCs w:val="32"/>
        </w:rPr>
      </w:pPr>
    </w:p>
    <w:p w14:paraId="3152DB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Remove</w:t>
      </w:r>
    </w:p>
    <w:p w14:paraId="52B0250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B622292">
          <v:rect id="_x0000_i5504" style="width:0;height:1.5pt" o:hralign="center" o:hrstd="t" o:hr="t" fillcolor="#a0a0a0" stroked="f"/>
        </w:pict>
      </w:r>
    </w:p>
    <w:p w14:paraId="4A89F7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Y — LINE TOTAL</w:t>
      </w:r>
    </w:p>
    <w:p w14:paraId="29FA272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125. Label</w:t>
      </w:r>
    </w:p>
    <w:p w14:paraId="7CBBEE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Text(</w:t>
      </w:r>
    </w:p>
    <w:p w14:paraId="50B9E30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ThisItem.LineTotal,</w:t>
      </w:r>
    </w:p>
    <w:p w14:paraId="0647F3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"#,##0.00"</w:t>
      </w:r>
    </w:p>
    <w:p w14:paraId="1156C71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92125B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ED507C3">
          <v:rect id="_x0000_i5505" style="width:0;height:1.5pt" o:hralign="center" o:hrstd="t" o:hr="t" fillcolor="#a0a0a0" stroked="f"/>
        </w:pict>
      </w:r>
    </w:p>
    <w:p w14:paraId="17B074D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126. Calculation</w:t>
      </w:r>
    </w:p>
    <w:p w14:paraId="677FE9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 × UnitPrice</w:t>
      </w:r>
    </w:p>
    <w:p w14:paraId="3121213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D97C40A">
          <v:rect id="_x0000_i5506" style="width:0;height:1.5pt" o:hralign="center" o:hrstd="t" o:hr="t" fillcolor="#a0a0a0" stroked="f"/>
        </w:pict>
      </w:r>
    </w:p>
    <w:p w14:paraId="5F04FC5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Z — QUANTITY NUMBER INPUT</w:t>
      </w:r>
    </w:p>
    <w:p w14:paraId="5D51BE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127. Use Modern</w:t>
      </w:r>
    </w:p>
    <w:p w14:paraId="240011E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Number Input.</w:t>
      </w:r>
    </w:p>
    <w:p w14:paraId="31BBC64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Name:</w:t>
      </w:r>
    </w:p>
    <w:p w14:paraId="0BB15E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numQuantity</w:t>
      </w:r>
    </w:p>
    <w:p w14:paraId="2E7D085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248ABBE">
          <v:rect id="_x0000_i5507" style="width:0;height:1.5pt" o:hralign="center" o:hrstd="t" o:hr="t" fillcolor="#a0a0a0" stroked="f"/>
        </w:pict>
      </w:r>
    </w:p>
    <w:p w14:paraId="0DB50E0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128. Recommended</w:t>
      </w:r>
    </w:p>
    <w:p w14:paraId="75E7ED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Min = 1</w:t>
      </w:r>
    </w:p>
    <w:p w14:paraId="5D7CC7C9" w14:textId="77777777" w:rsidR="004A5A01" w:rsidRPr="004A5A01" w:rsidRDefault="004A5A01" w:rsidP="004A5A01">
      <w:pPr>
        <w:rPr>
          <w:sz w:val="32"/>
          <w:szCs w:val="32"/>
        </w:rPr>
      </w:pPr>
    </w:p>
    <w:p w14:paraId="1709445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Step = 1</w:t>
      </w:r>
    </w:p>
    <w:p w14:paraId="598E5F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8F17874">
          <v:rect id="_x0000_i5508" style="width:0;height:1.5pt" o:hralign="center" o:hrstd="t" o:hr="t" fillcolor="#a0a0a0" stroked="f"/>
        </w:pict>
      </w:r>
    </w:p>
    <w:p w14:paraId="45FEBB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129. Default</w:t>
      </w:r>
    </w:p>
    <w:p w14:paraId="587D501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ThisItem.Quantity</w:t>
      </w:r>
    </w:p>
    <w:p w14:paraId="5A7745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2A6F193">
          <v:rect id="_x0000_i5509" style="width:0;height:1.5pt" o:hralign="center" o:hrstd="t" o:hr="t" fillcolor="#a0a0a0" stroked="f"/>
        </w:pict>
      </w:r>
    </w:p>
    <w:p w14:paraId="2CB2E91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130. OnChange</w:t>
      </w:r>
    </w:p>
    <w:p w14:paraId="66A5E9A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If(</w:t>
      </w:r>
    </w:p>
    <w:p w14:paraId="0601AF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Self.Value &lt;= 0,</w:t>
      </w:r>
    </w:p>
    <w:p w14:paraId="09C97493" w14:textId="77777777" w:rsidR="004A5A01" w:rsidRPr="004A5A01" w:rsidRDefault="004A5A01" w:rsidP="004A5A01">
      <w:pPr>
        <w:rPr>
          <w:sz w:val="32"/>
          <w:szCs w:val="32"/>
        </w:rPr>
      </w:pPr>
    </w:p>
    <w:p w14:paraId="1089E1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14AE0A1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"Quantity must be greater than zero.",</w:t>
      </w:r>
    </w:p>
    <w:p w14:paraId="73C69E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NotificationType.Warning</w:t>
      </w:r>
    </w:p>
    <w:p w14:paraId="25AA36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0DF24999" w14:textId="77777777" w:rsidR="004A5A01" w:rsidRPr="004A5A01" w:rsidRDefault="004A5A01" w:rsidP="004A5A01">
      <w:pPr>
        <w:rPr>
          <w:sz w:val="32"/>
          <w:szCs w:val="32"/>
        </w:rPr>
      </w:pPr>
    </w:p>
    <w:p w14:paraId="22FE1E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UpdateIf(</w:t>
      </w:r>
    </w:p>
    <w:p w14:paraId="09DECC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colRequestItems,</w:t>
      </w:r>
    </w:p>
    <w:p w14:paraId="4355E6E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LineKey = ThisItem.LineKey,</w:t>
      </w:r>
    </w:p>
    <w:p w14:paraId="51886D0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{</w:t>
      </w:r>
    </w:p>
    <w:p w14:paraId="79CAC2E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Quantity: Self.Value,</w:t>
      </w:r>
    </w:p>
    <w:p w14:paraId="72A5498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    LineTotal:</w:t>
      </w:r>
    </w:p>
    <w:p w14:paraId="4A029FE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Self.Value * UnitPrice</w:t>
      </w:r>
    </w:p>
    <w:p w14:paraId="61BC3A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}</w:t>
      </w:r>
    </w:p>
    <w:p w14:paraId="0D1D30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33D847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0B2D7B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98E82EC">
          <v:rect id="_x0000_i5510" style="width:0;height:1.5pt" o:hralign="center" o:hrstd="t" o:hr="t" fillcolor="#a0a0a0" stroked="f"/>
        </w:pict>
      </w:r>
    </w:p>
    <w:p w14:paraId="6AF8231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131. Decimal Quantity</w:t>
      </w:r>
    </w:p>
    <w:p w14:paraId="4C67FE9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Yesterday we allowed Decimal values.</w:t>
      </w:r>
    </w:p>
    <w:p w14:paraId="4C9E551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Therefore set the Number Input's precision according to:</w:t>
      </w:r>
    </w:p>
    <w:p w14:paraId="7133780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Business need.</w:t>
      </w:r>
    </w:p>
    <w:p w14:paraId="5E9147A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B416E81">
          <v:rect id="_x0000_i5511" style="width:0;height:1.5pt" o:hralign="center" o:hrstd="t" o:hr="t" fillcolor="#a0a0a0" stroked="f"/>
        </w:pict>
      </w:r>
    </w:p>
    <w:p w14:paraId="06762BF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132. If Your Organization Only Purchases Whole Units</w:t>
      </w:r>
    </w:p>
    <w:p w14:paraId="7E82080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You could restrict:</w:t>
      </w:r>
    </w:p>
    <w:p w14:paraId="5D7A2E0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Quantity precision to zero.</w:t>
      </w:r>
    </w:p>
    <w:p w14:paraId="3344EC1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8390B61">
          <v:rect id="_x0000_i5512" style="width:0;height:1.5pt" o:hralign="center" o:hrstd="t" o:hr="t" fillcolor="#a0a0a0" stroked="f"/>
        </w:pict>
      </w:r>
    </w:p>
    <w:p w14:paraId="7622A3A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AA — PLUS BUTTON</w:t>
      </w:r>
    </w:p>
    <w:p w14:paraId="29EDCB7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133. Optional Plus</w:t>
      </w:r>
    </w:p>
    <w:p w14:paraId="22A431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UpdateIf(</w:t>
      </w:r>
    </w:p>
    <w:p w14:paraId="100569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colRequestItems,</w:t>
      </w:r>
    </w:p>
    <w:p w14:paraId="3AA132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LineKey = ThisItem.LineKey,</w:t>
      </w:r>
    </w:p>
    <w:p w14:paraId="550AE25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{</w:t>
      </w:r>
    </w:p>
    <w:p w14:paraId="1D9ACD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Quantity: Quantity + 1,</w:t>
      </w:r>
    </w:p>
    <w:p w14:paraId="56B729D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LineTotal:</w:t>
      </w:r>
    </w:p>
    <w:p w14:paraId="4BCD7A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(Quantity + 1) * UnitPrice</w:t>
      </w:r>
    </w:p>
    <w:p w14:paraId="24E210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}</w:t>
      </w:r>
    </w:p>
    <w:p w14:paraId="0F9F72E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30742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F764AC7">
          <v:rect id="_x0000_i5513" style="width:0;height:1.5pt" o:hralign="center" o:hrstd="t" o:hr="t" fillcolor="#a0a0a0" stroked="f"/>
        </w:pict>
      </w:r>
    </w:p>
    <w:p w14:paraId="788A943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134. Minus Button</w:t>
      </w:r>
    </w:p>
    <w:p w14:paraId="77653AD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If(</w:t>
      </w:r>
    </w:p>
    <w:p w14:paraId="018EB5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ThisItem.Quantity &lt;= 1,</w:t>
      </w:r>
    </w:p>
    <w:p w14:paraId="5AC48C10" w14:textId="77777777" w:rsidR="004A5A01" w:rsidRPr="004A5A01" w:rsidRDefault="004A5A01" w:rsidP="004A5A01">
      <w:pPr>
        <w:rPr>
          <w:sz w:val="32"/>
          <w:szCs w:val="32"/>
        </w:rPr>
      </w:pPr>
    </w:p>
    <w:p w14:paraId="413E21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079AC8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"Quantity can't be less than 1. Remove the item instead.",</w:t>
      </w:r>
    </w:p>
    <w:p w14:paraId="580E079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NotificationType.Information</w:t>
      </w:r>
    </w:p>
    <w:p w14:paraId="2D4547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55C77836" w14:textId="77777777" w:rsidR="004A5A01" w:rsidRPr="004A5A01" w:rsidRDefault="004A5A01" w:rsidP="004A5A01">
      <w:pPr>
        <w:rPr>
          <w:sz w:val="32"/>
          <w:szCs w:val="32"/>
        </w:rPr>
      </w:pPr>
    </w:p>
    <w:p w14:paraId="605B8F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UpdateIf(</w:t>
      </w:r>
    </w:p>
    <w:p w14:paraId="33A3B4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colRequestItems,</w:t>
      </w:r>
    </w:p>
    <w:p w14:paraId="2A4E2F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LineKey = ThisItem.LineKey,</w:t>
      </w:r>
    </w:p>
    <w:p w14:paraId="148753B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{</w:t>
      </w:r>
    </w:p>
    <w:p w14:paraId="26A36D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Quantity: Quantity - 1,</w:t>
      </w:r>
    </w:p>
    <w:p w14:paraId="66B9D3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LineTotal:</w:t>
      </w:r>
    </w:p>
    <w:p w14:paraId="01F5D1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(Quantity - 1) * UnitPrice</w:t>
      </w:r>
    </w:p>
    <w:p w14:paraId="4E729F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}</w:t>
      </w:r>
    </w:p>
    <w:p w14:paraId="1E6270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)</w:t>
      </w:r>
    </w:p>
    <w:p w14:paraId="41784D4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3F390E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81F7328">
          <v:rect id="_x0000_i5514" style="width:0;height:1.5pt" o:hralign="center" o:hrstd="t" o:hr="t" fillcolor="#a0a0a0" stroked="f"/>
        </w:pict>
      </w:r>
    </w:p>
    <w:p w14:paraId="0AF32A0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AB — REMOVE ITEM</w:t>
      </w:r>
    </w:p>
    <w:p w14:paraId="2DA02BD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135. Remove Button</w:t>
      </w:r>
    </w:p>
    <w:p w14:paraId="74BE435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RemoveIf(</w:t>
      </w:r>
    </w:p>
    <w:p w14:paraId="4229A2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colRequestItems,</w:t>
      </w:r>
    </w:p>
    <w:p w14:paraId="5256FEE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LineKey = ThisItem.LineKey</w:t>
      </w:r>
    </w:p>
    <w:p w14:paraId="6E7E47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D8BBF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991AE94">
          <v:rect id="_x0000_i5515" style="width:0;height:1.5pt" o:hralign="center" o:hrstd="t" o:hr="t" fillcolor="#a0a0a0" stroked="f"/>
        </w:pict>
      </w:r>
    </w:p>
    <w:p w14:paraId="7537713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136. Better UX</w:t>
      </w:r>
    </w:p>
    <w:p w14:paraId="6AFE85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Before removal you may use:</w:t>
      </w:r>
    </w:p>
    <w:p w14:paraId="4149B18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Confirmation</w:t>
      </w:r>
    </w:p>
    <w:p w14:paraId="432B54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 expensive or complex cart entries.</w:t>
      </w:r>
    </w:p>
    <w:p w14:paraId="7058FD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4E356EE">
          <v:rect id="_x0000_i5516" style="width:0;height:1.5pt" o:hralign="center" o:hrstd="t" o:hr="t" fillcolor="#a0a0a0" stroked="f"/>
        </w:pict>
      </w:r>
    </w:p>
    <w:p w14:paraId="2104A64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137. Core Lab</w:t>
      </w:r>
    </w:p>
    <w:p w14:paraId="4A6BBC5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Direct removal is acceptable because:</w:t>
      </w:r>
    </w:p>
    <w:p w14:paraId="222571E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Cart isn't persisted yet.</w:t>
      </w:r>
    </w:p>
    <w:p w14:paraId="118FA7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08AC959">
          <v:rect id="_x0000_i5517" style="width:0;height:1.5pt" o:hralign="center" o:hrstd="t" o:hr="t" fillcolor="#a0a0a0" stroked="f"/>
        </w:pict>
      </w:r>
    </w:p>
    <w:p w14:paraId="4F14DC6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AC — EMPTY CART</w:t>
      </w:r>
    </w:p>
    <w:p w14:paraId="6E581CA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138. Empty-State Container</w:t>
      </w:r>
    </w:p>
    <w:p w14:paraId="455121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Visible:</w:t>
      </w:r>
    </w:p>
    <w:p w14:paraId="546E6BB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IsEmpty(colRequestItems)</w:t>
      </w:r>
    </w:p>
    <w:p w14:paraId="2B26D3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75B097C">
          <v:rect id="_x0000_i5518" style="width:0;height:1.5pt" o:hralign="center" o:hrstd="t" o:hr="t" fillcolor="#a0a0a0" stroked="f"/>
        </w:pict>
      </w:r>
    </w:p>
    <w:p w14:paraId="0B7E3A5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139. Gallery</w:t>
      </w:r>
    </w:p>
    <w:p w14:paraId="0490A2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Visible:</w:t>
      </w:r>
    </w:p>
    <w:p w14:paraId="3BAB57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!IsEmpty(colRequestItems)</w:t>
      </w:r>
    </w:p>
    <w:p w14:paraId="3752E0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A87D60E">
          <v:rect id="_x0000_i5519" style="width:0;height:1.5pt" o:hralign="center" o:hrstd="t" o:hr="t" fillcolor="#a0a0a0" stroked="f"/>
        </w:pict>
      </w:r>
    </w:p>
    <w:p w14:paraId="0189058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140. Message</w:t>
      </w:r>
    </w:p>
    <w:p w14:paraId="00A6E3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Your cart is empty.</w:t>
      </w:r>
    </w:p>
    <w:p w14:paraId="1D7E8A7E" w14:textId="77777777" w:rsidR="004A5A01" w:rsidRPr="004A5A01" w:rsidRDefault="004A5A01" w:rsidP="004A5A01">
      <w:pPr>
        <w:rPr>
          <w:sz w:val="32"/>
          <w:szCs w:val="32"/>
        </w:rPr>
      </w:pPr>
    </w:p>
    <w:p w14:paraId="1A93C04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Browse the Product Catalog and add the items you need.</w:t>
      </w:r>
    </w:p>
    <w:p w14:paraId="31442D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82BADA1">
          <v:rect id="_x0000_i5520" style="width:0;height:1.5pt" o:hralign="center" o:hrstd="t" o:hr="t" fillcolor="#a0a0a0" stroked="f"/>
        </w:pict>
      </w:r>
    </w:p>
    <w:p w14:paraId="1F8C0DA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141. Button</w:t>
      </w:r>
    </w:p>
    <w:p w14:paraId="5AF493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Browse Products</w:t>
      </w:r>
    </w:p>
    <w:p w14:paraId="73D8DB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EB0CB75">
          <v:rect id="_x0000_i5521" style="width:0;height:1.5pt" o:hralign="center" o:hrstd="t" o:hr="t" fillcolor="#a0a0a0" stroked="f"/>
        </w:pict>
      </w:r>
    </w:p>
    <w:p w14:paraId="616FD33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142. OnSelect</w:t>
      </w:r>
    </w:p>
    <w:p w14:paraId="1A0793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2FC2602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scrProductCatalog,</w:t>
      </w:r>
    </w:p>
    <w:p w14:paraId="4EEFCA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604406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2CB533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F7A3CC4">
          <v:rect id="_x0000_i5522" style="width:0;height:1.5pt" o:hralign="center" o:hrstd="t" o:hr="t" fillcolor="#a0a0a0" stroked="f"/>
        </w:pict>
      </w:r>
    </w:p>
    <w:p w14:paraId="3E881F5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AD — GRAND TOTAL</w:t>
      </w:r>
    </w:p>
    <w:p w14:paraId="0727020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143. Request Total</w:t>
      </w:r>
    </w:p>
    <w:p w14:paraId="7E85B3E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Sum(</w:t>
      </w:r>
    </w:p>
    <w:p w14:paraId="6A54DF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colRequestItems,</w:t>
      </w:r>
    </w:p>
    <w:p w14:paraId="550FC95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LineTotal</w:t>
      </w:r>
    </w:p>
    <w:p w14:paraId="59AC92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C75A9E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F7A0F61">
          <v:rect id="_x0000_i5523" style="width:0;height:1.5pt" o:hralign="center" o:hrstd="t" o:hr="t" fillcolor="#a0a0a0" stroked="f"/>
        </w:pict>
      </w:r>
    </w:p>
    <w:p w14:paraId="5903EE8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144. Display</w:t>
      </w:r>
    </w:p>
    <w:p w14:paraId="06E2118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Text(</w:t>
      </w:r>
    </w:p>
    <w:p w14:paraId="29C623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Sum(</w:t>
      </w:r>
    </w:p>
    <w:p w14:paraId="31445B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colRequestItems,</w:t>
      </w:r>
    </w:p>
    <w:p w14:paraId="2674F9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LineTotal</w:t>
      </w:r>
    </w:p>
    <w:p w14:paraId="7095BD6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3B911B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"#,##0.00"</w:t>
      </w:r>
    </w:p>
    <w:p w14:paraId="48E43E3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734C84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8ACF6D2">
          <v:rect id="_x0000_i5524" style="width:0;height:1.5pt" o:hralign="center" o:hrstd="t" o:hr="t" fillcolor="#a0a0a0" stroked="f"/>
        </w:pict>
      </w:r>
    </w:p>
    <w:p w14:paraId="3EF36FD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145. Remember</w:t>
      </w:r>
    </w:p>
    <w:p w14:paraId="1C1703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This is:</w:t>
      </w:r>
    </w:p>
    <w:p w14:paraId="39E8183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Client-side UX Total.</w:t>
      </w:r>
    </w:p>
    <w:p w14:paraId="17F4E5B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E85B66C">
          <v:rect id="_x0000_i5525" style="width:0;height:1.5pt" o:hralign="center" o:hrstd="t" o:hr="t" fillcolor="#a0a0a0" stroked="f"/>
        </w:pict>
      </w:r>
    </w:p>
    <w:p w14:paraId="291E90F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146. Tomorrow</w:t>
      </w:r>
    </w:p>
    <w:p w14:paraId="14AC90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Power Automate recalculates/validates the total from:</w:t>
      </w:r>
    </w:p>
    <w:p w14:paraId="3B29A14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Stored Purchase Request Items.</w:t>
      </w:r>
    </w:p>
    <w:p w14:paraId="471C4A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AB428CC">
          <v:rect id="_x0000_i5526" style="width:0;height:1.5pt" o:hralign="center" o:hrstd="t" o:hr="t" fillcolor="#a0a0a0" stroked="f"/>
        </w:pict>
      </w:r>
    </w:p>
    <w:p w14:paraId="235F1AB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PART AE — APPROVAL PREVIEW</w:t>
      </w:r>
    </w:p>
    <w:p w14:paraId="1290113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147. Nice UX Feature</w:t>
      </w:r>
    </w:p>
    <w:p w14:paraId="3BF1D3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Show:</w:t>
      </w:r>
    </w:p>
    <w:p w14:paraId="4759671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Expected approval route.</w:t>
      </w:r>
    </w:p>
    <w:p w14:paraId="4BD4410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C8DF299">
          <v:rect id="_x0000_i5527" style="width:0;height:1.5pt" o:hralign="center" o:hrstd="t" o:hr="t" fillcolor="#a0a0a0" stroked="f"/>
        </w:pict>
      </w:r>
    </w:p>
    <w:p w14:paraId="28CFB6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148. Formula</w:t>
      </w:r>
    </w:p>
    <w:p w14:paraId="43A3FF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With(</w:t>
      </w:r>
    </w:p>
    <w:p w14:paraId="058FCF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{</w:t>
      </w:r>
    </w:p>
    <w:p w14:paraId="792447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requestTotal:</w:t>
      </w:r>
    </w:p>
    <w:p w14:paraId="7FDC1E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Sum(</w:t>
      </w:r>
    </w:p>
    <w:p w14:paraId="3A97D8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colRequestItems,</w:t>
      </w:r>
    </w:p>
    <w:p w14:paraId="6E5E46B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LineTotal</w:t>
      </w:r>
    </w:p>
    <w:p w14:paraId="31CBDD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)</w:t>
      </w:r>
    </w:p>
    <w:p w14:paraId="74FB98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},</w:t>
      </w:r>
    </w:p>
    <w:p w14:paraId="7314C13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If(</w:t>
      </w:r>
    </w:p>
    <w:p w14:paraId="7E45D0A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requestTotal &lt; 5000,</w:t>
      </w:r>
    </w:p>
    <w:p w14:paraId="5763210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"Approval: Manager",</w:t>
      </w:r>
    </w:p>
    <w:p w14:paraId="10F74C49" w14:textId="77777777" w:rsidR="004A5A01" w:rsidRPr="004A5A01" w:rsidRDefault="004A5A01" w:rsidP="004A5A01">
      <w:pPr>
        <w:rPr>
          <w:sz w:val="32"/>
          <w:szCs w:val="32"/>
        </w:rPr>
      </w:pPr>
    </w:p>
    <w:p w14:paraId="7A36433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requestTotal &lt;= 50000,</w:t>
      </w:r>
    </w:p>
    <w:p w14:paraId="0EBD85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"Approval: Manager </w:t>
      </w: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Finance",</w:t>
      </w:r>
    </w:p>
    <w:p w14:paraId="17C0D877" w14:textId="77777777" w:rsidR="004A5A01" w:rsidRPr="004A5A01" w:rsidRDefault="004A5A01" w:rsidP="004A5A01">
      <w:pPr>
        <w:rPr>
          <w:sz w:val="32"/>
          <w:szCs w:val="32"/>
        </w:rPr>
      </w:pPr>
    </w:p>
    <w:p w14:paraId="5C3D0C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"Approval: Manager </w:t>
      </w: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Finance </w:t>
      </w: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Procurement Manager"</w:t>
      </w:r>
    </w:p>
    <w:p w14:paraId="2D08BD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)</w:t>
      </w:r>
    </w:p>
    <w:p w14:paraId="4360054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55B696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CA0C546">
          <v:rect id="_x0000_i5528" style="width:0;height:1.5pt" o:hralign="center" o:hrstd="t" o:hr="t" fillcolor="#a0a0a0" stroked="f"/>
        </w:pict>
      </w:r>
    </w:p>
    <w:p w14:paraId="58AB6CE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149. Important</w:t>
      </w:r>
    </w:p>
    <w:p w14:paraId="437E854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This is only:</w:t>
      </w:r>
    </w:p>
    <w:p w14:paraId="67CB018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 informational preview.</w:t>
      </w:r>
    </w:p>
    <w:p w14:paraId="7207707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EBD0BA2">
          <v:rect id="_x0000_i5529" style="width:0;height:1.5pt" o:hralign="center" o:hrstd="t" o:hr="t" fillcolor="#a0a0a0" stroked="f"/>
        </w:pict>
      </w:r>
    </w:p>
    <w:p w14:paraId="2273455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150. It is NOT</w:t>
      </w:r>
    </w:p>
    <w:p w14:paraId="3B3759C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 authoritative:</w:t>
      </w:r>
    </w:p>
    <w:p w14:paraId="557C960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Approval-routing engine.</w:t>
      </w:r>
    </w:p>
    <w:p w14:paraId="2793E6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57433C5">
          <v:rect id="_x0000_i5530" style="width:0;height:1.5pt" o:hralign="center" o:hrstd="t" o:hr="t" fillcolor="#a0a0a0" stroked="f"/>
        </w:pict>
      </w:r>
    </w:p>
    <w:p w14:paraId="6FED6F5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AF — WHY?</w:t>
      </w:r>
    </w:p>
    <w:p w14:paraId="02D4542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 modified client should never be able to force:</w:t>
      </w:r>
    </w:p>
    <w:p w14:paraId="26AD8B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Manager only</w:t>
      </w:r>
    </w:p>
    <w:p w14:paraId="6AD628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for:</w:t>
      </w:r>
    </w:p>
    <w:p w14:paraId="34DAB8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75,000</w:t>
      </w:r>
    </w:p>
    <w:p w14:paraId="45DFB9E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5F2F864">
          <v:rect id="_x0000_i5531" style="width:0;height:1.5pt" o:hralign="center" o:hrstd="t" o:hr="t" fillcolor="#a0a0a0" stroked="f"/>
        </w:pict>
      </w:r>
    </w:p>
    <w:p w14:paraId="32EB9EE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151. Day 31</w:t>
      </w:r>
    </w:p>
    <w:p w14:paraId="143B98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Server-side process uses:</w:t>
      </w:r>
    </w:p>
    <w:p w14:paraId="4D45E56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Validated stored total.</w:t>
      </w:r>
    </w:p>
    <w:p w14:paraId="0D7F35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52FD66A">
          <v:rect id="_x0000_i5532" style="width:0;height:1.5pt" o:hralign="center" o:hrstd="t" o:hr="t" fillcolor="#a0a0a0" stroked="f"/>
        </w:pict>
      </w:r>
    </w:p>
    <w:p w14:paraId="6442C3D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AG — CONTINUE SHOPPING</w:t>
      </w:r>
    </w:p>
    <w:p w14:paraId="705F02E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152. Button</w:t>
      </w:r>
    </w:p>
    <w:p w14:paraId="07FFAA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764140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scrProductCatalog,</w:t>
      </w:r>
    </w:p>
    <w:p w14:paraId="405609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3FC41B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6163BA0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741824A">
          <v:rect id="_x0000_i5533" style="width:0;height:1.5pt" o:hralign="center" o:hrstd="t" o:hr="t" fillcolor="#a0a0a0" stroked="f"/>
        </w:pict>
      </w:r>
    </w:p>
    <w:p w14:paraId="49E3E17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153. Cart remains</w:t>
      </w:r>
    </w:p>
    <w:p w14:paraId="464DDDB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because we don't:</w:t>
      </w:r>
    </w:p>
    <w:p w14:paraId="34405C0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Clear collection.</w:t>
      </w:r>
    </w:p>
    <w:p w14:paraId="24172D2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7302C4D">
          <v:rect id="_x0000_i5534" style="width:0;height:1.5pt" o:hralign="center" o:hrstd="t" o:hr="t" fillcolor="#a0a0a0" stroked="f"/>
        </w:pict>
      </w:r>
    </w:p>
    <w:p w14:paraId="282BAB8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AH — REVIEW REQUEST BUTTON</w:t>
      </w:r>
    </w:p>
    <w:p w14:paraId="2E61022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154. Before Review</w:t>
      </w:r>
    </w:p>
    <w:p w14:paraId="5A9CB2B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Check:</w:t>
      </w:r>
    </w:p>
    <w:p w14:paraId="4881E05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At least one item.</w:t>
      </w:r>
    </w:p>
    <w:p w14:paraId="39874D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E202A29">
          <v:rect id="_x0000_i5535" style="width:0;height:1.5pt" o:hralign="center" o:hrstd="t" o:hr="t" fillcolor="#a0a0a0" stroked="f"/>
        </w:pict>
      </w:r>
    </w:p>
    <w:p w14:paraId="16AAA70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155. Formula</w:t>
      </w:r>
    </w:p>
    <w:p w14:paraId="2BD776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If(</w:t>
      </w:r>
    </w:p>
    <w:p w14:paraId="03F0228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IsEmpty(colRequestItems),</w:t>
      </w:r>
    </w:p>
    <w:p w14:paraId="2E69C640" w14:textId="77777777" w:rsidR="004A5A01" w:rsidRPr="004A5A01" w:rsidRDefault="004A5A01" w:rsidP="004A5A01">
      <w:pPr>
        <w:rPr>
          <w:sz w:val="32"/>
          <w:szCs w:val="32"/>
        </w:rPr>
      </w:pPr>
    </w:p>
    <w:p w14:paraId="2AE74E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06CDC2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"Add at least one item before reviewing the request.",</w:t>
      </w:r>
    </w:p>
    <w:p w14:paraId="1EB842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NotificationType.Warning</w:t>
      </w:r>
    </w:p>
    <w:p w14:paraId="1DD9B3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),</w:t>
      </w:r>
    </w:p>
    <w:p w14:paraId="43C65124" w14:textId="77777777" w:rsidR="004A5A01" w:rsidRPr="004A5A01" w:rsidRDefault="004A5A01" w:rsidP="004A5A01">
      <w:pPr>
        <w:rPr>
          <w:sz w:val="32"/>
          <w:szCs w:val="32"/>
        </w:rPr>
      </w:pPr>
    </w:p>
    <w:p w14:paraId="2A23B0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Sum(</w:t>
      </w:r>
    </w:p>
    <w:p w14:paraId="3633A0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colRequestItems,</w:t>
      </w:r>
    </w:p>
    <w:p w14:paraId="7598D8D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LineTotal</w:t>
      </w:r>
    </w:p>
    <w:p w14:paraId="03C2FB5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 &lt;= 0,</w:t>
      </w:r>
    </w:p>
    <w:p w14:paraId="6A31B0B1" w14:textId="77777777" w:rsidR="004A5A01" w:rsidRPr="004A5A01" w:rsidRDefault="004A5A01" w:rsidP="004A5A01">
      <w:pPr>
        <w:rPr>
          <w:sz w:val="32"/>
          <w:szCs w:val="32"/>
        </w:rPr>
      </w:pPr>
    </w:p>
    <w:p w14:paraId="0F545F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32F1CB7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"Request total must be greater than zero.",</w:t>
      </w:r>
    </w:p>
    <w:p w14:paraId="011754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NotificationType.Warning</w:t>
      </w:r>
    </w:p>
    <w:p w14:paraId="7701071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7D79BAF2" w14:textId="77777777" w:rsidR="004A5A01" w:rsidRPr="004A5A01" w:rsidRDefault="004A5A01" w:rsidP="004A5A01">
      <w:pPr>
        <w:rPr>
          <w:sz w:val="32"/>
          <w:szCs w:val="32"/>
        </w:rPr>
      </w:pPr>
    </w:p>
    <w:p w14:paraId="4205C7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Navigate(</w:t>
      </w:r>
    </w:p>
    <w:p w14:paraId="72B528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scrReviewSubmit,</w:t>
      </w:r>
    </w:p>
    <w:p w14:paraId="2ADFF6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ScreenTransition.Fade</w:t>
      </w:r>
    </w:p>
    <w:p w14:paraId="6CF39B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58A7FD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3FAE9C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2FE5CD6">
          <v:rect id="_x0000_i5536" style="width:0;height:1.5pt" o:hralign="center" o:hrstd="t" o:hr="t" fillcolor="#a0a0a0" stroked="f"/>
        </w:pict>
      </w:r>
    </w:p>
    <w:p w14:paraId="28C1D55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AI — REVIEW SCREEN</w:t>
      </w:r>
    </w:p>
    <w:p w14:paraId="2F2229E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156. scrReviewSubmit</w:t>
      </w:r>
    </w:p>
    <w:p w14:paraId="4CAF08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Display:</w:t>
      </w:r>
    </w:p>
    <w:p w14:paraId="71F4071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Title</w:t>
      </w:r>
    </w:p>
    <w:p w14:paraId="39C0BA0C" w14:textId="77777777" w:rsidR="004A5A01" w:rsidRPr="004A5A01" w:rsidRDefault="004A5A01" w:rsidP="004A5A01">
      <w:pPr>
        <w:rPr>
          <w:sz w:val="32"/>
          <w:szCs w:val="32"/>
        </w:rPr>
      </w:pPr>
    </w:p>
    <w:p w14:paraId="31AE3D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</w:t>
      </w:r>
    </w:p>
    <w:p w14:paraId="04724569" w14:textId="77777777" w:rsidR="004A5A01" w:rsidRPr="004A5A01" w:rsidRDefault="004A5A01" w:rsidP="004A5A01">
      <w:pPr>
        <w:rPr>
          <w:sz w:val="32"/>
          <w:szCs w:val="32"/>
        </w:rPr>
      </w:pPr>
    </w:p>
    <w:p w14:paraId="2EDD747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Department</w:t>
      </w:r>
    </w:p>
    <w:p w14:paraId="00CA7A63" w14:textId="77777777" w:rsidR="004A5A01" w:rsidRPr="004A5A01" w:rsidRDefault="004A5A01" w:rsidP="004A5A01">
      <w:pPr>
        <w:rPr>
          <w:sz w:val="32"/>
          <w:szCs w:val="32"/>
        </w:rPr>
      </w:pPr>
    </w:p>
    <w:p w14:paraId="72C5EA6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Needed By</w:t>
      </w:r>
    </w:p>
    <w:p w14:paraId="2DBF35DC" w14:textId="77777777" w:rsidR="004A5A01" w:rsidRPr="004A5A01" w:rsidRDefault="004A5A01" w:rsidP="004A5A01">
      <w:pPr>
        <w:rPr>
          <w:sz w:val="32"/>
          <w:szCs w:val="32"/>
        </w:rPr>
      </w:pPr>
    </w:p>
    <w:p w14:paraId="1B820B4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Business Justification</w:t>
      </w:r>
    </w:p>
    <w:p w14:paraId="66F72171" w14:textId="77777777" w:rsidR="004A5A01" w:rsidRPr="004A5A01" w:rsidRDefault="004A5A01" w:rsidP="004A5A01">
      <w:pPr>
        <w:rPr>
          <w:sz w:val="32"/>
          <w:szCs w:val="32"/>
        </w:rPr>
      </w:pPr>
    </w:p>
    <w:p w14:paraId="31CAE1E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 Items</w:t>
      </w:r>
    </w:p>
    <w:p w14:paraId="4F499D22" w14:textId="77777777" w:rsidR="004A5A01" w:rsidRPr="004A5A01" w:rsidRDefault="004A5A01" w:rsidP="004A5A01">
      <w:pPr>
        <w:rPr>
          <w:sz w:val="32"/>
          <w:szCs w:val="32"/>
        </w:rPr>
      </w:pPr>
    </w:p>
    <w:p w14:paraId="561DF3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Total</w:t>
      </w:r>
    </w:p>
    <w:p w14:paraId="562664E3" w14:textId="77777777" w:rsidR="004A5A01" w:rsidRPr="004A5A01" w:rsidRDefault="004A5A01" w:rsidP="004A5A01">
      <w:pPr>
        <w:rPr>
          <w:sz w:val="32"/>
          <w:szCs w:val="32"/>
        </w:rPr>
      </w:pPr>
    </w:p>
    <w:p w14:paraId="19F93DD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Approval Preview</w:t>
      </w:r>
    </w:p>
    <w:p w14:paraId="09C65818" w14:textId="77777777" w:rsidR="004A5A01" w:rsidRPr="004A5A01" w:rsidRDefault="004A5A01" w:rsidP="004A5A01">
      <w:pPr>
        <w:rPr>
          <w:sz w:val="32"/>
          <w:szCs w:val="32"/>
        </w:rPr>
      </w:pPr>
    </w:p>
    <w:p w14:paraId="192E55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 Button</w:t>
      </w:r>
    </w:p>
    <w:p w14:paraId="218A665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33C2D79">
          <v:rect id="_x0000_i5537" style="width:0;height:1.5pt" o:hralign="center" o:hrstd="t" o:hr="t" fillcolor="#a0a0a0" stroked="f"/>
        </w:pict>
      </w:r>
    </w:p>
    <w:p w14:paraId="5585513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157. Request Title</w:t>
      </w:r>
    </w:p>
    <w:p w14:paraId="76890EC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varDraftHeader.RequestTitle</w:t>
      </w:r>
    </w:p>
    <w:p w14:paraId="0309E9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6A9497B">
          <v:rect id="_x0000_i5538" style="width:0;height:1.5pt" o:hralign="center" o:hrstd="t" o:hr="t" fillcolor="#a0a0a0" stroked="f"/>
        </w:pict>
      </w:r>
    </w:p>
    <w:p w14:paraId="2E55660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158. Requested By</w:t>
      </w:r>
    </w:p>
    <w:p w14:paraId="1D3854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varCurrentEmployee.'Full Name'</w:t>
      </w:r>
    </w:p>
    <w:p w14:paraId="1503B6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5774DB4F">
          <v:rect id="_x0000_i5539" style="width:0;height:1.5pt" o:hralign="center" o:hrstd="t" o:hr="t" fillcolor="#a0a0a0" stroked="f"/>
        </w:pict>
      </w:r>
    </w:p>
    <w:p w14:paraId="4A8B4A4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159. Department</w:t>
      </w:r>
    </w:p>
    <w:p w14:paraId="5CAD41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varCurrentEmployee.Department.'Department Name'</w:t>
      </w:r>
    </w:p>
    <w:p w14:paraId="7DAE6F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90E47A2">
          <v:rect id="_x0000_i5540" style="width:0;height:1.5pt" o:hralign="center" o:hrstd="t" o:hr="t" fillcolor="#a0a0a0" stroked="f"/>
        </w:pict>
      </w:r>
    </w:p>
    <w:p w14:paraId="2807B75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160. Needed By</w:t>
      </w:r>
    </w:p>
    <w:p w14:paraId="4B11C7A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Text(</w:t>
      </w:r>
    </w:p>
    <w:p w14:paraId="0424D7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varDraftHeader.NeededBy,</w:t>
      </w:r>
    </w:p>
    <w:p w14:paraId="146C9CE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"mmm d, yyyy"</w:t>
      </w:r>
    </w:p>
    <w:p w14:paraId="25CB00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7DF71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3DED4D6">
          <v:rect id="_x0000_i5541" style="width:0;height:1.5pt" o:hralign="center" o:hrstd="t" o:hr="t" fillcolor="#a0a0a0" stroked="f"/>
        </w:pict>
      </w:r>
    </w:p>
    <w:p w14:paraId="521F0D3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161. Justification</w:t>
      </w:r>
    </w:p>
    <w:p w14:paraId="0C49BA6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varDraftHeader.Justification</w:t>
      </w:r>
    </w:p>
    <w:p w14:paraId="03803A8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697FE6B">
          <v:rect id="_x0000_i5542" style="width:0;height:1.5pt" o:hralign="center" o:hrstd="t" o:hr="t" fillcolor="#a0a0a0" stroked="f"/>
        </w:pict>
      </w:r>
    </w:p>
    <w:p w14:paraId="69527A0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162. Items Gallery</w:t>
      </w:r>
    </w:p>
    <w:p w14:paraId="1C212E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colRequestItems</w:t>
      </w:r>
    </w:p>
    <w:p w14:paraId="3FF710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0081F45">
          <v:rect id="_x0000_i5543" style="width:0;height:1.5pt" o:hralign="center" o:hrstd="t" o:hr="t" fillcolor="#a0a0a0" stroked="f"/>
        </w:pict>
      </w:r>
    </w:p>
    <w:p w14:paraId="04524F1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AJ — EDIT REQUEST DETAILS</w:t>
      </w:r>
    </w:p>
    <w:p w14:paraId="64B0CEC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163. Edit Details Button</w:t>
      </w:r>
    </w:p>
    <w:p w14:paraId="6DFA06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2BD39F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scrNewRequest,</w:t>
      </w:r>
    </w:p>
    <w:p w14:paraId="70A4E4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00E52C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2D682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62A47015">
          <v:rect id="_x0000_i5544" style="width:0;height:1.5pt" o:hralign="center" o:hrstd="t" o:hr="t" fillcolor="#a0a0a0" stroked="f"/>
        </w:pict>
      </w:r>
    </w:p>
    <w:p w14:paraId="2A63C04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164. Important</w:t>
      </w:r>
    </w:p>
    <w:p w14:paraId="4FD4E4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When returning to scrNewRequest, controls should reflect:</w:t>
      </w:r>
    </w:p>
    <w:p w14:paraId="355D20D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Previously captured values.</w:t>
      </w:r>
    </w:p>
    <w:p w14:paraId="50C2C7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96CC38C">
          <v:rect id="_x0000_i5545" style="width:0;height:1.5pt" o:hralign="center" o:hrstd="t" o:hr="t" fillcolor="#a0a0a0" stroked="f"/>
        </w:pict>
      </w:r>
    </w:p>
    <w:p w14:paraId="5B5A445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165. Default Request Title</w:t>
      </w:r>
    </w:p>
    <w:p w14:paraId="30FC8D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Configure control default using:</w:t>
      </w:r>
    </w:p>
    <w:p w14:paraId="63CF53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Coalesce(</w:t>
      </w:r>
    </w:p>
    <w:p w14:paraId="23B605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varDraftHeader.RequestTitle,</w:t>
      </w:r>
    </w:p>
    <w:p w14:paraId="1909E6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""</w:t>
      </w:r>
    </w:p>
    <w:p w14:paraId="2BCBC4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32D61E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C96BD9B">
          <v:rect id="_x0000_i5546" style="width:0;height:1.5pt" o:hralign="center" o:hrstd="t" o:hr="t" fillcolor="#a0a0a0" stroked="f"/>
        </w:pict>
      </w:r>
    </w:p>
    <w:p w14:paraId="3F115DF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166. Needed By Default</w:t>
      </w:r>
    </w:p>
    <w:p w14:paraId="184F9D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4169B5C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varDraftHeader.NeededBy</w:t>
      </w:r>
    </w:p>
    <w:p w14:paraId="0F7088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where supported by the control's default-date property.</w:t>
      </w:r>
    </w:p>
    <w:p w14:paraId="6B34B9C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DF4C4C9">
          <v:rect id="_x0000_i5547" style="width:0;height:1.5pt" o:hralign="center" o:hrstd="t" o:hr="t" fillcolor="#a0a0a0" stroked="f"/>
        </w:pict>
      </w:r>
    </w:p>
    <w:p w14:paraId="60C81EF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167. Justification Default</w:t>
      </w:r>
    </w:p>
    <w:p w14:paraId="78581C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Coalesce(</w:t>
      </w:r>
    </w:p>
    <w:p w14:paraId="6743AA5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varDraftHeader.Justification,</w:t>
      </w:r>
    </w:p>
    <w:p w14:paraId="29EBA8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""</w:t>
      </w:r>
    </w:p>
    <w:p w14:paraId="50B398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14F2CB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322E5F49">
          <v:rect id="_x0000_i5548" style="width:0;height:1.5pt" o:hralign="center" o:hrstd="t" o:hr="t" fillcolor="#a0a0a0" stroked="f"/>
        </w:pict>
      </w:r>
    </w:p>
    <w:p w14:paraId="4165846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AK — FINAL VALIDATION</w:t>
      </w:r>
    </w:p>
    <w:p w14:paraId="6E95177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168. Submit should verify:</w:t>
      </w:r>
    </w:p>
    <w:p w14:paraId="68B31FD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Current Employee</w:t>
      </w:r>
    </w:p>
    <w:p w14:paraId="3AD8E6F3" w14:textId="77777777" w:rsidR="004A5A01" w:rsidRPr="004A5A01" w:rsidRDefault="004A5A01" w:rsidP="004A5A01">
      <w:pPr>
        <w:rPr>
          <w:sz w:val="32"/>
          <w:szCs w:val="32"/>
        </w:rPr>
      </w:pPr>
    </w:p>
    <w:p w14:paraId="2E20D77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Department</w:t>
      </w:r>
    </w:p>
    <w:p w14:paraId="3CF5B163" w14:textId="77777777" w:rsidR="004A5A01" w:rsidRPr="004A5A01" w:rsidRDefault="004A5A01" w:rsidP="004A5A01">
      <w:pPr>
        <w:rPr>
          <w:sz w:val="32"/>
          <w:szCs w:val="32"/>
        </w:rPr>
      </w:pPr>
    </w:p>
    <w:p w14:paraId="38A30AA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Title</w:t>
      </w:r>
    </w:p>
    <w:p w14:paraId="61DD0495" w14:textId="77777777" w:rsidR="004A5A01" w:rsidRPr="004A5A01" w:rsidRDefault="004A5A01" w:rsidP="004A5A01">
      <w:pPr>
        <w:rPr>
          <w:sz w:val="32"/>
          <w:szCs w:val="32"/>
        </w:rPr>
      </w:pPr>
    </w:p>
    <w:p w14:paraId="7705A66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Needed By</w:t>
      </w:r>
    </w:p>
    <w:p w14:paraId="2ECD1123" w14:textId="77777777" w:rsidR="004A5A01" w:rsidRPr="004A5A01" w:rsidRDefault="004A5A01" w:rsidP="004A5A01">
      <w:pPr>
        <w:rPr>
          <w:sz w:val="32"/>
          <w:szCs w:val="32"/>
        </w:rPr>
      </w:pPr>
    </w:p>
    <w:p w14:paraId="0C1738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Justification</w:t>
      </w:r>
    </w:p>
    <w:p w14:paraId="71D48146" w14:textId="77777777" w:rsidR="004A5A01" w:rsidRPr="004A5A01" w:rsidRDefault="004A5A01" w:rsidP="004A5A01">
      <w:pPr>
        <w:rPr>
          <w:sz w:val="32"/>
          <w:szCs w:val="32"/>
        </w:rPr>
      </w:pPr>
    </w:p>
    <w:p w14:paraId="00705E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</w:t>
      </w:r>
    </w:p>
    <w:p w14:paraId="71F2C35A" w14:textId="77777777" w:rsidR="004A5A01" w:rsidRPr="004A5A01" w:rsidRDefault="004A5A01" w:rsidP="004A5A01">
      <w:pPr>
        <w:rPr>
          <w:sz w:val="32"/>
          <w:szCs w:val="32"/>
        </w:rPr>
      </w:pPr>
    </w:p>
    <w:p w14:paraId="093D59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Quantities</w:t>
      </w:r>
    </w:p>
    <w:p w14:paraId="11AB918D" w14:textId="77777777" w:rsidR="004A5A01" w:rsidRPr="004A5A01" w:rsidRDefault="004A5A01" w:rsidP="004A5A01">
      <w:pPr>
        <w:rPr>
          <w:sz w:val="32"/>
          <w:szCs w:val="32"/>
        </w:rPr>
      </w:pPr>
    </w:p>
    <w:p w14:paraId="7DFB93E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Prices</w:t>
      </w:r>
    </w:p>
    <w:p w14:paraId="37660246" w14:textId="77777777" w:rsidR="004A5A01" w:rsidRPr="004A5A01" w:rsidRDefault="004A5A01" w:rsidP="004A5A01">
      <w:pPr>
        <w:rPr>
          <w:sz w:val="32"/>
          <w:szCs w:val="32"/>
        </w:rPr>
      </w:pPr>
    </w:p>
    <w:p w14:paraId="5F720C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Total</w:t>
      </w:r>
    </w:p>
    <w:p w14:paraId="35669D3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80A4E8F">
          <v:rect id="_x0000_i5549" style="width:0;height:1.5pt" o:hralign="center" o:hrstd="t" o:hr="t" fillcolor="#a0a0a0" stroked="f"/>
        </w:pict>
      </w:r>
    </w:p>
    <w:p w14:paraId="3CAB0F6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169. Helper Validation</w:t>
      </w:r>
    </w:p>
    <w:p w14:paraId="097A4E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Before writing anything:</w:t>
      </w:r>
    </w:p>
    <w:p w14:paraId="34165FA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If(</w:t>
      </w:r>
    </w:p>
    <w:p w14:paraId="595F75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IsBlank(varCurrentEmployee),</w:t>
      </w:r>
    </w:p>
    <w:p w14:paraId="3E243F07" w14:textId="77777777" w:rsidR="004A5A01" w:rsidRPr="004A5A01" w:rsidRDefault="004A5A01" w:rsidP="004A5A01">
      <w:pPr>
        <w:rPr>
          <w:sz w:val="32"/>
          <w:szCs w:val="32"/>
        </w:rPr>
      </w:pPr>
    </w:p>
    <w:p w14:paraId="0F92B5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0A4AC8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"Employee profile is missing.",</w:t>
      </w:r>
    </w:p>
    <w:p w14:paraId="71FC67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NotificationType.Error</w:t>
      </w:r>
    </w:p>
    <w:p w14:paraId="7B26B4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16F23500" w14:textId="77777777" w:rsidR="004A5A01" w:rsidRPr="004A5A01" w:rsidRDefault="004A5A01" w:rsidP="004A5A01">
      <w:pPr>
        <w:rPr>
          <w:sz w:val="32"/>
          <w:szCs w:val="32"/>
        </w:rPr>
      </w:pPr>
    </w:p>
    <w:p w14:paraId="64E7FA7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IsBlank(varCurrentEmployee.Department),</w:t>
      </w:r>
    </w:p>
    <w:p w14:paraId="3280B3A6" w14:textId="77777777" w:rsidR="004A5A01" w:rsidRPr="004A5A01" w:rsidRDefault="004A5A01" w:rsidP="004A5A01">
      <w:pPr>
        <w:rPr>
          <w:sz w:val="32"/>
          <w:szCs w:val="32"/>
        </w:rPr>
      </w:pPr>
    </w:p>
    <w:p w14:paraId="0E78A9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461B62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"Your Department is missing.",</w:t>
      </w:r>
    </w:p>
    <w:p w14:paraId="239349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NotificationType.Error</w:t>
      </w:r>
    </w:p>
    <w:p w14:paraId="6483CA7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2EFB1484" w14:textId="77777777" w:rsidR="004A5A01" w:rsidRPr="004A5A01" w:rsidRDefault="004A5A01" w:rsidP="004A5A01">
      <w:pPr>
        <w:rPr>
          <w:sz w:val="32"/>
          <w:szCs w:val="32"/>
        </w:rPr>
      </w:pPr>
    </w:p>
    <w:p w14:paraId="714EEB4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IsBlank(varDraftHeader),</w:t>
      </w:r>
    </w:p>
    <w:p w14:paraId="7BA444F9" w14:textId="77777777" w:rsidR="004A5A01" w:rsidRPr="004A5A01" w:rsidRDefault="004A5A01" w:rsidP="004A5A01">
      <w:pPr>
        <w:rPr>
          <w:sz w:val="32"/>
          <w:szCs w:val="32"/>
        </w:rPr>
      </w:pPr>
    </w:p>
    <w:p w14:paraId="67F70A5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0B550F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"Request details are incomplete.",</w:t>
      </w:r>
    </w:p>
    <w:p w14:paraId="59394A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NotificationType.Error</w:t>
      </w:r>
    </w:p>
    <w:p w14:paraId="05DD94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208B5BEB" w14:textId="77777777" w:rsidR="004A5A01" w:rsidRPr="004A5A01" w:rsidRDefault="004A5A01" w:rsidP="004A5A01">
      <w:pPr>
        <w:rPr>
          <w:sz w:val="32"/>
          <w:szCs w:val="32"/>
        </w:rPr>
      </w:pPr>
    </w:p>
    <w:p w14:paraId="1D5215B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IsEmpty(colRequestItems),</w:t>
      </w:r>
    </w:p>
    <w:p w14:paraId="71181B64" w14:textId="77777777" w:rsidR="004A5A01" w:rsidRPr="004A5A01" w:rsidRDefault="004A5A01" w:rsidP="004A5A01">
      <w:pPr>
        <w:rPr>
          <w:sz w:val="32"/>
          <w:szCs w:val="32"/>
        </w:rPr>
      </w:pPr>
    </w:p>
    <w:p w14:paraId="44DFCC9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58B8305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"Your cart is empty.",</w:t>
      </w:r>
    </w:p>
    <w:p w14:paraId="2D236C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NotificationType.Warning</w:t>
      </w:r>
    </w:p>
    <w:p w14:paraId="431941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3B054819" w14:textId="77777777" w:rsidR="004A5A01" w:rsidRPr="004A5A01" w:rsidRDefault="004A5A01" w:rsidP="004A5A01">
      <w:pPr>
        <w:rPr>
          <w:sz w:val="32"/>
          <w:szCs w:val="32"/>
        </w:rPr>
      </w:pPr>
    </w:p>
    <w:p w14:paraId="54ABC1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CountRows(</w:t>
      </w:r>
    </w:p>
    <w:p w14:paraId="5C3D2D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Filter(</w:t>
      </w:r>
    </w:p>
    <w:p w14:paraId="320B0C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colRequestItems,</w:t>
      </w:r>
    </w:p>
    <w:p w14:paraId="6CF0C3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Quantity &lt;= 0 ||</w:t>
      </w:r>
    </w:p>
    <w:p w14:paraId="6B778A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UnitPrice &lt;= 0</w:t>
      </w:r>
    </w:p>
    <w:p w14:paraId="640A884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</w:t>
      </w:r>
    </w:p>
    <w:p w14:paraId="031A01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 &gt; 0,</w:t>
      </w:r>
    </w:p>
    <w:p w14:paraId="17B49374" w14:textId="77777777" w:rsidR="004A5A01" w:rsidRPr="004A5A01" w:rsidRDefault="004A5A01" w:rsidP="004A5A01">
      <w:pPr>
        <w:rPr>
          <w:sz w:val="32"/>
          <w:szCs w:val="32"/>
        </w:rPr>
      </w:pPr>
    </w:p>
    <w:p w14:paraId="058984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079E152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"One or more cart items have an invalid quantity or price.",</w:t>
      </w:r>
    </w:p>
    <w:p w14:paraId="569DE0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NotificationType.Error</w:t>
      </w:r>
    </w:p>
    <w:p w14:paraId="01B26B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34CEECD7" w14:textId="77777777" w:rsidR="004A5A01" w:rsidRPr="004A5A01" w:rsidRDefault="004A5A01" w:rsidP="004A5A01">
      <w:pPr>
        <w:rPr>
          <w:sz w:val="32"/>
          <w:szCs w:val="32"/>
        </w:rPr>
      </w:pPr>
    </w:p>
    <w:p w14:paraId="0160C43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Sum(</w:t>
      </w:r>
    </w:p>
    <w:p w14:paraId="7853F6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colRequestItems,</w:t>
      </w:r>
    </w:p>
    <w:p w14:paraId="48209C6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LineTotal</w:t>
      </w:r>
    </w:p>
    <w:p w14:paraId="261C9E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 &lt;= 0,</w:t>
      </w:r>
    </w:p>
    <w:p w14:paraId="330A4BA2" w14:textId="77777777" w:rsidR="004A5A01" w:rsidRPr="004A5A01" w:rsidRDefault="004A5A01" w:rsidP="004A5A01">
      <w:pPr>
        <w:rPr>
          <w:sz w:val="32"/>
          <w:szCs w:val="32"/>
        </w:rPr>
      </w:pPr>
    </w:p>
    <w:p w14:paraId="2D0455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1A56AC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"The Purchase Request total must be greater than zero.",</w:t>
      </w:r>
    </w:p>
    <w:p w14:paraId="0A1CEE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NotificationType.Error</w:t>
      </w:r>
    </w:p>
    <w:p w14:paraId="12F666E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11D5E9C2" w14:textId="77777777" w:rsidR="004A5A01" w:rsidRPr="004A5A01" w:rsidRDefault="004A5A01" w:rsidP="004A5A01">
      <w:pPr>
        <w:rPr>
          <w:sz w:val="32"/>
          <w:szCs w:val="32"/>
        </w:rPr>
      </w:pPr>
    </w:p>
    <w:p w14:paraId="567582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/* Submission code */</w:t>
      </w:r>
    </w:p>
    <w:p w14:paraId="75189B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C1F22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E749205">
          <v:rect id="_x0000_i5550" style="width:0;height:1.5pt" o:hralign="center" o:hrstd="t" o:hr="t" fillcolor="#a0a0a0" stroked="f"/>
        </w:pict>
      </w:r>
    </w:p>
    <w:p w14:paraId="617101F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AL — DOUBLE-SUBMISSION PROTECTION</w:t>
      </w:r>
    </w:p>
    <w:p w14:paraId="4765DE2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170. Submit Button</w:t>
      </w:r>
    </w:p>
    <w:p w14:paraId="2A07CA6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DisplayMode:</w:t>
      </w:r>
    </w:p>
    <w:p w14:paraId="07EC4AD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If(</w:t>
      </w:r>
    </w:p>
    <w:p w14:paraId="0EFF5B1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varSubmissionInProgress,</w:t>
      </w:r>
    </w:p>
    <w:p w14:paraId="755664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DisplayMode.Disabled,</w:t>
      </w:r>
    </w:p>
    <w:p w14:paraId="0E56EEE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DisplayMode.Edit</w:t>
      </w:r>
    </w:p>
    <w:p w14:paraId="3818F1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2FFF7C6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912D45C">
          <v:rect id="_x0000_i5551" style="width:0;height:1.5pt" o:hralign="center" o:hrstd="t" o:hr="t" fillcolor="#a0a0a0" stroked="f"/>
        </w:pict>
      </w:r>
    </w:p>
    <w:p w14:paraId="7753C4C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171. Spinner</w:t>
      </w:r>
    </w:p>
    <w:p w14:paraId="63B18FF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Visible:</w:t>
      </w:r>
    </w:p>
    <w:p w14:paraId="2DEDBA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varSubmissionInProgress</w:t>
      </w:r>
    </w:p>
    <w:p w14:paraId="141E2E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269A1B7">
          <v:rect id="_x0000_i5552" style="width:0;height:1.5pt" o:hralign="center" o:hrstd="t" o:hr="t" fillcolor="#a0a0a0" stroked="f"/>
        </w:pict>
      </w:r>
    </w:p>
    <w:p w14:paraId="64F24BF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172. On submission</w:t>
      </w:r>
    </w:p>
    <w:p w14:paraId="3E5817E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Immediately:</w:t>
      </w:r>
    </w:p>
    <w:p w14:paraId="549980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1FE8BBE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varSubmissionInProgress,</w:t>
      </w:r>
    </w:p>
    <w:p w14:paraId="3E7CE9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true</w:t>
      </w:r>
    </w:p>
    <w:p w14:paraId="59048B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1E5B60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96DD094">
          <v:rect id="_x0000_i5553" style="width:0;height:1.5pt" o:hralign="center" o:hrstd="t" o:hr="t" fillcolor="#a0a0a0" stroked="f"/>
        </w:pict>
      </w:r>
    </w:p>
    <w:p w14:paraId="3298192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173. Why?</w:t>
      </w:r>
    </w:p>
    <w:p w14:paraId="100993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Prevent users repeatedly clicking:</w:t>
      </w:r>
    </w:p>
    <w:p w14:paraId="5A7C019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</w:t>
      </w:r>
    </w:p>
    <w:p w14:paraId="62562E03" w14:textId="77777777" w:rsidR="004A5A01" w:rsidRPr="004A5A01" w:rsidRDefault="004A5A01" w:rsidP="004A5A01">
      <w:pPr>
        <w:rPr>
          <w:sz w:val="32"/>
          <w:szCs w:val="32"/>
        </w:rPr>
      </w:pPr>
    </w:p>
    <w:p w14:paraId="1F30045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</w:t>
      </w:r>
    </w:p>
    <w:p w14:paraId="1023D3AE" w14:textId="77777777" w:rsidR="004A5A01" w:rsidRPr="004A5A01" w:rsidRDefault="004A5A01" w:rsidP="004A5A01">
      <w:pPr>
        <w:rPr>
          <w:sz w:val="32"/>
          <w:szCs w:val="32"/>
        </w:rPr>
      </w:pPr>
    </w:p>
    <w:p w14:paraId="497C6B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</w:t>
      </w:r>
    </w:p>
    <w:p w14:paraId="453B2E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4E7BB92">
          <v:rect id="_x0000_i5554" style="width:0;height:1.5pt" o:hralign="center" o:hrstd="t" o:hr="t" fillcolor="#a0a0a0" stroked="f"/>
        </w:pict>
      </w:r>
    </w:p>
    <w:p w14:paraId="0A64710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174. Without Protection</w:t>
      </w:r>
    </w:p>
    <w:p w14:paraId="4A506A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Could create:</w:t>
      </w:r>
    </w:p>
    <w:p w14:paraId="0A14F46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Duplicate Purchase Requests.</w:t>
      </w:r>
    </w:p>
    <w:p w14:paraId="60F1B27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913A8E8">
          <v:rect id="_x0000_i5555" style="width:0;height:1.5pt" o:hralign="center" o:hrstd="t" o:hr="t" fillcolor="#a0a0a0" stroked="f"/>
        </w:pict>
      </w:r>
    </w:p>
    <w:p w14:paraId="33587A4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PART AM — SUBMISSION ARCHITECTURE</w:t>
      </w:r>
    </w:p>
    <w:p w14:paraId="64573FE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175. Submission Steps</w:t>
      </w:r>
    </w:p>
    <w:p w14:paraId="023C03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1. Validate</w:t>
      </w:r>
    </w:p>
    <w:p w14:paraId="5361D2C7" w14:textId="77777777" w:rsidR="004A5A01" w:rsidRPr="004A5A01" w:rsidRDefault="004A5A01" w:rsidP="004A5A01">
      <w:pPr>
        <w:rPr>
          <w:sz w:val="32"/>
          <w:szCs w:val="32"/>
        </w:rPr>
      </w:pPr>
    </w:p>
    <w:p w14:paraId="6ADFF4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2. Create Parent as Draft</w:t>
      </w:r>
    </w:p>
    <w:p w14:paraId="2CC1813A" w14:textId="77777777" w:rsidR="004A5A01" w:rsidRPr="004A5A01" w:rsidRDefault="004A5A01" w:rsidP="004A5A01">
      <w:pPr>
        <w:rPr>
          <w:sz w:val="32"/>
          <w:szCs w:val="32"/>
        </w:rPr>
      </w:pPr>
    </w:p>
    <w:p w14:paraId="168757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3. Capture Created Parent</w:t>
      </w:r>
    </w:p>
    <w:p w14:paraId="613D4340" w14:textId="77777777" w:rsidR="004A5A01" w:rsidRPr="004A5A01" w:rsidRDefault="004A5A01" w:rsidP="004A5A01">
      <w:pPr>
        <w:rPr>
          <w:sz w:val="32"/>
          <w:szCs w:val="32"/>
        </w:rPr>
      </w:pPr>
    </w:p>
    <w:p w14:paraId="0649CF7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4. Create Child Items</w:t>
      </w:r>
    </w:p>
    <w:p w14:paraId="58A79F5A" w14:textId="77777777" w:rsidR="004A5A01" w:rsidRPr="004A5A01" w:rsidRDefault="004A5A01" w:rsidP="004A5A01">
      <w:pPr>
        <w:rPr>
          <w:sz w:val="32"/>
          <w:szCs w:val="32"/>
        </w:rPr>
      </w:pPr>
    </w:p>
    <w:p w14:paraId="31992B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5. Check Child Errors</w:t>
      </w:r>
    </w:p>
    <w:p w14:paraId="5C1BCFEB" w14:textId="77777777" w:rsidR="004A5A01" w:rsidRPr="004A5A01" w:rsidRDefault="004A5A01" w:rsidP="004A5A01">
      <w:pPr>
        <w:rPr>
          <w:sz w:val="32"/>
          <w:szCs w:val="32"/>
        </w:rPr>
      </w:pPr>
    </w:p>
    <w:p w14:paraId="32045CA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6. If all succeed:</w:t>
      </w:r>
    </w:p>
    <w:p w14:paraId="6C62B3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Update Parent </w:t>
      </w: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Submitted</w:t>
      </w:r>
    </w:p>
    <w:p w14:paraId="217ED1A1" w14:textId="77777777" w:rsidR="004A5A01" w:rsidRPr="004A5A01" w:rsidRDefault="004A5A01" w:rsidP="004A5A01">
      <w:pPr>
        <w:rPr>
          <w:sz w:val="32"/>
          <w:szCs w:val="32"/>
        </w:rPr>
      </w:pPr>
    </w:p>
    <w:p w14:paraId="193CE2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7. Navigate to Success</w:t>
      </w:r>
    </w:p>
    <w:p w14:paraId="4FD6DAF2" w14:textId="77777777" w:rsidR="004A5A01" w:rsidRPr="004A5A01" w:rsidRDefault="004A5A01" w:rsidP="004A5A01">
      <w:pPr>
        <w:rPr>
          <w:sz w:val="32"/>
          <w:szCs w:val="32"/>
        </w:rPr>
      </w:pPr>
    </w:p>
    <w:p w14:paraId="009A606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8. Day 31 Flow begins</w:t>
      </w:r>
    </w:p>
    <w:p w14:paraId="3D7094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2439017">
          <v:rect id="_x0000_i5556" style="width:0;height:1.5pt" o:hralign="center" o:hrstd="t" o:hr="t" fillcolor="#a0a0a0" stroked="f"/>
        </w:pict>
      </w:r>
    </w:p>
    <w:p w14:paraId="22ED7C2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176. Why Parent First?</w:t>
      </w:r>
    </w:p>
    <w:p w14:paraId="0BC02AD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Every child requires:</w:t>
      </w:r>
    </w:p>
    <w:p w14:paraId="6638A26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lookup</w:t>
      </w:r>
    </w:p>
    <w:p w14:paraId="25BAD52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34FBAAF5">
          <v:rect id="_x0000_i5557" style="width:0;height:1.5pt" o:hralign="center" o:hrstd="t" o:hr="t" fillcolor="#a0a0a0" stroked="f"/>
        </w:pict>
      </w:r>
    </w:p>
    <w:p w14:paraId="0B91336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177. Therefore</w:t>
      </w:r>
    </w:p>
    <w:p w14:paraId="5C6DF3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need the actual created:</w:t>
      </w:r>
    </w:p>
    <w:p w14:paraId="0128089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Purchase Request Dataverse record.</w:t>
      </w:r>
    </w:p>
    <w:p w14:paraId="77DF071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5DA425C">
          <v:rect id="_x0000_i5558" style="width:0;height:1.5pt" o:hralign="center" o:hrstd="t" o:hr="t" fillcolor="#a0a0a0" stroked="f"/>
        </w:pict>
      </w:r>
    </w:p>
    <w:p w14:paraId="421FBC9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AN — PATCH RETURNS A RECORD</w:t>
      </w:r>
    </w:p>
    <w:p w14:paraId="5693044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178. Patch</w:t>
      </w:r>
    </w:p>
    <w:p w14:paraId="611842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when creating a record returns:</w:t>
      </w:r>
    </w:p>
    <w:p w14:paraId="7AA9FAC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The created record.</w:t>
      </w:r>
    </w:p>
    <w:p w14:paraId="6605B3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1309698">
          <v:rect id="_x0000_i5559" style="width:0;height:1.5pt" o:hralign="center" o:hrstd="t" o:hr="t" fillcolor="#a0a0a0" stroked="f"/>
        </w:pict>
      </w:r>
    </w:p>
    <w:p w14:paraId="03CDAD7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179. Therefore</w:t>
      </w:r>
    </w:p>
    <w:p w14:paraId="048534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can store:</w:t>
      </w:r>
    </w:p>
    <w:p w14:paraId="0540E2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253947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varCreatedRequest,</w:t>
      </w:r>
    </w:p>
    <w:p w14:paraId="216D76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Patch(...)</w:t>
      </w:r>
    </w:p>
    <w:p w14:paraId="7F781E3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3E2B0B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00E1086">
          <v:rect id="_x0000_i5560" style="width:0;height:1.5pt" o:hralign="center" o:hrstd="t" o:hr="t" fillcolor="#a0a0a0" stroked="f"/>
        </w:pict>
      </w:r>
    </w:p>
    <w:p w14:paraId="145995C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180. This gives us</w:t>
      </w:r>
    </w:p>
    <w:p w14:paraId="4BD466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 record containing:</w:t>
      </w:r>
    </w:p>
    <w:p w14:paraId="2E733A0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 ID</w:t>
      </w:r>
    </w:p>
    <w:p w14:paraId="1586408A" w14:textId="77777777" w:rsidR="004A5A01" w:rsidRPr="004A5A01" w:rsidRDefault="004A5A01" w:rsidP="004A5A01">
      <w:pPr>
        <w:rPr>
          <w:sz w:val="32"/>
          <w:szCs w:val="32"/>
        </w:rPr>
      </w:pPr>
    </w:p>
    <w:p w14:paraId="5A66BC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Number</w:t>
      </w:r>
    </w:p>
    <w:p w14:paraId="32634087" w14:textId="77777777" w:rsidR="004A5A01" w:rsidRPr="004A5A01" w:rsidRDefault="004A5A01" w:rsidP="004A5A01">
      <w:pPr>
        <w:rPr>
          <w:sz w:val="32"/>
          <w:szCs w:val="32"/>
        </w:rPr>
      </w:pPr>
    </w:p>
    <w:p w14:paraId="24AF58C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Title</w:t>
      </w:r>
    </w:p>
    <w:p w14:paraId="75EDAD0C" w14:textId="77777777" w:rsidR="004A5A01" w:rsidRPr="004A5A01" w:rsidRDefault="004A5A01" w:rsidP="004A5A01">
      <w:pPr>
        <w:rPr>
          <w:sz w:val="32"/>
          <w:szCs w:val="32"/>
        </w:rPr>
      </w:pPr>
    </w:p>
    <w:p w14:paraId="3A148E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Other saved values</w:t>
      </w:r>
    </w:p>
    <w:p w14:paraId="41B0BE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69CAD37">
          <v:rect id="_x0000_i5561" style="width:0;height:1.5pt" o:hralign="center" o:hrstd="t" o:hr="t" fillcolor="#a0a0a0" stroked="f"/>
        </w:pict>
      </w:r>
    </w:p>
    <w:p w14:paraId="348E284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AO — CREATE PARENT</w:t>
      </w:r>
    </w:p>
    <w:p w14:paraId="4CAB834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181. First Reset</w:t>
      </w:r>
    </w:p>
    <w:p w14:paraId="6AD74A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6053D95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varCreatedRequest,</w:t>
      </w:r>
    </w:p>
    <w:p w14:paraId="0BC4C7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Blank()</w:t>
      </w:r>
    </w:p>
    <w:p w14:paraId="17141F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7A13CCA9" w14:textId="77777777" w:rsidR="004A5A01" w:rsidRPr="004A5A01" w:rsidRDefault="004A5A01" w:rsidP="004A5A01">
      <w:pPr>
        <w:rPr>
          <w:sz w:val="32"/>
          <w:szCs w:val="32"/>
        </w:rPr>
      </w:pPr>
    </w:p>
    <w:p w14:paraId="649F78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54DF230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varSubmittedRequest,</w:t>
      </w:r>
    </w:p>
    <w:p w14:paraId="0F4F19B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Blank()</w:t>
      </w:r>
    </w:p>
    <w:p w14:paraId="689B0D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1F61B6ED" w14:textId="77777777" w:rsidR="004A5A01" w:rsidRPr="004A5A01" w:rsidRDefault="004A5A01" w:rsidP="004A5A01">
      <w:pPr>
        <w:rPr>
          <w:sz w:val="32"/>
          <w:szCs w:val="32"/>
        </w:rPr>
      </w:pPr>
    </w:p>
    <w:p w14:paraId="02B36A4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Clear(colSubmissionErrors)</w:t>
      </w:r>
    </w:p>
    <w:p w14:paraId="380016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3ADC3DD">
          <v:rect id="_x0000_i5562" style="width:0;height:1.5pt" o:hralign="center" o:hrstd="t" o:hr="t" fillcolor="#a0a0a0" stroked="f"/>
        </w:pict>
      </w:r>
    </w:p>
    <w:p w14:paraId="76676E1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182. Create</w:t>
      </w:r>
    </w:p>
    <w:p w14:paraId="78F84E6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68E5FA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59D820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varCreatedRequest,</w:t>
      </w:r>
    </w:p>
    <w:p w14:paraId="5369763E" w14:textId="77777777" w:rsidR="004A5A01" w:rsidRPr="004A5A01" w:rsidRDefault="004A5A01" w:rsidP="004A5A01">
      <w:pPr>
        <w:rPr>
          <w:sz w:val="32"/>
          <w:szCs w:val="32"/>
        </w:rPr>
      </w:pPr>
    </w:p>
    <w:p w14:paraId="0FE9FE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IfError(</w:t>
      </w:r>
    </w:p>
    <w:p w14:paraId="1ED9C1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Patch(</w:t>
      </w:r>
    </w:p>
    <w:p w14:paraId="22F1625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'Purchase Requests',</w:t>
      </w:r>
    </w:p>
    <w:p w14:paraId="215745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Defaults(</w:t>
      </w:r>
    </w:p>
    <w:p w14:paraId="2C0997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'Purchase Requests'</w:t>
      </w:r>
    </w:p>
    <w:p w14:paraId="06F95F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),</w:t>
      </w:r>
    </w:p>
    <w:p w14:paraId="27DC4B9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{</w:t>
      </w:r>
    </w:p>
    <w:p w14:paraId="494D4B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'Request Title':</w:t>
      </w:r>
    </w:p>
    <w:p w14:paraId="3564D7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varDraftHeader.RequestTitle,</w:t>
      </w:r>
    </w:p>
    <w:p w14:paraId="7899C450" w14:textId="77777777" w:rsidR="004A5A01" w:rsidRPr="004A5A01" w:rsidRDefault="004A5A01" w:rsidP="004A5A01">
      <w:pPr>
        <w:rPr>
          <w:sz w:val="32"/>
          <w:szCs w:val="32"/>
        </w:rPr>
      </w:pPr>
    </w:p>
    <w:p w14:paraId="3E0D27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'Requested By':</w:t>
      </w:r>
    </w:p>
    <w:p w14:paraId="19B7E00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varCurrentEmployee,</w:t>
      </w:r>
    </w:p>
    <w:p w14:paraId="3E195D21" w14:textId="77777777" w:rsidR="004A5A01" w:rsidRPr="004A5A01" w:rsidRDefault="004A5A01" w:rsidP="004A5A01">
      <w:pPr>
        <w:rPr>
          <w:sz w:val="32"/>
          <w:szCs w:val="32"/>
        </w:rPr>
      </w:pPr>
    </w:p>
    <w:p w14:paraId="6E16A1D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'Requested Department':</w:t>
      </w:r>
    </w:p>
    <w:p w14:paraId="754C842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varCurrentEmployee.Department,</w:t>
      </w:r>
    </w:p>
    <w:p w14:paraId="1377E44E" w14:textId="77777777" w:rsidR="004A5A01" w:rsidRPr="004A5A01" w:rsidRDefault="004A5A01" w:rsidP="004A5A01">
      <w:pPr>
        <w:rPr>
          <w:sz w:val="32"/>
          <w:szCs w:val="32"/>
        </w:rPr>
      </w:pPr>
    </w:p>
    <w:p w14:paraId="797E471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'Needed By':</w:t>
      </w:r>
    </w:p>
    <w:p w14:paraId="7C7A5D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varDraftHeader.NeededBy,</w:t>
      </w:r>
    </w:p>
    <w:p w14:paraId="7D6F5107" w14:textId="77777777" w:rsidR="004A5A01" w:rsidRPr="004A5A01" w:rsidRDefault="004A5A01" w:rsidP="004A5A01">
      <w:pPr>
        <w:rPr>
          <w:sz w:val="32"/>
          <w:szCs w:val="32"/>
        </w:rPr>
      </w:pPr>
    </w:p>
    <w:p w14:paraId="32847BD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'Business Justification':</w:t>
      </w:r>
    </w:p>
    <w:p w14:paraId="1F8FE2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            varDraftHeader.Justification,</w:t>
      </w:r>
    </w:p>
    <w:p w14:paraId="6DF19BA5" w14:textId="77777777" w:rsidR="004A5A01" w:rsidRPr="004A5A01" w:rsidRDefault="004A5A01" w:rsidP="004A5A01">
      <w:pPr>
        <w:rPr>
          <w:sz w:val="32"/>
          <w:szCs w:val="32"/>
        </w:rPr>
      </w:pPr>
    </w:p>
    <w:p w14:paraId="68ED03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'Total Amount':</w:t>
      </w:r>
    </w:p>
    <w:p w14:paraId="67BB6B3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Sum(</w:t>
      </w:r>
    </w:p>
    <w:p w14:paraId="1C0DF77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    colRequestItems,</w:t>
      </w:r>
    </w:p>
    <w:p w14:paraId="5EDACD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    LineTotal</w:t>
      </w:r>
    </w:p>
    <w:p w14:paraId="0AF815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),</w:t>
      </w:r>
    </w:p>
    <w:p w14:paraId="6A55242D" w14:textId="77777777" w:rsidR="004A5A01" w:rsidRPr="004A5A01" w:rsidRDefault="004A5A01" w:rsidP="004A5A01">
      <w:pPr>
        <w:rPr>
          <w:sz w:val="32"/>
          <w:szCs w:val="32"/>
        </w:rPr>
      </w:pPr>
    </w:p>
    <w:p w14:paraId="5F59B4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Status:</w:t>
      </w:r>
    </w:p>
    <w:p w14:paraId="0F7FCF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'Purchase Request Status'.Draft,</w:t>
      </w:r>
    </w:p>
    <w:p w14:paraId="355A93C5" w14:textId="77777777" w:rsidR="004A5A01" w:rsidRPr="004A5A01" w:rsidRDefault="004A5A01" w:rsidP="004A5A01">
      <w:pPr>
        <w:rPr>
          <w:sz w:val="32"/>
          <w:szCs w:val="32"/>
        </w:rPr>
      </w:pPr>
    </w:p>
    <w:p w14:paraId="6EE3C04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'Approval Started':</w:t>
      </w:r>
    </w:p>
    <w:p w14:paraId="3253A00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false</w:t>
      </w:r>
    </w:p>
    <w:p w14:paraId="4D3031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}</w:t>
      </w:r>
    </w:p>
    <w:p w14:paraId="4CE7AB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),</w:t>
      </w:r>
    </w:p>
    <w:p w14:paraId="6E982558" w14:textId="77777777" w:rsidR="004A5A01" w:rsidRPr="004A5A01" w:rsidRDefault="004A5A01" w:rsidP="004A5A01">
      <w:pPr>
        <w:rPr>
          <w:sz w:val="32"/>
          <w:szCs w:val="32"/>
        </w:rPr>
      </w:pPr>
    </w:p>
    <w:p w14:paraId="5DDD94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Notify(</w:t>
      </w:r>
    </w:p>
    <w:p w14:paraId="18A85BB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"The Purchase Request header could not be created.",</w:t>
      </w:r>
    </w:p>
    <w:p w14:paraId="0DD4283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NotificationType.Error</w:t>
      </w:r>
    </w:p>
    <w:p w14:paraId="1F18B06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);</w:t>
      </w:r>
    </w:p>
    <w:p w14:paraId="1134767A" w14:textId="77777777" w:rsidR="004A5A01" w:rsidRPr="004A5A01" w:rsidRDefault="004A5A01" w:rsidP="004A5A01">
      <w:pPr>
        <w:rPr>
          <w:sz w:val="32"/>
          <w:szCs w:val="32"/>
        </w:rPr>
      </w:pPr>
    </w:p>
    <w:p w14:paraId="24B1E0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Trace(</w:t>
      </w:r>
    </w:p>
    <w:p w14:paraId="57112C5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    "Purchase Request parent creation failed",</w:t>
      </w:r>
    </w:p>
    <w:p w14:paraId="48DFDF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TraceSeverity.Error,</w:t>
      </w:r>
    </w:p>
    <w:p w14:paraId="4F8FF00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{</w:t>
      </w:r>
    </w:p>
    <w:p w14:paraId="5FF8F5A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Message: FirstError.Message</w:t>
      </w:r>
    </w:p>
    <w:p w14:paraId="6CF57D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}</w:t>
      </w:r>
    </w:p>
    <w:p w14:paraId="20EB1B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);</w:t>
      </w:r>
    </w:p>
    <w:p w14:paraId="769DD7D4" w14:textId="77777777" w:rsidR="004A5A01" w:rsidRPr="004A5A01" w:rsidRDefault="004A5A01" w:rsidP="004A5A01">
      <w:pPr>
        <w:rPr>
          <w:sz w:val="32"/>
          <w:szCs w:val="32"/>
        </w:rPr>
      </w:pPr>
    </w:p>
    <w:p w14:paraId="206DEA3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Blank()</w:t>
      </w:r>
    </w:p>
    <w:p w14:paraId="33BDE4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16FFF4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44C07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C3FC78E">
          <v:rect id="_x0000_i5563" style="width:0;height:1.5pt" o:hralign="center" o:hrstd="t" o:hr="t" fillcolor="#a0a0a0" stroked="f"/>
        </w:pict>
      </w:r>
    </w:p>
    <w:p w14:paraId="23CEC87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183. Choice Names</w:t>
      </w:r>
    </w:p>
    <w:p w14:paraId="4EEE6B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Your exact Choice enum syntax can vary according to:</w:t>
      </w:r>
    </w:p>
    <w:p w14:paraId="2B9B424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Publisher</w:t>
      </w:r>
    </w:p>
    <w:p w14:paraId="7E49B0C5" w14:textId="77777777" w:rsidR="004A5A01" w:rsidRPr="004A5A01" w:rsidRDefault="004A5A01" w:rsidP="004A5A01">
      <w:pPr>
        <w:rPr>
          <w:sz w:val="32"/>
          <w:szCs w:val="32"/>
        </w:rPr>
      </w:pPr>
    </w:p>
    <w:p w14:paraId="6C0F6A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Choice display name</w:t>
      </w:r>
    </w:p>
    <w:p w14:paraId="267F4B40" w14:textId="77777777" w:rsidR="004A5A01" w:rsidRPr="004A5A01" w:rsidRDefault="004A5A01" w:rsidP="004A5A01">
      <w:pPr>
        <w:rPr>
          <w:sz w:val="32"/>
          <w:szCs w:val="32"/>
        </w:rPr>
      </w:pPr>
    </w:p>
    <w:p w14:paraId="7C76A7B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Dataverse-generated names</w:t>
      </w:r>
    </w:p>
    <w:p w14:paraId="6F0C42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4460765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IntelliSense.</w:t>
      </w:r>
    </w:p>
    <w:p w14:paraId="43A84D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5D77D5C">
          <v:rect id="_x0000_i5564" style="width:0;height:1.5pt" o:hralign="center" o:hrstd="t" o:hr="t" fillcolor="#a0a0a0" stroked="f"/>
        </w:pict>
      </w:r>
    </w:p>
    <w:p w14:paraId="2AA4CCC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184. Do Not Guess</w:t>
      </w:r>
    </w:p>
    <w:p w14:paraId="0F51A3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numeric Choice values.</w:t>
      </w:r>
    </w:p>
    <w:p w14:paraId="49E9D8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6F1061E">
          <v:rect id="_x0000_i5565" style="width:0;height:1.5pt" o:hralign="center" o:hrstd="t" o:hr="t" fillcolor="#a0a0a0" stroked="f"/>
        </w:pict>
      </w:r>
    </w:p>
    <w:p w14:paraId="2B156E1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AP — PARENT FAILURE</w:t>
      </w:r>
    </w:p>
    <w:p w14:paraId="702D24B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185. Immediately Check</w:t>
      </w:r>
    </w:p>
    <w:p w14:paraId="0EE79C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IsBlank(varCreatedRequest)</w:t>
      </w:r>
    </w:p>
    <w:p w14:paraId="6671E1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784829F">
          <v:rect id="_x0000_i5566" style="width:0;height:1.5pt" o:hralign="center" o:hrstd="t" o:hr="t" fillcolor="#a0a0a0" stroked="f"/>
        </w:pict>
      </w:r>
    </w:p>
    <w:p w14:paraId="39D856C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186. If Blank</w:t>
      </w:r>
    </w:p>
    <w:p w14:paraId="3B85416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NOT:</w:t>
      </w:r>
    </w:p>
    <w:p w14:paraId="022A8F4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Create children.</w:t>
      </w:r>
    </w:p>
    <w:p w14:paraId="35C6F9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193B973">
          <v:rect id="_x0000_i5567" style="width:0;height:1.5pt" o:hralign="center" o:hrstd="t" o:hr="t" fillcolor="#a0a0a0" stroked="f"/>
        </w:pict>
      </w:r>
    </w:p>
    <w:p w14:paraId="2D69D5A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187. Example</w:t>
      </w:r>
    </w:p>
    <w:p w14:paraId="5035A6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If(</w:t>
      </w:r>
    </w:p>
    <w:p w14:paraId="3540957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IsBlank(varCreatedRequest),</w:t>
      </w:r>
    </w:p>
    <w:p w14:paraId="09B3262A" w14:textId="77777777" w:rsidR="004A5A01" w:rsidRPr="004A5A01" w:rsidRDefault="004A5A01" w:rsidP="004A5A01">
      <w:pPr>
        <w:rPr>
          <w:sz w:val="32"/>
          <w:szCs w:val="32"/>
        </w:rPr>
      </w:pPr>
    </w:p>
    <w:p w14:paraId="38CBDF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Set(</w:t>
      </w:r>
    </w:p>
    <w:p w14:paraId="004E79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varSubmissionInProgress,</w:t>
      </w:r>
    </w:p>
    <w:p w14:paraId="5D9354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false</w:t>
      </w:r>
    </w:p>
    <w:p w14:paraId="782E0E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);</w:t>
      </w:r>
    </w:p>
    <w:p w14:paraId="19EA278F" w14:textId="77777777" w:rsidR="004A5A01" w:rsidRPr="004A5A01" w:rsidRDefault="004A5A01" w:rsidP="004A5A01">
      <w:pPr>
        <w:rPr>
          <w:sz w:val="32"/>
          <w:szCs w:val="32"/>
        </w:rPr>
      </w:pPr>
    </w:p>
    <w:p w14:paraId="46FC52B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Notify(</w:t>
      </w:r>
    </w:p>
    <w:p w14:paraId="58FE38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"Nothing was submitted. Please correct the issue and try again.",</w:t>
      </w:r>
    </w:p>
    <w:p w14:paraId="2BC6C64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NotificationType.Error</w:t>
      </w:r>
    </w:p>
    <w:p w14:paraId="03B132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),</w:t>
      </w:r>
    </w:p>
    <w:p w14:paraId="3FF539AF" w14:textId="77777777" w:rsidR="004A5A01" w:rsidRPr="004A5A01" w:rsidRDefault="004A5A01" w:rsidP="004A5A01">
      <w:pPr>
        <w:rPr>
          <w:sz w:val="32"/>
          <w:szCs w:val="32"/>
        </w:rPr>
      </w:pPr>
    </w:p>
    <w:p w14:paraId="3DB2B6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/* Create items */</w:t>
      </w:r>
    </w:p>
    <w:p w14:paraId="0BFF1B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54DCD2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B3E2049">
          <v:rect id="_x0000_i5568" style="width:0;height:1.5pt" o:hralign="center" o:hrstd="t" o:hr="t" fillcolor="#a0a0a0" stroked="f"/>
        </w:pict>
      </w:r>
    </w:p>
    <w:p w14:paraId="369333F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AQ — REQUEST NUMBER</w:t>
      </w:r>
    </w:p>
    <w:p w14:paraId="483E75D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188. Dataverse Autonumber</w:t>
      </w:r>
    </w:p>
    <w:p w14:paraId="1F3B4F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 generated when:</w:t>
      </w:r>
    </w:p>
    <w:p w14:paraId="4154D4C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Parent row is created.</w:t>
      </w:r>
    </w:p>
    <w:p w14:paraId="6E72D5F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9694A24">
          <v:rect id="_x0000_i5569" style="width:0;height:1.5pt" o:hralign="center" o:hrstd="t" o:hr="t" fillcolor="#a0a0a0" stroked="f"/>
        </w:pict>
      </w:r>
    </w:p>
    <w:p w14:paraId="4686529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189. Example</w:t>
      </w:r>
    </w:p>
    <w:p w14:paraId="2A1C701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PR-000142</w:t>
      </w:r>
    </w:p>
    <w:p w14:paraId="2005AD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74E2035">
          <v:rect id="_x0000_i5570" style="width:0;height:1.5pt" o:hralign="center" o:hrstd="t" o:hr="t" fillcolor="#a0a0a0" stroked="f"/>
        </w:pict>
      </w:r>
    </w:p>
    <w:p w14:paraId="14DFC9B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190. We don't generate it in:</w:t>
      </w:r>
    </w:p>
    <w:p w14:paraId="684A8D5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Power Fx.</w:t>
      </w:r>
    </w:p>
    <w:p w14:paraId="0F1CC8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B365A3C">
          <v:rect id="_x0000_i5571" style="width:0;height:1.5pt" o:hralign="center" o:hrstd="t" o:hr="t" fillcolor="#a0a0a0" stroked="f"/>
        </w:pict>
      </w:r>
    </w:p>
    <w:p w14:paraId="5E45A3E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AR — CHILD RECORD CREATION</w:t>
      </w:r>
    </w:p>
    <w:p w14:paraId="30AEC6D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191. Now</w:t>
      </w:r>
    </w:p>
    <w:p w14:paraId="3C0EF6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251C28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ForAll(</w:t>
      </w:r>
    </w:p>
    <w:p w14:paraId="444A4B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colRequestItems As cartItem,</w:t>
      </w:r>
    </w:p>
    <w:p w14:paraId="7138C2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...</w:t>
      </w:r>
    </w:p>
    <w:p w14:paraId="298626E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1A8E7A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F30867D">
          <v:rect id="_x0000_i5572" style="width:0;height:1.5pt" o:hralign="center" o:hrstd="t" o:hr="t" fillcolor="#a0a0a0" stroked="f"/>
        </w:pict>
      </w:r>
    </w:p>
    <w:p w14:paraId="670053E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192. Why As cartItem?</w:t>
      </w:r>
    </w:p>
    <w:p w14:paraId="129EC4B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 makes record scope:</w:t>
      </w:r>
    </w:p>
    <w:p w14:paraId="6FED827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Clear.</w:t>
      </w:r>
    </w:p>
    <w:p w14:paraId="05B3BF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3A44951">
          <v:rect id="_x0000_i5573" style="width:0;height:1.5pt" o:hralign="center" o:hrstd="t" o:hr="t" fillcolor="#a0a0a0" stroked="f"/>
        </w:pict>
      </w:r>
    </w:p>
    <w:p w14:paraId="5BC1376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193. Inside</w:t>
      </w:r>
    </w:p>
    <w:p w14:paraId="1E77B5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716E46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cartItem.ProductName</w:t>
      </w:r>
    </w:p>
    <w:p w14:paraId="2E9D37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instead of ambiguous:</w:t>
      </w:r>
    </w:p>
    <w:p w14:paraId="607742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ProductName</w:t>
      </w:r>
    </w:p>
    <w:p w14:paraId="5A3D67A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09D9573">
          <v:rect id="_x0000_i5574" style="width:0;height:1.5pt" o:hralign="center" o:hrstd="t" o:hr="t" fillcolor="#a0a0a0" stroked="f"/>
        </w:pict>
      </w:r>
    </w:p>
    <w:p w14:paraId="00BE7A1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AS — FORALL</w:t>
      </w:r>
    </w:p>
    <w:p w14:paraId="265F7B7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194. ForAll</w:t>
      </w:r>
    </w:p>
    <w:p w14:paraId="381017F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evaluates an action/formula for:</w:t>
      </w:r>
    </w:p>
    <w:p w14:paraId="5C732EC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Every record in a table.</w:t>
      </w:r>
    </w:p>
    <w:p w14:paraId="49D5C5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87B1B45">
          <v:rect id="_x0000_i5575" style="width:0;height:1.5pt" o:hralign="center" o:hrstd="t" o:hr="t" fillcolor="#a0a0a0" stroked="f"/>
        </w:pict>
      </w:r>
    </w:p>
    <w:p w14:paraId="2904F27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195. Here the table is</w:t>
      </w:r>
    </w:p>
    <w:p w14:paraId="3DD5CA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colRequestItems</w:t>
      </w:r>
    </w:p>
    <w:p w14:paraId="4DBA9E4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5D1EC47">
          <v:rect id="_x0000_i5576" style="width:0;height:1.5pt" o:hralign="center" o:hrstd="t" o:hr="t" fillcolor="#a0a0a0" stroked="f"/>
        </w:pict>
      </w:r>
    </w:p>
    <w:p w14:paraId="0B56F9E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196. Example</w:t>
      </w:r>
    </w:p>
    <w:p w14:paraId="22BD49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Cart:</w:t>
      </w:r>
    </w:p>
    <w:p w14:paraId="52AABA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</w:t>
      </w:r>
    </w:p>
    <w:p w14:paraId="7AC549FC" w14:textId="77777777" w:rsidR="004A5A01" w:rsidRPr="004A5A01" w:rsidRDefault="004A5A01" w:rsidP="004A5A01">
      <w:pPr>
        <w:rPr>
          <w:sz w:val="32"/>
          <w:szCs w:val="32"/>
        </w:rPr>
      </w:pPr>
    </w:p>
    <w:p w14:paraId="7DB430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Monitor</w:t>
      </w:r>
    </w:p>
    <w:p w14:paraId="04B74933" w14:textId="77777777" w:rsidR="004A5A01" w:rsidRPr="004A5A01" w:rsidRDefault="004A5A01" w:rsidP="004A5A01">
      <w:pPr>
        <w:rPr>
          <w:sz w:val="32"/>
          <w:szCs w:val="32"/>
        </w:rPr>
      </w:pPr>
    </w:p>
    <w:p w14:paraId="067FD1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Chair</w:t>
      </w:r>
    </w:p>
    <w:p w14:paraId="708255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1621AD6">
          <v:rect id="_x0000_i5577" style="width:0;height:1.5pt" o:hralign="center" o:hrstd="t" o:hr="t" fillcolor="#a0a0a0" stroked="f"/>
        </w:pict>
      </w:r>
    </w:p>
    <w:p w14:paraId="531FA12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197. ForAll</w:t>
      </w:r>
    </w:p>
    <w:p w14:paraId="7F76344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creates:</w:t>
      </w:r>
    </w:p>
    <w:p w14:paraId="74BF68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Three Purchase Request Item records.</w:t>
      </w:r>
    </w:p>
    <w:p w14:paraId="6E12E3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BAC62AE">
          <v:rect id="_x0000_i5578" style="width:0;height:1.5pt" o:hralign="center" o:hrstd="t" o:hr="t" fillcolor="#a0a0a0" stroked="f"/>
        </w:pict>
      </w:r>
    </w:p>
    <w:p w14:paraId="65B9A4E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AT — CREATE CHILDREN</w:t>
      </w:r>
    </w:p>
    <w:p w14:paraId="1DF8411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198. Formula</w:t>
      </w:r>
    </w:p>
    <w:p w14:paraId="57E687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ForAll(</w:t>
      </w:r>
    </w:p>
    <w:p w14:paraId="41D8845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colRequestItems As cartItem,</w:t>
      </w:r>
    </w:p>
    <w:p w14:paraId="2A5A16C3" w14:textId="77777777" w:rsidR="004A5A01" w:rsidRPr="004A5A01" w:rsidRDefault="004A5A01" w:rsidP="004A5A01">
      <w:pPr>
        <w:rPr>
          <w:sz w:val="32"/>
          <w:szCs w:val="32"/>
        </w:rPr>
      </w:pPr>
    </w:p>
    <w:p w14:paraId="5D27F4C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IfError(</w:t>
      </w:r>
    </w:p>
    <w:p w14:paraId="60E764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Patch(</w:t>
      </w:r>
    </w:p>
    <w:p w14:paraId="281A3C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'Purchase Request Items',</w:t>
      </w:r>
    </w:p>
    <w:p w14:paraId="1182F3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Defaults(</w:t>
      </w:r>
    </w:p>
    <w:p w14:paraId="67C6F97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'Purchase Request Items'</w:t>
      </w:r>
    </w:p>
    <w:p w14:paraId="575DF4E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),</w:t>
      </w:r>
    </w:p>
    <w:p w14:paraId="4A88CFC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    {</w:t>
      </w:r>
    </w:p>
    <w:p w14:paraId="7D97F6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'Line Description':</w:t>
      </w:r>
    </w:p>
    <w:p w14:paraId="49D025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cartItem.ProductName,</w:t>
      </w:r>
    </w:p>
    <w:p w14:paraId="512AA8DC" w14:textId="77777777" w:rsidR="004A5A01" w:rsidRPr="004A5A01" w:rsidRDefault="004A5A01" w:rsidP="004A5A01">
      <w:pPr>
        <w:rPr>
          <w:sz w:val="32"/>
          <w:szCs w:val="32"/>
        </w:rPr>
      </w:pPr>
    </w:p>
    <w:p w14:paraId="6C9CD5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'Purchase Request':</w:t>
      </w:r>
    </w:p>
    <w:p w14:paraId="57C2865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varCreatedRequest,</w:t>
      </w:r>
    </w:p>
    <w:p w14:paraId="5CA991D9" w14:textId="77777777" w:rsidR="004A5A01" w:rsidRPr="004A5A01" w:rsidRDefault="004A5A01" w:rsidP="004A5A01">
      <w:pPr>
        <w:rPr>
          <w:sz w:val="32"/>
          <w:szCs w:val="32"/>
        </w:rPr>
      </w:pPr>
    </w:p>
    <w:p w14:paraId="704D19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Product:</w:t>
      </w:r>
    </w:p>
    <w:p w14:paraId="58D95F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cartItem.ProductRecord,</w:t>
      </w:r>
    </w:p>
    <w:p w14:paraId="262738C5" w14:textId="77777777" w:rsidR="004A5A01" w:rsidRPr="004A5A01" w:rsidRDefault="004A5A01" w:rsidP="004A5A01">
      <w:pPr>
        <w:rPr>
          <w:sz w:val="32"/>
          <w:szCs w:val="32"/>
        </w:rPr>
      </w:pPr>
    </w:p>
    <w:p w14:paraId="49B9AB5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Quantity:</w:t>
      </w:r>
    </w:p>
    <w:p w14:paraId="72EF174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cartItem.Quantity,</w:t>
      </w:r>
    </w:p>
    <w:p w14:paraId="595CBD22" w14:textId="77777777" w:rsidR="004A5A01" w:rsidRPr="004A5A01" w:rsidRDefault="004A5A01" w:rsidP="004A5A01">
      <w:pPr>
        <w:rPr>
          <w:sz w:val="32"/>
          <w:szCs w:val="32"/>
        </w:rPr>
      </w:pPr>
    </w:p>
    <w:p w14:paraId="55D09F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'Unit of Measure':</w:t>
      </w:r>
    </w:p>
    <w:p w14:paraId="3F9670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cartItem.UnitOfMeasure,</w:t>
      </w:r>
    </w:p>
    <w:p w14:paraId="095B0C5A" w14:textId="77777777" w:rsidR="004A5A01" w:rsidRPr="004A5A01" w:rsidRDefault="004A5A01" w:rsidP="004A5A01">
      <w:pPr>
        <w:rPr>
          <w:sz w:val="32"/>
          <w:szCs w:val="32"/>
        </w:rPr>
      </w:pPr>
    </w:p>
    <w:p w14:paraId="04F5988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'Unit Price':</w:t>
      </w:r>
    </w:p>
    <w:p w14:paraId="5CE990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cartItem.UnitPrice,</w:t>
      </w:r>
    </w:p>
    <w:p w14:paraId="07525762" w14:textId="77777777" w:rsidR="004A5A01" w:rsidRPr="004A5A01" w:rsidRDefault="004A5A01" w:rsidP="004A5A01">
      <w:pPr>
        <w:rPr>
          <w:sz w:val="32"/>
          <w:szCs w:val="32"/>
        </w:rPr>
      </w:pPr>
    </w:p>
    <w:p w14:paraId="7CEF09E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'Line Total':</w:t>
      </w:r>
    </w:p>
    <w:p w14:paraId="795C42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cartItem.Quantity *</w:t>
      </w:r>
    </w:p>
    <w:p w14:paraId="6370294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cartItem.UnitPrice,</w:t>
      </w:r>
    </w:p>
    <w:p w14:paraId="60ED521A" w14:textId="77777777" w:rsidR="004A5A01" w:rsidRPr="004A5A01" w:rsidRDefault="004A5A01" w:rsidP="004A5A01">
      <w:pPr>
        <w:rPr>
          <w:sz w:val="32"/>
          <w:szCs w:val="32"/>
        </w:rPr>
      </w:pPr>
    </w:p>
    <w:p w14:paraId="0B7395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'Suggested Vendor':</w:t>
      </w:r>
    </w:p>
    <w:p w14:paraId="6C2F92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cartItem.SuggestedVendor</w:t>
      </w:r>
    </w:p>
    <w:p w14:paraId="781900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}</w:t>
      </w:r>
    </w:p>
    <w:p w14:paraId="7240C2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),</w:t>
      </w:r>
    </w:p>
    <w:p w14:paraId="3969860B" w14:textId="77777777" w:rsidR="004A5A01" w:rsidRPr="004A5A01" w:rsidRDefault="004A5A01" w:rsidP="004A5A01">
      <w:pPr>
        <w:rPr>
          <w:sz w:val="32"/>
          <w:szCs w:val="32"/>
        </w:rPr>
      </w:pPr>
    </w:p>
    <w:p w14:paraId="204817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Collect(</w:t>
      </w:r>
    </w:p>
    <w:p w14:paraId="08C062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colSubmissionErrors,</w:t>
      </w:r>
    </w:p>
    <w:p w14:paraId="579718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{</w:t>
      </w:r>
    </w:p>
    <w:p w14:paraId="5A8A94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Stage: "Purchase Request Item",</w:t>
      </w:r>
    </w:p>
    <w:p w14:paraId="1179CF3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ProductCode: cartItem.ProductCode,</w:t>
      </w:r>
    </w:p>
    <w:p w14:paraId="090E2F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ProductName: cartItem.ProductName,</w:t>
      </w:r>
    </w:p>
    <w:p w14:paraId="004D346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Message: FirstError.Message</w:t>
      </w:r>
    </w:p>
    <w:p w14:paraId="2CE108B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}</w:t>
      </w:r>
    </w:p>
    <w:p w14:paraId="501873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);</w:t>
      </w:r>
    </w:p>
    <w:p w14:paraId="552167D5" w14:textId="77777777" w:rsidR="004A5A01" w:rsidRPr="004A5A01" w:rsidRDefault="004A5A01" w:rsidP="004A5A01">
      <w:pPr>
        <w:rPr>
          <w:sz w:val="32"/>
          <w:szCs w:val="32"/>
        </w:rPr>
      </w:pPr>
    </w:p>
    <w:p w14:paraId="7D9936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Blank()</w:t>
      </w:r>
    </w:p>
    <w:p w14:paraId="79DE5A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623DFB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ED31F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F526602">
          <v:rect id="_x0000_i5579" style="width:0;height:1.5pt" o:hralign="center" o:hrstd="t" o:hr="t" fillcolor="#a0a0a0" stroked="f"/>
        </w:pict>
      </w:r>
    </w:p>
    <w:p w14:paraId="0459CB8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AU — IMPORTANT FORALL BEHAVIOR</w:t>
      </w:r>
    </w:p>
    <w:p w14:paraId="03E0A87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199. Do NOT assume</w:t>
      </w:r>
    </w:p>
    <w:p w14:paraId="5CABDB8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ForAll runs:</w:t>
      </w:r>
    </w:p>
    <w:p w14:paraId="4812E0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</w:t>
      </w:r>
    </w:p>
    <w:p w14:paraId="173104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</w:t>
      </w:r>
    </w:p>
    <w:p w14:paraId="4E9071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3</w:t>
      </w:r>
    </w:p>
    <w:p w14:paraId="1666B71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4</w:t>
      </w:r>
    </w:p>
    <w:p w14:paraId="7D8AF0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 guaranteed order.</w:t>
      </w:r>
    </w:p>
    <w:p w14:paraId="562A14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720286D">
          <v:rect id="_x0000_i5580" style="width:0;height:1.5pt" o:hralign="center" o:hrstd="t" o:hr="t" fillcolor="#a0a0a0" stroked="f"/>
        </w:pict>
      </w:r>
    </w:p>
    <w:p w14:paraId="2756B57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200. Power Fx may process records:</w:t>
      </w:r>
    </w:p>
    <w:p w14:paraId="447B3E4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Independently</w:t>
      </w:r>
    </w:p>
    <w:p w14:paraId="471163F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and can process them:</w:t>
      </w:r>
    </w:p>
    <w:p w14:paraId="0135C93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 parallel where possible.</w:t>
      </w:r>
    </w:p>
    <w:p w14:paraId="0774F07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7BBC54D">
          <v:rect id="_x0000_i5581" style="width:0;height:1.5pt" o:hralign="center" o:hrstd="t" o:hr="t" fillcolor="#a0a0a0" stroked="f"/>
        </w:pict>
      </w:r>
    </w:p>
    <w:p w14:paraId="2C39C28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201. Therefore</w:t>
      </w:r>
    </w:p>
    <w:p w14:paraId="3EE863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Don't write logic like:</w:t>
      </w:r>
    </w:p>
    <w:p w14:paraId="74509F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 item 1</w:t>
      </w:r>
    </w:p>
    <w:p w14:paraId="540FC7E0" w14:textId="77777777" w:rsidR="004A5A01" w:rsidRPr="004A5A01" w:rsidRDefault="004A5A01" w:rsidP="004A5A01">
      <w:pPr>
        <w:rPr>
          <w:sz w:val="32"/>
          <w:szCs w:val="32"/>
        </w:rPr>
      </w:pPr>
    </w:p>
    <w:p w14:paraId="7C73C9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Then item 2 must use result from item 1</w:t>
      </w:r>
    </w:p>
    <w:p w14:paraId="01190B84" w14:textId="77777777" w:rsidR="004A5A01" w:rsidRPr="004A5A01" w:rsidRDefault="004A5A01" w:rsidP="004A5A01">
      <w:pPr>
        <w:rPr>
          <w:sz w:val="32"/>
          <w:szCs w:val="32"/>
        </w:rPr>
      </w:pPr>
    </w:p>
    <w:p w14:paraId="38DB6C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Then item 3 must use result from item 2</w:t>
      </w:r>
    </w:p>
    <w:p w14:paraId="54D837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inside ForAll.</w:t>
      </w:r>
    </w:p>
    <w:p w14:paraId="05E72B4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98CDD6F">
          <v:rect id="_x0000_i5582" style="width:0;height:1.5pt" o:hralign="center" o:hrstd="t" o:hr="t" fillcolor="#a0a0a0" stroked="f"/>
        </w:pict>
      </w:r>
    </w:p>
    <w:p w14:paraId="107375D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202. Our Lines Are Independent</w:t>
      </w:r>
    </w:p>
    <w:p w14:paraId="387CA4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Each needs only:</w:t>
      </w:r>
    </w:p>
    <w:p w14:paraId="20BBE1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Parent Request</w:t>
      </w:r>
    </w:p>
    <w:p w14:paraId="62C4F768" w14:textId="77777777" w:rsidR="004A5A01" w:rsidRPr="004A5A01" w:rsidRDefault="004A5A01" w:rsidP="004A5A01">
      <w:pPr>
        <w:rPr>
          <w:sz w:val="32"/>
          <w:szCs w:val="32"/>
        </w:rPr>
      </w:pPr>
    </w:p>
    <w:p w14:paraId="3954299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</w:t>
      </w:r>
    </w:p>
    <w:p w14:paraId="6CCBA93E" w14:textId="77777777" w:rsidR="004A5A01" w:rsidRPr="004A5A01" w:rsidRDefault="004A5A01" w:rsidP="004A5A01">
      <w:pPr>
        <w:rPr>
          <w:sz w:val="32"/>
          <w:szCs w:val="32"/>
        </w:rPr>
      </w:pPr>
    </w:p>
    <w:p w14:paraId="5C289C3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</w:t>
      </w:r>
    </w:p>
    <w:p w14:paraId="1CFEE5F2" w14:textId="77777777" w:rsidR="004A5A01" w:rsidRPr="004A5A01" w:rsidRDefault="004A5A01" w:rsidP="004A5A01">
      <w:pPr>
        <w:rPr>
          <w:sz w:val="32"/>
          <w:szCs w:val="32"/>
        </w:rPr>
      </w:pPr>
    </w:p>
    <w:p w14:paraId="79C82C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Price</w:t>
      </w:r>
    </w:p>
    <w:p w14:paraId="0F54EF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Therefore:</w:t>
      </w:r>
    </w:p>
    <w:p w14:paraId="48712FE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Good ForAll use case.</w:t>
      </w:r>
    </w:p>
    <w:p w14:paraId="3946FF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C17C996">
          <v:rect id="_x0000_i5583" style="width:0;height:1.5pt" o:hralign="center" o:hrstd="t" o:hr="t" fillcolor="#a0a0a0" stroked="f"/>
        </w:pict>
      </w:r>
    </w:p>
    <w:p w14:paraId="73CED60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AV — FORALL DELEGATION</w:t>
      </w:r>
    </w:p>
    <w:p w14:paraId="60F66E0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203. ForAll Isn't Delegable</w:t>
      </w:r>
    </w:p>
    <w:p w14:paraId="68E759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when operating directly over:</w:t>
      </w:r>
    </w:p>
    <w:p w14:paraId="0E5DCF5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Large server-side tables.</w:t>
      </w:r>
    </w:p>
    <w:p w14:paraId="3FE7E6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79D464C">
          <v:rect id="_x0000_i5584" style="width:0;height:1.5pt" o:hralign="center" o:hrstd="t" o:hr="t" fillcolor="#a0a0a0" stroked="f"/>
        </w:pict>
      </w:r>
    </w:p>
    <w:p w14:paraId="3E93771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204. Here</w:t>
      </w:r>
    </w:p>
    <w:p w14:paraId="3A4C17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use:</w:t>
      </w:r>
    </w:p>
    <w:p w14:paraId="14361B4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ForAll(colRequestItems)</w:t>
      </w:r>
    </w:p>
    <w:p w14:paraId="7AC11F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79EC466">
          <v:rect id="_x0000_i5585" style="width:0;height:1.5pt" o:hralign="center" o:hrstd="t" o:hr="t" fillcolor="#a0a0a0" stroked="f"/>
        </w:pict>
      </w:r>
    </w:p>
    <w:p w14:paraId="5DEEC1D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205. colRequestItems</w:t>
      </w:r>
    </w:p>
    <w:p w14:paraId="2B8FF77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 a small:</w:t>
      </w:r>
    </w:p>
    <w:p w14:paraId="4D14F18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Local shopping cart.</w:t>
      </w:r>
    </w:p>
    <w:p w14:paraId="3781F6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0E16162">
          <v:rect id="_x0000_i5586" style="width:0;height:1.5pt" o:hralign="center" o:hrstd="t" o:hr="t" fillcolor="#a0a0a0" stroked="f"/>
        </w:pict>
      </w:r>
    </w:p>
    <w:p w14:paraId="0FD294E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206. Therefore</w:t>
      </w:r>
    </w:p>
    <w:p w14:paraId="1CA847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Delegation isn't a problem for:</w:t>
      </w:r>
    </w:p>
    <w:p w14:paraId="7ED384A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This use case.</w:t>
      </w:r>
    </w:p>
    <w:p w14:paraId="1395DB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161CEC1">
          <v:rect id="_x0000_i5587" style="width:0;height:1.5pt" o:hralign="center" o:hrstd="t" o:hr="t" fillcolor="#a0a0a0" stroked="f"/>
        </w:pict>
      </w:r>
    </w:p>
    <w:p w14:paraId="77074B8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207. Do NOT do</w:t>
      </w:r>
    </w:p>
    <w:p w14:paraId="6DEA757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ForAll(</w:t>
      </w:r>
    </w:p>
    <w:p w14:paraId="56A9C2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Products,</w:t>
      </w:r>
    </w:p>
    <w:p w14:paraId="49A7F6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...</w:t>
      </w:r>
    </w:p>
    <w:p w14:paraId="4BB42E9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5A6BB3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when Products contains:</w:t>
      </w:r>
    </w:p>
    <w:p w14:paraId="70C906D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100,000 records.</w:t>
      </w:r>
    </w:p>
    <w:p w14:paraId="6B17C5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045C05E">
          <v:rect id="_x0000_i5588" style="width:0;height:1.5pt" o:hralign="center" o:hrstd="t" o:hr="t" fillcolor="#a0a0a0" stroked="f"/>
        </w:pict>
      </w:r>
    </w:p>
    <w:p w14:paraId="0A06CBB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AW — ERROR COLLECTION</w:t>
      </w:r>
    </w:p>
    <w:p w14:paraId="41C23E4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208. If a line fails</w:t>
      </w:r>
    </w:p>
    <w:p w14:paraId="53DB8A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add it to:</w:t>
      </w:r>
    </w:p>
    <w:p w14:paraId="2850A12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colSubmissionErrors</w:t>
      </w:r>
    </w:p>
    <w:p w14:paraId="384380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EF1B28A">
          <v:rect id="_x0000_i5589" style="width:0;height:1.5pt" o:hralign="center" o:hrstd="t" o:hr="t" fillcolor="#a0a0a0" stroked="f"/>
        </w:pict>
      </w:r>
    </w:p>
    <w:p w14:paraId="109E051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209. Example</w:t>
      </w:r>
    </w:p>
    <w:p w14:paraId="1935BA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Product:</w:t>
      </w:r>
    </w:p>
    <w:p w14:paraId="3D4CA2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IT-LAP-001</w:t>
      </w:r>
    </w:p>
    <w:p w14:paraId="400848B1" w14:textId="77777777" w:rsidR="004A5A01" w:rsidRPr="004A5A01" w:rsidRDefault="004A5A01" w:rsidP="004A5A01">
      <w:pPr>
        <w:rPr>
          <w:sz w:val="32"/>
          <w:szCs w:val="32"/>
        </w:rPr>
      </w:pPr>
    </w:p>
    <w:p w14:paraId="18D9835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Error:</w:t>
      </w:r>
    </w:p>
    <w:p w14:paraId="6B90A7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You do not have permission...</w:t>
      </w:r>
    </w:p>
    <w:p w14:paraId="27648C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95B0A30">
          <v:rect id="_x0000_i5590" style="width:0;height:1.5pt" o:hralign="center" o:hrstd="t" o:hr="t" fillcolor="#a0a0a0" stroked="f"/>
        </w:pict>
      </w:r>
    </w:p>
    <w:p w14:paraId="5760F76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210. After ForAll</w:t>
      </w:r>
    </w:p>
    <w:p w14:paraId="3DFFF8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check:</w:t>
      </w:r>
    </w:p>
    <w:p w14:paraId="1FE71E3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IsEmpty(colSubmissionErrors)</w:t>
      </w:r>
    </w:p>
    <w:p w14:paraId="007EDA1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4A293CC">
          <v:rect id="_x0000_i5591" style="width:0;height:1.5pt" o:hralign="center" o:hrstd="t" o:hr="t" fillcolor="#a0a0a0" stroked="f"/>
        </w:pict>
      </w:r>
    </w:p>
    <w:p w14:paraId="1D8110A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AX — CRITICAL FORALL ERROR BEHAVIOR</w:t>
      </w:r>
    </w:p>
    <w:p w14:paraId="7B6892E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211. If Item 2 Fails</w:t>
      </w:r>
    </w:p>
    <w:p w14:paraId="75D8DB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Power Fx does not mean:</w:t>
      </w:r>
    </w:p>
    <w:p w14:paraId="1B68F66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All other iterations are rolled back.</w:t>
      </w:r>
    </w:p>
    <w:p w14:paraId="24C14C2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C0CFA70">
          <v:rect id="_x0000_i5592" style="width:0;height:1.5pt" o:hralign="center" o:hrstd="t" o:hr="t" fillcolor="#a0a0a0" stroked="f"/>
        </w:pict>
      </w:r>
    </w:p>
    <w:p w14:paraId="2692FDE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212. Possible Result</w:t>
      </w:r>
    </w:p>
    <w:p w14:paraId="70239EA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Item 1</w:t>
      </w:r>
    </w:p>
    <w:p w14:paraId="218A19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Created</w:t>
      </w:r>
    </w:p>
    <w:p w14:paraId="49FA68E2" w14:textId="77777777" w:rsidR="004A5A01" w:rsidRPr="004A5A01" w:rsidRDefault="004A5A01" w:rsidP="004A5A01">
      <w:pPr>
        <w:rPr>
          <w:sz w:val="32"/>
          <w:szCs w:val="32"/>
        </w:rPr>
      </w:pPr>
    </w:p>
    <w:p w14:paraId="269676E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Item 2</w:t>
      </w:r>
    </w:p>
    <w:p w14:paraId="755B41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Failed</w:t>
      </w:r>
    </w:p>
    <w:p w14:paraId="48FAE153" w14:textId="77777777" w:rsidR="004A5A01" w:rsidRPr="004A5A01" w:rsidRDefault="004A5A01" w:rsidP="004A5A01">
      <w:pPr>
        <w:rPr>
          <w:sz w:val="32"/>
          <w:szCs w:val="32"/>
        </w:rPr>
      </w:pPr>
    </w:p>
    <w:p w14:paraId="5BA31A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Item 3</w:t>
      </w:r>
    </w:p>
    <w:p w14:paraId="1B46EDC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Created</w:t>
      </w:r>
    </w:p>
    <w:p w14:paraId="0B1DC3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38F061F2">
          <v:rect id="_x0000_i5593" style="width:0;height:1.5pt" o:hralign="center" o:hrstd="t" o:hr="t" fillcolor="#a0a0a0" stroked="f"/>
        </w:pict>
      </w:r>
    </w:p>
    <w:p w14:paraId="0FDF841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213. Therefore</w:t>
      </w:r>
    </w:p>
    <w:p w14:paraId="0CDB4F7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Multi-record Canvas submission isn't automatically:</w:t>
      </w:r>
    </w:p>
    <w:p w14:paraId="5484F57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 atomic database transaction.</w:t>
      </w:r>
    </w:p>
    <w:p w14:paraId="0BC93F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8EA50C9">
          <v:rect id="_x0000_i5594" style="width:0;height:1.5pt" o:hralign="center" o:hrstd="t" o:hr="t" fillcolor="#a0a0a0" stroked="f"/>
        </w:pict>
      </w:r>
    </w:p>
    <w:p w14:paraId="42A275F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AY — PARTIAL WRITE RISK</w:t>
      </w:r>
    </w:p>
    <w:p w14:paraId="6D9374C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214. This is a critical enterprise lesson.</w:t>
      </w:r>
    </w:p>
    <w:p w14:paraId="4CF46C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 app might create:</w:t>
      </w:r>
    </w:p>
    <w:p w14:paraId="57E80C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header</w:t>
      </w:r>
    </w:p>
    <w:p w14:paraId="7C3F6B8F" w14:textId="77777777" w:rsidR="004A5A01" w:rsidRPr="004A5A01" w:rsidRDefault="004A5A01" w:rsidP="004A5A01">
      <w:pPr>
        <w:rPr>
          <w:sz w:val="32"/>
          <w:szCs w:val="32"/>
        </w:rPr>
      </w:pPr>
    </w:p>
    <w:p w14:paraId="280E466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+</w:t>
      </w:r>
    </w:p>
    <w:p w14:paraId="46AFEE8E" w14:textId="77777777" w:rsidR="004A5A01" w:rsidRPr="004A5A01" w:rsidRDefault="004A5A01" w:rsidP="004A5A01">
      <w:pPr>
        <w:rPr>
          <w:sz w:val="32"/>
          <w:szCs w:val="32"/>
        </w:rPr>
      </w:pPr>
    </w:p>
    <w:p w14:paraId="665F91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 of 3 Purchase Request Items</w:t>
      </w:r>
    </w:p>
    <w:p w14:paraId="7B526D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02A20FC">
          <v:rect id="_x0000_i5595" style="width:0;height:1.5pt" o:hralign="center" o:hrstd="t" o:hr="t" fillcolor="#a0a0a0" stroked="f"/>
        </w:pict>
      </w:r>
    </w:p>
    <w:p w14:paraId="242C958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215. Therefore</w:t>
      </w:r>
    </w:p>
    <w:p w14:paraId="5D7158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 set Request Status to:</w:t>
      </w:r>
    </w:p>
    <w:p w14:paraId="604BB5C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Submitted</w:t>
      </w:r>
    </w:p>
    <w:p w14:paraId="538A537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until:</w:t>
      </w:r>
    </w:p>
    <w:p w14:paraId="7CB0B57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Every child write succeeds.</w:t>
      </w:r>
    </w:p>
    <w:p w14:paraId="222EDA7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B404806">
          <v:rect id="_x0000_i5596" style="width:0;height:1.5pt" o:hralign="center" o:hrstd="t" o:hr="t" fillcolor="#a0a0a0" stroked="f"/>
        </w:pict>
      </w:r>
    </w:p>
    <w:p w14:paraId="7A7FFCA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AZ — CHILD ERROR BRANCH</w:t>
      </w:r>
    </w:p>
    <w:p w14:paraId="1B0C119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216. Check</w:t>
      </w:r>
    </w:p>
    <w:p w14:paraId="390CC5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If(</w:t>
      </w:r>
    </w:p>
    <w:p w14:paraId="3A11BB5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!IsEmpty(colSubmissionErrors),</w:t>
      </w:r>
    </w:p>
    <w:p w14:paraId="554BB7F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...</w:t>
      </w:r>
    </w:p>
    <w:p w14:paraId="54DD58A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A9E8A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C17FE45">
          <v:rect id="_x0000_i5597" style="width:0;height:1.5pt" o:hralign="center" o:hrstd="t" o:hr="t" fillcolor="#a0a0a0" stroked="f"/>
        </w:pict>
      </w:r>
    </w:p>
    <w:p w14:paraId="3F374B6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217. If Errors Exist</w:t>
      </w:r>
    </w:p>
    <w:p w14:paraId="475456A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Keep parent:</w:t>
      </w:r>
    </w:p>
    <w:p w14:paraId="098D334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Draft.</w:t>
      </w:r>
    </w:p>
    <w:p w14:paraId="08F46F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F829313">
          <v:rect id="_x0000_i5598" style="width:0;height:1.5pt" o:hralign="center" o:hrstd="t" o:hr="t" fillcolor="#a0a0a0" stroked="f"/>
        </w:pict>
      </w:r>
    </w:p>
    <w:p w14:paraId="24560EA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218. Do NOT Trigger Approval</w:t>
      </w:r>
    </w:p>
    <w:p w14:paraId="147D2C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because Request is:</w:t>
      </w:r>
    </w:p>
    <w:p w14:paraId="21198E0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Incomplete.</w:t>
      </w:r>
    </w:p>
    <w:p w14:paraId="6C6B107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F514366">
          <v:rect id="_x0000_i5599" style="width:0;height:1.5pt" o:hralign="center" o:hrstd="t" o:hr="t" fillcolor="#a0a0a0" stroked="f"/>
        </w:pict>
      </w:r>
    </w:p>
    <w:p w14:paraId="62628DB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219. Notify</w:t>
      </w:r>
    </w:p>
    <w:p w14:paraId="79E3E7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Notify(</w:t>
      </w:r>
    </w:p>
    <w:p w14:paraId="374509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"The request was only partially saved and has not been submitted. Please contact support or retry after the issue is corrected.",</w:t>
      </w:r>
    </w:p>
    <w:p w14:paraId="6E9A7D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NotificationType.Error</w:t>
      </w:r>
    </w:p>
    <w:p w14:paraId="37D7E3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02C81B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B9397DD">
          <v:rect id="_x0000_i5600" style="width:0;height:1.5pt" o:hralign="center" o:hrstd="t" o:hr="t" fillcolor="#a0a0a0" stroked="f"/>
        </w:pict>
      </w:r>
    </w:p>
    <w:p w14:paraId="7678457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220. Set</w:t>
      </w:r>
    </w:p>
    <w:p w14:paraId="7F0D71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Set(</w:t>
      </w:r>
    </w:p>
    <w:p w14:paraId="41C9CB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varSubmissionInProgress,</w:t>
      </w:r>
    </w:p>
    <w:p w14:paraId="759D07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false</w:t>
      </w:r>
    </w:p>
    <w:p w14:paraId="2437013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6D366A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835E436">
          <v:rect id="_x0000_i5601" style="width:0;height:1.5pt" o:hralign="center" o:hrstd="t" o:hr="t" fillcolor="#a0a0a0" stroked="f"/>
        </w:pict>
      </w:r>
    </w:p>
    <w:p w14:paraId="5BB0FF0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221. Production Hardening</w:t>
      </w:r>
    </w:p>
    <w:p w14:paraId="3034B65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Consider adding a column such as:</w:t>
      </w:r>
    </w:p>
    <w:p w14:paraId="7143F8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Submission Error</w:t>
      </w:r>
    </w:p>
    <w:p w14:paraId="57A7F33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or:</w:t>
      </w:r>
    </w:p>
    <w:p w14:paraId="612A743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Submission State</w:t>
      </w:r>
    </w:p>
    <w:p w14:paraId="34BA8AF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 help administrators identify:</w:t>
      </w:r>
    </w:p>
    <w:p w14:paraId="7372567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Interrupted submissions.</w:t>
      </w:r>
    </w:p>
    <w:p w14:paraId="046CBFB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680A6E2">
          <v:rect id="_x0000_i5602" style="width:0;height:1.5pt" o:hralign="center" o:hrstd="t" o:hr="t" fillcolor="#a0a0a0" stroked="f"/>
        </w:pict>
      </w:r>
    </w:p>
    <w:p w14:paraId="5B02D1D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BA — SHOULD WE AUTO-DELETE PARTIAL RECORDS?</w:t>
      </w:r>
    </w:p>
    <w:p w14:paraId="1638746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222. Not Automatically In This Lab</w:t>
      </w:r>
    </w:p>
    <w:p w14:paraId="0ED66AB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Why?</w:t>
      </w:r>
    </w:p>
    <w:p w14:paraId="52C8930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Automated cleanup can itself:</w:t>
      </w:r>
    </w:p>
    <w:p w14:paraId="73BDFF6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Fail.</w:t>
      </w:r>
    </w:p>
    <w:p w14:paraId="5AFC46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08F1FF0">
          <v:rect id="_x0000_i5603" style="width:0;height:1.5pt" o:hralign="center" o:hrstd="t" o:hr="t" fillcolor="#a0a0a0" stroked="f"/>
        </w:pict>
      </w:r>
    </w:p>
    <w:p w14:paraId="1B3C753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223. It can also destroy:</w:t>
      </w:r>
    </w:p>
    <w:p w14:paraId="7968700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Troubleshooting evidence.</w:t>
      </w:r>
    </w:p>
    <w:p w14:paraId="369EA2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DC93359">
          <v:rect id="_x0000_i5604" style="width:0;height:1.5pt" o:hralign="center" o:hrstd="t" o:hr="t" fillcolor="#a0a0a0" stroked="f"/>
        </w:pict>
      </w:r>
    </w:p>
    <w:p w14:paraId="7EC22AE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224. Core Capstone</w:t>
      </w:r>
    </w:p>
    <w:p w14:paraId="79F5346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Keep incomplete parent as:</w:t>
      </w:r>
    </w:p>
    <w:p w14:paraId="4EE8A57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Draft.</w:t>
      </w:r>
    </w:p>
    <w:p w14:paraId="4E1FBF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Administrators can inspect:</w:t>
      </w:r>
    </w:p>
    <w:p w14:paraId="32FA283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Saved items.</w:t>
      </w:r>
    </w:p>
    <w:p w14:paraId="41E49D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AC3AC3B">
          <v:rect id="_x0000_i5605" style="width:0;height:1.5pt" o:hralign="center" o:hrstd="t" o:hr="t" fillcolor="#a0a0a0" stroked="f"/>
        </w:pict>
      </w:r>
    </w:p>
    <w:p w14:paraId="7A688BA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225. Advanced Production Requirement</w:t>
      </w:r>
    </w:p>
    <w:p w14:paraId="17C2606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 the business requires:</w:t>
      </w:r>
    </w:p>
    <w:p w14:paraId="16F94E6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All-or-nothing transactional creation,</w:t>
      </w:r>
    </w:p>
    <w:p w14:paraId="75425A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move the operation into an appropriate:</w:t>
      </w:r>
    </w:p>
    <w:p w14:paraId="0D96D57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Server-side transactional implementation.</w:t>
      </w:r>
    </w:p>
    <w:p w14:paraId="6E87FE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FB33789">
          <v:rect id="_x0000_i5606" style="width:0;height:1.5pt" o:hralign="center" o:hrstd="t" o:hr="t" fillcolor="#a0a0a0" stroked="f"/>
        </w:pict>
      </w:r>
    </w:p>
    <w:p w14:paraId="723CB27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226. Examples</w:t>
      </w:r>
    </w:p>
    <w:p w14:paraId="1D97AA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Could include advanced Dataverse/API architecture such as:</w:t>
      </w:r>
    </w:p>
    <w:p w14:paraId="5E784C9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Custom API</w:t>
      </w:r>
    </w:p>
    <w:p w14:paraId="481EAEEB" w14:textId="77777777" w:rsidR="004A5A01" w:rsidRPr="004A5A01" w:rsidRDefault="004A5A01" w:rsidP="004A5A01">
      <w:pPr>
        <w:rPr>
          <w:sz w:val="32"/>
          <w:szCs w:val="32"/>
        </w:rPr>
      </w:pPr>
    </w:p>
    <w:p w14:paraId="5C294F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Plug-in</w:t>
      </w:r>
    </w:p>
    <w:p w14:paraId="37D9E610" w14:textId="77777777" w:rsidR="004A5A01" w:rsidRPr="004A5A01" w:rsidRDefault="004A5A01" w:rsidP="004A5A01">
      <w:pPr>
        <w:rPr>
          <w:sz w:val="32"/>
          <w:szCs w:val="32"/>
        </w:rPr>
      </w:pPr>
    </w:p>
    <w:p w14:paraId="3D5BD43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Transactional integration service</w:t>
      </w:r>
    </w:p>
    <w:p w14:paraId="06EA45F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according to enterprise requirements.</w:t>
      </w:r>
    </w:p>
    <w:p w14:paraId="648AB65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9667662">
          <v:rect id="_x0000_i5607" style="width:0;height:1.5pt" o:hralign="center" o:hrstd="t" o:hr="t" fillcolor="#a0a0a0" stroked="f"/>
        </w:pict>
      </w:r>
    </w:p>
    <w:p w14:paraId="388349B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BB — FINALIZE REQUEST</w:t>
      </w:r>
    </w:p>
    <w:p w14:paraId="1FAF6D8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227. If</w:t>
      </w:r>
    </w:p>
    <w:p w14:paraId="2808FC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IsEmpty(colSubmissionErrors)</w:t>
      </w:r>
    </w:p>
    <w:p w14:paraId="7BC6DB2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then all expected child writes returned:</w:t>
      </w:r>
    </w:p>
    <w:p w14:paraId="16D2065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Success.</w:t>
      </w:r>
    </w:p>
    <w:p w14:paraId="124A00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AD871ED">
          <v:rect id="_x0000_i5608" style="width:0;height:1.5pt" o:hralign="center" o:hrstd="t" o:hr="t" fillcolor="#a0a0a0" stroked="f"/>
        </w:pict>
      </w:r>
    </w:p>
    <w:p w14:paraId="3C08310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228. Now update parent to</w:t>
      </w:r>
    </w:p>
    <w:p w14:paraId="214EC1E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Submitted.</w:t>
      </w:r>
    </w:p>
    <w:p w14:paraId="657075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C97999E">
          <v:rect id="_x0000_i5609" style="width:0;height:1.5pt" o:hralign="center" o:hrstd="t" o:hr="t" fillcolor="#a0a0a0" stroked="f"/>
        </w:pict>
      </w:r>
    </w:p>
    <w:p w14:paraId="2654F81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229. Formula</w:t>
      </w:r>
    </w:p>
    <w:p w14:paraId="24BF488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594D39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varSubmittedRequest,</w:t>
      </w:r>
    </w:p>
    <w:p w14:paraId="02AE7AFC" w14:textId="77777777" w:rsidR="004A5A01" w:rsidRPr="004A5A01" w:rsidRDefault="004A5A01" w:rsidP="004A5A01">
      <w:pPr>
        <w:rPr>
          <w:sz w:val="32"/>
          <w:szCs w:val="32"/>
        </w:rPr>
      </w:pPr>
    </w:p>
    <w:p w14:paraId="7AB0DA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IfError(</w:t>
      </w:r>
    </w:p>
    <w:p w14:paraId="6DB79E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Patch(</w:t>
      </w:r>
    </w:p>
    <w:p w14:paraId="3855DE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'Purchase Requests',</w:t>
      </w:r>
    </w:p>
    <w:p w14:paraId="513DE0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varCreatedRequest,</w:t>
      </w:r>
    </w:p>
    <w:p w14:paraId="4DC74A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{</w:t>
      </w:r>
    </w:p>
    <w:p w14:paraId="717E02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'Total Amount':</w:t>
      </w:r>
    </w:p>
    <w:p w14:paraId="0A271B8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Sum(</w:t>
      </w:r>
    </w:p>
    <w:p w14:paraId="195791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    colRequestItems,</w:t>
      </w:r>
    </w:p>
    <w:p w14:paraId="4F7FB4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    LineTotal</w:t>
      </w:r>
    </w:p>
    <w:p w14:paraId="713CFB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),</w:t>
      </w:r>
    </w:p>
    <w:p w14:paraId="4B7BE0C8" w14:textId="77777777" w:rsidR="004A5A01" w:rsidRPr="004A5A01" w:rsidRDefault="004A5A01" w:rsidP="004A5A01">
      <w:pPr>
        <w:rPr>
          <w:sz w:val="32"/>
          <w:szCs w:val="32"/>
        </w:rPr>
      </w:pPr>
    </w:p>
    <w:p w14:paraId="6A6B3B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Status:</w:t>
      </w:r>
    </w:p>
    <w:p w14:paraId="2EE173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'Purchase Request Status'.Submitted,</w:t>
      </w:r>
    </w:p>
    <w:p w14:paraId="1A234009" w14:textId="77777777" w:rsidR="004A5A01" w:rsidRPr="004A5A01" w:rsidRDefault="004A5A01" w:rsidP="004A5A01">
      <w:pPr>
        <w:rPr>
          <w:sz w:val="32"/>
          <w:szCs w:val="32"/>
        </w:rPr>
      </w:pPr>
    </w:p>
    <w:p w14:paraId="555C49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'Submitted On':</w:t>
      </w:r>
    </w:p>
    <w:p w14:paraId="5071F32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Now(),</w:t>
      </w:r>
    </w:p>
    <w:p w14:paraId="3E8960FA" w14:textId="77777777" w:rsidR="004A5A01" w:rsidRPr="004A5A01" w:rsidRDefault="004A5A01" w:rsidP="004A5A01">
      <w:pPr>
        <w:rPr>
          <w:sz w:val="32"/>
          <w:szCs w:val="32"/>
        </w:rPr>
      </w:pPr>
    </w:p>
    <w:p w14:paraId="375A39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'Approval Started':</w:t>
      </w:r>
    </w:p>
    <w:p w14:paraId="1B6845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false</w:t>
      </w:r>
    </w:p>
    <w:p w14:paraId="0A36FD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}</w:t>
      </w:r>
    </w:p>
    <w:p w14:paraId="7A9D6FA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),</w:t>
      </w:r>
    </w:p>
    <w:p w14:paraId="04D0AAB1" w14:textId="77777777" w:rsidR="004A5A01" w:rsidRPr="004A5A01" w:rsidRDefault="004A5A01" w:rsidP="004A5A01">
      <w:pPr>
        <w:rPr>
          <w:sz w:val="32"/>
          <w:szCs w:val="32"/>
        </w:rPr>
      </w:pPr>
    </w:p>
    <w:p w14:paraId="543100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Trace(</w:t>
      </w:r>
    </w:p>
    <w:p w14:paraId="76DE8B7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"Purchase Request final submission failed",</w:t>
      </w:r>
    </w:p>
    <w:p w14:paraId="529924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TraceSeverity.Error,</w:t>
      </w:r>
    </w:p>
    <w:p w14:paraId="5824CA5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{</w:t>
      </w:r>
    </w:p>
    <w:p w14:paraId="1672987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Message: FirstError.Message,</w:t>
      </w:r>
    </w:p>
    <w:p w14:paraId="454EC2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RequestTitle: varDraftHeader.RequestTitle</w:t>
      </w:r>
    </w:p>
    <w:p w14:paraId="799027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}</w:t>
      </w:r>
    </w:p>
    <w:p w14:paraId="2A5542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);</w:t>
      </w:r>
    </w:p>
    <w:p w14:paraId="23EA57D6" w14:textId="77777777" w:rsidR="004A5A01" w:rsidRPr="004A5A01" w:rsidRDefault="004A5A01" w:rsidP="004A5A01">
      <w:pPr>
        <w:rPr>
          <w:sz w:val="32"/>
          <w:szCs w:val="32"/>
        </w:rPr>
      </w:pPr>
    </w:p>
    <w:p w14:paraId="703860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Notify(</w:t>
      </w:r>
    </w:p>
    <w:p w14:paraId="3DD8B5A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    "The items were saved, but the request could not be submitted. It remains available for review.",</w:t>
      </w:r>
    </w:p>
    <w:p w14:paraId="3DBCAE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NotificationType.Error</w:t>
      </w:r>
    </w:p>
    <w:p w14:paraId="0A82AD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);</w:t>
      </w:r>
    </w:p>
    <w:p w14:paraId="523A546A" w14:textId="77777777" w:rsidR="004A5A01" w:rsidRPr="004A5A01" w:rsidRDefault="004A5A01" w:rsidP="004A5A01">
      <w:pPr>
        <w:rPr>
          <w:sz w:val="32"/>
          <w:szCs w:val="32"/>
        </w:rPr>
      </w:pPr>
    </w:p>
    <w:p w14:paraId="22C541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Blank()</w:t>
      </w:r>
    </w:p>
    <w:p w14:paraId="047905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31D6A3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1251F9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EED1A71">
          <v:rect id="_x0000_i5610" style="width:0;height:1.5pt" o:hralign="center" o:hrstd="t" o:hr="t" fillcolor="#a0a0a0" stroked="f"/>
        </w:pict>
      </w:r>
    </w:p>
    <w:p w14:paraId="6DD1A25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230. Important</w:t>
      </w:r>
    </w:p>
    <w:p w14:paraId="1E4EDA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 let Canvas App set:</w:t>
      </w:r>
    </w:p>
    <w:p w14:paraId="5225E3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Manager Decision = Approved</w:t>
      </w:r>
    </w:p>
    <w:p w14:paraId="12A6A11F" w14:textId="77777777" w:rsidR="004A5A01" w:rsidRPr="004A5A01" w:rsidRDefault="004A5A01" w:rsidP="004A5A01">
      <w:pPr>
        <w:rPr>
          <w:sz w:val="32"/>
          <w:szCs w:val="32"/>
        </w:rPr>
      </w:pPr>
    </w:p>
    <w:p w14:paraId="1D7FCC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Finance Decision = Approved</w:t>
      </w:r>
    </w:p>
    <w:p w14:paraId="4AD3155E" w14:textId="77777777" w:rsidR="004A5A01" w:rsidRPr="004A5A01" w:rsidRDefault="004A5A01" w:rsidP="004A5A01">
      <w:pPr>
        <w:rPr>
          <w:sz w:val="32"/>
          <w:szCs w:val="32"/>
        </w:rPr>
      </w:pPr>
    </w:p>
    <w:p w14:paraId="1EE79CD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Procurement Decision = Approved</w:t>
      </w:r>
    </w:p>
    <w:p w14:paraId="367837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91C24F0">
          <v:rect id="_x0000_i5611" style="width:0;height:1.5pt" o:hralign="center" o:hrstd="t" o:hr="t" fillcolor="#a0a0a0" stroked="f"/>
        </w:pict>
      </w:r>
    </w:p>
    <w:p w14:paraId="3CE8873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231. Approval Fields</w:t>
      </w:r>
    </w:p>
    <w:p w14:paraId="3F99389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are controlled by:</w:t>
      </w:r>
    </w:p>
    <w:p w14:paraId="741C648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Day 31 Automation.</w:t>
      </w:r>
    </w:p>
    <w:p w14:paraId="004A46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7C1D465">
          <v:rect id="_x0000_i5612" style="width:0;height:1.5pt" o:hralign="center" o:hrstd="t" o:hr="t" fillcolor="#a0a0a0" stroked="f"/>
        </w:pict>
      </w:r>
    </w:p>
    <w:p w14:paraId="3C7D595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BC — FINAL UPDATE FAILURE</w:t>
      </w:r>
    </w:p>
    <w:p w14:paraId="2FD9DF0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232. If</w:t>
      </w:r>
    </w:p>
    <w:p w14:paraId="544D4D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IsBlank(varSubmittedRequest)</w:t>
      </w:r>
    </w:p>
    <w:p w14:paraId="34B572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then:</w:t>
      </w:r>
    </w:p>
    <w:p w14:paraId="2FF6439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Do not show Success.</w:t>
      </w:r>
    </w:p>
    <w:p w14:paraId="158B95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1FDEBED">
          <v:rect id="_x0000_i5613" style="width:0;height:1.5pt" o:hralign="center" o:hrstd="t" o:hr="t" fillcolor="#a0a0a0" stroked="f"/>
        </w:pict>
      </w:r>
    </w:p>
    <w:p w14:paraId="2705726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233. Request and children may exist</w:t>
      </w:r>
    </w:p>
    <w:p w14:paraId="1702F0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but Request hasn't successfully entered:</w:t>
      </w:r>
    </w:p>
    <w:p w14:paraId="66DBB27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Submitted state.</w:t>
      </w:r>
    </w:p>
    <w:p w14:paraId="155A9D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550B6A5">
          <v:rect id="_x0000_i5614" style="width:0;height:1.5pt" o:hralign="center" o:hrstd="t" o:hr="t" fillcolor="#a0a0a0" stroked="f"/>
        </w:pict>
      </w:r>
    </w:p>
    <w:p w14:paraId="5069825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234. Notify</w:t>
      </w:r>
    </w:p>
    <w:p w14:paraId="7ABAE78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and direct user/support toward:</w:t>
      </w:r>
    </w:p>
    <w:p w14:paraId="6F50F34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Draft recovery.</w:t>
      </w:r>
    </w:p>
    <w:p w14:paraId="0F92689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47B9FBA">
          <v:rect id="_x0000_i5615" style="width:0;height:1.5pt" o:hralign="center" o:hrstd="t" o:hr="t" fillcolor="#a0a0a0" stroked="f"/>
        </w:pict>
      </w:r>
    </w:p>
    <w:p w14:paraId="7EC2B1A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BD — SUCCESS BRANCH</w:t>
      </w:r>
    </w:p>
    <w:p w14:paraId="0E2572B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235. If final Patch succeeds</w:t>
      </w:r>
    </w:p>
    <w:p w14:paraId="4DAE88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then:</w:t>
      </w:r>
    </w:p>
    <w:p w14:paraId="3BB5D0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4903796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varSubmissionInProgress,</w:t>
      </w:r>
    </w:p>
    <w:p w14:paraId="255611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false</w:t>
      </w:r>
    </w:p>
    <w:p w14:paraId="71E3AF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46CA5EB1" w14:textId="77777777" w:rsidR="004A5A01" w:rsidRPr="004A5A01" w:rsidRDefault="004A5A01" w:rsidP="004A5A01">
      <w:pPr>
        <w:rPr>
          <w:sz w:val="32"/>
          <w:szCs w:val="32"/>
        </w:rPr>
      </w:pPr>
    </w:p>
    <w:p w14:paraId="5C9F8E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Clear(colRequestItems);</w:t>
      </w:r>
    </w:p>
    <w:p w14:paraId="702056C8" w14:textId="77777777" w:rsidR="004A5A01" w:rsidRPr="004A5A01" w:rsidRDefault="004A5A01" w:rsidP="004A5A01">
      <w:pPr>
        <w:rPr>
          <w:sz w:val="32"/>
          <w:szCs w:val="32"/>
        </w:rPr>
      </w:pPr>
    </w:p>
    <w:p w14:paraId="23AE1F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69F4D04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scrSuccess,</w:t>
      </w:r>
    </w:p>
    <w:p w14:paraId="6FE709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0D7038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2525C2B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5AB567F">
          <v:rect id="_x0000_i5616" style="width:0;height:1.5pt" o:hralign="center" o:hrstd="t" o:hr="t" fillcolor="#a0a0a0" stroked="f"/>
        </w:pict>
      </w:r>
    </w:p>
    <w:p w14:paraId="34ABF54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236. Do Not Clear Before Success</w:t>
      </w:r>
    </w:p>
    <w:p w14:paraId="43EE20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Bad:</w:t>
      </w:r>
    </w:p>
    <w:p w14:paraId="214F87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 Cart</w:t>
      </w:r>
    </w:p>
    <w:p w14:paraId="031F8C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↓</w:t>
      </w:r>
    </w:p>
    <w:p w14:paraId="6C6019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Try save</w:t>
      </w:r>
    </w:p>
    <w:p w14:paraId="3DBFFF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↓</w:t>
      </w:r>
    </w:p>
    <w:p w14:paraId="09C4347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Save fails</w:t>
      </w:r>
    </w:p>
    <w:p w14:paraId="471D4B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User loses:</w:t>
      </w:r>
    </w:p>
    <w:p w14:paraId="49D5877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Their entire request.</w:t>
      </w:r>
    </w:p>
    <w:p w14:paraId="1FBBCF1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9221B42">
          <v:rect id="_x0000_i5617" style="width:0;height:1.5pt" o:hralign="center" o:hrstd="t" o:hr="t" fillcolor="#a0a0a0" stroked="f"/>
        </w:pict>
      </w:r>
    </w:p>
    <w:p w14:paraId="0304181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237. Correct</w:t>
      </w:r>
    </w:p>
    <w:p w14:paraId="4F1D24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Save successfully</w:t>
      </w:r>
    </w:p>
    <w:p w14:paraId="2C192B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↓</w:t>
      </w:r>
    </w:p>
    <w:p w14:paraId="5CA9C79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Then clear cart</w:t>
      </w:r>
    </w:p>
    <w:p w14:paraId="785A21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C7C73A3">
          <v:rect id="_x0000_i5618" style="width:0;height:1.5pt" o:hralign="center" o:hrstd="t" o:hr="t" fillcolor="#a0a0a0" stroked="f"/>
        </w:pict>
      </w:r>
    </w:p>
    <w:p w14:paraId="34B3CB7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BE — COMPLETE SUBMISSION LOGIC</w:t>
      </w:r>
    </w:p>
    <w:p w14:paraId="70916DE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238. High-Level Pattern</w:t>
      </w:r>
    </w:p>
    <w:p w14:paraId="1632BA7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VALIDATE</w:t>
      </w:r>
    </w:p>
    <w:p w14:paraId="33286F3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313FD1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7856BA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SubmissionInProgress = true</w:t>
      </w:r>
    </w:p>
    <w:p w14:paraId="32438D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64A5E7B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4BB6690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 PARENT DRAFT</w:t>
      </w:r>
    </w:p>
    <w:p w14:paraId="2FE862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010A2A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+---- Fail</w:t>
      </w:r>
    </w:p>
    <w:p w14:paraId="7E0DD4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   |</w:t>
      </w:r>
    </w:p>
    <w:p w14:paraId="7392CF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   v</w:t>
      </w:r>
    </w:p>
    <w:p w14:paraId="6228488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 STOP</w:t>
      </w:r>
    </w:p>
    <w:p w14:paraId="3E73C8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7AE18AB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399338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 CHILDREN</w:t>
      </w:r>
    </w:p>
    <w:p w14:paraId="5FEBF60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7A4AF8E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+---- Any Fail</w:t>
      </w:r>
    </w:p>
    <w:p w14:paraId="293ADD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    |</w:t>
      </w:r>
    </w:p>
    <w:p w14:paraId="52590A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    v</w:t>
      </w:r>
    </w:p>
    <w:p w14:paraId="3CF4B9D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KEEP DRAFT</w:t>
      </w:r>
    </w:p>
    <w:p w14:paraId="138AA2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DO NOT SUBMIT</w:t>
      </w:r>
    </w:p>
    <w:p w14:paraId="488925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|</w:t>
      </w:r>
    </w:p>
    <w:p w14:paraId="5072614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4F0A861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PATCH PARENT </w:t>
      </w: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SUBMITTED</w:t>
      </w:r>
    </w:p>
    <w:p w14:paraId="61C7A5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4318BAB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+---- Fail</w:t>
      </w:r>
    </w:p>
    <w:p w14:paraId="26BFD2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   |</w:t>
      </w:r>
    </w:p>
    <w:p w14:paraId="28001D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   v</w:t>
      </w:r>
    </w:p>
    <w:p w14:paraId="27707F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    STOP</w:t>
      </w:r>
    </w:p>
    <w:p w14:paraId="21DAB5C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5E7CF79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7B3394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 CART</w:t>
      </w:r>
    </w:p>
    <w:p w14:paraId="04C2BC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3DC6E40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1227A7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SUCCESS</w:t>
      </w:r>
    </w:p>
    <w:p w14:paraId="16475A7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D6D2B0D">
          <v:rect id="_x0000_i5619" style="width:0;height:1.5pt" o:hralign="center" o:hrstd="t" o:hr="t" fillcolor="#a0a0a0" stroked="f"/>
        </w:pict>
      </w:r>
    </w:p>
    <w:p w14:paraId="4A66BE3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BF — SUCCESS SCREEN</w:t>
      </w:r>
    </w:p>
    <w:p w14:paraId="629BC07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239. scrSuccess</w:t>
      </w:r>
    </w:p>
    <w:p w14:paraId="0C33341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Display:</w:t>
      </w:r>
    </w:p>
    <w:p w14:paraId="23629C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submitted successfully.</w:t>
      </w:r>
    </w:p>
    <w:p w14:paraId="192D840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0196EDB">
          <v:rect id="_x0000_i5620" style="width:0;height:1.5pt" o:hralign="center" o:hrstd="t" o:hr="t" fillcolor="#a0a0a0" stroked="f"/>
        </w:pict>
      </w:r>
    </w:p>
    <w:p w14:paraId="022FE76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240. Request Number</w:t>
      </w:r>
    </w:p>
    <w:p w14:paraId="02CC22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varSubmittedRequest.'Request Number'</w:t>
      </w:r>
    </w:p>
    <w:p w14:paraId="6C67514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1ABEBF4C">
          <v:rect id="_x0000_i5621" style="width:0;height:1.5pt" o:hralign="center" o:hrstd="t" o:hr="t" fillcolor="#a0a0a0" stroked="f"/>
        </w:pict>
      </w:r>
    </w:p>
    <w:p w14:paraId="52A6DE7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241. Example</w:t>
      </w:r>
    </w:p>
    <w:p w14:paraId="66B087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PR-000142</w:t>
      </w:r>
    </w:p>
    <w:p w14:paraId="1D5547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2BD8447">
          <v:rect id="_x0000_i5622" style="width:0;height:1.5pt" o:hralign="center" o:hrstd="t" o:hr="t" fillcolor="#a0a0a0" stroked="f"/>
        </w:pict>
      </w:r>
    </w:p>
    <w:p w14:paraId="6BA7459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242. Total</w:t>
      </w:r>
    </w:p>
    <w:p w14:paraId="0B2589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Text(</w:t>
      </w:r>
    </w:p>
    <w:p w14:paraId="3A13E1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varSubmittedRequest.'Total Amount',</w:t>
      </w:r>
    </w:p>
    <w:p w14:paraId="27B8D3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"#,##0.00"</w:t>
      </w:r>
    </w:p>
    <w:p w14:paraId="78844F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06F5E4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B885E13">
          <v:rect id="_x0000_i5623" style="width:0;height:1.5pt" o:hralign="center" o:hrstd="t" o:hr="t" fillcolor="#a0a0a0" stroked="f"/>
        </w:pict>
      </w:r>
    </w:p>
    <w:p w14:paraId="224EE6B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243. Status</w:t>
      </w:r>
    </w:p>
    <w:p w14:paraId="47F507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Submitted</w:t>
      </w:r>
    </w:p>
    <w:p w14:paraId="1E3AA06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98DE748">
          <v:rect id="_x0000_i5624" style="width:0;height:1.5pt" o:hralign="center" o:hrstd="t" o:hr="t" fillcolor="#a0a0a0" stroked="f"/>
        </w:pict>
      </w:r>
    </w:p>
    <w:p w14:paraId="4A27FBA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244. Approval Message</w:t>
      </w:r>
    </w:p>
    <w:p w14:paraId="7AED77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 total to display expected:</w:t>
      </w:r>
    </w:p>
    <w:p w14:paraId="031BC5A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Route.</w:t>
      </w:r>
    </w:p>
    <w:p w14:paraId="5B7A816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3EE699A">
          <v:rect id="_x0000_i5625" style="width:0;height:1.5pt" o:hralign="center" o:hrstd="t" o:hr="t" fillcolor="#a0a0a0" stroked="f"/>
        </w:pict>
      </w:r>
    </w:p>
    <w:p w14:paraId="05C2BE7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245. Example</w:t>
      </w:r>
    </w:p>
    <w:p w14:paraId="1B126D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With(</w:t>
      </w:r>
    </w:p>
    <w:p w14:paraId="2D09E66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{</w:t>
      </w:r>
    </w:p>
    <w:p w14:paraId="6FD99E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requestTotal:</w:t>
      </w:r>
    </w:p>
    <w:p w14:paraId="0AA218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varSubmittedRequest.'Total Amount'</w:t>
      </w:r>
    </w:p>
    <w:p w14:paraId="079D25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},</w:t>
      </w:r>
    </w:p>
    <w:p w14:paraId="32A2EA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If(</w:t>
      </w:r>
    </w:p>
    <w:p w14:paraId="2F1AFD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requestTotal &lt; 5000,</w:t>
      </w:r>
    </w:p>
    <w:p w14:paraId="3980F5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"Your request will be sent to your Manager.",</w:t>
      </w:r>
    </w:p>
    <w:p w14:paraId="23585FC3" w14:textId="77777777" w:rsidR="004A5A01" w:rsidRPr="004A5A01" w:rsidRDefault="004A5A01" w:rsidP="004A5A01">
      <w:pPr>
        <w:rPr>
          <w:sz w:val="32"/>
          <w:szCs w:val="32"/>
        </w:rPr>
      </w:pPr>
    </w:p>
    <w:p w14:paraId="105E91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requestTotal &lt;= 50000,</w:t>
      </w:r>
    </w:p>
    <w:p w14:paraId="16F76D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"Your request requires Manager and Finance approval.",</w:t>
      </w:r>
    </w:p>
    <w:p w14:paraId="2D3120F2" w14:textId="77777777" w:rsidR="004A5A01" w:rsidRPr="004A5A01" w:rsidRDefault="004A5A01" w:rsidP="004A5A01">
      <w:pPr>
        <w:rPr>
          <w:sz w:val="32"/>
          <w:szCs w:val="32"/>
        </w:rPr>
      </w:pPr>
    </w:p>
    <w:p w14:paraId="50C99C0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"Your request requires Manager, Finance, and Procurement Manager approval."</w:t>
      </w:r>
    </w:p>
    <w:p w14:paraId="6173E0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358AE3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2C4ABD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C563ED8">
          <v:rect id="_x0000_i5626" style="width:0;height:1.5pt" o:hralign="center" o:hrstd="t" o:hr="t" fillcolor="#a0a0a0" stroked="f"/>
        </w:pict>
      </w:r>
    </w:p>
    <w:p w14:paraId="4A464C3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246. Important Wording</w:t>
      </w:r>
    </w:p>
    <w:p w14:paraId="05E6C0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Say:</w:t>
      </w:r>
    </w:p>
    <w:p w14:paraId="007E9A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requires</w:t>
      </w:r>
    </w:p>
    <w:p w14:paraId="13FD55D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or:</w:t>
      </w:r>
    </w:p>
    <w:p w14:paraId="78D301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will be routed for</w:t>
      </w:r>
    </w:p>
    <w:p w14:paraId="51F831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 say:</w:t>
      </w:r>
    </w:p>
    <w:p w14:paraId="398F19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has been approved.</w:t>
      </w:r>
    </w:p>
    <w:p w14:paraId="41CF00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3B5AEB9">
          <v:rect id="_x0000_i5627" style="width:0;height:1.5pt" o:hralign="center" o:hrstd="t" o:hr="t" fillcolor="#a0a0a0" stroked="f"/>
        </w:pict>
      </w:r>
    </w:p>
    <w:p w14:paraId="3D57E36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BG — SUCCESS BUTTONS</w:t>
      </w:r>
    </w:p>
    <w:p w14:paraId="6FBBA1C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247. View Request</w:t>
      </w:r>
    </w:p>
    <w:p w14:paraId="0C398A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167AE14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varSelectedRequest,</w:t>
      </w:r>
    </w:p>
    <w:p w14:paraId="0320EA3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varSubmittedRequest</w:t>
      </w:r>
    </w:p>
    <w:p w14:paraId="20C6D5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06F15B65" w14:textId="77777777" w:rsidR="004A5A01" w:rsidRPr="004A5A01" w:rsidRDefault="004A5A01" w:rsidP="004A5A01">
      <w:pPr>
        <w:rPr>
          <w:sz w:val="32"/>
          <w:szCs w:val="32"/>
        </w:rPr>
      </w:pPr>
    </w:p>
    <w:p w14:paraId="744BDE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1D98205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scrRequestDetails,</w:t>
      </w:r>
    </w:p>
    <w:p w14:paraId="701CC2E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1A6D0A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6436E0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BFCC945">
          <v:rect id="_x0000_i5628" style="width:0;height:1.5pt" o:hralign="center" o:hrstd="t" o:hr="t" fillcolor="#a0a0a0" stroked="f"/>
        </w:pict>
      </w:r>
    </w:p>
    <w:p w14:paraId="284AB3B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248. Return Home</w:t>
      </w:r>
    </w:p>
    <w:p w14:paraId="54DD62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4C16AF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scrHome,</w:t>
      </w:r>
    </w:p>
    <w:p w14:paraId="1D6A716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178E27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389AA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BC242A6">
          <v:rect id="_x0000_i5629" style="width:0;height:1.5pt" o:hralign="center" o:hrstd="t" o:hr="t" fillcolor="#a0a0a0" stroked="f"/>
        </w:pict>
      </w:r>
    </w:p>
    <w:p w14:paraId="1366758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249. Create Another</w:t>
      </w:r>
    </w:p>
    <w:p w14:paraId="5CB7E0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15384F7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New Request initialization formula.</w:t>
      </w:r>
    </w:p>
    <w:p w14:paraId="2C4CB7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68380F8">
          <v:rect id="_x0000_i5630" style="width:0;height:1.5pt" o:hralign="center" o:hrstd="t" o:hr="t" fillcolor="#a0a0a0" stroked="f"/>
        </w:pict>
      </w:r>
    </w:p>
    <w:p w14:paraId="163B03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BH — MY REQUESTS</w:t>
      </w:r>
    </w:p>
    <w:p w14:paraId="710CE33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250. scrMyRequests</w:t>
      </w:r>
    </w:p>
    <w:p w14:paraId="167509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Create:</w:t>
      </w:r>
    </w:p>
    <w:p w14:paraId="2300E5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Search</w:t>
      </w:r>
    </w:p>
    <w:p w14:paraId="748171C9" w14:textId="77777777" w:rsidR="004A5A01" w:rsidRPr="004A5A01" w:rsidRDefault="004A5A01" w:rsidP="004A5A01">
      <w:pPr>
        <w:rPr>
          <w:sz w:val="32"/>
          <w:szCs w:val="32"/>
        </w:rPr>
      </w:pPr>
    </w:p>
    <w:p w14:paraId="24F731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Optional Status filter</w:t>
      </w:r>
    </w:p>
    <w:p w14:paraId="3A260FEB" w14:textId="77777777" w:rsidR="004A5A01" w:rsidRPr="004A5A01" w:rsidRDefault="004A5A01" w:rsidP="004A5A01">
      <w:pPr>
        <w:rPr>
          <w:sz w:val="32"/>
          <w:szCs w:val="32"/>
        </w:rPr>
      </w:pPr>
    </w:p>
    <w:p w14:paraId="613D87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Gallery</w:t>
      </w:r>
    </w:p>
    <w:p w14:paraId="107BB7FD" w14:textId="77777777" w:rsidR="004A5A01" w:rsidRPr="004A5A01" w:rsidRDefault="004A5A01" w:rsidP="004A5A01">
      <w:pPr>
        <w:rPr>
          <w:sz w:val="32"/>
          <w:szCs w:val="32"/>
        </w:rPr>
      </w:pPr>
    </w:p>
    <w:p w14:paraId="754E2E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Empty State</w:t>
      </w:r>
    </w:p>
    <w:p w14:paraId="5365D8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DF77971">
          <v:rect id="_x0000_i5631" style="width:0;height:1.5pt" o:hralign="center" o:hrstd="t" o:hr="t" fillcolor="#a0a0a0" stroked="f"/>
        </w:pict>
      </w:r>
    </w:p>
    <w:p w14:paraId="054176F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251. Core Security Filter</w:t>
      </w:r>
    </w:p>
    <w:p w14:paraId="3B7E9A0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Filter(</w:t>
      </w:r>
    </w:p>
    <w:p w14:paraId="02E801B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'Purchase Requests',</w:t>
      </w:r>
    </w:p>
    <w:p w14:paraId="1997B1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'Requested By' = varCurrentEmployee</w:t>
      </w:r>
    </w:p>
    <w:p w14:paraId="6B901F7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13140C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9FACB9A">
          <v:rect id="_x0000_i5632" style="width:0;height:1.5pt" o:hralign="center" o:hrstd="t" o:hr="t" fillcolor="#a0a0a0" stroked="f"/>
        </w:pict>
      </w:r>
    </w:p>
    <w:p w14:paraId="032E40C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252. Never display</w:t>
      </w:r>
    </w:p>
    <w:p w14:paraId="2077606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all Purchase Requests and merely hide Employee names.</w:t>
      </w:r>
    </w:p>
    <w:p w14:paraId="1EB9B7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561ADFC">
          <v:rect id="_x0000_i5633" style="width:0;height:1.5pt" o:hralign="center" o:hrstd="t" o:hr="t" fillcolor="#a0a0a0" stroked="f"/>
        </w:pict>
      </w:r>
    </w:p>
    <w:p w14:paraId="55B6B67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253. App-Level Filter</w:t>
      </w:r>
    </w:p>
    <w:p w14:paraId="5D8396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provides:</w:t>
      </w:r>
    </w:p>
    <w:p w14:paraId="1C2DC1B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User experience.</w:t>
      </w:r>
    </w:p>
    <w:p w14:paraId="226D4A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7F5C6A9E">
          <v:rect id="_x0000_i5634" style="width:0;height:1.5pt" o:hralign="center" o:hrstd="t" o:hr="t" fillcolor="#a0a0a0" stroked="f"/>
        </w:pict>
      </w:r>
    </w:p>
    <w:p w14:paraId="55C51D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254. Dataverse Security</w:t>
      </w:r>
    </w:p>
    <w:p w14:paraId="061480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still provides:</w:t>
      </w:r>
    </w:p>
    <w:p w14:paraId="5BA1484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Actual authorization.</w:t>
      </w:r>
    </w:p>
    <w:p w14:paraId="555E8E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77339F2">
          <v:rect id="_x0000_i5635" style="width:0;height:1.5pt" o:hralign="center" o:hrstd="t" o:hr="t" fillcolor="#a0a0a0" stroked="f"/>
        </w:pict>
      </w:r>
    </w:p>
    <w:p w14:paraId="277B924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BI — SEARCH MY REQUESTS</w:t>
      </w:r>
    </w:p>
    <w:p w14:paraId="4AA6E78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255. Add</w:t>
      </w:r>
    </w:p>
    <w:p w14:paraId="000C57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txtRequestSearch</w:t>
      </w:r>
    </w:p>
    <w:p w14:paraId="7494B4B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A82A6D9">
          <v:rect id="_x0000_i5636" style="width:0;height:1.5pt" o:hralign="center" o:hrstd="t" o:hr="t" fillcolor="#a0a0a0" stroked="f"/>
        </w:pict>
      </w:r>
    </w:p>
    <w:p w14:paraId="07E5F07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256. Gallery</w:t>
      </w:r>
    </w:p>
    <w:p w14:paraId="1B4672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Concept:</w:t>
      </w:r>
    </w:p>
    <w:p w14:paraId="7895033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With(</w:t>
      </w:r>
    </w:p>
    <w:p w14:paraId="07AA8E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{</w:t>
      </w:r>
    </w:p>
    <w:p w14:paraId="353C20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q:</w:t>
      </w:r>
    </w:p>
    <w:p w14:paraId="5EAC4F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Trim(</w:t>
      </w:r>
    </w:p>
    <w:p w14:paraId="137C189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txtRequestSearch.Text</w:t>
      </w:r>
    </w:p>
    <w:p w14:paraId="1AC860A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)</w:t>
      </w:r>
    </w:p>
    <w:p w14:paraId="142FB9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},</w:t>
      </w:r>
    </w:p>
    <w:p w14:paraId="05DB53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SortByColumns(</w:t>
      </w:r>
    </w:p>
    <w:p w14:paraId="4A23555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Filter(</w:t>
      </w:r>
    </w:p>
    <w:p w14:paraId="488F053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'Purchase Requests',</w:t>
      </w:r>
    </w:p>
    <w:p w14:paraId="31C7D171" w14:textId="77777777" w:rsidR="004A5A01" w:rsidRPr="004A5A01" w:rsidRDefault="004A5A01" w:rsidP="004A5A01">
      <w:pPr>
        <w:rPr>
          <w:sz w:val="32"/>
          <w:szCs w:val="32"/>
        </w:rPr>
      </w:pPr>
    </w:p>
    <w:p w14:paraId="59BABA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    'Requested By' =</w:t>
      </w:r>
    </w:p>
    <w:p w14:paraId="6B8A55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varCurrentEmployee,</w:t>
      </w:r>
    </w:p>
    <w:p w14:paraId="350D1871" w14:textId="77777777" w:rsidR="004A5A01" w:rsidRPr="004A5A01" w:rsidRDefault="004A5A01" w:rsidP="004A5A01">
      <w:pPr>
        <w:rPr>
          <w:sz w:val="32"/>
          <w:szCs w:val="32"/>
        </w:rPr>
      </w:pPr>
    </w:p>
    <w:p w14:paraId="526F65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IsBlank(q) ||</w:t>
      </w:r>
    </w:p>
    <w:p w14:paraId="16832C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StartsWith(</w:t>
      </w:r>
    </w:p>
    <w:p w14:paraId="415334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'Request Title',</w:t>
      </w:r>
    </w:p>
    <w:p w14:paraId="301454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q</w:t>
      </w:r>
    </w:p>
    <w:p w14:paraId="16FF4F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) ||</w:t>
      </w:r>
    </w:p>
    <w:p w14:paraId="5B9C7E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StartsWith(</w:t>
      </w:r>
    </w:p>
    <w:p w14:paraId="1DBCA50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'Request Number',</w:t>
      </w:r>
    </w:p>
    <w:p w14:paraId="6914D4B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    q</w:t>
      </w:r>
    </w:p>
    <w:p w14:paraId="5F3147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)</w:t>
      </w:r>
    </w:p>
    <w:p w14:paraId="007E83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),</w:t>
      </w:r>
    </w:p>
    <w:p w14:paraId="107A3E1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"createdon",</w:t>
      </w:r>
    </w:p>
    <w:p w14:paraId="3CABF6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SortOrder.Descending</w:t>
      </w:r>
    </w:p>
    <w:p w14:paraId="2C1400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)</w:t>
      </w:r>
    </w:p>
    <w:p w14:paraId="1673B7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048D19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1479392">
          <v:rect id="_x0000_i5637" style="width:0;height:1.5pt" o:hralign="center" o:hrstd="t" o:hr="t" fillcolor="#a0a0a0" stroked="f"/>
        </w:pict>
      </w:r>
    </w:p>
    <w:p w14:paraId="349E279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BJ — STATUS FILTER</w:t>
      </w:r>
    </w:p>
    <w:p w14:paraId="32617E2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257. Optional</w:t>
      </w:r>
    </w:p>
    <w:p w14:paraId="6130B3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Add:</w:t>
      </w:r>
    </w:p>
    <w:p w14:paraId="2467A95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cmbRequestStatus</w:t>
      </w:r>
    </w:p>
    <w:p w14:paraId="37D91D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71F51F7A">
          <v:rect id="_x0000_i5638" style="width:0;height:1.5pt" o:hralign="center" o:hrstd="t" o:hr="t" fillcolor="#a0a0a0" stroked="f"/>
        </w:pict>
      </w:r>
    </w:p>
    <w:p w14:paraId="1F3B003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258. Items</w:t>
      </w:r>
    </w:p>
    <w:p w14:paraId="358314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 actual Dataverse:</w:t>
      </w:r>
    </w:p>
    <w:p w14:paraId="00AA851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Purchase Request Status Choice.</w:t>
      </w:r>
    </w:p>
    <w:p w14:paraId="28C00B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3C58A8C">
          <v:rect id="_x0000_i5639" style="width:0;height:1.5pt" o:hralign="center" o:hrstd="t" o:hr="t" fillcolor="#a0a0a0" stroked="f"/>
        </w:pict>
      </w:r>
    </w:p>
    <w:p w14:paraId="6A8A341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259. If no status selected</w:t>
      </w:r>
    </w:p>
    <w:p w14:paraId="52FE3D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display:</w:t>
      </w:r>
    </w:p>
    <w:p w14:paraId="7E79DFB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All own Requests.</w:t>
      </w:r>
    </w:p>
    <w:p w14:paraId="248832D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C61072F">
          <v:rect id="_x0000_i5640" style="width:0;height:1.5pt" o:hralign="center" o:hrstd="t" o:hr="t" fillcolor="#a0a0a0" stroked="f"/>
        </w:pict>
      </w:r>
    </w:p>
    <w:p w14:paraId="1813475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260. Concept</w:t>
      </w:r>
    </w:p>
    <w:p w14:paraId="36A470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IsEmpty(cmbRequestStatus.SelectedItems)</w:t>
      </w:r>
    </w:p>
    <w:p w14:paraId="5D8D27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||</w:t>
      </w:r>
    </w:p>
    <w:p w14:paraId="0B2816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Status = cmbRequestStatus.Selected.Value</w:t>
      </w:r>
    </w:p>
    <w:p w14:paraId="1BE67D5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 your actual Choice record shape from:</w:t>
      </w:r>
    </w:p>
    <w:p w14:paraId="7463E5D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IntelliSense.</w:t>
      </w:r>
    </w:p>
    <w:p w14:paraId="37749A5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15D6640">
          <v:rect id="_x0000_i5641" style="width:0;height:1.5pt" o:hralign="center" o:hrstd="t" o:hr="t" fillcolor="#a0a0a0" stroked="f"/>
        </w:pict>
      </w:r>
    </w:p>
    <w:p w14:paraId="0F5272A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BK — REQUEST CARD</w:t>
      </w:r>
    </w:p>
    <w:p w14:paraId="6904F8C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261. Display</w:t>
      </w:r>
    </w:p>
    <w:p w14:paraId="7EC81BF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Number</w:t>
      </w:r>
    </w:p>
    <w:p w14:paraId="5DE6C03B" w14:textId="77777777" w:rsidR="004A5A01" w:rsidRPr="004A5A01" w:rsidRDefault="004A5A01" w:rsidP="004A5A01">
      <w:pPr>
        <w:rPr>
          <w:sz w:val="32"/>
          <w:szCs w:val="32"/>
        </w:rPr>
      </w:pPr>
    </w:p>
    <w:p w14:paraId="786973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Title</w:t>
      </w:r>
    </w:p>
    <w:p w14:paraId="00705900" w14:textId="77777777" w:rsidR="004A5A01" w:rsidRPr="004A5A01" w:rsidRDefault="004A5A01" w:rsidP="004A5A01">
      <w:pPr>
        <w:rPr>
          <w:sz w:val="32"/>
          <w:szCs w:val="32"/>
        </w:rPr>
      </w:pPr>
    </w:p>
    <w:p w14:paraId="7113185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Total Amount</w:t>
      </w:r>
    </w:p>
    <w:p w14:paraId="049A6695" w14:textId="77777777" w:rsidR="004A5A01" w:rsidRPr="004A5A01" w:rsidRDefault="004A5A01" w:rsidP="004A5A01">
      <w:pPr>
        <w:rPr>
          <w:sz w:val="32"/>
          <w:szCs w:val="32"/>
        </w:rPr>
      </w:pPr>
    </w:p>
    <w:p w14:paraId="325E03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Status</w:t>
      </w:r>
    </w:p>
    <w:p w14:paraId="5BA6CD0D" w14:textId="77777777" w:rsidR="004A5A01" w:rsidRPr="004A5A01" w:rsidRDefault="004A5A01" w:rsidP="004A5A01">
      <w:pPr>
        <w:rPr>
          <w:sz w:val="32"/>
          <w:szCs w:val="32"/>
        </w:rPr>
      </w:pPr>
    </w:p>
    <w:p w14:paraId="29155DB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Needed By</w:t>
      </w:r>
    </w:p>
    <w:p w14:paraId="33B80D58" w14:textId="77777777" w:rsidR="004A5A01" w:rsidRPr="004A5A01" w:rsidRDefault="004A5A01" w:rsidP="004A5A01">
      <w:pPr>
        <w:rPr>
          <w:sz w:val="32"/>
          <w:szCs w:val="32"/>
        </w:rPr>
      </w:pPr>
    </w:p>
    <w:p w14:paraId="36E4AB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Created On</w:t>
      </w:r>
    </w:p>
    <w:p w14:paraId="7D9CF8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728665E">
          <v:rect id="_x0000_i5642" style="width:0;height:1.5pt" o:hralign="center" o:hrstd="t" o:hr="t" fillcolor="#a0a0a0" stroked="f"/>
        </w:pict>
      </w:r>
    </w:p>
    <w:p w14:paraId="09FDEE1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262. Status Badge</w:t>
      </w:r>
    </w:p>
    <w:p w14:paraId="6DA343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2B5864E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Text + visual style.</w:t>
      </w:r>
    </w:p>
    <w:p w14:paraId="79243D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3EBD1B5">
          <v:rect id="_x0000_i5643" style="width:0;height:1.5pt" o:hralign="center" o:hrstd="t" o:hr="t" fillcolor="#a0a0a0" stroked="f"/>
        </w:pict>
      </w:r>
    </w:p>
    <w:p w14:paraId="7E525F1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263. Accessibility</w:t>
      </w:r>
    </w:p>
    <w:p w14:paraId="3916D4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Don't communicate Status using:</w:t>
      </w:r>
    </w:p>
    <w:p w14:paraId="3BE6799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Color alone.</w:t>
      </w:r>
    </w:p>
    <w:p w14:paraId="13D3CD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8D8D104">
          <v:rect id="_x0000_i5644" style="width:0;height:1.5pt" o:hralign="center" o:hrstd="t" o:hr="t" fillcolor="#a0a0a0" stroked="f"/>
        </w:pict>
      </w:r>
    </w:p>
    <w:p w14:paraId="3F71501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264. Example</w:t>
      </w:r>
    </w:p>
    <w:p w14:paraId="791977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APPROVED</w:t>
      </w:r>
    </w:p>
    <w:p w14:paraId="610226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 both:</w:t>
      </w:r>
    </w:p>
    <w:p w14:paraId="2A9C323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Label and color.</w:t>
      </w:r>
    </w:p>
    <w:p w14:paraId="453FDC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0D74C24">
          <v:rect id="_x0000_i5645" style="width:0;height:1.5pt" o:hralign="center" o:hrstd="t" o:hr="t" fillcolor="#a0a0a0" stroked="f"/>
        </w:pict>
      </w:r>
    </w:p>
    <w:p w14:paraId="3E0DFB2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BL — SELECT REQUEST</w:t>
      </w:r>
    </w:p>
    <w:p w14:paraId="3967E85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265. Card OnSelect</w:t>
      </w:r>
    </w:p>
    <w:p w14:paraId="624868A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0EE2D6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varSelectedRequest,</w:t>
      </w:r>
    </w:p>
    <w:p w14:paraId="2F455F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ThisItem</w:t>
      </w:r>
    </w:p>
    <w:p w14:paraId="137395A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54404D61" w14:textId="77777777" w:rsidR="004A5A01" w:rsidRPr="004A5A01" w:rsidRDefault="004A5A01" w:rsidP="004A5A01">
      <w:pPr>
        <w:rPr>
          <w:sz w:val="32"/>
          <w:szCs w:val="32"/>
        </w:rPr>
      </w:pPr>
    </w:p>
    <w:p w14:paraId="41E560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17BF54C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scrRequestDetails,</w:t>
      </w:r>
    </w:p>
    <w:p w14:paraId="2224ABB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73DB64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42B5874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E90B1B4">
          <v:rect id="_x0000_i5646" style="width:0;height:1.5pt" o:hralign="center" o:hrstd="t" o:hr="t" fillcolor="#a0a0a0" stroked="f"/>
        </w:pict>
      </w:r>
    </w:p>
    <w:p w14:paraId="49135AC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BM — REQUEST DETAILS</w:t>
      </w:r>
    </w:p>
    <w:p w14:paraId="068E4FA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266. scrRequestDetails</w:t>
      </w:r>
    </w:p>
    <w:p w14:paraId="1C9348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Display:</w:t>
      </w:r>
    </w:p>
    <w:p w14:paraId="5963BA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Number</w:t>
      </w:r>
    </w:p>
    <w:p w14:paraId="61FD2B21" w14:textId="77777777" w:rsidR="004A5A01" w:rsidRPr="004A5A01" w:rsidRDefault="004A5A01" w:rsidP="004A5A01">
      <w:pPr>
        <w:rPr>
          <w:sz w:val="32"/>
          <w:szCs w:val="32"/>
        </w:rPr>
      </w:pPr>
    </w:p>
    <w:p w14:paraId="486C783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Title</w:t>
      </w:r>
    </w:p>
    <w:p w14:paraId="044DA18B" w14:textId="77777777" w:rsidR="004A5A01" w:rsidRPr="004A5A01" w:rsidRDefault="004A5A01" w:rsidP="004A5A01">
      <w:pPr>
        <w:rPr>
          <w:sz w:val="32"/>
          <w:szCs w:val="32"/>
        </w:rPr>
      </w:pPr>
    </w:p>
    <w:p w14:paraId="313AFB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Requested By</w:t>
      </w:r>
    </w:p>
    <w:p w14:paraId="3ED90609" w14:textId="77777777" w:rsidR="004A5A01" w:rsidRPr="004A5A01" w:rsidRDefault="004A5A01" w:rsidP="004A5A01">
      <w:pPr>
        <w:rPr>
          <w:sz w:val="32"/>
          <w:szCs w:val="32"/>
        </w:rPr>
      </w:pPr>
    </w:p>
    <w:p w14:paraId="26C968D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Department</w:t>
      </w:r>
    </w:p>
    <w:p w14:paraId="17C75387" w14:textId="77777777" w:rsidR="004A5A01" w:rsidRPr="004A5A01" w:rsidRDefault="004A5A01" w:rsidP="004A5A01">
      <w:pPr>
        <w:rPr>
          <w:sz w:val="32"/>
          <w:szCs w:val="32"/>
        </w:rPr>
      </w:pPr>
    </w:p>
    <w:p w14:paraId="54DC12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Needed By</w:t>
      </w:r>
    </w:p>
    <w:p w14:paraId="19C24609" w14:textId="77777777" w:rsidR="004A5A01" w:rsidRPr="004A5A01" w:rsidRDefault="004A5A01" w:rsidP="004A5A01">
      <w:pPr>
        <w:rPr>
          <w:sz w:val="32"/>
          <w:szCs w:val="32"/>
        </w:rPr>
      </w:pPr>
    </w:p>
    <w:p w14:paraId="4D0581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Justification</w:t>
      </w:r>
    </w:p>
    <w:p w14:paraId="6748574A" w14:textId="77777777" w:rsidR="004A5A01" w:rsidRPr="004A5A01" w:rsidRDefault="004A5A01" w:rsidP="004A5A01">
      <w:pPr>
        <w:rPr>
          <w:sz w:val="32"/>
          <w:szCs w:val="32"/>
        </w:rPr>
      </w:pPr>
    </w:p>
    <w:p w14:paraId="5D4993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Total</w:t>
      </w:r>
    </w:p>
    <w:p w14:paraId="6ABB5BC8" w14:textId="77777777" w:rsidR="004A5A01" w:rsidRPr="004A5A01" w:rsidRDefault="004A5A01" w:rsidP="004A5A01">
      <w:pPr>
        <w:rPr>
          <w:sz w:val="32"/>
          <w:szCs w:val="32"/>
        </w:rPr>
      </w:pPr>
    </w:p>
    <w:p w14:paraId="30BCEC3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Status</w:t>
      </w:r>
    </w:p>
    <w:p w14:paraId="5ABEA450" w14:textId="77777777" w:rsidR="004A5A01" w:rsidRPr="004A5A01" w:rsidRDefault="004A5A01" w:rsidP="004A5A01">
      <w:pPr>
        <w:rPr>
          <w:sz w:val="32"/>
          <w:szCs w:val="32"/>
        </w:rPr>
      </w:pPr>
    </w:p>
    <w:p w14:paraId="5EB282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Approval Stage</w:t>
      </w:r>
    </w:p>
    <w:p w14:paraId="0156A815" w14:textId="77777777" w:rsidR="004A5A01" w:rsidRPr="004A5A01" w:rsidRDefault="004A5A01" w:rsidP="004A5A01">
      <w:pPr>
        <w:rPr>
          <w:sz w:val="32"/>
          <w:szCs w:val="32"/>
        </w:rPr>
      </w:pPr>
    </w:p>
    <w:p w14:paraId="747ACE2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Manager Decision</w:t>
      </w:r>
    </w:p>
    <w:p w14:paraId="26435B34" w14:textId="77777777" w:rsidR="004A5A01" w:rsidRPr="004A5A01" w:rsidRDefault="004A5A01" w:rsidP="004A5A01">
      <w:pPr>
        <w:rPr>
          <w:sz w:val="32"/>
          <w:szCs w:val="32"/>
        </w:rPr>
      </w:pPr>
    </w:p>
    <w:p w14:paraId="010E9F5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Finance Decision</w:t>
      </w:r>
    </w:p>
    <w:p w14:paraId="290401C9" w14:textId="77777777" w:rsidR="004A5A01" w:rsidRPr="004A5A01" w:rsidRDefault="004A5A01" w:rsidP="004A5A01">
      <w:pPr>
        <w:rPr>
          <w:sz w:val="32"/>
          <w:szCs w:val="32"/>
        </w:rPr>
      </w:pPr>
    </w:p>
    <w:p w14:paraId="19C537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Procurement Decision</w:t>
      </w:r>
    </w:p>
    <w:p w14:paraId="3DECAA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FFE422C">
          <v:rect id="_x0000_i5647" style="width:0;height:1.5pt" o:hralign="center" o:hrstd="t" o:hr="t" fillcolor="#a0a0a0" stroked="f"/>
        </w:pict>
      </w:r>
    </w:p>
    <w:p w14:paraId="3B59AF2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267. Child Gallery</w:t>
      </w:r>
    </w:p>
    <w:p w14:paraId="7AA114D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galRequestItems</w:t>
      </w:r>
    </w:p>
    <w:p w14:paraId="10A8E28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83D79FD">
          <v:rect id="_x0000_i5648" style="width:0;height:1.5pt" o:hralign="center" o:hrstd="t" o:hr="t" fillcolor="#a0a0a0" stroked="f"/>
        </w:pict>
      </w:r>
    </w:p>
    <w:p w14:paraId="3A083DD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268. Items</w:t>
      </w:r>
    </w:p>
    <w:p w14:paraId="693892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Filter(</w:t>
      </w:r>
    </w:p>
    <w:p w14:paraId="3A4AEA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'Purchase Request Items',</w:t>
      </w:r>
    </w:p>
    <w:p w14:paraId="6724933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'Purchase Request' =</w:t>
      </w:r>
    </w:p>
    <w:p w14:paraId="013099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varSelectedRequest</w:t>
      </w:r>
    </w:p>
    <w:p w14:paraId="407D61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25226A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97D96E2">
          <v:rect id="_x0000_i5649" style="width:0;height:1.5pt" o:hralign="center" o:hrstd="t" o:hr="t" fillcolor="#a0a0a0" stroked="f"/>
        </w:pict>
      </w:r>
    </w:p>
    <w:p w14:paraId="3469595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269. Show</w:t>
      </w:r>
    </w:p>
    <w:p w14:paraId="4895A1B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</w:t>
      </w:r>
    </w:p>
    <w:p w14:paraId="2F69E962" w14:textId="77777777" w:rsidR="004A5A01" w:rsidRPr="004A5A01" w:rsidRDefault="004A5A01" w:rsidP="004A5A01">
      <w:pPr>
        <w:rPr>
          <w:sz w:val="32"/>
          <w:szCs w:val="32"/>
        </w:rPr>
      </w:pPr>
    </w:p>
    <w:p w14:paraId="0D2B30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</w:t>
      </w:r>
    </w:p>
    <w:p w14:paraId="4CFA92B7" w14:textId="77777777" w:rsidR="004A5A01" w:rsidRPr="004A5A01" w:rsidRDefault="004A5A01" w:rsidP="004A5A01">
      <w:pPr>
        <w:rPr>
          <w:sz w:val="32"/>
          <w:szCs w:val="32"/>
        </w:rPr>
      </w:pPr>
    </w:p>
    <w:p w14:paraId="43DB43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Unit</w:t>
      </w:r>
    </w:p>
    <w:p w14:paraId="4DAE2218" w14:textId="77777777" w:rsidR="004A5A01" w:rsidRPr="004A5A01" w:rsidRDefault="004A5A01" w:rsidP="004A5A01">
      <w:pPr>
        <w:rPr>
          <w:sz w:val="32"/>
          <w:szCs w:val="32"/>
        </w:rPr>
      </w:pPr>
    </w:p>
    <w:p w14:paraId="2C5EC46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Unit Price</w:t>
      </w:r>
    </w:p>
    <w:p w14:paraId="4AA109B8" w14:textId="77777777" w:rsidR="004A5A01" w:rsidRPr="004A5A01" w:rsidRDefault="004A5A01" w:rsidP="004A5A01">
      <w:pPr>
        <w:rPr>
          <w:sz w:val="32"/>
          <w:szCs w:val="32"/>
        </w:rPr>
      </w:pPr>
    </w:p>
    <w:p w14:paraId="1EFEA61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Line Total</w:t>
      </w:r>
    </w:p>
    <w:p w14:paraId="2A35CC4B" w14:textId="77777777" w:rsidR="004A5A01" w:rsidRPr="004A5A01" w:rsidRDefault="004A5A01" w:rsidP="004A5A01">
      <w:pPr>
        <w:rPr>
          <w:sz w:val="32"/>
          <w:szCs w:val="32"/>
        </w:rPr>
      </w:pPr>
    </w:p>
    <w:p w14:paraId="6CEB25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Suggested Vendor</w:t>
      </w:r>
    </w:p>
    <w:p w14:paraId="13FFDC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21229E1">
          <v:rect id="_x0000_i5650" style="width:0;height:1.5pt" o:hralign="center" o:hrstd="t" o:hr="t" fillcolor="#a0a0a0" stroked="f"/>
        </w:pict>
      </w:r>
    </w:p>
    <w:p w14:paraId="59BE617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BN — APPROVAL DECISION DISPLAY</w:t>
      </w:r>
    </w:p>
    <w:p w14:paraId="77AD556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270. Manager</w:t>
      </w:r>
    </w:p>
    <w:p w14:paraId="4FB1A4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Pending</w:t>
      </w:r>
    </w:p>
    <w:p w14:paraId="6CF85EF5" w14:textId="77777777" w:rsidR="004A5A01" w:rsidRPr="004A5A01" w:rsidRDefault="004A5A01" w:rsidP="004A5A01">
      <w:pPr>
        <w:rPr>
          <w:sz w:val="32"/>
          <w:szCs w:val="32"/>
        </w:rPr>
      </w:pPr>
    </w:p>
    <w:p w14:paraId="0F5FC0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Approved</w:t>
      </w:r>
    </w:p>
    <w:p w14:paraId="6757DE62" w14:textId="77777777" w:rsidR="004A5A01" w:rsidRPr="004A5A01" w:rsidRDefault="004A5A01" w:rsidP="004A5A01">
      <w:pPr>
        <w:rPr>
          <w:sz w:val="32"/>
          <w:szCs w:val="32"/>
        </w:rPr>
      </w:pPr>
    </w:p>
    <w:p w14:paraId="30FB34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Rejected</w:t>
      </w:r>
    </w:p>
    <w:p w14:paraId="3023EA8B" w14:textId="77777777" w:rsidR="004A5A01" w:rsidRPr="004A5A01" w:rsidRDefault="004A5A01" w:rsidP="004A5A01">
      <w:pPr>
        <w:rPr>
          <w:sz w:val="32"/>
          <w:szCs w:val="32"/>
        </w:rPr>
      </w:pPr>
    </w:p>
    <w:p w14:paraId="6CE997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Not Required</w:t>
      </w:r>
    </w:p>
    <w:p w14:paraId="5872AF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DDD650C">
          <v:rect id="_x0000_i5651" style="width:0;height:1.5pt" o:hralign="center" o:hrstd="t" o:hr="t" fillcolor="#a0a0a0" stroked="f"/>
        </w:pict>
      </w:r>
    </w:p>
    <w:p w14:paraId="42B83C3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271. Finance</w:t>
      </w:r>
    </w:p>
    <w:p w14:paraId="30EB4A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Same.</w:t>
      </w:r>
    </w:p>
    <w:p w14:paraId="4DA32F2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17A3BB4">
          <v:rect id="_x0000_i5652" style="width:0;height:1.5pt" o:hralign="center" o:hrstd="t" o:hr="t" fillcolor="#a0a0a0" stroked="f"/>
        </w:pict>
      </w:r>
    </w:p>
    <w:p w14:paraId="0854366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272. Procurement</w:t>
      </w:r>
    </w:p>
    <w:p w14:paraId="21B885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Same.</w:t>
      </w:r>
    </w:p>
    <w:p w14:paraId="3EE68F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95120A9">
          <v:rect id="_x0000_i5653" style="width:0;height:1.5pt" o:hralign="center" o:hrstd="t" o:hr="t" fillcolor="#a0a0a0" stroked="f"/>
        </w:pict>
      </w:r>
    </w:p>
    <w:p w14:paraId="2E1C72C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273. User should understand</w:t>
      </w:r>
    </w:p>
    <w:p w14:paraId="146BFC2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which stage is:</w:t>
      </w:r>
    </w:p>
    <w:p w14:paraId="0DB474E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Currently active.</w:t>
      </w:r>
    </w:p>
    <w:p w14:paraId="5EF57F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85EDD0B">
          <v:rect id="_x0000_i5654" style="width:0;height:1.5pt" o:hralign="center" o:hrstd="t" o:hr="t" fillcolor="#a0a0a0" stroked="f"/>
        </w:pict>
      </w:r>
    </w:p>
    <w:p w14:paraId="0B2983E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BO — REQUEST DETAILS STATUS TIMELINE</w:t>
      </w:r>
    </w:p>
    <w:p w14:paraId="52B6216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274. Optional Beautiful UX</w:t>
      </w:r>
    </w:p>
    <w:p w14:paraId="302CB9F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Submitted</w:t>
      </w:r>
    </w:p>
    <w:p w14:paraId="3EE65B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</w:t>
      </w:r>
      <w:r w:rsidRPr="004A5A01">
        <w:rPr>
          <w:rFonts w:ascii="Segoe UI Symbol" w:hAnsi="Segoe UI Symbol" w:cs="Segoe UI Symbol"/>
          <w:sz w:val="32"/>
          <w:szCs w:val="32"/>
        </w:rPr>
        <w:t>✓</w:t>
      </w:r>
    </w:p>
    <w:p w14:paraId="266317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Manager</w:t>
      </w:r>
    </w:p>
    <w:p w14:paraId="4297E3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</w:t>
      </w:r>
      <w:r w:rsidRPr="004A5A01">
        <w:rPr>
          <w:rFonts w:ascii="Segoe UI Emoji" w:hAnsi="Segoe UI Emoji" w:cs="Segoe UI Emoji"/>
          <w:sz w:val="32"/>
          <w:szCs w:val="32"/>
        </w:rPr>
        <w:t>⏳</w:t>
      </w:r>
    </w:p>
    <w:p w14:paraId="58112A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Finance</w:t>
      </w:r>
    </w:p>
    <w:p w14:paraId="2590FF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—</w:t>
      </w:r>
    </w:p>
    <w:p w14:paraId="46AC73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Procurement</w:t>
      </w:r>
    </w:p>
    <w:p w14:paraId="60CB401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—</w:t>
      </w:r>
    </w:p>
    <w:p w14:paraId="70669B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A52CD2F">
          <v:rect id="_x0000_i5655" style="width:0;height:1.5pt" o:hralign="center" o:hrstd="t" o:hr="t" fillcolor="#a0a0a0" stroked="f"/>
        </w:pict>
      </w:r>
    </w:p>
    <w:p w14:paraId="2B7310F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275. Use actual status/decision fields.</w:t>
      </w:r>
    </w:p>
    <w:p w14:paraId="785D93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59643E9">
          <v:rect id="_x0000_i5656" style="width:0;height:1.5pt" o:hralign="center" o:hrstd="t" o:hr="t" fillcolor="#a0a0a0" stroked="f"/>
        </w:pict>
      </w:r>
    </w:p>
    <w:p w14:paraId="38F1F27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276. Do not fake</w:t>
      </w:r>
    </w:p>
    <w:p w14:paraId="34F0B2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 stage that has not:</w:t>
      </w:r>
    </w:p>
    <w:p w14:paraId="10F133F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Started.</w:t>
      </w:r>
    </w:p>
    <w:p w14:paraId="1063FB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0B8388F">
          <v:rect id="_x0000_i5657" style="width:0;height:1.5pt" o:hralign="center" o:hrstd="t" o:hr="t" fillcolor="#a0a0a0" stroked="f"/>
        </w:pict>
      </w:r>
    </w:p>
    <w:p w14:paraId="66BEC1B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BP — DRAFT REQUESTS</w:t>
      </w:r>
    </w:p>
    <w:p w14:paraId="3F1B04D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277. In normal successful submission</w:t>
      </w:r>
    </w:p>
    <w:p w14:paraId="0A967BA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 parent transitions:</w:t>
      </w:r>
    </w:p>
    <w:p w14:paraId="4A11DE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Draft</w:t>
      </w:r>
    </w:p>
    <w:p w14:paraId="2A92B1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</w:p>
    <w:p w14:paraId="58AB32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Submitted</w:t>
      </w:r>
    </w:p>
    <w:p w14:paraId="3AB19A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within one user action.</w:t>
      </w:r>
    </w:p>
    <w:p w14:paraId="4A75A8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65E839D">
          <v:rect id="_x0000_i5658" style="width:0;height:1.5pt" o:hralign="center" o:hrstd="t" o:hr="t" fillcolor="#a0a0a0" stroked="f"/>
        </w:pict>
      </w:r>
    </w:p>
    <w:p w14:paraId="1EC4F7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278. Draft records may remain</w:t>
      </w:r>
    </w:p>
    <w:p w14:paraId="0551BF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if:</w:t>
      </w:r>
    </w:p>
    <w:p w14:paraId="2C1D94B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Submission is interrupted.</w:t>
      </w:r>
    </w:p>
    <w:p w14:paraId="05DE76B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02EC0AAF">
          <v:rect id="_x0000_i5659" style="width:0;height:1.5pt" o:hralign="center" o:hrstd="t" o:hr="t" fillcolor="#a0a0a0" stroked="f"/>
        </w:pict>
      </w:r>
    </w:p>
    <w:p w14:paraId="427CFC3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279. Display Draft in My Requests</w:t>
      </w:r>
    </w:p>
    <w:p w14:paraId="4FE554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so it isn't:</w:t>
      </w:r>
    </w:p>
    <w:p w14:paraId="2BED4FC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Invisible.</w:t>
      </w:r>
    </w:p>
    <w:p w14:paraId="4A1964B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4629D96">
          <v:rect id="_x0000_i5660" style="width:0;height:1.5pt" o:hralign="center" o:hrstd="t" o:hr="t" fillcolor="#a0a0a0" stroked="f"/>
        </w:pict>
      </w:r>
    </w:p>
    <w:p w14:paraId="4B39DD3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280. Core v0.1</w:t>
      </w:r>
    </w:p>
    <w:p w14:paraId="05E8F9F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does not implement full:</w:t>
      </w:r>
    </w:p>
    <w:p w14:paraId="55CAA19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Persisted Draft editing.</w:t>
      </w:r>
    </w:p>
    <w:p w14:paraId="59A7144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6445E4F">
          <v:rect id="_x0000_i5661" style="width:0;height:1.5pt" o:hralign="center" o:hrstd="t" o:hr="t" fillcolor="#a0a0a0" stroked="f"/>
        </w:pict>
      </w:r>
    </w:p>
    <w:p w14:paraId="79C18E2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281. Document</w:t>
      </w:r>
    </w:p>
    <w:p w14:paraId="11776E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as:</w:t>
      </w:r>
    </w:p>
    <w:p w14:paraId="2DD2044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Known limitation.</w:t>
      </w:r>
    </w:p>
    <w:p w14:paraId="6CFA38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7E2CCDF">
          <v:rect id="_x0000_i5662" style="width:0;height:1.5pt" o:hralign="center" o:hrstd="t" o:hr="t" fillcolor="#a0a0a0" stroked="f"/>
        </w:pict>
      </w:r>
    </w:p>
    <w:p w14:paraId="565005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282. Advanced Extension</w:t>
      </w:r>
    </w:p>
    <w:p w14:paraId="56E9F3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Implement:</w:t>
      </w:r>
    </w:p>
    <w:p w14:paraId="68309E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Resume Draft</w:t>
      </w:r>
    </w:p>
    <w:p w14:paraId="2C31AC52" w14:textId="77777777" w:rsidR="004A5A01" w:rsidRPr="004A5A01" w:rsidRDefault="004A5A01" w:rsidP="004A5A01">
      <w:pPr>
        <w:rPr>
          <w:sz w:val="32"/>
          <w:szCs w:val="32"/>
        </w:rPr>
      </w:pPr>
    </w:p>
    <w:p w14:paraId="08AC9C8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Edit Draft Items</w:t>
      </w:r>
    </w:p>
    <w:p w14:paraId="60FEDA76" w14:textId="77777777" w:rsidR="004A5A01" w:rsidRPr="004A5A01" w:rsidRDefault="004A5A01" w:rsidP="004A5A01">
      <w:pPr>
        <w:rPr>
          <w:sz w:val="32"/>
          <w:szCs w:val="32"/>
        </w:rPr>
      </w:pPr>
    </w:p>
    <w:p w14:paraId="2C0FC9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Delete/Cancel Draft</w:t>
      </w:r>
    </w:p>
    <w:p w14:paraId="74BC496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after core app works.</w:t>
      </w:r>
    </w:p>
    <w:p w14:paraId="7659EA0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2DA6E7C">
          <v:rect id="_x0000_i5663" style="width:0;height:1.5pt" o:hralign="center" o:hrstd="t" o:hr="t" fillcolor="#a0a0a0" stroked="f"/>
        </w:pict>
      </w:r>
    </w:p>
    <w:p w14:paraId="7273420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PART BQ — START OVER</w:t>
      </w:r>
    </w:p>
    <w:p w14:paraId="4AB9687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283. Add optional</w:t>
      </w:r>
    </w:p>
    <w:p w14:paraId="45E8F6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Start Over</w:t>
      </w:r>
    </w:p>
    <w:p w14:paraId="15451D2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button.</w:t>
      </w:r>
    </w:p>
    <w:p w14:paraId="177B87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0CD8554">
          <v:rect id="_x0000_i5664" style="width:0;height:1.5pt" o:hralign="center" o:hrstd="t" o:hr="t" fillcolor="#a0a0a0" stroked="f"/>
        </w:pict>
      </w:r>
    </w:p>
    <w:p w14:paraId="790F030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284. Warn</w:t>
      </w:r>
    </w:p>
    <w:p w14:paraId="4FF31D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This will clear the current unsaved cart.</w:t>
      </w:r>
    </w:p>
    <w:p w14:paraId="3CB3ED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780D224">
          <v:rect id="_x0000_i5665" style="width:0;height:1.5pt" o:hralign="center" o:hrstd="t" o:hr="t" fillcolor="#a0a0a0" stroked="f"/>
        </w:pict>
      </w:r>
    </w:p>
    <w:p w14:paraId="5DA31FD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285. If confirmed</w:t>
      </w:r>
    </w:p>
    <w:p w14:paraId="5608C9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Clear(colRequestItems);</w:t>
      </w:r>
    </w:p>
    <w:p w14:paraId="2A2FC9E0" w14:textId="77777777" w:rsidR="004A5A01" w:rsidRPr="004A5A01" w:rsidRDefault="004A5A01" w:rsidP="004A5A01">
      <w:pPr>
        <w:rPr>
          <w:sz w:val="32"/>
          <w:szCs w:val="32"/>
        </w:rPr>
      </w:pPr>
    </w:p>
    <w:p w14:paraId="0660600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Set(</w:t>
      </w:r>
    </w:p>
    <w:p w14:paraId="3A50DB9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varDraftHeader,</w:t>
      </w:r>
    </w:p>
    <w:p w14:paraId="4B04EA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Blank()</w:t>
      </w:r>
    </w:p>
    <w:p w14:paraId="16ABB8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54E054E5" w14:textId="77777777" w:rsidR="004A5A01" w:rsidRPr="004A5A01" w:rsidRDefault="004A5A01" w:rsidP="004A5A01">
      <w:pPr>
        <w:rPr>
          <w:sz w:val="32"/>
          <w:szCs w:val="32"/>
        </w:rPr>
      </w:pPr>
    </w:p>
    <w:p w14:paraId="3D25C8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6D7B8C4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scrHome,</w:t>
      </w:r>
    </w:p>
    <w:p w14:paraId="37C073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ScreenTransition.Fade</w:t>
      </w:r>
    </w:p>
    <w:p w14:paraId="6D1CDAA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06FE40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40A74D6">
          <v:rect id="_x0000_i5666" style="width:0;height:1.5pt" o:hralign="center" o:hrstd="t" o:hr="t" fillcolor="#a0a0a0" stroked="f"/>
        </w:pict>
      </w:r>
    </w:p>
    <w:p w14:paraId="630A6D3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BR — BACK BUTTON BEHAVIOR</w:t>
      </w:r>
    </w:p>
    <w:p w14:paraId="220CD38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286. Requirement</w:t>
      </w:r>
    </w:p>
    <w:p w14:paraId="611B1E1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Every back button should return to:</w:t>
      </w:r>
    </w:p>
    <w:p w14:paraId="685DEF2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Previous logical screen.</w:t>
      </w:r>
    </w:p>
    <w:p w14:paraId="76ABCD9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03113B3">
          <v:rect id="_x0000_i5667" style="width:0;height:1.5pt" o:hralign="center" o:hrstd="t" o:hr="t" fillcolor="#a0a0a0" stroked="f"/>
        </w:pict>
      </w:r>
    </w:p>
    <w:p w14:paraId="37FAABF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287. scrProductCatalog</w:t>
      </w:r>
    </w:p>
    <w:p w14:paraId="26A4E14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Back:</w:t>
      </w:r>
    </w:p>
    <w:p w14:paraId="1E62340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38720FD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scrNewRequest,</w:t>
      </w:r>
    </w:p>
    <w:p w14:paraId="0AD565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ScreenTransition.None</w:t>
      </w:r>
    </w:p>
    <w:p w14:paraId="379BDA1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109A6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5CDB1B0">
          <v:rect id="_x0000_i5668" style="width:0;height:1.5pt" o:hralign="center" o:hrstd="t" o:hr="t" fillcolor="#a0a0a0" stroked="f"/>
        </w:pict>
      </w:r>
    </w:p>
    <w:p w14:paraId="1A4A29E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288. scrCart</w:t>
      </w:r>
    </w:p>
    <w:p w14:paraId="2A3684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Back:</w:t>
      </w:r>
    </w:p>
    <w:p w14:paraId="08904B1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229D7C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scrProductCatalog,</w:t>
      </w:r>
    </w:p>
    <w:p w14:paraId="0EC9E7A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ScreenTransition.None</w:t>
      </w:r>
    </w:p>
    <w:p w14:paraId="72C956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30F9DC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F2689D9">
          <v:rect id="_x0000_i5669" style="width:0;height:1.5pt" o:hralign="center" o:hrstd="t" o:hr="t" fillcolor="#a0a0a0" stroked="f"/>
        </w:pict>
      </w:r>
    </w:p>
    <w:p w14:paraId="7C9289A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289. scrReviewSubmit</w:t>
      </w:r>
    </w:p>
    <w:p w14:paraId="1CB85C4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Back:</w:t>
      </w:r>
    </w:p>
    <w:p w14:paraId="67B822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Navigate(</w:t>
      </w:r>
    </w:p>
    <w:p w14:paraId="1E1515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scrCart,</w:t>
      </w:r>
    </w:p>
    <w:p w14:paraId="29D3F97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ScreenTransition.None</w:t>
      </w:r>
    </w:p>
    <w:p w14:paraId="4416413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24D0C5E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4832CAA">
          <v:rect id="_x0000_i5670" style="width:0;height:1.5pt" o:hralign="center" o:hrstd="t" o:hr="t" fillcolor="#a0a0a0" stroked="f"/>
        </w:pict>
      </w:r>
    </w:p>
    <w:p w14:paraId="7845107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290. Why explicit navigation?</w:t>
      </w:r>
    </w:p>
    <w:p w14:paraId="0C95DE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 wizard has:</w:t>
      </w:r>
    </w:p>
    <w:p w14:paraId="6C92420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Logical progression.</w:t>
      </w:r>
    </w:p>
    <w:p w14:paraId="41FB1C2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7553FA4">
          <v:rect id="_x0000_i5671" style="width:0;height:1.5pt" o:hralign="center" o:hrstd="t" o:hr="t" fillcolor="#a0a0a0" stroked="f"/>
        </w:pict>
      </w:r>
    </w:p>
    <w:p w14:paraId="597393F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BS — HEADER COMPONENT</w:t>
      </w:r>
    </w:p>
    <w:p w14:paraId="4200C42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291. Optional Component</w:t>
      </w:r>
    </w:p>
    <w:p w14:paraId="3272AA7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Create:</w:t>
      </w:r>
    </w:p>
    <w:p w14:paraId="740299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cmpAppHeader</w:t>
      </w:r>
    </w:p>
    <w:p w14:paraId="22C02B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C772DCC">
          <v:rect id="_x0000_i5672" style="width:0;height:1.5pt" o:hralign="center" o:hrstd="t" o:hr="t" fillcolor="#a0a0a0" stroked="f"/>
        </w:pict>
      </w:r>
    </w:p>
    <w:p w14:paraId="415BBD5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292. Include</w:t>
      </w:r>
    </w:p>
    <w:p w14:paraId="777C9D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 title</w:t>
      </w:r>
    </w:p>
    <w:p w14:paraId="02BB0B70" w14:textId="77777777" w:rsidR="004A5A01" w:rsidRPr="004A5A01" w:rsidRDefault="004A5A01" w:rsidP="004A5A01">
      <w:pPr>
        <w:rPr>
          <w:sz w:val="32"/>
          <w:szCs w:val="32"/>
        </w:rPr>
      </w:pPr>
    </w:p>
    <w:p w14:paraId="5CB283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Back button</w:t>
      </w:r>
    </w:p>
    <w:p w14:paraId="47737D30" w14:textId="77777777" w:rsidR="004A5A01" w:rsidRPr="004A5A01" w:rsidRDefault="004A5A01" w:rsidP="004A5A01">
      <w:pPr>
        <w:rPr>
          <w:sz w:val="32"/>
          <w:szCs w:val="32"/>
        </w:rPr>
      </w:pPr>
    </w:p>
    <w:p w14:paraId="3496816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 icon</w:t>
      </w:r>
    </w:p>
    <w:p w14:paraId="0CEEA2D6" w14:textId="77777777" w:rsidR="004A5A01" w:rsidRPr="004A5A01" w:rsidRDefault="004A5A01" w:rsidP="004A5A01">
      <w:pPr>
        <w:rPr>
          <w:sz w:val="32"/>
          <w:szCs w:val="32"/>
        </w:rPr>
      </w:pPr>
    </w:p>
    <w:p w14:paraId="39E9A6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 badge</w:t>
      </w:r>
    </w:p>
    <w:p w14:paraId="53A4CC78" w14:textId="77777777" w:rsidR="004A5A01" w:rsidRPr="004A5A01" w:rsidRDefault="004A5A01" w:rsidP="004A5A01">
      <w:pPr>
        <w:rPr>
          <w:sz w:val="32"/>
          <w:szCs w:val="32"/>
        </w:rPr>
      </w:pPr>
    </w:p>
    <w:p w14:paraId="744507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Profile/avatar</w:t>
      </w:r>
    </w:p>
    <w:p w14:paraId="17337B5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3324E64B">
          <v:rect id="_x0000_i5673" style="width:0;height:1.5pt" o:hralign="center" o:hrstd="t" o:hr="t" fillcolor="#a0a0a0" stroked="f"/>
        </w:pict>
      </w:r>
    </w:p>
    <w:p w14:paraId="2D106E4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293. Benefits</w:t>
      </w:r>
    </w:p>
    <w:p w14:paraId="6A63B5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Consistency</w:t>
      </w:r>
    </w:p>
    <w:p w14:paraId="0E3C4D97" w14:textId="77777777" w:rsidR="004A5A01" w:rsidRPr="004A5A01" w:rsidRDefault="004A5A01" w:rsidP="004A5A01">
      <w:pPr>
        <w:rPr>
          <w:sz w:val="32"/>
          <w:szCs w:val="32"/>
        </w:rPr>
      </w:pPr>
    </w:p>
    <w:p w14:paraId="3A795A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Reuse</w:t>
      </w:r>
    </w:p>
    <w:p w14:paraId="5C9B1066" w14:textId="77777777" w:rsidR="004A5A01" w:rsidRPr="004A5A01" w:rsidRDefault="004A5A01" w:rsidP="004A5A01">
      <w:pPr>
        <w:rPr>
          <w:sz w:val="32"/>
          <w:szCs w:val="32"/>
        </w:rPr>
      </w:pPr>
    </w:p>
    <w:p w14:paraId="43D1100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Maintenance</w:t>
      </w:r>
    </w:p>
    <w:p w14:paraId="46613A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9A39667">
          <v:rect id="_x0000_i5674" style="width:0;height:1.5pt" o:hralign="center" o:hrstd="t" o:hr="t" fillcolor="#a0a0a0" stroked="f"/>
        </w:pict>
      </w:r>
    </w:p>
    <w:p w14:paraId="1B103B2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BT — PRODUCT CARD COMPONENT</w:t>
      </w:r>
    </w:p>
    <w:p w14:paraId="58B9C0F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294. Optional</w:t>
      </w:r>
    </w:p>
    <w:p w14:paraId="692C01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 over-engineer.</w:t>
      </w:r>
    </w:p>
    <w:p w14:paraId="5836A9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 Gallery template may be enough.</w:t>
      </w:r>
    </w:p>
    <w:p w14:paraId="4415CCB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3CDA804">
          <v:rect id="_x0000_i5675" style="width:0;height:1.5pt" o:hralign="center" o:hrstd="t" o:hr="t" fillcolor="#a0a0a0" stroked="f"/>
        </w:pict>
      </w:r>
    </w:p>
    <w:p w14:paraId="135A884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295. Rule</w:t>
      </w:r>
    </w:p>
    <w:p w14:paraId="132AED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Build components when they genuinely improve:</w:t>
      </w:r>
    </w:p>
    <w:p w14:paraId="70F19B6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Reuse.</w:t>
      </w:r>
    </w:p>
    <w:p w14:paraId="7FE489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3B35695">
          <v:rect id="_x0000_i5676" style="width:0;height:1.5pt" o:hralign="center" o:hrstd="t" o:hr="t" fillcolor="#a0a0a0" stroked="f"/>
        </w:pict>
      </w:r>
    </w:p>
    <w:p w14:paraId="7D6E6E0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BU — CART PRICE SNAPSHOT</w:t>
      </w:r>
    </w:p>
    <w:p w14:paraId="107F68F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296. User adds Laptop at:</w:t>
      </w:r>
    </w:p>
    <w:p w14:paraId="02EBB4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1,500</w:t>
      </w:r>
    </w:p>
    <w:p w14:paraId="2778D01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20D3D4A">
          <v:rect id="_x0000_i5677" style="width:0;height:1.5pt" o:hralign="center" o:hrstd="t" o:hr="t" fillcolor="#a0a0a0" stroked="f"/>
        </w:pict>
      </w:r>
    </w:p>
    <w:p w14:paraId="60D30B2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297. Product administrator changes catalog price to:</w:t>
      </w:r>
    </w:p>
    <w:p w14:paraId="1B5F7B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1,800</w:t>
      </w:r>
    </w:p>
    <w:p w14:paraId="3917C7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before Employee submits.</w:t>
      </w:r>
    </w:p>
    <w:p w14:paraId="604C7F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should happen?</w:t>
      </w:r>
    </w:p>
    <w:p w14:paraId="71BC304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0F50B56">
          <v:rect id="_x0000_i5678" style="width:0;height:1.5pt" o:hralign="center" o:hrstd="t" o:hr="t" fillcolor="#a0a0a0" stroked="f"/>
        </w:pict>
      </w:r>
    </w:p>
    <w:p w14:paraId="5B94A09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298. Core v0.1</w:t>
      </w:r>
    </w:p>
    <w:p w14:paraId="6FE236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 has already captured:</w:t>
      </w:r>
    </w:p>
    <w:p w14:paraId="545363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1,500.</w:t>
      </w:r>
    </w:p>
    <w:p w14:paraId="1E16C95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3C0B8B5">
          <v:rect id="_x0000_i5679" style="width:0;height:1.5pt" o:hralign="center" o:hrstd="t" o:hr="t" fillcolor="#a0a0a0" stroked="f"/>
        </w:pict>
      </w:r>
    </w:p>
    <w:p w14:paraId="6B37B69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299. Day 31</w:t>
      </w:r>
    </w:p>
    <w:p w14:paraId="5363EB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Server validation must define whether it:</w:t>
      </w:r>
    </w:p>
    <w:p w14:paraId="3B4721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Honors captured request-time price</w:t>
      </w:r>
    </w:p>
    <w:p w14:paraId="32E39382" w14:textId="77777777" w:rsidR="004A5A01" w:rsidRPr="004A5A01" w:rsidRDefault="004A5A01" w:rsidP="004A5A01">
      <w:pPr>
        <w:rPr>
          <w:sz w:val="32"/>
          <w:szCs w:val="32"/>
        </w:rPr>
      </w:pPr>
    </w:p>
    <w:p w14:paraId="5F9EBB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or</w:t>
      </w:r>
    </w:p>
    <w:p w14:paraId="67962A5D" w14:textId="77777777" w:rsidR="004A5A01" w:rsidRPr="004A5A01" w:rsidRDefault="004A5A01" w:rsidP="004A5A01">
      <w:pPr>
        <w:rPr>
          <w:sz w:val="32"/>
          <w:szCs w:val="32"/>
        </w:rPr>
      </w:pPr>
    </w:p>
    <w:p w14:paraId="06E41B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Revalidates current catalog price.</w:t>
      </w:r>
    </w:p>
    <w:p w14:paraId="7805EF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37AE91F">
          <v:rect id="_x0000_i5680" style="width:0;height:1.5pt" o:hralign="center" o:hrstd="t" o:hr="t" fillcolor="#a0a0a0" stroked="f"/>
        </w:pict>
      </w:r>
    </w:p>
    <w:p w14:paraId="16B3521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300. Capstone Rule</w:t>
      </w:r>
    </w:p>
    <w:p w14:paraId="7861813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Treat the saved Item Unit Price as:</w:t>
      </w:r>
    </w:p>
    <w:p w14:paraId="4FA6152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Request-time quoted/catalog snapshot.</w:t>
      </w:r>
    </w:p>
    <w:p w14:paraId="318690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4E1D5B">
          <v:rect id="_x0000_i5681" style="width:0;height:1.5pt" o:hralign="center" o:hrstd="t" o:hr="t" fillcolor="#a0a0a0" stroked="f"/>
        </w:pict>
      </w:r>
    </w:p>
    <w:p w14:paraId="1254DBD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301. Procurement</w:t>
      </w:r>
    </w:p>
    <w:p w14:paraId="5C83BA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 review price later.</w:t>
      </w:r>
    </w:p>
    <w:p w14:paraId="448C101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18C916C2">
          <v:rect id="_x0000_i5682" style="width:0;height:1.5pt" o:hralign="center" o:hrstd="t" o:hr="t" fillcolor="#a0a0a0" stroked="f"/>
        </w:pict>
      </w:r>
    </w:p>
    <w:p w14:paraId="4C525E6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BV — PRODUCT DEACTIVATED DURING CART</w:t>
      </w:r>
    </w:p>
    <w:p w14:paraId="0EFD898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302. Product added.</w:t>
      </w:r>
    </w:p>
    <w:p w14:paraId="2F9141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Then Procurement marks Product:</w:t>
      </w:r>
    </w:p>
    <w:p w14:paraId="7289CBD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Inactive.</w:t>
      </w:r>
    </w:p>
    <w:p w14:paraId="2B5D23B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Before Employee submits.</w:t>
      </w:r>
    </w:p>
    <w:p w14:paraId="2F2FD0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57ADD20">
          <v:rect id="_x0000_i5683" style="width:0;height:1.5pt" o:hralign="center" o:hrstd="t" o:hr="t" fillcolor="#a0a0a0" stroked="f"/>
        </w:pict>
      </w:r>
    </w:p>
    <w:p w14:paraId="5864D18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303. Production design should validate</w:t>
      </w:r>
    </w:p>
    <w:p w14:paraId="2EC7756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 is still:</w:t>
      </w:r>
    </w:p>
    <w:p w14:paraId="34F0855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Allowed.</w:t>
      </w:r>
    </w:p>
    <w:p w14:paraId="0A38B4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5820DDD">
          <v:rect id="_x0000_i5684" style="width:0;height:1.5pt" o:hralign="center" o:hrstd="t" o:hr="t" fillcolor="#a0a0a0" stroked="f"/>
        </w:pict>
      </w:r>
    </w:p>
    <w:p w14:paraId="3C79EDA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304. Core Day 31 Server Validation</w:t>
      </w:r>
    </w:p>
    <w:p w14:paraId="2CA0093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Should include:</w:t>
      </w:r>
    </w:p>
    <w:p w14:paraId="128DACF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Product validity check</w:t>
      </w:r>
    </w:p>
    <w:p w14:paraId="603145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where feasible.</w:t>
      </w:r>
    </w:p>
    <w:p w14:paraId="5D43AA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95A86DD">
          <v:rect id="_x0000_i5685" style="width:0;height:1.5pt" o:hralign="center" o:hrstd="t" o:hr="t" fillcolor="#a0a0a0" stroked="f"/>
        </w:pict>
      </w:r>
    </w:p>
    <w:p w14:paraId="07EBCFD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BW — NEVER TRUST CART FIELDS BLINDLY</w:t>
      </w:r>
    </w:p>
    <w:p w14:paraId="7C90151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305. Canvas Collection Can Be Manipulated</w:t>
      </w:r>
    </w:p>
    <w:p w14:paraId="3E86B6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Therefore Day 31 process should validate:</w:t>
      </w:r>
    </w:p>
    <w:p w14:paraId="51010E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exists</w:t>
      </w:r>
    </w:p>
    <w:p w14:paraId="308F1DFB" w14:textId="77777777" w:rsidR="004A5A01" w:rsidRPr="004A5A01" w:rsidRDefault="004A5A01" w:rsidP="004A5A01">
      <w:pPr>
        <w:rPr>
          <w:sz w:val="32"/>
          <w:szCs w:val="32"/>
        </w:rPr>
      </w:pPr>
    </w:p>
    <w:p w14:paraId="7D7DF6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Items exist</w:t>
      </w:r>
    </w:p>
    <w:p w14:paraId="647507A1" w14:textId="77777777" w:rsidR="004A5A01" w:rsidRPr="004A5A01" w:rsidRDefault="004A5A01" w:rsidP="004A5A01">
      <w:pPr>
        <w:rPr>
          <w:sz w:val="32"/>
          <w:szCs w:val="32"/>
        </w:rPr>
      </w:pPr>
    </w:p>
    <w:p w14:paraId="78B288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 &gt; 0</w:t>
      </w:r>
    </w:p>
    <w:p w14:paraId="743BB2FA" w14:textId="77777777" w:rsidR="004A5A01" w:rsidRPr="004A5A01" w:rsidRDefault="004A5A01" w:rsidP="004A5A01">
      <w:pPr>
        <w:rPr>
          <w:sz w:val="32"/>
          <w:szCs w:val="32"/>
        </w:rPr>
      </w:pPr>
    </w:p>
    <w:p w14:paraId="314E1A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Unit Price &gt; 0</w:t>
      </w:r>
    </w:p>
    <w:p w14:paraId="1C643FCB" w14:textId="77777777" w:rsidR="004A5A01" w:rsidRPr="004A5A01" w:rsidRDefault="004A5A01" w:rsidP="004A5A01">
      <w:pPr>
        <w:rPr>
          <w:sz w:val="32"/>
          <w:szCs w:val="32"/>
        </w:rPr>
      </w:pPr>
    </w:p>
    <w:p w14:paraId="4CF009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Total matches items</w:t>
      </w:r>
    </w:p>
    <w:p w14:paraId="2FAEA994" w14:textId="77777777" w:rsidR="004A5A01" w:rsidRPr="004A5A01" w:rsidRDefault="004A5A01" w:rsidP="004A5A01">
      <w:pPr>
        <w:rPr>
          <w:sz w:val="32"/>
          <w:szCs w:val="32"/>
        </w:rPr>
      </w:pPr>
    </w:p>
    <w:p w14:paraId="5AAC53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Approvers exist</w:t>
      </w:r>
    </w:p>
    <w:p w14:paraId="2017D2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0F4B33C">
          <v:rect id="_x0000_i5686" style="width:0;height:1.5pt" o:hralign="center" o:hrstd="t" o:hr="t" fillcolor="#a0a0a0" stroked="f"/>
        </w:pict>
      </w:r>
    </w:p>
    <w:p w14:paraId="4CFE57C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BX — LOCAL COLLECTIONS</w:t>
      </w:r>
    </w:p>
    <w:p w14:paraId="5479BF8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306. Collect</w:t>
      </w:r>
    </w:p>
    <w:p w14:paraId="5DB4DF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 create/add records to:</w:t>
      </w:r>
    </w:p>
    <w:p w14:paraId="7EDFD27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Collections.</w:t>
      </w:r>
    </w:p>
    <w:p w14:paraId="6B9A204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68CF4AA">
          <v:rect id="_x0000_i5687" style="width:0;height:1.5pt" o:hralign="center" o:hrstd="t" o:hr="t" fillcolor="#a0a0a0" stroked="f"/>
        </w:pict>
      </w:r>
    </w:p>
    <w:p w14:paraId="12D455B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307. Collections are useful for</w:t>
      </w:r>
    </w:p>
    <w:p w14:paraId="76E97AA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Temporary cart</w:t>
      </w:r>
    </w:p>
    <w:p w14:paraId="7612B6A6" w14:textId="77777777" w:rsidR="004A5A01" w:rsidRPr="004A5A01" w:rsidRDefault="004A5A01" w:rsidP="004A5A01">
      <w:pPr>
        <w:rPr>
          <w:sz w:val="32"/>
          <w:szCs w:val="32"/>
        </w:rPr>
      </w:pPr>
    </w:p>
    <w:p w14:paraId="46F5ECD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Selection state</w:t>
      </w:r>
    </w:p>
    <w:p w14:paraId="638B317E" w14:textId="77777777" w:rsidR="004A5A01" w:rsidRPr="004A5A01" w:rsidRDefault="004A5A01" w:rsidP="004A5A01">
      <w:pPr>
        <w:rPr>
          <w:sz w:val="32"/>
          <w:szCs w:val="32"/>
        </w:rPr>
      </w:pPr>
    </w:p>
    <w:p w14:paraId="6DF69C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Small UI working set</w:t>
      </w:r>
    </w:p>
    <w:p w14:paraId="28E33E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892FEDD">
          <v:rect id="_x0000_i5688" style="width:0;height:1.5pt" o:hralign="center" o:hrstd="t" o:hr="t" fillcolor="#a0a0a0" stroked="f"/>
        </w:pict>
      </w:r>
    </w:p>
    <w:p w14:paraId="30D52A0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308. Do not use them as</w:t>
      </w:r>
    </w:p>
    <w:p w14:paraId="7CBA14A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Permanent business storage.</w:t>
      </w:r>
    </w:p>
    <w:p w14:paraId="09B80B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A484DB6">
          <v:rect id="_x0000_i5689" style="width:0;height:1.5pt" o:hralign="center" o:hrstd="t" o:hr="t" fillcolor="#a0a0a0" stroked="f"/>
        </w:pict>
      </w:r>
    </w:p>
    <w:p w14:paraId="7495D2A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BY — COLLECTIONS DO NOT AUTO-RECALCULATE LIKE PURE FORMULAS</w:t>
      </w:r>
    </w:p>
    <w:p w14:paraId="32BF100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309. A collection is mutable state.</w:t>
      </w:r>
    </w:p>
    <w:p w14:paraId="66D7DC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 Product Price changes:</w:t>
      </w:r>
    </w:p>
    <w:p w14:paraId="023AA34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Existing cart row does not automatically update.</w:t>
      </w:r>
    </w:p>
    <w:p w14:paraId="1E96DC5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2DA087A">
          <v:rect id="_x0000_i5690" style="width:0;height:1.5pt" o:hralign="center" o:hrstd="t" o:hr="t" fillcolor="#a0a0a0" stroked="f"/>
        </w:pict>
      </w:r>
    </w:p>
    <w:p w14:paraId="1C8FF7F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310. This is desirable here because</w:t>
      </w:r>
    </w:p>
    <w:p w14:paraId="5A294B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want:</w:t>
      </w:r>
    </w:p>
    <w:p w14:paraId="7D33D68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 snapshot.</w:t>
      </w:r>
    </w:p>
    <w:p w14:paraId="48B9D2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183DD22">
          <v:rect id="_x0000_i5691" style="width:0;height:1.5pt" o:hralign="center" o:hrstd="t" o:hr="t" fillcolor="#a0a0a0" stroked="f"/>
        </w:pict>
      </w:r>
    </w:p>
    <w:p w14:paraId="1BDED9A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BZ — UPDATEIF</w:t>
      </w:r>
    </w:p>
    <w:p w14:paraId="4F50643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311. UpdateIf</w:t>
      </w:r>
    </w:p>
    <w:p w14:paraId="5A213A3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modifies fields on matching:</w:t>
      </w:r>
    </w:p>
    <w:p w14:paraId="47C33E9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Collection records.</w:t>
      </w:r>
    </w:p>
    <w:p w14:paraId="28446B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AC7064B">
          <v:rect id="_x0000_i5692" style="width:0;height:1.5pt" o:hralign="center" o:hrstd="t" o:hr="t" fillcolor="#a0a0a0" stroked="f"/>
        </w:pict>
      </w:r>
    </w:p>
    <w:p w14:paraId="63CF007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312. We use it for:</w:t>
      </w:r>
    </w:p>
    <w:p w14:paraId="1751E4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</w:t>
      </w:r>
    </w:p>
    <w:p w14:paraId="3BC5FA5B" w14:textId="77777777" w:rsidR="004A5A01" w:rsidRPr="004A5A01" w:rsidRDefault="004A5A01" w:rsidP="004A5A01">
      <w:pPr>
        <w:rPr>
          <w:sz w:val="32"/>
          <w:szCs w:val="32"/>
        </w:rPr>
      </w:pPr>
    </w:p>
    <w:p w14:paraId="3522498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LineTotal</w:t>
      </w:r>
    </w:p>
    <w:p w14:paraId="7F6AA8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0494AC7">
          <v:rect id="_x0000_i5693" style="width:0;height:1.5pt" o:hralign="center" o:hrstd="t" o:hr="t" fillcolor="#a0a0a0" stroked="f"/>
        </w:pict>
      </w:r>
    </w:p>
    <w:p w14:paraId="39D0855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313. Example</w:t>
      </w:r>
    </w:p>
    <w:p w14:paraId="0F97E79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UpdateIf(</w:t>
      </w:r>
    </w:p>
    <w:p w14:paraId="519B8F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colRequestItems,</w:t>
      </w:r>
    </w:p>
    <w:p w14:paraId="57E7808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LineKey = ThisItem.LineKey,</w:t>
      </w:r>
    </w:p>
    <w:p w14:paraId="673BE1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{</w:t>
      </w:r>
    </w:p>
    <w:p w14:paraId="7F51D5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Quantity: 5,</w:t>
      </w:r>
    </w:p>
    <w:p w14:paraId="016C148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LineTotal: 5 * UnitPrice</w:t>
      </w:r>
    </w:p>
    <w:p w14:paraId="2A5CA8E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}</w:t>
      </w:r>
    </w:p>
    <w:p w14:paraId="3FC89DA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0E54FF0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6C66B5E">
          <v:rect id="_x0000_i5694" style="width:0;height:1.5pt" o:hralign="center" o:hrstd="t" o:hr="t" fillcolor="#a0a0a0" stroked="f"/>
        </w:pict>
      </w:r>
    </w:p>
    <w:p w14:paraId="6DC95CC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CA — WHY LINEKEY?</w:t>
      </w:r>
    </w:p>
    <w:p w14:paraId="60F8397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314. Product Code is unique</w:t>
      </w:r>
    </w:p>
    <w:p w14:paraId="2DC0A2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but a local:</w:t>
      </w:r>
    </w:p>
    <w:p w14:paraId="5225266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GUID()</w:t>
      </w:r>
    </w:p>
    <w:p w14:paraId="763E93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gives every cart row:</w:t>
      </w:r>
    </w:p>
    <w:p w14:paraId="59AEB40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Its own identity.</w:t>
      </w:r>
    </w:p>
    <w:p w14:paraId="1E3C5D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511BC08">
          <v:rect id="_x0000_i5695" style="width:0;height:1.5pt" o:hralign="center" o:hrstd="t" o:hr="t" fillcolor="#a0a0a0" stroked="f"/>
        </w:pict>
      </w:r>
    </w:p>
    <w:p w14:paraId="0CEB7B6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315. We use Product Code for:</w:t>
      </w:r>
    </w:p>
    <w:p w14:paraId="40EADEE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Duplicate detection.</w:t>
      </w:r>
    </w:p>
    <w:p w14:paraId="0D757F9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46760AC">
          <v:rect id="_x0000_i5696" style="width:0;height:1.5pt" o:hralign="center" o:hrstd="t" o:hr="t" fillcolor="#a0a0a0" stroked="f"/>
        </w:pict>
      </w:r>
    </w:p>
    <w:p w14:paraId="6FAC5E2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316. We use LineKey for:</w:t>
      </w:r>
    </w:p>
    <w:p w14:paraId="42A4F5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Update</w:t>
      </w:r>
    </w:p>
    <w:p w14:paraId="4D580480" w14:textId="77777777" w:rsidR="004A5A01" w:rsidRPr="004A5A01" w:rsidRDefault="004A5A01" w:rsidP="004A5A01">
      <w:pPr>
        <w:rPr>
          <w:sz w:val="32"/>
          <w:szCs w:val="32"/>
        </w:rPr>
      </w:pPr>
    </w:p>
    <w:p w14:paraId="44B173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Remove</w:t>
      </w:r>
    </w:p>
    <w:p w14:paraId="66B715E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CF46367">
          <v:rect id="_x0000_i5697" style="width:0;height:1.5pt" o:hralign="center" o:hrstd="t" o:hr="t" fillcolor="#a0a0a0" stroked="f"/>
        </w:pict>
      </w:r>
    </w:p>
    <w:p w14:paraId="18CFAA8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CB — WITH</w:t>
      </w:r>
    </w:p>
    <w:p w14:paraId="71CE3A6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317. With</w:t>
      </w:r>
    </w:p>
    <w:p w14:paraId="0FA2C20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helps create readable formulas.</w:t>
      </w:r>
    </w:p>
    <w:p w14:paraId="71FA6D4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69633BF">
          <v:rect id="_x0000_i5698" style="width:0;height:1.5pt" o:hralign="center" o:hrstd="t" o:hr="t" fillcolor="#a0a0a0" stroked="f"/>
        </w:pict>
      </w:r>
    </w:p>
    <w:p w14:paraId="2F3ECB0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318. Instead of</w:t>
      </w:r>
    </w:p>
    <w:p w14:paraId="16FFB92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Sum(colRequestItems, LineTotal) &lt; 5000</w:t>
      </w:r>
    </w:p>
    <w:p w14:paraId="6B6F50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multiple times:</w:t>
      </w:r>
    </w:p>
    <w:p w14:paraId="2861F3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B4BEB3F">
          <v:rect id="_x0000_i5699" style="width:0;height:1.5pt" o:hralign="center" o:hrstd="t" o:hr="t" fillcolor="#a0a0a0" stroked="f"/>
        </w:pict>
      </w:r>
    </w:p>
    <w:p w14:paraId="50D8BC1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319. Use</w:t>
      </w:r>
    </w:p>
    <w:p w14:paraId="25B5BA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With(</w:t>
      </w:r>
    </w:p>
    <w:p w14:paraId="47D371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{</w:t>
      </w:r>
    </w:p>
    <w:p w14:paraId="15C647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requestTotal:</w:t>
      </w:r>
    </w:p>
    <w:p w14:paraId="72BD27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Sum(</w:t>
      </w:r>
    </w:p>
    <w:p w14:paraId="5DA1B4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colRequestItems,</w:t>
      </w:r>
    </w:p>
    <w:p w14:paraId="1F99E3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   LineTotal</w:t>
      </w:r>
    </w:p>
    <w:p w14:paraId="6DAD9C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)</w:t>
      </w:r>
    </w:p>
    <w:p w14:paraId="385CA21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},</w:t>
      </w:r>
    </w:p>
    <w:p w14:paraId="54C271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...</w:t>
      </w:r>
    </w:p>
    <w:p w14:paraId="428216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1393F0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6A8CA6F3">
          <v:rect id="_x0000_i5700" style="width:0;height:1.5pt" o:hralign="center" o:hrstd="t" o:hr="t" fillcolor="#a0a0a0" stroked="f"/>
        </w:pict>
      </w:r>
    </w:p>
    <w:p w14:paraId="2D6DC11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320. Benefit</w:t>
      </w:r>
    </w:p>
    <w:p w14:paraId="6695BE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Readability</w:t>
      </w:r>
    </w:p>
    <w:p w14:paraId="19C42126" w14:textId="77777777" w:rsidR="004A5A01" w:rsidRPr="004A5A01" w:rsidRDefault="004A5A01" w:rsidP="004A5A01">
      <w:pPr>
        <w:rPr>
          <w:sz w:val="32"/>
          <w:szCs w:val="32"/>
        </w:rPr>
      </w:pPr>
    </w:p>
    <w:p w14:paraId="14386E4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Reduced repetition</w:t>
      </w:r>
    </w:p>
    <w:p w14:paraId="53EB2123" w14:textId="77777777" w:rsidR="004A5A01" w:rsidRPr="004A5A01" w:rsidRDefault="004A5A01" w:rsidP="004A5A01">
      <w:pPr>
        <w:rPr>
          <w:sz w:val="32"/>
          <w:szCs w:val="32"/>
        </w:rPr>
      </w:pPr>
    </w:p>
    <w:p w14:paraId="7E630DE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Maintainability</w:t>
      </w:r>
    </w:p>
    <w:p w14:paraId="391987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0EDBB07">
          <v:rect id="_x0000_i5701" style="width:0;height:1.5pt" o:hralign="center" o:hrstd="t" o:hr="t" fillcolor="#a0a0a0" stroked="f"/>
        </w:pict>
      </w:r>
    </w:p>
    <w:p w14:paraId="236E1E8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CC — LOADING STATE</w:t>
      </w:r>
    </w:p>
    <w:p w14:paraId="5295A2B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321. During Submit</w:t>
      </w:r>
    </w:p>
    <w:p w14:paraId="518F39F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Display overlay:</w:t>
      </w:r>
    </w:p>
    <w:p w14:paraId="7EB089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Submitting your Purchase Request...</w:t>
      </w:r>
    </w:p>
    <w:p w14:paraId="5584F35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B2CD3F6">
          <v:rect id="_x0000_i5702" style="width:0;height:1.5pt" o:hralign="center" o:hrstd="t" o:hr="t" fillcolor="#a0a0a0" stroked="f"/>
        </w:pict>
      </w:r>
    </w:p>
    <w:p w14:paraId="6878DDF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322. Spinner Visible</w:t>
      </w:r>
    </w:p>
    <w:p w14:paraId="7FE873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varSubmissionInProgress</w:t>
      </w:r>
    </w:p>
    <w:p w14:paraId="13991C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1CC44BA">
          <v:rect id="_x0000_i5703" style="width:0;height:1.5pt" o:hralign="center" o:hrstd="t" o:hr="t" fillcolor="#a0a0a0" stroked="f"/>
        </w:pict>
      </w:r>
    </w:p>
    <w:p w14:paraId="73E3C5B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323. Disable navigation controls</w:t>
      </w:r>
    </w:p>
    <w:p w14:paraId="04256B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where needed while:</w:t>
      </w:r>
    </w:p>
    <w:p w14:paraId="2AA3964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Submission is running.</w:t>
      </w:r>
    </w:p>
    <w:p w14:paraId="60C88F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47594E6">
          <v:rect id="_x0000_i5704" style="width:0;height:1.5pt" o:hralign="center" o:hrstd="t" o:hr="t" fillcolor="#a0a0a0" stroked="f"/>
        </w:pict>
      </w:r>
    </w:p>
    <w:p w14:paraId="093C21E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324. Why?</w:t>
      </w:r>
    </w:p>
    <w:p w14:paraId="62ECAC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User shouldn't leave halfway through:</w:t>
      </w:r>
    </w:p>
    <w:p w14:paraId="2CA7419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Multi-record write.</w:t>
      </w:r>
    </w:p>
    <w:p w14:paraId="278BA1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DDE02CF">
          <v:rect id="_x0000_i5705" style="width:0;height:1.5pt" o:hralign="center" o:hrstd="t" o:hr="t" fillcolor="#a0a0a0" stroked="f"/>
        </w:pict>
      </w:r>
    </w:p>
    <w:p w14:paraId="32B545C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CD — GLOBAL APP ERROR HANDLING</w:t>
      </w:r>
    </w:p>
    <w:p w14:paraId="6F439C7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325. Configure</w:t>
      </w:r>
    </w:p>
    <w:p w14:paraId="0FD7718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App.OnError.</w:t>
      </w:r>
    </w:p>
    <w:p w14:paraId="572A32B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91EB56F">
          <v:rect id="_x0000_i5706" style="width:0;height:1.5pt" o:hralign="center" o:hrstd="t" o:hr="t" fillcolor="#a0a0a0" stroked="f"/>
        </w:pict>
      </w:r>
    </w:p>
    <w:p w14:paraId="08E8499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326. Example</w:t>
      </w:r>
    </w:p>
    <w:p w14:paraId="525BAE5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Trace(</w:t>
      </w:r>
    </w:p>
    <w:p w14:paraId="223B6D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"Unhandled Canvas App error",</w:t>
      </w:r>
    </w:p>
    <w:p w14:paraId="5CEF845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TraceSeverity.Error,</w:t>
      </w:r>
    </w:p>
    <w:p w14:paraId="6BB60D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{</w:t>
      </w:r>
    </w:p>
    <w:p w14:paraId="423F0A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Message: FirstError.Message,</w:t>
      </w:r>
    </w:p>
    <w:p w14:paraId="077A907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Source: FirstError.Source,</w:t>
      </w:r>
    </w:p>
    <w:p w14:paraId="040558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Screen: App.ActiveScreen.Name</w:t>
      </w:r>
    </w:p>
    <w:p w14:paraId="5C2AEC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}</w:t>
      </w:r>
    </w:p>
    <w:p w14:paraId="75BC3B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);</w:t>
      </w:r>
    </w:p>
    <w:p w14:paraId="513549AA" w14:textId="77777777" w:rsidR="004A5A01" w:rsidRPr="004A5A01" w:rsidRDefault="004A5A01" w:rsidP="004A5A01">
      <w:pPr>
        <w:rPr>
          <w:sz w:val="32"/>
          <w:szCs w:val="32"/>
        </w:rPr>
      </w:pPr>
    </w:p>
    <w:p w14:paraId="0457CF2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Notify(</w:t>
      </w:r>
    </w:p>
    <w:p w14:paraId="37B307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"Something unexpected happened. Please try again or contact support.",</w:t>
      </w:r>
    </w:p>
    <w:p w14:paraId="6A3573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NotificationType.Error</w:t>
      </w:r>
    </w:p>
    <w:p w14:paraId="1FA7850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8A7B21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2A235571">
          <v:rect id="_x0000_i5707" style="width:0;height:1.5pt" o:hralign="center" o:hrstd="t" o:hr="t" fillcolor="#a0a0a0" stroked="f"/>
        </w:pict>
      </w:r>
    </w:p>
    <w:p w14:paraId="5468E87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327. Production</w:t>
      </w:r>
    </w:p>
    <w:p w14:paraId="57A9EBB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Avoid displaying raw technical information if it could expose:</w:t>
      </w:r>
    </w:p>
    <w:p w14:paraId="2CC50CA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Sensitive internals.</w:t>
      </w:r>
    </w:p>
    <w:p w14:paraId="1E82FA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8919C1B">
          <v:rect id="_x0000_i5708" style="width:0;height:1.5pt" o:hralign="center" o:hrstd="t" o:hr="t" fillcolor="#a0a0a0" stroked="f"/>
        </w:pict>
      </w:r>
    </w:p>
    <w:p w14:paraId="21C24B7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CE — ERROR LOGGING</w:t>
      </w:r>
    </w:p>
    <w:p w14:paraId="35D68DD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328. Advanced Extension</w:t>
      </w:r>
    </w:p>
    <w:p w14:paraId="030B66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 Dataverse:</w:t>
      </w:r>
    </w:p>
    <w:p w14:paraId="6767A1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Application Error Log</w:t>
      </w:r>
    </w:p>
    <w:p w14:paraId="0DBAE24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51E794B">
          <v:rect id="_x0000_i5709" style="width:0;height:1.5pt" o:hralign="center" o:hrstd="t" o:hr="t" fillcolor="#a0a0a0" stroked="f"/>
        </w:pict>
      </w:r>
    </w:p>
    <w:p w14:paraId="55869F1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329. Fields</w:t>
      </w:r>
    </w:p>
    <w:p w14:paraId="289240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Application</w:t>
      </w:r>
    </w:p>
    <w:p w14:paraId="0DC12DBE" w14:textId="77777777" w:rsidR="004A5A01" w:rsidRPr="004A5A01" w:rsidRDefault="004A5A01" w:rsidP="004A5A01">
      <w:pPr>
        <w:rPr>
          <w:sz w:val="32"/>
          <w:szCs w:val="32"/>
        </w:rPr>
      </w:pPr>
    </w:p>
    <w:p w14:paraId="4704913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User</w:t>
      </w:r>
    </w:p>
    <w:p w14:paraId="1542BD00" w14:textId="77777777" w:rsidR="004A5A01" w:rsidRPr="004A5A01" w:rsidRDefault="004A5A01" w:rsidP="004A5A01">
      <w:pPr>
        <w:rPr>
          <w:sz w:val="32"/>
          <w:szCs w:val="32"/>
        </w:rPr>
      </w:pPr>
    </w:p>
    <w:p w14:paraId="3C5965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</w:t>
      </w:r>
    </w:p>
    <w:p w14:paraId="4C90B6BB" w14:textId="77777777" w:rsidR="004A5A01" w:rsidRPr="004A5A01" w:rsidRDefault="004A5A01" w:rsidP="004A5A01">
      <w:pPr>
        <w:rPr>
          <w:sz w:val="32"/>
          <w:szCs w:val="32"/>
        </w:rPr>
      </w:pPr>
    </w:p>
    <w:p w14:paraId="66BF09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Operation</w:t>
      </w:r>
    </w:p>
    <w:p w14:paraId="49E651E9" w14:textId="77777777" w:rsidR="004A5A01" w:rsidRPr="004A5A01" w:rsidRDefault="004A5A01" w:rsidP="004A5A01">
      <w:pPr>
        <w:rPr>
          <w:sz w:val="32"/>
          <w:szCs w:val="32"/>
        </w:rPr>
      </w:pPr>
    </w:p>
    <w:p w14:paraId="23E129D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Error</w:t>
      </w:r>
    </w:p>
    <w:p w14:paraId="100F00EA" w14:textId="77777777" w:rsidR="004A5A01" w:rsidRPr="004A5A01" w:rsidRDefault="004A5A01" w:rsidP="004A5A01">
      <w:pPr>
        <w:rPr>
          <w:sz w:val="32"/>
          <w:szCs w:val="32"/>
        </w:rPr>
      </w:pPr>
    </w:p>
    <w:p w14:paraId="2AA2C26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Occurred On</w:t>
      </w:r>
    </w:p>
    <w:p w14:paraId="41081E57" w14:textId="77777777" w:rsidR="004A5A01" w:rsidRPr="004A5A01" w:rsidRDefault="004A5A01" w:rsidP="004A5A01">
      <w:pPr>
        <w:rPr>
          <w:sz w:val="32"/>
          <w:szCs w:val="32"/>
        </w:rPr>
      </w:pPr>
    </w:p>
    <w:p w14:paraId="6F80C9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Related Request</w:t>
      </w:r>
    </w:p>
    <w:p w14:paraId="3AB72C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D202902">
          <v:rect id="_x0000_i5710" style="width:0;height:1.5pt" o:hralign="center" o:hrstd="t" o:hr="t" fillcolor="#a0a0a0" stroked="f"/>
        </w:pict>
      </w:r>
    </w:p>
    <w:p w14:paraId="202D0D9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330. But</w:t>
      </w:r>
    </w:p>
    <w:p w14:paraId="7B6F9A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Never log:</w:t>
      </w:r>
    </w:p>
    <w:p w14:paraId="0383F40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Passwords</w:t>
      </w:r>
    </w:p>
    <w:p w14:paraId="7835A5CD" w14:textId="77777777" w:rsidR="004A5A01" w:rsidRPr="004A5A01" w:rsidRDefault="004A5A01" w:rsidP="004A5A01">
      <w:pPr>
        <w:rPr>
          <w:sz w:val="32"/>
          <w:szCs w:val="32"/>
        </w:rPr>
      </w:pPr>
    </w:p>
    <w:p w14:paraId="3D26B3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Tokens</w:t>
      </w:r>
    </w:p>
    <w:p w14:paraId="10D1F1CE" w14:textId="77777777" w:rsidR="004A5A01" w:rsidRPr="004A5A01" w:rsidRDefault="004A5A01" w:rsidP="004A5A01">
      <w:pPr>
        <w:rPr>
          <w:sz w:val="32"/>
          <w:szCs w:val="32"/>
        </w:rPr>
      </w:pPr>
    </w:p>
    <w:p w14:paraId="613629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Sensitive secrets</w:t>
      </w:r>
    </w:p>
    <w:p w14:paraId="75EB9F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5D207D2">
          <v:rect id="_x0000_i5711" style="width:0;height:1.5pt" o:hralign="center" o:hrstd="t" o:hr="t" fillcolor="#a0a0a0" stroked="f"/>
        </w:pict>
      </w:r>
    </w:p>
    <w:p w14:paraId="6B5CB17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CF — SUBMISSION ERRORS</w:t>
      </w:r>
    </w:p>
    <w:p w14:paraId="5E11E4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331. colSubmissionErrors</w:t>
      </w:r>
    </w:p>
    <w:p w14:paraId="6F71FF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exists only during:</w:t>
      </w:r>
    </w:p>
    <w:p w14:paraId="035EE5F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Current submission.</w:t>
      </w:r>
    </w:p>
    <w:p w14:paraId="6AA7D6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582D1D1">
          <v:rect id="_x0000_i5712" style="width:0;height:1.5pt" o:hralign="center" o:hrstd="t" o:hr="t" fillcolor="#a0a0a0" stroked="f"/>
        </w:pict>
      </w:r>
    </w:p>
    <w:p w14:paraId="43DF633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332. Show Developer/Test Panel</w:t>
      </w:r>
    </w:p>
    <w:p w14:paraId="6BEE66C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 DEV:</w:t>
      </w:r>
    </w:p>
    <w:p w14:paraId="33EA08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</w:t>
      </w:r>
    </w:p>
    <w:p w14:paraId="3446D565" w14:textId="77777777" w:rsidR="004A5A01" w:rsidRPr="004A5A01" w:rsidRDefault="004A5A01" w:rsidP="004A5A01">
      <w:pPr>
        <w:rPr>
          <w:sz w:val="32"/>
          <w:szCs w:val="32"/>
        </w:rPr>
      </w:pPr>
    </w:p>
    <w:p w14:paraId="1C7563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Stage</w:t>
      </w:r>
    </w:p>
    <w:p w14:paraId="5E809158" w14:textId="77777777" w:rsidR="004A5A01" w:rsidRPr="004A5A01" w:rsidRDefault="004A5A01" w:rsidP="004A5A01">
      <w:pPr>
        <w:rPr>
          <w:sz w:val="32"/>
          <w:szCs w:val="32"/>
        </w:rPr>
      </w:pPr>
    </w:p>
    <w:p w14:paraId="0554B99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Message</w:t>
      </w:r>
    </w:p>
    <w:p w14:paraId="1E60501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6B80031">
          <v:rect id="_x0000_i5713" style="width:0;height:1.5pt" o:hralign="center" o:hrstd="t" o:hr="t" fillcolor="#a0a0a0" stroked="f"/>
        </w:pict>
      </w:r>
    </w:p>
    <w:p w14:paraId="6FED365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333. Do not show raw technical error table</w:t>
      </w:r>
    </w:p>
    <w:p w14:paraId="7A4B1D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 all Production users.</w:t>
      </w:r>
    </w:p>
    <w:p w14:paraId="2EA9F76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BEC134A">
          <v:rect id="_x0000_i5714" style="width:0;height:1.5pt" o:hralign="center" o:hrstd="t" o:hr="t" fillcolor="#a0a0a0" stroked="f"/>
        </w:pict>
      </w:r>
    </w:p>
    <w:p w14:paraId="4985C22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CG — PERFORMANCE</w:t>
      </w:r>
    </w:p>
    <w:p w14:paraId="2B7521F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334. Product Catalog</w:t>
      </w:r>
    </w:p>
    <w:p w14:paraId="47A3C5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Don't:</w:t>
      </w:r>
    </w:p>
    <w:p w14:paraId="70E1C2B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ClearCollect(</w:t>
      </w:r>
    </w:p>
    <w:p w14:paraId="1FF727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colProducts,</w:t>
      </w:r>
    </w:p>
    <w:p w14:paraId="67B7A3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Products</w:t>
      </w:r>
    </w:p>
    <w:p w14:paraId="0AF8F9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0C99F9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simply to make filtering easy.</w:t>
      </w:r>
    </w:p>
    <w:p w14:paraId="0A1315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AAD06A1">
          <v:rect id="_x0000_i5715" style="width:0;height:1.5pt" o:hralign="center" o:hrstd="t" o:hr="t" fillcolor="#a0a0a0" stroked="f"/>
        </w:pict>
      </w:r>
    </w:p>
    <w:p w14:paraId="19396CF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335. Why?</w:t>
      </w:r>
    </w:p>
    <w:p w14:paraId="4B15F8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 catalog can eventually contain:</w:t>
      </w:r>
    </w:p>
    <w:p w14:paraId="24E661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10,000+</w:t>
      </w:r>
    </w:p>
    <w:p w14:paraId="35242CF2" w14:textId="77777777" w:rsidR="004A5A01" w:rsidRPr="004A5A01" w:rsidRDefault="004A5A01" w:rsidP="004A5A01">
      <w:pPr>
        <w:rPr>
          <w:sz w:val="32"/>
          <w:szCs w:val="32"/>
        </w:rPr>
      </w:pPr>
    </w:p>
    <w:p w14:paraId="47DD01A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100,000+</w:t>
      </w:r>
    </w:p>
    <w:p w14:paraId="04943C6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products.</w:t>
      </w:r>
    </w:p>
    <w:p w14:paraId="45DF11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AE414FF">
          <v:rect id="_x0000_i5716" style="width:0;height:1.5pt" o:hralign="center" o:hrstd="t" o:hr="t" fillcolor="#a0a0a0" stroked="f"/>
        </w:pict>
      </w:r>
    </w:p>
    <w:p w14:paraId="19B3A31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336. Prefer</w:t>
      </w:r>
    </w:p>
    <w:p w14:paraId="1B84177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Delegated server filtering.</w:t>
      </w:r>
    </w:p>
    <w:p w14:paraId="358460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B06518E">
          <v:rect id="_x0000_i5717" style="width:0;height:1.5pt" o:hralign="center" o:hrstd="t" o:hr="t" fillcolor="#a0a0a0" stroked="f"/>
        </w:pict>
      </w:r>
    </w:p>
    <w:p w14:paraId="3282AA5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CH — DELEGATION</w:t>
      </w:r>
    </w:p>
    <w:p w14:paraId="59CE57F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337. Power Apps delegates supported query operations to:</w:t>
      </w:r>
    </w:p>
    <w:p w14:paraId="5C12C3E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Dataverse.</w:t>
      </w:r>
    </w:p>
    <w:p w14:paraId="56F24E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C73830A">
          <v:rect id="_x0000_i5718" style="width:0;height:1.5pt" o:hralign="center" o:hrstd="t" o:hr="t" fillcolor="#a0a0a0" stroked="f"/>
        </w:pict>
      </w:r>
    </w:p>
    <w:p w14:paraId="28C71A0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338. Architecture</w:t>
      </w:r>
    </w:p>
    <w:p w14:paraId="793E071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</w:t>
      </w:r>
    </w:p>
    <w:p w14:paraId="5BA2A5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</w:t>
      </w:r>
    </w:p>
    <w:p w14:paraId="09B780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Filter request</w:t>
      </w:r>
    </w:p>
    <w:p w14:paraId="5FCA79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v</w:t>
      </w:r>
    </w:p>
    <w:p w14:paraId="759F83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</w:t>
      </w:r>
    </w:p>
    <w:p w14:paraId="037A7E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</w:t>
      </w:r>
    </w:p>
    <w:p w14:paraId="0D51B9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Matching rows only</w:t>
      </w:r>
    </w:p>
    <w:p w14:paraId="134FC8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v</w:t>
      </w:r>
    </w:p>
    <w:p w14:paraId="76CCAB5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</w:t>
      </w:r>
    </w:p>
    <w:p w14:paraId="24D65A0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676D0ED">
          <v:rect id="_x0000_i5719" style="width:0;height:1.5pt" o:hralign="center" o:hrstd="t" o:hr="t" fillcolor="#a0a0a0" stroked="f"/>
        </w:pict>
      </w:r>
    </w:p>
    <w:p w14:paraId="4E48E9E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339. Better Than</w:t>
      </w:r>
    </w:p>
    <w:p w14:paraId="5E422C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Download first 500/2,000 rows</w:t>
      </w:r>
    </w:p>
    <w:p w14:paraId="2BB494D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↓</w:t>
      </w:r>
    </w:p>
    <w:p w14:paraId="49BFA2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Search locally</w:t>
      </w:r>
    </w:p>
    <w:p w14:paraId="57BB76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739FA12">
          <v:rect id="_x0000_i5720" style="width:0;height:1.5pt" o:hralign="center" o:hrstd="t" o:hr="t" fillcolor="#a0a0a0" stroked="f"/>
        </w:pict>
      </w:r>
    </w:p>
    <w:p w14:paraId="4DB159F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340. Watch for</w:t>
      </w:r>
    </w:p>
    <w:p w14:paraId="27D431D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Delegation warnings.</w:t>
      </w:r>
    </w:p>
    <w:p w14:paraId="1289D7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63B8CEA">
          <v:rect id="_x0000_i5721" style="width:0;height:1.5pt" o:hralign="center" o:hrstd="t" o:hr="t" fillcolor="#a0a0a0" stroked="f"/>
        </w:pict>
      </w:r>
    </w:p>
    <w:p w14:paraId="4D27EE1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CI — PRODUCT SEARCH DESIGN</w:t>
      </w:r>
    </w:p>
    <w:p w14:paraId="0FE5F1C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341. Use</w:t>
      </w:r>
    </w:p>
    <w:p w14:paraId="037917B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StartsWith()</w:t>
      </w:r>
    </w:p>
    <w:p w14:paraId="578F98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where supported.</w:t>
      </w:r>
    </w:p>
    <w:p w14:paraId="3AE207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599909A">
          <v:rect id="_x0000_i5722" style="width:0;height:1.5pt" o:hralign="center" o:hrstd="t" o:hr="t" fillcolor="#a0a0a0" stroked="f"/>
        </w:pict>
      </w:r>
    </w:p>
    <w:p w14:paraId="0C402ED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342. Avoid complex expressions that force:</w:t>
      </w:r>
    </w:p>
    <w:p w14:paraId="15516AE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Local evaluation</w:t>
      </w:r>
    </w:p>
    <w:p w14:paraId="6F7E41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on large data.</w:t>
      </w:r>
    </w:p>
    <w:p w14:paraId="599877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F4D2222">
          <v:rect id="_x0000_i5723" style="width:0;height:1.5pt" o:hralign="center" o:hrstd="t" o:hr="t" fillcolor="#a0a0a0" stroked="f"/>
        </w:pict>
      </w:r>
    </w:p>
    <w:p w14:paraId="4934179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CJ — CART DOES NOT NEED DELEGATION</w:t>
      </w:r>
    </w:p>
    <w:p w14:paraId="6E78E8D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343. Cart contains maybe:</w:t>
      </w:r>
    </w:p>
    <w:p w14:paraId="2F89982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3</w:t>
      </w:r>
    </w:p>
    <w:p w14:paraId="4C9E3F52" w14:textId="77777777" w:rsidR="004A5A01" w:rsidRPr="004A5A01" w:rsidRDefault="004A5A01" w:rsidP="004A5A01">
      <w:pPr>
        <w:rPr>
          <w:sz w:val="32"/>
          <w:szCs w:val="32"/>
        </w:rPr>
      </w:pPr>
    </w:p>
    <w:p w14:paraId="6DF007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10</w:t>
      </w:r>
    </w:p>
    <w:p w14:paraId="2C497F84" w14:textId="77777777" w:rsidR="004A5A01" w:rsidRPr="004A5A01" w:rsidRDefault="004A5A01" w:rsidP="004A5A01">
      <w:pPr>
        <w:rPr>
          <w:sz w:val="32"/>
          <w:szCs w:val="32"/>
        </w:rPr>
      </w:pPr>
    </w:p>
    <w:p w14:paraId="1AADAF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20</w:t>
      </w:r>
    </w:p>
    <w:p w14:paraId="143E95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rows.</w:t>
      </w:r>
    </w:p>
    <w:p w14:paraId="3FFF1DE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D23696A">
          <v:rect id="_x0000_i5724" style="width:0;height:1.5pt" o:hralign="center" o:hrstd="t" o:hr="t" fillcolor="#a0a0a0" stroked="f"/>
        </w:pict>
      </w:r>
    </w:p>
    <w:p w14:paraId="3929F2C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344. Therefore</w:t>
      </w:r>
    </w:p>
    <w:p w14:paraId="1954161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Functions such as:</w:t>
      </w:r>
    </w:p>
    <w:p w14:paraId="49E10B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Sum</w:t>
      </w:r>
    </w:p>
    <w:p w14:paraId="597504D2" w14:textId="77777777" w:rsidR="004A5A01" w:rsidRPr="004A5A01" w:rsidRDefault="004A5A01" w:rsidP="004A5A01">
      <w:pPr>
        <w:rPr>
          <w:sz w:val="32"/>
          <w:szCs w:val="32"/>
        </w:rPr>
      </w:pPr>
    </w:p>
    <w:p w14:paraId="7946D49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CountRows</w:t>
      </w:r>
    </w:p>
    <w:p w14:paraId="2D5678B4" w14:textId="77777777" w:rsidR="004A5A01" w:rsidRPr="004A5A01" w:rsidRDefault="004A5A01" w:rsidP="004A5A01">
      <w:pPr>
        <w:rPr>
          <w:sz w:val="32"/>
          <w:szCs w:val="32"/>
        </w:rPr>
      </w:pPr>
    </w:p>
    <w:p w14:paraId="69614E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ForAll</w:t>
      </w:r>
    </w:p>
    <w:p w14:paraId="55173940" w14:textId="77777777" w:rsidR="004A5A01" w:rsidRPr="004A5A01" w:rsidRDefault="004A5A01" w:rsidP="004A5A01">
      <w:pPr>
        <w:rPr>
          <w:sz w:val="32"/>
          <w:szCs w:val="32"/>
        </w:rPr>
      </w:pPr>
    </w:p>
    <w:p w14:paraId="76FC1E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UpdateIf</w:t>
      </w:r>
    </w:p>
    <w:p w14:paraId="41345E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over the cart are:</w:t>
      </w:r>
    </w:p>
    <w:p w14:paraId="1121E6A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Appropriate.</w:t>
      </w:r>
    </w:p>
    <w:p w14:paraId="5C9A3E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28FD309">
          <v:rect id="_x0000_i5725" style="width:0;height:1.5pt" o:hralign="center" o:hrstd="t" o:hr="t" fillcolor="#a0a0a0" stroked="f"/>
        </w:pict>
      </w:r>
    </w:p>
    <w:p w14:paraId="2450365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CK — ACCESSIBILITY</w:t>
      </w:r>
    </w:p>
    <w:p w14:paraId="34407F7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345. Every interactive icon</w:t>
      </w:r>
    </w:p>
    <w:p w14:paraId="2966E15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needs:</w:t>
      </w:r>
    </w:p>
    <w:p w14:paraId="6AE033D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AccessibleLabel.</w:t>
      </w:r>
    </w:p>
    <w:p w14:paraId="363128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29FDDB5">
          <v:rect id="_x0000_i5726" style="width:0;height:1.5pt" o:hralign="center" o:hrstd="t" o:hr="t" fillcolor="#a0a0a0" stroked="f"/>
        </w:pict>
      </w:r>
    </w:p>
    <w:p w14:paraId="16F34F6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346. Example Cart</w:t>
      </w:r>
    </w:p>
    <w:p w14:paraId="0F398C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"Open shopping cart"</w:t>
      </w:r>
    </w:p>
    <w:p w14:paraId="2DD1627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A092FA2">
          <v:rect id="_x0000_i5727" style="width:0;height:1.5pt" o:hralign="center" o:hrstd="t" o:hr="t" fillcolor="#a0a0a0" stroked="f"/>
        </w:pict>
      </w:r>
    </w:p>
    <w:p w14:paraId="54BB9BB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347. Plus Button</w:t>
      </w:r>
    </w:p>
    <w:p w14:paraId="3C519A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"Increase quantity for " &amp; ThisItem.ProductName</w:t>
      </w:r>
    </w:p>
    <w:p w14:paraId="21A3736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D75539B">
          <v:rect id="_x0000_i5728" style="width:0;height:1.5pt" o:hralign="center" o:hrstd="t" o:hr="t" fillcolor="#a0a0a0" stroked="f"/>
        </w:pict>
      </w:r>
    </w:p>
    <w:p w14:paraId="168F489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348. Minus</w:t>
      </w:r>
    </w:p>
    <w:p w14:paraId="11E124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"Decrease quantity for " &amp; ThisItem.ProductName</w:t>
      </w:r>
    </w:p>
    <w:p w14:paraId="053E187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91567E2">
          <v:rect id="_x0000_i5729" style="width:0;height:1.5pt" o:hralign="center" o:hrstd="t" o:hr="t" fillcolor="#a0a0a0" stroked="f"/>
        </w:pict>
      </w:r>
    </w:p>
    <w:p w14:paraId="3A3DB55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349. Remove</w:t>
      </w:r>
    </w:p>
    <w:p w14:paraId="6C63C8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"Remove " &amp; ThisItem.ProductName &amp; " from cart"</w:t>
      </w:r>
    </w:p>
    <w:p w14:paraId="4AFF03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53F0544">
          <v:rect id="_x0000_i5730" style="width:0;height:1.5pt" o:hralign="center" o:hrstd="t" o:hr="t" fillcolor="#a0a0a0" stroked="f"/>
        </w:pict>
      </w:r>
    </w:p>
    <w:p w14:paraId="343FB2F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350. Search</w:t>
      </w:r>
    </w:p>
    <w:p w14:paraId="0AC296B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AccessibleLabel:</w:t>
      </w:r>
    </w:p>
    <w:p w14:paraId="661D89A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"Search products by name or code"</w:t>
      </w:r>
    </w:p>
    <w:p w14:paraId="1637BA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DB9FC70">
          <v:rect id="_x0000_i5731" style="width:0;height:1.5pt" o:hralign="center" o:hrstd="t" o:hr="t" fillcolor="#a0a0a0" stroked="f"/>
        </w:pict>
      </w:r>
    </w:p>
    <w:p w14:paraId="7306BF4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351. Category</w:t>
      </w:r>
    </w:p>
    <w:p w14:paraId="64E457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"Filter products by purchase category"</w:t>
      </w:r>
    </w:p>
    <w:p w14:paraId="26F585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3161C65">
          <v:rect id="_x0000_i5732" style="width:0;height:1.5pt" o:hralign="center" o:hrstd="t" o:hr="t" fillcolor="#a0a0a0" stroked="f"/>
        </w:pict>
      </w:r>
    </w:p>
    <w:p w14:paraId="3418143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CL — COLOR</w:t>
      </w:r>
    </w:p>
    <w:p w14:paraId="1ACCBEE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352. Don't Communicate Status Only As</w:t>
      </w:r>
    </w:p>
    <w:p w14:paraId="3BC36D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Green</w:t>
      </w:r>
    </w:p>
    <w:p w14:paraId="535F8236" w14:textId="77777777" w:rsidR="004A5A01" w:rsidRPr="004A5A01" w:rsidRDefault="004A5A01" w:rsidP="004A5A01">
      <w:pPr>
        <w:rPr>
          <w:sz w:val="32"/>
          <w:szCs w:val="32"/>
        </w:rPr>
      </w:pPr>
    </w:p>
    <w:p w14:paraId="121342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Red</w:t>
      </w:r>
    </w:p>
    <w:p w14:paraId="07F4F0F6" w14:textId="77777777" w:rsidR="004A5A01" w:rsidRPr="004A5A01" w:rsidRDefault="004A5A01" w:rsidP="004A5A01">
      <w:pPr>
        <w:rPr>
          <w:sz w:val="32"/>
          <w:szCs w:val="32"/>
        </w:rPr>
      </w:pPr>
    </w:p>
    <w:p w14:paraId="5ACCB0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Yellow</w:t>
      </w:r>
    </w:p>
    <w:p w14:paraId="79A4EB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24C2204">
          <v:rect id="_x0000_i5733" style="width:0;height:1.5pt" o:hralign="center" o:hrstd="t" o:hr="t" fillcolor="#a0a0a0" stroked="f"/>
        </w:pict>
      </w:r>
    </w:p>
    <w:p w14:paraId="46FC7FF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353. Include Text</w:t>
      </w:r>
    </w:p>
    <w:p w14:paraId="5FC6645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Approved</w:t>
      </w:r>
    </w:p>
    <w:p w14:paraId="59058673" w14:textId="77777777" w:rsidR="004A5A01" w:rsidRPr="004A5A01" w:rsidRDefault="004A5A01" w:rsidP="004A5A01">
      <w:pPr>
        <w:rPr>
          <w:sz w:val="32"/>
          <w:szCs w:val="32"/>
        </w:rPr>
      </w:pPr>
    </w:p>
    <w:p w14:paraId="4403BF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Rejected</w:t>
      </w:r>
    </w:p>
    <w:p w14:paraId="5EE49C89" w14:textId="77777777" w:rsidR="004A5A01" w:rsidRPr="004A5A01" w:rsidRDefault="004A5A01" w:rsidP="004A5A01">
      <w:pPr>
        <w:rPr>
          <w:sz w:val="32"/>
          <w:szCs w:val="32"/>
        </w:rPr>
      </w:pPr>
    </w:p>
    <w:p w14:paraId="03561B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Pending</w:t>
      </w:r>
    </w:p>
    <w:p w14:paraId="1965D3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C1A654">
          <v:rect id="_x0000_i5734" style="width:0;height:1.5pt" o:hralign="center" o:hrstd="t" o:hr="t" fillcolor="#a0a0a0" stroked="f"/>
        </w:pict>
      </w:r>
    </w:p>
    <w:p w14:paraId="7271843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CM — TOUCH TARGETS</w:t>
      </w:r>
    </w:p>
    <w:p w14:paraId="07EB04F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354. Mobile</w:t>
      </w:r>
    </w:p>
    <w:p w14:paraId="5E29FAF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Plus/minus/remove buttons must be large enough to:</w:t>
      </w:r>
    </w:p>
    <w:p w14:paraId="0B8D353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Tap reliably.</w:t>
      </w:r>
    </w:p>
    <w:p w14:paraId="433F38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916CB2A">
          <v:rect id="_x0000_i5735" style="width:0;height:1.5pt" o:hralign="center" o:hrstd="t" o:hr="t" fillcolor="#a0a0a0" stroked="f"/>
        </w:pict>
      </w:r>
    </w:p>
    <w:p w14:paraId="6B76B90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355. Avoid</w:t>
      </w:r>
    </w:p>
    <w:p w14:paraId="44A61E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tiny:</w:t>
      </w:r>
    </w:p>
    <w:p w14:paraId="33E6916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12-pixel icons.</w:t>
      </w:r>
    </w:p>
    <w:p w14:paraId="2F64CCD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A7D049E">
          <v:rect id="_x0000_i5736" style="width:0;height:1.5pt" o:hralign="center" o:hrstd="t" o:hr="t" fillcolor="#a0a0a0" stroked="f"/>
        </w:pict>
      </w:r>
    </w:p>
    <w:p w14:paraId="49127B2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CN — RESPONSIVE PRODUCT CATALOG</w:t>
      </w:r>
    </w:p>
    <w:p w14:paraId="650BE32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356. Desktop</w:t>
      </w:r>
    </w:p>
    <w:p w14:paraId="14165A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Could show:</w:t>
      </w:r>
    </w:p>
    <w:p w14:paraId="38A4AD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2–3 cards per row</w:t>
      </w:r>
    </w:p>
    <w:p w14:paraId="20A1E0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926ECA1">
          <v:rect id="_x0000_i5737" style="width:0;height:1.5pt" o:hralign="center" o:hrstd="t" o:hr="t" fillcolor="#a0a0a0" stroked="f"/>
        </w:pict>
      </w:r>
    </w:p>
    <w:p w14:paraId="7D3B9F4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357. Mobile</w:t>
      </w:r>
    </w:p>
    <w:p w14:paraId="735A345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6696EDC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One-column cards.</w:t>
      </w:r>
    </w:p>
    <w:p w14:paraId="472DEF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5509E0E">
          <v:rect id="_x0000_i5738" style="width:0;height:1.5pt" o:hralign="center" o:hrstd="t" o:hr="t" fillcolor="#a0a0a0" stroked="f"/>
        </w:pict>
      </w:r>
    </w:p>
    <w:p w14:paraId="485AF74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358. Use containers/grid capabilities</w:t>
      </w:r>
    </w:p>
    <w:p w14:paraId="64CD02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rather than duplicating:</w:t>
      </w:r>
    </w:p>
    <w:p w14:paraId="27E70DE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Entire screens.</w:t>
      </w:r>
    </w:p>
    <w:p w14:paraId="660CF90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0CC3018">
          <v:rect id="_x0000_i5739" style="width:0;height:1.5pt" o:hralign="center" o:hrstd="t" o:hr="t" fillcolor="#a0a0a0" stroked="f"/>
        </w:pict>
      </w:r>
    </w:p>
    <w:p w14:paraId="1AB9B45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CO — RESPONSIVE CART</w:t>
      </w:r>
    </w:p>
    <w:p w14:paraId="6149508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359. Desktop</w:t>
      </w:r>
    </w:p>
    <w:p w14:paraId="54A3A8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 | Qty | Price | Total</w:t>
      </w:r>
    </w:p>
    <w:p w14:paraId="258540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45DB441">
          <v:rect id="_x0000_i5740" style="width:0;height:1.5pt" o:hralign="center" o:hrstd="t" o:hr="t" fillcolor="#a0a0a0" stroked="f"/>
        </w:pict>
      </w:r>
    </w:p>
    <w:p w14:paraId="040A1E3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360. Mobile</w:t>
      </w:r>
    </w:p>
    <w:p w14:paraId="1335F84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Stack:</w:t>
      </w:r>
    </w:p>
    <w:p w14:paraId="18827C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</w:t>
      </w:r>
    </w:p>
    <w:p w14:paraId="60F044D9" w14:textId="77777777" w:rsidR="004A5A01" w:rsidRPr="004A5A01" w:rsidRDefault="004A5A01" w:rsidP="004A5A01">
      <w:pPr>
        <w:rPr>
          <w:sz w:val="32"/>
          <w:szCs w:val="32"/>
        </w:rPr>
      </w:pPr>
    </w:p>
    <w:p w14:paraId="7C8E11B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Qty</w:t>
      </w:r>
    </w:p>
    <w:p w14:paraId="7149C3D6" w14:textId="77777777" w:rsidR="004A5A01" w:rsidRPr="004A5A01" w:rsidRDefault="004A5A01" w:rsidP="004A5A01">
      <w:pPr>
        <w:rPr>
          <w:sz w:val="32"/>
          <w:szCs w:val="32"/>
        </w:rPr>
      </w:pPr>
    </w:p>
    <w:p w14:paraId="35EAD1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Price</w:t>
      </w:r>
    </w:p>
    <w:p w14:paraId="0C70C646" w14:textId="77777777" w:rsidR="004A5A01" w:rsidRPr="004A5A01" w:rsidRDefault="004A5A01" w:rsidP="004A5A01">
      <w:pPr>
        <w:rPr>
          <w:sz w:val="32"/>
          <w:szCs w:val="32"/>
        </w:rPr>
      </w:pPr>
    </w:p>
    <w:p w14:paraId="5D731B1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Total</w:t>
      </w:r>
    </w:p>
    <w:p w14:paraId="23E2E2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inside:</w:t>
      </w:r>
    </w:p>
    <w:p w14:paraId="521A009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Product card.</w:t>
      </w:r>
    </w:p>
    <w:p w14:paraId="4A961B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9D8E98D">
          <v:rect id="_x0000_i5741" style="width:0;height:1.5pt" o:hralign="center" o:hrstd="t" o:hr="t" fillcolor="#a0a0a0" stroked="f"/>
        </w:pict>
      </w:r>
    </w:p>
    <w:p w14:paraId="7BB4FA4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PART CP — EMPTY STATES</w:t>
      </w:r>
    </w:p>
    <w:p w14:paraId="68F29D8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361. Add Empty State for</w:t>
      </w:r>
    </w:p>
    <w:p w14:paraId="3E9345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 Products Found</w:t>
      </w:r>
    </w:p>
    <w:p w14:paraId="32CEBB3B" w14:textId="77777777" w:rsidR="004A5A01" w:rsidRPr="004A5A01" w:rsidRDefault="004A5A01" w:rsidP="004A5A01">
      <w:pPr>
        <w:rPr>
          <w:sz w:val="32"/>
          <w:szCs w:val="32"/>
        </w:rPr>
      </w:pPr>
    </w:p>
    <w:p w14:paraId="3FF1968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Empty Cart</w:t>
      </w:r>
    </w:p>
    <w:p w14:paraId="3228BFEA" w14:textId="77777777" w:rsidR="004A5A01" w:rsidRPr="004A5A01" w:rsidRDefault="004A5A01" w:rsidP="004A5A01">
      <w:pPr>
        <w:rPr>
          <w:sz w:val="32"/>
          <w:szCs w:val="32"/>
        </w:rPr>
      </w:pPr>
    </w:p>
    <w:p w14:paraId="60574C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 Purchase Requests</w:t>
      </w:r>
    </w:p>
    <w:p w14:paraId="100D52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1846D39">
          <v:rect id="_x0000_i5742" style="width:0;height:1.5pt" o:hralign="center" o:hrstd="t" o:hr="t" fillcolor="#a0a0a0" stroked="f"/>
        </w:pict>
      </w:r>
    </w:p>
    <w:p w14:paraId="6A26F3E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362. Example</w:t>
      </w:r>
    </w:p>
    <w:p w14:paraId="7366C3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Search produces no Product:</w:t>
      </w:r>
    </w:p>
    <w:p w14:paraId="4878FB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 matching active products were found.</w:t>
      </w:r>
    </w:p>
    <w:p w14:paraId="64421D38" w14:textId="77777777" w:rsidR="004A5A01" w:rsidRPr="004A5A01" w:rsidRDefault="004A5A01" w:rsidP="004A5A01">
      <w:pPr>
        <w:rPr>
          <w:sz w:val="32"/>
          <w:szCs w:val="32"/>
        </w:rPr>
      </w:pPr>
    </w:p>
    <w:p w14:paraId="5767CE9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Try another search or category.</w:t>
      </w:r>
    </w:p>
    <w:p w14:paraId="446DBA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05EFF3C">
          <v:rect id="_x0000_i5743" style="width:0;height:1.5pt" o:hralign="center" o:hrstd="t" o:hr="t" fillcolor="#a0a0a0" stroked="f"/>
        </w:pict>
      </w:r>
    </w:p>
    <w:p w14:paraId="40A996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CQ — NO REQUESTS</w:t>
      </w:r>
    </w:p>
    <w:p w14:paraId="4510DB9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363. scrMyRequests</w:t>
      </w:r>
    </w:p>
    <w:p w14:paraId="32C51E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If:</w:t>
      </w:r>
    </w:p>
    <w:p w14:paraId="4F33BF4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IsEmpty(galMyRequests.AllItems)</w:t>
      </w:r>
    </w:p>
    <w:p w14:paraId="0F3CFB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show:</w:t>
      </w:r>
    </w:p>
    <w:p w14:paraId="317AE4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You don't have any Purchase Requests yet.</w:t>
      </w:r>
    </w:p>
    <w:p w14:paraId="52A28E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7726295">
          <v:rect id="_x0000_i5744" style="width:0;height:1.5pt" o:hralign="center" o:hrstd="t" o:hr="t" fillcolor="#a0a0a0" stroked="f"/>
        </w:pict>
      </w:r>
    </w:p>
    <w:p w14:paraId="415391B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CR — TEST 1</w:t>
      </w:r>
    </w:p>
    <w:p w14:paraId="3E0905B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364. Current Employee</w:t>
      </w:r>
    </w:p>
    <w:p w14:paraId="7B2D5C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16447EF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 loaded.</w:t>
      </w:r>
    </w:p>
    <w:p w14:paraId="5CC799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A3CDA67">
          <v:rect id="_x0000_i5745" style="width:0;height:1.5pt" o:hralign="center" o:hrstd="t" o:hr="t" fillcolor="#a0a0a0" stroked="f"/>
        </w:pict>
      </w:r>
    </w:p>
    <w:p w14:paraId="7053FB4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365. Missing Employee</w:t>
      </w:r>
    </w:p>
    <w:p w14:paraId="60DC83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06A8E1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New Request disabled.</w:t>
      </w:r>
    </w:p>
    <w:p w14:paraId="17F10C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B9366F3">
          <v:rect id="_x0000_i5746" style="width:0;height:1.5pt" o:hralign="center" o:hrstd="t" o:hr="t" fillcolor="#a0a0a0" stroked="f"/>
        </w:pict>
      </w:r>
    </w:p>
    <w:p w14:paraId="157C79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CS — TEST 2</w:t>
      </w:r>
    </w:p>
    <w:p w14:paraId="6358DCB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366. Employee Missing Department</w:t>
      </w:r>
    </w:p>
    <w:p w14:paraId="6317A0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1C6A01A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Submission blocked.</w:t>
      </w:r>
    </w:p>
    <w:p w14:paraId="29CE027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0E167B2">
          <v:rect id="_x0000_i5747" style="width:0;height:1.5pt" o:hralign="center" o:hrstd="t" o:hr="t" fillcolor="#a0a0a0" stroked="f"/>
        </w:pict>
      </w:r>
    </w:p>
    <w:p w14:paraId="5F415BC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CT — TEST 3</w:t>
      </w:r>
    </w:p>
    <w:p w14:paraId="696BE01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367. Empty Request Title</w:t>
      </w:r>
    </w:p>
    <w:p w14:paraId="6A811F5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769CE50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Warning.</w:t>
      </w:r>
    </w:p>
    <w:p w14:paraId="7C0C6C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253F554">
          <v:rect id="_x0000_i5748" style="width:0;height:1.5pt" o:hralign="center" o:hrstd="t" o:hr="t" fillcolor="#a0a0a0" stroked="f"/>
        </w:pict>
      </w:r>
    </w:p>
    <w:p w14:paraId="039B306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CU — TEST 4</w:t>
      </w:r>
    </w:p>
    <w:p w14:paraId="739BCF7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368. Needed By Yesterday</w:t>
      </w:r>
    </w:p>
    <w:p w14:paraId="3B737E2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58BB30F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Blocked.</w:t>
      </w:r>
    </w:p>
    <w:p w14:paraId="2052B1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09F74CF1">
          <v:rect id="_x0000_i5749" style="width:0;height:1.5pt" o:hralign="center" o:hrstd="t" o:hr="t" fillcolor="#a0a0a0" stroked="f"/>
        </w:pict>
      </w:r>
    </w:p>
    <w:p w14:paraId="1F5D201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CV — TEST 5</w:t>
      </w:r>
    </w:p>
    <w:p w14:paraId="52A5236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369. Missing Justification</w:t>
      </w:r>
    </w:p>
    <w:p w14:paraId="244C8C8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27B7C38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Blocked.</w:t>
      </w:r>
    </w:p>
    <w:p w14:paraId="4FD5CE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F4F8095">
          <v:rect id="_x0000_i5750" style="width:0;height:1.5pt" o:hralign="center" o:hrstd="t" o:hr="t" fillcolor="#a0a0a0" stroked="f"/>
        </w:pict>
      </w:r>
    </w:p>
    <w:p w14:paraId="584D487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CW — TEST 6</w:t>
      </w:r>
    </w:p>
    <w:p w14:paraId="27E1F5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370. Search</w:t>
      </w:r>
    </w:p>
    <w:p w14:paraId="228DEAF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Input:</w:t>
      </w:r>
    </w:p>
    <w:p w14:paraId="397BCF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Bus</w:t>
      </w:r>
    </w:p>
    <w:p w14:paraId="5DE110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1E51037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Business Laptop.</w:t>
      </w:r>
    </w:p>
    <w:p w14:paraId="24FEDE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804B576">
          <v:rect id="_x0000_i5751" style="width:0;height:1.5pt" o:hralign="center" o:hrstd="t" o:hr="t" fillcolor="#a0a0a0" stroked="f"/>
        </w:pict>
      </w:r>
    </w:p>
    <w:p w14:paraId="60B8E76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CX — TEST 7</w:t>
      </w:r>
    </w:p>
    <w:p w14:paraId="309244D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371. Filter Category</w:t>
      </w:r>
    </w:p>
    <w:p w14:paraId="7666DD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Furniture</w:t>
      </w:r>
    </w:p>
    <w:p w14:paraId="633BB8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05230DD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Furniture Products only.</w:t>
      </w:r>
    </w:p>
    <w:p w14:paraId="2CD732D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7B247E8">
          <v:rect id="_x0000_i5752" style="width:0;height:1.5pt" o:hralign="center" o:hrstd="t" o:hr="t" fillcolor="#a0a0a0" stroked="f"/>
        </w:pict>
      </w:r>
    </w:p>
    <w:p w14:paraId="56C7643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CY — TEST 8</w:t>
      </w:r>
    </w:p>
    <w:p w14:paraId="3A5C453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372. Inactive Product</w:t>
      </w:r>
    </w:p>
    <w:p w14:paraId="00D8CB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1806391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Not shown.</w:t>
      </w:r>
    </w:p>
    <w:p w14:paraId="41C80E4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D7D7988">
          <v:rect id="_x0000_i5753" style="width:0;height:1.5pt" o:hralign="center" o:hrstd="t" o:hr="t" fillcolor="#a0a0a0" stroked="f"/>
        </w:pict>
      </w:r>
    </w:p>
    <w:p w14:paraId="32D89B9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CZ — TEST 9</w:t>
      </w:r>
    </w:p>
    <w:p w14:paraId="3AD6A1B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373. Add Laptop once.</w:t>
      </w:r>
    </w:p>
    <w:p w14:paraId="5706AE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3660D6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 1</w:t>
      </w:r>
    </w:p>
    <w:p w14:paraId="3C0E74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1AC1F9C">
          <v:rect id="_x0000_i5754" style="width:0;height:1.5pt" o:hralign="center" o:hrstd="t" o:hr="t" fillcolor="#a0a0a0" stroked="f"/>
        </w:pict>
      </w:r>
    </w:p>
    <w:p w14:paraId="119E03D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DA — TEST 10</w:t>
      </w:r>
    </w:p>
    <w:p w14:paraId="7605E20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374. Add same Laptop again.</w:t>
      </w:r>
    </w:p>
    <w:p w14:paraId="5ABE57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5340105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One cart row</w:t>
      </w:r>
    </w:p>
    <w:p w14:paraId="5BBEB8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 2</w:t>
      </w:r>
    </w:p>
    <w:p w14:paraId="3EB93F3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3458F44">
          <v:rect id="_x0000_i5755" style="width:0;height:1.5pt" o:hralign="center" o:hrstd="t" o:hr="t" fillcolor="#a0a0a0" stroked="f"/>
        </w:pict>
      </w:r>
    </w:p>
    <w:p w14:paraId="63BA578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DB — TEST 11</w:t>
      </w:r>
    </w:p>
    <w:p w14:paraId="7EBD95C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375. Add Monitor.</w:t>
      </w:r>
    </w:p>
    <w:p w14:paraId="4A2736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5D4F88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 cart lines.</w:t>
      </w:r>
    </w:p>
    <w:p w14:paraId="4F2228D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E961D9C">
          <v:rect id="_x0000_i5756" style="width:0;height:1.5pt" o:hralign="center" o:hrstd="t" o:hr="t" fillcolor="#a0a0a0" stroked="f"/>
        </w:pict>
      </w:r>
    </w:p>
    <w:p w14:paraId="6C85B81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DC — TEST 12</w:t>
      </w:r>
    </w:p>
    <w:p w14:paraId="60F3369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376. Increase Laptop to:</w:t>
      </w:r>
    </w:p>
    <w:p w14:paraId="6D825D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5</w:t>
      </w:r>
    </w:p>
    <w:p w14:paraId="3D5A3E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 line total:</w:t>
      </w:r>
    </w:p>
    <w:p w14:paraId="4A298D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7,500</w:t>
      </w:r>
    </w:p>
    <w:p w14:paraId="373002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 price is:</w:t>
      </w:r>
    </w:p>
    <w:p w14:paraId="47D042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1,500.</w:t>
      </w:r>
    </w:p>
    <w:p w14:paraId="1B9DA7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FFAD7E4">
          <v:rect id="_x0000_i5757" style="width:0;height:1.5pt" o:hralign="center" o:hrstd="t" o:hr="t" fillcolor="#a0a0a0" stroked="f"/>
        </w:pict>
      </w:r>
    </w:p>
    <w:p w14:paraId="0A394F1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DD — TEST 13</w:t>
      </w:r>
    </w:p>
    <w:p w14:paraId="539BCCC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377. Reduce Quantity.</w:t>
      </w:r>
    </w:p>
    <w:p w14:paraId="1B0B69E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1FE974B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Total updates.</w:t>
      </w:r>
    </w:p>
    <w:p w14:paraId="5A2F6F1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5392717">
          <v:rect id="_x0000_i5758" style="width:0;height:1.5pt" o:hralign="center" o:hrstd="t" o:hr="t" fillcolor="#a0a0a0" stroked="f"/>
        </w:pict>
      </w:r>
    </w:p>
    <w:p w14:paraId="68C6952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DE — TEST 14</w:t>
      </w:r>
    </w:p>
    <w:p w14:paraId="25560A4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378. Attempt Quantity 0.</w:t>
      </w:r>
    </w:p>
    <w:p w14:paraId="70D46C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2046F14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Blocked/corrected.</w:t>
      </w:r>
    </w:p>
    <w:p w14:paraId="5CA255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C9D4823">
          <v:rect id="_x0000_i5759" style="width:0;height:1.5pt" o:hralign="center" o:hrstd="t" o:hr="t" fillcolor="#a0a0a0" stroked="f"/>
        </w:pict>
      </w:r>
    </w:p>
    <w:p w14:paraId="5AA3F40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DF — TEST 15</w:t>
      </w:r>
    </w:p>
    <w:p w14:paraId="5ED4D91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379. Remove Product.</w:t>
      </w:r>
    </w:p>
    <w:p w14:paraId="269995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6CFFE48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Cart row removed.</w:t>
      </w:r>
    </w:p>
    <w:p w14:paraId="2FEE3F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8E55C0E">
          <v:rect id="_x0000_i5760" style="width:0;height:1.5pt" o:hralign="center" o:hrstd="t" o:hr="t" fillcolor="#a0a0a0" stroked="f"/>
        </w:pict>
      </w:r>
    </w:p>
    <w:p w14:paraId="62113BC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DG — TEST 16</w:t>
      </w:r>
    </w:p>
    <w:p w14:paraId="4A306CD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380. Empty Cart Review.</w:t>
      </w:r>
    </w:p>
    <w:p w14:paraId="3ECC12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35E135C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Blocked.</w:t>
      </w:r>
    </w:p>
    <w:p w14:paraId="1BD9552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20949F2">
          <v:rect id="_x0000_i5761" style="width:0;height:1.5pt" o:hralign="center" o:hrstd="t" o:hr="t" fillcolor="#a0a0a0" stroked="f"/>
        </w:pict>
      </w:r>
    </w:p>
    <w:p w14:paraId="7BA3CF8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DH — TEST 17</w:t>
      </w:r>
    </w:p>
    <w:p w14:paraId="565CF6C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381. Total</w:t>
      </w:r>
    </w:p>
    <w:p w14:paraId="477546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700</w:t>
      </w:r>
    </w:p>
    <w:p w14:paraId="792929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 preview:</w:t>
      </w:r>
    </w:p>
    <w:p w14:paraId="3B29A18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Manager.</w:t>
      </w:r>
    </w:p>
    <w:p w14:paraId="4725F7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9669FFB">
          <v:rect id="_x0000_i5762" style="width:0;height:1.5pt" o:hralign="center" o:hrstd="t" o:hr="t" fillcolor="#a0a0a0" stroked="f"/>
        </w:pict>
      </w:r>
    </w:p>
    <w:p w14:paraId="168A67B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DI — TEST 18</w:t>
      </w:r>
    </w:p>
    <w:p w14:paraId="56B932F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382. Total</w:t>
      </w:r>
    </w:p>
    <w:p w14:paraId="19E602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15,000</w:t>
      </w:r>
    </w:p>
    <w:p w14:paraId="27FAEC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60538C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Manager </w:t>
      </w: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Finance</w:t>
      </w:r>
    </w:p>
    <w:p w14:paraId="003BA8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1143C93">
          <v:rect id="_x0000_i5763" style="width:0;height:1.5pt" o:hralign="center" o:hrstd="t" o:hr="t" fillcolor="#a0a0a0" stroked="f"/>
        </w:pict>
      </w:r>
    </w:p>
    <w:p w14:paraId="0BBCB1A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DJ — TEST 19</w:t>
      </w:r>
    </w:p>
    <w:p w14:paraId="60F874D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383. Total</w:t>
      </w:r>
    </w:p>
    <w:p w14:paraId="36A739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60,000</w:t>
      </w:r>
    </w:p>
    <w:p w14:paraId="4848950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238979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Manager </w:t>
      </w: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Finance </w:t>
      </w: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Procurement Manager</w:t>
      </w:r>
    </w:p>
    <w:p w14:paraId="6C19E0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0648575">
          <v:rect id="_x0000_i5764" style="width:0;height:1.5pt" o:hralign="center" o:hrstd="t" o:hr="t" fillcolor="#a0a0a0" stroked="f"/>
        </w:pict>
      </w:r>
    </w:p>
    <w:p w14:paraId="37BF2B2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DK — TEST 20</w:t>
      </w:r>
    </w:p>
    <w:p w14:paraId="3BE6C20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384. Submit Valid Low-Value Request.</w:t>
      </w:r>
    </w:p>
    <w:p w14:paraId="1EAF02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Expected:</w:t>
      </w:r>
    </w:p>
    <w:p w14:paraId="3AF26A0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created</w:t>
      </w:r>
    </w:p>
    <w:p w14:paraId="00DB9DC4" w14:textId="77777777" w:rsidR="004A5A01" w:rsidRPr="004A5A01" w:rsidRDefault="004A5A01" w:rsidP="004A5A01">
      <w:pPr>
        <w:rPr>
          <w:sz w:val="32"/>
          <w:szCs w:val="32"/>
        </w:rPr>
      </w:pPr>
    </w:p>
    <w:p w14:paraId="044013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Items created</w:t>
      </w:r>
    </w:p>
    <w:p w14:paraId="2930C25F" w14:textId="77777777" w:rsidR="004A5A01" w:rsidRPr="004A5A01" w:rsidRDefault="004A5A01" w:rsidP="004A5A01">
      <w:pPr>
        <w:rPr>
          <w:sz w:val="32"/>
          <w:szCs w:val="32"/>
        </w:rPr>
      </w:pPr>
    </w:p>
    <w:p w14:paraId="4E9D76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Status Submitted</w:t>
      </w:r>
    </w:p>
    <w:p w14:paraId="09CDAD6F" w14:textId="77777777" w:rsidR="004A5A01" w:rsidRPr="004A5A01" w:rsidRDefault="004A5A01" w:rsidP="004A5A01">
      <w:pPr>
        <w:rPr>
          <w:sz w:val="32"/>
          <w:szCs w:val="32"/>
        </w:rPr>
      </w:pPr>
    </w:p>
    <w:p w14:paraId="32833E0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Number shown</w:t>
      </w:r>
    </w:p>
    <w:p w14:paraId="6FEEC5E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B6099DF">
          <v:rect id="_x0000_i5765" style="width:0;height:1.5pt" o:hralign="center" o:hrstd="t" o:hr="t" fillcolor="#a0a0a0" stroked="f"/>
        </w:pict>
      </w:r>
    </w:p>
    <w:p w14:paraId="362A9CA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DL — TEST 21</w:t>
      </w:r>
    </w:p>
    <w:p w14:paraId="1BC7E6C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385. Validate Requested By.</w:t>
      </w:r>
    </w:p>
    <w:p w14:paraId="5EECC6F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3C99E2C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Signed-in Employee.</w:t>
      </w:r>
    </w:p>
    <w:p w14:paraId="769E89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3FBC01D">
          <v:rect id="_x0000_i5766" style="width:0;height:1.5pt" o:hralign="center" o:hrstd="t" o:hr="t" fillcolor="#a0a0a0" stroked="f"/>
        </w:pict>
      </w:r>
    </w:p>
    <w:p w14:paraId="3B12669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DM — TEST 22</w:t>
      </w:r>
    </w:p>
    <w:p w14:paraId="4BF7646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386. Validate Department.</w:t>
      </w:r>
    </w:p>
    <w:p w14:paraId="6CD2EB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7294120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Employee's current Department at request creation.</w:t>
      </w:r>
    </w:p>
    <w:p w14:paraId="358589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C05DA2C">
          <v:rect id="_x0000_i5767" style="width:0;height:1.5pt" o:hralign="center" o:hrstd="t" o:hr="t" fillcolor="#a0a0a0" stroked="f"/>
        </w:pict>
      </w:r>
    </w:p>
    <w:p w14:paraId="5EFF0BD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DN — TEST 23</w:t>
      </w:r>
    </w:p>
    <w:p w14:paraId="7976CD3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387. Validate Item Price.</w:t>
      </w:r>
    </w:p>
    <w:p w14:paraId="5DAC80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3DCDFC3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Snapshot from cart.</w:t>
      </w:r>
    </w:p>
    <w:p w14:paraId="2250CD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78FA851">
          <v:rect id="_x0000_i5768" style="width:0;height:1.5pt" o:hralign="center" o:hrstd="t" o:hr="t" fillcolor="#a0a0a0" stroked="f"/>
        </w:pict>
      </w:r>
    </w:p>
    <w:p w14:paraId="10F2127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DO — TEST 24</w:t>
      </w:r>
    </w:p>
    <w:p w14:paraId="31BA752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388. Parent Patch Fails.</w:t>
      </w:r>
    </w:p>
    <w:p w14:paraId="592C6B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1820FD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 child creation</w:t>
      </w:r>
    </w:p>
    <w:p w14:paraId="44BA26B8" w14:textId="77777777" w:rsidR="004A5A01" w:rsidRPr="004A5A01" w:rsidRDefault="004A5A01" w:rsidP="004A5A01">
      <w:pPr>
        <w:rPr>
          <w:sz w:val="32"/>
          <w:szCs w:val="32"/>
        </w:rPr>
      </w:pPr>
    </w:p>
    <w:p w14:paraId="346C2E7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 success message</w:t>
      </w:r>
    </w:p>
    <w:p w14:paraId="353F9254" w14:textId="77777777" w:rsidR="004A5A01" w:rsidRPr="004A5A01" w:rsidRDefault="004A5A01" w:rsidP="004A5A01">
      <w:pPr>
        <w:rPr>
          <w:sz w:val="32"/>
          <w:szCs w:val="32"/>
        </w:rPr>
      </w:pPr>
    </w:p>
    <w:p w14:paraId="62DD671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Submission button re-enabled</w:t>
      </w:r>
    </w:p>
    <w:p w14:paraId="62C907F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D391F91">
          <v:rect id="_x0000_i5769" style="width:0;height:1.5pt" o:hralign="center" o:hrstd="t" o:hr="t" fillcolor="#a0a0a0" stroked="f"/>
        </w:pict>
      </w:r>
    </w:p>
    <w:p w14:paraId="55437F6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DP — TEST 25</w:t>
      </w:r>
    </w:p>
    <w:p w14:paraId="197C334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389. One Child Patch Fails.</w:t>
      </w:r>
    </w:p>
    <w:p w14:paraId="4CC79A2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2071E4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Parent remains Draft</w:t>
      </w:r>
    </w:p>
    <w:p w14:paraId="4C500370" w14:textId="77777777" w:rsidR="004A5A01" w:rsidRPr="004A5A01" w:rsidRDefault="004A5A01" w:rsidP="004A5A01">
      <w:pPr>
        <w:rPr>
          <w:sz w:val="32"/>
          <w:szCs w:val="32"/>
        </w:rPr>
      </w:pPr>
    </w:p>
    <w:p w14:paraId="34A0B2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not marked Submitted</w:t>
      </w:r>
    </w:p>
    <w:p w14:paraId="13F1CD9E" w14:textId="77777777" w:rsidR="004A5A01" w:rsidRPr="004A5A01" w:rsidRDefault="004A5A01" w:rsidP="004A5A01">
      <w:pPr>
        <w:rPr>
          <w:sz w:val="32"/>
          <w:szCs w:val="32"/>
        </w:rPr>
      </w:pPr>
    </w:p>
    <w:p w14:paraId="3E69D4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Error collected</w:t>
      </w:r>
    </w:p>
    <w:p w14:paraId="7D1A8094" w14:textId="77777777" w:rsidR="004A5A01" w:rsidRPr="004A5A01" w:rsidRDefault="004A5A01" w:rsidP="004A5A01">
      <w:pPr>
        <w:rPr>
          <w:sz w:val="32"/>
          <w:szCs w:val="32"/>
        </w:rPr>
      </w:pPr>
    </w:p>
    <w:p w14:paraId="7CC3B0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 false success</w:t>
      </w:r>
    </w:p>
    <w:p w14:paraId="7A68CF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37CC5FB">
          <v:rect id="_x0000_i5770" style="width:0;height:1.5pt" o:hralign="center" o:hrstd="t" o:hr="t" fillcolor="#a0a0a0" stroked="f"/>
        </w:pict>
      </w:r>
    </w:p>
    <w:p w14:paraId="21F3A82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PART DQ — TEST 26</w:t>
      </w:r>
    </w:p>
    <w:p w14:paraId="1B87336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390. Final Parent Submit Patch Fails.</w:t>
      </w:r>
    </w:p>
    <w:p w14:paraId="2CCB5EE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1104295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 success screen.</w:t>
      </w:r>
    </w:p>
    <w:p w14:paraId="67B1F6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4C412E3">
          <v:rect id="_x0000_i5771" style="width:0;height:1.5pt" o:hralign="center" o:hrstd="t" o:hr="t" fillcolor="#a0a0a0" stroked="f"/>
        </w:pict>
      </w:r>
    </w:p>
    <w:p w14:paraId="313BDA1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DR — TEST 27</w:t>
      </w:r>
    </w:p>
    <w:p w14:paraId="602B054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391. Double click Submit.</w:t>
      </w:r>
    </w:p>
    <w:p w14:paraId="6D76CC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0196550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Processing state prevents duplicate action.</w:t>
      </w:r>
    </w:p>
    <w:p w14:paraId="7F47A02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1156D1A">
          <v:rect id="_x0000_i5772" style="width:0;height:1.5pt" o:hralign="center" o:hrstd="t" o:hr="t" fillcolor="#a0a0a0" stroked="f"/>
        </w:pict>
      </w:r>
    </w:p>
    <w:p w14:paraId="79D849D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DS — TEST 28</w:t>
      </w:r>
    </w:p>
    <w:p w14:paraId="7994C52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392. Successful Submission.</w:t>
      </w:r>
    </w:p>
    <w:p w14:paraId="5B5BFD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73236C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 cleared.</w:t>
      </w:r>
    </w:p>
    <w:p w14:paraId="311850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E0741BC">
          <v:rect id="_x0000_i5773" style="width:0;height:1.5pt" o:hralign="center" o:hrstd="t" o:hr="t" fillcolor="#a0a0a0" stroked="f"/>
        </w:pict>
      </w:r>
    </w:p>
    <w:p w14:paraId="0CCF095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DT — TEST 29</w:t>
      </w:r>
    </w:p>
    <w:p w14:paraId="7DA5885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393. Open My Requests.</w:t>
      </w:r>
    </w:p>
    <w:p w14:paraId="526BA37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066A881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New request appears.</w:t>
      </w:r>
    </w:p>
    <w:p w14:paraId="3FF4746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771811F">
          <v:rect id="_x0000_i5774" style="width:0;height:1.5pt" o:hralign="center" o:hrstd="t" o:hr="t" fillcolor="#a0a0a0" stroked="f"/>
        </w:pict>
      </w:r>
    </w:p>
    <w:p w14:paraId="2021C81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DU — TEST 30</w:t>
      </w:r>
    </w:p>
    <w:p w14:paraId="4B06EBA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394. Open Details.</w:t>
      </w:r>
    </w:p>
    <w:p w14:paraId="638C68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Expected:</w:t>
      </w:r>
    </w:p>
    <w:p w14:paraId="1C986EF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Correct child rows.</w:t>
      </w:r>
    </w:p>
    <w:p w14:paraId="1EE6DE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8734219">
          <v:rect id="_x0000_i5775" style="width:0;height:1.5pt" o:hralign="center" o:hrstd="t" o:hr="t" fillcolor="#a0a0a0" stroked="f"/>
        </w:pict>
      </w:r>
    </w:p>
    <w:p w14:paraId="19EB8D5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DV — TEST 31</w:t>
      </w:r>
    </w:p>
    <w:p w14:paraId="7C98FF4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395. Another Employee signs in.</w:t>
      </w:r>
    </w:p>
    <w:p w14:paraId="1485BF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6A08C08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Their own Requests.</w:t>
      </w:r>
    </w:p>
    <w:p w14:paraId="6CCE761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8BBAFFD">
          <v:rect id="_x0000_i5776" style="width:0;height:1.5pt" o:hralign="center" o:hrstd="t" o:hr="t" fillcolor="#a0a0a0" stroked="f"/>
        </w:pict>
      </w:r>
    </w:p>
    <w:p w14:paraId="4795775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DW — TEST 32</w:t>
      </w:r>
    </w:p>
    <w:p w14:paraId="4C114CB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396. Employee attempts Dataverse access to another user's record.</w:t>
      </w:r>
    </w:p>
    <w:p w14:paraId="4EB8836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1795395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Restricted according to Day 29 security architecture.</w:t>
      </w:r>
    </w:p>
    <w:p w14:paraId="52C4B5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35B874D">
          <v:rect id="_x0000_i5777" style="width:0;height:1.5pt" o:hralign="center" o:hrstd="t" o:hr="t" fillcolor="#a0a0a0" stroked="f"/>
        </w:pict>
      </w:r>
    </w:p>
    <w:p w14:paraId="5F7EC64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DX — TEST 33</w:t>
      </w:r>
    </w:p>
    <w:p w14:paraId="1D8A292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397. Resize App.</w:t>
      </w:r>
    </w:p>
    <w:p w14:paraId="585890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58AABE8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Layout adapts.</w:t>
      </w:r>
    </w:p>
    <w:p w14:paraId="295D36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96281B1">
          <v:rect id="_x0000_i5778" style="width:0;height:1.5pt" o:hralign="center" o:hrstd="t" o:hr="t" fillcolor="#a0a0a0" stroked="f"/>
        </w:pict>
      </w:r>
    </w:p>
    <w:p w14:paraId="7802F82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DY — TEST 34</w:t>
      </w:r>
    </w:p>
    <w:p w14:paraId="24F6885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398. Keyboard navigation.</w:t>
      </w:r>
    </w:p>
    <w:p w14:paraId="20DA71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Expected:</w:t>
      </w:r>
    </w:p>
    <w:p w14:paraId="774B2A1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Core actions reachable.</w:t>
      </w:r>
    </w:p>
    <w:p w14:paraId="199AB5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31652A5">
          <v:rect id="_x0000_i5779" style="width:0;height:1.5pt" o:hralign="center" o:hrstd="t" o:hr="t" fillcolor="#a0a0a0" stroked="f"/>
        </w:pict>
      </w:r>
    </w:p>
    <w:p w14:paraId="5F41615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DZ — TEST 35</w:t>
      </w:r>
    </w:p>
    <w:p w14:paraId="6A41360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399. Screen reader.</w:t>
      </w:r>
    </w:p>
    <w:p w14:paraId="62C387E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Expected meaningful labels for:</w:t>
      </w:r>
    </w:p>
    <w:p w14:paraId="0242B5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</w:t>
      </w:r>
    </w:p>
    <w:p w14:paraId="5431AD13" w14:textId="77777777" w:rsidR="004A5A01" w:rsidRPr="004A5A01" w:rsidRDefault="004A5A01" w:rsidP="004A5A01">
      <w:pPr>
        <w:rPr>
          <w:sz w:val="32"/>
          <w:szCs w:val="32"/>
        </w:rPr>
      </w:pPr>
    </w:p>
    <w:p w14:paraId="10C99FE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</w:t>
      </w:r>
    </w:p>
    <w:p w14:paraId="22081DE9" w14:textId="77777777" w:rsidR="004A5A01" w:rsidRPr="004A5A01" w:rsidRDefault="004A5A01" w:rsidP="004A5A01">
      <w:pPr>
        <w:rPr>
          <w:sz w:val="32"/>
          <w:szCs w:val="32"/>
        </w:rPr>
      </w:pPr>
    </w:p>
    <w:p w14:paraId="2C7047F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Remove</w:t>
      </w:r>
    </w:p>
    <w:p w14:paraId="6A84A949" w14:textId="77777777" w:rsidR="004A5A01" w:rsidRPr="004A5A01" w:rsidRDefault="004A5A01" w:rsidP="004A5A01">
      <w:pPr>
        <w:rPr>
          <w:sz w:val="32"/>
          <w:szCs w:val="32"/>
        </w:rPr>
      </w:pPr>
    </w:p>
    <w:p w14:paraId="7E5F535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Submit</w:t>
      </w:r>
    </w:p>
    <w:p w14:paraId="2A0C70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A6D5AC9">
          <v:rect id="_x0000_i5780" style="width:0;height:1.5pt" o:hralign="center" o:hrstd="t" o:hr="t" fillcolor="#a0a0a0" stroked="f"/>
        </w:pict>
      </w:r>
    </w:p>
    <w:p w14:paraId="3A3233C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EA — SUBMISSION TEST MATRIX</w:t>
      </w:r>
    </w:p>
    <w:p w14:paraId="32F9297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400.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368"/>
        <w:gridCol w:w="1895"/>
      </w:tblGrid>
      <w:tr w:rsidR="004A5A01" w:rsidRPr="004A5A01" w14:paraId="4F8D3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8A1B5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2070AD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88F611C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4A5A01" w:rsidRPr="004A5A01" w14:paraId="5DEAD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8C8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42E9D2A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Valid header</w:t>
            </w:r>
          </w:p>
        </w:tc>
        <w:tc>
          <w:tcPr>
            <w:tcW w:w="0" w:type="auto"/>
            <w:vAlign w:val="center"/>
            <w:hideMark/>
          </w:tcPr>
          <w:p w14:paraId="1F42BA1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Continue</w:t>
            </w:r>
          </w:p>
        </w:tc>
      </w:tr>
      <w:tr w:rsidR="004A5A01" w:rsidRPr="004A5A01" w14:paraId="50EDB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72F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39B2AFF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No Employee</w:t>
            </w:r>
          </w:p>
        </w:tc>
        <w:tc>
          <w:tcPr>
            <w:tcW w:w="0" w:type="auto"/>
            <w:vAlign w:val="center"/>
            <w:hideMark/>
          </w:tcPr>
          <w:p w14:paraId="1716635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Block</w:t>
            </w:r>
          </w:p>
        </w:tc>
      </w:tr>
      <w:tr w:rsidR="004A5A01" w:rsidRPr="004A5A01" w14:paraId="5E5B2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E74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67B78F6A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No Department</w:t>
            </w:r>
          </w:p>
        </w:tc>
        <w:tc>
          <w:tcPr>
            <w:tcW w:w="0" w:type="auto"/>
            <w:vAlign w:val="center"/>
            <w:hideMark/>
          </w:tcPr>
          <w:p w14:paraId="0805B77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Block</w:t>
            </w:r>
          </w:p>
        </w:tc>
      </w:tr>
      <w:tr w:rsidR="004A5A01" w:rsidRPr="004A5A01" w14:paraId="4A06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9AF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S04</w:t>
            </w:r>
          </w:p>
        </w:tc>
        <w:tc>
          <w:tcPr>
            <w:tcW w:w="0" w:type="auto"/>
            <w:vAlign w:val="center"/>
            <w:hideMark/>
          </w:tcPr>
          <w:p w14:paraId="05D4063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Empty title</w:t>
            </w:r>
          </w:p>
        </w:tc>
        <w:tc>
          <w:tcPr>
            <w:tcW w:w="0" w:type="auto"/>
            <w:vAlign w:val="center"/>
            <w:hideMark/>
          </w:tcPr>
          <w:p w14:paraId="32002136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Block</w:t>
            </w:r>
          </w:p>
        </w:tc>
      </w:tr>
      <w:tr w:rsidR="004A5A01" w:rsidRPr="004A5A01" w14:paraId="764F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889F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S05</w:t>
            </w:r>
          </w:p>
        </w:tc>
        <w:tc>
          <w:tcPr>
            <w:tcW w:w="0" w:type="auto"/>
            <w:vAlign w:val="center"/>
            <w:hideMark/>
          </w:tcPr>
          <w:p w14:paraId="5BA0FA6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Past Needed By</w:t>
            </w:r>
          </w:p>
        </w:tc>
        <w:tc>
          <w:tcPr>
            <w:tcW w:w="0" w:type="auto"/>
            <w:vAlign w:val="center"/>
            <w:hideMark/>
          </w:tcPr>
          <w:p w14:paraId="49B3159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Block</w:t>
            </w:r>
          </w:p>
        </w:tc>
      </w:tr>
      <w:tr w:rsidR="004A5A01" w:rsidRPr="004A5A01" w14:paraId="58F73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3E0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lastRenderedPageBreak/>
              <w:t>S06</w:t>
            </w:r>
          </w:p>
        </w:tc>
        <w:tc>
          <w:tcPr>
            <w:tcW w:w="0" w:type="auto"/>
            <w:vAlign w:val="center"/>
            <w:hideMark/>
          </w:tcPr>
          <w:p w14:paraId="48B6848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Empty justification</w:t>
            </w:r>
          </w:p>
        </w:tc>
        <w:tc>
          <w:tcPr>
            <w:tcW w:w="0" w:type="auto"/>
            <w:vAlign w:val="center"/>
            <w:hideMark/>
          </w:tcPr>
          <w:p w14:paraId="1D080D6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Block</w:t>
            </w:r>
          </w:p>
        </w:tc>
      </w:tr>
      <w:tr w:rsidR="004A5A01" w:rsidRPr="004A5A01" w14:paraId="27EBD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9628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S07</w:t>
            </w:r>
          </w:p>
        </w:tc>
        <w:tc>
          <w:tcPr>
            <w:tcW w:w="0" w:type="auto"/>
            <w:vAlign w:val="center"/>
            <w:hideMark/>
          </w:tcPr>
          <w:p w14:paraId="1C04490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Empty cart</w:t>
            </w:r>
          </w:p>
        </w:tc>
        <w:tc>
          <w:tcPr>
            <w:tcW w:w="0" w:type="auto"/>
            <w:vAlign w:val="center"/>
            <w:hideMark/>
          </w:tcPr>
          <w:p w14:paraId="6B72A33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Block</w:t>
            </w:r>
          </w:p>
        </w:tc>
      </w:tr>
      <w:tr w:rsidR="004A5A01" w:rsidRPr="004A5A01" w14:paraId="70A65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5F7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S08</w:t>
            </w:r>
          </w:p>
        </w:tc>
        <w:tc>
          <w:tcPr>
            <w:tcW w:w="0" w:type="auto"/>
            <w:vAlign w:val="center"/>
            <w:hideMark/>
          </w:tcPr>
          <w:p w14:paraId="062C2B73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Quantity zero</w:t>
            </w:r>
          </w:p>
        </w:tc>
        <w:tc>
          <w:tcPr>
            <w:tcW w:w="0" w:type="auto"/>
            <w:vAlign w:val="center"/>
            <w:hideMark/>
          </w:tcPr>
          <w:p w14:paraId="678B937F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Block</w:t>
            </w:r>
          </w:p>
        </w:tc>
      </w:tr>
      <w:tr w:rsidR="004A5A01" w:rsidRPr="004A5A01" w14:paraId="21711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2F4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S09</w:t>
            </w:r>
          </w:p>
        </w:tc>
        <w:tc>
          <w:tcPr>
            <w:tcW w:w="0" w:type="auto"/>
            <w:vAlign w:val="center"/>
            <w:hideMark/>
          </w:tcPr>
          <w:p w14:paraId="157AB92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Negative quantity</w:t>
            </w:r>
          </w:p>
        </w:tc>
        <w:tc>
          <w:tcPr>
            <w:tcW w:w="0" w:type="auto"/>
            <w:vAlign w:val="center"/>
            <w:hideMark/>
          </w:tcPr>
          <w:p w14:paraId="201D5C78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Block</w:t>
            </w:r>
          </w:p>
        </w:tc>
      </w:tr>
      <w:tr w:rsidR="004A5A01" w:rsidRPr="004A5A01" w14:paraId="29730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979D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7FB307B8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Zero total</w:t>
            </w:r>
          </w:p>
        </w:tc>
        <w:tc>
          <w:tcPr>
            <w:tcW w:w="0" w:type="auto"/>
            <w:vAlign w:val="center"/>
            <w:hideMark/>
          </w:tcPr>
          <w:p w14:paraId="123C2C1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Block</w:t>
            </w:r>
          </w:p>
        </w:tc>
      </w:tr>
      <w:tr w:rsidR="004A5A01" w:rsidRPr="004A5A01" w14:paraId="4D312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199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S11</w:t>
            </w:r>
          </w:p>
        </w:tc>
        <w:tc>
          <w:tcPr>
            <w:tcW w:w="0" w:type="auto"/>
            <w:vAlign w:val="center"/>
            <w:hideMark/>
          </w:tcPr>
          <w:p w14:paraId="42029B8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Parent write succeeds</w:t>
            </w:r>
          </w:p>
        </w:tc>
        <w:tc>
          <w:tcPr>
            <w:tcW w:w="0" w:type="auto"/>
            <w:vAlign w:val="center"/>
            <w:hideMark/>
          </w:tcPr>
          <w:p w14:paraId="79159CE6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Continue</w:t>
            </w:r>
          </w:p>
        </w:tc>
      </w:tr>
      <w:tr w:rsidR="004A5A01" w:rsidRPr="004A5A01" w14:paraId="2C6E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9A3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S12</w:t>
            </w:r>
          </w:p>
        </w:tc>
        <w:tc>
          <w:tcPr>
            <w:tcW w:w="0" w:type="auto"/>
            <w:vAlign w:val="center"/>
            <w:hideMark/>
          </w:tcPr>
          <w:p w14:paraId="22C4093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Parent write fails</w:t>
            </w:r>
          </w:p>
        </w:tc>
        <w:tc>
          <w:tcPr>
            <w:tcW w:w="0" w:type="auto"/>
            <w:vAlign w:val="center"/>
            <w:hideMark/>
          </w:tcPr>
          <w:p w14:paraId="55A16A0D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Stop</w:t>
            </w:r>
          </w:p>
        </w:tc>
      </w:tr>
      <w:tr w:rsidR="004A5A01" w:rsidRPr="004A5A01" w14:paraId="7B535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4A03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S13</w:t>
            </w:r>
          </w:p>
        </w:tc>
        <w:tc>
          <w:tcPr>
            <w:tcW w:w="0" w:type="auto"/>
            <w:vAlign w:val="center"/>
            <w:hideMark/>
          </w:tcPr>
          <w:p w14:paraId="761C0AB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All children save</w:t>
            </w:r>
          </w:p>
        </w:tc>
        <w:tc>
          <w:tcPr>
            <w:tcW w:w="0" w:type="auto"/>
            <w:vAlign w:val="center"/>
            <w:hideMark/>
          </w:tcPr>
          <w:p w14:paraId="2CD4D09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Continue</w:t>
            </w:r>
          </w:p>
        </w:tc>
      </w:tr>
      <w:tr w:rsidR="004A5A01" w:rsidRPr="004A5A01" w14:paraId="4F62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A42F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S14</w:t>
            </w:r>
          </w:p>
        </w:tc>
        <w:tc>
          <w:tcPr>
            <w:tcW w:w="0" w:type="auto"/>
            <w:vAlign w:val="center"/>
            <w:hideMark/>
          </w:tcPr>
          <w:p w14:paraId="75C873D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One child fails</w:t>
            </w:r>
          </w:p>
        </w:tc>
        <w:tc>
          <w:tcPr>
            <w:tcW w:w="0" w:type="auto"/>
            <w:vAlign w:val="center"/>
            <w:hideMark/>
          </w:tcPr>
          <w:p w14:paraId="2610037A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Stay Draft</w:t>
            </w:r>
          </w:p>
        </w:tc>
      </w:tr>
      <w:tr w:rsidR="004A5A01" w:rsidRPr="004A5A01" w14:paraId="33F5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DA2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S15</w:t>
            </w:r>
          </w:p>
        </w:tc>
        <w:tc>
          <w:tcPr>
            <w:tcW w:w="0" w:type="auto"/>
            <w:vAlign w:val="center"/>
            <w:hideMark/>
          </w:tcPr>
          <w:p w14:paraId="0DB8CA6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Final submit succeeds</w:t>
            </w:r>
          </w:p>
        </w:tc>
        <w:tc>
          <w:tcPr>
            <w:tcW w:w="0" w:type="auto"/>
            <w:vAlign w:val="center"/>
            <w:hideMark/>
          </w:tcPr>
          <w:p w14:paraId="053A986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Success</w:t>
            </w:r>
          </w:p>
        </w:tc>
      </w:tr>
      <w:tr w:rsidR="004A5A01" w:rsidRPr="004A5A01" w14:paraId="418B6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5DF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S16</w:t>
            </w:r>
          </w:p>
        </w:tc>
        <w:tc>
          <w:tcPr>
            <w:tcW w:w="0" w:type="auto"/>
            <w:vAlign w:val="center"/>
            <w:hideMark/>
          </w:tcPr>
          <w:p w14:paraId="426BB21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Final submit fails</w:t>
            </w:r>
          </w:p>
        </w:tc>
        <w:tc>
          <w:tcPr>
            <w:tcW w:w="0" w:type="auto"/>
            <w:vAlign w:val="center"/>
            <w:hideMark/>
          </w:tcPr>
          <w:p w14:paraId="389B86B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No success</w:t>
            </w:r>
          </w:p>
        </w:tc>
      </w:tr>
      <w:tr w:rsidR="004A5A01" w:rsidRPr="004A5A01" w14:paraId="0422B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46D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S17</w:t>
            </w:r>
          </w:p>
        </w:tc>
        <w:tc>
          <w:tcPr>
            <w:tcW w:w="0" w:type="auto"/>
            <w:vAlign w:val="center"/>
            <w:hideMark/>
          </w:tcPr>
          <w:p w14:paraId="6133ECD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Double submit</w:t>
            </w:r>
          </w:p>
        </w:tc>
        <w:tc>
          <w:tcPr>
            <w:tcW w:w="0" w:type="auto"/>
            <w:vAlign w:val="center"/>
            <w:hideMark/>
          </w:tcPr>
          <w:p w14:paraId="2012967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Prevented</w:t>
            </w:r>
          </w:p>
        </w:tc>
      </w:tr>
      <w:tr w:rsidR="004A5A01" w:rsidRPr="004A5A01" w14:paraId="5A84B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CD4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S18</w:t>
            </w:r>
          </w:p>
        </w:tc>
        <w:tc>
          <w:tcPr>
            <w:tcW w:w="0" w:type="auto"/>
            <w:vAlign w:val="center"/>
            <w:hideMark/>
          </w:tcPr>
          <w:p w14:paraId="6F97AFED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294516B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Cart cleared</w:t>
            </w:r>
          </w:p>
        </w:tc>
      </w:tr>
    </w:tbl>
    <w:p w14:paraId="308A42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0409880">
          <v:rect id="_x0000_i5781" style="width:0;height:1.5pt" o:hralign="center" o:hrstd="t" o:hr="t" fillcolor="#a0a0a0" stroked="f"/>
        </w:pict>
      </w:r>
    </w:p>
    <w:p w14:paraId="4315C05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EB — CART TEST MATRIX</w:t>
      </w:r>
    </w:p>
    <w:p w14:paraId="3481E4D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401.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049"/>
        <w:gridCol w:w="2256"/>
      </w:tblGrid>
      <w:tr w:rsidR="004A5A01" w:rsidRPr="004A5A01" w14:paraId="231AA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3D367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422070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CE332A5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4A5A01" w:rsidRPr="004A5A01" w14:paraId="5AAE4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C30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0A9954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First product</w:t>
            </w:r>
          </w:p>
        </w:tc>
        <w:tc>
          <w:tcPr>
            <w:tcW w:w="0" w:type="auto"/>
            <w:vAlign w:val="center"/>
            <w:hideMark/>
          </w:tcPr>
          <w:p w14:paraId="74CF95AF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Add row</w:t>
            </w:r>
          </w:p>
        </w:tc>
      </w:tr>
      <w:tr w:rsidR="004A5A01" w:rsidRPr="004A5A01" w14:paraId="2D3C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16D5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lastRenderedPageBreak/>
              <w:t>C02</w:t>
            </w:r>
          </w:p>
        </w:tc>
        <w:tc>
          <w:tcPr>
            <w:tcW w:w="0" w:type="auto"/>
            <w:vAlign w:val="center"/>
            <w:hideMark/>
          </w:tcPr>
          <w:p w14:paraId="63A6D786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Same product again</w:t>
            </w:r>
          </w:p>
        </w:tc>
        <w:tc>
          <w:tcPr>
            <w:tcW w:w="0" w:type="auto"/>
            <w:vAlign w:val="center"/>
            <w:hideMark/>
          </w:tcPr>
          <w:p w14:paraId="12A70A1F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Increment</w:t>
            </w:r>
          </w:p>
        </w:tc>
      </w:tr>
      <w:tr w:rsidR="004A5A01" w:rsidRPr="004A5A01" w14:paraId="4D958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866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C03</w:t>
            </w:r>
          </w:p>
        </w:tc>
        <w:tc>
          <w:tcPr>
            <w:tcW w:w="0" w:type="auto"/>
            <w:vAlign w:val="center"/>
            <w:hideMark/>
          </w:tcPr>
          <w:p w14:paraId="61E1D4D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Second product</w:t>
            </w:r>
          </w:p>
        </w:tc>
        <w:tc>
          <w:tcPr>
            <w:tcW w:w="0" w:type="auto"/>
            <w:vAlign w:val="center"/>
            <w:hideMark/>
          </w:tcPr>
          <w:p w14:paraId="2FAE523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Second row</w:t>
            </w:r>
          </w:p>
        </w:tc>
      </w:tr>
      <w:tr w:rsidR="004A5A01" w:rsidRPr="004A5A01" w14:paraId="3FAA5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077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C04</w:t>
            </w:r>
          </w:p>
        </w:tc>
        <w:tc>
          <w:tcPr>
            <w:tcW w:w="0" w:type="auto"/>
            <w:vAlign w:val="center"/>
            <w:hideMark/>
          </w:tcPr>
          <w:p w14:paraId="559167B3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Increase qty</w:t>
            </w:r>
          </w:p>
        </w:tc>
        <w:tc>
          <w:tcPr>
            <w:tcW w:w="0" w:type="auto"/>
            <w:vAlign w:val="center"/>
            <w:hideMark/>
          </w:tcPr>
          <w:p w14:paraId="4644277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Recalculate</w:t>
            </w:r>
          </w:p>
        </w:tc>
      </w:tr>
      <w:tr w:rsidR="004A5A01" w:rsidRPr="004A5A01" w14:paraId="55E77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397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C05</w:t>
            </w:r>
          </w:p>
        </w:tc>
        <w:tc>
          <w:tcPr>
            <w:tcW w:w="0" w:type="auto"/>
            <w:vAlign w:val="center"/>
            <w:hideMark/>
          </w:tcPr>
          <w:p w14:paraId="2A224D1D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Decrease qty</w:t>
            </w:r>
          </w:p>
        </w:tc>
        <w:tc>
          <w:tcPr>
            <w:tcW w:w="0" w:type="auto"/>
            <w:vAlign w:val="center"/>
            <w:hideMark/>
          </w:tcPr>
          <w:p w14:paraId="00F519B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Recalculate</w:t>
            </w:r>
          </w:p>
        </w:tc>
      </w:tr>
      <w:tr w:rsidR="004A5A01" w:rsidRPr="004A5A01" w14:paraId="513F3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DD0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C06</w:t>
            </w:r>
          </w:p>
        </w:tc>
        <w:tc>
          <w:tcPr>
            <w:tcW w:w="0" w:type="auto"/>
            <w:vAlign w:val="center"/>
            <w:hideMark/>
          </w:tcPr>
          <w:p w14:paraId="1AA0301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Remove line</w:t>
            </w:r>
          </w:p>
        </w:tc>
        <w:tc>
          <w:tcPr>
            <w:tcW w:w="0" w:type="auto"/>
            <w:vAlign w:val="center"/>
            <w:hideMark/>
          </w:tcPr>
          <w:p w14:paraId="0E619935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Removed</w:t>
            </w:r>
          </w:p>
        </w:tc>
      </w:tr>
      <w:tr w:rsidR="004A5A01" w:rsidRPr="004A5A01" w14:paraId="7D7BE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0F3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C07</w:t>
            </w:r>
          </w:p>
        </w:tc>
        <w:tc>
          <w:tcPr>
            <w:tcW w:w="0" w:type="auto"/>
            <w:vAlign w:val="center"/>
            <w:hideMark/>
          </w:tcPr>
          <w:p w14:paraId="6A1CA9E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Qty 0</w:t>
            </w:r>
          </w:p>
        </w:tc>
        <w:tc>
          <w:tcPr>
            <w:tcW w:w="0" w:type="auto"/>
            <w:vAlign w:val="center"/>
            <w:hideMark/>
          </w:tcPr>
          <w:p w14:paraId="68AE303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Invalid</w:t>
            </w:r>
          </w:p>
        </w:tc>
      </w:tr>
      <w:tr w:rsidR="004A5A01" w:rsidRPr="004A5A01" w14:paraId="13AC0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4D3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C08</w:t>
            </w:r>
          </w:p>
        </w:tc>
        <w:tc>
          <w:tcPr>
            <w:tcW w:w="0" w:type="auto"/>
            <w:vAlign w:val="center"/>
            <w:hideMark/>
          </w:tcPr>
          <w:p w14:paraId="4684E1C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2D5EB2D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Correct results</w:t>
            </w:r>
          </w:p>
        </w:tc>
      </w:tr>
      <w:tr w:rsidR="004A5A01" w:rsidRPr="004A5A01" w14:paraId="55FB3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E07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C09</w:t>
            </w:r>
          </w:p>
        </w:tc>
        <w:tc>
          <w:tcPr>
            <w:tcW w:w="0" w:type="auto"/>
            <w:vAlign w:val="center"/>
            <w:hideMark/>
          </w:tcPr>
          <w:p w14:paraId="2D6E144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Category filter</w:t>
            </w:r>
          </w:p>
        </w:tc>
        <w:tc>
          <w:tcPr>
            <w:tcW w:w="0" w:type="auto"/>
            <w:vAlign w:val="center"/>
            <w:hideMark/>
          </w:tcPr>
          <w:p w14:paraId="730D081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Correct results</w:t>
            </w:r>
          </w:p>
        </w:tc>
      </w:tr>
      <w:tr w:rsidR="004A5A01" w:rsidRPr="004A5A01" w14:paraId="5A907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007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C10</w:t>
            </w:r>
          </w:p>
        </w:tc>
        <w:tc>
          <w:tcPr>
            <w:tcW w:w="0" w:type="auto"/>
            <w:vAlign w:val="center"/>
            <w:hideMark/>
          </w:tcPr>
          <w:p w14:paraId="5975D21B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Inactive product</w:t>
            </w:r>
          </w:p>
        </w:tc>
        <w:tc>
          <w:tcPr>
            <w:tcW w:w="0" w:type="auto"/>
            <w:vAlign w:val="center"/>
            <w:hideMark/>
          </w:tcPr>
          <w:p w14:paraId="180A3498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Hidden</w:t>
            </w:r>
          </w:p>
        </w:tc>
      </w:tr>
    </w:tbl>
    <w:p w14:paraId="7402D0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9274B47">
          <v:rect id="_x0000_i5782" style="width:0;height:1.5pt" o:hralign="center" o:hrstd="t" o:hr="t" fillcolor="#a0a0a0" stroked="f"/>
        </w:pict>
      </w:r>
    </w:p>
    <w:p w14:paraId="2B18873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EC — APPROVAL PREVIEW TESTS</w:t>
      </w:r>
    </w:p>
    <w:p w14:paraId="670885B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402.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5468"/>
      </w:tblGrid>
      <w:tr w:rsidR="004A5A01" w:rsidRPr="004A5A01" w14:paraId="411D8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EF940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CACED6E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Preview</w:t>
            </w:r>
          </w:p>
        </w:tc>
      </w:tr>
      <w:tr w:rsidR="004A5A01" w:rsidRPr="004A5A01" w14:paraId="6A01D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B938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57B65ED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Manager</w:t>
            </w:r>
          </w:p>
        </w:tc>
      </w:tr>
      <w:tr w:rsidR="004A5A01" w:rsidRPr="004A5A01" w14:paraId="15A0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792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4,999.99</w:t>
            </w:r>
          </w:p>
        </w:tc>
        <w:tc>
          <w:tcPr>
            <w:tcW w:w="0" w:type="auto"/>
            <w:vAlign w:val="center"/>
            <w:hideMark/>
          </w:tcPr>
          <w:p w14:paraId="3F8CBFA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Manager</w:t>
            </w:r>
          </w:p>
        </w:tc>
      </w:tr>
      <w:tr w:rsidR="004A5A01" w:rsidRPr="004A5A01" w14:paraId="1E459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D91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34899C7F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 xml:space="preserve">Manager </w:t>
            </w:r>
            <w:r w:rsidRPr="004A5A0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4A5A01">
              <w:rPr>
                <w:sz w:val="32"/>
                <w:szCs w:val="32"/>
              </w:rPr>
              <w:t xml:space="preserve"> Finance</w:t>
            </w:r>
          </w:p>
        </w:tc>
      </w:tr>
      <w:tr w:rsidR="004A5A01" w:rsidRPr="004A5A01" w14:paraId="2D029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FAC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2A161A7B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 xml:space="preserve">Manager </w:t>
            </w:r>
            <w:r w:rsidRPr="004A5A0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4A5A01">
              <w:rPr>
                <w:sz w:val="32"/>
                <w:szCs w:val="32"/>
              </w:rPr>
              <w:t xml:space="preserve"> Finance</w:t>
            </w:r>
          </w:p>
        </w:tc>
      </w:tr>
      <w:tr w:rsidR="004A5A01" w:rsidRPr="004A5A01" w14:paraId="225E5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6CDB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14FBFE7A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 xml:space="preserve">Manager </w:t>
            </w:r>
            <w:r w:rsidRPr="004A5A0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4A5A01">
              <w:rPr>
                <w:sz w:val="32"/>
                <w:szCs w:val="32"/>
              </w:rPr>
              <w:t xml:space="preserve"> Finance</w:t>
            </w:r>
          </w:p>
        </w:tc>
      </w:tr>
      <w:tr w:rsidR="004A5A01" w:rsidRPr="004A5A01" w14:paraId="45596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F04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lastRenderedPageBreak/>
              <w:t>50,000.01</w:t>
            </w:r>
          </w:p>
        </w:tc>
        <w:tc>
          <w:tcPr>
            <w:tcW w:w="0" w:type="auto"/>
            <w:vAlign w:val="center"/>
            <w:hideMark/>
          </w:tcPr>
          <w:p w14:paraId="04C2EF0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 xml:space="preserve">Manager </w:t>
            </w:r>
            <w:r w:rsidRPr="004A5A0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4A5A01">
              <w:rPr>
                <w:sz w:val="32"/>
                <w:szCs w:val="32"/>
              </w:rPr>
              <w:t xml:space="preserve"> Finance </w:t>
            </w:r>
            <w:r w:rsidRPr="004A5A0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4A5A01">
              <w:rPr>
                <w:sz w:val="32"/>
                <w:szCs w:val="32"/>
              </w:rPr>
              <w:t xml:space="preserve"> Procurement</w:t>
            </w:r>
          </w:p>
        </w:tc>
      </w:tr>
      <w:tr w:rsidR="004A5A01" w:rsidRPr="004A5A01" w14:paraId="26DEA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959F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7964B0C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 xml:space="preserve">Manager </w:t>
            </w:r>
            <w:r w:rsidRPr="004A5A0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4A5A01">
              <w:rPr>
                <w:sz w:val="32"/>
                <w:szCs w:val="32"/>
              </w:rPr>
              <w:t xml:space="preserve"> Finance </w:t>
            </w:r>
            <w:r w:rsidRPr="004A5A0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4A5A01">
              <w:rPr>
                <w:sz w:val="32"/>
                <w:szCs w:val="32"/>
              </w:rPr>
              <w:t xml:space="preserve"> Procurement</w:t>
            </w:r>
          </w:p>
        </w:tc>
      </w:tr>
    </w:tbl>
    <w:p w14:paraId="47EFD5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37FC878">
          <v:rect id="_x0000_i5783" style="width:0;height:1.5pt" o:hralign="center" o:hrstd="t" o:hr="t" fillcolor="#a0a0a0" stroked="f"/>
        </w:pict>
      </w:r>
    </w:p>
    <w:p w14:paraId="56D6E3E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403. Remember</w:t>
      </w:r>
    </w:p>
    <w:p w14:paraId="0CF21B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These previews must match tomorrow's:</w:t>
      </w:r>
    </w:p>
    <w:p w14:paraId="3F184CD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Actual server rules.</w:t>
      </w:r>
    </w:p>
    <w:p w14:paraId="224797D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83A902B">
          <v:rect id="_x0000_i5784" style="width:0;height:1.5pt" o:hralign="center" o:hrstd="t" o:hr="t" fillcolor="#a0a0a0" stroked="f"/>
        </w:pict>
      </w:r>
    </w:p>
    <w:p w14:paraId="2F97CEA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ED — SECURITY TEST MATRIX</w:t>
      </w:r>
    </w:p>
    <w:p w14:paraId="6DDF5FB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404.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5544"/>
        <w:gridCol w:w="2743"/>
      </w:tblGrid>
      <w:tr w:rsidR="004A5A01" w:rsidRPr="004A5A01" w14:paraId="1C186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8C0A9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B3D58F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C149156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4A5A01" w:rsidRPr="004A5A01" w14:paraId="46B7A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BDB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SEC01</w:t>
            </w:r>
          </w:p>
        </w:tc>
        <w:tc>
          <w:tcPr>
            <w:tcW w:w="0" w:type="auto"/>
            <w:vAlign w:val="center"/>
            <w:hideMark/>
          </w:tcPr>
          <w:p w14:paraId="54A2481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Current employee auto-filled</w:t>
            </w:r>
          </w:p>
        </w:tc>
        <w:tc>
          <w:tcPr>
            <w:tcW w:w="0" w:type="auto"/>
            <w:vAlign w:val="center"/>
            <w:hideMark/>
          </w:tcPr>
          <w:p w14:paraId="70B40F3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Yes</w:t>
            </w:r>
          </w:p>
        </w:tc>
      </w:tr>
      <w:tr w:rsidR="004A5A01" w:rsidRPr="004A5A01" w14:paraId="31DC9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1DA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SEC02</w:t>
            </w:r>
          </w:p>
        </w:tc>
        <w:tc>
          <w:tcPr>
            <w:tcW w:w="0" w:type="auto"/>
            <w:vAlign w:val="center"/>
            <w:hideMark/>
          </w:tcPr>
          <w:p w14:paraId="43DFFEFD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Employee manually changes requester</w:t>
            </w:r>
          </w:p>
        </w:tc>
        <w:tc>
          <w:tcPr>
            <w:tcW w:w="0" w:type="auto"/>
            <w:vAlign w:val="center"/>
            <w:hideMark/>
          </w:tcPr>
          <w:p w14:paraId="03460FE6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No UI</w:t>
            </w:r>
          </w:p>
        </w:tc>
      </w:tr>
      <w:tr w:rsidR="004A5A01" w:rsidRPr="004A5A01" w14:paraId="24114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DFA8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SEC03</w:t>
            </w:r>
          </w:p>
        </w:tc>
        <w:tc>
          <w:tcPr>
            <w:tcW w:w="0" w:type="auto"/>
            <w:vAlign w:val="center"/>
            <w:hideMark/>
          </w:tcPr>
          <w:p w14:paraId="35DB33FB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Department auto-filled</w:t>
            </w:r>
          </w:p>
        </w:tc>
        <w:tc>
          <w:tcPr>
            <w:tcW w:w="0" w:type="auto"/>
            <w:vAlign w:val="center"/>
            <w:hideMark/>
          </w:tcPr>
          <w:p w14:paraId="3565F91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Yes</w:t>
            </w:r>
          </w:p>
        </w:tc>
      </w:tr>
      <w:tr w:rsidR="004A5A01" w:rsidRPr="004A5A01" w14:paraId="370B4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20CD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SEC04</w:t>
            </w:r>
          </w:p>
        </w:tc>
        <w:tc>
          <w:tcPr>
            <w:tcW w:w="0" w:type="auto"/>
            <w:vAlign w:val="center"/>
            <w:hideMark/>
          </w:tcPr>
          <w:p w14:paraId="5CE53455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Another employee's request</w:t>
            </w:r>
          </w:p>
        </w:tc>
        <w:tc>
          <w:tcPr>
            <w:tcW w:w="0" w:type="auto"/>
            <w:vAlign w:val="center"/>
            <w:hideMark/>
          </w:tcPr>
          <w:p w14:paraId="6015953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Denied by security</w:t>
            </w:r>
          </w:p>
        </w:tc>
      </w:tr>
      <w:tr w:rsidR="004A5A01" w:rsidRPr="004A5A01" w14:paraId="55D63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2CA3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SEC05</w:t>
            </w:r>
          </w:p>
        </w:tc>
        <w:tc>
          <w:tcPr>
            <w:tcW w:w="0" w:type="auto"/>
            <w:vAlign w:val="center"/>
            <w:hideMark/>
          </w:tcPr>
          <w:p w14:paraId="53A748F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Product editing</w:t>
            </w:r>
          </w:p>
        </w:tc>
        <w:tc>
          <w:tcPr>
            <w:tcW w:w="0" w:type="auto"/>
            <w:vAlign w:val="center"/>
            <w:hideMark/>
          </w:tcPr>
          <w:p w14:paraId="53A7578A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Not available</w:t>
            </w:r>
          </w:p>
        </w:tc>
      </w:tr>
      <w:tr w:rsidR="004A5A01" w:rsidRPr="004A5A01" w14:paraId="3751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3AE5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SEC06</w:t>
            </w:r>
          </w:p>
        </w:tc>
        <w:tc>
          <w:tcPr>
            <w:tcW w:w="0" w:type="auto"/>
            <w:vAlign w:val="center"/>
            <w:hideMark/>
          </w:tcPr>
          <w:p w14:paraId="7C3F2546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Vendor editing</w:t>
            </w:r>
          </w:p>
        </w:tc>
        <w:tc>
          <w:tcPr>
            <w:tcW w:w="0" w:type="auto"/>
            <w:vAlign w:val="center"/>
            <w:hideMark/>
          </w:tcPr>
          <w:p w14:paraId="1D85F69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Not available</w:t>
            </w:r>
          </w:p>
        </w:tc>
      </w:tr>
      <w:tr w:rsidR="004A5A01" w:rsidRPr="004A5A01" w14:paraId="62AD6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3C5A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SEC07</w:t>
            </w:r>
          </w:p>
        </w:tc>
        <w:tc>
          <w:tcPr>
            <w:tcW w:w="0" w:type="auto"/>
            <w:vAlign w:val="center"/>
            <w:hideMark/>
          </w:tcPr>
          <w:p w14:paraId="1F9F142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Employee selects Approved</w:t>
            </w:r>
          </w:p>
        </w:tc>
        <w:tc>
          <w:tcPr>
            <w:tcW w:w="0" w:type="auto"/>
            <w:vAlign w:val="center"/>
            <w:hideMark/>
          </w:tcPr>
          <w:p w14:paraId="34D4CC46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Impossible</w:t>
            </w:r>
          </w:p>
        </w:tc>
      </w:tr>
      <w:tr w:rsidR="004A5A01" w:rsidRPr="004A5A01" w14:paraId="5C099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C95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lastRenderedPageBreak/>
              <w:t>SEC08</w:t>
            </w:r>
          </w:p>
        </w:tc>
        <w:tc>
          <w:tcPr>
            <w:tcW w:w="0" w:type="auto"/>
            <w:vAlign w:val="center"/>
            <w:hideMark/>
          </w:tcPr>
          <w:p w14:paraId="6D2318B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Employee changes approval decision</w:t>
            </w:r>
          </w:p>
        </w:tc>
        <w:tc>
          <w:tcPr>
            <w:tcW w:w="0" w:type="auto"/>
            <w:vAlign w:val="center"/>
            <w:hideMark/>
          </w:tcPr>
          <w:p w14:paraId="76775BC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Impossible</w:t>
            </w:r>
          </w:p>
        </w:tc>
      </w:tr>
    </w:tbl>
    <w:p w14:paraId="776A58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9B97CBD">
          <v:rect id="_x0000_i5785" style="width:0;height:1.5pt" o:hralign="center" o:hrstd="t" o:hr="t" fillcolor="#a0a0a0" stroked="f"/>
        </w:pict>
      </w:r>
    </w:p>
    <w:p w14:paraId="45C76F0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EE — COMMON ERROR 1</w:t>
      </w:r>
    </w:p>
    <w:p w14:paraId="0EFC38B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405. Cart Clears When Navigating</w:t>
      </w:r>
    </w:p>
    <w:p w14:paraId="7D197D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Cause:</w:t>
      </w:r>
    </w:p>
    <w:p w14:paraId="55F1A03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Clear(colRequestItems)</w:t>
      </w:r>
    </w:p>
    <w:p w14:paraId="319B9D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placed in:</w:t>
      </w:r>
    </w:p>
    <w:p w14:paraId="39FA8F1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Screen.OnVisible.</w:t>
      </w:r>
    </w:p>
    <w:p w14:paraId="5C5127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BF3448F">
          <v:rect id="_x0000_i5786" style="width:0;height:1.5pt" o:hralign="center" o:hrstd="t" o:hr="t" fillcolor="#a0a0a0" stroked="f"/>
        </w:pict>
      </w:r>
    </w:p>
    <w:p w14:paraId="306FA16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406. Fix</w:t>
      </w:r>
    </w:p>
    <w:p w14:paraId="459001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Clear only when:</w:t>
      </w:r>
    </w:p>
    <w:p w14:paraId="409FFCF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Explicitly starting a new Request.</w:t>
      </w:r>
    </w:p>
    <w:p w14:paraId="54B85DE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E9A2359">
          <v:rect id="_x0000_i5787" style="width:0;height:1.5pt" o:hralign="center" o:hrstd="t" o:hr="t" fillcolor="#a0a0a0" stroked="f"/>
        </w:pict>
      </w:r>
    </w:p>
    <w:p w14:paraId="3FF66BE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EF — COMMON ERROR 2</w:t>
      </w:r>
    </w:p>
    <w:p w14:paraId="6B95B39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407. Duplicate Products</w:t>
      </w:r>
    </w:p>
    <w:p w14:paraId="69167B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Cause:</w:t>
      </w:r>
    </w:p>
    <w:p w14:paraId="1E98FF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Always:</w:t>
      </w:r>
    </w:p>
    <w:p w14:paraId="6E8823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Collect(...)</w:t>
      </w:r>
    </w:p>
    <w:p w14:paraId="77D0DF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without checking:</w:t>
      </w:r>
    </w:p>
    <w:p w14:paraId="2317847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Existing Product Code.</w:t>
      </w:r>
    </w:p>
    <w:p w14:paraId="584130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2A4B01D9">
          <v:rect id="_x0000_i5788" style="width:0;height:1.5pt" o:hralign="center" o:hrstd="t" o:hr="t" fillcolor="#a0a0a0" stroked="f"/>
        </w:pict>
      </w:r>
    </w:p>
    <w:p w14:paraId="57F7409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408. Fix</w:t>
      </w:r>
    </w:p>
    <w:p w14:paraId="4374AA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6DCB65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LookUp</w:t>
      </w:r>
    </w:p>
    <w:p w14:paraId="2F02E1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+</w:t>
      </w:r>
    </w:p>
    <w:p w14:paraId="1C8A51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UpdateIf</w:t>
      </w:r>
    </w:p>
    <w:p w14:paraId="0166092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A92A6B2">
          <v:rect id="_x0000_i5789" style="width:0;height:1.5pt" o:hralign="center" o:hrstd="t" o:hr="t" fillcolor="#a0a0a0" stroked="f"/>
        </w:pict>
      </w:r>
    </w:p>
    <w:p w14:paraId="427ABD1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EG — COMMON ERROR 3</w:t>
      </w:r>
    </w:p>
    <w:p w14:paraId="79B6037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409. Line Total Doesn't Update</w:t>
      </w:r>
    </w:p>
    <w:p w14:paraId="56AFA9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Cause:</w:t>
      </w:r>
    </w:p>
    <w:p w14:paraId="2C12C3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 updated but:</w:t>
      </w:r>
    </w:p>
    <w:p w14:paraId="66D429F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LineTotal not recalculated.</w:t>
      </w:r>
    </w:p>
    <w:p w14:paraId="745AE1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711AB5F">
          <v:rect id="_x0000_i5790" style="width:0;height:1.5pt" o:hralign="center" o:hrstd="t" o:hr="t" fillcolor="#a0a0a0" stroked="f"/>
        </w:pict>
      </w:r>
    </w:p>
    <w:p w14:paraId="5D81B7B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410. Fix</w:t>
      </w:r>
    </w:p>
    <w:p w14:paraId="5470B2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Update both:</w:t>
      </w:r>
    </w:p>
    <w:p w14:paraId="02838B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Quantity</w:t>
      </w:r>
    </w:p>
    <w:p w14:paraId="0B8ED32F" w14:textId="77777777" w:rsidR="004A5A01" w:rsidRPr="004A5A01" w:rsidRDefault="004A5A01" w:rsidP="004A5A01">
      <w:pPr>
        <w:rPr>
          <w:sz w:val="32"/>
          <w:szCs w:val="32"/>
        </w:rPr>
      </w:pPr>
    </w:p>
    <w:p w14:paraId="014875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LineTotal</w:t>
      </w:r>
    </w:p>
    <w:p w14:paraId="53DC7ED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BE81189">
          <v:rect id="_x0000_i5791" style="width:0;height:1.5pt" o:hralign="center" o:hrstd="t" o:hr="t" fillcolor="#a0a0a0" stroked="f"/>
        </w:pict>
      </w:r>
    </w:p>
    <w:p w14:paraId="4CFA402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EH — COMMON ERROR 4</w:t>
      </w:r>
    </w:p>
    <w:p w14:paraId="377C960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411. Category Filter Shows Nothing</w:t>
      </w:r>
    </w:p>
    <w:p w14:paraId="41944D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Check:</w:t>
      </w:r>
    </w:p>
    <w:p w14:paraId="71667D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Combo Box Selected record</w:t>
      </w:r>
    </w:p>
    <w:p w14:paraId="03DA5180" w14:textId="77777777" w:rsidR="004A5A01" w:rsidRPr="004A5A01" w:rsidRDefault="004A5A01" w:rsidP="004A5A01">
      <w:pPr>
        <w:rPr>
          <w:sz w:val="32"/>
          <w:szCs w:val="32"/>
        </w:rPr>
      </w:pPr>
    </w:p>
    <w:p w14:paraId="6975432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Lookup comparison</w:t>
      </w:r>
    </w:p>
    <w:p w14:paraId="529D72ED" w14:textId="77777777" w:rsidR="004A5A01" w:rsidRPr="004A5A01" w:rsidRDefault="004A5A01" w:rsidP="004A5A01">
      <w:pPr>
        <w:rPr>
          <w:sz w:val="32"/>
          <w:szCs w:val="32"/>
        </w:rPr>
      </w:pPr>
    </w:p>
    <w:p w14:paraId="7D4EC66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SelectedItems</w:t>
      </w:r>
    </w:p>
    <w:p w14:paraId="521F9672" w14:textId="77777777" w:rsidR="004A5A01" w:rsidRPr="004A5A01" w:rsidRDefault="004A5A01" w:rsidP="004A5A01">
      <w:pPr>
        <w:rPr>
          <w:sz w:val="32"/>
          <w:szCs w:val="32"/>
        </w:rPr>
      </w:pPr>
    </w:p>
    <w:p w14:paraId="20DB72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SelectMultiple</w:t>
      </w:r>
    </w:p>
    <w:p w14:paraId="1DCA1EF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0F58D30">
          <v:rect id="_x0000_i5792" style="width:0;height:1.5pt" o:hralign="center" o:hrstd="t" o:hr="t" fillcolor="#a0a0a0" stroked="f"/>
        </w:pict>
      </w:r>
    </w:p>
    <w:p w14:paraId="6E131A0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EI — COMMON ERROR 5</w:t>
      </w:r>
    </w:p>
    <w:p w14:paraId="6DDAB47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412. Product Search Works Only For Some Data</w:t>
      </w:r>
    </w:p>
    <w:p w14:paraId="7A4A3A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Check:</w:t>
      </w:r>
    </w:p>
    <w:p w14:paraId="0CACA78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Delegation warning.</w:t>
      </w:r>
    </w:p>
    <w:p w14:paraId="56A36E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7362ACE">
          <v:rect id="_x0000_i5793" style="width:0;height:1.5pt" o:hralign="center" o:hrstd="t" o:hr="t" fillcolor="#a0a0a0" stroked="f"/>
        </w:pict>
      </w:r>
    </w:p>
    <w:p w14:paraId="56D91EF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EJ — COMMON ERROR 6</w:t>
      </w:r>
    </w:p>
    <w:p w14:paraId="6285ADD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413. Parent Created But Children Fail</w:t>
      </w:r>
    </w:p>
    <w:p w14:paraId="3D6AEF3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Check:</w:t>
      </w:r>
    </w:p>
    <w:p w14:paraId="4A67F03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Item Create permission</w:t>
      </w:r>
    </w:p>
    <w:p w14:paraId="107742A7" w14:textId="77777777" w:rsidR="004A5A01" w:rsidRPr="004A5A01" w:rsidRDefault="004A5A01" w:rsidP="004A5A01">
      <w:pPr>
        <w:rPr>
          <w:sz w:val="32"/>
          <w:szCs w:val="32"/>
        </w:rPr>
      </w:pPr>
    </w:p>
    <w:p w14:paraId="4A44BDE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Lookup</w:t>
      </w:r>
    </w:p>
    <w:p w14:paraId="4A35704D" w14:textId="77777777" w:rsidR="004A5A01" w:rsidRPr="004A5A01" w:rsidRDefault="004A5A01" w:rsidP="004A5A01">
      <w:pPr>
        <w:rPr>
          <w:sz w:val="32"/>
          <w:szCs w:val="32"/>
        </w:rPr>
      </w:pPr>
    </w:p>
    <w:p w14:paraId="7F2214B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 Lookup</w:t>
      </w:r>
    </w:p>
    <w:p w14:paraId="598162AE" w14:textId="77777777" w:rsidR="004A5A01" w:rsidRPr="004A5A01" w:rsidRDefault="004A5A01" w:rsidP="004A5A01">
      <w:pPr>
        <w:rPr>
          <w:sz w:val="32"/>
          <w:szCs w:val="32"/>
        </w:rPr>
      </w:pPr>
    </w:p>
    <w:p w14:paraId="53B3A2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Append/Append To privileges</w:t>
      </w:r>
    </w:p>
    <w:p w14:paraId="2D5BA0D7" w14:textId="77777777" w:rsidR="004A5A01" w:rsidRPr="004A5A01" w:rsidRDefault="004A5A01" w:rsidP="004A5A01">
      <w:pPr>
        <w:rPr>
          <w:sz w:val="32"/>
          <w:szCs w:val="32"/>
        </w:rPr>
      </w:pPr>
    </w:p>
    <w:p w14:paraId="2F3617B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Required columns</w:t>
      </w:r>
    </w:p>
    <w:p w14:paraId="4938CFD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414D570">
          <v:rect id="_x0000_i5794" style="width:0;height:1.5pt" o:hralign="center" o:hrstd="t" o:hr="t" fillcolor="#a0a0a0" stroked="f"/>
        </w:pict>
      </w:r>
    </w:p>
    <w:p w14:paraId="238AA82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EK — COMMON ERROR 7</w:t>
      </w:r>
    </w:p>
    <w:p w14:paraId="19619E5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414. Child Product Lookup Blank</w:t>
      </w:r>
    </w:p>
    <w:p w14:paraId="510500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Collection saved only:</w:t>
      </w:r>
    </w:p>
    <w:p w14:paraId="47E270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ProductName</w:t>
      </w:r>
    </w:p>
    <w:p w14:paraId="550DD2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not:</w:t>
      </w:r>
    </w:p>
    <w:p w14:paraId="0E5D892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ProductRecord.</w:t>
      </w:r>
    </w:p>
    <w:p w14:paraId="356430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E4CF0CB">
          <v:rect id="_x0000_i5795" style="width:0;height:1.5pt" o:hralign="center" o:hrstd="t" o:hr="t" fillcolor="#a0a0a0" stroked="f"/>
        </w:pict>
      </w:r>
    </w:p>
    <w:p w14:paraId="5FA0D97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415. Fix</w:t>
      </w:r>
    </w:p>
    <w:p w14:paraId="38C2CC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Store:</w:t>
      </w:r>
    </w:p>
    <w:p w14:paraId="243D34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ProductRecord: ThisItem</w:t>
      </w:r>
    </w:p>
    <w:p w14:paraId="5B0B9C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8BE840D">
          <v:rect id="_x0000_i5796" style="width:0;height:1.5pt" o:hralign="center" o:hrstd="t" o:hr="t" fillcolor="#a0a0a0" stroked="f"/>
        </w:pict>
      </w:r>
    </w:p>
    <w:p w14:paraId="6775306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EL — COMMON ERROR 8</w:t>
      </w:r>
    </w:p>
    <w:p w14:paraId="15CE459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416. Requested By Error</w:t>
      </w:r>
    </w:p>
    <w:p w14:paraId="254FB2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Check:</w:t>
      </w:r>
    </w:p>
    <w:p w14:paraId="7D7914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varCurrentEmployee</w:t>
      </w:r>
    </w:p>
    <w:p w14:paraId="2914B0D2" w14:textId="77777777" w:rsidR="004A5A01" w:rsidRPr="004A5A01" w:rsidRDefault="004A5A01" w:rsidP="004A5A01">
      <w:pPr>
        <w:rPr>
          <w:sz w:val="32"/>
          <w:szCs w:val="32"/>
        </w:rPr>
      </w:pPr>
    </w:p>
    <w:p w14:paraId="19D029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Lookup type</w:t>
      </w:r>
    </w:p>
    <w:p w14:paraId="61E2678F" w14:textId="77777777" w:rsidR="004A5A01" w:rsidRPr="004A5A01" w:rsidRDefault="004A5A01" w:rsidP="004A5A01">
      <w:pPr>
        <w:rPr>
          <w:sz w:val="32"/>
          <w:szCs w:val="32"/>
        </w:rPr>
      </w:pPr>
    </w:p>
    <w:p w14:paraId="45ABD13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Employee table reference</w:t>
      </w:r>
    </w:p>
    <w:p w14:paraId="6B85CC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FDC9434">
          <v:rect id="_x0000_i5797" style="width:0;height:1.5pt" o:hralign="center" o:hrstd="t" o:hr="t" fillcolor="#a0a0a0" stroked="f"/>
        </w:pict>
      </w:r>
    </w:p>
    <w:p w14:paraId="0704FF1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EM — COMMON ERROR 9</w:t>
      </w:r>
    </w:p>
    <w:p w14:paraId="65BABBF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417. Department Error</w:t>
      </w:r>
    </w:p>
    <w:p w14:paraId="47C8FB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Check:</w:t>
      </w:r>
    </w:p>
    <w:p w14:paraId="045D57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Employee.Department</w:t>
      </w:r>
    </w:p>
    <w:p w14:paraId="0C02AC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 a valid:</w:t>
      </w:r>
    </w:p>
    <w:p w14:paraId="5DAF442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Department record.</w:t>
      </w:r>
    </w:p>
    <w:p w14:paraId="27D55A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C2E728C">
          <v:rect id="_x0000_i5798" style="width:0;height:1.5pt" o:hralign="center" o:hrstd="t" o:hr="t" fillcolor="#a0a0a0" stroked="f"/>
        </w:pict>
      </w:r>
    </w:p>
    <w:p w14:paraId="3EF59A7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EN — COMMON ERROR 10</w:t>
      </w:r>
    </w:p>
    <w:p w14:paraId="6F34331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418. Choice Formula Red</w:t>
      </w:r>
    </w:p>
    <w:p w14:paraId="409965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 type:</w:t>
      </w:r>
    </w:p>
    <w:p w14:paraId="57CA7A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Status: "Submitted"</w:t>
      </w:r>
    </w:p>
    <w:p w14:paraId="0DDCEC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 Dataverse expects:</w:t>
      </w:r>
    </w:p>
    <w:p w14:paraId="6F57207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Choice enum.</w:t>
      </w:r>
    </w:p>
    <w:p w14:paraId="7C84FB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CED2EAB">
          <v:rect id="_x0000_i5799" style="width:0;height:1.5pt" o:hralign="center" o:hrstd="t" o:hr="t" fillcolor="#a0a0a0" stroked="f"/>
        </w:pict>
      </w:r>
    </w:p>
    <w:p w14:paraId="14B2276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419. Use</w:t>
      </w:r>
    </w:p>
    <w:p w14:paraId="119EB7F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IntelliSense.</w:t>
      </w:r>
    </w:p>
    <w:p w14:paraId="110564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2240661">
          <v:rect id="_x0000_i5800" style="width:0;height:1.5pt" o:hralign="center" o:hrstd="t" o:hr="t" fillcolor="#a0a0a0" stroked="f"/>
        </w:pict>
      </w:r>
    </w:p>
    <w:p w14:paraId="16F67BD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EO — COMMON ERROR 11</w:t>
      </w:r>
    </w:p>
    <w:p w14:paraId="08FA483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420. User Receives Two Requests</w:t>
      </w:r>
    </w:p>
    <w:p w14:paraId="04B04C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Check:</w:t>
      </w:r>
    </w:p>
    <w:p w14:paraId="7A66518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Submit button state</w:t>
      </w:r>
    </w:p>
    <w:p w14:paraId="42528E52" w14:textId="77777777" w:rsidR="004A5A01" w:rsidRPr="004A5A01" w:rsidRDefault="004A5A01" w:rsidP="004A5A01">
      <w:pPr>
        <w:rPr>
          <w:sz w:val="32"/>
          <w:szCs w:val="32"/>
        </w:rPr>
      </w:pPr>
    </w:p>
    <w:p w14:paraId="742AB7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Double click</w:t>
      </w:r>
    </w:p>
    <w:p w14:paraId="25C9EB0B" w14:textId="77777777" w:rsidR="004A5A01" w:rsidRPr="004A5A01" w:rsidRDefault="004A5A01" w:rsidP="004A5A01">
      <w:pPr>
        <w:rPr>
          <w:sz w:val="32"/>
          <w:szCs w:val="32"/>
        </w:rPr>
      </w:pPr>
    </w:p>
    <w:p w14:paraId="4E4AC0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Network retry behavior</w:t>
      </w:r>
    </w:p>
    <w:p w14:paraId="24CA3DAA" w14:textId="77777777" w:rsidR="004A5A01" w:rsidRPr="004A5A01" w:rsidRDefault="004A5A01" w:rsidP="004A5A01">
      <w:pPr>
        <w:rPr>
          <w:sz w:val="32"/>
          <w:szCs w:val="32"/>
        </w:rPr>
      </w:pPr>
    </w:p>
    <w:p w14:paraId="7DAC65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Previous partial attempt</w:t>
      </w:r>
    </w:p>
    <w:p w14:paraId="59AE33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B1569D1">
          <v:rect id="_x0000_i5801" style="width:0;height:1.5pt" o:hralign="center" o:hrstd="t" o:hr="t" fillcolor="#a0a0a0" stroked="f"/>
        </w:pict>
      </w:r>
    </w:p>
    <w:p w14:paraId="0B08745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EP — COMMON ERROR 12</w:t>
      </w:r>
    </w:p>
    <w:p w14:paraId="5E63D2E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421. Success Appears Even Though Child Failed</w:t>
      </w:r>
    </w:p>
    <w:p w14:paraId="369F6CB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Cause:</w:t>
      </w:r>
    </w:p>
    <w:p w14:paraId="1D1B9A0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No:</w:t>
      </w:r>
    </w:p>
    <w:p w14:paraId="46F0D2B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colSubmissionErrors</w:t>
      </w:r>
    </w:p>
    <w:p w14:paraId="1FCF831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check.</w:t>
      </w:r>
    </w:p>
    <w:p w14:paraId="76E55C2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F8941B5">
          <v:rect id="_x0000_i5802" style="width:0;height:1.5pt" o:hralign="center" o:hrstd="t" o:hr="t" fillcolor="#a0a0a0" stroked="f"/>
        </w:pict>
      </w:r>
    </w:p>
    <w:p w14:paraId="580C361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422. Fix</w:t>
      </w:r>
    </w:p>
    <w:p w14:paraId="678474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Only finalize when:</w:t>
      </w:r>
    </w:p>
    <w:p w14:paraId="5F7C62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IsEmpty(colSubmissionErrors)</w:t>
      </w:r>
    </w:p>
    <w:p w14:paraId="41E8BE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FAA91E0">
          <v:rect id="_x0000_i5803" style="width:0;height:1.5pt" o:hralign="center" o:hrstd="t" o:hr="t" fillcolor="#a0a0a0" stroked="f"/>
        </w:pict>
      </w:r>
    </w:p>
    <w:p w14:paraId="18D0D54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EQ — COMMON ERROR 13</w:t>
      </w:r>
    </w:p>
    <w:p w14:paraId="1E93516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423. ForAll Logic Depends On Sequence</w:t>
      </w:r>
    </w:p>
    <w:p w14:paraId="14A778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Incorrect.</w:t>
      </w:r>
    </w:p>
    <w:p w14:paraId="77C2A4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ForAll may not process rows in:</w:t>
      </w:r>
    </w:p>
    <w:p w14:paraId="01301B6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Sequential order.</w:t>
      </w:r>
    </w:p>
    <w:p w14:paraId="2D98184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DAAFF0A">
          <v:rect id="_x0000_i5804" style="width:0;height:1.5pt" o:hralign="center" o:hrstd="t" o:hr="t" fillcolor="#a0a0a0" stroked="f"/>
        </w:pict>
      </w:r>
    </w:p>
    <w:p w14:paraId="3EE76DA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ER — COMMON ERROR 14</w:t>
      </w:r>
    </w:p>
    <w:p w14:paraId="4F665E3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424. ForAll Uses Products Table</w:t>
      </w:r>
    </w:p>
    <w:p w14:paraId="253881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on large source.</w:t>
      </w:r>
    </w:p>
    <w:p w14:paraId="03BC98B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Problem:</w:t>
      </w:r>
    </w:p>
    <w:p w14:paraId="753C2E2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ForAll isn't delegable.</w:t>
      </w:r>
    </w:p>
    <w:p w14:paraId="20C451E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406F31B">
          <v:rect id="_x0000_i5805" style="width:0;height:1.5pt" o:hralign="center" o:hrstd="t" o:hr="t" fillcolor="#a0a0a0" stroked="f"/>
        </w:pict>
      </w:r>
    </w:p>
    <w:p w14:paraId="268812B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425. Our ForAll should use</w:t>
      </w:r>
    </w:p>
    <w:p w14:paraId="4D42EEF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Small local cart only.</w:t>
      </w:r>
    </w:p>
    <w:p w14:paraId="1BD6569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9A92FCB">
          <v:rect id="_x0000_i5806" style="width:0;height:1.5pt" o:hralign="center" o:hrstd="t" o:hr="t" fillcolor="#a0a0a0" stroked="f"/>
        </w:pict>
      </w:r>
    </w:p>
    <w:p w14:paraId="08C3D48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ES — COMMON ERROR 15</w:t>
      </w:r>
    </w:p>
    <w:p w14:paraId="5BBD802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426. Request Total Uses Product Current Price</w:t>
      </w:r>
    </w:p>
    <w:p w14:paraId="0FE975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after user selected Product.</w:t>
      </w:r>
    </w:p>
    <w:p w14:paraId="0A4FEDA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Could alter transaction total unexpectedly.</w:t>
      </w:r>
    </w:p>
    <w:p w14:paraId="375CFF6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A9B688B">
          <v:rect id="_x0000_i5807" style="width:0;height:1.5pt" o:hralign="center" o:hrstd="t" o:hr="t" fillcolor="#a0a0a0" stroked="f"/>
        </w:pict>
      </w:r>
    </w:p>
    <w:p w14:paraId="05BFD7A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427. Use</w:t>
      </w:r>
    </w:p>
    <w:p w14:paraId="2BC21B4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Cart snapshot UnitPrice.</w:t>
      </w:r>
    </w:p>
    <w:p w14:paraId="509E6B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706889E">
          <v:rect id="_x0000_i5808" style="width:0;height:1.5pt" o:hralign="center" o:hrstd="t" o:hr="t" fillcolor="#a0a0a0" stroked="f"/>
        </w:pict>
      </w:r>
    </w:p>
    <w:p w14:paraId="6881C5F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ET — COMMON ERROR 16</w:t>
      </w:r>
    </w:p>
    <w:p w14:paraId="55950FF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428. Employee Can Choose Requested By</w:t>
      </w:r>
    </w:p>
    <w:p w14:paraId="5292522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Security risk.</w:t>
      </w:r>
    </w:p>
    <w:p w14:paraId="52661F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Remove control.</w:t>
      </w:r>
    </w:p>
    <w:p w14:paraId="32E6493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479372B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Authenticated Employee.</w:t>
      </w:r>
    </w:p>
    <w:p w14:paraId="7EA47EA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0B3F35B">
          <v:rect id="_x0000_i5809" style="width:0;height:1.5pt" o:hralign="center" o:hrstd="t" o:hr="t" fillcolor="#a0a0a0" stroked="f"/>
        </w:pict>
      </w:r>
    </w:p>
    <w:p w14:paraId="079B413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EU — COMMON ERROR 17</w:t>
      </w:r>
    </w:p>
    <w:p w14:paraId="6A2149D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429. Employee Can Choose Department</w:t>
      </w:r>
    </w:p>
    <w:p w14:paraId="1A19E6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Could misclassify spending.</w:t>
      </w:r>
    </w:p>
    <w:p w14:paraId="6EB1E3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3980722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Employee Department snapshot.</w:t>
      </w:r>
    </w:p>
    <w:p w14:paraId="0FA811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28BE1B7">
          <v:rect id="_x0000_i5810" style="width:0;height:1.5pt" o:hralign="center" o:hrstd="t" o:hr="t" fillcolor="#a0a0a0" stroked="f"/>
        </w:pict>
      </w:r>
    </w:p>
    <w:p w14:paraId="3DA95D0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EV — COMMON ERROR 18</w:t>
      </w:r>
    </w:p>
    <w:p w14:paraId="2562743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430. Employee Can Choose Approval Path</w:t>
      </w:r>
    </w:p>
    <w:p w14:paraId="4D103A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Remove it.</w:t>
      </w:r>
    </w:p>
    <w:p w14:paraId="029ED53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B5F2CC0">
          <v:rect id="_x0000_i5811" style="width:0;height:1.5pt" o:hralign="center" o:hrstd="t" o:hr="t" fillcolor="#a0a0a0" stroked="f"/>
        </w:pict>
      </w:r>
    </w:p>
    <w:p w14:paraId="2265B85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431. Approval path is:</w:t>
      </w:r>
    </w:p>
    <w:p w14:paraId="335D4E3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Derived business logic.</w:t>
      </w:r>
    </w:p>
    <w:p w14:paraId="1D8DE9A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D44CAF2">
          <v:rect id="_x0000_i5812" style="width:0;height:1.5pt" o:hralign="center" o:hrstd="t" o:hr="t" fillcolor="#a0a0a0" stroked="f"/>
        </w:pict>
      </w:r>
    </w:p>
    <w:p w14:paraId="6849471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EW — COMMON ERROR 19</w:t>
      </w:r>
    </w:p>
    <w:p w14:paraId="5E3929A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432. Submit Immediately Sets Approved</w:t>
      </w:r>
    </w:p>
    <w:p w14:paraId="51FECB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Incorrect.</w:t>
      </w:r>
    </w:p>
    <w:p w14:paraId="36BF6E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Initial final status:</w:t>
      </w:r>
    </w:p>
    <w:p w14:paraId="68F4D17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Submitted.</w:t>
      </w:r>
    </w:p>
    <w:p w14:paraId="131451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32A6FDF">
          <v:rect id="_x0000_i5813" style="width:0;height:1.5pt" o:hralign="center" o:hrstd="t" o:hr="t" fillcolor="#a0a0a0" stroked="f"/>
        </w:pict>
      </w:r>
    </w:p>
    <w:p w14:paraId="0D7F714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EX — COMMON ERROR 20</w:t>
      </w:r>
    </w:p>
    <w:p w14:paraId="6D29921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433. App Shows Approval Started Immediately</w:t>
      </w:r>
    </w:p>
    <w:p w14:paraId="6ED7AD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Day 31 Flow controls:</w:t>
      </w:r>
    </w:p>
    <w:p w14:paraId="632B5D4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Approval processing.</w:t>
      </w:r>
    </w:p>
    <w:p w14:paraId="11A694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E127C34">
          <v:rect id="_x0000_i5814" style="width:0;height:1.5pt" o:hralign="center" o:hrstd="t" o:hr="t" fillcolor="#a0a0a0" stroked="f"/>
        </w:pict>
      </w:r>
    </w:p>
    <w:p w14:paraId="3EA97F8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EY — COMMON ERROR 21</w:t>
      </w:r>
    </w:p>
    <w:p w14:paraId="078D71E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434. Huge Collection Loaded OnStart</w:t>
      </w:r>
    </w:p>
    <w:p w14:paraId="5858407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Problem:</w:t>
      </w:r>
    </w:p>
    <w:p w14:paraId="4CAD743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Performance.</w:t>
      </w:r>
    </w:p>
    <w:p w14:paraId="354F2B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633A797">
          <v:rect id="_x0000_i5815" style="width:0;height:1.5pt" o:hralign="center" o:hrstd="t" o:hr="t" fillcolor="#a0a0a0" stroked="f"/>
        </w:pict>
      </w:r>
    </w:p>
    <w:p w14:paraId="393D2F5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EZ — COMMON ERROR 22</w:t>
      </w:r>
    </w:p>
    <w:p w14:paraId="7B4D2A6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435. App Works for Maker, Not Employee</w:t>
      </w:r>
    </w:p>
    <w:p w14:paraId="5A61053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Check:</w:t>
      </w:r>
    </w:p>
    <w:p w14:paraId="5712E2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 sharing</w:t>
      </w:r>
    </w:p>
    <w:p w14:paraId="0A7BE391" w14:textId="77777777" w:rsidR="004A5A01" w:rsidRPr="004A5A01" w:rsidRDefault="004A5A01" w:rsidP="004A5A01">
      <w:pPr>
        <w:rPr>
          <w:sz w:val="32"/>
          <w:szCs w:val="32"/>
        </w:rPr>
      </w:pPr>
    </w:p>
    <w:p w14:paraId="4DD5F7E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Environment access</w:t>
      </w:r>
    </w:p>
    <w:p w14:paraId="24937A83" w14:textId="77777777" w:rsidR="004A5A01" w:rsidRPr="004A5A01" w:rsidRDefault="004A5A01" w:rsidP="004A5A01">
      <w:pPr>
        <w:rPr>
          <w:sz w:val="32"/>
          <w:szCs w:val="32"/>
        </w:rPr>
      </w:pPr>
    </w:p>
    <w:p w14:paraId="48CFAC2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 role</w:t>
      </w:r>
    </w:p>
    <w:p w14:paraId="620C800D" w14:textId="77777777" w:rsidR="004A5A01" w:rsidRPr="004A5A01" w:rsidRDefault="004A5A01" w:rsidP="004A5A01">
      <w:pPr>
        <w:rPr>
          <w:sz w:val="32"/>
          <w:szCs w:val="32"/>
        </w:rPr>
      </w:pPr>
    </w:p>
    <w:p w14:paraId="149966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Lookup permissions</w:t>
      </w:r>
    </w:p>
    <w:p w14:paraId="5C0914B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56B11762">
          <v:rect id="_x0000_i5816" style="width:0;height:1.5pt" o:hralign="center" o:hrstd="t" o:hr="t" fillcolor="#a0a0a0" stroked="f"/>
        </w:pict>
      </w:r>
    </w:p>
    <w:p w14:paraId="636CBFA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FA — COMMON ERROR 23</w:t>
      </w:r>
    </w:p>
    <w:p w14:paraId="5E01E16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436. App works in DEV but TEST fails later</w:t>
      </w:r>
    </w:p>
    <w:p w14:paraId="093033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Likely check:</w:t>
      </w:r>
    </w:p>
    <w:p w14:paraId="19310F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Connections</w:t>
      </w:r>
    </w:p>
    <w:p w14:paraId="0A2F385F" w14:textId="77777777" w:rsidR="004A5A01" w:rsidRPr="004A5A01" w:rsidRDefault="004A5A01" w:rsidP="004A5A01">
      <w:pPr>
        <w:rPr>
          <w:sz w:val="32"/>
          <w:szCs w:val="32"/>
        </w:rPr>
      </w:pPr>
    </w:p>
    <w:p w14:paraId="5092504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Security</w:t>
      </w:r>
    </w:p>
    <w:p w14:paraId="181F983B" w14:textId="77777777" w:rsidR="004A5A01" w:rsidRPr="004A5A01" w:rsidRDefault="004A5A01" w:rsidP="004A5A01">
      <w:pPr>
        <w:rPr>
          <w:sz w:val="32"/>
          <w:szCs w:val="32"/>
        </w:rPr>
      </w:pPr>
    </w:p>
    <w:p w14:paraId="0F1FC56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Solution deployment</w:t>
      </w:r>
    </w:p>
    <w:p w14:paraId="50E4120C" w14:textId="77777777" w:rsidR="004A5A01" w:rsidRPr="004A5A01" w:rsidRDefault="004A5A01" w:rsidP="004A5A01">
      <w:pPr>
        <w:rPr>
          <w:sz w:val="32"/>
          <w:szCs w:val="32"/>
        </w:rPr>
      </w:pPr>
    </w:p>
    <w:p w14:paraId="5895413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Environment configuration</w:t>
      </w:r>
    </w:p>
    <w:p w14:paraId="70F368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2DAE809">
          <v:rect id="_x0000_i5817" style="width:0;height:1.5pt" o:hralign="center" o:hrstd="t" o:hr="t" fillcolor="#a0a0a0" stroked="f"/>
        </w:pict>
      </w:r>
    </w:p>
    <w:p w14:paraId="4509F11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FB — COMMON ERROR 24</w:t>
      </w:r>
    </w:p>
    <w:p w14:paraId="297322A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437. Number Input accepts negative quantity</w:t>
      </w:r>
    </w:p>
    <w:p w14:paraId="4104261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Configure:</w:t>
      </w:r>
    </w:p>
    <w:p w14:paraId="57365B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Min</w:t>
      </w:r>
    </w:p>
    <w:p w14:paraId="5B7390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and still validate in:</w:t>
      </w:r>
    </w:p>
    <w:p w14:paraId="7B73342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Formula/process.</w:t>
      </w:r>
    </w:p>
    <w:p w14:paraId="0DA3E0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3048E85">
          <v:rect id="_x0000_i5818" style="width:0;height:1.5pt" o:hralign="center" o:hrstd="t" o:hr="t" fillcolor="#a0a0a0" stroked="f"/>
        </w:pict>
      </w:r>
    </w:p>
    <w:p w14:paraId="62EC75A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FC — COMMON ERROR 25</w:t>
      </w:r>
    </w:p>
    <w:p w14:paraId="246A24E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438. Search queries too frequently</w:t>
      </w:r>
    </w:p>
    <w:p w14:paraId="171612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Modern input controls can support:</w:t>
      </w:r>
    </w:p>
    <w:p w14:paraId="44D1746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Delayed output behavior.</w:t>
      </w:r>
    </w:p>
    <w:p w14:paraId="326B3F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 it for larger product catalogs when helpful.</w:t>
      </w:r>
    </w:p>
    <w:p w14:paraId="57609E5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0DC3159">
          <v:rect id="_x0000_i5819" style="width:0;height:1.5pt" o:hralign="center" o:hrstd="t" o:hr="t" fillcolor="#a0a0a0" stroked="f"/>
        </w:pict>
      </w:r>
    </w:p>
    <w:p w14:paraId="30A6430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FD — SAVE DRAFT EXTENSION</w:t>
      </w:r>
    </w:p>
    <w:p w14:paraId="7566F0F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439. Advanced Feature</w:t>
      </w:r>
    </w:p>
    <w:p w14:paraId="0937D4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Add:</w:t>
      </w:r>
    </w:p>
    <w:p w14:paraId="3DD794D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Save Draft</w:t>
      </w:r>
    </w:p>
    <w:p w14:paraId="1274D4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A5E038A">
          <v:rect id="_x0000_i5820" style="width:0;height:1.5pt" o:hralign="center" o:hrstd="t" o:hr="t" fillcolor="#a0a0a0" stroked="f"/>
        </w:pict>
      </w:r>
    </w:p>
    <w:p w14:paraId="2705D31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440. It would persist:</w:t>
      </w:r>
    </w:p>
    <w:p w14:paraId="257F87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</w:t>
      </w:r>
    </w:p>
    <w:p w14:paraId="2884B06C" w14:textId="77777777" w:rsidR="004A5A01" w:rsidRPr="004A5A01" w:rsidRDefault="004A5A01" w:rsidP="004A5A01">
      <w:pPr>
        <w:rPr>
          <w:sz w:val="32"/>
          <w:szCs w:val="32"/>
        </w:rPr>
      </w:pPr>
    </w:p>
    <w:p w14:paraId="0570D80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Items</w:t>
      </w:r>
    </w:p>
    <w:p w14:paraId="551C789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without setting:</w:t>
      </w:r>
    </w:p>
    <w:p w14:paraId="404BBA0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Submitted.</w:t>
      </w:r>
    </w:p>
    <w:p w14:paraId="342BC7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3BABEAC">
          <v:rect id="_x0000_i5821" style="width:0;height:1.5pt" o:hralign="center" o:hrstd="t" o:hr="t" fillcolor="#a0a0a0" stroked="f"/>
        </w:pict>
      </w:r>
    </w:p>
    <w:p w14:paraId="0E934A7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441. Then implement:</w:t>
      </w:r>
    </w:p>
    <w:p w14:paraId="439D3D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Resume Draft</w:t>
      </w:r>
    </w:p>
    <w:p w14:paraId="025AC6F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E317193">
          <v:rect id="_x0000_i5822" style="width:0;height:1.5pt" o:hralign="center" o:hrstd="t" o:hr="t" fillcolor="#a0a0a0" stroked="f"/>
        </w:pict>
      </w:r>
    </w:p>
    <w:p w14:paraId="6F9095E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442. This requires careful:</w:t>
      </w:r>
    </w:p>
    <w:p w14:paraId="18D2948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Create/update logic</w:t>
      </w:r>
    </w:p>
    <w:p w14:paraId="61991460" w14:textId="77777777" w:rsidR="004A5A01" w:rsidRPr="004A5A01" w:rsidRDefault="004A5A01" w:rsidP="004A5A01">
      <w:pPr>
        <w:rPr>
          <w:sz w:val="32"/>
          <w:szCs w:val="32"/>
        </w:rPr>
      </w:pPr>
    </w:p>
    <w:p w14:paraId="48AF811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Existing line identification</w:t>
      </w:r>
    </w:p>
    <w:p w14:paraId="0FF81D82" w14:textId="77777777" w:rsidR="004A5A01" w:rsidRPr="004A5A01" w:rsidRDefault="004A5A01" w:rsidP="004A5A01">
      <w:pPr>
        <w:rPr>
          <w:sz w:val="32"/>
          <w:szCs w:val="32"/>
        </w:rPr>
      </w:pPr>
    </w:p>
    <w:p w14:paraId="3C90C90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Deletion handling</w:t>
      </w:r>
    </w:p>
    <w:p w14:paraId="197C4831" w14:textId="77777777" w:rsidR="004A5A01" w:rsidRPr="004A5A01" w:rsidRDefault="004A5A01" w:rsidP="004A5A01">
      <w:pPr>
        <w:rPr>
          <w:sz w:val="32"/>
          <w:szCs w:val="32"/>
        </w:rPr>
      </w:pPr>
    </w:p>
    <w:p w14:paraId="4FEA39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Duplicate prevention</w:t>
      </w:r>
    </w:p>
    <w:p w14:paraId="67BDD0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9DEEADF">
          <v:rect id="_x0000_i5823" style="width:0;height:1.5pt" o:hralign="center" o:hrstd="t" o:hr="t" fillcolor="#a0a0a0" stroked="f"/>
        </w:pict>
      </w:r>
    </w:p>
    <w:p w14:paraId="78060AE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443. Therefore</w:t>
      </w:r>
    </w:p>
    <w:p w14:paraId="1ADC960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Optional only.</w:t>
      </w:r>
    </w:p>
    <w:p w14:paraId="1B749C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7E53804">
          <v:rect id="_x0000_i5824" style="width:0;height:1.5pt" o:hralign="center" o:hrstd="t" o:hr="t" fillcolor="#a0a0a0" stroked="f"/>
        </w:pict>
      </w:r>
    </w:p>
    <w:p w14:paraId="63A7B44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FE — REQUEST TEMPLATES EXTENSION</w:t>
      </w:r>
    </w:p>
    <w:p w14:paraId="33BBF1D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444. Advanced</w:t>
      </w:r>
    </w:p>
    <w:p w14:paraId="4C38B9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Employees could save frequently purchased sets:</w:t>
      </w:r>
    </w:p>
    <w:p w14:paraId="3734A77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New Employee Laptop Kit</w:t>
      </w:r>
    </w:p>
    <w:p w14:paraId="7A08DF8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FA2C479">
          <v:rect id="_x0000_i5825" style="width:0;height:1.5pt" o:hralign="center" o:hrstd="t" o:hr="t" fillcolor="#a0a0a0" stroked="f"/>
        </w:pict>
      </w:r>
    </w:p>
    <w:p w14:paraId="417569A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445. Template Contains</w:t>
      </w:r>
    </w:p>
    <w:p w14:paraId="506343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Laptop</w:t>
      </w:r>
    </w:p>
    <w:p w14:paraId="0B2EB24E" w14:textId="77777777" w:rsidR="004A5A01" w:rsidRPr="004A5A01" w:rsidRDefault="004A5A01" w:rsidP="004A5A01">
      <w:pPr>
        <w:rPr>
          <w:sz w:val="32"/>
          <w:szCs w:val="32"/>
        </w:rPr>
      </w:pPr>
    </w:p>
    <w:p w14:paraId="197AFE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Monitor</w:t>
      </w:r>
    </w:p>
    <w:p w14:paraId="1E948FD8" w14:textId="77777777" w:rsidR="004A5A01" w:rsidRPr="004A5A01" w:rsidRDefault="004A5A01" w:rsidP="004A5A01">
      <w:pPr>
        <w:rPr>
          <w:sz w:val="32"/>
          <w:szCs w:val="32"/>
        </w:rPr>
      </w:pPr>
    </w:p>
    <w:p w14:paraId="445F0E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Keyboard</w:t>
      </w:r>
    </w:p>
    <w:p w14:paraId="0DC8F885" w14:textId="77777777" w:rsidR="004A5A01" w:rsidRPr="004A5A01" w:rsidRDefault="004A5A01" w:rsidP="004A5A01">
      <w:pPr>
        <w:rPr>
          <w:sz w:val="32"/>
          <w:szCs w:val="32"/>
        </w:rPr>
      </w:pPr>
    </w:p>
    <w:p w14:paraId="71F2B2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Mouse</w:t>
      </w:r>
    </w:p>
    <w:p w14:paraId="06B4BF1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25839B0">
          <v:rect id="_x0000_i5826" style="width:0;height:1.5pt" o:hralign="center" o:hrstd="t" o:hr="t" fillcolor="#a0a0a0" stroked="f"/>
        </w:pict>
      </w:r>
    </w:p>
    <w:p w14:paraId="5F13C2F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446. Not core capstone.</w:t>
      </w:r>
    </w:p>
    <w:p w14:paraId="142BC0B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DA9E5CA">
          <v:rect id="_x0000_i5827" style="width:0;height:1.5pt" o:hralign="center" o:hrstd="t" o:hr="t" fillcolor="#a0a0a0" stroked="f"/>
        </w:pict>
      </w:r>
    </w:p>
    <w:p w14:paraId="6D8C384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FF — FAVORITES EXTENSION</w:t>
      </w:r>
    </w:p>
    <w:p w14:paraId="37576D1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447. Product favorites.</w:t>
      </w:r>
    </w:p>
    <w:p w14:paraId="30018DE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Useful but:</w:t>
      </w:r>
    </w:p>
    <w:p w14:paraId="46AEDD9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Not core.</w:t>
      </w:r>
    </w:p>
    <w:p w14:paraId="3D77ECE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9E1297D">
          <v:rect id="_x0000_i5828" style="width:0;height:1.5pt" o:hralign="center" o:hrstd="t" o:hr="t" fillcolor="#a0a0a0" stroked="f"/>
        </w:pict>
      </w:r>
    </w:p>
    <w:p w14:paraId="3CC84E3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FG — ATTACHMENT EXTENSION</w:t>
      </w:r>
    </w:p>
    <w:p w14:paraId="6B6D1D7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448. Add Quotation.</w:t>
      </w:r>
    </w:p>
    <w:p w14:paraId="54116D9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Could use:</w:t>
      </w:r>
    </w:p>
    <w:p w14:paraId="3BA666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File column</w:t>
      </w:r>
    </w:p>
    <w:p w14:paraId="79A85713" w14:textId="77777777" w:rsidR="004A5A01" w:rsidRPr="004A5A01" w:rsidRDefault="004A5A01" w:rsidP="004A5A01">
      <w:pPr>
        <w:rPr>
          <w:sz w:val="32"/>
          <w:szCs w:val="32"/>
        </w:rPr>
      </w:pPr>
    </w:p>
    <w:p w14:paraId="4A216D5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SharePoint document integration</w:t>
      </w:r>
    </w:p>
    <w:p w14:paraId="7F6D4D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E014F3D">
          <v:rect id="_x0000_i5829" style="width:0;height:1.5pt" o:hralign="center" o:hrstd="t" o:hr="t" fillcolor="#a0a0a0" stroked="f"/>
        </w:pict>
      </w:r>
    </w:p>
    <w:p w14:paraId="1F374A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449. Again</w:t>
      </w:r>
    </w:p>
    <w:p w14:paraId="273CCF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Core first.</w:t>
      </w:r>
    </w:p>
    <w:p w14:paraId="62FB8E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349C528">
          <v:rect id="_x0000_i5830" style="width:0;height:1.5pt" o:hralign="center" o:hrstd="t" o:hr="t" fillcolor="#a0a0a0" stroked="f"/>
        </w:pict>
      </w:r>
    </w:p>
    <w:p w14:paraId="679F97C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FH — PRODUCTION DESIGN REVIEW</w:t>
      </w:r>
    </w:p>
    <w:p w14:paraId="708F03E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450. Before declaring App complete ask:</w:t>
      </w:r>
    </w:p>
    <w:p w14:paraId="3994FDB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 users spoof Requester?</w:t>
      </w:r>
    </w:p>
    <w:p w14:paraId="23D5749A" w14:textId="77777777" w:rsidR="004A5A01" w:rsidRPr="004A5A01" w:rsidRDefault="004A5A01" w:rsidP="004A5A01">
      <w:pPr>
        <w:rPr>
          <w:sz w:val="32"/>
          <w:szCs w:val="32"/>
        </w:rPr>
      </w:pPr>
    </w:p>
    <w:p w14:paraId="4EE6F0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 users spoof Department?</w:t>
      </w:r>
    </w:p>
    <w:p w14:paraId="0CAE76BA" w14:textId="77777777" w:rsidR="004A5A01" w:rsidRPr="004A5A01" w:rsidRDefault="004A5A01" w:rsidP="004A5A01">
      <w:pPr>
        <w:rPr>
          <w:sz w:val="32"/>
          <w:szCs w:val="32"/>
        </w:rPr>
      </w:pPr>
    </w:p>
    <w:p w14:paraId="1C0D7E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 users alter approval state?</w:t>
      </w:r>
    </w:p>
    <w:p w14:paraId="4CCA731B" w14:textId="77777777" w:rsidR="004A5A01" w:rsidRPr="004A5A01" w:rsidRDefault="004A5A01" w:rsidP="004A5A01">
      <w:pPr>
        <w:rPr>
          <w:sz w:val="32"/>
          <w:szCs w:val="32"/>
        </w:rPr>
      </w:pPr>
    </w:p>
    <w:p w14:paraId="0DAEB11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 users manipulate Total?</w:t>
      </w:r>
    </w:p>
    <w:p w14:paraId="01CBC65A" w14:textId="77777777" w:rsidR="004A5A01" w:rsidRPr="004A5A01" w:rsidRDefault="004A5A01" w:rsidP="004A5A01">
      <w:pPr>
        <w:rPr>
          <w:sz w:val="32"/>
          <w:szCs w:val="32"/>
        </w:rPr>
      </w:pPr>
    </w:p>
    <w:p w14:paraId="018510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 partial child creation occur?</w:t>
      </w:r>
    </w:p>
    <w:p w14:paraId="68E0C6CE" w14:textId="77777777" w:rsidR="004A5A01" w:rsidRPr="004A5A01" w:rsidRDefault="004A5A01" w:rsidP="004A5A01">
      <w:pPr>
        <w:rPr>
          <w:sz w:val="32"/>
          <w:szCs w:val="32"/>
        </w:rPr>
      </w:pPr>
    </w:p>
    <w:p w14:paraId="1237C5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 duplicate requests occur?</w:t>
      </w:r>
    </w:p>
    <w:p w14:paraId="00B35CFF" w14:textId="77777777" w:rsidR="004A5A01" w:rsidRPr="004A5A01" w:rsidRDefault="004A5A01" w:rsidP="004A5A01">
      <w:pPr>
        <w:rPr>
          <w:sz w:val="32"/>
          <w:szCs w:val="32"/>
        </w:rPr>
      </w:pPr>
    </w:p>
    <w:p w14:paraId="7C034D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Are errors visible?</w:t>
      </w:r>
    </w:p>
    <w:p w14:paraId="25B5579A" w14:textId="77777777" w:rsidR="004A5A01" w:rsidRPr="004A5A01" w:rsidRDefault="004A5A01" w:rsidP="004A5A01">
      <w:pPr>
        <w:rPr>
          <w:sz w:val="32"/>
          <w:szCs w:val="32"/>
        </w:rPr>
      </w:pPr>
    </w:p>
    <w:p w14:paraId="38EE654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Does the app work on mobile?</w:t>
      </w:r>
    </w:p>
    <w:p w14:paraId="2CAFD5FE" w14:textId="77777777" w:rsidR="004A5A01" w:rsidRPr="004A5A01" w:rsidRDefault="004A5A01" w:rsidP="004A5A01">
      <w:pPr>
        <w:rPr>
          <w:sz w:val="32"/>
          <w:szCs w:val="32"/>
        </w:rPr>
      </w:pPr>
    </w:p>
    <w:p w14:paraId="70B147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 the product catalog scale?</w:t>
      </w:r>
    </w:p>
    <w:p w14:paraId="5C116F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01D5BE3">
          <v:rect id="_x0000_i5831" style="width:0;height:1.5pt" o:hralign="center" o:hrstd="t" o:hr="t" fillcolor="#a0a0a0" stroked="f"/>
        </w:pict>
      </w:r>
    </w:p>
    <w:p w14:paraId="23EC150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FI — CLIENT TRUST MODEL</w:t>
      </w:r>
    </w:p>
    <w:p w14:paraId="32F0112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451. Never Treat Canvas App As</w:t>
      </w:r>
    </w:p>
    <w:p w14:paraId="3ECFBE7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Trusted Server.</w:t>
      </w:r>
    </w:p>
    <w:p w14:paraId="42C9DF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15ACA77">
          <v:rect id="_x0000_i5832" style="width:0;height:1.5pt" o:hralign="center" o:hrstd="t" o:hr="t" fillcolor="#a0a0a0" stroked="f"/>
        </w:pict>
      </w:r>
    </w:p>
    <w:p w14:paraId="5599956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452. Canvas App controls:</w:t>
      </w:r>
    </w:p>
    <w:p w14:paraId="000563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User Experience</w:t>
      </w:r>
    </w:p>
    <w:p w14:paraId="69BEE3AC" w14:textId="77777777" w:rsidR="004A5A01" w:rsidRPr="004A5A01" w:rsidRDefault="004A5A01" w:rsidP="004A5A01">
      <w:pPr>
        <w:rPr>
          <w:sz w:val="32"/>
          <w:szCs w:val="32"/>
        </w:rPr>
      </w:pPr>
    </w:p>
    <w:p w14:paraId="5B313CD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Immediate validation</w:t>
      </w:r>
    </w:p>
    <w:p w14:paraId="0AF8C9E6" w14:textId="77777777" w:rsidR="004A5A01" w:rsidRPr="004A5A01" w:rsidRDefault="004A5A01" w:rsidP="004A5A01">
      <w:pPr>
        <w:rPr>
          <w:sz w:val="32"/>
          <w:szCs w:val="32"/>
        </w:rPr>
      </w:pPr>
    </w:p>
    <w:p w14:paraId="056627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 calculations</w:t>
      </w:r>
    </w:p>
    <w:p w14:paraId="3B0003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315F726">
          <v:rect id="_x0000_i5833" style="width:0;height:1.5pt" o:hralign="center" o:hrstd="t" o:hr="t" fillcolor="#a0a0a0" stroked="f"/>
        </w:pict>
      </w:r>
    </w:p>
    <w:p w14:paraId="0A962FD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453. Day 31 Server Process controls:</w:t>
      </w:r>
    </w:p>
    <w:p w14:paraId="3EB614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Authoritative validation</w:t>
      </w:r>
    </w:p>
    <w:p w14:paraId="6A33266C" w14:textId="77777777" w:rsidR="004A5A01" w:rsidRPr="004A5A01" w:rsidRDefault="004A5A01" w:rsidP="004A5A01">
      <w:pPr>
        <w:rPr>
          <w:sz w:val="32"/>
          <w:szCs w:val="32"/>
        </w:rPr>
      </w:pPr>
    </w:p>
    <w:p w14:paraId="4755FB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Approval routing</w:t>
      </w:r>
    </w:p>
    <w:p w14:paraId="4895271C" w14:textId="77777777" w:rsidR="004A5A01" w:rsidRPr="004A5A01" w:rsidRDefault="004A5A01" w:rsidP="004A5A01">
      <w:pPr>
        <w:rPr>
          <w:sz w:val="32"/>
          <w:szCs w:val="32"/>
        </w:rPr>
      </w:pPr>
    </w:p>
    <w:p w14:paraId="1D0A3A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Approval decisions</w:t>
      </w:r>
    </w:p>
    <w:p w14:paraId="2C8598E9" w14:textId="77777777" w:rsidR="004A5A01" w:rsidRPr="004A5A01" w:rsidRDefault="004A5A01" w:rsidP="004A5A01">
      <w:pPr>
        <w:rPr>
          <w:sz w:val="32"/>
          <w:szCs w:val="32"/>
        </w:rPr>
      </w:pPr>
    </w:p>
    <w:p w14:paraId="1C47E17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Final workflow state</w:t>
      </w:r>
    </w:p>
    <w:p w14:paraId="0CA0416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CB72C55">
          <v:rect id="_x0000_i5834" style="width:0;height:1.5pt" o:hralign="center" o:hrstd="t" o:hr="t" fillcolor="#a0a0a0" stroked="f"/>
        </w:pict>
      </w:r>
    </w:p>
    <w:p w14:paraId="7AFA03B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FJ — SUBMISSION STATE DIAGRAM</w:t>
      </w:r>
    </w:p>
    <w:p w14:paraId="646CF0D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454. Correct</w:t>
      </w:r>
    </w:p>
    <w:p w14:paraId="425F9F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UNSAVED CART</w:t>
      </w:r>
    </w:p>
    <w:p w14:paraId="69824A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|</w:t>
      </w:r>
    </w:p>
    <w:p w14:paraId="466EE2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v</w:t>
      </w:r>
    </w:p>
    <w:p w14:paraId="26F39E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 PARENT</w:t>
      </w:r>
    </w:p>
    <w:p w14:paraId="6B15F8C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|</w:t>
      </w:r>
    </w:p>
    <w:p w14:paraId="44F528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v</w:t>
      </w:r>
    </w:p>
    <w:p w14:paraId="0C1FCA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DRAFT</w:t>
      </w:r>
    </w:p>
    <w:p w14:paraId="3AB346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|</w:t>
      </w:r>
    </w:p>
    <w:p w14:paraId="0AA0BEE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v</w:t>
      </w:r>
    </w:p>
    <w:p w14:paraId="53C8637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 ITEMS</w:t>
      </w:r>
    </w:p>
    <w:p w14:paraId="499C5A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|</w:t>
      </w:r>
    </w:p>
    <w:p w14:paraId="0E4A54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v</w:t>
      </w:r>
    </w:p>
    <w:p w14:paraId="549B49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ALL ITEMS VALID?</w:t>
      </w:r>
    </w:p>
    <w:p w14:paraId="6454BD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/       \</w:t>
      </w:r>
    </w:p>
    <w:p w14:paraId="21F91D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No         Yes</w:t>
      </w:r>
    </w:p>
    <w:p w14:paraId="6CEB79F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|           |</w:t>
      </w:r>
    </w:p>
    <w:p w14:paraId="20B3445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v           v</w:t>
      </w:r>
    </w:p>
    <w:p w14:paraId="1850787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DRAFT     SUBMITTED</w:t>
      </w:r>
    </w:p>
    <w:p w14:paraId="622A716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|</w:t>
      </w:r>
    </w:p>
    <w:p w14:paraId="114D662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     v</w:t>
      </w:r>
    </w:p>
    <w:p w14:paraId="615458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DAY 31 AUTOMATION</w:t>
      </w:r>
    </w:p>
    <w:p w14:paraId="7BC9B1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A2C8888">
          <v:rect id="_x0000_i5835" style="width:0;height:1.5pt" o:hralign="center" o:hrstd="t" o:hr="t" fillcolor="#a0a0a0" stroked="f"/>
        </w:pict>
      </w:r>
    </w:p>
    <w:p w14:paraId="03ABE5E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FK — DATA FLOW</w:t>
      </w:r>
    </w:p>
    <w:p w14:paraId="749EA2C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455. Product Selection</w:t>
      </w:r>
    </w:p>
    <w:p w14:paraId="04D8B04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 PRODUCT</w:t>
      </w:r>
    </w:p>
    <w:p w14:paraId="07EF35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|</w:t>
      </w:r>
    </w:p>
    <w:p w14:paraId="7EE7924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v</w:t>
      </w:r>
    </w:p>
    <w:p w14:paraId="14E2D4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CART SNAPSHOT</w:t>
      </w:r>
    </w:p>
    <w:p w14:paraId="5D0C98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 |</w:t>
      </w:r>
    </w:p>
    <w:p w14:paraId="473695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    v</w:t>
      </w:r>
    </w:p>
    <w:p w14:paraId="141E57D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ITEM</w:t>
      </w:r>
    </w:p>
    <w:p w14:paraId="6B1D39B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97E801C">
          <v:rect id="_x0000_i5836" style="width:0;height:1.5pt" o:hralign="center" o:hrstd="t" o:hr="t" fillcolor="#a0a0a0" stroked="f"/>
        </w:pict>
      </w:r>
    </w:p>
    <w:p w14:paraId="5B3CBE9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456. Employee Identity</w:t>
      </w:r>
    </w:p>
    <w:p w14:paraId="446839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USER()</w:t>
      </w:r>
    </w:p>
    <w:p w14:paraId="6D7339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78660E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7E472E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 LOOKUP</w:t>
      </w:r>
    </w:p>
    <w:p w14:paraId="0BD0A56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5E66D2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29A6C0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REQUESTED BY</w:t>
      </w:r>
    </w:p>
    <w:p w14:paraId="7D4186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5055636">
          <v:rect id="_x0000_i5837" style="width:0;height:1.5pt" o:hralign="center" o:hrstd="t" o:hr="t" fillcolor="#a0a0a0" stroked="f"/>
        </w:pict>
      </w:r>
    </w:p>
    <w:p w14:paraId="55D28AE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457. Department</w:t>
      </w:r>
    </w:p>
    <w:p w14:paraId="0927EA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</w:t>
      </w:r>
    </w:p>
    <w:p w14:paraId="5B576D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4423928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23B9E69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CURRENT DEPARTMENT</w:t>
      </w:r>
    </w:p>
    <w:p w14:paraId="2DCF1D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|</w:t>
      </w:r>
    </w:p>
    <w:p w14:paraId="7D9CFCE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v</w:t>
      </w:r>
    </w:p>
    <w:p w14:paraId="0AA0526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REQUESTED DEPARTMENT SNAPSHOT</w:t>
      </w:r>
    </w:p>
    <w:p w14:paraId="438579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8C93D9E">
          <v:rect id="_x0000_i5838" style="width:0;height:1.5pt" o:hralign="center" o:hrstd="t" o:hr="t" fillcolor="#a0a0a0" stroked="f"/>
        </w:pict>
      </w:r>
    </w:p>
    <w:p w14:paraId="7298E5C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FL — DAY 30 DELIVERABLES</w:t>
      </w:r>
    </w:p>
    <w:p w14:paraId="6EB371D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458. Deliverable 1</w:t>
      </w:r>
    </w:p>
    <w:p w14:paraId="7522EC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57CFD31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Responsive Home Screen.</w:t>
      </w:r>
    </w:p>
    <w:p w14:paraId="5AE1C4B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B4DB4BB">
          <v:rect id="_x0000_i5839" style="width:0;height:1.5pt" o:hralign="center" o:hrstd="t" o:hr="t" fillcolor="#a0a0a0" stroked="f"/>
        </w:pict>
      </w:r>
    </w:p>
    <w:p w14:paraId="2245670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459. Deliverable 2</w:t>
      </w:r>
    </w:p>
    <w:p w14:paraId="5B8DF4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6FF9CDD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New Request Details Screen.</w:t>
      </w:r>
    </w:p>
    <w:p w14:paraId="5D5B5FB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F1B5E13">
          <v:rect id="_x0000_i5840" style="width:0;height:1.5pt" o:hralign="center" o:hrstd="t" o:hr="t" fillcolor="#a0a0a0" stroked="f"/>
        </w:pict>
      </w:r>
    </w:p>
    <w:p w14:paraId="1574C86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460. Deliverable 3</w:t>
      </w:r>
    </w:p>
    <w:p w14:paraId="3C37E83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47D52C1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Product Catalog.</w:t>
      </w:r>
    </w:p>
    <w:p w14:paraId="5808AC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7F4C75B">
          <v:rect id="_x0000_i5841" style="width:0;height:1.5pt" o:hralign="center" o:hrstd="t" o:hr="t" fillcolor="#a0a0a0" stroked="f"/>
        </w:pict>
      </w:r>
    </w:p>
    <w:p w14:paraId="5FCB64B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461. Deliverable 4</w:t>
      </w:r>
    </w:p>
    <w:p w14:paraId="18E3337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Proof:</w:t>
      </w:r>
    </w:p>
    <w:p w14:paraId="5F395F0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Product search works.</w:t>
      </w:r>
    </w:p>
    <w:p w14:paraId="36FF55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490E0B4">
          <v:rect id="_x0000_i5842" style="width:0;height:1.5pt" o:hralign="center" o:hrstd="t" o:hr="t" fillcolor="#a0a0a0" stroked="f"/>
        </w:pict>
      </w:r>
    </w:p>
    <w:p w14:paraId="7C7B28C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462. Deliverable 5</w:t>
      </w:r>
    </w:p>
    <w:p w14:paraId="1BD934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Proof:</w:t>
      </w:r>
    </w:p>
    <w:p w14:paraId="76AD348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Category filter works.</w:t>
      </w:r>
    </w:p>
    <w:p w14:paraId="6DC4E5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5090992">
          <v:rect id="_x0000_i5843" style="width:0;height:1.5pt" o:hralign="center" o:hrstd="t" o:hr="t" fillcolor="#a0a0a0" stroked="f"/>
        </w:pict>
      </w:r>
    </w:p>
    <w:p w14:paraId="35B588A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463. Deliverable 6</w:t>
      </w:r>
    </w:p>
    <w:p w14:paraId="1047E9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31E1185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Cart with at least three Products.</w:t>
      </w:r>
    </w:p>
    <w:p w14:paraId="23709F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6C0F804">
          <v:rect id="_x0000_i5844" style="width:0;height:1.5pt" o:hralign="center" o:hrstd="t" o:hr="t" fillcolor="#a0a0a0" stroked="f"/>
        </w:pict>
      </w:r>
    </w:p>
    <w:p w14:paraId="329635D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464. Deliverable 7</w:t>
      </w:r>
    </w:p>
    <w:p w14:paraId="479C6C6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Proof:</w:t>
      </w:r>
    </w:p>
    <w:p w14:paraId="56F8339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Duplicate Product increments Quantity.</w:t>
      </w:r>
    </w:p>
    <w:p w14:paraId="0AE0F9B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3F759FE">
          <v:rect id="_x0000_i5845" style="width:0;height:1.5pt" o:hralign="center" o:hrstd="t" o:hr="t" fillcolor="#a0a0a0" stroked="f"/>
        </w:pict>
      </w:r>
    </w:p>
    <w:p w14:paraId="73D86F4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465. Deliverable 8</w:t>
      </w:r>
    </w:p>
    <w:p w14:paraId="51316DB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Proof:</w:t>
      </w:r>
    </w:p>
    <w:p w14:paraId="704B534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Quantity changes update Total.</w:t>
      </w:r>
    </w:p>
    <w:p w14:paraId="14C7D64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3442304">
          <v:rect id="_x0000_i5846" style="width:0;height:1.5pt" o:hralign="center" o:hrstd="t" o:hr="t" fillcolor="#a0a0a0" stroked="f"/>
        </w:pict>
      </w:r>
    </w:p>
    <w:p w14:paraId="5173BD2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466. Deliverable 9</w:t>
      </w:r>
    </w:p>
    <w:p w14:paraId="602C61D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21B1C1A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Approval preview.</w:t>
      </w:r>
    </w:p>
    <w:p w14:paraId="3B5E1F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8001DB4">
          <v:rect id="_x0000_i5847" style="width:0;height:1.5pt" o:hralign="center" o:hrstd="t" o:hr="t" fillcolor="#a0a0a0" stroked="f"/>
        </w:pict>
      </w:r>
    </w:p>
    <w:p w14:paraId="24EB151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467. Deliverable 10</w:t>
      </w:r>
    </w:p>
    <w:p w14:paraId="6994F7E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12F776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Review Screen.</w:t>
      </w:r>
    </w:p>
    <w:p w14:paraId="3A83D9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78066A6">
          <v:rect id="_x0000_i5848" style="width:0;height:1.5pt" o:hralign="center" o:hrstd="t" o:hr="t" fillcolor="#a0a0a0" stroked="f"/>
        </w:pict>
      </w:r>
    </w:p>
    <w:p w14:paraId="6F3BBA9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468. Deliverable 11</w:t>
      </w:r>
    </w:p>
    <w:p w14:paraId="617160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Code/evidence:</w:t>
      </w:r>
    </w:p>
    <w:p w14:paraId="5587A41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Parent Patch.</w:t>
      </w:r>
    </w:p>
    <w:p w14:paraId="4FADE7F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3EEA321">
          <v:rect id="_x0000_i5849" style="width:0;height:1.5pt" o:hralign="center" o:hrstd="t" o:hr="t" fillcolor="#a0a0a0" stroked="f"/>
        </w:pict>
      </w:r>
    </w:p>
    <w:p w14:paraId="5DA87C4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469. Deliverable 12</w:t>
      </w:r>
    </w:p>
    <w:p w14:paraId="23B51E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Code/evidence:</w:t>
      </w:r>
    </w:p>
    <w:p w14:paraId="765ABCC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Child ForAll + Patch.</w:t>
      </w:r>
    </w:p>
    <w:p w14:paraId="120A480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4F50500">
          <v:rect id="_x0000_i5850" style="width:0;height:1.5pt" o:hralign="center" o:hrstd="t" o:hr="t" fillcolor="#a0a0a0" stroked="f"/>
        </w:pict>
      </w:r>
    </w:p>
    <w:p w14:paraId="2F7A5E6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470. Deliverable 13</w:t>
      </w:r>
    </w:p>
    <w:p w14:paraId="04848D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Code/evidence:</w:t>
      </w:r>
    </w:p>
    <w:p w14:paraId="6C27F50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IfError handling.</w:t>
      </w:r>
    </w:p>
    <w:p w14:paraId="53F0AC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6CDACF0">
          <v:rect id="_x0000_i5851" style="width:0;height:1.5pt" o:hralign="center" o:hrstd="t" o:hr="t" fillcolor="#a0a0a0" stroked="f"/>
        </w:pict>
      </w:r>
    </w:p>
    <w:p w14:paraId="5305F8C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471. Deliverable 14</w:t>
      </w:r>
    </w:p>
    <w:p w14:paraId="27265DD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05E9B4C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Successful submission.</w:t>
      </w:r>
    </w:p>
    <w:p w14:paraId="71C903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B704828">
          <v:rect id="_x0000_i5852" style="width:0;height:1.5pt" o:hralign="center" o:hrstd="t" o:hr="t" fillcolor="#a0a0a0" stroked="f"/>
        </w:pict>
      </w:r>
    </w:p>
    <w:p w14:paraId="4791302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472. Deliverable 15</w:t>
      </w:r>
    </w:p>
    <w:p w14:paraId="27F0965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53C4697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Generated Request Number.</w:t>
      </w:r>
    </w:p>
    <w:p w14:paraId="310EB64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8CFF9F">
          <v:rect id="_x0000_i5853" style="width:0;height:1.5pt" o:hralign="center" o:hrstd="t" o:hr="t" fillcolor="#a0a0a0" stroked="f"/>
        </w:pict>
      </w:r>
    </w:p>
    <w:p w14:paraId="1C727BA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473. Deliverable 16</w:t>
      </w:r>
    </w:p>
    <w:p w14:paraId="6EFFB8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6356BF4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My Requests.</w:t>
      </w:r>
    </w:p>
    <w:p w14:paraId="11F3DAB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5374F7B">
          <v:rect id="_x0000_i5854" style="width:0;height:1.5pt" o:hralign="center" o:hrstd="t" o:hr="t" fillcolor="#a0a0a0" stroked="f"/>
        </w:pict>
      </w:r>
    </w:p>
    <w:p w14:paraId="53193CA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474. Deliverable 17</w:t>
      </w:r>
    </w:p>
    <w:p w14:paraId="0A38745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Screenshot:</w:t>
      </w:r>
    </w:p>
    <w:p w14:paraId="32D2E9E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Request Details + child Items.</w:t>
      </w:r>
    </w:p>
    <w:p w14:paraId="6063BE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5F0D78F">
          <v:rect id="_x0000_i5855" style="width:0;height:1.5pt" o:hralign="center" o:hrstd="t" o:hr="t" fillcolor="#a0a0a0" stroked="f"/>
        </w:pict>
      </w:r>
    </w:p>
    <w:p w14:paraId="6DA1321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475. Deliverable 18</w:t>
      </w:r>
    </w:p>
    <w:p w14:paraId="5C0A7C1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Proof:</w:t>
      </w:r>
    </w:p>
    <w:p w14:paraId="19471D9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Empty-cart submission blocked.</w:t>
      </w:r>
    </w:p>
    <w:p w14:paraId="58476C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38A536D">
          <v:rect id="_x0000_i5856" style="width:0;height:1.5pt" o:hralign="center" o:hrstd="t" o:hr="t" fillcolor="#a0a0a0" stroked="f"/>
        </w:pict>
      </w:r>
    </w:p>
    <w:p w14:paraId="472C3FA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476. Deliverable 19</w:t>
      </w:r>
    </w:p>
    <w:p w14:paraId="0792060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Proof:</w:t>
      </w:r>
    </w:p>
    <w:p w14:paraId="07FD8AF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Partial child failure does not mark parent Submitted.</w:t>
      </w:r>
    </w:p>
    <w:p w14:paraId="24C8F27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CAF6B92">
          <v:rect id="_x0000_i5857" style="width:0;height:1.5pt" o:hralign="center" o:hrstd="t" o:hr="t" fillcolor="#a0a0a0" stroked="f"/>
        </w:pict>
      </w:r>
    </w:p>
    <w:p w14:paraId="4C0A4C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477. Deliverable 20</w:t>
      </w:r>
    </w:p>
    <w:p w14:paraId="421F9DA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Day 30 Test Matrix.</w:t>
      </w:r>
    </w:p>
    <w:p w14:paraId="51EF75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0BE73F8">
          <v:rect id="_x0000_i5858" style="width:0;height:1.5pt" o:hralign="center" o:hrstd="t" o:hr="t" fillcolor="#a0a0a0" stroked="f"/>
        </w:pict>
      </w:r>
    </w:p>
    <w:p w14:paraId="6A8D795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FM — ASSESSMENT RUBRIC</w:t>
      </w:r>
    </w:p>
    <w:p w14:paraId="50740A8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478. Day 30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1025"/>
      </w:tblGrid>
      <w:tr w:rsidR="004A5A01" w:rsidRPr="004A5A01" w14:paraId="08579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5427A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093FCD7" w14:textId="77777777" w:rsidR="004A5A01" w:rsidRPr="004A5A01" w:rsidRDefault="004A5A01" w:rsidP="004A5A01">
            <w:pPr>
              <w:rPr>
                <w:b/>
                <w:bCs/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4A5A01" w:rsidRPr="004A5A01" w14:paraId="0F942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07C5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Responsive App Architecture</w:t>
            </w:r>
          </w:p>
        </w:tc>
        <w:tc>
          <w:tcPr>
            <w:tcW w:w="0" w:type="auto"/>
            <w:vAlign w:val="center"/>
            <w:hideMark/>
          </w:tcPr>
          <w:p w14:paraId="0E41DBA6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10</w:t>
            </w:r>
          </w:p>
        </w:tc>
      </w:tr>
      <w:tr w:rsidR="004A5A01" w:rsidRPr="004A5A01" w14:paraId="70AEC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E41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User Context / Header</w:t>
            </w:r>
          </w:p>
        </w:tc>
        <w:tc>
          <w:tcPr>
            <w:tcW w:w="0" w:type="auto"/>
            <w:vAlign w:val="center"/>
            <w:hideMark/>
          </w:tcPr>
          <w:p w14:paraId="269657B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10</w:t>
            </w:r>
          </w:p>
        </w:tc>
      </w:tr>
      <w:tr w:rsidR="004A5A01" w:rsidRPr="004A5A01" w14:paraId="75A14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DAB7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0FC78E0D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10</w:t>
            </w:r>
          </w:p>
        </w:tc>
      </w:tr>
      <w:tr w:rsidR="004A5A01" w:rsidRPr="004A5A01" w14:paraId="2C56D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636B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Search / Category Filter</w:t>
            </w:r>
          </w:p>
        </w:tc>
        <w:tc>
          <w:tcPr>
            <w:tcW w:w="0" w:type="auto"/>
            <w:vAlign w:val="center"/>
            <w:hideMark/>
          </w:tcPr>
          <w:p w14:paraId="2961E9E5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10</w:t>
            </w:r>
          </w:p>
        </w:tc>
      </w:tr>
      <w:tr w:rsidR="004A5A01" w:rsidRPr="004A5A01" w14:paraId="0144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3328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Cart Collection</w:t>
            </w:r>
          </w:p>
        </w:tc>
        <w:tc>
          <w:tcPr>
            <w:tcW w:w="0" w:type="auto"/>
            <w:vAlign w:val="center"/>
            <w:hideMark/>
          </w:tcPr>
          <w:p w14:paraId="589257F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15</w:t>
            </w:r>
          </w:p>
        </w:tc>
      </w:tr>
      <w:tr w:rsidR="004A5A01" w:rsidRPr="004A5A01" w14:paraId="47602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9E4A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lastRenderedPageBreak/>
              <w:t>Quantity / Total Logic</w:t>
            </w:r>
          </w:p>
        </w:tc>
        <w:tc>
          <w:tcPr>
            <w:tcW w:w="0" w:type="auto"/>
            <w:vAlign w:val="center"/>
            <w:hideMark/>
          </w:tcPr>
          <w:p w14:paraId="34554C62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10</w:t>
            </w:r>
          </w:p>
        </w:tc>
      </w:tr>
      <w:tr w:rsidR="004A5A01" w:rsidRPr="004A5A01" w14:paraId="216C6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F06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Parent-Child Submission</w:t>
            </w:r>
          </w:p>
        </w:tc>
        <w:tc>
          <w:tcPr>
            <w:tcW w:w="0" w:type="auto"/>
            <w:vAlign w:val="center"/>
            <w:hideMark/>
          </w:tcPr>
          <w:p w14:paraId="4F058281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20</w:t>
            </w:r>
          </w:p>
        </w:tc>
      </w:tr>
      <w:tr w:rsidR="004A5A01" w:rsidRPr="004A5A01" w14:paraId="11270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C0A4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4AA37B0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5</w:t>
            </w:r>
          </w:p>
        </w:tc>
      </w:tr>
      <w:tr w:rsidR="004A5A01" w:rsidRPr="004A5A01" w14:paraId="5E7CB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DFE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My Requests / Details</w:t>
            </w:r>
          </w:p>
        </w:tc>
        <w:tc>
          <w:tcPr>
            <w:tcW w:w="0" w:type="auto"/>
            <w:vAlign w:val="center"/>
            <w:hideMark/>
          </w:tcPr>
          <w:p w14:paraId="1803A279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5</w:t>
            </w:r>
          </w:p>
        </w:tc>
      </w:tr>
      <w:tr w:rsidR="004A5A01" w:rsidRPr="004A5A01" w14:paraId="43CD7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633E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Accessibility / Testing</w:t>
            </w:r>
          </w:p>
        </w:tc>
        <w:tc>
          <w:tcPr>
            <w:tcW w:w="0" w:type="auto"/>
            <w:vAlign w:val="center"/>
            <w:hideMark/>
          </w:tcPr>
          <w:p w14:paraId="200A3CDC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sz w:val="32"/>
                <w:szCs w:val="32"/>
              </w:rPr>
              <w:t>5</w:t>
            </w:r>
          </w:p>
        </w:tc>
      </w:tr>
      <w:tr w:rsidR="004A5A01" w:rsidRPr="004A5A01" w14:paraId="4527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56C3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344AD5" w14:textId="77777777" w:rsidR="004A5A01" w:rsidRPr="004A5A01" w:rsidRDefault="004A5A01" w:rsidP="004A5A01">
            <w:pPr>
              <w:rPr>
                <w:sz w:val="32"/>
                <w:szCs w:val="32"/>
              </w:rPr>
            </w:pPr>
            <w:r w:rsidRPr="004A5A01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20D618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5739FD9">
          <v:rect id="_x0000_i5859" style="width:0;height:1.5pt" o:hralign="center" o:hrstd="t" o:hr="t" fillcolor="#a0a0a0" stroked="f"/>
        </w:pict>
      </w:r>
    </w:p>
    <w:p w14:paraId="50644F2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479. Excellent Submission</w:t>
      </w:r>
    </w:p>
    <w:p w14:paraId="333E8FF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 strong student should:</w:t>
      </w:r>
    </w:p>
    <w:p w14:paraId="02260B64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Build inside the Procurement Solution</w:t>
      </w:r>
    </w:p>
    <w:p w14:paraId="088FBD32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Use responsive containers</w:t>
      </w:r>
    </w:p>
    <w:p w14:paraId="0D59CDAF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Use consistent modern controls/themes</w:t>
      </w:r>
    </w:p>
    <w:p w14:paraId="4934649E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Automatically map the signed-in Employee</w:t>
      </w:r>
    </w:p>
    <w:p w14:paraId="7A04D8E0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Automatically snapshot Department</w:t>
      </w:r>
    </w:p>
    <w:p w14:paraId="2700F8DF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Never expose Requester selection</w:t>
      </w:r>
    </w:p>
    <w:p w14:paraId="6B584146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Query active Products directly from Dataverse</w:t>
      </w:r>
    </w:p>
    <w:p w14:paraId="33CD1876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Use delegation-aware Product filtering</w:t>
      </w:r>
    </w:p>
    <w:p w14:paraId="5E302E6C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Build colRequestItems</w:t>
      </w:r>
    </w:p>
    <w:p w14:paraId="7971D0FA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Prevent duplicate Product lines</w:t>
      </w:r>
    </w:p>
    <w:p w14:paraId="1E6B0EAB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Update cart quantities cleanly</w:t>
      </w:r>
    </w:p>
    <w:p w14:paraId="0C1E75BD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Calculate line totals</w:t>
      </w:r>
    </w:p>
    <w:p w14:paraId="07978F4F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Calculate grand total</w:t>
      </w:r>
    </w:p>
    <w:p w14:paraId="5C616D4A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Display an approval preview</w:t>
      </w:r>
    </w:p>
    <w:p w14:paraId="20AA9470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Treat that preview as nonauthoritative</w:t>
      </w:r>
    </w:p>
    <w:p w14:paraId="4B0D5D63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Validate header and cart</w:t>
      </w:r>
    </w:p>
    <w:p w14:paraId="5AC46A7E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Disable Submit while processing</w:t>
      </w:r>
    </w:p>
    <w:p w14:paraId="3C364136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Create the parent record first</w:t>
      </w:r>
    </w:p>
    <w:p w14:paraId="08707B81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Capture the returned Dataverse record</w:t>
      </w:r>
    </w:p>
    <w:p w14:paraId="5E3EB0E5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Create child records linked to the parent</w:t>
      </w:r>
    </w:p>
    <w:p w14:paraId="26152167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Use ForAll only on the small local cart</w:t>
      </w:r>
    </w:p>
    <w:p w14:paraId="13AF2897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Avoid ordering dependencies in ForAll</w:t>
      </w:r>
    </w:p>
    <w:p w14:paraId="41B4D6DD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Capture line write errors</w:t>
      </w:r>
    </w:p>
    <w:p w14:paraId="51A3A3FE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Avoid false success</w:t>
      </w:r>
    </w:p>
    <w:p w14:paraId="0DD71A99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Keep incomplete Requests out of Submitted state</w:t>
      </w:r>
    </w:p>
    <w:p w14:paraId="10241276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Understand partial-write/atomicity limitations</w:t>
      </w:r>
    </w:p>
    <w:p w14:paraId="52E4F928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Clear the cart only after complete success</w:t>
      </w:r>
    </w:p>
    <w:p w14:paraId="35374787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Show the actual Request Number</w:t>
      </w:r>
    </w:p>
    <w:p w14:paraId="24BFD146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Display My Requests</w:t>
      </w:r>
    </w:p>
    <w:p w14:paraId="6DCC2BFD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Display Request Items</w:t>
      </w:r>
    </w:p>
    <w:p w14:paraId="4CC086A4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Apply accessibility basics</w:t>
      </w:r>
    </w:p>
    <w:p w14:paraId="10FA13A1" w14:textId="77777777" w:rsidR="004A5A01" w:rsidRPr="004A5A01" w:rsidRDefault="004A5A01" w:rsidP="004A5A01">
      <w:pPr>
        <w:numPr>
          <w:ilvl w:val="0"/>
          <w:numId w:val="32"/>
        </w:numPr>
        <w:rPr>
          <w:sz w:val="32"/>
          <w:szCs w:val="32"/>
        </w:rPr>
      </w:pPr>
      <w:r w:rsidRPr="004A5A01">
        <w:rPr>
          <w:sz w:val="32"/>
          <w:szCs w:val="32"/>
        </w:rPr>
        <w:t>Test failure paths</w:t>
      </w:r>
    </w:p>
    <w:p w14:paraId="64CFB6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FC82EDB">
          <v:rect id="_x0000_i5860" style="width:0;height:1.5pt" o:hralign="center" o:hrstd="t" o:hr="t" fillcolor="#a0a0a0" stroked="f"/>
        </w:pict>
      </w:r>
    </w:p>
    <w:p w14:paraId="0FAC0E4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PART FN — KNOWLEDGE CHECK</w:t>
      </w:r>
    </w:p>
    <w:p w14:paraId="56ABC79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480. Question 1</w:t>
      </w:r>
    </w:p>
    <w:p w14:paraId="17153FA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collection stores cart items?</w:t>
      </w:r>
    </w:p>
    <w:p w14:paraId="2538BCC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0CAF95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colRequestItems</w:t>
      </w:r>
    </w:p>
    <w:p w14:paraId="470C32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DBA7E78">
          <v:rect id="_x0000_i5861" style="width:0;height:1.5pt" o:hralign="center" o:hrstd="t" o:hr="t" fillcolor="#a0a0a0" stroked="f"/>
        </w:pict>
      </w:r>
    </w:p>
    <w:p w14:paraId="39EDEFB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481. Question 2</w:t>
      </w:r>
    </w:p>
    <w:p w14:paraId="78132E7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 the cart the system of record?</w:t>
      </w:r>
    </w:p>
    <w:p w14:paraId="12EAF21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5A5601E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No.</w:t>
      </w:r>
    </w:p>
    <w:p w14:paraId="3093881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 is.</w:t>
      </w:r>
    </w:p>
    <w:p w14:paraId="26D94C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692A5A0">
          <v:rect id="_x0000_i5862" style="width:0;height:1.5pt" o:hralign="center" o:hrstd="t" o:hr="t" fillcolor="#a0a0a0" stroked="f"/>
        </w:pict>
      </w:r>
    </w:p>
    <w:p w14:paraId="7956AD0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482. Question 3</w:t>
      </w:r>
    </w:p>
    <w:p w14:paraId="0D3973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 use a collection?</w:t>
      </w:r>
    </w:p>
    <w:p w14:paraId="70226CA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73AFE72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 hold temporary:</w:t>
      </w:r>
    </w:p>
    <w:p w14:paraId="3E44FB1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Shopping-cart state.</w:t>
      </w:r>
    </w:p>
    <w:p w14:paraId="7760CB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2E8B17B">
          <v:rect id="_x0000_i5863" style="width:0;height:1.5pt" o:hralign="center" o:hrstd="t" o:hr="t" fillcolor="#a0a0a0" stroked="f"/>
        </w:pict>
      </w:r>
    </w:p>
    <w:p w14:paraId="5762AE7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483. Question 4</w:t>
      </w:r>
    </w:p>
    <w:p w14:paraId="7FCCFA0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function adds a row?</w:t>
      </w:r>
    </w:p>
    <w:p w14:paraId="759FD73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10107E0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Collect.</w:t>
      </w:r>
    </w:p>
    <w:p w14:paraId="63C072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13EDAB08">
          <v:rect id="_x0000_i5864" style="width:0;height:1.5pt" o:hralign="center" o:hrstd="t" o:hr="t" fillcolor="#a0a0a0" stroked="f"/>
        </w:pict>
      </w:r>
    </w:p>
    <w:p w14:paraId="68E9A7D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484. Question 5</w:t>
      </w:r>
    </w:p>
    <w:p w14:paraId="66D93F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How do we prevent duplicate Product rows?</w:t>
      </w:r>
    </w:p>
    <w:p w14:paraId="375940D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761876D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Use:</w:t>
      </w:r>
    </w:p>
    <w:p w14:paraId="23947CB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LookUp</w:t>
      </w:r>
    </w:p>
    <w:p w14:paraId="128215BC" w14:textId="77777777" w:rsidR="004A5A01" w:rsidRPr="004A5A01" w:rsidRDefault="004A5A01" w:rsidP="004A5A01">
      <w:pPr>
        <w:rPr>
          <w:sz w:val="32"/>
          <w:szCs w:val="32"/>
        </w:rPr>
      </w:pPr>
    </w:p>
    <w:p w14:paraId="2388942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+</w:t>
      </w:r>
    </w:p>
    <w:p w14:paraId="49A97C1B" w14:textId="77777777" w:rsidR="004A5A01" w:rsidRPr="004A5A01" w:rsidRDefault="004A5A01" w:rsidP="004A5A01">
      <w:pPr>
        <w:rPr>
          <w:sz w:val="32"/>
          <w:szCs w:val="32"/>
        </w:rPr>
      </w:pPr>
    </w:p>
    <w:p w14:paraId="060AF8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UpdateIf</w:t>
      </w:r>
    </w:p>
    <w:p w14:paraId="6DD993F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using unique:</w:t>
      </w:r>
    </w:p>
    <w:p w14:paraId="4F0EFEE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Product Code.</w:t>
      </w:r>
    </w:p>
    <w:p w14:paraId="0D5645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FC7023D">
          <v:rect id="_x0000_i5865" style="width:0;height:1.5pt" o:hralign="center" o:hrstd="t" o:hr="t" fillcolor="#a0a0a0" stroked="f"/>
        </w:pict>
      </w:r>
    </w:p>
    <w:p w14:paraId="41AAA35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485. Question 6</w:t>
      </w:r>
    </w:p>
    <w:p w14:paraId="4A489E8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does another click on the same Product do?</w:t>
      </w:r>
    </w:p>
    <w:p w14:paraId="5EF5EEF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1BDE533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Increase Quantity.</w:t>
      </w:r>
    </w:p>
    <w:p w14:paraId="3B2BA07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0AD97B5">
          <v:rect id="_x0000_i5866" style="width:0;height:1.5pt" o:hralign="center" o:hrstd="t" o:hr="t" fillcolor="#a0a0a0" stroked="f"/>
        </w:pict>
      </w:r>
    </w:p>
    <w:p w14:paraId="13B7477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486. Question 7</w:t>
      </w:r>
    </w:p>
    <w:p w14:paraId="793CE1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 store ProductRecord?</w:t>
      </w:r>
    </w:p>
    <w:p w14:paraId="2F9BBDE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04D148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So the child Patch can populate the Dataverse:</w:t>
      </w:r>
    </w:p>
    <w:p w14:paraId="6BC4C06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Product Lookup.</w:t>
      </w:r>
    </w:p>
    <w:p w14:paraId="76153D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EA1C16A">
          <v:rect id="_x0000_i5867" style="width:0;height:1.5pt" o:hralign="center" o:hrstd="t" o:hr="t" fillcolor="#a0a0a0" stroked="f"/>
        </w:pict>
      </w:r>
    </w:p>
    <w:p w14:paraId="27F499B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487. Question 8</w:t>
      </w:r>
    </w:p>
    <w:p w14:paraId="6DB9D0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 store Unit Price?</w:t>
      </w:r>
    </w:p>
    <w:p w14:paraId="0C7BFD5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0BB2E6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 preserve a:</w:t>
      </w:r>
    </w:p>
    <w:p w14:paraId="6936D69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Request-time price snapshot.</w:t>
      </w:r>
    </w:p>
    <w:p w14:paraId="77D386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E85BDFF">
          <v:rect id="_x0000_i5868" style="width:0;height:1.5pt" o:hralign="center" o:hrstd="t" o:hr="t" fillcolor="#a0a0a0" stroked="f"/>
        </w:pict>
      </w:r>
    </w:p>
    <w:p w14:paraId="08E60F9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488. Question 9</w:t>
      </w:r>
    </w:p>
    <w:p w14:paraId="7CF07C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calculates cart total?</w:t>
      </w:r>
    </w:p>
    <w:p w14:paraId="30ECDA5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0981D4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Sum(</w:t>
      </w:r>
    </w:p>
    <w:p w14:paraId="54C83E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colRequestItems,</w:t>
      </w:r>
    </w:p>
    <w:p w14:paraId="2101265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LineTotal</w:t>
      </w:r>
    </w:p>
    <w:p w14:paraId="44293C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)</w:t>
      </w:r>
    </w:p>
    <w:p w14:paraId="7CFAA4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BD6CC36">
          <v:rect id="_x0000_i5869" style="width:0;height:1.5pt" o:hralign="center" o:hrstd="t" o:hr="t" fillcolor="#a0a0a0" stroked="f"/>
        </w:pict>
      </w:r>
    </w:p>
    <w:p w14:paraId="368380C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489. Question 10</w:t>
      </w:r>
    </w:p>
    <w:p w14:paraId="6DF04A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 this total authoritative for approval?</w:t>
      </w:r>
    </w:p>
    <w:p w14:paraId="366EB14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4F93111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Not by itself.</w:t>
      </w:r>
    </w:p>
    <w:p w14:paraId="58043AB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Day 31 server automation:</w:t>
      </w:r>
    </w:p>
    <w:p w14:paraId="354E16C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Revalidates it.</w:t>
      </w:r>
    </w:p>
    <w:p w14:paraId="0FCD0AB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1A64EEBD">
          <v:rect id="_x0000_i5870" style="width:0;height:1.5pt" o:hralign="center" o:hrstd="t" o:hr="t" fillcolor="#a0a0a0" stroked="f"/>
        </w:pict>
      </w:r>
    </w:p>
    <w:p w14:paraId="4820E55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490. Question 11</w:t>
      </w:r>
    </w:p>
    <w:p w14:paraId="310A68A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is the low-value approval rule?</w:t>
      </w:r>
    </w:p>
    <w:p w14:paraId="775CF3A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43FB4D1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&lt; 5,000</w:t>
      </w:r>
    </w:p>
    <w:p w14:paraId="1AC950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Manager</w:t>
      </w:r>
    </w:p>
    <w:p w14:paraId="3830CC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D278833">
          <v:rect id="_x0000_i5871" style="width:0;height:1.5pt" o:hralign="center" o:hrstd="t" o:hr="t" fillcolor="#a0a0a0" stroked="f"/>
        </w:pict>
      </w:r>
    </w:p>
    <w:p w14:paraId="4328521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491. Question 12</w:t>
      </w:r>
    </w:p>
    <w:p w14:paraId="7CE1853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happens at exactly 5,000?</w:t>
      </w:r>
    </w:p>
    <w:p w14:paraId="72C0281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50CE81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Manager</w:t>
      </w:r>
    </w:p>
    <w:p w14:paraId="1D5562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Finance</w:t>
      </w:r>
    </w:p>
    <w:p w14:paraId="6FA3F24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0A0E790">
          <v:rect id="_x0000_i5872" style="width:0;height:1.5pt" o:hralign="center" o:hrstd="t" o:hr="t" fillcolor="#a0a0a0" stroked="f"/>
        </w:pict>
      </w:r>
    </w:p>
    <w:p w14:paraId="7F923B6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492. Question 13</w:t>
      </w:r>
    </w:p>
    <w:p w14:paraId="27FE8FE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happens at exactly 50,000?</w:t>
      </w:r>
    </w:p>
    <w:p w14:paraId="6BE3598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0BEE43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Manager</w:t>
      </w:r>
    </w:p>
    <w:p w14:paraId="4EAF765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Finance</w:t>
      </w:r>
    </w:p>
    <w:p w14:paraId="3C5BD2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7E073C1">
          <v:rect id="_x0000_i5873" style="width:0;height:1.5pt" o:hralign="center" o:hrstd="t" o:hr="t" fillcolor="#a0a0a0" stroked="f"/>
        </w:pict>
      </w:r>
    </w:p>
    <w:p w14:paraId="29B1063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493. Question 14</w:t>
      </w:r>
    </w:p>
    <w:p w14:paraId="0748262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happens above 50,000?</w:t>
      </w:r>
    </w:p>
    <w:p w14:paraId="75EB71A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647471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Manager</w:t>
      </w:r>
    </w:p>
    <w:p w14:paraId="622023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Finance</w:t>
      </w:r>
    </w:p>
    <w:p w14:paraId="05EEAFC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Times New Roman" w:hAnsi="Times New Roman" w:cs="Times New Roman"/>
          <w:sz w:val="32"/>
          <w:szCs w:val="32"/>
        </w:rPr>
        <w:t>→</w:t>
      </w:r>
      <w:r w:rsidRPr="004A5A01">
        <w:rPr>
          <w:sz w:val="32"/>
          <w:szCs w:val="32"/>
        </w:rPr>
        <w:t xml:space="preserve"> Procurement Manager</w:t>
      </w:r>
    </w:p>
    <w:p w14:paraId="30DB16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8C570EF">
          <v:rect id="_x0000_i5874" style="width:0;height:1.5pt" o:hralign="center" o:hrstd="t" o:hr="t" fillcolor="#a0a0a0" stroked="f"/>
        </w:pict>
      </w:r>
    </w:p>
    <w:p w14:paraId="600598D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494. Question 15</w:t>
      </w:r>
    </w:p>
    <w:p w14:paraId="51C4A9E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Should Employee select approval route?</w:t>
      </w:r>
    </w:p>
    <w:p w14:paraId="00B6AED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7B5DBF6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No.</w:t>
      </w:r>
    </w:p>
    <w:p w14:paraId="56858C3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98A2EAE">
          <v:rect id="_x0000_i5875" style="width:0;height:1.5pt" o:hralign="center" o:hrstd="t" o:hr="t" fillcolor="#a0a0a0" stroked="f"/>
        </w:pict>
      </w:r>
    </w:p>
    <w:p w14:paraId="5C611AA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495. Question 16</w:t>
      </w:r>
    </w:p>
    <w:p w14:paraId="14478DF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record must be created first?</w:t>
      </w:r>
    </w:p>
    <w:p w14:paraId="181E4A1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5D0E57B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Purchase Request parent.</w:t>
      </w:r>
    </w:p>
    <w:p w14:paraId="0A48A44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52DA957">
          <v:rect id="_x0000_i5876" style="width:0;height:1.5pt" o:hralign="center" o:hrstd="t" o:hr="t" fillcolor="#a0a0a0" stroked="f"/>
        </w:pict>
      </w:r>
    </w:p>
    <w:p w14:paraId="1FD347F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496. Question 17</w:t>
      </w:r>
    </w:p>
    <w:p w14:paraId="077C47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Why?</w:t>
      </w:r>
    </w:p>
    <w:p w14:paraId="45D9E1C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52B846C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Each Purchase Request Item needs:</w:t>
      </w:r>
    </w:p>
    <w:p w14:paraId="027FD07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Parent Lookup.</w:t>
      </w:r>
    </w:p>
    <w:p w14:paraId="7C6DBB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3C67087">
          <v:rect id="_x0000_i5877" style="width:0;height:1.5pt" o:hralign="center" o:hrstd="t" o:hr="t" fillcolor="#a0a0a0" stroked="f"/>
        </w:pict>
      </w:r>
    </w:p>
    <w:p w14:paraId="18B1910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497. Question 18</w:t>
      </w:r>
    </w:p>
    <w:p w14:paraId="6F166E0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does Patch return when creating a record?</w:t>
      </w:r>
    </w:p>
    <w:p w14:paraId="4A87AEE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Answer</w:t>
      </w:r>
    </w:p>
    <w:p w14:paraId="524D9BC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The created record.</w:t>
      </w:r>
    </w:p>
    <w:p w14:paraId="065DDC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ED7EA0C">
          <v:rect id="_x0000_i5878" style="width:0;height:1.5pt" o:hralign="center" o:hrstd="t" o:hr="t" fillcolor="#a0a0a0" stroked="f"/>
        </w:pict>
      </w:r>
    </w:p>
    <w:p w14:paraId="59D4EE6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498. Question 19</w:t>
      </w:r>
    </w:p>
    <w:p w14:paraId="58CBFFB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 store that result?</w:t>
      </w:r>
    </w:p>
    <w:p w14:paraId="251E4F8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16DD901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need the actual record for:</w:t>
      </w:r>
    </w:p>
    <w:p w14:paraId="4CEC7B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Child lookups</w:t>
      </w:r>
    </w:p>
    <w:p w14:paraId="273C2EC7" w14:textId="77777777" w:rsidR="004A5A01" w:rsidRPr="004A5A01" w:rsidRDefault="004A5A01" w:rsidP="004A5A01">
      <w:pPr>
        <w:rPr>
          <w:sz w:val="32"/>
          <w:szCs w:val="32"/>
        </w:rPr>
      </w:pPr>
    </w:p>
    <w:p w14:paraId="4ADB4B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Number</w:t>
      </w:r>
    </w:p>
    <w:p w14:paraId="59FDAA4D" w14:textId="77777777" w:rsidR="004A5A01" w:rsidRPr="004A5A01" w:rsidRDefault="004A5A01" w:rsidP="004A5A01">
      <w:pPr>
        <w:rPr>
          <w:sz w:val="32"/>
          <w:szCs w:val="32"/>
        </w:rPr>
      </w:pPr>
    </w:p>
    <w:p w14:paraId="737B43E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Success screen</w:t>
      </w:r>
    </w:p>
    <w:p w14:paraId="5AE9FA3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C3AA3B4">
          <v:rect id="_x0000_i5879" style="width:0;height:1.5pt" o:hralign="center" o:hrstd="t" o:hr="t" fillcolor="#a0a0a0" stroked="f"/>
        </w:pict>
      </w:r>
    </w:p>
    <w:p w14:paraId="5D32153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499. Question 20</w:t>
      </w:r>
    </w:p>
    <w:p w14:paraId="65656A2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creates the child rows?</w:t>
      </w:r>
    </w:p>
    <w:p w14:paraId="7EA70FD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6A17C6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ForAll</w:t>
      </w:r>
    </w:p>
    <w:p w14:paraId="2D3877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+</w:t>
      </w:r>
    </w:p>
    <w:p w14:paraId="6A5302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Patch</w:t>
      </w:r>
    </w:p>
    <w:p w14:paraId="0D95E6F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0A705F5">
          <v:rect id="_x0000_i5880" style="width:0;height:1.5pt" o:hralign="center" o:hrstd="t" o:hr="t" fillcolor="#a0a0a0" stroked="f"/>
        </w:pict>
      </w:r>
    </w:p>
    <w:p w14:paraId="4ACA625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500. Question 21</w:t>
      </w:r>
    </w:p>
    <w:p w14:paraId="512C01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 ForAll guaranteed to run sequentially?</w:t>
      </w:r>
    </w:p>
    <w:p w14:paraId="2046EBF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Answer</w:t>
      </w:r>
    </w:p>
    <w:p w14:paraId="5BD6DC8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No.</w:t>
      </w:r>
    </w:p>
    <w:p w14:paraId="5CD6648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Records can be processed independently and potentially:</w:t>
      </w:r>
    </w:p>
    <w:p w14:paraId="27DA9DA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In parallel.</w:t>
      </w:r>
    </w:p>
    <w:p w14:paraId="08DFD68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29C727A">
          <v:rect id="_x0000_i5881" style="width:0;height:1.5pt" o:hralign="center" o:hrstd="t" o:hr="t" fillcolor="#a0a0a0" stroked="f"/>
        </w:pict>
      </w:r>
    </w:p>
    <w:p w14:paraId="0E34F8D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501. Question 22</w:t>
      </w:r>
    </w:p>
    <w:p w14:paraId="213B321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Should line creation depend on execution order?</w:t>
      </w:r>
    </w:p>
    <w:p w14:paraId="76FE4C7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14C93BF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No.</w:t>
      </w:r>
    </w:p>
    <w:p w14:paraId="070E439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6E0906E">
          <v:rect id="_x0000_i5882" style="width:0;height:1.5pt" o:hralign="center" o:hrstd="t" o:hr="t" fillcolor="#a0a0a0" stroked="f"/>
        </w:pict>
      </w:r>
    </w:p>
    <w:p w14:paraId="49435E3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502. Question 23</w:t>
      </w:r>
    </w:p>
    <w:p w14:paraId="3882D2A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 ForAll delegable?</w:t>
      </w:r>
    </w:p>
    <w:p w14:paraId="0DD7322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13AA9B9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No.</w:t>
      </w:r>
    </w:p>
    <w:p w14:paraId="1320B36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011AB31">
          <v:rect id="_x0000_i5883" style="width:0;height:1.5pt" o:hralign="center" o:hrstd="t" o:hr="t" fillcolor="#a0a0a0" stroked="f"/>
        </w:pict>
      </w:r>
    </w:p>
    <w:p w14:paraId="688F0FF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503. Question 24</w:t>
      </w:r>
    </w:p>
    <w:p w14:paraId="536474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 is that acceptable here?</w:t>
      </w:r>
    </w:p>
    <w:p w14:paraId="4FDA648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084E8E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 processes:</w:t>
      </w:r>
    </w:p>
    <w:p w14:paraId="48CD8FF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 small local cart collection,</w:t>
      </w:r>
    </w:p>
    <w:p w14:paraId="11197C6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not the entire Products table.</w:t>
      </w:r>
    </w:p>
    <w:p w14:paraId="19C57A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0E171D6">
          <v:rect id="_x0000_i5884" style="width:0;height:1.5pt" o:hralign="center" o:hrstd="t" o:hr="t" fillcolor="#a0a0a0" stroked="f"/>
        </w:pict>
      </w:r>
    </w:p>
    <w:p w14:paraId="47EC90C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504. Question 25</w:t>
      </w:r>
    </w:p>
    <w:p w14:paraId="597BBF6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If one ForAll iteration fails, are all previous writes automatically rolled back?</w:t>
      </w:r>
    </w:p>
    <w:p w14:paraId="7B6A64F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3BB18CA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No.</w:t>
      </w:r>
    </w:p>
    <w:p w14:paraId="256D28C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3D8DBF6">
          <v:rect id="_x0000_i5885" style="width:0;height:1.5pt" o:hralign="center" o:hrstd="t" o:hr="t" fillcolor="#a0a0a0" stroked="f"/>
        </w:pict>
      </w:r>
    </w:p>
    <w:p w14:paraId="67C117E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505. Question 26</w:t>
      </w:r>
    </w:p>
    <w:p w14:paraId="75BFD8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risk does that create?</w:t>
      </w:r>
    </w:p>
    <w:p w14:paraId="5BE3AA4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48087F2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Partial child creation.</w:t>
      </w:r>
    </w:p>
    <w:p w14:paraId="09038D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17B2F34">
          <v:rect id="_x0000_i5886" style="width:0;height:1.5pt" o:hralign="center" o:hrstd="t" o:hr="t" fillcolor="#a0a0a0" stroked="f"/>
        </w:pict>
      </w:r>
    </w:p>
    <w:p w14:paraId="6865E05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506. Question 27</w:t>
      </w:r>
    </w:p>
    <w:p w14:paraId="275CB5B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How does v0.1 protect approval processing?</w:t>
      </w:r>
    </w:p>
    <w:p w14:paraId="2AB3D8D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509376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 doesn't set the parent to:</w:t>
      </w:r>
    </w:p>
    <w:p w14:paraId="443B620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Submitted</w:t>
      </w:r>
    </w:p>
    <w:p w14:paraId="352D327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until expected child saves succeed.</w:t>
      </w:r>
    </w:p>
    <w:p w14:paraId="21F6AD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CEB8A1">
          <v:rect id="_x0000_i5887" style="width:0;height:1.5pt" o:hralign="center" o:hrstd="t" o:hr="t" fillcolor="#a0a0a0" stroked="f"/>
        </w:pict>
      </w:r>
    </w:p>
    <w:p w14:paraId="0F78E9E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507. Question 28</w:t>
      </w:r>
    </w:p>
    <w:p w14:paraId="2CB2FF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Does that make the operation fully atomic?</w:t>
      </w:r>
    </w:p>
    <w:p w14:paraId="6A0048C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27F604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No.</w:t>
      </w:r>
    </w:p>
    <w:p w14:paraId="241160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5E8DD10D">
          <v:rect id="_x0000_i5888" style="width:0;height:1.5pt" o:hralign="center" o:hrstd="t" o:hr="t" fillcolor="#a0a0a0" stroked="f"/>
        </w:pict>
      </w:r>
    </w:p>
    <w:p w14:paraId="49C191A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508. Question 29</w:t>
      </w:r>
    </w:p>
    <w:p w14:paraId="21FDE77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should be used if strict all-or-nothing behavior is required?</w:t>
      </w:r>
    </w:p>
    <w:p w14:paraId="24A6CA9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2DB668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An appropriate:</w:t>
      </w:r>
    </w:p>
    <w:p w14:paraId="49D8D2A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Server-side transactional design.</w:t>
      </w:r>
    </w:p>
    <w:p w14:paraId="1E1685F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199D464">
          <v:rect id="_x0000_i5889" style="width:0;height:1.5pt" o:hralign="center" o:hrstd="t" o:hr="t" fillcolor="#a0a0a0" stroked="f"/>
        </w:pict>
      </w:r>
    </w:p>
    <w:p w14:paraId="611F50F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509. Question 30</w:t>
      </w:r>
    </w:p>
    <w:p w14:paraId="0972F37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function handles errors?</w:t>
      </w:r>
    </w:p>
    <w:p w14:paraId="19F227B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79EA865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IfError.</w:t>
      </w:r>
    </w:p>
    <w:p w14:paraId="3531E4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575ACB1">
          <v:rect id="_x0000_i5890" style="width:0;height:1.5pt" o:hralign="center" o:hrstd="t" o:hr="t" fillcolor="#a0a0a0" stroked="f"/>
        </w:pict>
      </w:r>
    </w:p>
    <w:p w14:paraId="56094B9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510. Question 31</w:t>
      </w:r>
    </w:p>
    <w:p w14:paraId="3DA66B0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Where can error details be accessed inside IfError?</w:t>
      </w:r>
    </w:p>
    <w:p w14:paraId="3465A13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39E6D6D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FirstError.</w:t>
      </w:r>
    </w:p>
    <w:p w14:paraId="67CC7C0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E6EA3CC">
          <v:rect id="_x0000_i5891" style="width:0;height:1.5pt" o:hralign="center" o:hrstd="t" o:hr="t" fillcolor="#a0a0a0" stroked="f"/>
        </w:pict>
      </w:r>
    </w:p>
    <w:p w14:paraId="2ABED96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511. Question 32</w:t>
      </w:r>
    </w:p>
    <w:p w14:paraId="76A836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 disable Submit during processing?</w:t>
      </w:r>
    </w:p>
    <w:p w14:paraId="2E39783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6DC633F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 reduce:</w:t>
      </w:r>
    </w:p>
    <w:p w14:paraId="67C578D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Duplicate submission.</w:t>
      </w:r>
    </w:p>
    <w:p w14:paraId="1DB94A0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58E8F80">
          <v:rect id="_x0000_i5892" style="width:0;height:1.5pt" o:hralign="center" o:hrstd="t" o:hr="t" fillcolor="#a0a0a0" stroked="f"/>
        </w:pict>
      </w:r>
    </w:p>
    <w:p w14:paraId="685A201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512. Question 33</w:t>
      </w:r>
    </w:p>
    <w:p w14:paraId="648F31D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When should the cart be cleared?</w:t>
      </w:r>
    </w:p>
    <w:p w14:paraId="647799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5B5392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After successful final submission.</w:t>
      </w:r>
    </w:p>
    <w:p w14:paraId="303979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923F987">
          <v:rect id="_x0000_i5893" style="width:0;height:1.5pt" o:hralign="center" o:hrstd="t" o:hr="t" fillcolor="#a0a0a0" stroked="f"/>
        </w:pict>
      </w:r>
    </w:p>
    <w:p w14:paraId="28027B2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513. Question 34</w:t>
      </w:r>
    </w:p>
    <w:p w14:paraId="023C2EB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should happen if a child fails?</w:t>
      </w:r>
    </w:p>
    <w:p w14:paraId="59D7D86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48959F5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Keep Request:</w:t>
      </w:r>
    </w:p>
    <w:p w14:paraId="2F0DC43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Draft</w:t>
      </w:r>
    </w:p>
    <w:p w14:paraId="3E2E1B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and do not claim success.</w:t>
      </w:r>
    </w:p>
    <w:p w14:paraId="09E2A27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428556F">
          <v:rect id="_x0000_i5894" style="width:0;height:1.5pt" o:hralign="center" o:hrstd="t" o:hr="t" fillcolor="#a0a0a0" stroked="f"/>
        </w:pict>
      </w:r>
    </w:p>
    <w:p w14:paraId="567FB7A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514. Question 35</w:t>
      </w:r>
    </w:p>
    <w:p w14:paraId="7CB638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automatically generates the business Request Number?</w:t>
      </w:r>
    </w:p>
    <w:p w14:paraId="75ACBDF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7F01D72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Dataverse Autonumber.</w:t>
      </w:r>
    </w:p>
    <w:p w14:paraId="04A79B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A624F4D">
          <v:rect id="_x0000_i5895" style="width:0;height:1.5pt" o:hralign="center" o:hrstd="t" o:hr="t" fillcolor="#a0a0a0" stroked="f"/>
        </w:pict>
      </w:r>
    </w:p>
    <w:p w14:paraId="2D12EC5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515. Question 36</w:t>
      </w:r>
    </w:p>
    <w:p w14:paraId="4A00850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Should Canvas create PR-000123 itself?</w:t>
      </w:r>
    </w:p>
    <w:p w14:paraId="10FCB18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4932E97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No.</w:t>
      </w:r>
    </w:p>
    <w:p w14:paraId="41339C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8891DDC">
          <v:rect id="_x0000_i5896" style="width:0;height:1.5pt" o:hralign="center" o:hrstd="t" o:hr="t" fillcolor="#a0a0a0" stroked="f"/>
        </w:pict>
      </w:r>
    </w:p>
    <w:p w14:paraId="740B8B0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516. Question 37</w:t>
      </w:r>
    </w:p>
    <w:p w14:paraId="79E13F2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query should My Requests use?</w:t>
      </w:r>
    </w:p>
    <w:p w14:paraId="5141344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4D806C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Filter by:</w:t>
      </w:r>
    </w:p>
    <w:p w14:paraId="52D048D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Current Employee.</w:t>
      </w:r>
    </w:p>
    <w:p w14:paraId="1B882D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F4B2F15">
          <v:rect id="_x0000_i5897" style="width:0;height:1.5pt" o:hralign="center" o:hrstd="t" o:hr="t" fillcolor="#a0a0a0" stroked="f"/>
        </w:pict>
      </w:r>
    </w:p>
    <w:p w14:paraId="524AA60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517. Question 38</w:t>
      </w:r>
    </w:p>
    <w:p w14:paraId="14CFDA5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Does that replace Dataverse security?</w:t>
      </w:r>
    </w:p>
    <w:p w14:paraId="04F740B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1C7AD73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No.</w:t>
      </w:r>
    </w:p>
    <w:p w14:paraId="2FA03DC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259E7E8">
          <v:rect id="_x0000_i5898" style="width:0;height:1.5pt" o:hralign="center" o:hrstd="t" o:hr="t" fillcolor="#a0a0a0" stroked="f"/>
        </w:pict>
      </w:r>
    </w:p>
    <w:p w14:paraId="316F472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518. Question 39</w:t>
      </w:r>
    </w:p>
    <w:p w14:paraId="150A463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Why don't we copy the entire Product table into a collection?</w:t>
      </w:r>
    </w:p>
    <w:p w14:paraId="46338C2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4294C9E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 can cause:</w:t>
      </w:r>
    </w:p>
    <w:p w14:paraId="61116D1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Delegation</w:t>
      </w:r>
    </w:p>
    <w:p w14:paraId="74920515" w14:textId="77777777" w:rsidR="004A5A01" w:rsidRPr="004A5A01" w:rsidRDefault="004A5A01" w:rsidP="004A5A01">
      <w:pPr>
        <w:rPr>
          <w:sz w:val="32"/>
          <w:szCs w:val="32"/>
        </w:rPr>
      </w:pPr>
    </w:p>
    <w:p w14:paraId="20D9E3A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Performance</w:t>
      </w:r>
    </w:p>
    <w:p w14:paraId="61FF3C3B" w14:textId="77777777" w:rsidR="004A5A01" w:rsidRPr="004A5A01" w:rsidRDefault="004A5A01" w:rsidP="004A5A01">
      <w:pPr>
        <w:rPr>
          <w:sz w:val="32"/>
          <w:szCs w:val="32"/>
        </w:rPr>
      </w:pPr>
    </w:p>
    <w:p w14:paraId="17B696F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Scale</w:t>
      </w:r>
    </w:p>
    <w:p w14:paraId="52CAAB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problems.</w:t>
      </w:r>
    </w:p>
    <w:p w14:paraId="442B775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E22A0B9">
          <v:rect id="_x0000_i5899" style="width:0;height:1.5pt" o:hralign="center" o:hrstd="t" o:hr="t" fillcolor="#a0a0a0" stroked="f"/>
        </w:pict>
      </w:r>
    </w:p>
    <w:p w14:paraId="528DD38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519. Question 40</w:t>
      </w:r>
    </w:p>
    <w:p w14:paraId="25F84E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What comes next?</w:t>
      </w:r>
    </w:p>
    <w:p w14:paraId="41E4FBB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Answer</w:t>
      </w:r>
    </w:p>
    <w:p w14:paraId="0899991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Day 31 — Procurement Approvals, Model-Driven Administration &amp; Power BI Analytics.</w:t>
      </w:r>
    </w:p>
    <w:p w14:paraId="0791BEC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17CB331">
          <v:rect id="_x0000_i5900" style="width:0;height:1.5pt" o:hralign="center" o:hrstd="t" o:hr="t" fillcolor="#a0a0a0" stroked="f"/>
        </w:pict>
      </w:r>
    </w:p>
    <w:p w14:paraId="7D50821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FO — HOMEWORK / DAY 31 PREPARATION</w:t>
      </w:r>
    </w:p>
    <w:p w14:paraId="149C06E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520. Before Tomorrow</w:t>
      </w:r>
    </w:p>
    <w:p w14:paraId="40C25F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Create at least:</w:t>
      </w:r>
    </w:p>
    <w:p w14:paraId="7BDF542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Seven Purchase Requests.</w:t>
      </w:r>
    </w:p>
    <w:p w14:paraId="41AC90D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7F364C5">
          <v:rect id="_x0000_i5901" style="width:0;height:1.5pt" o:hralign="center" o:hrstd="t" o:hr="t" fillcolor="#a0a0a0" stroked="f"/>
        </w:pict>
      </w:r>
    </w:p>
    <w:p w14:paraId="143C9FB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521. Include</w:t>
      </w:r>
    </w:p>
    <w:p w14:paraId="74C8A1C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 requests</w:t>
      </w:r>
    </w:p>
    <w:p w14:paraId="4FF3F9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below 5,000</w:t>
      </w:r>
    </w:p>
    <w:p w14:paraId="5DAF27D4" w14:textId="77777777" w:rsidR="004A5A01" w:rsidRPr="004A5A01" w:rsidRDefault="004A5A01" w:rsidP="004A5A01">
      <w:pPr>
        <w:rPr>
          <w:sz w:val="32"/>
          <w:szCs w:val="32"/>
        </w:rPr>
      </w:pPr>
    </w:p>
    <w:p w14:paraId="2397E6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 requests</w:t>
      </w:r>
    </w:p>
    <w:p w14:paraId="157A56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between 5,000 and 50,000</w:t>
      </w:r>
    </w:p>
    <w:p w14:paraId="1152F8BB" w14:textId="77777777" w:rsidR="004A5A01" w:rsidRPr="004A5A01" w:rsidRDefault="004A5A01" w:rsidP="004A5A01">
      <w:pPr>
        <w:rPr>
          <w:sz w:val="32"/>
          <w:szCs w:val="32"/>
        </w:rPr>
      </w:pPr>
    </w:p>
    <w:p w14:paraId="371CE2F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2 requests</w:t>
      </w:r>
    </w:p>
    <w:p w14:paraId="6A3B1C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above 50,000</w:t>
      </w:r>
    </w:p>
    <w:p w14:paraId="78C347BA" w14:textId="77777777" w:rsidR="004A5A01" w:rsidRPr="004A5A01" w:rsidRDefault="004A5A01" w:rsidP="004A5A01">
      <w:pPr>
        <w:rPr>
          <w:sz w:val="32"/>
          <w:szCs w:val="32"/>
        </w:rPr>
      </w:pPr>
    </w:p>
    <w:p w14:paraId="76A3AA1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1 rejected/draft test case</w:t>
      </w:r>
    </w:p>
    <w:p w14:paraId="7FC160E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F6DD114">
          <v:rect id="_x0000_i5902" style="width:0;height:1.5pt" o:hralign="center" o:hrstd="t" o:hr="t" fillcolor="#a0a0a0" stroked="f"/>
        </w:pict>
      </w:r>
    </w:p>
    <w:p w14:paraId="38AFD72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522. Ensure Every Test Employee Has</w:t>
      </w:r>
    </w:p>
    <w:p w14:paraId="4CDD23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Email</w:t>
      </w:r>
    </w:p>
    <w:p w14:paraId="5AA2BC31" w14:textId="77777777" w:rsidR="004A5A01" w:rsidRPr="004A5A01" w:rsidRDefault="004A5A01" w:rsidP="004A5A01">
      <w:pPr>
        <w:rPr>
          <w:sz w:val="32"/>
          <w:szCs w:val="32"/>
        </w:rPr>
      </w:pPr>
    </w:p>
    <w:p w14:paraId="301A84F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Department</w:t>
      </w:r>
    </w:p>
    <w:p w14:paraId="046C8194" w14:textId="77777777" w:rsidR="004A5A01" w:rsidRPr="004A5A01" w:rsidRDefault="004A5A01" w:rsidP="004A5A01">
      <w:pPr>
        <w:rPr>
          <w:sz w:val="32"/>
          <w:szCs w:val="32"/>
        </w:rPr>
      </w:pPr>
    </w:p>
    <w:p w14:paraId="51B3CFE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Manager</w:t>
      </w:r>
    </w:p>
    <w:p w14:paraId="7A3C83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2FABB3E">
          <v:rect id="_x0000_i5903" style="width:0;height:1.5pt" o:hralign="center" o:hrstd="t" o:hr="t" fillcolor="#a0a0a0" stroked="f"/>
        </w:pict>
      </w:r>
    </w:p>
    <w:p w14:paraId="7E944FB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523. Ensure Environment Variables Exist</w:t>
      </w:r>
    </w:p>
    <w:p w14:paraId="1AC452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Finance Approver Email</w:t>
      </w:r>
    </w:p>
    <w:p w14:paraId="78A6FC57" w14:textId="77777777" w:rsidR="004A5A01" w:rsidRPr="004A5A01" w:rsidRDefault="004A5A01" w:rsidP="004A5A01">
      <w:pPr>
        <w:rPr>
          <w:sz w:val="32"/>
          <w:szCs w:val="32"/>
        </w:rPr>
      </w:pPr>
    </w:p>
    <w:p w14:paraId="392B941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Procurement Approver Email</w:t>
      </w:r>
    </w:p>
    <w:p w14:paraId="57DCDAD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7EDFE3D">
          <v:rect id="_x0000_i5904" style="width:0;height:1.5pt" o:hralign="center" o:hrstd="t" o:hr="t" fillcolor="#a0a0a0" stroked="f"/>
        </w:pict>
      </w:r>
    </w:p>
    <w:p w14:paraId="4EC47BE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524. Verify</w:t>
      </w:r>
    </w:p>
    <w:p w14:paraId="62D2ABF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Each successfully submitted Request contains:</w:t>
      </w:r>
    </w:p>
    <w:p w14:paraId="471C8C3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At least one Purchase Request Item.</w:t>
      </w:r>
    </w:p>
    <w:p w14:paraId="2D3BA6C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03F0CED">
          <v:rect id="_x0000_i5905" style="width:0;height:1.5pt" o:hralign="center" o:hrstd="t" o:hr="t" fillcolor="#a0a0a0" stroked="f"/>
        </w:pict>
      </w:r>
    </w:p>
    <w:p w14:paraId="647A95E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525. Verify</w:t>
      </w:r>
    </w:p>
    <w:p w14:paraId="4DD5CF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Stored parent Total matches:</w:t>
      </w:r>
    </w:p>
    <w:p w14:paraId="1E78FE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Sum of line totals.</w:t>
      </w:r>
    </w:p>
    <w:p w14:paraId="22BF03D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1DDFC4BB">
          <v:rect id="_x0000_i5906" style="width:0;height:1.5pt" o:hralign="center" o:hrstd="t" o:hr="t" fillcolor="#a0a0a0" stroked="f"/>
        </w:pict>
      </w:r>
    </w:p>
    <w:p w14:paraId="15023A9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526. Tomorrow We Will NOT Trust It Blindly</w:t>
      </w:r>
    </w:p>
    <w:p w14:paraId="118ED8F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We recalculate it.</w:t>
      </w:r>
    </w:p>
    <w:p w14:paraId="302696A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C8AEB3D">
          <v:rect id="_x0000_i5907" style="width:0;height:1.5pt" o:hralign="center" o:hrstd="t" o:hr="t" fillcolor="#a0a0a0" stroked="f"/>
        </w:pict>
      </w:r>
    </w:p>
    <w:p w14:paraId="536F835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FP — DAY 31 PREVIEW</w:t>
      </w:r>
    </w:p>
    <w:p w14:paraId="780DF97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527. Day 31 Will Build</w:t>
      </w:r>
    </w:p>
    <w:p w14:paraId="4B2937A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Procurement Approval Flow.</w:t>
      </w:r>
    </w:p>
    <w:p w14:paraId="0748FCA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86F4A91">
          <v:rect id="_x0000_i5908" style="width:0;height:1.5pt" o:hralign="center" o:hrstd="t" o:hr="t" fillcolor="#a0a0a0" stroked="f"/>
        </w:pict>
      </w:r>
    </w:p>
    <w:p w14:paraId="161062B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528. Trigger</w:t>
      </w:r>
    </w:p>
    <w:p w14:paraId="0DA8B3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</w:t>
      </w:r>
    </w:p>
    <w:p w14:paraId="1BFF8EC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Status = Submitted</w:t>
      </w:r>
    </w:p>
    <w:p w14:paraId="3614AA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Approval Started = No</w:t>
      </w:r>
    </w:p>
    <w:p w14:paraId="51EE290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08C7A7D">
          <v:rect id="_x0000_i5909" style="width:0;height:1.5pt" o:hralign="center" o:hrstd="t" o:hr="t" fillcolor="#a0a0a0" stroked="f"/>
        </w:pict>
      </w:r>
    </w:p>
    <w:p w14:paraId="38A7DC3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529. Validation</w:t>
      </w:r>
    </w:p>
    <w:p w14:paraId="1AB7DD1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 exists</w:t>
      </w:r>
    </w:p>
    <w:p w14:paraId="1AA943D3" w14:textId="77777777" w:rsidR="004A5A01" w:rsidRPr="004A5A01" w:rsidRDefault="004A5A01" w:rsidP="004A5A01">
      <w:pPr>
        <w:rPr>
          <w:sz w:val="32"/>
          <w:szCs w:val="32"/>
        </w:rPr>
      </w:pPr>
    </w:p>
    <w:p w14:paraId="6A9BBD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Employee exists</w:t>
      </w:r>
    </w:p>
    <w:p w14:paraId="73B965DE" w14:textId="77777777" w:rsidR="004A5A01" w:rsidRPr="004A5A01" w:rsidRDefault="004A5A01" w:rsidP="004A5A01">
      <w:pPr>
        <w:rPr>
          <w:sz w:val="32"/>
          <w:szCs w:val="32"/>
        </w:rPr>
      </w:pPr>
    </w:p>
    <w:p w14:paraId="2A85F9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Manager exists</w:t>
      </w:r>
    </w:p>
    <w:p w14:paraId="70BC97F0" w14:textId="77777777" w:rsidR="004A5A01" w:rsidRPr="004A5A01" w:rsidRDefault="004A5A01" w:rsidP="004A5A01">
      <w:pPr>
        <w:rPr>
          <w:sz w:val="32"/>
          <w:szCs w:val="32"/>
        </w:rPr>
      </w:pPr>
    </w:p>
    <w:p w14:paraId="0E1DB7A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Items exist</w:t>
      </w:r>
    </w:p>
    <w:p w14:paraId="251AE652" w14:textId="77777777" w:rsidR="004A5A01" w:rsidRPr="004A5A01" w:rsidRDefault="004A5A01" w:rsidP="004A5A01">
      <w:pPr>
        <w:rPr>
          <w:sz w:val="32"/>
          <w:szCs w:val="32"/>
        </w:rPr>
      </w:pPr>
    </w:p>
    <w:p w14:paraId="1402A6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Quantity valid</w:t>
      </w:r>
    </w:p>
    <w:p w14:paraId="44AD72F2" w14:textId="77777777" w:rsidR="004A5A01" w:rsidRPr="004A5A01" w:rsidRDefault="004A5A01" w:rsidP="004A5A01">
      <w:pPr>
        <w:rPr>
          <w:sz w:val="32"/>
          <w:szCs w:val="32"/>
        </w:rPr>
      </w:pPr>
    </w:p>
    <w:p w14:paraId="4D1F980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Price valid</w:t>
      </w:r>
    </w:p>
    <w:p w14:paraId="50178CB9" w14:textId="77777777" w:rsidR="004A5A01" w:rsidRPr="004A5A01" w:rsidRDefault="004A5A01" w:rsidP="004A5A01">
      <w:pPr>
        <w:rPr>
          <w:sz w:val="32"/>
          <w:szCs w:val="32"/>
        </w:rPr>
      </w:pPr>
    </w:p>
    <w:p w14:paraId="327E62A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Total recalculated</w:t>
      </w:r>
    </w:p>
    <w:p w14:paraId="359CA65F" w14:textId="77777777" w:rsidR="004A5A01" w:rsidRPr="004A5A01" w:rsidRDefault="004A5A01" w:rsidP="004A5A01">
      <w:pPr>
        <w:rPr>
          <w:sz w:val="32"/>
          <w:szCs w:val="32"/>
        </w:rPr>
      </w:pPr>
    </w:p>
    <w:p w14:paraId="55A7595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Finance approver configured</w:t>
      </w:r>
    </w:p>
    <w:p w14:paraId="101B1562" w14:textId="77777777" w:rsidR="004A5A01" w:rsidRPr="004A5A01" w:rsidRDefault="004A5A01" w:rsidP="004A5A01">
      <w:pPr>
        <w:rPr>
          <w:sz w:val="32"/>
          <w:szCs w:val="32"/>
        </w:rPr>
      </w:pPr>
    </w:p>
    <w:p w14:paraId="7A0FFB9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Procurement approver configured when needed</w:t>
      </w:r>
    </w:p>
    <w:p w14:paraId="5234738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843D0C5">
          <v:rect id="_x0000_i5910" style="width:0;height:1.5pt" o:hralign="center" o:hrstd="t" o:hr="t" fillcolor="#a0a0a0" stroked="f"/>
        </w:pict>
      </w:r>
    </w:p>
    <w:p w14:paraId="4141C70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530. Stage 1</w:t>
      </w:r>
    </w:p>
    <w:p w14:paraId="137C68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MANAGER</w:t>
      </w:r>
    </w:p>
    <w:p w14:paraId="26D3083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CACFAB8">
          <v:rect id="_x0000_i5911" style="width:0;height:1.5pt" o:hralign="center" o:hrstd="t" o:hr="t" fillcolor="#a0a0a0" stroked="f"/>
        </w:pict>
      </w:r>
    </w:p>
    <w:p w14:paraId="08EF334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531. If Reject</w:t>
      </w:r>
    </w:p>
    <w:p w14:paraId="5B8FB41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REJECTED</w:t>
      </w:r>
    </w:p>
    <w:p w14:paraId="32FD9DA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31B4712">
          <v:rect id="_x0000_i5912" style="width:0;height:1.5pt" o:hralign="center" o:hrstd="t" o:hr="t" fillcolor="#a0a0a0" stroked="f"/>
        </w:pict>
      </w:r>
    </w:p>
    <w:p w14:paraId="4695860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532. If Approve and Total &lt;5,000</w:t>
      </w:r>
    </w:p>
    <w:p w14:paraId="71429D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APPROVED</w:t>
      </w:r>
    </w:p>
    <w:p w14:paraId="23A68F2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88282C2">
          <v:rect id="_x0000_i5913" style="width:0;height:1.5pt" o:hralign="center" o:hrstd="t" o:hr="t" fillcolor="#a0a0a0" stroked="f"/>
        </w:pict>
      </w:r>
    </w:p>
    <w:p w14:paraId="47CE4DF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533. If &gt;=5,000</w:t>
      </w:r>
    </w:p>
    <w:p w14:paraId="5090E5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FINANCE</w:t>
      </w:r>
    </w:p>
    <w:p w14:paraId="61C7F07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1DF4B2E">
          <v:rect id="_x0000_i5914" style="width:0;height:1.5pt" o:hralign="center" o:hrstd="t" o:hr="t" fillcolor="#a0a0a0" stroked="f"/>
        </w:pict>
      </w:r>
    </w:p>
    <w:p w14:paraId="4E61F90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534. If Finance Rejects</w:t>
      </w:r>
    </w:p>
    <w:p w14:paraId="1F9B408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REJECTED</w:t>
      </w:r>
    </w:p>
    <w:p w14:paraId="22087E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E54038C">
          <v:rect id="_x0000_i5915" style="width:0;height:1.5pt" o:hralign="center" o:hrstd="t" o:hr="t" fillcolor="#a0a0a0" stroked="f"/>
        </w:pict>
      </w:r>
    </w:p>
    <w:p w14:paraId="3AEC91F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535. If &lt;=50,000</w:t>
      </w:r>
    </w:p>
    <w:p w14:paraId="20A86B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APPROVED</w:t>
      </w:r>
    </w:p>
    <w:p w14:paraId="7841299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818D18C">
          <v:rect id="_x0000_i5916" style="width:0;height:1.5pt" o:hralign="center" o:hrstd="t" o:hr="t" fillcolor="#a0a0a0" stroked="f"/>
        </w:pict>
      </w:r>
    </w:p>
    <w:p w14:paraId="76E5F63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536. If &gt;50,000</w:t>
      </w:r>
    </w:p>
    <w:p w14:paraId="6F23DD8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PROCUREMENT MANAGER</w:t>
      </w:r>
    </w:p>
    <w:p w14:paraId="4DF618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B2BD0D6">
          <v:rect id="_x0000_i5917" style="width:0;height:1.5pt" o:hralign="center" o:hrstd="t" o:hr="t" fillcolor="#a0a0a0" stroked="f"/>
        </w:pict>
      </w:r>
    </w:p>
    <w:p w14:paraId="7505716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537. Then</w:t>
      </w:r>
    </w:p>
    <w:p w14:paraId="6CDB7B1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Model-Driven Procurement Administration.</w:t>
      </w:r>
    </w:p>
    <w:p w14:paraId="3B0E0E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AF76792">
          <v:rect id="_x0000_i5918" style="width:0;height:1.5pt" o:hralign="center" o:hrstd="t" o:hr="t" fillcolor="#a0a0a0" stroked="f"/>
        </w:pict>
      </w:r>
    </w:p>
    <w:p w14:paraId="253EDE5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538. And</w:t>
      </w:r>
    </w:p>
    <w:p w14:paraId="77E3CD7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Power BI Procurement Analytics.</w:t>
      </w:r>
    </w:p>
    <w:p w14:paraId="794D909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04D5756">
          <v:rect id="_x0000_i5919" style="width:0;height:1.5pt" o:hralign="center" o:hrstd="t" o:hr="t" fillcolor="#a0a0a0" stroked="f"/>
        </w:pict>
      </w:r>
    </w:p>
    <w:p w14:paraId="2FAFD1C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PART FQ — MOST IMPORTANT DAY 30 LESSON</w:t>
      </w:r>
    </w:p>
    <w:p w14:paraId="070FCE0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539. The Cart Is UI State</w:t>
      </w:r>
    </w:p>
    <w:p w14:paraId="045FE3B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COLLECTION</w:t>
      </w:r>
    </w:p>
    <w:p w14:paraId="6DAFE96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exists to make the Employee experience:</w:t>
      </w:r>
    </w:p>
    <w:p w14:paraId="1098F86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Seamless.</w:t>
      </w:r>
    </w:p>
    <w:p w14:paraId="577EF41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321C2522">
          <v:rect id="_x0000_i5920" style="width:0;height:1.5pt" o:hralign="center" o:hrstd="t" o:hr="t" fillcolor="#a0a0a0" stroked="f"/>
        </w:pict>
      </w:r>
    </w:p>
    <w:p w14:paraId="3C67F52C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540. The Real Business Record</w:t>
      </w:r>
    </w:p>
    <w:p w14:paraId="7B355D6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lives in:</w:t>
      </w:r>
    </w:p>
    <w:p w14:paraId="494CBF5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Dataverse.</w:t>
      </w:r>
    </w:p>
    <w:p w14:paraId="20542ED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CC9473E">
          <v:rect id="_x0000_i5921" style="width:0;height:1.5pt" o:hralign="center" o:hrstd="t" o:hr="t" fillcolor="#a0a0a0" stroked="f"/>
        </w:pict>
      </w:r>
    </w:p>
    <w:p w14:paraId="5894B7B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541. Second Important Lesson</w:t>
      </w:r>
    </w:p>
    <w:p w14:paraId="5C59566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 normalized data model such as:</w:t>
      </w:r>
    </w:p>
    <w:p w14:paraId="6A55771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</w:t>
      </w:r>
    </w:p>
    <w:p w14:paraId="6BC702A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|</w:t>
      </w:r>
    </w:p>
    <w:p w14:paraId="4CBE85B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v</w:t>
      </w:r>
    </w:p>
    <w:p w14:paraId="441C491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Purchase Request Item</w:t>
      </w:r>
    </w:p>
    <w:p w14:paraId="0C2CFD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requires the application to correctly create:</w:t>
      </w:r>
    </w:p>
    <w:p w14:paraId="3505106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Parent and children.</w:t>
      </w:r>
    </w:p>
    <w:p w14:paraId="1E532C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0BEFF19">
          <v:rect id="_x0000_i5922" style="width:0;height:1.5pt" o:hralign="center" o:hrstd="t" o:hr="t" fillcolor="#a0a0a0" stroked="f"/>
        </w:pict>
      </w:r>
    </w:p>
    <w:p w14:paraId="77DF896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542. Third Important Lesson</w:t>
      </w:r>
    </w:p>
    <w:p w14:paraId="55A769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 result returned by:</w:t>
      </w:r>
    </w:p>
    <w:p w14:paraId="128ACE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Patch()</w:t>
      </w:r>
    </w:p>
    <w:p w14:paraId="7213712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is valuable.</w:t>
      </w:r>
    </w:p>
    <w:p w14:paraId="6EE8CD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It gives us the created record needed for:</w:t>
      </w:r>
    </w:p>
    <w:p w14:paraId="742DA7D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Child relationships.</w:t>
      </w:r>
    </w:p>
    <w:p w14:paraId="168DC5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4A4D3960">
          <v:rect id="_x0000_i5923" style="width:0;height:1.5pt" o:hralign="center" o:hrstd="t" o:hr="t" fillcolor="#a0a0a0" stroked="f"/>
        </w:pict>
      </w:r>
    </w:p>
    <w:p w14:paraId="57E7D89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543. Fourth Important Lesson</w:t>
      </w:r>
    </w:p>
    <w:p w14:paraId="746E3A5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ForAll isn't a transactional:</w:t>
      </w:r>
    </w:p>
    <w:p w14:paraId="43C192C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For loop.</w:t>
      </w:r>
    </w:p>
    <w:p w14:paraId="742958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Do not depend on:</w:t>
      </w:r>
    </w:p>
    <w:p w14:paraId="7137EFA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Order</w:t>
      </w:r>
    </w:p>
    <w:p w14:paraId="09F16AAE" w14:textId="77777777" w:rsidR="004A5A01" w:rsidRPr="004A5A01" w:rsidRDefault="004A5A01" w:rsidP="004A5A01">
      <w:pPr>
        <w:rPr>
          <w:sz w:val="32"/>
          <w:szCs w:val="32"/>
        </w:rPr>
      </w:pPr>
    </w:p>
    <w:p w14:paraId="0D9651A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Automatic rollback</w:t>
      </w:r>
    </w:p>
    <w:p w14:paraId="5AC84A1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F9EE2CE">
          <v:rect id="_x0000_i5924" style="width:0;height:1.5pt" o:hralign="center" o:hrstd="t" o:hr="t" fillcolor="#a0a0a0" stroked="f"/>
        </w:pict>
      </w:r>
    </w:p>
    <w:p w14:paraId="50CF31F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544. Fifth Important Lesson</w:t>
      </w:r>
    </w:p>
    <w:p w14:paraId="37BBBF5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Do not say:</w:t>
      </w:r>
    </w:p>
    <w:p w14:paraId="38A96AA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Success</w:t>
      </w:r>
    </w:p>
    <w:p w14:paraId="566DDCB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unless every required business operation actually:</w:t>
      </w:r>
    </w:p>
    <w:p w14:paraId="4FB933F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Succeeded.</w:t>
      </w:r>
    </w:p>
    <w:p w14:paraId="0F0B829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5D6FC4E3">
          <v:rect id="_x0000_i5925" style="width:0;height:1.5pt" o:hralign="center" o:hrstd="t" o:hr="t" fillcolor="#a0a0a0" stroked="f"/>
        </w:pict>
      </w:r>
    </w:p>
    <w:p w14:paraId="479EB2D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545. Sixth Important Lesson</w:t>
      </w:r>
    </w:p>
    <w:p w14:paraId="2E402BA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Client calculations support:</w:t>
      </w:r>
    </w:p>
    <w:p w14:paraId="6ED7E3C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User experience.</w:t>
      </w:r>
    </w:p>
    <w:p w14:paraId="6B4982D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Server-side validation supports:</w:t>
      </w:r>
    </w:p>
    <w:p w14:paraId="7E2E15A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Business integrity.</w:t>
      </w:r>
    </w:p>
    <w:p w14:paraId="4901788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23E12051">
          <v:rect id="_x0000_i5926" style="width:0;height:1.5pt" o:hralign="center" o:hrstd="t" o:hr="t" fillcolor="#a0a0a0" stroked="f"/>
        </w:pict>
      </w:r>
    </w:p>
    <w:p w14:paraId="5879397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546. Seventh Important Lesson</w:t>
      </w:r>
    </w:p>
    <w:p w14:paraId="3D9F72F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Search large business tables with:</w:t>
      </w:r>
    </w:p>
    <w:p w14:paraId="290924B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Delegable server-side queries</w:t>
      </w:r>
    </w:p>
    <w:p w14:paraId="5ED1B3C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rather than downloading everything into:</w:t>
      </w:r>
    </w:p>
    <w:p w14:paraId="2DE9CC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Collections.</w:t>
      </w:r>
    </w:p>
    <w:p w14:paraId="7D687E4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pict w14:anchorId="0EA193D4">
          <v:rect id="_x0000_i5927" style="width:0;height:1.5pt" o:hralign="center" o:hrstd="t" o:hr="t" fillcolor="#a0a0a0" stroked="f"/>
        </w:pict>
      </w:r>
    </w:p>
    <w:p w14:paraId="2CC29C7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547. Eighth Important Lesson</w:t>
      </w:r>
    </w:p>
    <w:p w14:paraId="40F8DC7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Never let the Employee choose:</w:t>
      </w:r>
    </w:p>
    <w:p w14:paraId="262DADC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Requester</w:t>
      </w:r>
    </w:p>
    <w:p w14:paraId="41704CC9" w14:textId="77777777" w:rsidR="004A5A01" w:rsidRPr="004A5A01" w:rsidRDefault="004A5A01" w:rsidP="004A5A01">
      <w:pPr>
        <w:rPr>
          <w:sz w:val="32"/>
          <w:szCs w:val="32"/>
        </w:rPr>
      </w:pPr>
    </w:p>
    <w:p w14:paraId="0C3E9C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Department</w:t>
      </w:r>
    </w:p>
    <w:p w14:paraId="58FE20CA" w14:textId="77777777" w:rsidR="004A5A01" w:rsidRPr="004A5A01" w:rsidRDefault="004A5A01" w:rsidP="004A5A01">
      <w:pPr>
        <w:rPr>
          <w:sz w:val="32"/>
          <w:szCs w:val="32"/>
        </w:rPr>
      </w:pPr>
    </w:p>
    <w:p w14:paraId="283CCCC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Approval decision</w:t>
      </w:r>
    </w:p>
    <w:p w14:paraId="3F8907F9" w14:textId="77777777" w:rsidR="004A5A01" w:rsidRPr="004A5A01" w:rsidRDefault="004A5A01" w:rsidP="004A5A01">
      <w:pPr>
        <w:rPr>
          <w:sz w:val="32"/>
          <w:szCs w:val="32"/>
        </w:rPr>
      </w:pPr>
    </w:p>
    <w:p w14:paraId="0703A3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Approval path</w:t>
      </w:r>
    </w:p>
    <w:p w14:paraId="31B134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when those values should come from:</w:t>
      </w:r>
    </w:p>
    <w:p w14:paraId="7634A10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Identity and business rules.</w:t>
      </w:r>
    </w:p>
    <w:p w14:paraId="5C1226D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67B0DBAB">
          <v:rect id="_x0000_i5928" style="width:0;height:1.5pt" o:hralign="center" o:hrstd="t" o:hr="t" fillcolor="#a0a0a0" stroked="f"/>
        </w:pict>
      </w:r>
    </w:p>
    <w:p w14:paraId="3F68E0D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548. Ninth Important Lesson</w:t>
      </w:r>
    </w:p>
    <w:p w14:paraId="3586970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Good UX still needs:</w:t>
      </w:r>
    </w:p>
    <w:p w14:paraId="075D029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Loading</w:t>
      </w:r>
    </w:p>
    <w:p w14:paraId="16386DC3" w14:textId="77777777" w:rsidR="004A5A01" w:rsidRPr="004A5A01" w:rsidRDefault="004A5A01" w:rsidP="004A5A01">
      <w:pPr>
        <w:rPr>
          <w:sz w:val="32"/>
          <w:szCs w:val="32"/>
        </w:rPr>
      </w:pPr>
    </w:p>
    <w:p w14:paraId="0DD799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Empty</w:t>
      </w:r>
    </w:p>
    <w:p w14:paraId="233022EC" w14:textId="77777777" w:rsidR="004A5A01" w:rsidRPr="004A5A01" w:rsidRDefault="004A5A01" w:rsidP="004A5A01">
      <w:pPr>
        <w:rPr>
          <w:sz w:val="32"/>
          <w:szCs w:val="32"/>
        </w:rPr>
      </w:pPr>
    </w:p>
    <w:p w14:paraId="08B888B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Success</w:t>
      </w:r>
    </w:p>
    <w:p w14:paraId="2A625556" w14:textId="77777777" w:rsidR="004A5A01" w:rsidRPr="004A5A01" w:rsidRDefault="004A5A01" w:rsidP="004A5A01">
      <w:pPr>
        <w:rPr>
          <w:sz w:val="32"/>
          <w:szCs w:val="32"/>
        </w:rPr>
      </w:pPr>
    </w:p>
    <w:p w14:paraId="1970913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Validation</w:t>
      </w:r>
    </w:p>
    <w:p w14:paraId="0E7EF38C" w14:textId="77777777" w:rsidR="004A5A01" w:rsidRPr="004A5A01" w:rsidRDefault="004A5A01" w:rsidP="004A5A01">
      <w:pPr>
        <w:rPr>
          <w:sz w:val="32"/>
          <w:szCs w:val="32"/>
        </w:rPr>
      </w:pPr>
    </w:p>
    <w:p w14:paraId="3752072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Failure</w:t>
      </w:r>
    </w:p>
    <w:p w14:paraId="60E9D72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states.</w:t>
      </w:r>
    </w:p>
    <w:p w14:paraId="05EF1D6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06E81D0B">
          <v:rect id="_x0000_i5929" style="width:0;height:1.5pt" o:hralign="center" o:hrstd="t" o:hr="t" fillcolor="#a0a0a0" stroked="f"/>
        </w:pict>
      </w:r>
    </w:p>
    <w:p w14:paraId="4146C68A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549. Capstone Progress</w:t>
      </w:r>
    </w:p>
    <w:p w14:paraId="533B6DB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DAY 29</w:t>
      </w:r>
    </w:p>
    <w:p w14:paraId="29ED715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Architecture + Dataverse</w:t>
      </w:r>
    </w:p>
    <w:p w14:paraId="1522826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|</w:t>
      </w:r>
    </w:p>
    <w:p w14:paraId="67F19B2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v</w:t>
      </w:r>
    </w:p>
    <w:p w14:paraId="3ADA4365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DAY 30</w:t>
      </w:r>
    </w:p>
    <w:p w14:paraId="625848D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Canvas App + Cart</w:t>
      </w:r>
    </w:p>
    <w:p w14:paraId="6FEE4C9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|</w:t>
      </w:r>
    </w:p>
    <w:p w14:paraId="23FC644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v</w:t>
      </w:r>
    </w:p>
    <w:p w14:paraId="24A0506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DAY 31</w:t>
      </w:r>
    </w:p>
    <w:p w14:paraId="3539AAB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Approvals + Model-Driven + Power BI</w:t>
      </w:r>
    </w:p>
    <w:p w14:paraId="00569E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|</w:t>
      </w:r>
    </w:p>
    <w:p w14:paraId="15FAFAD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   v</w:t>
      </w:r>
    </w:p>
    <w:p w14:paraId="5876164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DAY 32</w:t>
      </w:r>
    </w:p>
    <w:p w14:paraId="4542440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Testing + Deployment + Presentation</w:t>
      </w:r>
    </w:p>
    <w:p w14:paraId="1A3955A1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11AEF462">
          <v:rect id="_x0000_i5930" style="width:0;height:1.5pt" o:hralign="center" o:hrstd="t" o:hr="t" fillcolor="#a0a0a0" stroked="f"/>
        </w:pict>
      </w:r>
    </w:p>
    <w:p w14:paraId="2496D01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END OF DAY 30</w:t>
      </w:r>
    </w:p>
    <w:p w14:paraId="48B9CA9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Employee Purchase Request App v0.1</w:t>
      </w:r>
    </w:p>
    <w:p w14:paraId="1A9DBA3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>Students now have:</w:t>
      </w:r>
    </w:p>
    <w:p w14:paraId="2FFE25D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Responsive Canvas App</w:t>
      </w:r>
    </w:p>
    <w:p w14:paraId="43FDF8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Employee identity mapping</w:t>
      </w:r>
    </w:p>
    <w:p w14:paraId="01437DC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Department snapshot</w:t>
      </w:r>
    </w:p>
    <w:p w14:paraId="153E1C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Request Header</w:t>
      </w:r>
    </w:p>
    <w:p w14:paraId="0ACFC4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Needed By validation</w:t>
      </w:r>
    </w:p>
    <w:p w14:paraId="5FBEFA1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Business Justification</w:t>
      </w:r>
    </w:p>
    <w:p w14:paraId="3C8CB9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Product Catalog</w:t>
      </w:r>
    </w:p>
    <w:p w14:paraId="7DB6538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Dataverse Product filtering</w:t>
      </w:r>
    </w:p>
    <w:p w14:paraId="56B0041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Product search</w:t>
      </w:r>
    </w:p>
    <w:p w14:paraId="3999C54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Category filtering</w:t>
      </w:r>
    </w:p>
    <w:p w14:paraId="5B32870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Active Product filtering</w:t>
      </w:r>
    </w:p>
    <w:p w14:paraId="3C737EB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Shopping Cart</w:t>
      </w:r>
    </w:p>
    <w:p w14:paraId="35D05A5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colRequestItems</w:t>
      </w:r>
    </w:p>
    <w:p w14:paraId="15278A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Duplicate Product handling</w:t>
      </w:r>
    </w:p>
    <w:p w14:paraId="28FD60E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Quantity management</w:t>
      </w:r>
    </w:p>
    <w:p w14:paraId="1B7C77A2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Line totals</w:t>
      </w:r>
    </w:p>
    <w:p w14:paraId="11064E4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Grand total</w:t>
      </w:r>
    </w:p>
    <w:p w14:paraId="39F5DE1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Cart counter</w:t>
      </w:r>
    </w:p>
    <w:p w14:paraId="28572D6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Empty states</w:t>
      </w:r>
    </w:p>
    <w:p w14:paraId="337639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4A5A01">
        <w:rPr>
          <w:sz w:val="32"/>
          <w:szCs w:val="32"/>
        </w:rPr>
        <w:t xml:space="preserve"> Approval preview</w:t>
      </w:r>
    </w:p>
    <w:p w14:paraId="5992CA2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Review screen</w:t>
      </w:r>
    </w:p>
    <w:p w14:paraId="6F620B9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Parent Purchase Request creation</w:t>
      </w:r>
    </w:p>
    <w:p w14:paraId="1F6470E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Child Purchase Request Item creation</w:t>
      </w:r>
    </w:p>
    <w:p w14:paraId="6B4B68D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Patch</w:t>
      </w:r>
    </w:p>
    <w:p w14:paraId="4701D8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ForAll</w:t>
      </w:r>
    </w:p>
    <w:p w14:paraId="2CE20CF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With</w:t>
      </w:r>
    </w:p>
    <w:p w14:paraId="77170D7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UpdateIf</w:t>
      </w:r>
    </w:p>
    <w:p w14:paraId="4A6D0DA9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RemoveIf</w:t>
      </w:r>
    </w:p>
    <w:p w14:paraId="54B1EE7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IfError</w:t>
      </w:r>
    </w:p>
    <w:p w14:paraId="49168F3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Line-level failure capture</w:t>
      </w:r>
    </w:p>
    <w:p w14:paraId="01821DF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Partial-write protection</w:t>
      </w:r>
    </w:p>
    <w:p w14:paraId="77C4111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Double-submit protection</w:t>
      </w:r>
    </w:p>
    <w:p w14:paraId="37CFF446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Loading state</w:t>
      </w:r>
    </w:p>
    <w:p w14:paraId="3FDAF5E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Actual Request Number</w:t>
      </w:r>
    </w:p>
    <w:p w14:paraId="4E17610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My Requests</w:t>
      </w:r>
    </w:p>
    <w:p w14:paraId="71F2FEE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Request Details</w:t>
      </w:r>
    </w:p>
    <w:p w14:paraId="122A7D5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Child Item Gallery</w:t>
      </w:r>
    </w:p>
    <w:p w14:paraId="0317A27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Responsive UX</w:t>
      </w:r>
    </w:p>
    <w:p w14:paraId="3CC06E9F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Accessibility foundation</w:t>
      </w:r>
    </w:p>
    <w:p w14:paraId="3D6096D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4A5A01">
        <w:rPr>
          <w:sz w:val="32"/>
          <w:szCs w:val="32"/>
        </w:rPr>
        <w:t xml:space="preserve"> Delegation-aware catalog</w:t>
      </w:r>
    </w:p>
    <w:p w14:paraId="3D88899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rFonts w:ascii="Segoe UI Symbol" w:hAnsi="Segoe UI Symbol" w:cs="Segoe UI Symbol"/>
          <w:sz w:val="32"/>
          <w:szCs w:val="32"/>
        </w:rPr>
        <w:t>✓</w:t>
      </w:r>
      <w:r w:rsidRPr="004A5A01">
        <w:rPr>
          <w:sz w:val="32"/>
          <w:szCs w:val="32"/>
        </w:rPr>
        <w:t xml:space="preserve"> Production limitations documented</w:t>
      </w:r>
    </w:p>
    <w:p w14:paraId="3A13D9A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pict w14:anchorId="7FE20EB7">
          <v:rect id="_x0000_i5931" style="width:0;height:1.5pt" o:hralign="center" o:hrstd="t" o:hr="t" fillcolor="#a0a0a0" stroked="f"/>
        </w:pict>
      </w:r>
    </w:p>
    <w:p w14:paraId="2692779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NEXT LAB</w:t>
      </w:r>
    </w:p>
    <w:p w14:paraId="5C01FEF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Day 31 — Procurement Approval Automation, Model-Driven Administration &amp; Power BI Analytics</w:t>
      </w:r>
    </w:p>
    <w:p w14:paraId="539E5AC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Students will integrate three Power Platform products around today's application:</w:t>
      </w:r>
    </w:p>
    <w:p w14:paraId="7D0CC44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CANVAS APP</w:t>
      </w:r>
    </w:p>
    <w:p w14:paraId="6DD3B98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|</w:t>
      </w:r>
    </w:p>
    <w:p w14:paraId="6E815E1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</w:t>
      </w:r>
    </w:p>
    <w:p w14:paraId="740451E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</w:t>
      </w:r>
    </w:p>
    <w:p w14:paraId="64C7F7B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|</w:t>
      </w:r>
    </w:p>
    <w:p w14:paraId="66781D98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+------------------+</w:t>
      </w:r>
    </w:p>
    <w:p w14:paraId="29144DC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|                  |</w:t>
      </w:r>
    </w:p>
    <w:p w14:paraId="0AF9757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                  v</w:t>
      </w:r>
    </w:p>
    <w:p w14:paraId="1F1AF380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POWER AUTOMATE    MODEL-DRIVEN APP</w:t>
      </w:r>
    </w:p>
    <w:p w14:paraId="67FC369C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|</w:t>
      </w:r>
    </w:p>
    <w:p w14:paraId="51C7F8F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</w:t>
      </w:r>
    </w:p>
    <w:p w14:paraId="7FA69343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APPROVAL ROUTING</w:t>
      </w:r>
    </w:p>
    <w:p w14:paraId="346C5D63" w14:textId="77777777" w:rsidR="004A5A01" w:rsidRPr="004A5A01" w:rsidRDefault="004A5A01" w:rsidP="004A5A01">
      <w:pPr>
        <w:rPr>
          <w:sz w:val="32"/>
          <w:szCs w:val="32"/>
        </w:rPr>
      </w:pPr>
    </w:p>
    <w:p w14:paraId="3C47761B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DATAVERSE</w:t>
      </w:r>
    </w:p>
    <w:p w14:paraId="1C8ACD2A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lastRenderedPageBreak/>
        <w:t xml:space="preserve">    |</w:t>
      </w:r>
    </w:p>
    <w:p w14:paraId="13ED988E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 xml:space="preserve">    v</w:t>
      </w:r>
    </w:p>
    <w:p w14:paraId="1D024054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POWER BI</w:t>
      </w:r>
    </w:p>
    <w:p w14:paraId="7A6A8797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They will build:</w:t>
      </w:r>
    </w:p>
    <w:p w14:paraId="63E0AB1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Server-side Total Recalculation</w:t>
      </w:r>
    </w:p>
    <w:p w14:paraId="3D102EF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Purchase Request Validation</w:t>
      </w:r>
    </w:p>
    <w:p w14:paraId="30E616D1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Duplicate Processing Guard</w:t>
      </w:r>
    </w:p>
    <w:p w14:paraId="0606110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Manager Approval</w:t>
      </w:r>
    </w:p>
    <w:p w14:paraId="31C8808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Finance Approval</w:t>
      </w:r>
    </w:p>
    <w:p w14:paraId="73F88BD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Procurement Manager Approval</w:t>
      </w:r>
    </w:p>
    <w:p w14:paraId="2119C984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Rejection Handling</w:t>
      </w:r>
    </w:p>
    <w:p w14:paraId="7554A41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Approval Comments</w:t>
      </w:r>
    </w:p>
    <w:p w14:paraId="4B28101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Decision Timestamps</w:t>
      </w:r>
    </w:p>
    <w:p w14:paraId="5AFD7D58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Current Approval Stage</w:t>
      </w:r>
    </w:p>
    <w:p w14:paraId="49BE8E0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Notifications</w:t>
      </w:r>
    </w:p>
    <w:p w14:paraId="2E5AB1ED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Missing Approver Handling</w:t>
      </w:r>
    </w:p>
    <w:p w14:paraId="6868AAB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Error Scopes</w:t>
      </w:r>
    </w:p>
    <w:p w14:paraId="1269EB4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Procurement Administration App</w:t>
      </w:r>
    </w:p>
    <w:p w14:paraId="0472B5A5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Vendor Administration</w:t>
      </w:r>
    </w:p>
    <w:p w14:paraId="3FAF21A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Product Administration</w:t>
      </w:r>
    </w:p>
    <w:p w14:paraId="3CABE687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Purchase Request Views</w:t>
      </w:r>
    </w:p>
    <w:p w14:paraId="29B7AC7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High-Value Request View</w:t>
      </w:r>
    </w:p>
    <w:p w14:paraId="0660793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lastRenderedPageBreak/>
        <w:t>Pending Procurement View</w:t>
      </w:r>
    </w:p>
    <w:p w14:paraId="3E173C5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Procurement Dashboard</w:t>
      </w:r>
    </w:p>
    <w:p w14:paraId="1C7213F9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Power BI Semantic Model</w:t>
      </w:r>
    </w:p>
    <w:p w14:paraId="5F74E66F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Procurement KPIs</w:t>
      </w:r>
    </w:p>
    <w:p w14:paraId="22B92C4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Total Requested Spend</w:t>
      </w:r>
    </w:p>
    <w:p w14:paraId="34E3A416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Approved Spend</w:t>
      </w:r>
    </w:p>
    <w:p w14:paraId="1C1ABE1B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Requests by Department</w:t>
      </w:r>
    </w:p>
    <w:p w14:paraId="48FBCAA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Requests by Category</w:t>
      </w:r>
    </w:p>
    <w:p w14:paraId="7E9B49E0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Requests by Status</w:t>
      </w:r>
    </w:p>
    <w:p w14:paraId="266E2052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Average Request Value</w:t>
      </w:r>
    </w:p>
    <w:p w14:paraId="69DAACB3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TEST Deployment Preparation</w:t>
      </w:r>
    </w:p>
    <w:p w14:paraId="052030BD" w14:textId="77777777" w:rsidR="004A5A01" w:rsidRPr="004A5A01" w:rsidRDefault="004A5A01" w:rsidP="004A5A01">
      <w:pPr>
        <w:rPr>
          <w:sz w:val="32"/>
          <w:szCs w:val="32"/>
        </w:rPr>
      </w:pPr>
      <w:r w:rsidRPr="004A5A01">
        <w:rPr>
          <w:sz w:val="32"/>
          <w:szCs w:val="32"/>
        </w:rPr>
        <w:t>The next challenge becomes:</w:t>
      </w:r>
    </w:p>
    <w:p w14:paraId="3EFA70BE" w14:textId="77777777" w:rsidR="004A5A01" w:rsidRPr="004A5A01" w:rsidRDefault="004A5A01" w:rsidP="004A5A01">
      <w:pPr>
        <w:rPr>
          <w:b/>
          <w:bCs/>
          <w:sz w:val="32"/>
          <w:szCs w:val="32"/>
        </w:rPr>
      </w:pPr>
      <w:r w:rsidRPr="004A5A01">
        <w:rPr>
          <w:b/>
          <w:bCs/>
          <w:sz w:val="32"/>
          <w:szCs w:val="32"/>
        </w:rPr>
        <w:t>How do we transform a submitted Purchase Request into a secure, validated, multi-stage enterprise approval process?</w:t>
      </w:r>
    </w:p>
    <w:p w14:paraId="01A61A5D" w14:textId="3B6A93A2" w:rsidR="008642E0" w:rsidRPr="008642E0" w:rsidRDefault="008642E0" w:rsidP="004A5A01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E08D" w14:textId="77777777" w:rsidR="000F53FD" w:rsidRDefault="000F53FD" w:rsidP="00656987">
      <w:pPr>
        <w:spacing w:after="0" w:line="240" w:lineRule="auto"/>
      </w:pPr>
      <w:r>
        <w:separator/>
      </w:r>
    </w:p>
  </w:endnote>
  <w:endnote w:type="continuationSeparator" w:id="0">
    <w:p w14:paraId="59C9F9CF" w14:textId="77777777" w:rsidR="000F53FD" w:rsidRDefault="000F53FD" w:rsidP="00656987">
      <w:pPr>
        <w:spacing w:after="0" w:line="240" w:lineRule="auto"/>
      </w:pPr>
      <w:r>
        <w:continuationSeparator/>
      </w:r>
    </w:p>
  </w:endnote>
  <w:endnote w:type="continuationNotice" w:id="1">
    <w:p w14:paraId="632836C8" w14:textId="77777777" w:rsidR="000F53FD" w:rsidRDefault="000F53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FCC1" w14:textId="77777777" w:rsidR="000F53FD" w:rsidRDefault="000F53FD" w:rsidP="00656987">
      <w:pPr>
        <w:spacing w:after="0" w:line="240" w:lineRule="auto"/>
      </w:pPr>
      <w:r>
        <w:separator/>
      </w:r>
    </w:p>
  </w:footnote>
  <w:footnote w:type="continuationSeparator" w:id="0">
    <w:p w14:paraId="375A3A1B" w14:textId="77777777" w:rsidR="000F53FD" w:rsidRDefault="000F53FD" w:rsidP="00656987">
      <w:pPr>
        <w:spacing w:after="0" w:line="240" w:lineRule="auto"/>
      </w:pPr>
      <w:r>
        <w:continuationSeparator/>
      </w:r>
    </w:p>
  </w:footnote>
  <w:footnote w:type="continuationNotice" w:id="1">
    <w:p w14:paraId="4752D69F" w14:textId="77777777" w:rsidR="000F53FD" w:rsidRDefault="000F53F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A6A6A"/>
    <w:multiLevelType w:val="multilevel"/>
    <w:tmpl w:val="6DC8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9B7D68"/>
    <w:multiLevelType w:val="multilevel"/>
    <w:tmpl w:val="7F86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5"/>
  </w:num>
  <w:num w:numId="4" w16cid:durableId="778911827">
    <w:abstractNumId w:val="20"/>
  </w:num>
  <w:num w:numId="5" w16cid:durableId="1525747523">
    <w:abstractNumId w:val="27"/>
  </w:num>
  <w:num w:numId="6" w16cid:durableId="384259846">
    <w:abstractNumId w:val="3"/>
  </w:num>
  <w:num w:numId="7" w16cid:durableId="822159960">
    <w:abstractNumId w:val="21"/>
  </w:num>
  <w:num w:numId="8" w16cid:durableId="1015573614">
    <w:abstractNumId w:val="14"/>
  </w:num>
  <w:num w:numId="9" w16cid:durableId="206182635">
    <w:abstractNumId w:val="1"/>
  </w:num>
  <w:num w:numId="10" w16cid:durableId="1606234489">
    <w:abstractNumId w:val="28"/>
  </w:num>
  <w:num w:numId="11" w16cid:durableId="26831847">
    <w:abstractNumId w:val="9"/>
  </w:num>
  <w:num w:numId="12" w16cid:durableId="141124713">
    <w:abstractNumId w:val="22"/>
  </w:num>
  <w:num w:numId="13" w16cid:durableId="112598648">
    <w:abstractNumId w:val="23"/>
  </w:num>
  <w:num w:numId="14" w16cid:durableId="151289765">
    <w:abstractNumId w:val="8"/>
  </w:num>
  <w:num w:numId="15" w16cid:durableId="932476659">
    <w:abstractNumId w:val="12"/>
  </w:num>
  <w:num w:numId="16" w16cid:durableId="1939941639">
    <w:abstractNumId w:val="7"/>
  </w:num>
  <w:num w:numId="17" w16cid:durableId="1498616171">
    <w:abstractNumId w:val="18"/>
  </w:num>
  <w:num w:numId="18" w16cid:durableId="1530606076">
    <w:abstractNumId w:val="24"/>
  </w:num>
  <w:num w:numId="19" w16cid:durableId="258565879">
    <w:abstractNumId w:val="16"/>
  </w:num>
  <w:num w:numId="20" w16cid:durableId="669675691">
    <w:abstractNumId w:val="26"/>
  </w:num>
  <w:num w:numId="21" w16cid:durableId="2010788165">
    <w:abstractNumId w:val="10"/>
  </w:num>
  <w:num w:numId="22" w16cid:durableId="732042256">
    <w:abstractNumId w:val="29"/>
  </w:num>
  <w:num w:numId="23" w16cid:durableId="807161548">
    <w:abstractNumId w:val="4"/>
  </w:num>
  <w:num w:numId="24" w16cid:durableId="857234296">
    <w:abstractNumId w:val="13"/>
  </w:num>
  <w:num w:numId="25" w16cid:durableId="1285192001">
    <w:abstractNumId w:val="30"/>
  </w:num>
  <w:num w:numId="26" w16cid:durableId="74982798">
    <w:abstractNumId w:val="6"/>
  </w:num>
  <w:num w:numId="27" w16cid:durableId="1277255618">
    <w:abstractNumId w:val="31"/>
  </w:num>
  <w:num w:numId="28" w16cid:durableId="336277804">
    <w:abstractNumId w:val="17"/>
  </w:num>
  <w:num w:numId="29" w16cid:durableId="1515993023">
    <w:abstractNumId w:val="11"/>
  </w:num>
  <w:num w:numId="30" w16cid:durableId="1902984227">
    <w:abstractNumId w:val="19"/>
  </w:num>
  <w:num w:numId="31" w16cid:durableId="1938245210">
    <w:abstractNumId w:val="5"/>
  </w:num>
  <w:num w:numId="32" w16cid:durableId="957838458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53FD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A5A01"/>
    <w:rsid w:val="004D310D"/>
    <w:rsid w:val="00527CC7"/>
    <w:rsid w:val="00586F64"/>
    <w:rsid w:val="005A37F1"/>
    <w:rsid w:val="005D55BB"/>
    <w:rsid w:val="00646502"/>
    <w:rsid w:val="00656987"/>
    <w:rsid w:val="00677B6E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250</TotalTime>
  <Pages>199</Pages>
  <Words>10006</Words>
  <Characters>57037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12</cp:revision>
  <cp:lastPrinted>2025-04-23T21:13:00Z</cp:lastPrinted>
  <dcterms:created xsi:type="dcterms:W3CDTF">2026-06-13T18:32:00Z</dcterms:created>
  <dcterms:modified xsi:type="dcterms:W3CDTF">2026-09-10T20:26:00Z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