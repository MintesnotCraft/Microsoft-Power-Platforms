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7632E734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7612B201" w:rsidR="006D2E99" w:rsidRPr="000F480F" w:rsidRDefault="006148BA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final capstone testing, deployment &amp; presentation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24C7050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Microsoft Power Platform Bootcamp</w:t>
      </w:r>
    </w:p>
    <w:p w14:paraId="02186AC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Day 32 Lab — Final Capstone Testing, Deployment &amp; Presentation</w:t>
      </w:r>
    </w:p>
    <w:p w14:paraId="7DC6407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b/>
          <w:bCs/>
          <w:sz w:val="32"/>
          <w:szCs w:val="32"/>
        </w:rPr>
        <w:t>Week:</w:t>
      </w:r>
      <w:r w:rsidRPr="006148BA">
        <w:rPr>
          <w:sz w:val="32"/>
          <w:szCs w:val="32"/>
        </w:rPr>
        <w:t xml:space="preserve"> 8 — Final Capstone</w:t>
      </w:r>
      <w:r w:rsidRPr="006148BA">
        <w:rPr>
          <w:sz w:val="32"/>
          <w:szCs w:val="32"/>
        </w:rPr>
        <w:br/>
      </w:r>
      <w:r w:rsidRPr="006148BA">
        <w:rPr>
          <w:b/>
          <w:bCs/>
          <w:sz w:val="32"/>
          <w:szCs w:val="32"/>
        </w:rPr>
        <w:t>Duration:</w:t>
      </w:r>
      <w:r w:rsidRPr="006148BA">
        <w:rPr>
          <w:sz w:val="32"/>
          <w:szCs w:val="32"/>
        </w:rPr>
        <w:t xml:space="preserve"> 2 Hours</w:t>
      </w:r>
      <w:r w:rsidRPr="006148BA">
        <w:rPr>
          <w:sz w:val="32"/>
          <w:szCs w:val="32"/>
        </w:rPr>
        <w:br/>
      </w:r>
      <w:r w:rsidRPr="006148BA">
        <w:rPr>
          <w:b/>
          <w:bCs/>
          <w:sz w:val="32"/>
          <w:szCs w:val="32"/>
        </w:rPr>
        <w:t>Day:</w:t>
      </w:r>
      <w:r w:rsidRPr="006148BA">
        <w:rPr>
          <w:sz w:val="32"/>
          <w:szCs w:val="32"/>
        </w:rPr>
        <w:t xml:space="preserve"> 32 of 32</w:t>
      </w:r>
      <w:r w:rsidRPr="006148BA">
        <w:rPr>
          <w:sz w:val="32"/>
          <w:szCs w:val="32"/>
        </w:rPr>
        <w:br/>
      </w:r>
      <w:r w:rsidRPr="006148BA">
        <w:rPr>
          <w:b/>
          <w:bCs/>
          <w:sz w:val="32"/>
          <w:szCs w:val="32"/>
        </w:rPr>
        <w:t>Level:</w:t>
      </w:r>
      <w:r w:rsidRPr="006148BA">
        <w:rPr>
          <w:sz w:val="32"/>
          <w:szCs w:val="32"/>
        </w:rPr>
        <w:t xml:space="preserve"> Final Enterprise Assessment</w:t>
      </w:r>
      <w:r w:rsidRPr="006148BA">
        <w:rPr>
          <w:sz w:val="32"/>
          <w:szCs w:val="32"/>
        </w:rPr>
        <w:br/>
      </w:r>
      <w:r w:rsidRPr="006148BA">
        <w:rPr>
          <w:b/>
          <w:bCs/>
          <w:sz w:val="32"/>
          <w:szCs w:val="32"/>
        </w:rPr>
        <w:t>Capstone:</w:t>
      </w:r>
      <w:r w:rsidRPr="006148BA">
        <w:rPr>
          <w:sz w:val="32"/>
          <w:szCs w:val="32"/>
        </w:rPr>
        <w:t xml:space="preserve"> Procurement &amp; Purchase Request Management System</w:t>
      </w:r>
      <w:r w:rsidRPr="006148BA">
        <w:rPr>
          <w:sz w:val="32"/>
          <w:szCs w:val="32"/>
        </w:rPr>
        <w:br/>
      </w:r>
      <w:r w:rsidRPr="006148BA">
        <w:rPr>
          <w:b/>
          <w:bCs/>
          <w:sz w:val="32"/>
          <w:szCs w:val="32"/>
        </w:rPr>
        <w:t>Starting Point:</w:t>
      </w:r>
      <w:r w:rsidRPr="006148BA">
        <w:rPr>
          <w:sz w:val="32"/>
          <w:szCs w:val="32"/>
        </w:rPr>
        <w:t xml:space="preserve"> Procurement Management System Release Candidate</w:t>
      </w:r>
      <w:r w:rsidRPr="006148BA">
        <w:rPr>
          <w:sz w:val="32"/>
          <w:szCs w:val="32"/>
        </w:rPr>
        <w:br/>
      </w:r>
      <w:r w:rsidRPr="006148BA">
        <w:rPr>
          <w:b/>
          <w:bCs/>
          <w:sz w:val="32"/>
          <w:szCs w:val="32"/>
        </w:rPr>
        <w:t>Target:</w:t>
      </w:r>
      <w:r w:rsidRPr="006148BA">
        <w:rPr>
          <w:sz w:val="32"/>
          <w:szCs w:val="32"/>
        </w:rPr>
        <w:t xml:space="preserve"> Tested, Deployable &amp; Presentation-Ready Capstone v1.0</w:t>
      </w:r>
      <w:r w:rsidRPr="006148BA">
        <w:rPr>
          <w:sz w:val="32"/>
          <w:szCs w:val="32"/>
        </w:rPr>
        <w:br/>
      </w:r>
      <w:r w:rsidRPr="006148BA">
        <w:rPr>
          <w:b/>
          <w:bCs/>
          <w:sz w:val="32"/>
          <w:szCs w:val="32"/>
        </w:rPr>
        <w:t>Primary Technologies:</w:t>
      </w:r>
      <w:r w:rsidRPr="006148BA">
        <w:rPr>
          <w:sz w:val="32"/>
          <w:szCs w:val="32"/>
        </w:rPr>
        <w:t xml:space="preserve"> Power Apps + Dataverse + Power Automate + Model-Driven Apps + Power BI + Solutions + ALM</w:t>
      </w:r>
      <w:r w:rsidRPr="006148BA">
        <w:rPr>
          <w:sz w:val="32"/>
          <w:szCs w:val="32"/>
        </w:rPr>
        <w:br/>
      </w:r>
      <w:r w:rsidRPr="006148BA">
        <w:rPr>
          <w:b/>
          <w:bCs/>
          <w:sz w:val="32"/>
          <w:szCs w:val="32"/>
        </w:rPr>
        <w:t>Primary Goal:</w:t>
      </w:r>
      <w:r w:rsidRPr="006148BA">
        <w:rPr>
          <w:sz w:val="32"/>
          <w:szCs w:val="32"/>
        </w:rPr>
        <w:t xml:space="preserve"> Prove that the final capstone is functional, secure, reliable, deployable, supportable, and aligned with business requirements.</w:t>
      </w:r>
    </w:p>
    <w:p w14:paraId="39A3269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3C2BFBF">
          <v:rect id="_x0000_i1025" style="width:0;height:1.5pt" o:hralign="center" o:hrstd="t" o:hr="t" fillcolor="#a0a0a0" stroked="f"/>
        </w:pict>
      </w:r>
    </w:p>
    <w:p w14:paraId="430B484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1. Final Day</w:t>
      </w:r>
    </w:p>
    <w:p w14:paraId="22E120E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During the bootcamp students learned:</w:t>
      </w:r>
    </w:p>
    <w:p w14:paraId="31B794C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Dataverse</w:t>
      </w:r>
    </w:p>
    <w:p w14:paraId="6AD3A135" w14:textId="77777777" w:rsidR="006148BA" w:rsidRPr="006148BA" w:rsidRDefault="006148BA" w:rsidP="006148BA">
      <w:pPr>
        <w:rPr>
          <w:sz w:val="32"/>
          <w:szCs w:val="32"/>
        </w:rPr>
      </w:pPr>
    </w:p>
    <w:p w14:paraId="53DC655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Canvas Apps</w:t>
      </w:r>
    </w:p>
    <w:p w14:paraId="4927A007" w14:textId="77777777" w:rsidR="006148BA" w:rsidRPr="006148BA" w:rsidRDefault="006148BA" w:rsidP="006148BA">
      <w:pPr>
        <w:rPr>
          <w:sz w:val="32"/>
          <w:szCs w:val="32"/>
        </w:rPr>
      </w:pPr>
    </w:p>
    <w:p w14:paraId="103310F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Fx</w:t>
      </w:r>
    </w:p>
    <w:p w14:paraId="121DFD0B" w14:textId="77777777" w:rsidR="006148BA" w:rsidRPr="006148BA" w:rsidRDefault="006148BA" w:rsidP="006148BA">
      <w:pPr>
        <w:rPr>
          <w:sz w:val="32"/>
          <w:szCs w:val="32"/>
        </w:rPr>
      </w:pPr>
    </w:p>
    <w:p w14:paraId="23813C6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Model-Driven Apps</w:t>
      </w:r>
    </w:p>
    <w:p w14:paraId="2FF7181B" w14:textId="77777777" w:rsidR="006148BA" w:rsidRPr="006148BA" w:rsidRDefault="006148BA" w:rsidP="006148BA">
      <w:pPr>
        <w:rPr>
          <w:sz w:val="32"/>
          <w:szCs w:val="32"/>
        </w:rPr>
      </w:pPr>
    </w:p>
    <w:p w14:paraId="356491B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Automate</w:t>
      </w:r>
    </w:p>
    <w:p w14:paraId="6E37AF89" w14:textId="77777777" w:rsidR="006148BA" w:rsidRPr="006148BA" w:rsidRDefault="006148BA" w:rsidP="006148BA">
      <w:pPr>
        <w:rPr>
          <w:sz w:val="32"/>
          <w:szCs w:val="32"/>
        </w:rPr>
      </w:pPr>
    </w:p>
    <w:p w14:paraId="69561D9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Approvals</w:t>
      </w:r>
    </w:p>
    <w:p w14:paraId="27BA2FC1" w14:textId="77777777" w:rsidR="006148BA" w:rsidRPr="006148BA" w:rsidRDefault="006148BA" w:rsidP="006148BA">
      <w:pPr>
        <w:rPr>
          <w:sz w:val="32"/>
          <w:szCs w:val="32"/>
        </w:rPr>
      </w:pPr>
    </w:p>
    <w:p w14:paraId="2CC6C94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BI</w:t>
      </w:r>
    </w:p>
    <w:p w14:paraId="61251557" w14:textId="77777777" w:rsidR="006148BA" w:rsidRPr="006148BA" w:rsidRDefault="006148BA" w:rsidP="006148BA">
      <w:pPr>
        <w:rPr>
          <w:sz w:val="32"/>
          <w:szCs w:val="32"/>
        </w:rPr>
      </w:pPr>
    </w:p>
    <w:p w14:paraId="66B0954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Pages</w:t>
      </w:r>
    </w:p>
    <w:p w14:paraId="1F5C9DFD" w14:textId="77777777" w:rsidR="006148BA" w:rsidRPr="006148BA" w:rsidRDefault="006148BA" w:rsidP="006148BA">
      <w:pPr>
        <w:rPr>
          <w:sz w:val="32"/>
          <w:szCs w:val="32"/>
        </w:rPr>
      </w:pPr>
    </w:p>
    <w:p w14:paraId="3F25C5C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Copilot Studio</w:t>
      </w:r>
    </w:p>
    <w:p w14:paraId="27215F73" w14:textId="77777777" w:rsidR="006148BA" w:rsidRPr="006148BA" w:rsidRDefault="006148BA" w:rsidP="006148BA">
      <w:pPr>
        <w:rPr>
          <w:sz w:val="32"/>
          <w:szCs w:val="32"/>
        </w:rPr>
      </w:pPr>
    </w:p>
    <w:p w14:paraId="465797C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APIs</w:t>
      </w:r>
    </w:p>
    <w:p w14:paraId="2967187F" w14:textId="77777777" w:rsidR="006148BA" w:rsidRPr="006148BA" w:rsidRDefault="006148BA" w:rsidP="006148BA">
      <w:pPr>
        <w:rPr>
          <w:sz w:val="32"/>
          <w:szCs w:val="32"/>
        </w:rPr>
      </w:pPr>
    </w:p>
    <w:p w14:paraId="73237A2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Custom Connectors</w:t>
      </w:r>
    </w:p>
    <w:p w14:paraId="33113475" w14:textId="77777777" w:rsidR="006148BA" w:rsidRPr="006148BA" w:rsidRDefault="006148BA" w:rsidP="006148BA">
      <w:pPr>
        <w:rPr>
          <w:sz w:val="32"/>
          <w:szCs w:val="32"/>
        </w:rPr>
      </w:pPr>
    </w:p>
    <w:p w14:paraId="361638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Governance</w:t>
      </w:r>
    </w:p>
    <w:p w14:paraId="0D8A472E" w14:textId="77777777" w:rsidR="006148BA" w:rsidRPr="006148BA" w:rsidRDefault="006148BA" w:rsidP="006148BA">
      <w:pPr>
        <w:rPr>
          <w:sz w:val="32"/>
          <w:szCs w:val="32"/>
        </w:rPr>
      </w:pPr>
    </w:p>
    <w:p w14:paraId="0CD977D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Solutions</w:t>
      </w:r>
    </w:p>
    <w:p w14:paraId="0DD8566B" w14:textId="77777777" w:rsidR="006148BA" w:rsidRPr="006148BA" w:rsidRDefault="006148BA" w:rsidP="006148BA">
      <w:pPr>
        <w:rPr>
          <w:sz w:val="32"/>
          <w:szCs w:val="32"/>
        </w:rPr>
      </w:pPr>
    </w:p>
    <w:p w14:paraId="3F78076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ALM</w:t>
      </w:r>
    </w:p>
    <w:p w14:paraId="7AC0237F" w14:textId="77777777" w:rsidR="006148BA" w:rsidRPr="006148BA" w:rsidRDefault="006148BA" w:rsidP="006148BA">
      <w:pPr>
        <w:rPr>
          <w:sz w:val="32"/>
          <w:szCs w:val="32"/>
        </w:rPr>
      </w:pPr>
    </w:p>
    <w:p w14:paraId="381ECAB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Testing</w:t>
      </w:r>
    </w:p>
    <w:p w14:paraId="10542AB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Today:</w:t>
      </w:r>
    </w:p>
    <w:p w14:paraId="07F6C27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Everything Comes Together.</w:t>
      </w:r>
    </w:p>
    <w:p w14:paraId="208DF90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142F194">
          <v:rect id="_x0000_i1026" style="width:0;height:1.5pt" o:hralign="center" o:hrstd="t" o:hr="t" fillcolor="#a0a0a0" stroked="f"/>
        </w:pict>
      </w:r>
    </w:p>
    <w:p w14:paraId="0196B60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2. Final Capstone</w:t>
      </w:r>
    </w:p>
    <w:p w14:paraId="0DD18DB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The completed solution is:</w:t>
      </w:r>
    </w:p>
    <w:p w14:paraId="3B35C22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Procurement &amp; Purchase Request Management System</w:t>
      </w:r>
    </w:p>
    <w:p w14:paraId="1865308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03AA9E3">
          <v:rect id="_x0000_i1027" style="width:0;height:1.5pt" o:hralign="center" o:hrstd="t" o:hr="t" fillcolor="#a0a0a0" stroked="f"/>
        </w:pict>
      </w:r>
    </w:p>
    <w:p w14:paraId="7D02DC8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3. Architecture</w:t>
      </w:r>
    </w:p>
    <w:p w14:paraId="71D2A65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EMPLOYEE</w:t>
      </w:r>
    </w:p>
    <w:p w14:paraId="39454C1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|</w:t>
      </w:r>
    </w:p>
    <w:p w14:paraId="32844C5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v</w:t>
      </w:r>
    </w:p>
    <w:p w14:paraId="1871A4D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EMPLOYEE PURCHASE APP</w:t>
      </w:r>
    </w:p>
    <w:p w14:paraId="5ACD698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Canvas App</w:t>
      </w:r>
    </w:p>
    <w:p w14:paraId="15572ED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|</w:t>
      </w:r>
    </w:p>
    <w:p w14:paraId="4CAC1E0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v</w:t>
      </w:r>
    </w:p>
    <w:p w14:paraId="020805E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DATAVERSE</w:t>
      </w:r>
    </w:p>
    <w:p w14:paraId="08D713D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|</w:t>
      </w:r>
    </w:p>
    <w:p w14:paraId="3E21A77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+--------------------+--------------------+</w:t>
      </w:r>
    </w:p>
    <w:p w14:paraId="2C21F76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|                    |                    |</w:t>
      </w:r>
    </w:p>
    <w:p w14:paraId="2E1C248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v                    v                    v</w:t>
      </w:r>
    </w:p>
    <w:p w14:paraId="08B1EB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 xml:space="preserve"> POWER AUTOMATE       MODEL-DRIVEN APP       POWER BI</w:t>
      </w:r>
    </w:p>
    <w:p w14:paraId="2CB0812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APPROVALS             PROCUREMENT         ANALYTICS</w:t>
      </w:r>
    </w:p>
    <w:p w14:paraId="0A58636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|</w:t>
      </w:r>
    </w:p>
    <w:p w14:paraId="7BEB42C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v</w:t>
      </w:r>
    </w:p>
    <w:p w14:paraId="0B6CF77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MANAGER</w:t>
      </w:r>
    </w:p>
    <w:p w14:paraId="6E5EC57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|</w:t>
      </w:r>
    </w:p>
    <w:p w14:paraId="44CAE86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v</w:t>
      </w:r>
    </w:p>
    <w:p w14:paraId="3743C1C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FINANCE</w:t>
      </w:r>
    </w:p>
    <w:p w14:paraId="3D6D551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|</w:t>
      </w:r>
    </w:p>
    <w:p w14:paraId="2665575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v</w:t>
      </w:r>
    </w:p>
    <w:p w14:paraId="18D4D9E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PROCUREMENT MANAGER</w:t>
      </w:r>
    </w:p>
    <w:p w14:paraId="38B96F2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5942B53">
          <v:rect id="_x0000_i1028" style="width:0;height:1.5pt" o:hralign="center" o:hrstd="t" o:hr="t" fillcolor="#a0a0a0" stroked="f"/>
        </w:pict>
      </w:r>
    </w:p>
    <w:p w14:paraId="3CEB0AE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4. Capstone Components</w:t>
      </w:r>
    </w:p>
    <w:p w14:paraId="200D4B6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Students should now have:</w:t>
      </w:r>
    </w:p>
    <w:p w14:paraId="39129D5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Dataverse Tables</w:t>
      </w:r>
    </w:p>
    <w:p w14:paraId="1A29D94F" w14:textId="77777777" w:rsidR="006148BA" w:rsidRPr="006148BA" w:rsidRDefault="006148BA" w:rsidP="006148BA">
      <w:pPr>
        <w:rPr>
          <w:sz w:val="32"/>
          <w:szCs w:val="32"/>
        </w:rPr>
      </w:pPr>
    </w:p>
    <w:p w14:paraId="52827DF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Relationships</w:t>
      </w:r>
    </w:p>
    <w:p w14:paraId="73277DDD" w14:textId="77777777" w:rsidR="006148BA" w:rsidRPr="006148BA" w:rsidRDefault="006148BA" w:rsidP="006148BA">
      <w:pPr>
        <w:rPr>
          <w:sz w:val="32"/>
          <w:szCs w:val="32"/>
        </w:rPr>
      </w:pPr>
    </w:p>
    <w:p w14:paraId="4D14814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Choices</w:t>
      </w:r>
    </w:p>
    <w:p w14:paraId="26B002D1" w14:textId="77777777" w:rsidR="006148BA" w:rsidRPr="006148BA" w:rsidRDefault="006148BA" w:rsidP="006148BA">
      <w:pPr>
        <w:rPr>
          <w:sz w:val="32"/>
          <w:szCs w:val="32"/>
        </w:rPr>
      </w:pPr>
    </w:p>
    <w:p w14:paraId="4968E21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 Roles</w:t>
      </w:r>
    </w:p>
    <w:p w14:paraId="57B68836" w14:textId="77777777" w:rsidR="006148BA" w:rsidRPr="006148BA" w:rsidRDefault="006148BA" w:rsidP="006148BA">
      <w:pPr>
        <w:rPr>
          <w:sz w:val="32"/>
          <w:szCs w:val="32"/>
        </w:rPr>
      </w:pPr>
    </w:p>
    <w:p w14:paraId="1094632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Canvas App</w:t>
      </w:r>
    </w:p>
    <w:p w14:paraId="27AB7E7F" w14:textId="77777777" w:rsidR="006148BA" w:rsidRPr="006148BA" w:rsidRDefault="006148BA" w:rsidP="006148BA">
      <w:pPr>
        <w:rPr>
          <w:sz w:val="32"/>
          <w:szCs w:val="32"/>
        </w:rPr>
      </w:pPr>
    </w:p>
    <w:p w14:paraId="792086A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Shopping Cart</w:t>
      </w:r>
    </w:p>
    <w:p w14:paraId="6FD9CD0A" w14:textId="77777777" w:rsidR="006148BA" w:rsidRPr="006148BA" w:rsidRDefault="006148BA" w:rsidP="006148BA">
      <w:pPr>
        <w:rPr>
          <w:sz w:val="32"/>
          <w:szCs w:val="32"/>
        </w:rPr>
      </w:pPr>
    </w:p>
    <w:p w14:paraId="119BF0E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Purchase Request Submission</w:t>
      </w:r>
    </w:p>
    <w:p w14:paraId="26754933" w14:textId="77777777" w:rsidR="006148BA" w:rsidRPr="006148BA" w:rsidRDefault="006148BA" w:rsidP="006148BA">
      <w:pPr>
        <w:rPr>
          <w:sz w:val="32"/>
          <w:szCs w:val="32"/>
        </w:rPr>
      </w:pPr>
    </w:p>
    <w:p w14:paraId="7C85F25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 Flow</w:t>
      </w:r>
    </w:p>
    <w:p w14:paraId="39AF7C2E" w14:textId="77777777" w:rsidR="006148BA" w:rsidRPr="006148BA" w:rsidRDefault="006148BA" w:rsidP="006148BA">
      <w:pPr>
        <w:rPr>
          <w:sz w:val="32"/>
          <w:szCs w:val="32"/>
        </w:rPr>
      </w:pPr>
    </w:p>
    <w:p w14:paraId="1C3BB29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Model-Driven App</w:t>
      </w:r>
    </w:p>
    <w:p w14:paraId="393E7E48" w14:textId="77777777" w:rsidR="006148BA" w:rsidRPr="006148BA" w:rsidRDefault="006148BA" w:rsidP="006148BA">
      <w:pPr>
        <w:rPr>
          <w:sz w:val="32"/>
          <w:szCs w:val="32"/>
        </w:rPr>
      </w:pPr>
    </w:p>
    <w:p w14:paraId="2D7F519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BI Report</w:t>
      </w:r>
    </w:p>
    <w:p w14:paraId="08691779" w14:textId="77777777" w:rsidR="006148BA" w:rsidRPr="006148BA" w:rsidRDefault="006148BA" w:rsidP="006148BA">
      <w:pPr>
        <w:rPr>
          <w:sz w:val="32"/>
          <w:szCs w:val="32"/>
        </w:rPr>
      </w:pPr>
    </w:p>
    <w:p w14:paraId="42B630B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Environment Variables</w:t>
      </w:r>
    </w:p>
    <w:p w14:paraId="6278637A" w14:textId="77777777" w:rsidR="006148BA" w:rsidRPr="006148BA" w:rsidRDefault="006148BA" w:rsidP="006148BA">
      <w:pPr>
        <w:rPr>
          <w:sz w:val="32"/>
          <w:szCs w:val="32"/>
        </w:rPr>
      </w:pPr>
    </w:p>
    <w:p w14:paraId="3F8D2E9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Connection References</w:t>
      </w:r>
    </w:p>
    <w:p w14:paraId="26412695" w14:textId="77777777" w:rsidR="006148BA" w:rsidRPr="006148BA" w:rsidRDefault="006148BA" w:rsidP="006148BA">
      <w:pPr>
        <w:rPr>
          <w:sz w:val="32"/>
          <w:szCs w:val="32"/>
        </w:rPr>
      </w:pPr>
    </w:p>
    <w:p w14:paraId="2C71DFC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</w:t>
      </w:r>
    </w:p>
    <w:p w14:paraId="27A35B6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04F0265">
          <v:rect id="_x0000_i1029" style="width:0;height:1.5pt" o:hralign="center" o:hrstd="t" o:hr="t" fillcolor="#a0a0a0" stroked="f"/>
        </w:pict>
      </w:r>
    </w:p>
    <w:p w14:paraId="40F5F3B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5. Today's Rule</w:t>
      </w:r>
    </w:p>
    <w:p w14:paraId="36931B3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Feature Freeze.</w:t>
      </w:r>
    </w:p>
    <w:p w14:paraId="4487796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Do not add:</w:t>
      </w:r>
    </w:p>
    <w:p w14:paraId="1C4A14C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New modules</w:t>
      </w:r>
    </w:p>
    <w:p w14:paraId="610BE963" w14:textId="77777777" w:rsidR="006148BA" w:rsidRPr="006148BA" w:rsidRDefault="006148BA" w:rsidP="006148BA">
      <w:pPr>
        <w:rPr>
          <w:sz w:val="32"/>
          <w:szCs w:val="32"/>
        </w:rPr>
      </w:pPr>
    </w:p>
    <w:p w14:paraId="210565A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New screens</w:t>
      </w:r>
    </w:p>
    <w:p w14:paraId="6719F768" w14:textId="77777777" w:rsidR="006148BA" w:rsidRPr="006148BA" w:rsidRDefault="006148BA" w:rsidP="006148BA">
      <w:pPr>
        <w:rPr>
          <w:sz w:val="32"/>
          <w:szCs w:val="32"/>
        </w:rPr>
      </w:pPr>
    </w:p>
    <w:p w14:paraId="6A354A0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New tables</w:t>
      </w:r>
    </w:p>
    <w:p w14:paraId="19655140" w14:textId="77777777" w:rsidR="006148BA" w:rsidRPr="006148BA" w:rsidRDefault="006148BA" w:rsidP="006148BA">
      <w:pPr>
        <w:rPr>
          <w:sz w:val="32"/>
          <w:szCs w:val="32"/>
        </w:rPr>
      </w:pPr>
    </w:p>
    <w:p w14:paraId="5EEAB6E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New AI features</w:t>
      </w:r>
    </w:p>
    <w:p w14:paraId="6D778DAA" w14:textId="77777777" w:rsidR="006148BA" w:rsidRPr="006148BA" w:rsidRDefault="006148BA" w:rsidP="006148BA">
      <w:pPr>
        <w:rPr>
          <w:sz w:val="32"/>
          <w:szCs w:val="32"/>
        </w:rPr>
      </w:pPr>
    </w:p>
    <w:p w14:paraId="1E82931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New integrations</w:t>
      </w:r>
    </w:p>
    <w:p w14:paraId="1252B02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unless needed to fix:</w:t>
      </w:r>
    </w:p>
    <w:p w14:paraId="093CA23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 release-blocking defect.</w:t>
      </w:r>
    </w:p>
    <w:p w14:paraId="7628980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21B9E1A">
          <v:rect id="_x0000_i1030" style="width:0;height:1.5pt" o:hralign="center" o:hrstd="t" o:hr="t" fillcolor="#a0a0a0" stroked="f"/>
        </w:pict>
      </w:r>
    </w:p>
    <w:p w14:paraId="0E5C781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6. Why?</w:t>
      </w:r>
    </w:p>
    <w:p w14:paraId="0C78E64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Today's goal is:</w:t>
      </w:r>
    </w:p>
    <w:p w14:paraId="1525E67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STABILIZE</w:t>
      </w:r>
    </w:p>
    <w:p w14:paraId="6A063193" w14:textId="77777777" w:rsidR="006148BA" w:rsidRPr="006148BA" w:rsidRDefault="006148BA" w:rsidP="006148BA">
      <w:pPr>
        <w:rPr>
          <w:sz w:val="32"/>
          <w:szCs w:val="32"/>
        </w:rPr>
      </w:pPr>
    </w:p>
    <w:p w14:paraId="0AA8BAE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</w:t>
      </w:r>
    </w:p>
    <w:p w14:paraId="06171C58" w14:textId="77777777" w:rsidR="006148BA" w:rsidRPr="006148BA" w:rsidRDefault="006148BA" w:rsidP="006148BA">
      <w:pPr>
        <w:rPr>
          <w:sz w:val="32"/>
          <w:szCs w:val="32"/>
        </w:rPr>
      </w:pPr>
    </w:p>
    <w:p w14:paraId="3FA7091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FIX</w:t>
      </w:r>
    </w:p>
    <w:p w14:paraId="06140515" w14:textId="77777777" w:rsidR="006148BA" w:rsidRPr="006148BA" w:rsidRDefault="006148BA" w:rsidP="006148BA">
      <w:pPr>
        <w:rPr>
          <w:sz w:val="32"/>
          <w:szCs w:val="32"/>
        </w:rPr>
      </w:pPr>
    </w:p>
    <w:p w14:paraId="4913AEA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RETEST</w:t>
      </w:r>
    </w:p>
    <w:p w14:paraId="1320F798" w14:textId="77777777" w:rsidR="006148BA" w:rsidRPr="006148BA" w:rsidRDefault="006148BA" w:rsidP="006148BA">
      <w:pPr>
        <w:rPr>
          <w:sz w:val="32"/>
          <w:szCs w:val="32"/>
        </w:rPr>
      </w:pPr>
    </w:p>
    <w:p w14:paraId="72C7466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DEPLOY</w:t>
      </w:r>
    </w:p>
    <w:p w14:paraId="61E4C27F" w14:textId="77777777" w:rsidR="006148BA" w:rsidRPr="006148BA" w:rsidRDefault="006148BA" w:rsidP="006148BA">
      <w:pPr>
        <w:rPr>
          <w:sz w:val="32"/>
          <w:szCs w:val="32"/>
        </w:rPr>
      </w:pPr>
    </w:p>
    <w:p w14:paraId="20065D5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VERIFY</w:t>
      </w:r>
    </w:p>
    <w:p w14:paraId="2F37152A" w14:textId="77777777" w:rsidR="006148BA" w:rsidRPr="006148BA" w:rsidRDefault="006148BA" w:rsidP="006148BA">
      <w:pPr>
        <w:rPr>
          <w:sz w:val="32"/>
          <w:szCs w:val="32"/>
        </w:rPr>
      </w:pPr>
    </w:p>
    <w:p w14:paraId="6F33C83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PRESENT</w:t>
      </w:r>
    </w:p>
    <w:p w14:paraId="3093FB2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88D3B3D">
          <v:rect id="_x0000_i1031" style="width:0;height:1.5pt" o:hralign="center" o:hrstd="t" o:hr="t" fillcolor="#a0a0a0" stroked="f"/>
        </w:pict>
      </w:r>
    </w:p>
    <w:p w14:paraId="3816209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7. Development Mindset Changes</w:t>
      </w:r>
    </w:p>
    <w:p w14:paraId="43ED278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Earlier:</w:t>
      </w:r>
    </w:p>
    <w:p w14:paraId="7C117A3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should we build?</w:t>
      </w:r>
    </w:p>
    <w:p w14:paraId="458AA7E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Today:</w:t>
      </w:r>
    </w:p>
    <w:p w14:paraId="735963B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 we prove what we built works correctly?</w:t>
      </w:r>
    </w:p>
    <w:p w14:paraId="4754941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D266D4D">
          <v:rect id="_x0000_i1032" style="width:0;height:1.5pt" o:hralign="center" o:hrstd="t" o:hr="t" fillcolor="#a0a0a0" stroked="f"/>
        </w:pict>
      </w:r>
    </w:p>
    <w:p w14:paraId="12C314F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8. Production Mindset</w:t>
      </w:r>
    </w:p>
    <w:p w14:paraId="61075DC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 professional solution is not finished when:</w:t>
      </w:r>
    </w:p>
    <w:p w14:paraId="72A5A1A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The maker says it works.</w:t>
      </w:r>
    </w:p>
    <w:p w14:paraId="5736DE3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It is finished when there is:</w:t>
      </w:r>
    </w:p>
    <w:p w14:paraId="6EF7519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Evidence</w:t>
      </w:r>
    </w:p>
    <w:p w14:paraId="21032DB6" w14:textId="77777777" w:rsidR="006148BA" w:rsidRPr="006148BA" w:rsidRDefault="006148BA" w:rsidP="006148BA">
      <w:pPr>
        <w:rPr>
          <w:sz w:val="32"/>
          <w:szCs w:val="32"/>
        </w:rPr>
      </w:pPr>
    </w:p>
    <w:p w14:paraId="11FD56C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Testing</w:t>
      </w:r>
    </w:p>
    <w:p w14:paraId="3EF75BA6" w14:textId="77777777" w:rsidR="006148BA" w:rsidRPr="006148BA" w:rsidRDefault="006148BA" w:rsidP="006148BA">
      <w:pPr>
        <w:rPr>
          <w:sz w:val="32"/>
          <w:szCs w:val="32"/>
        </w:rPr>
      </w:pPr>
    </w:p>
    <w:p w14:paraId="3283C81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 validation</w:t>
      </w:r>
    </w:p>
    <w:p w14:paraId="04A023EE" w14:textId="77777777" w:rsidR="006148BA" w:rsidRPr="006148BA" w:rsidRDefault="006148BA" w:rsidP="006148BA">
      <w:pPr>
        <w:rPr>
          <w:sz w:val="32"/>
          <w:szCs w:val="32"/>
        </w:rPr>
      </w:pPr>
    </w:p>
    <w:p w14:paraId="0E8F017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Business approval</w:t>
      </w:r>
    </w:p>
    <w:p w14:paraId="1F37AE7D" w14:textId="77777777" w:rsidR="006148BA" w:rsidRPr="006148BA" w:rsidRDefault="006148BA" w:rsidP="006148BA">
      <w:pPr>
        <w:rPr>
          <w:sz w:val="32"/>
          <w:szCs w:val="32"/>
        </w:rPr>
      </w:pPr>
    </w:p>
    <w:p w14:paraId="362DA1B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Deployment discipline</w:t>
      </w:r>
    </w:p>
    <w:p w14:paraId="0FA2AF92" w14:textId="77777777" w:rsidR="006148BA" w:rsidRPr="006148BA" w:rsidRDefault="006148BA" w:rsidP="006148BA">
      <w:pPr>
        <w:rPr>
          <w:sz w:val="32"/>
          <w:szCs w:val="32"/>
        </w:rPr>
      </w:pPr>
    </w:p>
    <w:p w14:paraId="6F363AB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Documentation</w:t>
      </w:r>
    </w:p>
    <w:p w14:paraId="0E76A385" w14:textId="77777777" w:rsidR="006148BA" w:rsidRPr="006148BA" w:rsidRDefault="006148BA" w:rsidP="006148BA">
      <w:pPr>
        <w:rPr>
          <w:sz w:val="32"/>
          <w:szCs w:val="32"/>
        </w:rPr>
      </w:pPr>
    </w:p>
    <w:p w14:paraId="786BEBA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Support ownership</w:t>
      </w:r>
    </w:p>
    <w:p w14:paraId="5F3D14D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63BEA29">
          <v:rect id="_x0000_i1033" style="width:0;height:1.5pt" o:hralign="center" o:hrstd="t" o:hr="t" fillcolor="#a0a0a0" stroked="f"/>
        </w:pict>
      </w:r>
    </w:p>
    <w:p w14:paraId="4554DFD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9. Final Day Learning Objectives</w:t>
      </w:r>
    </w:p>
    <w:p w14:paraId="641CC26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By the end of Day 32 students should be able to:</w:t>
      </w:r>
    </w:p>
    <w:p w14:paraId="3E5ACE32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Freeze capstone scope.</w:t>
      </w:r>
    </w:p>
    <w:p w14:paraId="3CA539C4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Review final requirements.</w:t>
      </w:r>
    </w:p>
    <w:p w14:paraId="29A5F9BC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Build a Requirements Traceability Matrix.</w:t>
      </w:r>
    </w:p>
    <w:p w14:paraId="5F6A597E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Build a master UAT plan.</w:t>
      </w:r>
    </w:p>
    <w:p w14:paraId="0DF81975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Test Employee persona.</w:t>
      </w:r>
    </w:p>
    <w:p w14:paraId="01F55973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Test Manager persona.</w:t>
      </w:r>
    </w:p>
    <w:p w14:paraId="3C75503E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Test Finance persona.</w:t>
      </w:r>
    </w:p>
    <w:p w14:paraId="7B942E98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Test Procurement persona.</w:t>
      </w:r>
    </w:p>
    <w:p w14:paraId="7ECC666A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Test Administrator persona.</w:t>
      </w:r>
    </w:p>
    <w:p w14:paraId="0281F19D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Test unauthorized persona.</w:t>
      </w:r>
    </w:p>
    <w:p w14:paraId="4E1EC650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Perform positive testing.</w:t>
      </w:r>
    </w:p>
    <w:p w14:paraId="0DAAC056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Perform negative testing.</w:t>
      </w:r>
    </w:p>
    <w:p w14:paraId="6AA1627B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Perform boundary testing.</w:t>
      </w:r>
    </w:p>
    <w:p w14:paraId="4C4BEE36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Perform security testing.</w:t>
      </w:r>
    </w:p>
    <w:p w14:paraId="17FE6C2E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Perform data-integrity testing.</w:t>
      </w:r>
    </w:p>
    <w:p w14:paraId="1688DD08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Perform approval-flow testing.</w:t>
      </w:r>
    </w:p>
    <w:p w14:paraId="1B9437DA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Perform error-path testing.</w:t>
      </w:r>
    </w:p>
    <w:p w14:paraId="202F65A9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Perform regression testing.</w:t>
      </w:r>
    </w:p>
    <w:p w14:paraId="555BD877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Perform smoke testing.</w:t>
      </w:r>
    </w:p>
    <w:p w14:paraId="3F8C1F6D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Perform accessibility checks.</w:t>
      </w:r>
    </w:p>
    <w:p w14:paraId="7D9E7C66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Test responsive behavior.</w:t>
      </w:r>
    </w:p>
    <w:p w14:paraId="44175329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Run App Checker.</w:t>
      </w:r>
    </w:p>
    <w:p w14:paraId="4DDE1A58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Use Live Monitor.</w:t>
      </w:r>
    </w:p>
    <w:p w14:paraId="5CA582A0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Review Power Automate run history.</w:t>
      </w:r>
    </w:p>
    <w:p w14:paraId="54911A1A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Diagnose approval failures.</w:t>
      </w:r>
    </w:p>
    <w:p w14:paraId="5DA33973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Verify request totals.</w:t>
      </w:r>
    </w:p>
    <w:p w14:paraId="59DFE118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Detect double counting.</w:t>
      </w:r>
    </w:p>
    <w:p w14:paraId="7CCB3A45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Verify duplicate-processing prevention.</w:t>
      </w:r>
    </w:p>
    <w:p w14:paraId="1B876021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Verify no false success states.</w:t>
      </w:r>
    </w:p>
    <w:p w14:paraId="337F9D98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Verify rejected requests stop processing.</w:t>
      </w:r>
    </w:p>
    <w:p w14:paraId="41CD8E42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Verify environment-variable configuration.</w:t>
      </w:r>
    </w:p>
    <w:p w14:paraId="05D7631B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Verify connection references.</w:t>
      </w:r>
    </w:p>
    <w:p w14:paraId="3301B037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Run Solution Checker.</w:t>
      </w:r>
    </w:p>
    <w:p w14:paraId="62D20AAA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Review Solution Layers.</w:t>
      </w:r>
    </w:p>
    <w:p w14:paraId="2EF0100C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Review solution dependencies.</w:t>
      </w:r>
    </w:p>
    <w:p w14:paraId="4AA4729A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Review release version.</w:t>
      </w:r>
    </w:p>
    <w:p w14:paraId="21CD5A69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Publish customizations.</w:t>
      </w:r>
    </w:p>
    <w:p w14:paraId="5E12272A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Export a managed Solution.</w:t>
      </w:r>
    </w:p>
    <w:p w14:paraId="797558DC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Deploy to TEST.</w:t>
      </w:r>
    </w:p>
    <w:p w14:paraId="25DEF1A0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Configure environment variables during deployment.</w:t>
      </w:r>
    </w:p>
    <w:p w14:paraId="74E84AC8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Configure connection references.</w:t>
      </w:r>
    </w:p>
    <w:p w14:paraId="0E89DBB0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Verify imported managed Solution.</w:t>
      </w:r>
    </w:p>
    <w:p w14:paraId="59BD9A52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Perform TEST smoke testing.</w:t>
      </w:r>
    </w:p>
    <w:p w14:paraId="59D61C25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Perform TEST UAT.</w:t>
      </w:r>
    </w:p>
    <w:p w14:paraId="0602A7EA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Compare DEV and TEST.</w:t>
      </w:r>
    </w:p>
    <w:p w14:paraId="2EF061C6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Document defects.</w:t>
      </w:r>
    </w:p>
    <w:p w14:paraId="56E3B162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Classify defect severity.</w:t>
      </w:r>
    </w:p>
    <w:p w14:paraId="7818EF3D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Define release blockers.</w:t>
      </w:r>
    </w:p>
    <w:p w14:paraId="6F9EF3EA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Fix defects in DEV.</w:t>
      </w:r>
    </w:p>
    <w:p w14:paraId="4000427B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Retest fixes.</w:t>
      </w:r>
    </w:p>
    <w:p w14:paraId="650346DE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Promote a tested artifact.</w:t>
      </w:r>
    </w:p>
    <w:p w14:paraId="49C298DA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Explain why the same artifact should move downstream.</w:t>
      </w:r>
    </w:p>
    <w:p w14:paraId="496EB3BE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Create a go/no-go decision.</w:t>
      </w:r>
    </w:p>
    <w:p w14:paraId="36F263FB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Create a production-readiness scorecard.</w:t>
      </w:r>
    </w:p>
    <w:p w14:paraId="0BF25380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Review monitoring strategy.</w:t>
      </w:r>
    </w:p>
    <w:p w14:paraId="6A7A1BA1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Review support ownership.</w:t>
      </w:r>
    </w:p>
    <w:p w14:paraId="6982F04A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Review incident handling.</w:t>
      </w:r>
    </w:p>
    <w:p w14:paraId="5F4929F0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Review recovery planning.</w:t>
      </w:r>
    </w:p>
    <w:p w14:paraId="14DABAFA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Review known limitations.</w:t>
      </w:r>
    </w:p>
    <w:p w14:paraId="2643B3AE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Prepare architecture documentation.</w:t>
      </w:r>
    </w:p>
    <w:p w14:paraId="0E50F028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Prepare a solution component inventory.</w:t>
      </w:r>
    </w:p>
    <w:p w14:paraId="5219EF1E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Prepare a data model diagram.</w:t>
      </w:r>
    </w:p>
    <w:p w14:paraId="47F741C4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Prepare an approval-process diagram.</w:t>
      </w:r>
    </w:p>
    <w:p w14:paraId="73A2DD4F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Prepare a security matrix.</w:t>
      </w:r>
    </w:p>
    <w:p w14:paraId="4A11091F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Prepare a deployment architecture.</w:t>
      </w:r>
    </w:p>
    <w:p w14:paraId="0A97D9FC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Prepare a demo script.</w:t>
      </w:r>
    </w:p>
    <w:p w14:paraId="7E92455A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Demonstrate the Employee experience.</w:t>
      </w:r>
    </w:p>
    <w:p w14:paraId="4C7B7F5C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Demonstrate the approval process.</w:t>
      </w:r>
    </w:p>
    <w:p w14:paraId="38D1DB64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Demonstrate Procurement administration.</w:t>
      </w:r>
    </w:p>
    <w:p w14:paraId="65DA658A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Demonstrate Power BI.</w:t>
      </w:r>
    </w:p>
    <w:p w14:paraId="067653A6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Explain technical design decisions.</w:t>
      </w:r>
    </w:p>
    <w:p w14:paraId="0473CC18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Explain security decisions.</w:t>
      </w:r>
    </w:p>
    <w:p w14:paraId="69695E74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Explain ALM decisions.</w:t>
      </w:r>
    </w:p>
    <w:p w14:paraId="0A5968A7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Explain known limitations.</w:t>
      </w:r>
    </w:p>
    <w:p w14:paraId="23108059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Answer architecture questions.</w:t>
      </w:r>
    </w:p>
    <w:p w14:paraId="4B189A37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Provide test evidence.</w:t>
      </w:r>
    </w:p>
    <w:p w14:paraId="09E11F8D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Provide deployment evidence.</w:t>
      </w:r>
    </w:p>
    <w:p w14:paraId="1C842975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Complete final assessment.</w:t>
      </w:r>
    </w:p>
    <w:p w14:paraId="1537410D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Perform retrospective.</w:t>
      </w:r>
    </w:p>
    <w:p w14:paraId="03C75782" w14:textId="77777777" w:rsidR="006148BA" w:rsidRPr="006148BA" w:rsidRDefault="006148BA" w:rsidP="006148BA">
      <w:pPr>
        <w:numPr>
          <w:ilvl w:val="0"/>
          <w:numId w:val="31"/>
        </w:numPr>
        <w:rPr>
          <w:sz w:val="32"/>
          <w:szCs w:val="32"/>
        </w:rPr>
      </w:pPr>
      <w:r w:rsidRPr="006148BA">
        <w:rPr>
          <w:sz w:val="32"/>
          <w:szCs w:val="32"/>
        </w:rPr>
        <w:t>Complete the bootcamp.</w:t>
      </w:r>
    </w:p>
    <w:p w14:paraId="1174CA2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392C970">
          <v:rect id="_x0000_i1034" style="width:0;height:1.5pt" o:hralign="center" o:hrstd="t" o:hr="t" fillcolor="#a0a0a0" stroked="f"/>
        </w:pict>
      </w:r>
    </w:p>
    <w:p w14:paraId="487C0F4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10. Day 32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6345"/>
      </w:tblGrid>
      <w:tr w:rsidR="006148BA" w:rsidRPr="006148BA" w14:paraId="76197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34A8B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E2FAD55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6148BA" w:rsidRPr="006148BA" w14:paraId="43215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721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611D7BC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Scope Freeze &amp; Readiness Review</w:t>
            </w:r>
          </w:p>
        </w:tc>
      </w:tr>
      <w:tr w:rsidR="006148BA" w:rsidRPr="006148BA" w14:paraId="3B13F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E16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00:10–00:25</w:t>
            </w:r>
          </w:p>
        </w:tc>
        <w:tc>
          <w:tcPr>
            <w:tcW w:w="0" w:type="auto"/>
            <w:vAlign w:val="center"/>
            <w:hideMark/>
          </w:tcPr>
          <w:p w14:paraId="68CA7C6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Requirements Traceability &amp; UAT Setup</w:t>
            </w:r>
          </w:p>
        </w:tc>
      </w:tr>
      <w:tr w:rsidR="006148BA" w:rsidRPr="006148BA" w14:paraId="63D6A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7E4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00:25–00:50</w:t>
            </w:r>
          </w:p>
        </w:tc>
        <w:tc>
          <w:tcPr>
            <w:tcW w:w="0" w:type="auto"/>
            <w:vAlign w:val="center"/>
            <w:hideMark/>
          </w:tcPr>
          <w:p w14:paraId="4882FAA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End-to-End Functional &amp; Approval Testing</w:t>
            </w:r>
          </w:p>
        </w:tc>
      </w:tr>
      <w:tr w:rsidR="006148BA" w:rsidRPr="006148BA" w14:paraId="61014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5F9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00:50–01:05</w:t>
            </w:r>
          </w:p>
        </w:tc>
        <w:tc>
          <w:tcPr>
            <w:tcW w:w="0" w:type="auto"/>
            <w:vAlign w:val="center"/>
            <w:hideMark/>
          </w:tcPr>
          <w:p w14:paraId="17C0F84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Security, Negative &amp; Boundary Testing</w:t>
            </w:r>
          </w:p>
        </w:tc>
      </w:tr>
      <w:tr w:rsidR="006148BA" w:rsidRPr="006148BA" w14:paraId="7BEFC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FB1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01:05–01:15</w:t>
            </w:r>
          </w:p>
        </w:tc>
        <w:tc>
          <w:tcPr>
            <w:tcW w:w="0" w:type="auto"/>
            <w:vAlign w:val="center"/>
            <w:hideMark/>
          </w:tcPr>
          <w:p w14:paraId="59CF2CA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Diagnostics &amp; Defect Fixing</w:t>
            </w:r>
          </w:p>
        </w:tc>
      </w:tr>
      <w:tr w:rsidR="006148BA" w:rsidRPr="006148BA" w14:paraId="04830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AE3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01:15–01:30</w:t>
            </w:r>
          </w:p>
        </w:tc>
        <w:tc>
          <w:tcPr>
            <w:tcW w:w="0" w:type="auto"/>
            <w:vAlign w:val="center"/>
            <w:hideMark/>
          </w:tcPr>
          <w:p w14:paraId="4B9093C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 xml:space="preserve">Managed Deployment DEV </w:t>
            </w:r>
            <w:r w:rsidRPr="006148BA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6148BA">
              <w:rPr>
                <w:sz w:val="32"/>
                <w:szCs w:val="32"/>
              </w:rPr>
              <w:t xml:space="preserve"> TEST</w:t>
            </w:r>
          </w:p>
        </w:tc>
      </w:tr>
      <w:tr w:rsidR="006148BA" w:rsidRPr="006148BA" w14:paraId="62851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06A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01:30–01:40</w:t>
            </w:r>
          </w:p>
        </w:tc>
        <w:tc>
          <w:tcPr>
            <w:tcW w:w="0" w:type="auto"/>
            <w:vAlign w:val="center"/>
            <w:hideMark/>
          </w:tcPr>
          <w:p w14:paraId="114D6E1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TEST Smoke Test &amp; Regression</w:t>
            </w:r>
          </w:p>
        </w:tc>
      </w:tr>
      <w:tr w:rsidR="006148BA" w:rsidRPr="006148BA" w14:paraId="7AFB4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530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01:40–01:48</w:t>
            </w:r>
          </w:p>
        </w:tc>
        <w:tc>
          <w:tcPr>
            <w:tcW w:w="0" w:type="auto"/>
            <w:vAlign w:val="center"/>
            <w:hideMark/>
          </w:tcPr>
          <w:p w14:paraId="1FF4520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Production Readiness / Go-No-Go</w:t>
            </w:r>
          </w:p>
        </w:tc>
      </w:tr>
      <w:tr w:rsidR="006148BA" w:rsidRPr="006148BA" w14:paraId="2CBB2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4CA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01:48–01:58</w:t>
            </w:r>
          </w:p>
        </w:tc>
        <w:tc>
          <w:tcPr>
            <w:tcW w:w="0" w:type="auto"/>
            <w:vAlign w:val="center"/>
            <w:hideMark/>
          </w:tcPr>
          <w:p w14:paraId="0D3B085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Capstone Presentation &amp; Demonstration</w:t>
            </w:r>
          </w:p>
        </w:tc>
      </w:tr>
      <w:tr w:rsidR="006148BA" w:rsidRPr="006148BA" w14:paraId="46CE1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20E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01:58–02:00</w:t>
            </w:r>
          </w:p>
        </w:tc>
        <w:tc>
          <w:tcPr>
            <w:tcW w:w="0" w:type="auto"/>
            <w:vAlign w:val="center"/>
            <w:hideMark/>
          </w:tcPr>
          <w:p w14:paraId="0AFDD48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Final Score &amp; Bootcamp Close</w:t>
            </w:r>
          </w:p>
        </w:tc>
      </w:tr>
    </w:tbl>
    <w:p w14:paraId="6BB060C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1469D69">
          <v:rect id="_x0000_i1035" style="width:0;height:1.5pt" o:hralign="center" o:hrstd="t" o:hr="t" fillcolor="#a0a0a0" stroked="f"/>
        </w:pict>
      </w:r>
    </w:p>
    <w:p w14:paraId="687D712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 — CAPSTONE REQUIREMENTS REVIEW</w:t>
      </w:r>
    </w:p>
    <w:p w14:paraId="2F6AF4A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11. Business Objective</w:t>
      </w:r>
    </w:p>
    <w:p w14:paraId="3538A4C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Replace fragmented procurement requests handled through:</w:t>
      </w:r>
    </w:p>
    <w:p w14:paraId="5917292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Email</w:t>
      </w:r>
    </w:p>
    <w:p w14:paraId="6892D7D1" w14:textId="77777777" w:rsidR="006148BA" w:rsidRPr="006148BA" w:rsidRDefault="006148BA" w:rsidP="006148BA">
      <w:pPr>
        <w:rPr>
          <w:sz w:val="32"/>
          <w:szCs w:val="32"/>
        </w:rPr>
      </w:pPr>
    </w:p>
    <w:p w14:paraId="646E698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Excel</w:t>
      </w:r>
    </w:p>
    <w:p w14:paraId="7AD362DD" w14:textId="77777777" w:rsidR="006148BA" w:rsidRPr="006148BA" w:rsidRDefault="006148BA" w:rsidP="006148BA">
      <w:pPr>
        <w:rPr>
          <w:sz w:val="32"/>
          <w:szCs w:val="32"/>
        </w:rPr>
      </w:pPr>
    </w:p>
    <w:p w14:paraId="1A84BE0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Paper</w:t>
      </w:r>
    </w:p>
    <w:p w14:paraId="717B1B96" w14:textId="77777777" w:rsidR="006148BA" w:rsidRPr="006148BA" w:rsidRDefault="006148BA" w:rsidP="006148BA">
      <w:pPr>
        <w:rPr>
          <w:sz w:val="32"/>
          <w:szCs w:val="32"/>
        </w:rPr>
      </w:pPr>
    </w:p>
    <w:p w14:paraId="1ADE2BC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Chat</w:t>
      </w:r>
    </w:p>
    <w:p w14:paraId="584316F0" w14:textId="77777777" w:rsidR="006148BA" w:rsidRPr="006148BA" w:rsidRDefault="006148BA" w:rsidP="006148BA">
      <w:pPr>
        <w:rPr>
          <w:sz w:val="32"/>
          <w:szCs w:val="32"/>
        </w:rPr>
      </w:pPr>
    </w:p>
    <w:p w14:paraId="20D3C94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Manual follow-up</w:t>
      </w:r>
    </w:p>
    <w:p w14:paraId="77DCBB2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with:</w:t>
      </w:r>
    </w:p>
    <w:p w14:paraId="6A056AC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One governed digital process.</w:t>
      </w:r>
    </w:p>
    <w:p w14:paraId="6CDE9F1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D11A92D">
          <v:rect id="_x0000_i1036" style="width:0;height:1.5pt" o:hralign="center" o:hrstd="t" o:hr="t" fillcolor="#a0a0a0" stroked="f"/>
        </w:pict>
      </w:r>
    </w:p>
    <w:p w14:paraId="338B5D0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12. Core Requirement 1</w:t>
      </w:r>
    </w:p>
    <w:p w14:paraId="047BA2D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Employees can:</w:t>
      </w:r>
    </w:p>
    <w:p w14:paraId="1622E3C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Create Purchase Requests.</w:t>
      </w:r>
    </w:p>
    <w:p w14:paraId="538922A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993E9B4">
          <v:rect id="_x0000_i1037" style="width:0;height:1.5pt" o:hralign="center" o:hrstd="t" o:hr="t" fillcolor="#a0a0a0" stroked="f"/>
        </w:pict>
      </w:r>
    </w:p>
    <w:p w14:paraId="4F0461C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13. Requirement 2</w:t>
      </w:r>
    </w:p>
    <w:p w14:paraId="7628C13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One Purchase Request can contain:</w:t>
      </w:r>
    </w:p>
    <w:p w14:paraId="14899A0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Multiple items.</w:t>
      </w:r>
    </w:p>
    <w:p w14:paraId="7DE79F6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A798DBB">
          <v:rect id="_x0000_i1038" style="width:0;height:1.5pt" o:hralign="center" o:hrstd="t" o:hr="t" fillcolor="#a0a0a0" stroked="f"/>
        </w:pict>
      </w:r>
    </w:p>
    <w:p w14:paraId="39DAA1C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14. Requirement 3</w:t>
      </w:r>
    </w:p>
    <w:p w14:paraId="137D699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 can:</w:t>
      </w:r>
    </w:p>
    <w:p w14:paraId="4D47DFC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Browse Products</w:t>
      </w:r>
    </w:p>
    <w:p w14:paraId="5961AC8A" w14:textId="77777777" w:rsidR="006148BA" w:rsidRPr="006148BA" w:rsidRDefault="006148BA" w:rsidP="006148BA">
      <w:pPr>
        <w:rPr>
          <w:sz w:val="32"/>
          <w:szCs w:val="32"/>
        </w:rPr>
      </w:pPr>
    </w:p>
    <w:p w14:paraId="132507A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Search</w:t>
      </w:r>
    </w:p>
    <w:p w14:paraId="0EA312CC" w14:textId="77777777" w:rsidR="006148BA" w:rsidRPr="006148BA" w:rsidRDefault="006148BA" w:rsidP="006148BA">
      <w:pPr>
        <w:rPr>
          <w:sz w:val="32"/>
          <w:szCs w:val="32"/>
        </w:rPr>
      </w:pPr>
    </w:p>
    <w:p w14:paraId="2114C50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Filter by Category</w:t>
      </w:r>
    </w:p>
    <w:p w14:paraId="34D73166" w14:textId="77777777" w:rsidR="006148BA" w:rsidRPr="006148BA" w:rsidRDefault="006148BA" w:rsidP="006148BA">
      <w:pPr>
        <w:rPr>
          <w:sz w:val="32"/>
          <w:szCs w:val="32"/>
        </w:rPr>
      </w:pPr>
    </w:p>
    <w:p w14:paraId="3E8EF51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Add to Cart</w:t>
      </w:r>
    </w:p>
    <w:p w14:paraId="0D5C4CF1" w14:textId="77777777" w:rsidR="006148BA" w:rsidRPr="006148BA" w:rsidRDefault="006148BA" w:rsidP="006148BA">
      <w:pPr>
        <w:rPr>
          <w:sz w:val="32"/>
          <w:szCs w:val="32"/>
        </w:rPr>
      </w:pPr>
    </w:p>
    <w:p w14:paraId="2900832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Change Quantity</w:t>
      </w:r>
    </w:p>
    <w:p w14:paraId="13B37111" w14:textId="77777777" w:rsidR="006148BA" w:rsidRPr="006148BA" w:rsidRDefault="006148BA" w:rsidP="006148BA">
      <w:pPr>
        <w:rPr>
          <w:sz w:val="32"/>
          <w:szCs w:val="32"/>
        </w:rPr>
      </w:pPr>
    </w:p>
    <w:p w14:paraId="6605581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Remove Items</w:t>
      </w:r>
    </w:p>
    <w:p w14:paraId="7612408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43F3BFD">
          <v:rect id="_x0000_i1039" style="width:0;height:1.5pt" o:hralign="center" o:hrstd="t" o:hr="t" fillcolor="#a0a0a0" stroked="f"/>
        </w:pict>
      </w:r>
    </w:p>
    <w:p w14:paraId="3543504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15. Requirement 4</w:t>
      </w:r>
    </w:p>
    <w:p w14:paraId="726B220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The App calculates:</w:t>
      </w:r>
    </w:p>
    <w:p w14:paraId="13058B3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Cart Total.</w:t>
      </w:r>
    </w:p>
    <w:p w14:paraId="56BB603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8ED38D2">
          <v:rect id="_x0000_i1040" style="width:0;height:1.5pt" o:hralign="center" o:hrstd="t" o:hr="t" fillcolor="#a0a0a0" stroked="f"/>
        </w:pict>
      </w:r>
    </w:p>
    <w:p w14:paraId="6D676C5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16. Requirement 5</w:t>
      </w:r>
    </w:p>
    <w:p w14:paraId="33B3DBD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The system persists:</w:t>
      </w:r>
    </w:p>
    <w:p w14:paraId="16065ED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Purchase Request Header</w:t>
      </w:r>
    </w:p>
    <w:p w14:paraId="0D702DE1" w14:textId="77777777" w:rsidR="006148BA" w:rsidRPr="006148BA" w:rsidRDefault="006148BA" w:rsidP="006148BA">
      <w:pPr>
        <w:rPr>
          <w:sz w:val="32"/>
          <w:szCs w:val="32"/>
        </w:rPr>
      </w:pPr>
    </w:p>
    <w:p w14:paraId="239CBBD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+</w:t>
      </w:r>
    </w:p>
    <w:p w14:paraId="4EDE5223" w14:textId="77777777" w:rsidR="006148BA" w:rsidRPr="006148BA" w:rsidRDefault="006148BA" w:rsidP="006148BA">
      <w:pPr>
        <w:rPr>
          <w:sz w:val="32"/>
          <w:szCs w:val="32"/>
        </w:rPr>
      </w:pPr>
    </w:p>
    <w:p w14:paraId="4201E34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Purchase Request Items</w:t>
      </w:r>
    </w:p>
    <w:p w14:paraId="5D79F1F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FA996F2">
          <v:rect id="_x0000_i1041" style="width:0;height:1.5pt" o:hralign="center" o:hrstd="t" o:hr="t" fillcolor="#a0a0a0" stroked="f"/>
        </w:pict>
      </w:r>
    </w:p>
    <w:p w14:paraId="2A44674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17. Requirement 6</w:t>
      </w:r>
    </w:p>
    <w:p w14:paraId="1D3ABA6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 path depends on:</w:t>
      </w:r>
    </w:p>
    <w:p w14:paraId="710DD05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Validated Total Amount.</w:t>
      </w:r>
    </w:p>
    <w:p w14:paraId="39FD978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810A6C5">
          <v:rect id="_x0000_i1042" style="width:0;height:1.5pt" o:hralign="center" o:hrstd="t" o:hr="t" fillcolor="#a0a0a0" stroked="f"/>
        </w:pict>
      </w:r>
    </w:p>
    <w:p w14:paraId="50AB09A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18. Requirement 7</w:t>
      </w:r>
    </w:p>
    <w:p w14:paraId="4C9E564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Requests below:</w:t>
      </w:r>
    </w:p>
    <w:p w14:paraId="716109B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5,000</w:t>
      </w:r>
    </w:p>
    <w:p w14:paraId="32BE40C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require:</w:t>
      </w:r>
    </w:p>
    <w:p w14:paraId="47C77B2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Manager.</w:t>
      </w:r>
    </w:p>
    <w:p w14:paraId="4ACBE90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1DA99C7">
          <v:rect id="_x0000_i1043" style="width:0;height:1.5pt" o:hralign="center" o:hrstd="t" o:hr="t" fillcolor="#a0a0a0" stroked="f"/>
        </w:pict>
      </w:r>
    </w:p>
    <w:p w14:paraId="0BB84A7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19. Requirement 8</w:t>
      </w:r>
    </w:p>
    <w:p w14:paraId="380CF67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Requests from:</w:t>
      </w:r>
    </w:p>
    <w:p w14:paraId="64591C0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5,000 through 50,000</w:t>
      </w:r>
    </w:p>
    <w:p w14:paraId="4994699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require:</w:t>
      </w:r>
    </w:p>
    <w:p w14:paraId="5DA2CEA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</w:t>
      </w:r>
    </w:p>
    <w:p w14:paraId="49DE6A2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749B4EA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</w:t>
      </w:r>
    </w:p>
    <w:p w14:paraId="0526545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A4A2256">
          <v:rect id="_x0000_i1044" style="width:0;height:1.5pt" o:hralign="center" o:hrstd="t" o:hr="t" fillcolor="#a0a0a0" stroked="f"/>
        </w:pict>
      </w:r>
    </w:p>
    <w:p w14:paraId="2A7F1DA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20. Requirement 9</w:t>
      </w:r>
    </w:p>
    <w:p w14:paraId="69A2179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Requests above:</w:t>
      </w:r>
    </w:p>
    <w:p w14:paraId="0A6EE57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50,000</w:t>
      </w:r>
    </w:p>
    <w:p w14:paraId="5B663DF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require:</w:t>
      </w:r>
    </w:p>
    <w:p w14:paraId="7C63A22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</w:t>
      </w:r>
    </w:p>
    <w:p w14:paraId="15510E0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61933A2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</w:t>
      </w:r>
    </w:p>
    <w:p w14:paraId="682B5C7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6287EB3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Manager</w:t>
      </w:r>
    </w:p>
    <w:p w14:paraId="1357ABF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9141C2E">
          <v:rect id="_x0000_i1045" style="width:0;height:1.5pt" o:hralign="center" o:hrstd="t" o:hr="t" fillcolor="#a0a0a0" stroked="f"/>
        </w:pict>
      </w:r>
    </w:p>
    <w:p w14:paraId="256C2C4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21. Requirement 10</w:t>
      </w:r>
    </w:p>
    <w:p w14:paraId="41EB263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Any rejection:</w:t>
      </w:r>
    </w:p>
    <w:p w14:paraId="7526BD7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Stops the process.</w:t>
      </w:r>
    </w:p>
    <w:p w14:paraId="6A3F46C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389E083">
          <v:rect id="_x0000_i1046" style="width:0;height:1.5pt" o:hralign="center" o:hrstd="t" o:hr="t" fillcolor="#a0a0a0" stroked="f"/>
        </w:pict>
      </w:r>
    </w:p>
    <w:p w14:paraId="188A7A1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22. Requirement 11</w:t>
      </w:r>
    </w:p>
    <w:p w14:paraId="137A704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Employees can view:</w:t>
      </w:r>
    </w:p>
    <w:p w14:paraId="5B31A51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Their own Purchase Requests.</w:t>
      </w:r>
    </w:p>
    <w:p w14:paraId="1A981D2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B76C639">
          <v:rect id="_x0000_i1047" style="width:0;height:1.5pt" o:hralign="center" o:hrstd="t" o:hr="t" fillcolor="#a0a0a0" stroked="f"/>
        </w:pict>
      </w:r>
    </w:p>
    <w:p w14:paraId="58A3564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23. Requirement 12</w:t>
      </w:r>
    </w:p>
    <w:p w14:paraId="0D31DE5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uses:</w:t>
      </w:r>
    </w:p>
    <w:p w14:paraId="4D2AEBA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Model-Driven App.</w:t>
      </w:r>
    </w:p>
    <w:p w14:paraId="029EFC7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69F613C">
          <v:rect id="_x0000_i1048" style="width:0;height:1.5pt" o:hralign="center" o:hrstd="t" o:hr="t" fillcolor="#a0a0a0" stroked="f"/>
        </w:pict>
      </w:r>
    </w:p>
    <w:p w14:paraId="284783A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24. Requirement 13</w:t>
      </w:r>
    </w:p>
    <w:p w14:paraId="5A922FC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Management uses:</w:t>
      </w:r>
    </w:p>
    <w:p w14:paraId="3540BAA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Power BI.</w:t>
      </w:r>
    </w:p>
    <w:p w14:paraId="0F45FAE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B61FD41">
          <v:rect id="_x0000_i1049" style="width:0;height:1.5pt" o:hralign="center" o:hrstd="t" o:hr="t" fillcolor="#a0a0a0" stroked="f"/>
        </w:pict>
      </w:r>
    </w:p>
    <w:p w14:paraId="0AB64B8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25. Requirement 14</w:t>
      </w:r>
    </w:p>
    <w:p w14:paraId="0E7C3FF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 follows:</w:t>
      </w:r>
    </w:p>
    <w:p w14:paraId="4FAE392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Least Privilege.</w:t>
      </w:r>
    </w:p>
    <w:p w14:paraId="69D43C6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93DAB3C">
          <v:rect id="_x0000_i1050" style="width:0;height:1.5pt" o:hralign="center" o:hrstd="t" o:hr="t" fillcolor="#a0a0a0" stroked="f"/>
        </w:pict>
      </w:r>
    </w:p>
    <w:p w14:paraId="0E1E191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26. Requirement 15</w:t>
      </w:r>
    </w:p>
    <w:p w14:paraId="33B4F00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Application follows:</w:t>
      </w:r>
    </w:p>
    <w:p w14:paraId="3F6A101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DEV</w:t>
      </w:r>
    </w:p>
    <w:p w14:paraId="62F9303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0CBC1F6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</w:t>
      </w:r>
    </w:p>
    <w:p w14:paraId="280D6F5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2675039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</w:t>
      </w:r>
    </w:p>
    <w:p w14:paraId="7216BCE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ALM.</w:t>
      </w:r>
    </w:p>
    <w:p w14:paraId="6D599A9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DDF0A1E">
          <v:rect id="_x0000_i1051" style="width:0;height:1.5pt" o:hralign="center" o:hrstd="t" o:hr="t" fillcolor="#a0a0a0" stroked="f"/>
        </w:pict>
      </w:r>
    </w:p>
    <w:p w14:paraId="218DA24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 — REQUIREMENTS TRACEABILITY</w:t>
      </w:r>
    </w:p>
    <w:p w14:paraId="5198240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27. Build RTM</w:t>
      </w:r>
    </w:p>
    <w:p w14:paraId="54AB52B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RTM means:</w:t>
      </w:r>
    </w:p>
    <w:p w14:paraId="4B915AC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Requirements Traceability Matrix.</w:t>
      </w:r>
    </w:p>
    <w:p w14:paraId="22552AE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093FB57">
          <v:rect id="_x0000_i1052" style="width:0;height:1.5pt" o:hralign="center" o:hrstd="t" o:hr="t" fillcolor="#a0a0a0" stroked="f"/>
        </w:pict>
      </w:r>
    </w:p>
    <w:p w14:paraId="385C0E9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28. Purpose</w:t>
      </w:r>
    </w:p>
    <w:p w14:paraId="3EA806C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Every requirement should map to:</w:t>
      </w:r>
    </w:p>
    <w:p w14:paraId="4F17DC6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 Component</w:t>
      </w:r>
    </w:p>
    <w:p w14:paraId="617011EB" w14:textId="77777777" w:rsidR="006148BA" w:rsidRPr="006148BA" w:rsidRDefault="006148BA" w:rsidP="006148BA">
      <w:pPr>
        <w:rPr>
          <w:sz w:val="32"/>
          <w:szCs w:val="32"/>
        </w:rPr>
      </w:pPr>
    </w:p>
    <w:p w14:paraId="236C59C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 Case</w:t>
      </w:r>
    </w:p>
    <w:p w14:paraId="0EBD3FB3" w14:textId="77777777" w:rsidR="006148BA" w:rsidRPr="006148BA" w:rsidRDefault="006148BA" w:rsidP="006148BA">
      <w:pPr>
        <w:rPr>
          <w:sz w:val="32"/>
          <w:szCs w:val="32"/>
        </w:rPr>
      </w:pPr>
    </w:p>
    <w:p w14:paraId="0D417B0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Result</w:t>
      </w:r>
    </w:p>
    <w:p w14:paraId="2419ED4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81DF54C">
          <v:rect id="_x0000_i1053" style="width:0;height:1.5pt" o:hralign="center" o:hrstd="t" o:hr="t" fillcolor="#a0a0a0" stroked="f"/>
        </w:pict>
      </w:r>
    </w:p>
    <w:p w14:paraId="11B06A9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29.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4120"/>
        <w:gridCol w:w="3386"/>
        <w:gridCol w:w="1181"/>
      </w:tblGrid>
      <w:tr w:rsidR="006148BA" w:rsidRPr="006148BA" w14:paraId="25B0B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56291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D3345C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08C8589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9EBC9FD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Test</w:t>
            </w:r>
          </w:p>
        </w:tc>
      </w:tr>
      <w:tr w:rsidR="006148BA" w:rsidRPr="006148BA" w14:paraId="714C6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034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R01</w:t>
            </w:r>
          </w:p>
        </w:tc>
        <w:tc>
          <w:tcPr>
            <w:tcW w:w="0" w:type="auto"/>
            <w:vAlign w:val="center"/>
            <w:hideMark/>
          </w:tcPr>
          <w:p w14:paraId="26E757E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Employee creates request</w:t>
            </w:r>
          </w:p>
        </w:tc>
        <w:tc>
          <w:tcPr>
            <w:tcW w:w="0" w:type="auto"/>
            <w:vAlign w:val="center"/>
            <w:hideMark/>
          </w:tcPr>
          <w:p w14:paraId="14245F3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Canvas App + Dataverse</w:t>
            </w:r>
          </w:p>
        </w:tc>
        <w:tc>
          <w:tcPr>
            <w:tcW w:w="0" w:type="auto"/>
            <w:vAlign w:val="center"/>
            <w:hideMark/>
          </w:tcPr>
          <w:p w14:paraId="52646A3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UAT-01</w:t>
            </w:r>
          </w:p>
        </w:tc>
      </w:tr>
      <w:tr w:rsidR="006148BA" w:rsidRPr="006148BA" w14:paraId="28249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B83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R02</w:t>
            </w:r>
          </w:p>
        </w:tc>
        <w:tc>
          <w:tcPr>
            <w:tcW w:w="0" w:type="auto"/>
            <w:vAlign w:val="center"/>
            <w:hideMark/>
          </w:tcPr>
          <w:p w14:paraId="676DC97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Multiple items</w:t>
            </w:r>
          </w:p>
        </w:tc>
        <w:tc>
          <w:tcPr>
            <w:tcW w:w="0" w:type="auto"/>
            <w:vAlign w:val="center"/>
            <w:hideMark/>
          </w:tcPr>
          <w:p w14:paraId="79D65F2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Cart + PR Item</w:t>
            </w:r>
          </w:p>
        </w:tc>
        <w:tc>
          <w:tcPr>
            <w:tcW w:w="0" w:type="auto"/>
            <w:vAlign w:val="center"/>
            <w:hideMark/>
          </w:tcPr>
          <w:p w14:paraId="300E1AB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UAT-02</w:t>
            </w:r>
          </w:p>
        </w:tc>
      </w:tr>
      <w:tr w:rsidR="006148BA" w:rsidRPr="006148BA" w14:paraId="19247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BA1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R03</w:t>
            </w:r>
          </w:p>
        </w:tc>
        <w:tc>
          <w:tcPr>
            <w:tcW w:w="0" w:type="auto"/>
            <w:vAlign w:val="center"/>
            <w:hideMark/>
          </w:tcPr>
          <w:p w14:paraId="4EBDCC3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Manager approval</w:t>
            </w:r>
          </w:p>
        </w:tc>
        <w:tc>
          <w:tcPr>
            <w:tcW w:w="0" w:type="auto"/>
            <w:vAlign w:val="center"/>
            <w:hideMark/>
          </w:tcPr>
          <w:p w14:paraId="625014D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Power Automate</w:t>
            </w:r>
          </w:p>
        </w:tc>
        <w:tc>
          <w:tcPr>
            <w:tcW w:w="0" w:type="auto"/>
            <w:vAlign w:val="center"/>
            <w:hideMark/>
          </w:tcPr>
          <w:p w14:paraId="353DA66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UAT-10</w:t>
            </w:r>
          </w:p>
        </w:tc>
      </w:tr>
      <w:tr w:rsidR="006148BA" w:rsidRPr="006148BA" w14:paraId="1D384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EAF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R04</w:t>
            </w:r>
          </w:p>
        </w:tc>
        <w:tc>
          <w:tcPr>
            <w:tcW w:w="0" w:type="auto"/>
            <w:vAlign w:val="center"/>
            <w:hideMark/>
          </w:tcPr>
          <w:p w14:paraId="0A6CA7C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Finance threshold</w:t>
            </w:r>
          </w:p>
        </w:tc>
        <w:tc>
          <w:tcPr>
            <w:tcW w:w="0" w:type="auto"/>
            <w:vAlign w:val="center"/>
            <w:hideMark/>
          </w:tcPr>
          <w:p w14:paraId="056C361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Power Automate</w:t>
            </w:r>
          </w:p>
        </w:tc>
        <w:tc>
          <w:tcPr>
            <w:tcW w:w="0" w:type="auto"/>
            <w:vAlign w:val="center"/>
            <w:hideMark/>
          </w:tcPr>
          <w:p w14:paraId="2362B7F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UAT-11</w:t>
            </w:r>
          </w:p>
        </w:tc>
      </w:tr>
      <w:tr w:rsidR="006148BA" w:rsidRPr="006148BA" w14:paraId="5A8F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D0F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R05</w:t>
            </w:r>
          </w:p>
        </w:tc>
        <w:tc>
          <w:tcPr>
            <w:tcW w:w="0" w:type="auto"/>
            <w:vAlign w:val="center"/>
            <w:hideMark/>
          </w:tcPr>
          <w:p w14:paraId="4DF971D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Procurement threshold</w:t>
            </w:r>
          </w:p>
        </w:tc>
        <w:tc>
          <w:tcPr>
            <w:tcW w:w="0" w:type="auto"/>
            <w:vAlign w:val="center"/>
            <w:hideMark/>
          </w:tcPr>
          <w:p w14:paraId="75924A6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Power Automate</w:t>
            </w:r>
          </w:p>
        </w:tc>
        <w:tc>
          <w:tcPr>
            <w:tcW w:w="0" w:type="auto"/>
            <w:vAlign w:val="center"/>
            <w:hideMark/>
          </w:tcPr>
          <w:p w14:paraId="083E56A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UAT-12</w:t>
            </w:r>
          </w:p>
        </w:tc>
      </w:tr>
      <w:tr w:rsidR="006148BA" w:rsidRPr="006148BA" w14:paraId="3E898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00A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R06</w:t>
            </w:r>
          </w:p>
        </w:tc>
        <w:tc>
          <w:tcPr>
            <w:tcW w:w="0" w:type="auto"/>
            <w:vAlign w:val="center"/>
            <w:hideMark/>
          </w:tcPr>
          <w:p w14:paraId="720AF80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Employee sees own requests</w:t>
            </w:r>
          </w:p>
        </w:tc>
        <w:tc>
          <w:tcPr>
            <w:tcW w:w="0" w:type="auto"/>
            <w:vAlign w:val="center"/>
            <w:hideMark/>
          </w:tcPr>
          <w:p w14:paraId="29DA444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Canvas + Security</w:t>
            </w:r>
          </w:p>
        </w:tc>
        <w:tc>
          <w:tcPr>
            <w:tcW w:w="0" w:type="auto"/>
            <w:vAlign w:val="center"/>
            <w:hideMark/>
          </w:tcPr>
          <w:p w14:paraId="357AAE9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SEC-01</w:t>
            </w:r>
          </w:p>
        </w:tc>
      </w:tr>
      <w:tr w:rsidR="006148BA" w:rsidRPr="006148BA" w14:paraId="01738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10B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R07</w:t>
            </w:r>
          </w:p>
        </w:tc>
        <w:tc>
          <w:tcPr>
            <w:tcW w:w="0" w:type="auto"/>
            <w:vAlign w:val="center"/>
            <w:hideMark/>
          </w:tcPr>
          <w:p w14:paraId="561755FA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Procurement administration</w:t>
            </w:r>
          </w:p>
        </w:tc>
        <w:tc>
          <w:tcPr>
            <w:tcW w:w="0" w:type="auto"/>
            <w:vAlign w:val="center"/>
            <w:hideMark/>
          </w:tcPr>
          <w:p w14:paraId="584A457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Model-Driven App</w:t>
            </w:r>
          </w:p>
        </w:tc>
        <w:tc>
          <w:tcPr>
            <w:tcW w:w="0" w:type="auto"/>
            <w:vAlign w:val="center"/>
            <w:hideMark/>
          </w:tcPr>
          <w:p w14:paraId="3456CFE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MD-01</w:t>
            </w:r>
          </w:p>
        </w:tc>
      </w:tr>
      <w:tr w:rsidR="006148BA" w:rsidRPr="006148BA" w14:paraId="33190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F16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R08</w:t>
            </w:r>
          </w:p>
        </w:tc>
        <w:tc>
          <w:tcPr>
            <w:tcW w:w="0" w:type="auto"/>
            <w:vAlign w:val="center"/>
            <w:hideMark/>
          </w:tcPr>
          <w:p w14:paraId="465FF21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Spend analytics</w:t>
            </w:r>
          </w:p>
        </w:tc>
        <w:tc>
          <w:tcPr>
            <w:tcW w:w="0" w:type="auto"/>
            <w:vAlign w:val="center"/>
            <w:hideMark/>
          </w:tcPr>
          <w:p w14:paraId="69D7153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7B5626B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BI-01</w:t>
            </w:r>
          </w:p>
        </w:tc>
      </w:tr>
      <w:tr w:rsidR="006148BA" w:rsidRPr="006148BA" w14:paraId="1100A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816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R09</w:t>
            </w:r>
          </w:p>
        </w:tc>
        <w:tc>
          <w:tcPr>
            <w:tcW w:w="0" w:type="auto"/>
            <w:vAlign w:val="center"/>
            <w:hideMark/>
          </w:tcPr>
          <w:p w14:paraId="4AA6610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Environment portability</w:t>
            </w:r>
          </w:p>
        </w:tc>
        <w:tc>
          <w:tcPr>
            <w:tcW w:w="0" w:type="auto"/>
            <w:vAlign w:val="center"/>
            <w:hideMark/>
          </w:tcPr>
          <w:p w14:paraId="6BE5445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Solutions</w:t>
            </w:r>
          </w:p>
        </w:tc>
        <w:tc>
          <w:tcPr>
            <w:tcW w:w="0" w:type="auto"/>
            <w:vAlign w:val="center"/>
            <w:hideMark/>
          </w:tcPr>
          <w:p w14:paraId="557BFF5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ALM-01</w:t>
            </w:r>
          </w:p>
        </w:tc>
      </w:tr>
    </w:tbl>
    <w:p w14:paraId="6241157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0584365">
          <v:rect id="_x0000_i1054" style="width:0;height:1.5pt" o:hralign="center" o:hrstd="t" o:hr="t" fillcolor="#a0a0a0" stroked="f"/>
        </w:pict>
      </w:r>
    </w:p>
    <w:p w14:paraId="75E19DD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30. Why RTM?</w:t>
      </w:r>
    </w:p>
    <w:p w14:paraId="6B714DF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Without it, students may say:</w:t>
      </w:r>
    </w:p>
    <w:p w14:paraId="74C90F8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We tested the App.</w:t>
      </w:r>
    </w:p>
    <w:p w14:paraId="60650E7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But cannot prove:</w:t>
      </w:r>
    </w:p>
    <w:p w14:paraId="1FEA0C5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Every requirement was tested.</w:t>
      </w:r>
    </w:p>
    <w:p w14:paraId="70E8E05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51E5661">
          <v:rect id="_x0000_i1055" style="width:0;height:1.5pt" o:hralign="center" o:hrstd="t" o:hr="t" fillcolor="#a0a0a0" stroked="f"/>
        </w:pict>
      </w:r>
    </w:p>
    <w:p w14:paraId="30F2546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 — TEST ENVIRONMENT</w:t>
      </w:r>
    </w:p>
    <w:p w14:paraId="5B9D9AB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31. Primary Final Testing</w:t>
      </w:r>
    </w:p>
    <w:p w14:paraId="48450C0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Should happen in:</w:t>
      </w:r>
    </w:p>
    <w:p w14:paraId="1BEB9FE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TEST</w:t>
      </w:r>
    </w:p>
    <w:p w14:paraId="3961D9E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after deployment.</w:t>
      </w:r>
    </w:p>
    <w:p w14:paraId="79F03D5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7E4952A">
          <v:rect id="_x0000_i1056" style="width:0;height:1.5pt" o:hralign="center" o:hrstd="t" o:hr="t" fillcolor="#a0a0a0" stroked="f"/>
        </w:pict>
      </w:r>
    </w:p>
    <w:p w14:paraId="106F149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32. DEV</w:t>
      </w:r>
    </w:p>
    <w:p w14:paraId="1074DB3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is for:</w:t>
      </w:r>
    </w:p>
    <w:p w14:paraId="6E0A8CF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Building and fixing.</w:t>
      </w:r>
    </w:p>
    <w:p w14:paraId="25CEE49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73B4281">
          <v:rect id="_x0000_i1057" style="width:0;height:1.5pt" o:hralign="center" o:hrstd="t" o:hr="t" fillcolor="#a0a0a0" stroked="f"/>
        </w:pict>
      </w:r>
    </w:p>
    <w:p w14:paraId="0D23DD8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33. TEST</w:t>
      </w:r>
    </w:p>
    <w:p w14:paraId="33F7579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is for:</w:t>
      </w:r>
    </w:p>
    <w:p w14:paraId="32E929B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Integration Testing</w:t>
      </w:r>
    </w:p>
    <w:p w14:paraId="35F2C2E6" w14:textId="77777777" w:rsidR="006148BA" w:rsidRPr="006148BA" w:rsidRDefault="006148BA" w:rsidP="006148BA">
      <w:pPr>
        <w:rPr>
          <w:sz w:val="32"/>
          <w:szCs w:val="32"/>
        </w:rPr>
      </w:pPr>
    </w:p>
    <w:p w14:paraId="3D2BD4D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 Testing</w:t>
      </w:r>
    </w:p>
    <w:p w14:paraId="5590E311" w14:textId="77777777" w:rsidR="006148BA" w:rsidRPr="006148BA" w:rsidRDefault="006148BA" w:rsidP="006148BA">
      <w:pPr>
        <w:rPr>
          <w:sz w:val="32"/>
          <w:szCs w:val="32"/>
        </w:rPr>
      </w:pPr>
    </w:p>
    <w:p w14:paraId="3263EE6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UAT</w:t>
      </w:r>
    </w:p>
    <w:p w14:paraId="3EBD961F" w14:textId="77777777" w:rsidR="006148BA" w:rsidRPr="006148BA" w:rsidRDefault="006148BA" w:rsidP="006148BA">
      <w:pPr>
        <w:rPr>
          <w:sz w:val="32"/>
          <w:szCs w:val="32"/>
        </w:rPr>
      </w:pPr>
    </w:p>
    <w:p w14:paraId="0A34FFA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Regression</w:t>
      </w:r>
    </w:p>
    <w:p w14:paraId="2E405BB9" w14:textId="77777777" w:rsidR="006148BA" w:rsidRPr="006148BA" w:rsidRDefault="006148BA" w:rsidP="006148BA">
      <w:pPr>
        <w:rPr>
          <w:sz w:val="32"/>
          <w:szCs w:val="32"/>
        </w:rPr>
      </w:pPr>
    </w:p>
    <w:p w14:paraId="760B889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Deployment Validation</w:t>
      </w:r>
    </w:p>
    <w:p w14:paraId="3383240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77304F7">
          <v:rect id="_x0000_i1058" style="width:0;height:1.5pt" o:hralign="center" o:hrstd="t" o:hr="t" fillcolor="#a0a0a0" stroked="f"/>
        </w:pict>
      </w:r>
    </w:p>
    <w:p w14:paraId="4909019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34. Production</w:t>
      </w:r>
    </w:p>
    <w:p w14:paraId="799000A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is not:</w:t>
      </w:r>
    </w:p>
    <w:p w14:paraId="247538D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Your first integration test.</w:t>
      </w:r>
    </w:p>
    <w:p w14:paraId="40118E6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29230C1">
          <v:rect id="_x0000_i1059" style="width:0;height:1.5pt" o:hralign="center" o:hrstd="t" o:hr="t" fillcolor="#a0a0a0" stroked="f"/>
        </w:pict>
      </w:r>
    </w:p>
    <w:p w14:paraId="7C90F58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 — TEST PERSONAS</w:t>
      </w:r>
    </w:p>
    <w:p w14:paraId="6027723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35. Prepare Accounts</w:t>
      </w:r>
    </w:p>
    <w:p w14:paraId="64566B4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At minimum:</w:t>
      </w:r>
    </w:p>
    <w:p w14:paraId="625F13F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 A</w:t>
      </w:r>
    </w:p>
    <w:p w14:paraId="748E680F" w14:textId="77777777" w:rsidR="006148BA" w:rsidRPr="006148BA" w:rsidRDefault="006148BA" w:rsidP="006148BA">
      <w:pPr>
        <w:rPr>
          <w:sz w:val="32"/>
          <w:szCs w:val="32"/>
        </w:rPr>
      </w:pPr>
    </w:p>
    <w:p w14:paraId="163B0C8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 B</w:t>
      </w:r>
    </w:p>
    <w:p w14:paraId="725C3AEE" w14:textId="77777777" w:rsidR="006148BA" w:rsidRPr="006148BA" w:rsidRDefault="006148BA" w:rsidP="006148BA">
      <w:pPr>
        <w:rPr>
          <w:sz w:val="32"/>
          <w:szCs w:val="32"/>
        </w:rPr>
      </w:pPr>
    </w:p>
    <w:p w14:paraId="574DBCE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</w:t>
      </w:r>
    </w:p>
    <w:p w14:paraId="5C543731" w14:textId="77777777" w:rsidR="006148BA" w:rsidRPr="006148BA" w:rsidRDefault="006148BA" w:rsidP="006148BA">
      <w:pPr>
        <w:rPr>
          <w:sz w:val="32"/>
          <w:szCs w:val="32"/>
        </w:rPr>
      </w:pPr>
    </w:p>
    <w:p w14:paraId="25D62DC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 Reviewer</w:t>
      </w:r>
    </w:p>
    <w:p w14:paraId="24A67F50" w14:textId="77777777" w:rsidR="006148BA" w:rsidRPr="006148BA" w:rsidRDefault="006148BA" w:rsidP="006148BA">
      <w:pPr>
        <w:rPr>
          <w:sz w:val="32"/>
          <w:szCs w:val="32"/>
        </w:rPr>
      </w:pPr>
    </w:p>
    <w:p w14:paraId="226EE20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Procurement User</w:t>
      </w:r>
    </w:p>
    <w:p w14:paraId="12E0EDD9" w14:textId="77777777" w:rsidR="006148BA" w:rsidRPr="006148BA" w:rsidRDefault="006148BA" w:rsidP="006148BA">
      <w:pPr>
        <w:rPr>
          <w:sz w:val="32"/>
          <w:szCs w:val="32"/>
        </w:rPr>
      </w:pPr>
    </w:p>
    <w:p w14:paraId="5A115B1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Manager</w:t>
      </w:r>
    </w:p>
    <w:p w14:paraId="66E1A46D" w14:textId="77777777" w:rsidR="006148BA" w:rsidRPr="006148BA" w:rsidRDefault="006148BA" w:rsidP="006148BA">
      <w:pPr>
        <w:rPr>
          <w:sz w:val="32"/>
          <w:szCs w:val="32"/>
        </w:rPr>
      </w:pPr>
    </w:p>
    <w:p w14:paraId="796DE69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Administrator</w:t>
      </w:r>
    </w:p>
    <w:p w14:paraId="083394B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D65185B">
          <v:rect id="_x0000_i1060" style="width:0;height:1.5pt" o:hralign="center" o:hrstd="t" o:hr="t" fillcolor="#a0a0a0" stroked="f"/>
        </w:pict>
      </w:r>
    </w:p>
    <w:p w14:paraId="3DDCAE9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36. Optional</w:t>
      </w:r>
    </w:p>
    <w:p w14:paraId="56235BC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Have:</w:t>
      </w:r>
    </w:p>
    <w:p w14:paraId="2583E71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Unauthorized User.</w:t>
      </w:r>
    </w:p>
    <w:p w14:paraId="5045070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A643665">
          <v:rect id="_x0000_i1061" style="width:0;height:1.5pt" o:hralign="center" o:hrstd="t" o:hr="t" fillcolor="#a0a0a0" stroked="f"/>
        </w:pict>
      </w:r>
    </w:p>
    <w:p w14:paraId="032AFDF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37. Why Multiple Users?</w:t>
      </w:r>
    </w:p>
    <w:p w14:paraId="235ED57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Testing everything as System Administrator:</w:t>
      </w:r>
    </w:p>
    <w:p w14:paraId="082EED3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Hides security defects.</w:t>
      </w:r>
    </w:p>
    <w:p w14:paraId="0B4EA14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187C1A5">
          <v:rect id="_x0000_i1062" style="width:0;height:1.5pt" o:hralign="center" o:hrstd="t" o:hr="t" fillcolor="#a0a0a0" stroked="f"/>
        </w:pict>
      </w:r>
    </w:p>
    <w:p w14:paraId="628D31B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 — MASTER UAT TABLE</w:t>
      </w:r>
    </w:p>
    <w:p w14:paraId="5DBA653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38.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3842"/>
      </w:tblGrid>
      <w:tr w:rsidR="006148BA" w:rsidRPr="006148BA" w14:paraId="20E59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AFB33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13C126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6148BA" w:rsidRPr="006148BA" w14:paraId="6BC3C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44D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92DC3F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UAT-001</w:t>
            </w:r>
          </w:p>
        </w:tc>
      </w:tr>
      <w:tr w:rsidR="006148BA" w:rsidRPr="006148BA" w14:paraId="11810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7C6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61DA5F2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Employee</w:t>
            </w:r>
          </w:p>
        </w:tc>
      </w:tr>
      <w:tr w:rsidR="006148BA" w:rsidRPr="006148BA" w14:paraId="40108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D14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2CBD0A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Create Purchase Request</w:t>
            </w:r>
          </w:p>
        </w:tc>
      </w:tr>
      <w:tr w:rsidR="006148BA" w:rsidRPr="006148BA" w14:paraId="283DB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DAC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968101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Employee exists</w:t>
            </w:r>
          </w:p>
        </w:tc>
      </w:tr>
      <w:tr w:rsidR="006148BA" w:rsidRPr="006148BA" w14:paraId="41C7C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903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lastRenderedPageBreak/>
              <w:t>Steps</w:t>
            </w:r>
          </w:p>
        </w:tc>
        <w:tc>
          <w:tcPr>
            <w:tcW w:w="0" w:type="auto"/>
            <w:vAlign w:val="center"/>
            <w:hideMark/>
          </w:tcPr>
          <w:p w14:paraId="630494A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Create request</w:t>
            </w:r>
          </w:p>
        </w:tc>
      </w:tr>
      <w:tr w:rsidR="006148BA" w:rsidRPr="006148BA" w14:paraId="5CB35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D9C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124E30D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Request created</w:t>
            </w:r>
          </w:p>
        </w:tc>
      </w:tr>
      <w:tr w:rsidR="006148BA" w:rsidRPr="006148BA" w14:paraId="4C1A8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9FC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E0E77E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Request created</w:t>
            </w:r>
          </w:p>
        </w:tc>
      </w:tr>
      <w:tr w:rsidR="006148BA" w:rsidRPr="006148BA" w14:paraId="45962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4DC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62E9EF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Pass</w:t>
            </w:r>
          </w:p>
        </w:tc>
      </w:tr>
      <w:tr w:rsidR="006148BA" w:rsidRPr="006148BA" w14:paraId="3694D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638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0AAD54A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Screenshot/record</w:t>
            </w:r>
          </w:p>
        </w:tc>
      </w:tr>
      <w:tr w:rsidR="006148BA" w:rsidRPr="006148BA" w14:paraId="38B3D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5F2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22913BE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Name</w:t>
            </w:r>
          </w:p>
        </w:tc>
      </w:tr>
      <w:tr w:rsidR="006148BA" w:rsidRPr="006148BA" w14:paraId="7841C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B36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C7FA74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Date</w:t>
            </w:r>
          </w:p>
        </w:tc>
      </w:tr>
    </w:tbl>
    <w:p w14:paraId="0ED38B5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01CA191">
          <v:rect id="_x0000_i1063" style="width:0;height:1.5pt" o:hralign="center" o:hrstd="t" o:hr="t" fillcolor="#a0a0a0" stroked="f"/>
        </w:pict>
      </w:r>
    </w:p>
    <w:p w14:paraId="6494C39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39. Allowed Results</w:t>
      </w:r>
    </w:p>
    <w:p w14:paraId="3A20934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Pass</w:t>
      </w:r>
    </w:p>
    <w:p w14:paraId="0EBE1A2E" w14:textId="77777777" w:rsidR="006148BA" w:rsidRPr="006148BA" w:rsidRDefault="006148BA" w:rsidP="006148BA">
      <w:pPr>
        <w:rPr>
          <w:sz w:val="32"/>
          <w:szCs w:val="32"/>
        </w:rPr>
      </w:pPr>
    </w:p>
    <w:p w14:paraId="2DFF09F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Fail</w:t>
      </w:r>
    </w:p>
    <w:p w14:paraId="2C2E0580" w14:textId="77777777" w:rsidR="006148BA" w:rsidRPr="006148BA" w:rsidRDefault="006148BA" w:rsidP="006148BA">
      <w:pPr>
        <w:rPr>
          <w:sz w:val="32"/>
          <w:szCs w:val="32"/>
        </w:rPr>
      </w:pPr>
    </w:p>
    <w:p w14:paraId="7C95BEE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Blocked</w:t>
      </w:r>
    </w:p>
    <w:p w14:paraId="17C8FDEF" w14:textId="77777777" w:rsidR="006148BA" w:rsidRPr="006148BA" w:rsidRDefault="006148BA" w:rsidP="006148BA">
      <w:pPr>
        <w:rPr>
          <w:sz w:val="32"/>
          <w:szCs w:val="32"/>
        </w:rPr>
      </w:pPr>
    </w:p>
    <w:p w14:paraId="14C269D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Not Run</w:t>
      </w:r>
    </w:p>
    <w:p w14:paraId="0163BA9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56F3496">
          <v:rect id="_x0000_i1064" style="width:0;height:1.5pt" o:hralign="center" o:hrstd="t" o:hr="t" fillcolor="#a0a0a0" stroked="f"/>
        </w:pict>
      </w:r>
    </w:p>
    <w:p w14:paraId="69FA305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40. Avoid</w:t>
      </w:r>
    </w:p>
    <w:p w14:paraId="3E1E1CC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Mostly works</w:t>
      </w:r>
    </w:p>
    <w:p w14:paraId="2442DE0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as formal result.</w:t>
      </w:r>
    </w:p>
    <w:p w14:paraId="344D77C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6410A2C">
          <v:rect id="_x0000_i1065" style="width:0;height:1.5pt" o:hralign="center" o:hrstd="t" o:hr="t" fillcolor="#a0a0a0" stroked="f"/>
        </w:pict>
      </w:r>
    </w:p>
    <w:p w14:paraId="1AFA06E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F — EMPLOYEE UAT</w:t>
      </w:r>
    </w:p>
    <w:p w14:paraId="04E8C44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41. Test E01</w:t>
      </w:r>
    </w:p>
    <w:p w14:paraId="70BEE69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Open:</w:t>
      </w:r>
    </w:p>
    <w:p w14:paraId="66A1AA1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Employee Purchase Request App.</w:t>
      </w:r>
    </w:p>
    <w:p w14:paraId="63070FD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20F7A2F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 loads successfully.</w:t>
      </w:r>
    </w:p>
    <w:p w14:paraId="5734B5B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8303637">
          <v:rect id="_x0000_i1066" style="width:0;height:1.5pt" o:hralign="center" o:hrstd="t" o:hr="t" fillcolor="#a0a0a0" stroked="f"/>
        </w:pict>
      </w:r>
    </w:p>
    <w:p w14:paraId="1C2C770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42. E02</w:t>
      </w:r>
    </w:p>
    <w:p w14:paraId="70DF85A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Signed-in employee correctly maps to:</w:t>
      </w:r>
    </w:p>
    <w:p w14:paraId="4A16913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Employee record.</w:t>
      </w:r>
    </w:p>
    <w:p w14:paraId="5ECE8E8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C9CBBF7">
          <v:rect id="_x0000_i1067" style="width:0;height:1.5pt" o:hralign="center" o:hrstd="t" o:hr="t" fillcolor="#a0a0a0" stroked="f"/>
        </w:pict>
      </w:r>
    </w:p>
    <w:p w14:paraId="353EA1D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43. E03</w:t>
      </w:r>
    </w:p>
    <w:p w14:paraId="3ED2A16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Employee's:</w:t>
      </w:r>
    </w:p>
    <w:p w14:paraId="3187858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Department</w:t>
      </w:r>
    </w:p>
    <w:p w14:paraId="371B397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displays correctly.</w:t>
      </w:r>
    </w:p>
    <w:p w14:paraId="2A78F38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3E3C05B">
          <v:rect id="_x0000_i1068" style="width:0;height:1.5pt" o:hralign="center" o:hrstd="t" o:hr="t" fillcolor="#a0a0a0" stroked="f"/>
        </w:pict>
      </w:r>
    </w:p>
    <w:p w14:paraId="7D24808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44. E04</w:t>
      </w:r>
    </w:p>
    <w:p w14:paraId="7C6485A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Select:</w:t>
      </w:r>
    </w:p>
    <w:p w14:paraId="3767344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New Purchase Request.</w:t>
      </w:r>
    </w:p>
    <w:p w14:paraId="0D4C4F1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35743CB">
          <v:rect id="_x0000_i1069" style="width:0;height:1.5pt" o:hralign="center" o:hrstd="t" o:hr="t" fillcolor="#a0a0a0" stroked="f"/>
        </w:pict>
      </w:r>
    </w:p>
    <w:p w14:paraId="43832F6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45. E05</w:t>
      </w:r>
    </w:p>
    <w:p w14:paraId="1ABD3FA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Leave Request Title blank.</w:t>
      </w:r>
    </w:p>
    <w:p w14:paraId="6940CCD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75FEB9F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Block.</w:t>
      </w:r>
    </w:p>
    <w:p w14:paraId="4830B6C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5D08955">
          <v:rect id="_x0000_i1070" style="width:0;height:1.5pt" o:hralign="center" o:hrstd="t" o:hr="t" fillcolor="#a0a0a0" stroked="f"/>
        </w:pict>
      </w:r>
    </w:p>
    <w:p w14:paraId="0FE0FB4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46. E06</w:t>
      </w:r>
    </w:p>
    <w:p w14:paraId="4514F73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Set Needed By to:</w:t>
      </w:r>
    </w:p>
    <w:p w14:paraId="505BB3D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Past date.</w:t>
      </w:r>
    </w:p>
    <w:p w14:paraId="690F434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0994E48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Block.</w:t>
      </w:r>
    </w:p>
    <w:p w14:paraId="300F811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C313966">
          <v:rect id="_x0000_i1071" style="width:0;height:1.5pt" o:hralign="center" o:hrstd="t" o:hr="t" fillcolor="#a0a0a0" stroked="f"/>
        </w:pict>
      </w:r>
    </w:p>
    <w:p w14:paraId="5DD8CAE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47. E07</w:t>
      </w:r>
    </w:p>
    <w:p w14:paraId="60EC5DC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Leave Business Justification blank.</w:t>
      </w:r>
    </w:p>
    <w:p w14:paraId="66D56F2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25172F2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Block.</w:t>
      </w:r>
    </w:p>
    <w:p w14:paraId="05788CD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773EEC0">
          <v:rect id="_x0000_i1072" style="width:0;height:1.5pt" o:hralign="center" o:hrstd="t" o:hr="t" fillcolor="#a0a0a0" stroked="f"/>
        </w:pict>
      </w:r>
    </w:p>
    <w:p w14:paraId="7CBED06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48. E08</w:t>
      </w:r>
    </w:p>
    <w:p w14:paraId="3F4D7B7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Provide valid Request Details.</w:t>
      </w:r>
    </w:p>
    <w:p w14:paraId="1A85ACA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153CDC7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Continue to catalog.</w:t>
      </w:r>
    </w:p>
    <w:p w14:paraId="5AE235E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59AF66C">
          <v:rect id="_x0000_i1073" style="width:0;height:1.5pt" o:hralign="center" o:hrstd="t" o:hr="t" fillcolor="#a0a0a0" stroked="f"/>
        </w:pict>
      </w:r>
    </w:p>
    <w:p w14:paraId="333B41C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G — PRODUCT CATALOG UAT</w:t>
      </w:r>
    </w:p>
    <w:p w14:paraId="03582F9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49. E09</w:t>
      </w:r>
    </w:p>
    <w:p w14:paraId="6927613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Open Product Catalog.</w:t>
      </w:r>
    </w:p>
    <w:p w14:paraId="26C96A4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17FDE8F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Active Products only.</w:t>
      </w:r>
    </w:p>
    <w:p w14:paraId="02DF7C7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4EC4954">
          <v:rect id="_x0000_i1074" style="width:0;height:1.5pt" o:hralign="center" o:hrstd="t" o:hr="t" fillcolor="#a0a0a0" stroked="f"/>
        </w:pict>
      </w:r>
    </w:p>
    <w:p w14:paraId="52B78DB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50. E10</w:t>
      </w:r>
    </w:p>
    <w:p w14:paraId="66C3A7A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Search:</w:t>
      </w:r>
    </w:p>
    <w:p w14:paraId="7B0489A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Business Laptop</w:t>
      </w:r>
    </w:p>
    <w:p w14:paraId="7822153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4E951D3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Correct Product.</w:t>
      </w:r>
    </w:p>
    <w:p w14:paraId="498EF4B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7C5E8EB">
          <v:rect id="_x0000_i1075" style="width:0;height:1.5pt" o:hralign="center" o:hrstd="t" o:hr="t" fillcolor="#a0a0a0" stroked="f"/>
        </w:pict>
      </w:r>
    </w:p>
    <w:p w14:paraId="0C4FD91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51. E11</w:t>
      </w:r>
    </w:p>
    <w:p w14:paraId="6E49214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Filter:</w:t>
      </w:r>
    </w:p>
    <w:p w14:paraId="068F52C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Information Technology.</w:t>
      </w:r>
    </w:p>
    <w:p w14:paraId="4368556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14A1C6A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IT Products.</w:t>
      </w:r>
    </w:p>
    <w:p w14:paraId="1D4E09B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E854B33">
          <v:rect id="_x0000_i1076" style="width:0;height:1.5pt" o:hralign="center" o:hrstd="t" o:hr="t" fillcolor="#a0a0a0" stroked="f"/>
        </w:pict>
      </w:r>
    </w:p>
    <w:p w14:paraId="55D8B68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52. E12</w:t>
      </w:r>
    </w:p>
    <w:p w14:paraId="75DE760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Filter:</w:t>
      </w:r>
    </w:p>
    <w:p w14:paraId="72641FA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Furniture.</w:t>
      </w:r>
    </w:p>
    <w:p w14:paraId="061FFE0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14600AD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Furniture Products.</w:t>
      </w:r>
    </w:p>
    <w:p w14:paraId="438D70F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AA2B678">
          <v:rect id="_x0000_i1077" style="width:0;height:1.5pt" o:hralign="center" o:hrstd="t" o:hr="t" fillcolor="#a0a0a0" stroked="f"/>
        </w:pict>
      </w:r>
    </w:p>
    <w:p w14:paraId="2434764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53. E13</w:t>
      </w:r>
    </w:p>
    <w:p w14:paraId="0BAB1A0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Inactive Product.</w:t>
      </w:r>
    </w:p>
    <w:p w14:paraId="3E123EE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5D04253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Not available for new selection.</w:t>
      </w:r>
    </w:p>
    <w:p w14:paraId="0315A8F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F3F1CB8">
          <v:rect id="_x0000_i1078" style="width:0;height:1.5pt" o:hralign="center" o:hrstd="t" o:hr="t" fillcolor="#a0a0a0" stroked="f"/>
        </w:pict>
      </w:r>
    </w:p>
    <w:p w14:paraId="7101009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54. E14</w:t>
      </w:r>
    </w:p>
    <w:p w14:paraId="4E7FDB4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Add Business Laptop.</w:t>
      </w:r>
    </w:p>
    <w:p w14:paraId="1A0AFA8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323A8D9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Cart line created.</w:t>
      </w:r>
    </w:p>
    <w:p w14:paraId="0B56FE0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33D93E3">
          <v:rect id="_x0000_i1079" style="width:0;height:1.5pt" o:hralign="center" o:hrstd="t" o:hr="t" fillcolor="#a0a0a0" stroked="f"/>
        </w:pict>
      </w:r>
    </w:p>
    <w:p w14:paraId="235C050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55. E15</w:t>
      </w:r>
    </w:p>
    <w:p w14:paraId="1C3A612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Add same Product again.</w:t>
      </w:r>
    </w:p>
    <w:p w14:paraId="06AE973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72EC2F0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Quantity increases.</w:t>
      </w:r>
    </w:p>
    <w:p w14:paraId="69D64BF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C5F4B86">
          <v:rect id="_x0000_i1080" style="width:0;height:1.5pt" o:hralign="center" o:hrstd="t" o:hr="t" fillcolor="#a0a0a0" stroked="f"/>
        </w:pict>
      </w:r>
    </w:p>
    <w:p w14:paraId="5D2DCE0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56. E16</w:t>
      </w:r>
    </w:p>
    <w:p w14:paraId="4144AC7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duplicate Product row.</w:t>
      </w:r>
    </w:p>
    <w:p w14:paraId="0299429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EE12846">
          <v:rect id="_x0000_i1081" style="width:0;height:1.5pt" o:hralign="center" o:hrstd="t" o:hr="t" fillcolor="#a0a0a0" stroked="f"/>
        </w:pict>
      </w:r>
    </w:p>
    <w:p w14:paraId="4C9CBA9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H — CART UAT</w:t>
      </w:r>
    </w:p>
    <w:p w14:paraId="33AF89A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57. E17</w:t>
      </w:r>
    </w:p>
    <w:p w14:paraId="7041999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Increase Quantity.</w:t>
      </w:r>
    </w:p>
    <w:p w14:paraId="1FAF588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24E519B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Line Total updates.</w:t>
      </w:r>
    </w:p>
    <w:p w14:paraId="0418BBC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ED2E20A">
          <v:rect id="_x0000_i1082" style="width:0;height:1.5pt" o:hralign="center" o:hrstd="t" o:hr="t" fillcolor="#a0a0a0" stroked="f"/>
        </w:pict>
      </w:r>
    </w:p>
    <w:p w14:paraId="43E7A40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58. E18</w:t>
      </w:r>
    </w:p>
    <w:p w14:paraId="288C238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Decrease Quantity.</w:t>
      </w:r>
    </w:p>
    <w:p w14:paraId="233C492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5ACF968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Line Total updates.</w:t>
      </w:r>
    </w:p>
    <w:p w14:paraId="68CF148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B3686F3">
          <v:rect id="_x0000_i1083" style="width:0;height:1.5pt" o:hralign="center" o:hrstd="t" o:hr="t" fillcolor="#a0a0a0" stroked="f"/>
        </w:pict>
      </w:r>
    </w:p>
    <w:p w14:paraId="6B529A0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59. E19</w:t>
      </w:r>
    </w:p>
    <w:p w14:paraId="5AEC512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Attempt Quantity:</w:t>
      </w:r>
    </w:p>
    <w:p w14:paraId="36F2A8E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0</w:t>
      </w:r>
    </w:p>
    <w:p w14:paraId="1645737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016A764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Block.</w:t>
      </w:r>
    </w:p>
    <w:p w14:paraId="6C47DBB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5E41913">
          <v:rect id="_x0000_i1084" style="width:0;height:1.5pt" o:hralign="center" o:hrstd="t" o:hr="t" fillcolor="#a0a0a0" stroked="f"/>
        </w:pict>
      </w:r>
    </w:p>
    <w:p w14:paraId="1BC5644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60. E20</w:t>
      </w:r>
    </w:p>
    <w:p w14:paraId="7EA5115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Attempt negative Quantity.</w:t>
      </w:r>
    </w:p>
    <w:p w14:paraId="1D96579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2BAB562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Block.</w:t>
      </w:r>
    </w:p>
    <w:p w14:paraId="6714301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AA2F765">
          <v:rect id="_x0000_i1085" style="width:0;height:1.5pt" o:hralign="center" o:hrstd="t" o:hr="t" fillcolor="#a0a0a0" stroked="f"/>
        </w:pict>
      </w:r>
    </w:p>
    <w:p w14:paraId="0C86B99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61. E21</w:t>
      </w:r>
    </w:p>
    <w:p w14:paraId="278B267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Remove Item.</w:t>
      </w:r>
    </w:p>
    <w:p w14:paraId="204F245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1732865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Item removed.</w:t>
      </w:r>
    </w:p>
    <w:p w14:paraId="08584B7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8F9C384">
          <v:rect id="_x0000_i1086" style="width:0;height:1.5pt" o:hralign="center" o:hrstd="t" o:hr="t" fillcolor="#a0a0a0" stroked="f"/>
        </w:pict>
      </w:r>
    </w:p>
    <w:p w14:paraId="3E53CCE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62. E22</w:t>
      </w:r>
    </w:p>
    <w:p w14:paraId="2FE7938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Cart counter.</w:t>
      </w:r>
    </w:p>
    <w:p w14:paraId="6212857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7B96281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Correct line count.</w:t>
      </w:r>
    </w:p>
    <w:p w14:paraId="4A8E38E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0CE9963">
          <v:rect id="_x0000_i1087" style="width:0;height:1.5pt" o:hralign="center" o:hrstd="t" o:hr="t" fillcolor="#a0a0a0" stroked="f"/>
        </w:pict>
      </w:r>
    </w:p>
    <w:p w14:paraId="4D2ACC1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63. E23</w:t>
      </w:r>
    </w:p>
    <w:p w14:paraId="7DE5639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Grand Total.</w:t>
      </w:r>
    </w:p>
    <w:p w14:paraId="642A05F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3B33056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Sum of Line Totals.</w:t>
      </w:r>
    </w:p>
    <w:p w14:paraId="2F624CB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0DF3D2A">
          <v:rect id="_x0000_i1088" style="width:0;height:1.5pt" o:hralign="center" o:hrstd="t" o:hr="t" fillcolor="#a0a0a0" stroked="f"/>
        </w:pict>
      </w:r>
    </w:p>
    <w:p w14:paraId="69266A6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I — EMPTY CART</w:t>
      </w:r>
    </w:p>
    <w:p w14:paraId="01CC4A9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64. E24</w:t>
      </w:r>
    </w:p>
    <w:p w14:paraId="1556F2B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Try Review with empty Cart.</w:t>
      </w:r>
    </w:p>
    <w:p w14:paraId="43A9A76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5E88EEB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Block.</w:t>
      </w:r>
    </w:p>
    <w:p w14:paraId="463BC95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F3A31B3">
          <v:rect id="_x0000_i1089" style="width:0;height:1.5pt" o:hralign="center" o:hrstd="t" o:hr="t" fillcolor="#a0a0a0" stroked="f"/>
        </w:pict>
      </w:r>
    </w:p>
    <w:p w14:paraId="7EA6D72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65. Message should explain:</w:t>
      </w:r>
    </w:p>
    <w:p w14:paraId="6199E6B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What user needs to do.</w:t>
      </w:r>
    </w:p>
    <w:p w14:paraId="6835B13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69177C4">
          <v:rect id="_x0000_i1090" style="width:0;height:1.5pt" o:hralign="center" o:hrstd="t" o:hr="t" fillcolor="#a0a0a0" stroked="f"/>
        </w:pict>
      </w:r>
    </w:p>
    <w:p w14:paraId="6EDC223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J — APPROVAL PREVIEW</w:t>
      </w:r>
    </w:p>
    <w:p w14:paraId="0E1930E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66. E25</w:t>
      </w:r>
    </w:p>
    <w:p w14:paraId="7777070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Cart Total:</w:t>
      </w:r>
    </w:p>
    <w:p w14:paraId="2C559F5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700</w:t>
      </w:r>
    </w:p>
    <w:p w14:paraId="6BCD9EF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 preview:</w:t>
      </w:r>
    </w:p>
    <w:p w14:paraId="4A597BC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Manager.</w:t>
      </w:r>
    </w:p>
    <w:p w14:paraId="65EF0EF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5AC8EF0">
          <v:rect id="_x0000_i1091" style="width:0;height:1.5pt" o:hralign="center" o:hrstd="t" o:hr="t" fillcolor="#a0a0a0" stroked="f"/>
        </w:pict>
      </w:r>
    </w:p>
    <w:p w14:paraId="1F1DC2A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67. E26</w:t>
      </w:r>
    </w:p>
    <w:p w14:paraId="53C0EE2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Total:</w:t>
      </w:r>
    </w:p>
    <w:p w14:paraId="2B7D79E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15,000</w:t>
      </w:r>
    </w:p>
    <w:p w14:paraId="07BA790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17C28AF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Manager </w:t>
      </w:r>
      <w:r w:rsidRPr="006148BA">
        <w:rPr>
          <w:rFonts w:ascii="Times New Roman" w:hAnsi="Times New Roman" w:cs="Times New Roman"/>
          <w:sz w:val="32"/>
          <w:szCs w:val="32"/>
        </w:rPr>
        <w:t>→</w:t>
      </w:r>
      <w:r w:rsidRPr="006148BA">
        <w:rPr>
          <w:sz w:val="32"/>
          <w:szCs w:val="32"/>
        </w:rPr>
        <w:t xml:space="preserve"> Finance</w:t>
      </w:r>
    </w:p>
    <w:p w14:paraId="1D59014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7F48D3D">
          <v:rect id="_x0000_i1092" style="width:0;height:1.5pt" o:hralign="center" o:hrstd="t" o:hr="t" fillcolor="#a0a0a0" stroked="f"/>
        </w:pict>
      </w:r>
    </w:p>
    <w:p w14:paraId="7A924CA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68. E27</w:t>
      </w:r>
    </w:p>
    <w:p w14:paraId="59931F9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Total:</w:t>
      </w:r>
    </w:p>
    <w:p w14:paraId="7C2FF95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60,000</w:t>
      </w:r>
    </w:p>
    <w:p w14:paraId="577D406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7B1C28B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Manager </w:t>
      </w:r>
      <w:r w:rsidRPr="006148BA">
        <w:rPr>
          <w:rFonts w:ascii="Times New Roman" w:hAnsi="Times New Roman" w:cs="Times New Roman"/>
          <w:sz w:val="32"/>
          <w:szCs w:val="32"/>
        </w:rPr>
        <w:t>→</w:t>
      </w:r>
      <w:r w:rsidRPr="006148BA">
        <w:rPr>
          <w:sz w:val="32"/>
          <w:szCs w:val="32"/>
        </w:rPr>
        <w:t xml:space="preserve"> Finance </w:t>
      </w:r>
      <w:r w:rsidRPr="006148BA">
        <w:rPr>
          <w:rFonts w:ascii="Times New Roman" w:hAnsi="Times New Roman" w:cs="Times New Roman"/>
          <w:sz w:val="32"/>
          <w:szCs w:val="32"/>
        </w:rPr>
        <w:t>→</w:t>
      </w:r>
      <w:r w:rsidRPr="006148BA">
        <w:rPr>
          <w:sz w:val="32"/>
          <w:szCs w:val="32"/>
        </w:rPr>
        <w:t xml:space="preserve"> Procurement Manager</w:t>
      </w:r>
    </w:p>
    <w:p w14:paraId="0254213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BDB4755">
          <v:rect id="_x0000_i1093" style="width:0;height:1.5pt" o:hralign="center" o:hrstd="t" o:hr="t" fillcolor="#a0a0a0" stroked="f"/>
        </w:pict>
      </w:r>
    </w:p>
    <w:p w14:paraId="708B48A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69. Remember</w:t>
      </w:r>
    </w:p>
    <w:p w14:paraId="2A6FB47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Preview is:</w:t>
      </w:r>
    </w:p>
    <w:p w14:paraId="1A6B432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UX only.</w:t>
      </w:r>
    </w:p>
    <w:p w14:paraId="1FFCD83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Actual server routing is tested separately.</w:t>
      </w:r>
    </w:p>
    <w:p w14:paraId="41FE5DD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64C708E">
          <v:rect id="_x0000_i1094" style="width:0;height:1.5pt" o:hralign="center" o:hrstd="t" o:hr="t" fillcolor="#a0a0a0" stroked="f"/>
        </w:pict>
      </w:r>
    </w:p>
    <w:p w14:paraId="5661CD2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PART K — SUBMISSION UAT</w:t>
      </w:r>
    </w:p>
    <w:p w14:paraId="0107394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70. E28</w:t>
      </w:r>
    </w:p>
    <w:p w14:paraId="0D2D9E9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Submit valid Request.</w:t>
      </w:r>
    </w:p>
    <w:p w14:paraId="2A2A682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37EB000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Parent created</w:t>
      </w:r>
    </w:p>
    <w:p w14:paraId="4D6C7919" w14:textId="77777777" w:rsidR="006148BA" w:rsidRPr="006148BA" w:rsidRDefault="006148BA" w:rsidP="006148BA">
      <w:pPr>
        <w:rPr>
          <w:sz w:val="32"/>
          <w:szCs w:val="32"/>
        </w:rPr>
      </w:pPr>
    </w:p>
    <w:p w14:paraId="556E9BE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Children created</w:t>
      </w:r>
    </w:p>
    <w:p w14:paraId="0F60F03A" w14:textId="77777777" w:rsidR="006148BA" w:rsidRPr="006148BA" w:rsidRDefault="006148BA" w:rsidP="006148BA">
      <w:pPr>
        <w:rPr>
          <w:sz w:val="32"/>
          <w:szCs w:val="32"/>
        </w:rPr>
      </w:pPr>
    </w:p>
    <w:p w14:paraId="14EC90B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Status Submitted</w:t>
      </w:r>
    </w:p>
    <w:p w14:paraId="5278F720" w14:textId="77777777" w:rsidR="006148BA" w:rsidRPr="006148BA" w:rsidRDefault="006148BA" w:rsidP="006148BA">
      <w:pPr>
        <w:rPr>
          <w:sz w:val="32"/>
          <w:szCs w:val="32"/>
        </w:rPr>
      </w:pPr>
    </w:p>
    <w:p w14:paraId="05AD726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Number generated</w:t>
      </w:r>
    </w:p>
    <w:p w14:paraId="6A0987F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D86C7FC">
          <v:rect id="_x0000_i1095" style="width:0;height:1.5pt" o:hralign="center" o:hrstd="t" o:hr="t" fillcolor="#a0a0a0" stroked="f"/>
        </w:pict>
      </w:r>
    </w:p>
    <w:p w14:paraId="0AB3012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71. Verify</w:t>
      </w:r>
    </w:p>
    <w:p w14:paraId="1040F66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Number:</w:t>
      </w:r>
    </w:p>
    <w:p w14:paraId="2739020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PR-xxxxxx</w:t>
      </w:r>
    </w:p>
    <w:p w14:paraId="51101DD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6B2E491">
          <v:rect id="_x0000_i1096" style="width:0;height:1.5pt" o:hralign="center" o:hrstd="t" o:hr="t" fillcolor="#a0a0a0" stroked="f"/>
        </w:pict>
      </w:r>
    </w:p>
    <w:p w14:paraId="725488C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72. E29</w:t>
      </w:r>
    </w:p>
    <w:p w14:paraId="301040C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Success screen appears only after:</w:t>
      </w:r>
    </w:p>
    <w:p w14:paraId="7A92610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Submission succeeds.</w:t>
      </w:r>
    </w:p>
    <w:p w14:paraId="5CA0DC4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7F7563B">
          <v:rect id="_x0000_i1097" style="width:0;height:1.5pt" o:hralign="center" o:hrstd="t" o:hr="t" fillcolor="#a0a0a0" stroked="f"/>
        </w:pict>
      </w:r>
    </w:p>
    <w:p w14:paraId="222F532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73. E30</w:t>
      </w:r>
    </w:p>
    <w:p w14:paraId="0C95E45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Cart clears after:</w:t>
      </w:r>
    </w:p>
    <w:p w14:paraId="6D64FFD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Success.</w:t>
      </w:r>
    </w:p>
    <w:p w14:paraId="56B8DEE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6B4012F">
          <v:rect id="_x0000_i1098" style="width:0;height:1.5pt" o:hralign="center" o:hrstd="t" o:hr="t" fillcolor="#a0a0a0" stroked="f"/>
        </w:pict>
      </w:r>
    </w:p>
    <w:p w14:paraId="0D4D574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74. E31</w:t>
      </w:r>
    </w:p>
    <w:p w14:paraId="6B19500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appears under:</w:t>
      </w:r>
    </w:p>
    <w:p w14:paraId="4520CAB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My Requests.</w:t>
      </w:r>
    </w:p>
    <w:p w14:paraId="160E30D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29E2332">
          <v:rect id="_x0000_i1099" style="width:0;height:1.5pt" o:hralign="center" o:hrstd="t" o:hr="t" fillcolor="#a0a0a0" stroked="f"/>
        </w:pict>
      </w:r>
    </w:p>
    <w:p w14:paraId="397477D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75. E32</w:t>
      </w:r>
    </w:p>
    <w:p w14:paraId="4425E40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Open Request Details.</w:t>
      </w:r>
    </w:p>
    <w:p w14:paraId="7CAA66A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303089F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Correct child items.</w:t>
      </w:r>
    </w:p>
    <w:p w14:paraId="5129308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7B8F4B4">
          <v:rect id="_x0000_i1100" style="width:0;height:1.5pt" o:hralign="center" o:hrstd="t" o:hr="t" fillcolor="#a0a0a0" stroked="f"/>
        </w:pict>
      </w:r>
    </w:p>
    <w:p w14:paraId="3437918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L — DATA INTEGRITY TEST</w:t>
      </w:r>
    </w:p>
    <w:p w14:paraId="52D76DE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76. Select a Request.</w:t>
      </w:r>
    </w:p>
    <w:p w14:paraId="2DA0A3D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Example:</w:t>
      </w:r>
    </w:p>
    <w:p w14:paraId="06BA564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PR-000142</w:t>
      </w:r>
    </w:p>
    <w:p w14:paraId="358CE69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D90786D">
          <v:rect id="_x0000_i1101" style="width:0;height:1.5pt" o:hralign="center" o:hrstd="t" o:hr="t" fillcolor="#a0a0a0" stroked="f"/>
        </w:pict>
      </w:r>
    </w:p>
    <w:p w14:paraId="79761D6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77. Calculate manually</w:t>
      </w:r>
    </w:p>
    <w:p w14:paraId="43537C6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Quantity × Price</w:t>
      </w:r>
    </w:p>
    <w:p w14:paraId="74D8FA1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for each item.</w:t>
      </w:r>
    </w:p>
    <w:p w14:paraId="42FF7A2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A68E209">
          <v:rect id="_x0000_i1102" style="width:0;height:1.5pt" o:hralign="center" o:hrstd="t" o:hr="t" fillcolor="#a0a0a0" stroked="f"/>
        </w:pict>
      </w:r>
    </w:p>
    <w:p w14:paraId="5DFD374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78. Sum Lines.</w:t>
      </w:r>
    </w:p>
    <w:p w14:paraId="563F73B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4B4579A">
          <v:rect id="_x0000_i1103" style="width:0;height:1.5pt" o:hralign="center" o:hrstd="t" o:hr="t" fillcolor="#a0a0a0" stroked="f"/>
        </w:pict>
      </w:r>
    </w:p>
    <w:p w14:paraId="5B471F2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79. Compare With</w:t>
      </w:r>
    </w:p>
    <w:p w14:paraId="5282F5A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Purchase Request.Total Amount</w:t>
      </w:r>
    </w:p>
    <w:p w14:paraId="0517FE3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5916ABE">
          <v:rect id="_x0000_i1104" style="width:0;height:1.5pt" o:hralign="center" o:hrstd="t" o:hr="t" fillcolor="#a0a0a0" stroked="f"/>
        </w:pict>
      </w:r>
    </w:p>
    <w:p w14:paraId="04811E7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80. Expected</w:t>
      </w:r>
    </w:p>
    <w:p w14:paraId="687A667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Equal.</w:t>
      </w:r>
    </w:p>
    <w:p w14:paraId="3AB9B5A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6B8AC8E">
          <v:rect id="_x0000_i1105" style="width:0;height:1.5pt" o:hralign="center" o:hrstd="t" o:hr="t" fillcolor="#a0a0a0" stroked="f"/>
        </w:pict>
      </w:r>
    </w:p>
    <w:p w14:paraId="017A9A0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M — SNAPSHOT TEST</w:t>
      </w:r>
    </w:p>
    <w:p w14:paraId="577356D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81. Create request using Product:</w:t>
      </w:r>
    </w:p>
    <w:p w14:paraId="7ED6F8E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Business Laptop</w:t>
      </w:r>
    </w:p>
    <w:p w14:paraId="1816AA5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Price = 1,500</w:t>
      </w:r>
    </w:p>
    <w:p w14:paraId="3891233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5C07988">
          <v:rect id="_x0000_i1106" style="width:0;height:1.5pt" o:hralign="center" o:hrstd="t" o:hr="t" fillcolor="#a0a0a0" stroked="f"/>
        </w:pict>
      </w:r>
    </w:p>
    <w:p w14:paraId="3300F8D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82. After Request creation</w:t>
      </w:r>
    </w:p>
    <w:p w14:paraId="4757B76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change Product Standard Unit Price to:</w:t>
      </w:r>
    </w:p>
    <w:p w14:paraId="0B24066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1,800</w:t>
      </w:r>
    </w:p>
    <w:p w14:paraId="0017177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4034E37">
          <v:rect id="_x0000_i1107" style="width:0;height:1.5pt" o:hralign="center" o:hrstd="t" o:hr="t" fillcolor="#a0a0a0" stroked="f"/>
        </w:pict>
      </w:r>
    </w:p>
    <w:p w14:paraId="10EB9C2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83. Historical Request Item should remain:</w:t>
      </w:r>
    </w:p>
    <w:p w14:paraId="39D243E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1,500</w:t>
      </w:r>
    </w:p>
    <w:p w14:paraId="5284FF0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DDC7EE7">
          <v:rect id="_x0000_i1108" style="width:0;height:1.5pt" o:hralign="center" o:hrstd="t" o:hr="t" fillcolor="#a0a0a0" stroked="f"/>
        </w:pict>
      </w:r>
    </w:p>
    <w:p w14:paraId="5339C4E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84. Why?</w:t>
      </w:r>
    </w:p>
    <w:p w14:paraId="6A43C5A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Item stores:</w:t>
      </w:r>
    </w:p>
    <w:p w14:paraId="4503966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Transaction-time Unit Price.</w:t>
      </w:r>
    </w:p>
    <w:p w14:paraId="35ADC05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EFD458D">
          <v:rect id="_x0000_i1109" style="width:0;height:1.5pt" o:hralign="center" o:hrstd="t" o:hr="t" fillcolor="#a0a0a0" stroked="f"/>
        </w:pict>
      </w:r>
    </w:p>
    <w:p w14:paraId="65B98C8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PART N — DEPARTMENT SNAPSHOT TEST</w:t>
      </w:r>
    </w:p>
    <w:p w14:paraId="1A51ABC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85. Employee creates request while:</w:t>
      </w:r>
    </w:p>
    <w:p w14:paraId="4A36DD3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Department = Finance</w:t>
      </w:r>
    </w:p>
    <w:p w14:paraId="35D223A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561FFB2">
          <v:rect id="_x0000_i1110" style="width:0;height:1.5pt" o:hralign="center" o:hrstd="t" o:hr="t" fillcolor="#a0a0a0" stroked="f"/>
        </w:pict>
      </w:r>
    </w:p>
    <w:p w14:paraId="59ADD9B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86. Later Employee is moved to:</w:t>
      </w:r>
    </w:p>
    <w:p w14:paraId="7D860F7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IT.</w:t>
      </w:r>
    </w:p>
    <w:p w14:paraId="1B0CBEE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B9B48D2">
          <v:rect id="_x0000_i1111" style="width:0;height:1.5pt" o:hralign="center" o:hrstd="t" o:hr="t" fillcolor="#a0a0a0" stroked="f"/>
        </w:pict>
      </w:r>
    </w:p>
    <w:p w14:paraId="53042F8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87. Original Request should remain:</w:t>
      </w:r>
    </w:p>
    <w:p w14:paraId="62A0542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Finance.</w:t>
      </w:r>
    </w:p>
    <w:p w14:paraId="3BC9AE5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F45957B">
          <v:rect id="_x0000_i1112" style="width:0;height:1.5pt" o:hralign="center" o:hrstd="t" o:hr="t" fillcolor="#a0a0a0" stroked="f"/>
        </w:pict>
      </w:r>
    </w:p>
    <w:p w14:paraId="43322CB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88. This proves</w:t>
      </w:r>
    </w:p>
    <w:p w14:paraId="76E9BAD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Request-time context preservation.</w:t>
      </w:r>
    </w:p>
    <w:p w14:paraId="7FB1FF4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B844674">
          <v:rect id="_x0000_i1113" style="width:0;height:1.5pt" o:hralign="center" o:hrstd="t" o:hr="t" fillcolor="#a0a0a0" stroked="f"/>
        </w:pict>
      </w:r>
    </w:p>
    <w:p w14:paraId="6A9B4F1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O — SERVER TOTAL TEST</w:t>
      </w:r>
    </w:p>
    <w:p w14:paraId="6335E86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89. Critical Security/Integrity Test</w:t>
      </w:r>
    </w:p>
    <w:p w14:paraId="26221A2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Stored parent total:</w:t>
      </w:r>
    </w:p>
    <w:p w14:paraId="0552166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4,000</w:t>
      </w:r>
    </w:p>
    <w:p w14:paraId="393109F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C8FC7E1">
          <v:rect id="_x0000_i1114" style="width:0;height:1.5pt" o:hralign="center" o:hrstd="t" o:hr="t" fillcolor="#a0a0a0" stroked="f"/>
        </w:pict>
      </w:r>
    </w:p>
    <w:p w14:paraId="2957045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90. Child Items total:</w:t>
      </w:r>
    </w:p>
    <w:p w14:paraId="0A4E7AB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60,000.</w:t>
      </w:r>
    </w:p>
    <w:p w14:paraId="7FC7652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2F3C067">
          <v:rect id="_x0000_i1115" style="width:0;height:1.5pt" o:hralign="center" o:hrstd="t" o:hr="t" fillcolor="#a0a0a0" stroked="f"/>
        </w:pict>
      </w:r>
    </w:p>
    <w:p w14:paraId="1F8131E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91. Trigger approval.</w:t>
      </w:r>
    </w:p>
    <w:p w14:paraId="3A63905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Expected server result:</w:t>
      </w:r>
    </w:p>
    <w:p w14:paraId="18A4CF9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Validated Total = 60,000</w:t>
      </w:r>
    </w:p>
    <w:p w14:paraId="05BBBA7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C291C10">
          <v:rect id="_x0000_i1116" style="width:0;height:1.5pt" o:hralign="center" o:hrstd="t" o:hr="t" fillcolor="#a0a0a0" stroked="f"/>
        </w:pict>
      </w:r>
    </w:p>
    <w:p w14:paraId="0DEDBB2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92. Expected approval route:</w:t>
      </w:r>
    </w:p>
    <w:p w14:paraId="7430AE8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</w:t>
      </w:r>
    </w:p>
    <w:p w14:paraId="0AA4BDE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6D15EB6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</w:t>
      </w:r>
    </w:p>
    <w:p w14:paraId="7CF4E03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594AFD3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Manager</w:t>
      </w:r>
    </w:p>
    <w:p w14:paraId="2CE01ED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0267A31">
          <v:rect id="_x0000_i1117" style="width:0;height:1.5pt" o:hralign="center" o:hrstd="t" o:hr="t" fillcolor="#a0a0a0" stroked="f"/>
        </w:pict>
      </w:r>
    </w:p>
    <w:p w14:paraId="2D0BD00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93. If Flow routes Manager-only:</w:t>
      </w:r>
    </w:p>
    <w:p w14:paraId="3937B58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Critical defect.</w:t>
      </w:r>
    </w:p>
    <w:p w14:paraId="293B6C2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F2A5E53">
          <v:rect id="_x0000_i1118" style="width:0;height:1.5pt" o:hralign="center" o:hrstd="t" o:hr="t" fillcolor="#a0a0a0" stroked="f"/>
        </w:pict>
      </w:r>
    </w:p>
    <w:p w14:paraId="67B1274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P — THRESHOLD BOUNDARY TESTING</w:t>
      </w:r>
    </w:p>
    <w:p w14:paraId="123BB19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94. Test T01</w:t>
      </w:r>
    </w:p>
    <w:p w14:paraId="1718EAE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4,999.99</w:t>
      </w:r>
    </w:p>
    <w:p w14:paraId="31F8CC8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30CC2A3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Manager only.</w:t>
      </w:r>
    </w:p>
    <w:p w14:paraId="237D716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7717CA7">
          <v:rect id="_x0000_i1119" style="width:0;height:1.5pt" o:hralign="center" o:hrstd="t" o:hr="t" fillcolor="#a0a0a0" stroked="f"/>
        </w:pict>
      </w:r>
    </w:p>
    <w:p w14:paraId="1E735C7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95. T02</w:t>
      </w:r>
    </w:p>
    <w:p w14:paraId="4AAE62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5,000.00</w:t>
      </w:r>
    </w:p>
    <w:p w14:paraId="1F11F13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0E5FF6D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Manager</w:t>
      </w:r>
    </w:p>
    <w:p w14:paraId="128E705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  <w:r w:rsidRPr="006148BA">
        <w:rPr>
          <w:sz w:val="32"/>
          <w:szCs w:val="32"/>
        </w:rPr>
        <w:t xml:space="preserve"> Finance</w:t>
      </w:r>
    </w:p>
    <w:p w14:paraId="7D78EE0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7C80D79">
          <v:rect id="_x0000_i1120" style="width:0;height:1.5pt" o:hralign="center" o:hrstd="t" o:hr="t" fillcolor="#a0a0a0" stroked="f"/>
        </w:pict>
      </w:r>
    </w:p>
    <w:p w14:paraId="235091B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96. T03</w:t>
      </w:r>
    </w:p>
    <w:p w14:paraId="64F3914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50,000.00</w:t>
      </w:r>
    </w:p>
    <w:p w14:paraId="6F18D1D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263713C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</w:t>
      </w:r>
    </w:p>
    <w:p w14:paraId="29FE77B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  <w:r w:rsidRPr="006148BA">
        <w:rPr>
          <w:sz w:val="32"/>
          <w:szCs w:val="32"/>
        </w:rPr>
        <w:t xml:space="preserve"> Finance</w:t>
      </w:r>
    </w:p>
    <w:p w14:paraId="2243405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0B9D012">
          <v:rect id="_x0000_i1121" style="width:0;height:1.5pt" o:hralign="center" o:hrstd="t" o:hr="t" fillcolor="#a0a0a0" stroked="f"/>
        </w:pict>
      </w:r>
    </w:p>
    <w:p w14:paraId="0908C89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97. T04</w:t>
      </w:r>
    </w:p>
    <w:p w14:paraId="3104010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50,000.01</w:t>
      </w:r>
    </w:p>
    <w:p w14:paraId="01A9326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52FF7BB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</w:t>
      </w:r>
    </w:p>
    <w:p w14:paraId="2E3A4E0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  <w:r w:rsidRPr="006148BA">
        <w:rPr>
          <w:sz w:val="32"/>
          <w:szCs w:val="32"/>
        </w:rPr>
        <w:t xml:space="preserve"> Finance</w:t>
      </w:r>
    </w:p>
    <w:p w14:paraId="0DD08EC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  <w:r w:rsidRPr="006148BA">
        <w:rPr>
          <w:sz w:val="32"/>
          <w:szCs w:val="32"/>
        </w:rPr>
        <w:t xml:space="preserve"> Procurement Manager</w:t>
      </w:r>
    </w:p>
    <w:p w14:paraId="15033F0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37018B4">
          <v:rect id="_x0000_i1122" style="width:0;height:1.5pt" o:hralign="center" o:hrstd="t" o:hr="t" fillcolor="#a0a0a0" stroked="f"/>
        </w:pict>
      </w:r>
    </w:p>
    <w:p w14:paraId="38954F8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98. Why Boundary Tests?</w:t>
      </w:r>
    </w:p>
    <w:p w14:paraId="5319988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Bugs often happen at:</w:t>
      </w:r>
    </w:p>
    <w:p w14:paraId="17FE729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&lt;</w:t>
      </w:r>
    </w:p>
    <w:p w14:paraId="177F50D2" w14:textId="77777777" w:rsidR="006148BA" w:rsidRPr="006148BA" w:rsidRDefault="006148BA" w:rsidP="006148BA">
      <w:pPr>
        <w:rPr>
          <w:sz w:val="32"/>
          <w:szCs w:val="32"/>
        </w:rPr>
      </w:pPr>
    </w:p>
    <w:p w14:paraId="0A4C37B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&lt;=</w:t>
      </w:r>
    </w:p>
    <w:p w14:paraId="290266DC" w14:textId="77777777" w:rsidR="006148BA" w:rsidRPr="006148BA" w:rsidRDefault="006148BA" w:rsidP="006148BA">
      <w:pPr>
        <w:rPr>
          <w:sz w:val="32"/>
          <w:szCs w:val="32"/>
        </w:rPr>
      </w:pPr>
    </w:p>
    <w:p w14:paraId="5C30D7A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&gt;</w:t>
      </w:r>
    </w:p>
    <w:p w14:paraId="58CE9B7A" w14:textId="77777777" w:rsidR="006148BA" w:rsidRPr="006148BA" w:rsidRDefault="006148BA" w:rsidP="006148BA">
      <w:pPr>
        <w:rPr>
          <w:sz w:val="32"/>
          <w:szCs w:val="32"/>
        </w:rPr>
      </w:pPr>
    </w:p>
    <w:p w14:paraId="092F87C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&gt;=</w:t>
      </w:r>
    </w:p>
    <w:p w14:paraId="7F791C8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boundaries.</w:t>
      </w:r>
    </w:p>
    <w:p w14:paraId="6447960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E70AD3F">
          <v:rect id="_x0000_i1123" style="width:0;height:1.5pt" o:hralign="center" o:hrstd="t" o:hr="t" fillcolor="#a0a0a0" stroked="f"/>
        </w:pict>
      </w:r>
    </w:p>
    <w:p w14:paraId="295416B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Q — MANAGER APPROVAL UAT</w:t>
      </w:r>
    </w:p>
    <w:p w14:paraId="19F8217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99. A01</w:t>
      </w:r>
    </w:p>
    <w:p w14:paraId="5F292B9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Create low-value Request.</w:t>
      </w:r>
    </w:p>
    <w:p w14:paraId="497A641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3B32D65">
          <v:rect id="_x0000_i1124" style="width:0;height:1.5pt" o:hralign="center" o:hrstd="t" o:hr="t" fillcolor="#a0a0a0" stroked="f"/>
        </w:pict>
      </w:r>
    </w:p>
    <w:p w14:paraId="775EF2E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100. Verify:</w:t>
      </w:r>
    </w:p>
    <w:p w14:paraId="1099E11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Manager receives approval.</w:t>
      </w:r>
    </w:p>
    <w:p w14:paraId="7A5BE59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BE13790">
          <v:rect id="_x0000_i1125" style="width:0;height:1.5pt" o:hralign="center" o:hrstd="t" o:hr="t" fillcolor="#a0a0a0" stroked="f"/>
        </w:pict>
      </w:r>
    </w:p>
    <w:p w14:paraId="32830C2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101. Approval contains:</w:t>
      </w:r>
    </w:p>
    <w:p w14:paraId="6876D0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Number</w:t>
      </w:r>
    </w:p>
    <w:p w14:paraId="3135E427" w14:textId="77777777" w:rsidR="006148BA" w:rsidRPr="006148BA" w:rsidRDefault="006148BA" w:rsidP="006148BA">
      <w:pPr>
        <w:rPr>
          <w:sz w:val="32"/>
          <w:szCs w:val="32"/>
        </w:rPr>
      </w:pPr>
    </w:p>
    <w:p w14:paraId="7B7E7A2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Requester</w:t>
      </w:r>
    </w:p>
    <w:p w14:paraId="3E21A0D5" w14:textId="77777777" w:rsidR="006148BA" w:rsidRPr="006148BA" w:rsidRDefault="006148BA" w:rsidP="006148BA">
      <w:pPr>
        <w:rPr>
          <w:sz w:val="32"/>
          <w:szCs w:val="32"/>
        </w:rPr>
      </w:pPr>
    </w:p>
    <w:p w14:paraId="2B23E3B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Department</w:t>
      </w:r>
    </w:p>
    <w:p w14:paraId="1AE3E99B" w14:textId="77777777" w:rsidR="006148BA" w:rsidRPr="006148BA" w:rsidRDefault="006148BA" w:rsidP="006148BA">
      <w:pPr>
        <w:rPr>
          <w:sz w:val="32"/>
          <w:szCs w:val="32"/>
        </w:rPr>
      </w:pPr>
    </w:p>
    <w:p w14:paraId="3485980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Total</w:t>
      </w:r>
    </w:p>
    <w:p w14:paraId="042631A4" w14:textId="77777777" w:rsidR="006148BA" w:rsidRPr="006148BA" w:rsidRDefault="006148BA" w:rsidP="006148BA">
      <w:pPr>
        <w:rPr>
          <w:sz w:val="32"/>
          <w:szCs w:val="32"/>
        </w:rPr>
      </w:pPr>
    </w:p>
    <w:p w14:paraId="484B260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Needed By</w:t>
      </w:r>
    </w:p>
    <w:p w14:paraId="05FF0FB9" w14:textId="77777777" w:rsidR="006148BA" w:rsidRPr="006148BA" w:rsidRDefault="006148BA" w:rsidP="006148BA">
      <w:pPr>
        <w:rPr>
          <w:sz w:val="32"/>
          <w:szCs w:val="32"/>
        </w:rPr>
      </w:pPr>
    </w:p>
    <w:p w14:paraId="250AE7A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Justification</w:t>
      </w:r>
    </w:p>
    <w:p w14:paraId="2E64C08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A1D47CE">
          <v:rect id="_x0000_i1126" style="width:0;height:1.5pt" o:hralign="center" o:hrstd="t" o:hr="t" fillcolor="#a0a0a0" stroked="f"/>
        </w:pict>
      </w:r>
    </w:p>
    <w:p w14:paraId="6A3B38A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102. Manager:</w:t>
      </w:r>
    </w:p>
    <w:p w14:paraId="7CFA878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Approves.</w:t>
      </w:r>
    </w:p>
    <w:p w14:paraId="322D82A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058A864">
          <v:rect id="_x0000_i1127" style="width:0;height:1.5pt" o:hralign="center" o:hrstd="t" o:hr="t" fillcolor="#a0a0a0" stroked="f"/>
        </w:pict>
      </w:r>
    </w:p>
    <w:p w14:paraId="16FB422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103. Expected Request:</w:t>
      </w:r>
    </w:p>
    <w:p w14:paraId="4026809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 Decision = Approved</w:t>
      </w:r>
    </w:p>
    <w:p w14:paraId="201F8B81" w14:textId="77777777" w:rsidR="006148BA" w:rsidRPr="006148BA" w:rsidRDefault="006148BA" w:rsidP="006148BA">
      <w:pPr>
        <w:rPr>
          <w:sz w:val="32"/>
          <w:szCs w:val="32"/>
        </w:rPr>
      </w:pPr>
    </w:p>
    <w:p w14:paraId="7537904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Status = Approved</w:t>
      </w:r>
    </w:p>
    <w:p w14:paraId="6FA5F6E3" w14:textId="77777777" w:rsidR="006148BA" w:rsidRPr="006148BA" w:rsidRDefault="006148BA" w:rsidP="006148BA">
      <w:pPr>
        <w:rPr>
          <w:sz w:val="32"/>
          <w:szCs w:val="32"/>
        </w:rPr>
      </w:pPr>
    </w:p>
    <w:p w14:paraId="4CFD443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Current Approval Stage = Completed</w:t>
      </w:r>
    </w:p>
    <w:p w14:paraId="2B30006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440D639">
          <v:rect id="_x0000_i1128" style="width:0;height:1.5pt" o:hralign="center" o:hrstd="t" o:hr="t" fillcolor="#a0a0a0" stroked="f"/>
        </w:pict>
      </w:r>
    </w:p>
    <w:p w14:paraId="6B8B346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104. Finance:</w:t>
      </w:r>
    </w:p>
    <w:p w14:paraId="5665F88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Not Required</w:t>
      </w:r>
    </w:p>
    <w:p w14:paraId="20FB69C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6673700">
          <v:rect id="_x0000_i1129" style="width:0;height:1.5pt" o:hralign="center" o:hrstd="t" o:hr="t" fillcolor="#a0a0a0" stroked="f"/>
        </w:pict>
      </w:r>
    </w:p>
    <w:p w14:paraId="68157C8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105. Procurement:</w:t>
      </w:r>
    </w:p>
    <w:p w14:paraId="1B57890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Not Required</w:t>
      </w:r>
    </w:p>
    <w:p w14:paraId="0830DC0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0B5E339">
          <v:rect id="_x0000_i1130" style="width:0;height:1.5pt" o:hralign="center" o:hrstd="t" o:hr="t" fillcolor="#a0a0a0" stroked="f"/>
        </w:pict>
      </w:r>
    </w:p>
    <w:p w14:paraId="55752C5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R — MANAGER REJECTION</w:t>
      </w:r>
    </w:p>
    <w:p w14:paraId="0B32E9D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106. A02</w:t>
      </w:r>
    </w:p>
    <w:p w14:paraId="3B42781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Create valid Request.</w:t>
      </w:r>
    </w:p>
    <w:p w14:paraId="0006A63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Manager:</w:t>
      </w:r>
    </w:p>
    <w:p w14:paraId="1A22350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Rejects.</w:t>
      </w:r>
    </w:p>
    <w:p w14:paraId="2D58891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CDAF506">
          <v:rect id="_x0000_i1131" style="width:0;height:1.5pt" o:hralign="center" o:hrstd="t" o:hr="t" fillcolor="#a0a0a0" stroked="f"/>
        </w:pict>
      </w:r>
    </w:p>
    <w:p w14:paraId="388EEB3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107. Expected:</w:t>
      </w:r>
    </w:p>
    <w:p w14:paraId="5DE1B04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Status = Rejected</w:t>
      </w:r>
    </w:p>
    <w:p w14:paraId="3633BEAD" w14:textId="77777777" w:rsidR="006148BA" w:rsidRPr="006148BA" w:rsidRDefault="006148BA" w:rsidP="006148BA">
      <w:pPr>
        <w:rPr>
          <w:sz w:val="32"/>
          <w:szCs w:val="32"/>
        </w:rPr>
      </w:pPr>
    </w:p>
    <w:p w14:paraId="7A26BF7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 Decision = Rejected</w:t>
      </w:r>
    </w:p>
    <w:p w14:paraId="3B8D645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6F6AFA3">
          <v:rect id="_x0000_i1132" style="width:0;height:1.5pt" o:hralign="center" o:hrstd="t" o:hr="t" fillcolor="#a0a0a0" stroked="f"/>
        </w:pict>
      </w:r>
    </w:p>
    <w:p w14:paraId="3A50667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108. Expected:</w:t>
      </w:r>
    </w:p>
    <w:p w14:paraId="3977571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Manager Comments saved.</w:t>
      </w:r>
    </w:p>
    <w:p w14:paraId="3254FD3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0BCCC7F">
          <v:rect id="_x0000_i1133" style="width:0;height:1.5pt" o:hralign="center" o:hrstd="t" o:hr="t" fillcolor="#a0a0a0" stroked="f"/>
        </w:pict>
      </w:r>
    </w:p>
    <w:p w14:paraId="018354D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109. Expected:</w:t>
      </w:r>
    </w:p>
    <w:p w14:paraId="265998F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Decision date saved.</w:t>
      </w:r>
    </w:p>
    <w:p w14:paraId="564EEB3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5FDD42A">
          <v:rect id="_x0000_i1134" style="width:0;height:1.5pt" o:hralign="center" o:hrstd="t" o:hr="t" fillcolor="#a0a0a0" stroked="f"/>
        </w:pict>
      </w:r>
    </w:p>
    <w:p w14:paraId="2CA18E8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110. Finance approval:</w:t>
      </w:r>
    </w:p>
    <w:p w14:paraId="4CE4C8F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Must not start.</w:t>
      </w:r>
    </w:p>
    <w:p w14:paraId="7FFED7B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5C139A8">
          <v:rect id="_x0000_i1135" style="width:0;height:1.5pt" o:hralign="center" o:hrstd="t" o:hr="t" fillcolor="#a0a0a0" stroked="f"/>
        </w:pict>
      </w:r>
    </w:p>
    <w:p w14:paraId="6EA575F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111. Procurement approval:</w:t>
      </w:r>
    </w:p>
    <w:p w14:paraId="5CAB8ED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Must not start.</w:t>
      </w:r>
    </w:p>
    <w:p w14:paraId="3C93058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0CDC4A2">
          <v:rect id="_x0000_i1136" style="width:0;height:1.5pt" o:hralign="center" o:hrstd="t" o:hr="t" fillcolor="#a0a0a0" stroked="f"/>
        </w:pict>
      </w:r>
    </w:p>
    <w:p w14:paraId="6F46D8F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112. Requester receives:</w:t>
      </w:r>
    </w:p>
    <w:p w14:paraId="0BFE50E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Rejection notification.</w:t>
      </w:r>
    </w:p>
    <w:p w14:paraId="36735BC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0FD7C8E">
          <v:rect id="_x0000_i1137" style="width:0;height:1.5pt" o:hralign="center" o:hrstd="t" o:hr="t" fillcolor="#a0a0a0" stroked="f"/>
        </w:pict>
      </w:r>
    </w:p>
    <w:p w14:paraId="0295C12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S — FINANCE APPROVAL</w:t>
      </w:r>
    </w:p>
    <w:p w14:paraId="461FF4C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113. A03</w:t>
      </w:r>
    </w:p>
    <w:p w14:paraId="52FE103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Create:</w:t>
      </w:r>
    </w:p>
    <w:p w14:paraId="77C11F5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15,000</w:t>
      </w:r>
    </w:p>
    <w:p w14:paraId="46DC352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Request.</w:t>
      </w:r>
    </w:p>
    <w:p w14:paraId="08EF1BD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7A0173F">
          <v:rect id="_x0000_i1138" style="width:0;height:1.5pt" o:hralign="center" o:hrstd="t" o:hr="t" fillcolor="#a0a0a0" stroked="f"/>
        </w:pict>
      </w:r>
    </w:p>
    <w:p w14:paraId="580AD8D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114. Manager approves.</w:t>
      </w:r>
    </w:p>
    <w:p w14:paraId="332CDD7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3A8A68E">
          <v:rect id="_x0000_i1139" style="width:0;height:1.5pt" o:hralign="center" o:hrstd="t" o:hr="t" fillcolor="#a0a0a0" stroked="f"/>
        </w:pict>
      </w:r>
    </w:p>
    <w:p w14:paraId="5B38C44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115. Expected:</w:t>
      </w:r>
    </w:p>
    <w:p w14:paraId="2BCF559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Current Approval Stage = Finance</w:t>
      </w:r>
    </w:p>
    <w:p w14:paraId="4C12CA8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80A40D2">
          <v:rect id="_x0000_i1140" style="width:0;height:1.5pt" o:hralign="center" o:hrstd="t" o:hr="t" fillcolor="#a0a0a0" stroked="f"/>
        </w:pict>
      </w:r>
    </w:p>
    <w:p w14:paraId="07F1A7D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116. Finance receives:</w:t>
      </w:r>
    </w:p>
    <w:p w14:paraId="5CC0BF6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Approval.</w:t>
      </w:r>
    </w:p>
    <w:p w14:paraId="697C3D5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C658AB6">
          <v:rect id="_x0000_i1141" style="width:0;height:1.5pt" o:hralign="center" o:hrstd="t" o:hr="t" fillcolor="#a0a0a0" stroked="f"/>
        </w:pict>
      </w:r>
    </w:p>
    <w:p w14:paraId="5E49374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117. Finance approves.</w:t>
      </w:r>
    </w:p>
    <w:p w14:paraId="39DA530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07AFB17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Status = Approved</w:t>
      </w:r>
    </w:p>
    <w:p w14:paraId="7A3738F4" w14:textId="77777777" w:rsidR="006148BA" w:rsidRPr="006148BA" w:rsidRDefault="006148BA" w:rsidP="006148BA">
      <w:pPr>
        <w:rPr>
          <w:sz w:val="32"/>
          <w:szCs w:val="32"/>
        </w:rPr>
      </w:pPr>
    </w:p>
    <w:p w14:paraId="3390E0F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 Decision = Approved</w:t>
      </w:r>
    </w:p>
    <w:p w14:paraId="5813A5D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E873A76">
          <v:rect id="_x0000_i1142" style="width:0;height:1.5pt" o:hralign="center" o:hrstd="t" o:hr="t" fillcolor="#a0a0a0" stroked="f"/>
        </w:pict>
      </w:r>
    </w:p>
    <w:p w14:paraId="04CF27B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118. Procurement:</w:t>
      </w:r>
    </w:p>
    <w:p w14:paraId="1A32765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Not Required.</w:t>
      </w:r>
    </w:p>
    <w:p w14:paraId="1CF199B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4DAB29B">
          <v:rect id="_x0000_i1143" style="width:0;height:1.5pt" o:hralign="center" o:hrstd="t" o:hr="t" fillcolor="#a0a0a0" stroked="f"/>
        </w:pict>
      </w:r>
    </w:p>
    <w:p w14:paraId="7BA2628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T — FINANCE REJECTION</w:t>
      </w:r>
    </w:p>
    <w:p w14:paraId="1FAAFAF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119. A04</w:t>
      </w:r>
    </w:p>
    <w:p w14:paraId="7D6982A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Medium-value Request.</w:t>
      </w:r>
    </w:p>
    <w:p w14:paraId="53C64D1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 approves.</w:t>
      </w:r>
    </w:p>
    <w:p w14:paraId="798807C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 rejects.</w:t>
      </w:r>
    </w:p>
    <w:p w14:paraId="729E4AE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502DA52">
          <v:rect id="_x0000_i1144" style="width:0;height:1.5pt" o:hralign="center" o:hrstd="t" o:hr="t" fillcolor="#a0a0a0" stroked="f"/>
        </w:pict>
      </w:r>
    </w:p>
    <w:p w14:paraId="3DAB9CF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120. Expected:</w:t>
      </w:r>
    </w:p>
    <w:p w14:paraId="7BB07F1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Status = Rejected</w:t>
      </w:r>
    </w:p>
    <w:p w14:paraId="3D09C398" w14:textId="77777777" w:rsidR="006148BA" w:rsidRPr="006148BA" w:rsidRDefault="006148BA" w:rsidP="006148BA">
      <w:pPr>
        <w:rPr>
          <w:sz w:val="32"/>
          <w:szCs w:val="32"/>
        </w:rPr>
      </w:pPr>
    </w:p>
    <w:p w14:paraId="3AA1777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 Decision = Rejected</w:t>
      </w:r>
    </w:p>
    <w:p w14:paraId="5F70AA2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97E58DA">
          <v:rect id="_x0000_i1145" style="width:0;height:1.5pt" o:hralign="center" o:hrstd="t" o:hr="t" fillcolor="#a0a0a0" stroked="f"/>
        </w:pict>
      </w:r>
    </w:p>
    <w:p w14:paraId="003C948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121. Procurement:</w:t>
      </w:r>
    </w:p>
    <w:p w14:paraId="2F1ACA4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Must not start.</w:t>
      </w:r>
    </w:p>
    <w:p w14:paraId="31CEA0F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F236D99">
          <v:rect id="_x0000_i1146" style="width:0;height:1.5pt" o:hralign="center" o:hrstd="t" o:hr="t" fillcolor="#a0a0a0" stroked="f"/>
        </w:pict>
      </w:r>
    </w:p>
    <w:p w14:paraId="5F03160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U — PROCUREMENT APPROVAL</w:t>
      </w:r>
    </w:p>
    <w:p w14:paraId="1470D7A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122. A05</w:t>
      </w:r>
    </w:p>
    <w:p w14:paraId="480DAB4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High-value Request:</w:t>
      </w:r>
    </w:p>
    <w:p w14:paraId="4F6FE66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60,000</w:t>
      </w:r>
    </w:p>
    <w:p w14:paraId="12E6FF0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D306E95">
          <v:rect id="_x0000_i1147" style="width:0;height:1.5pt" o:hralign="center" o:hrstd="t" o:hr="t" fillcolor="#a0a0a0" stroked="f"/>
        </w:pict>
      </w:r>
    </w:p>
    <w:p w14:paraId="42D32BF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123. Manager:</w:t>
      </w:r>
    </w:p>
    <w:p w14:paraId="3A4AEDA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Approves.</w:t>
      </w:r>
    </w:p>
    <w:p w14:paraId="678B5B8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60F2876">
          <v:rect id="_x0000_i1148" style="width:0;height:1.5pt" o:hralign="center" o:hrstd="t" o:hr="t" fillcolor="#a0a0a0" stroked="f"/>
        </w:pict>
      </w:r>
    </w:p>
    <w:p w14:paraId="6844528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124. Finance:</w:t>
      </w:r>
    </w:p>
    <w:p w14:paraId="201E7C6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Approves.</w:t>
      </w:r>
    </w:p>
    <w:p w14:paraId="4C983FB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E902B02">
          <v:rect id="_x0000_i1149" style="width:0;height:1.5pt" o:hralign="center" o:hrstd="t" o:hr="t" fillcolor="#a0a0a0" stroked="f"/>
        </w:pict>
      </w:r>
    </w:p>
    <w:p w14:paraId="07D0E1F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125. Current Stage:</w:t>
      </w:r>
    </w:p>
    <w:p w14:paraId="737A7B9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Procurement.</w:t>
      </w:r>
    </w:p>
    <w:p w14:paraId="3CE3C05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BCEB409">
          <v:rect id="_x0000_i1150" style="width:0;height:1.5pt" o:hralign="center" o:hrstd="t" o:hr="t" fillcolor="#a0a0a0" stroked="f"/>
        </w:pict>
      </w:r>
    </w:p>
    <w:p w14:paraId="0856D93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126. Procurement Manager:</w:t>
      </w:r>
    </w:p>
    <w:p w14:paraId="06D9013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Approves.</w:t>
      </w:r>
    </w:p>
    <w:p w14:paraId="4E1108E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3DD7B9C">
          <v:rect id="_x0000_i1151" style="width:0;height:1.5pt" o:hralign="center" o:hrstd="t" o:hr="t" fillcolor="#a0a0a0" stroked="f"/>
        </w:pict>
      </w:r>
    </w:p>
    <w:p w14:paraId="7E8E6E6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127. Expected:</w:t>
      </w:r>
    </w:p>
    <w:p w14:paraId="392EA7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Status = Approved</w:t>
      </w:r>
    </w:p>
    <w:p w14:paraId="4DE4A471" w14:textId="77777777" w:rsidR="006148BA" w:rsidRPr="006148BA" w:rsidRDefault="006148BA" w:rsidP="006148BA">
      <w:pPr>
        <w:rPr>
          <w:sz w:val="32"/>
          <w:szCs w:val="32"/>
        </w:rPr>
      </w:pPr>
    </w:p>
    <w:p w14:paraId="57856D2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 = Approved</w:t>
      </w:r>
    </w:p>
    <w:p w14:paraId="34B92C70" w14:textId="77777777" w:rsidR="006148BA" w:rsidRPr="006148BA" w:rsidRDefault="006148BA" w:rsidP="006148BA">
      <w:pPr>
        <w:rPr>
          <w:sz w:val="32"/>
          <w:szCs w:val="32"/>
        </w:rPr>
      </w:pPr>
    </w:p>
    <w:p w14:paraId="3EEA922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 = Approved</w:t>
      </w:r>
    </w:p>
    <w:p w14:paraId="47F6280E" w14:textId="77777777" w:rsidR="006148BA" w:rsidRPr="006148BA" w:rsidRDefault="006148BA" w:rsidP="006148BA">
      <w:pPr>
        <w:rPr>
          <w:sz w:val="32"/>
          <w:szCs w:val="32"/>
        </w:rPr>
      </w:pPr>
    </w:p>
    <w:p w14:paraId="496B6FE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= Approved</w:t>
      </w:r>
    </w:p>
    <w:p w14:paraId="39B11AC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2DBEE4E">
          <v:rect id="_x0000_i1152" style="width:0;height:1.5pt" o:hralign="center" o:hrstd="t" o:hr="t" fillcolor="#a0a0a0" stroked="f"/>
        </w:pict>
      </w:r>
    </w:p>
    <w:p w14:paraId="5A5D3C0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V — PROCUREMENT REJECTION</w:t>
      </w:r>
    </w:p>
    <w:p w14:paraId="45D4BC6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128. A06</w:t>
      </w:r>
    </w:p>
    <w:p w14:paraId="0D4D59F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High-value Request.</w:t>
      </w:r>
    </w:p>
    <w:p w14:paraId="6B80632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Manager:</w:t>
      </w:r>
    </w:p>
    <w:p w14:paraId="376942B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Approves.</w:t>
      </w:r>
    </w:p>
    <w:p w14:paraId="5C301A4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Finance:</w:t>
      </w:r>
    </w:p>
    <w:p w14:paraId="3C6DD6F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Approves.</w:t>
      </w:r>
    </w:p>
    <w:p w14:paraId="5CDB7C4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Manager:</w:t>
      </w:r>
    </w:p>
    <w:p w14:paraId="6B3C318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Rejects.</w:t>
      </w:r>
    </w:p>
    <w:p w14:paraId="7F459BB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A520FFD">
          <v:rect id="_x0000_i1153" style="width:0;height:1.5pt" o:hralign="center" o:hrstd="t" o:hr="t" fillcolor="#a0a0a0" stroked="f"/>
        </w:pict>
      </w:r>
    </w:p>
    <w:p w14:paraId="2C732C1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129. Expected:</w:t>
      </w:r>
    </w:p>
    <w:p w14:paraId="5970721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Rejected.</w:t>
      </w:r>
    </w:p>
    <w:p w14:paraId="49D675A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93C14BC">
          <v:rect id="_x0000_i1154" style="width:0;height:1.5pt" o:hralign="center" o:hrstd="t" o:hr="t" fillcolor="#a0a0a0" stroked="f"/>
        </w:pict>
      </w:r>
    </w:p>
    <w:p w14:paraId="436BC36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130. Requester receives:</w:t>
      </w:r>
    </w:p>
    <w:p w14:paraId="18345AC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Procurement-stage rejection reason.</w:t>
      </w:r>
    </w:p>
    <w:p w14:paraId="2B8B50A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0F43022">
          <v:rect id="_x0000_i1155" style="width:0;height:1.5pt" o:hralign="center" o:hrstd="t" o:hr="t" fillcolor="#a0a0a0" stroked="f"/>
        </w:pict>
      </w:r>
    </w:p>
    <w:p w14:paraId="1AA1A74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W — MISSING MANAGER TEST</w:t>
      </w:r>
    </w:p>
    <w:p w14:paraId="469C1B4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131. Remove Manager from test Employee.</w:t>
      </w:r>
    </w:p>
    <w:p w14:paraId="6DCE3DC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2E77F44">
          <v:rect id="_x0000_i1156" style="width:0;height:1.5pt" o:hralign="center" o:hrstd="t" o:hr="t" fillcolor="#a0a0a0" stroked="f"/>
        </w:pict>
      </w:r>
    </w:p>
    <w:p w14:paraId="1C24680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132. Submit Request.</w:t>
      </w:r>
    </w:p>
    <w:p w14:paraId="3BB8076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60A114B">
          <v:rect id="_x0000_i1157" style="width:0;height:1.5pt" o:hralign="center" o:hrstd="t" o:hr="t" fillcolor="#a0a0a0" stroked="f"/>
        </w:pict>
      </w:r>
    </w:p>
    <w:p w14:paraId="1E009DA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133. Expected:</w:t>
      </w:r>
    </w:p>
    <w:p w14:paraId="18AC37E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 Approval sent.</w:t>
      </w:r>
    </w:p>
    <w:p w14:paraId="21EA646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B464FEC">
          <v:rect id="_x0000_i1158" style="width:0;height:1.5pt" o:hralign="center" o:hrstd="t" o:hr="t" fillcolor="#a0a0a0" stroked="f"/>
        </w:pict>
      </w:r>
    </w:p>
    <w:p w14:paraId="381A8D1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134. Processing Error contains:</w:t>
      </w:r>
    </w:p>
    <w:p w14:paraId="6DA2DA9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 configuration missing.</w:t>
      </w:r>
    </w:p>
    <w:p w14:paraId="1BA8675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or equivalent.</w:t>
      </w:r>
    </w:p>
    <w:p w14:paraId="2690322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374FD3B">
          <v:rect id="_x0000_i1159" style="width:0;height:1.5pt" o:hralign="center" o:hrstd="t" o:hr="t" fillcolor="#a0a0a0" stroked="f"/>
        </w:pict>
      </w:r>
    </w:p>
    <w:p w14:paraId="04E167C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135. Request must NOT become:</w:t>
      </w:r>
    </w:p>
    <w:p w14:paraId="5655F93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Approved.</w:t>
      </w:r>
    </w:p>
    <w:p w14:paraId="3B46328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A239AE0">
          <v:rect id="_x0000_i1160" style="width:0;height:1.5pt" o:hralign="center" o:hrstd="t" o:hr="t" fillcolor="#a0a0a0" stroked="f"/>
        </w:pict>
      </w:r>
    </w:p>
    <w:p w14:paraId="0F0D61C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136. Request must NOT become:</w:t>
      </w:r>
    </w:p>
    <w:p w14:paraId="0F6DB98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Rejected.</w:t>
      </w:r>
    </w:p>
    <w:p w14:paraId="7F72875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2F94011">
          <v:rect id="_x0000_i1161" style="width:0;height:1.5pt" o:hralign="center" o:hrstd="t" o:hr="t" fillcolor="#a0a0a0" stroked="f"/>
        </w:pict>
      </w:r>
    </w:p>
    <w:p w14:paraId="67C0048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137. Why?</w:t>
      </w:r>
    </w:p>
    <w:p w14:paraId="4C799D4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Nobody made:</w:t>
      </w:r>
    </w:p>
    <w:p w14:paraId="7094AE5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 business decision.</w:t>
      </w:r>
    </w:p>
    <w:p w14:paraId="12F2681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F1BAAF6">
          <v:rect id="_x0000_i1162" style="width:0;height:1.5pt" o:hralign="center" o:hrstd="t" o:hr="t" fillcolor="#a0a0a0" stroked="f"/>
        </w:pict>
      </w:r>
    </w:p>
    <w:p w14:paraId="788F7A9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X — FINANCE CONFIGURATION TEST</w:t>
      </w:r>
    </w:p>
    <w:p w14:paraId="335EDCF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138. In DEV/isolated TEST</w:t>
      </w:r>
    </w:p>
    <w:p w14:paraId="594F5E4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temporarily remove:</w:t>
      </w:r>
    </w:p>
    <w:p w14:paraId="54E070E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Finance Approver Email.</w:t>
      </w:r>
    </w:p>
    <w:p w14:paraId="4158471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37A7098">
          <v:rect id="_x0000_i1163" style="width:0;height:1.5pt" o:hralign="center" o:hrstd="t" o:hr="t" fillcolor="#a0a0a0" stroked="f"/>
        </w:pict>
      </w:r>
    </w:p>
    <w:p w14:paraId="72AB991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139. Submit:</w:t>
      </w:r>
    </w:p>
    <w:p w14:paraId="3C1CE47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15,000</w:t>
      </w:r>
    </w:p>
    <w:p w14:paraId="3B76873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request.</w:t>
      </w:r>
    </w:p>
    <w:p w14:paraId="4D2E5A3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B3E26CD">
          <v:rect id="_x0000_i1164" style="width:0;height:1.5pt" o:hralign="center" o:hrstd="t" o:hr="t" fillcolor="#a0a0a0" stroked="f"/>
        </w:pict>
      </w:r>
    </w:p>
    <w:p w14:paraId="0646E46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140. Expected:</w:t>
      </w:r>
    </w:p>
    <w:p w14:paraId="68B49AF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Preflight fails.</w:t>
      </w:r>
    </w:p>
    <w:p w14:paraId="73A97F8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A63470F">
          <v:rect id="_x0000_i1165" style="width:0;height:1.5pt" o:hralign="center" o:hrstd="t" o:hr="t" fillcolor="#a0a0a0" stroked="f"/>
        </w:pict>
      </w:r>
    </w:p>
    <w:p w14:paraId="488EEFD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141. Manager approval should ideally:</w:t>
      </w:r>
    </w:p>
    <w:p w14:paraId="2E938D6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Not start.</w:t>
      </w:r>
    </w:p>
    <w:p w14:paraId="6DA580A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DA9FA50">
          <v:rect id="_x0000_i1166" style="width:0;height:1.5pt" o:hralign="center" o:hrstd="t" o:hr="t" fillcolor="#a0a0a0" stroked="f"/>
        </w:pict>
      </w:r>
    </w:p>
    <w:p w14:paraId="0144D89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142. Restore configuration after:</w:t>
      </w:r>
    </w:p>
    <w:p w14:paraId="4935D79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Test.</w:t>
      </w:r>
    </w:p>
    <w:p w14:paraId="319BD72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CF4D688">
          <v:rect id="_x0000_i1167" style="width:0;height:1.5pt" o:hralign="center" o:hrstd="t" o:hr="t" fillcolor="#a0a0a0" stroked="f"/>
        </w:pict>
      </w:r>
    </w:p>
    <w:p w14:paraId="4299D3A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Y — PROCUREMENT CONFIGURATION TEST</w:t>
      </w:r>
    </w:p>
    <w:p w14:paraId="225A6BE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143. Remove Procurement approver configuration.</w:t>
      </w:r>
    </w:p>
    <w:p w14:paraId="01E9CDB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7D708D4">
          <v:rect id="_x0000_i1168" style="width:0;height:1.5pt" o:hralign="center" o:hrstd="t" o:hr="t" fillcolor="#a0a0a0" stroked="f"/>
        </w:pict>
      </w:r>
    </w:p>
    <w:p w14:paraId="0185AEB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144. Submit:</w:t>
      </w:r>
    </w:p>
    <w:p w14:paraId="008B5B2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60,000</w:t>
      </w:r>
    </w:p>
    <w:p w14:paraId="7D35918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F7A9CBB">
          <v:rect id="_x0000_i1169" style="width:0;height:1.5pt" o:hralign="center" o:hrstd="t" o:hr="t" fillcolor="#a0a0a0" stroked="f"/>
        </w:pict>
      </w:r>
    </w:p>
    <w:p w14:paraId="0B1CBA0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145. Expected:</w:t>
      </w:r>
    </w:p>
    <w:p w14:paraId="6818427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 approval chain starts.</w:t>
      </w:r>
    </w:p>
    <w:p w14:paraId="05BB302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DDBAB77">
          <v:rect id="_x0000_i1170" style="width:0;height:1.5pt" o:hralign="center" o:hrstd="t" o:hr="t" fillcolor="#a0a0a0" stroked="f"/>
        </w:pict>
      </w:r>
    </w:p>
    <w:p w14:paraId="7933A00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146. Processing Error:</w:t>
      </w:r>
    </w:p>
    <w:p w14:paraId="4C8F5ED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Recorded.</w:t>
      </w:r>
    </w:p>
    <w:p w14:paraId="3337768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F4DE60B">
          <v:rect id="_x0000_i1171" style="width:0;height:1.5pt" o:hralign="center" o:hrstd="t" o:hr="t" fillcolor="#a0a0a0" stroked="f"/>
        </w:pict>
      </w:r>
    </w:p>
    <w:p w14:paraId="71CB6AB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PART Z — INVALID ITEM TEST</w:t>
      </w:r>
    </w:p>
    <w:p w14:paraId="23C8EAF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147. Create test child with:</w:t>
      </w:r>
    </w:p>
    <w:p w14:paraId="6DEB819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Quantity = 0</w:t>
      </w:r>
    </w:p>
    <w:p w14:paraId="7ED65E1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A7F30D3">
          <v:rect id="_x0000_i1172" style="width:0;height:1.5pt" o:hralign="center" o:hrstd="t" o:hr="t" fillcolor="#a0a0a0" stroked="f"/>
        </w:pict>
      </w:r>
    </w:p>
    <w:p w14:paraId="00E5282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148. Expected:</w:t>
      </w:r>
    </w:p>
    <w:p w14:paraId="7240FFE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Approval validation fails.</w:t>
      </w:r>
    </w:p>
    <w:p w14:paraId="42A64E8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C81002C">
          <v:rect id="_x0000_i1173" style="width:0;height:1.5pt" o:hralign="center" o:hrstd="t" o:hr="t" fillcolor="#a0a0a0" stroked="f"/>
        </w:pict>
      </w:r>
    </w:p>
    <w:p w14:paraId="011FA85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149. Test:</w:t>
      </w:r>
    </w:p>
    <w:p w14:paraId="368947B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Quantity = -1</w:t>
      </w:r>
    </w:p>
    <w:p w14:paraId="4B9180A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2801D3C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Fail.</w:t>
      </w:r>
    </w:p>
    <w:p w14:paraId="692525F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BF05293">
          <v:rect id="_x0000_i1174" style="width:0;height:1.5pt" o:hralign="center" o:hrstd="t" o:hr="t" fillcolor="#a0a0a0" stroked="f"/>
        </w:pict>
      </w:r>
    </w:p>
    <w:p w14:paraId="512F78C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150. Test:</w:t>
      </w:r>
    </w:p>
    <w:p w14:paraId="253985F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Unit Price = 0</w:t>
      </w:r>
    </w:p>
    <w:p w14:paraId="2AD64C5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7A3BBB7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Fail.</w:t>
      </w:r>
    </w:p>
    <w:p w14:paraId="6093827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D9CD340">
          <v:rect id="_x0000_i1175" style="width:0;height:1.5pt" o:hralign="center" o:hrstd="t" o:hr="t" fillcolor="#a0a0a0" stroked="f"/>
        </w:pict>
      </w:r>
    </w:p>
    <w:p w14:paraId="160219E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AA — NO ITEMS</w:t>
      </w:r>
    </w:p>
    <w:p w14:paraId="69A79B1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151. Request with zero line items.</w:t>
      </w:r>
    </w:p>
    <w:p w14:paraId="5DF6813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54C851C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 approval.</w:t>
      </w:r>
    </w:p>
    <w:p w14:paraId="23F72D7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4613637">
          <v:rect id="_x0000_i1176" style="width:0;height:1.5pt" o:hralign="center" o:hrstd="t" o:hr="t" fillcolor="#a0a0a0" stroked="f"/>
        </w:pict>
      </w:r>
    </w:p>
    <w:p w14:paraId="5C98221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152. This must be rejected by:</w:t>
      </w:r>
    </w:p>
    <w:p w14:paraId="535FDF5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Process validation</w:t>
      </w:r>
    </w:p>
    <w:p w14:paraId="2007B51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not mistaken for:</w:t>
      </w:r>
    </w:p>
    <w:p w14:paraId="62BA2A4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Business rejection.</w:t>
      </w:r>
    </w:p>
    <w:p w14:paraId="1AF6107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069881E">
          <v:rect id="_x0000_i1177" style="width:0;height:1.5pt" o:hralign="center" o:hrstd="t" o:hr="t" fillcolor="#a0a0a0" stroked="f"/>
        </w:pict>
      </w:r>
    </w:p>
    <w:p w14:paraId="6CE1563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AB — DUPLICATE FLOW TEST</w:t>
      </w:r>
    </w:p>
    <w:p w14:paraId="1BB4E79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153. Modify Submitted record repeatedly.</w:t>
      </w:r>
    </w:p>
    <w:p w14:paraId="0625C93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B9799DA">
          <v:rect id="_x0000_i1178" style="width:0;height:1.5pt" o:hralign="center" o:hrstd="t" o:hr="t" fillcolor="#a0a0a0" stroked="f"/>
        </w:pict>
      </w:r>
    </w:p>
    <w:p w14:paraId="72A4839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154. Expected:</w:t>
      </w:r>
    </w:p>
    <w:p w14:paraId="2C591E6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One approval chain.</w:t>
      </w:r>
    </w:p>
    <w:p w14:paraId="71F1556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1F60774">
          <v:rect id="_x0000_i1179" style="width:0;height:1.5pt" o:hralign="center" o:hrstd="t" o:hr="t" fillcolor="#a0a0a0" stroked="f"/>
        </w:pict>
      </w:r>
    </w:p>
    <w:p w14:paraId="52670CE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155. Check:</w:t>
      </w:r>
    </w:p>
    <w:p w14:paraId="5667507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 Started</w:t>
      </w:r>
    </w:p>
    <w:p w14:paraId="5485B3F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688BD03">
          <v:rect id="_x0000_i1180" style="width:0;height:1.5pt" o:hralign="center" o:hrstd="t" o:hr="t" fillcolor="#a0a0a0" stroked="f"/>
        </w:pict>
      </w:r>
    </w:p>
    <w:p w14:paraId="2855544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156. Check Flow run history.</w:t>
      </w:r>
    </w:p>
    <w:p w14:paraId="6C8E3FC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6C80E0F">
          <v:rect id="_x0000_i1181" style="width:0;height:1.5pt" o:hralign="center" o:hrstd="t" o:hr="t" fillcolor="#a0a0a0" stroked="f"/>
        </w:pict>
      </w:r>
    </w:p>
    <w:p w14:paraId="2832241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157. If two approvals exist:</w:t>
      </w:r>
    </w:p>
    <w:p w14:paraId="269F5C0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High-severity defect.</w:t>
      </w:r>
    </w:p>
    <w:p w14:paraId="4A99371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3D0137D">
          <v:rect id="_x0000_i1182" style="width:0;height:1.5pt" o:hralign="center" o:hrstd="t" o:hr="t" fillcolor="#a0a0a0" stroked="f"/>
        </w:pict>
      </w:r>
    </w:p>
    <w:p w14:paraId="72E2D44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AC — FLOW RUN HISTORY</w:t>
      </w:r>
    </w:p>
    <w:p w14:paraId="02F5A13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158. For every approval test:</w:t>
      </w:r>
    </w:p>
    <w:p w14:paraId="2436D8D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Open:</w:t>
      </w:r>
    </w:p>
    <w:p w14:paraId="672A188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Power Automate Run History.</w:t>
      </w:r>
    </w:p>
    <w:p w14:paraId="54FC1B7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0888B89">
          <v:rect id="_x0000_i1183" style="width:0;height:1.5pt" o:hralign="center" o:hrstd="t" o:hr="t" fillcolor="#a0a0a0" stroked="f"/>
        </w:pict>
      </w:r>
    </w:p>
    <w:p w14:paraId="66B7241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159. Capture:</w:t>
      </w:r>
    </w:p>
    <w:p w14:paraId="1AF12BA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Run ID</w:t>
      </w:r>
    </w:p>
    <w:p w14:paraId="312370B8" w14:textId="77777777" w:rsidR="006148BA" w:rsidRPr="006148BA" w:rsidRDefault="006148BA" w:rsidP="006148BA">
      <w:pPr>
        <w:rPr>
          <w:sz w:val="32"/>
          <w:szCs w:val="32"/>
        </w:rPr>
      </w:pPr>
    </w:p>
    <w:p w14:paraId="37A8034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Start</w:t>
      </w:r>
    </w:p>
    <w:p w14:paraId="4392C316" w14:textId="77777777" w:rsidR="006148BA" w:rsidRPr="006148BA" w:rsidRDefault="006148BA" w:rsidP="006148BA">
      <w:pPr>
        <w:rPr>
          <w:sz w:val="32"/>
          <w:szCs w:val="32"/>
        </w:rPr>
      </w:pPr>
    </w:p>
    <w:p w14:paraId="70530C5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Duration</w:t>
      </w:r>
    </w:p>
    <w:p w14:paraId="3D0D4E48" w14:textId="77777777" w:rsidR="006148BA" w:rsidRPr="006148BA" w:rsidRDefault="006148BA" w:rsidP="006148BA">
      <w:pPr>
        <w:rPr>
          <w:sz w:val="32"/>
          <w:szCs w:val="32"/>
        </w:rPr>
      </w:pPr>
    </w:p>
    <w:p w14:paraId="4280F08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Result</w:t>
      </w:r>
    </w:p>
    <w:p w14:paraId="67994D9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15DDA8A">
          <v:rect id="_x0000_i1184" style="width:0;height:1.5pt" o:hralign="center" o:hrstd="t" o:hr="t" fillcolor="#a0a0a0" stroked="f"/>
        </w:pict>
      </w:r>
    </w:p>
    <w:p w14:paraId="7F42FAD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160. Inspect:</w:t>
      </w:r>
    </w:p>
    <w:p w14:paraId="479EDC0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Trigger</w:t>
      </w:r>
    </w:p>
    <w:p w14:paraId="346C008A" w14:textId="77777777" w:rsidR="006148BA" w:rsidRPr="006148BA" w:rsidRDefault="006148BA" w:rsidP="006148BA">
      <w:pPr>
        <w:rPr>
          <w:sz w:val="32"/>
          <w:szCs w:val="32"/>
        </w:rPr>
      </w:pPr>
    </w:p>
    <w:p w14:paraId="2E5D7B9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List Items</w:t>
      </w:r>
    </w:p>
    <w:p w14:paraId="535BE277" w14:textId="77777777" w:rsidR="006148BA" w:rsidRPr="006148BA" w:rsidRDefault="006148BA" w:rsidP="006148BA">
      <w:pPr>
        <w:rPr>
          <w:sz w:val="32"/>
          <w:szCs w:val="32"/>
        </w:rPr>
      </w:pPr>
    </w:p>
    <w:p w14:paraId="070BE46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Calculated Total</w:t>
      </w:r>
    </w:p>
    <w:p w14:paraId="6E46BA01" w14:textId="77777777" w:rsidR="006148BA" w:rsidRPr="006148BA" w:rsidRDefault="006148BA" w:rsidP="006148BA">
      <w:pPr>
        <w:rPr>
          <w:sz w:val="32"/>
          <w:szCs w:val="32"/>
        </w:rPr>
      </w:pPr>
    </w:p>
    <w:p w14:paraId="2A5AB01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Approver</w:t>
      </w:r>
    </w:p>
    <w:p w14:paraId="7422931C" w14:textId="77777777" w:rsidR="006148BA" w:rsidRPr="006148BA" w:rsidRDefault="006148BA" w:rsidP="006148BA">
      <w:pPr>
        <w:rPr>
          <w:sz w:val="32"/>
          <w:szCs w:val="32"/>
        </w:rPr>
      </w:pPr>
    </w:p>
    <w:p w14:paraId="6D7285D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Outcome</w:t>
      </w:r>
    </w:p>
    <w:p w14:paraId="5D848B7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895BCD2">
          <v:rect id="_x0000_i1185" style="width:0;height:1.5pt" o:hralign="center" o:hrstd="t" o:hr="t" fillcolor="#a0a0a0" stroked="f"/>
        </w:pict>
      </w:r>
    </w:p>
    <w:p w14:paraId="40E6A39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161. A Green Flow</w:t>
      </w:r>
    </w:p>
    <w:p w14:paraId="6B1F293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does NOT automatically prove:</w:t>
      </w:r>
    </w:p>
    <w:p w14:paraId="257C9D1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Business logic is correct.</w:t>
      </w:r>
    </w:p>
    <w:p w14:paraId="38A23B5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3799237">
          <v:rect id="_x0000_i1186" style="width:0;height:1.5pt" o:hralign="center" o:hrstd="t" o:hr="t" fillcolor="#a0a0a0" stroked="f"/>
        </w:pict>
      </w:r>
    </w:p>
    <w:p w14:paraId="42CA575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AD — SUCCESSFUL BUT WRONG</w:t>
      </w:r>
    </w:p>
    <w:p w14:paraId="6786427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162. Example</w:t>
      </w:r>
    </w:p>
    <w:p w14:paraId="24B05AC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Flow status:</w:t>
      </w:r>
    </w:p>
    <w:p w14:paraId="1C97105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Succeeded</w:t>
      </w:r>
    </w:p>
    <w:p w14:paraId="6A5B564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but 60,000 request only goes to:</w:t>
      </w:r>
    </w:p>
    <w:p w14:paraId="4D09350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Manager.</w:t>
      </w:r>
    </w:p>
    <w:p w14:paraId="75456FC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9EB1E39">
          <v:rect id="_x0000_i1187" style="width:0;height:1.5pt" o:hralign="center" o:hrstd="t" o:hr="t" fillcolor="#a0a0a0" stroked="f"/>
        </w:pict>
      </w:r>
    </w:p>
    <w:p w14:paraId="03DE957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163. Test Result:</w:t>
      </w:r>
    </w:p>
    <w:p w14:paraId="0D17C9A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FAIL.</w:t>
      </w:r>
    </w:p>
    <w:p w14:paraId="64A0991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BF34D2B">
          <v:rect id="_x0000_i1188" style="width:0;height:1.5pt" o:hralign="center" o:hrstd="t" o:hr="t" fillcolor="#a0a0a0" stroked="f"/>
        </w:pict>
      </w:r>
    </w:p>
    <w:p w14:paraId="001EA7E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164. Why?</w:t>
      </w:r>
    </w:p>
    <w:p w14:paraId="331C35D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Technical execution succeeded.</w:t>
      </w:r>
    </w:p>
    <w:p w14:paraId="5C4B3D2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Business rule:</w:t>
      </w:r>
    </w:p>
    <w:p w14:paraId="4D7699B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Failed.</w:t>
      </w:r>
    </w:p>
    <w:p w14:paraId="59F3444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FE44A00">
          <v:rect id="_x0000_i1189" style="width:0;height:1.5pt" o:hralign="center" o:hrstd="t" o:hr="t" fillcolor="#a0a0a0" stroked="f"/>
        </w:pict>
      </w:r>
    </w:p>
    <w:p w14:paraId="648EAF2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AE — TECHNICAL FAILURE TEST</w:t>
      </w:r>
    </w:p>
    <w:p w14:paraId="50E366A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165. Break a test connection in DEV/isolated TEST.</w:t>
      </w:r>
    </w:p>
    <w:p w14:paraId="3EE6FB6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3F7EAF7">
          <v:rect id="_x0000_i1190" style="width:0;height:1.5pt" o:hralign="center" o:hrstd="t" o:hr="t" fillcolor="#a0a0a0" stroked="f"/>
        </w:pict>
      </w:r>
    </w:p>
    <w:p w14:paraId="3E4852C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166. Expected:</w:t>
      </w:r>
    </w:p>
    <w:p w14:paraId="779B548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Flow fails.</w:t>
      </w:r>
    </w:p>
    <w:p w14:paraId="1D06DBD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8FE076F">
          <v:rect id="_x0000_i1191" style="width:0;height:1.5pt" o:hralign="center" o:hrstd="t" o:hr="t" fillcolor="#a0a0a0" stroked="f"/>
        </w:pict>
      </w:r>
    </w:p>
    <w:p w14:paraId="2B2DB43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167. Verify:</w:t>
      </w:r>
    </w:p>
    <w:p w14:paraId="13681A7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not Approved</w:t>
      </w:r>
    </w:p>
    <w:p w14:paraId="1BCB472E" w14:textId="77777777" w:rsidR="006148BA" w:rsidRPr="006148BA" w:rsidRDefault="006148BA" w:rsidP="006148BA">
      <w:pPr>
        <w:rPr>
          <w:sz w:val="32"/>
          <w:szCs w:val="32"/>
        </w:rPr>
      </w:pPr>
    </w:p>
    <w:p w14:paraId="6076794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not falsely Rejected</w:t>
      </w:r>
    </w:p>
    <w:p w14:paraId="3C17F3F5" w14:textId="77777777" w:rsidR="006148BA" w:rsidRPr="006148BA" w:rsidRDefault="006148BA" w:rsidP="006148BA">
      <w:pPr>
        <w:rPr>
          <w:sz w:val="32"/>
          <w:szCs w:val="32"/>
        </w:rPr>
      </w:pPr>
    </w:p>
    <w:p w14:paraId="7DF6E34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Processing Error recorded</w:t>
      </w:r>
    </w:p>
    <w:p w14:paraId="037B175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46FF0FD">
          <v:rect id="_x0000_i1192" style="width:0;height:1.5pt" o:hralign="center" o:hrstd="t" o:hr="t" fillcolor="#a0a0a0" stroked="f"/>
        </w:pict>
      </w:r>
    </w:p>
    <w:p w14:paraId="243BC6D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168. This proves</w:t>
      </w:r>
    </w:p>
    <w:p w14:paraId="244701B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Failure safety.</w:t>
      </w:r>
    </w:p>
    <w:p w14:paraId="53198F6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57CCE36">
          <v:rect id="_x0000_i1193" style="width:0;height:1.5pt" o:hralign="center" o:hrstd="t" o:hr="t" fillcolor="#a0a0a0" stroked="f"/>
        </w:pict>
      </w:r>
    </w:p>
    <w:p w14:paraId="169EB4D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AF — SECURITY TESTING</w:t>
      </w:r>
    </w:p>
    <w:p w14:paraId="618D4B5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169. Security must answer two questions:</w:t>
      </w:r>
    </w:p>
    <w:p w14:paraId="0490264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SHOULD this user be able to do?</w:t>
      </w:r>
    </w:p>
    <w:p w14:paraId="2918DA7E" w14:textId="77777777" w:rsidR="006148BA" w:rsidRPr="006148BA" w:rsidRDefault="006148BA" w:rsidP="006148BA">
      <w:pPr>
        <w:rPr>
          <w:sz w:val="32"/>
          <w:szCs w:val="32"/>
        </w:rPr>
      </w:pPr>
    </w:p>
    <w:p w14:paraId="3982DAC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MUST this user NOT be able to do?</w:t>
      </w:r>
    </w:p>
    <w:p w14:paraId="6C10F22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FFFBF37">
          <v:rect id="_x0000_i1194" style="width:0;height:1.5pt" o:hralign="center" o:hrstd="t" o:hr="t" fillcolor="#a0a0a0" stroked="f"/>
        </w:pict>
      </w:r>
    </w:p>
    <w:p w14:paraId="6127339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AG — EMPLOYEE SECURITY</w:t>
      </w:r>
    </w:p>
    <w:p w14:paraId="37F2E4E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170. Employee A</w:t>
      </w:r>
    </w:p>
    <w:p w14:paraId="7C450CF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Can:</w:t>
      </w:r>
    </w:p>
    <w:p w14:paraId="0010759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Create own Request.</w:t>
      </w:r>
    </w:p>
    <w:p w14:paraId="127D064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1577367">
          <v:rect id="_x0000_i1195" style="width:0;height:1.5pt" o:hralign="center" o:hrstd="t" o:hr="t" fillcolor="#a0a0a0" stroked="f"/>
        </w:pict>
      </w:r>
    </w:p>
    <w:p w14:paraId="6167213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171. Employee A</w:t>
      </w:r>
    </w:p>
    <w:p w14:paraId="4C715A4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Can:</w:t>
      </w:r>
    </w:p>
    <w:p w14:paraId="33A0C7E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Read own Request.</w:t>
      </w:r>
    </w:p>
    <w:p w14:paraId="3A22DE8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2F308C4">
          <v:rect id="_x0000_i1196" style="width:0;height:1.5pt" o:hralign="center" o:hrstd="t" o:hr="t" fillcolor="#a0a0a0" stroked="f"/>
        </w:pict>
      </w:r>
    </w:p>
    <w:p w14:paraId="66BF146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172. Employee A</w:t>
      </w:r>
    </w:p>
    <w:p w14:paraId="4B7E212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should not normally:</w:t>
      </w:r>
    </w:p>
    <w:p w14:paraId="40CA094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Edit Employee B's Request.</w:t>
      </w:r>
    </w:p>
    <w:p w14:paraId="21D24F7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0A41294">
          <v:rect id="_x0000_i1197" style="width:0;height:1.5pt" o:hralign="center" o:hrstd="t" o:hr="t" fillcolor="#a0a0a0" stroked="f"/>
        </w:pict>
      </w:r>
    </w:p>
    <w:p w14:paraId="1C3F794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173. Test as Employee A.</w:t>
      </w:r>
    </w:p>
    <w:p w14:paraId="4A1D361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Try accessing Employee B record through:</w:t>
      </w:r>
    </w:p>
    <w:p w14:paraId="5DB2111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Any available user path.</w:t>
      </w:r>
    </w:p>
    <w:p w14:paraId="134754D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328D69C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Denied.</w:t>
      </w:r>
    </w:p>
    <w:p w14:paraId="761FFCA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169ADA2">
          <v:rect id="_x0000_i1198" style="width:0;height:1.5pt" o:hralign="center" o:hrstd="t" o:hr="t" fillcolor="#a0a0a0" stroked="f"/>
        </w:pict>
      </w:r>
    </w:p>
    <w:p w14:paraId="442CEBE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174. Employee A should not:</w:t>
      </w:r>
    </w:p>
    <w:p w14:paraId="0A622D1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Create Vendor</w:t>
      </w:r>
    </w:p>
    <w:p w14:paraId="7369C6F0" w14:textId="77777777" w:rsidR="006148BA" w:rsidRPr="006148BA" w:rsidRDefault="006148BA" w:rsidP="006148BA">
      <w:pPr>
        <w:rPr>
          <w:sz w:val="32"/>
          <w:szCs w:val="32"/>
        </w:rPr>
      </w:pPr>
    </w:p>
    <w:p w14:paraId="3C01ECB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Edit Product Price</w:t>
      </w:r>
    </w:p>
    <w:p w14:paraId="30E3B267" w14:textId="77777777" w:rsidR="006148BA" w:rsidRPr="006148BA" w:rsidRDefault="006148BA" w:rsidP="006148BA">
      <w:pPr>
        <w:rPr>
          <w:sz w:val="32"/>
          <w:szCs w:val="32"/>
        </w:rPr>
      </w:pPr>
    </w:p>
    <w:p w14:paraId="2A3FE58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Approve Request</w:t>
      </w:r>
    </w:p>
    <w:p w14:paraId="7055F450" w14:textId="77777777" w:rsidR="006148BA" w:rsidRPr="006148BA" w:rsidRDefault="006148BA" w:rsidP="006148BA">
      <w:pPr>
        <w:rPr>
          <w:sz w:val="32"/>
          <w:szCs w:val="32"/>
        </w:rPr>
      </w:pPr>
    </w:p>
    <w:p w14:paraId="2C8A93B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Modify Finance Decision</w:t>
      </w:r>
    </w:p>
    <w:p w14:paraId="5B5136E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E36C89D">
          <v:rect id="_x0000_i1199" style="width:0;height:1.5pt" o:hralign="center" o:hrstd="t" o:hr="t" fillcolor="#a0a0a0" stroked="f"/>
        </w:pict>
      </w:r>
    </w:p>
    <w:p w14:paraId="55B540C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AH — REQUESTER SPOOFING</w:t>
      </w:r>
    </w:p>
    <w:p w14:paraId="2583A10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175. Employee UI should not allow selection of:</w:t>
      </w:r>
    </w:p>
    <w:p w14:paraId="45C4ADD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Requested By.</w:t>
      </w:r>
    </w:p>
    <w:p w14:paraId="254D91A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6BB01AF">
          <v:rect id="_x0000_i1200" style="width:0;height:1.5pt" o:hralign="center" o:hrstd="t" o:hr="t" fillcolor="#a0a0a0" stroked="f"/>
        </w:pict>
      </w:r>
    </w:p>
    <w:p w14:paraId="2BD8B1B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176. Employee UI should not allow selection of:</w:t>
      </w:r>
    </w:p>
    <w:p w14:paraId="3327A13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Requested Department.</w:t>
      </w:r>
    </w:p>
    <w:p w14:paraId="126070A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F3C5776">
          <v:rect id="_x0000_i1201" style="width:0;height:1.5pt" o:hralign="center" o:hrstd="t" o:hr="t" fillcolor="#a0a0a0" stroked="f"/>
        </w:pict>
      </w:r>
    </w:p>
    <w:p w14:paraId="18CDAC6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177. Why?</w:t>
      </w:r>
    </w:p>
    <w:p w14:paraId="255CA69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Both are derived from:</w:t>
      </w:r>
    </w:p>
    <w:p w14:paraId="6E6EE1C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Identity/business context.</w:t>
      </w:r>
    </w:p>
    <w:p w14:paraId="2ED7F4E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8F42F40">
          <v:rect id="_x0000_i1202" style="width:0;height:1.5pt" o:hralign="center" o:hrstd="t" o:hr="t" fillcolor="#a0a0a0" stroked="f"/>
        </w:pict>
      </w:r>
    </w:p>
    <w:p w14:paraId="2DDBB79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178. Test</w:t>
      </w:r>
    </w:p>
    <w:p w14:paraId="611FA62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Verify no hidden or visible control allows:</w:t>
      </w:r>
    </w:p>
    <w:p w14:paraId="1635EEC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Spoofing.</w:t>
      </w:r>
    </w:p>
    <w:p w14:paraId="2E15FC2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AC55483">
          <v:rect id="_x0000_i1203" style="width:0;height:1.5pt" o:hralign="center" o:hrstd="t" o:hr="t" fillcolor="#a0a0a0" stroked="f"/>
        </w:pict>
      </w:r>
    </w:p>
    <w:p w14:paraId="1C76E59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AI — DATAVERSE SECURITY</w:t>
      </w:r>
    </w:p>
    <w:p w14:paraId="1852BD0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179. App-level filtering is:</w:t>
      </w:r>
    </w:p>
    <w:p w14:paraId="39299F7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Not enough.</w:t>
      </w:r>
    </w:p>
    <w:p w14:paraId="0CD7526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F47EA27">
          <v:rect id="_x0000_i1204" style="width:0;height:1.5pt" o:hralign="center" o:hrstd="t" o:hr="t" fillcolor="#a0a0a0" stroked="f"/>
        </w:pict>
      </w:r>
    </w:p>
    <w:p w14:paraId="3B8004E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180. Test underlying security roles.</w:t>
      </w:r>
    </w:p>
    <w:p w14:paraId="39496F4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4EE955D">
          <v:rect id="_x0000_i1205" style="width:0;height:1.5pt" o:hralign="center" o:hrstd="t" o:hr="t" fillcolor="#a0a0a0" stroked="f"/>
        </w:pict>
      </w:r>
    </w:p>
    <w:p w14:paraId="513E002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181. Verify Employee role does not have:</w:t>
      </w:r>
    </w:p>
    <w:p w14:paraId="5299D04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Organization-level Purchase Request read</w:t>
      </w:r>
    </w:p>
    <w:p w14:paraId="71D93A3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unless intentionally required.</w:t>
      </w:r>
    </w:p>
    <w:p w14:paraId="359C4AA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FE4D74A">
          <v:rect id="_x0000_i1206" style="width:0;height:1.5pt" o:hralign="center" o:hrstd="t" o:hr="t" fillcolor="#a0a0a0" stroked="f"/>
        </w:pict>
      </w:r>
    </w:p>
    <w:p w14:paraId="47E95C8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182. Security is additive.</w:t>
      </w:r>
    </w:p>
    <w:p w14:paraId="5E90BD0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Check users don't also have:</w:t>
      </w:r>
    </w:p>
    <w:p w14:paraId="71AFAE2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Another broad role.</w:t>
      </w:r>
    </w:p>
    <w:p w14:paraId="7BB8B90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9242F2A">
          <v:rect id="_x0000_i1207" style="width:0;height:1.5pt" o:hralign="center" o:hrstd="t" o:hr="t" fillcolor="#a0a0a0" stroked="f"/>
        </w:pict>
      </w:r>
    </w:p>
    <w:p w14:paraId="789F177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AJ — PROCUREMENT SECURITY</w:t>
      </w:r>
    </w:p>
    <w:p w14:paraId="0A54D71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183. Procurement User</w:t>
      </w:r>
    </w:p>
    <w:p w14:paraId="73CBC47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should be able to:</w:t>
      </w:r>
    </w:p>
    <w:p w14:paraId="6B3C53B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Read Purchase Requests</w:t>
      </w:r>
    </w:p>
    <w:p w14:paraId="046512C4" w14:textId="77777777" w:rsidR="006148BA" w:rsidRPr="006148BA" w:rsidRDefault="006148BA" w:rsidP="006148BA">
      <w:pPr>
        <w:rPr>
          <w:sz w:val="32"/>
          <w:szCs w:val="32"/>
        </w:rPr>
      </w:pPr>
    </w:p>
    <w:p w14:paraId="348D96F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Read Request Items</w:t>
      </w:r>
    </w:p>
    <w:p w14:paraId="36E61AB6" w14:textId="77777777" w:rsidR="006148BA" w:rsidRPr="006148BA" w:rsidRDefault="006148BA" w:rsidP="006148BA">
      <w:pPr>
        <w:rPr>
          <w:sz w:val="32"/>
          <w:szCs w:val="32"/>
        </w:rPr>
      </w:pPr>
    </w:p>
    <w:p w14:paraId="349B97C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 Products</w:t>
      </w:r>
    </w:p>
    <w:p w14:paraId="501B6B96" w14:textId="77777777" w:rsidR="006148BA" w:rsidRPr="006148BA" w:rsidRDefault="006148BA" w:rsidP="006148BA">
      <w:pPr>
        <w:rPr>
          <w:sz w:val="32"/>
          <w:szCs w:val="32"/>
        </w:rPr>
      </w:pPr>
    </w:p>
    <w:p w14:paraId="46FB4A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 Categories</w:t>
      </w:r>
    </w:p>
    <w:p w14:paraId="316DED34" w14:textId="77777777" w:rsidR="006148BA" w:rsidRPr="006148BA" w:rsidRDefault="006148BA" w:rsidP="006148BA">
      <w:pPr>
        <w:rPr>
          <w:sz w:val="32"/>
          <w:szCs w:val="32"/>
        </w:rPr>
      </w:pPr>
    </w:p>
    <w:p w14:paraId="6131A97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 Vendors</w:t>
      </w:r>
    </w:p>
    <w:p w14:paraId="4940638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according to requirements.</w:t>
      </w:r>
    </w:p>
    <w:p w14:paraId="4636E53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C322CB5">
          <v:rect id="_x0000_i1208" style="width:0;height:1.5pt" o:hralign="center" o:hrstd="t" o:hr="t" fillcolor="#a0a0a0" stroked="f"/>
        </w:pict>
      </w:r>
    </w:p>
    <w:p w14:paraId="4304718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184. Procurement should not automatically receive:</w:t>
      </w:r>
    </w:p>
    <w:p w14:paraId="1C834BB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System Administrator.</w:t>
      </w:r>
    </w:p>
    <w:p w14:paraId="73FD5E6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BE9FC69">
          <v:rect id="_x0000_i1209" style="width:0;height:1.5pt" o:hralign="center" o:hrstd="t" o:hr="t" fillcolor="#a0a0a0" stroked="f"/>
        </w:pict>
      </w:r>
    </w:p>
    <w:p w14:paraId="5A1AD5C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AK — APPROVAL FIELD SECURITY</w:t>
      </w:r>
    </w:p>
    <w:p w14:paraId="5289119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185. Model-Driven App</w:t>
      </w:r>
    </w:p>
    <w:p w14:paraId="6F74617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Check whether normal Procurement user can manually change:</w:t>
      </w:r>
    </w:p>
    <w:p w14:paraId="5ECCC28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 Decision</w:t>
      </w:r>
    </w:p>
    <w:p w14:paraId="704F0E27" w14:textId="77777777" w:rsidR="006148BA" w:rsidRPr="006148BA" w:rsidRDefault="006148BA" w:rsidP="006148BA">
      <w:pPr>
        <w:rPr>
          <w:sz w:val="32"/>
          <w:szCs w:val="32"/>
        </w:rPr>
      </w:pPr>
    </w:p>
    <w:p w14:paraId="23DEE3F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 Decision</w:t>
      </w:r>
    </w:p>
    <w:p w14:paraId="38DBF629" w14:textId="77777777" w:rsidR="006148BA" w:rsidRPr="006148BA" w:rsidRDefault="006148BA" w:rsidP="006148BA">
      <w:pPr>
        <w:rPr>
          <w:sz w:val="32"/>
          <w:szCs w:val="32"/>
        </w:rPr>
      </w:pPr>
    </w:p>
    <w:p w14:paraId="697F59A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Decision</w:t>
      </w:r>
    </w:p>
    <w:p w14:paraId="559F8F4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A852E20">
          <v:rect id="_x0000_i1210" style="width:0;height:1.5pt" o:hralign="center" o:hrstd="t" o:hr="t" fillcolor="#a0a0a0" stroked="f"/>
        </w:pict>
      </w:r>
    </w:p>
    <w:p w14:paraId="654832F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186. If these are Flow-owned:</w:t>
      </w:r>
    </w:p>
    <w:p w14:paraId="1DD812F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Prevent or restrict manual modification.</w:t>
      </w:r>
    </w:p>
    <w:p w14:paraId="055C2A0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2473D58">
          <v:rect id="_x0000_i1211" style="width:0;height:1.5pt" o:hralign="center" o:hrstd="t" o:hr="t" fillcolor="#a0a0a0" stroked="f"/>
        </w:pict>
      </w:r>
    </w:p>
    <w:p w14:paraId="3BC627E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187. UI read-only alone may not equal:</w:t>
      </w:r>
    </w:p>
    <w:p w14:paraId="3BF5104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Complete security.</w:t>
      </w:r>
    </w:p>
    <w:p w14:paraId="437E1AF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Review appropriate Dataverse security/process restrictions.</w:t>
      </w:r>
    </w:p>
    <w:p w14:paraId="57DDE8F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20929E3">
          <v:rect id="_x0000_i1212" style="width:0;height:1.5pt" o:hralign="center" o:hrstd="t" o:hr="t" fillcolor="#a0a0a0" stroked="f"/>
        </w:pict>
      </w:r>
    </w:p>
    <w:p w14:paraId="773E7CF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PART AL — ADMIN SECURITY</w:t>
      </w:r>
    </w:p>
    <w:p w14:paraId="334D86B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188. Procurement Administrator</w:t>
      </w:r>
    </w:p>
    <w:p w14:paraId="4035288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 have broader procurement privileges.</w:t>
      </w:r>
    </w:p>
    <w:p w14:paraId="52601F3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498F042">
          <v:rect id="_x0000_i1213" style="width:0;height:1.5pt" o:hralign="center" o:hrstd="t" o:hr="t" fillcolor="#a0a0a0" stroked="f"/>
        </w:pict>
      </w:r>
    </w:p>
    <w:p w14:paraId="4C9AD4A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189. But:</w:t>
      </w:r>
    </w:p>
    <w:p w14:paraId="6ADCE9A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Administrator</w:t>
      </w:r>
    </w:p>
    <w:p w14:paraId="37FD77F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≠</w:t>
      </w:r>
    </w:p>
    <w:p w14:paraId="11F07B7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Platform Administrator</w:t>
      </w:r>
    </w:p>
    <w:p w14:paraId="51BDC00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A460B7C">
          <v:rect id="_x0000_i1214" style="width:0;height:1.5pt" o:hralign="center" o:hrstd="t" o:hr="t" fillcolor="#a0a0a0" stroked="f"/>
        </w:pict>
      </w:r>
    </w:p>
    <w:p w14:paraId="777BA12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AM — POWER BI SECURITY</w:t>
      </w:r>
    </w:p>
    <w:p w14:paraId="5CE3521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190. Verify report access.</w:t>
      </w:r>
    </w:p>
    <w:p w14:paraId="17D19AF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C338962">
          <v:rect id="_x0000_i1215" style="width:0;height:1.5pt" o:hralign="center" o:hrstd="t" o:hr="t" fillcolor="#a0a0a0" stroked="f"/>
        </w:pict>
      </w:r>
    </w:p>
    <w:p w14:paraId="5F32E8A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191. Ask:</w:t>
      </w:r>
    </w:p>
    <w:p w14:paraId="3F14DA6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Should every Employee see:</w:t>
      </w:r>
    </w:p>
    <w:p w14:paraId="1E0AE1E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Entire company procurement spend?</w:t>
      </w:r>
    </w:p>
    <w:p w14:paraId="22884D6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02A5FAC">
          <v:rect id="_x0000_i1216" style="width:0;height:1.5pt" o:hralign="center" o:hrstd="t" o:hr="t" fillcolor="#a0a0a0" stroked="f"/>
        </w:pict>
      </w:r>
    </w:p>
    <w:p w14:paraId="620D578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192. Maybe:</w:t>
      </w:r>
    </w:p>
    <w:p w14:paraId="34E2E4D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No.</w:t>
      </w:r>
    </w:p>
    <w:p w14:paraId="7F71613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4A538FB">
          <v:rect id="_x0000_i1217" style="width:0;height:1.5pt" o:hralign="center" o:hrstd="t" o:hr="t" fillcolor="#a0a0a0" stroked="f"/>
        </w:pict>
      </w:r>
    </w:p>
    <w:p w14:paraId="3BAC8B9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193. Production design may require:</w:t>
      </w:r>
    </w:p>
    <w:p w14:paraId="6575359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Workspace security</w:t>
      </w:r>
    </w:p>
    <w:p w14:paraId="5C95D219" w14:textId="77777777" w:rsidR="006148BA" w:rsidRPr="006148BA" w:rsidRDefault="006148BA" w:rsidP="006148BA">
      <w:pPr>
        <w:rPr>
          <w:sz w:val="32"/>
          <w:szCs w:val="32"/>
        </w:rPr>
      </w:pPr>
    </w:p>
    <w:p w14:paraId="7AA9E6A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App audiences</w:t>
      </w:r>
    </w:p>
    <w:p w14:paraId="630302F0" w14:textId="77777777" w:rsidR="006148BA" w:rsidRPr="006148BA" w:rsidRDefault="006148BA" w:rsidP="006148BA">
      <w:pPr>
        <w:rPr>
          <w:sz w:val="32"/>
          <w:szCs w:val="32"/>
        </w:rPr>
      </w:pPr>
    </w:p>
    <w:p w14:paraId="0594A2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Row-Level Security</w:t>
      </w:r>
    </w:p>
    <w:p w14:paraId="3232B45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depending on business requirements.</w:t>
      </w:r>
    </w:p>
    <w:p w14:paraId="5E3D95D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187B372">
          <v:rect id="_x0000_i1218" style="width:0;height:1.5pt" o:hralign="center" o:hrstd="t" o:hr="t" fillcolor="#a0a0a0" stroked="f"/>
        </w:pict>
      </w:r>
    </w:p>
    <w:p w14:paraId="7BA96AC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AN — APP CHECKER</w:t>
      </w:r>
    </w:p>
    <w:p w14:paraId="2D73790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194. Open Canvas App in:</w:t>
      </w:r>
    </w:p>
    <w:p w14:paraId="41F664F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Power Apps Studio.</w:t>
      </w:r>
    </w:p>
    <w:p w14:paraId="248D5C9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DFC1A71">
          <v:rect id="_x0000_i1219" style="width:0;height:1.5pt" o:hralign="center" o:hrstd="t" o:hr="t" fillcolor="#a0a0a0" stroked="f"/>
        </w:pict>
      </w:r>
    </w:p>
    <w:p w14:paraId="5E269B9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195. Run:</w:t>
      </w:r>
    </w:p>
    <w:p w14:paraId="0A2B142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 Checker.</w:t>
      </w:r>
    </w:p>
    <w:p w14:paraId="31B09CB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B8F4EF8">
          <v:rect id="_x0000_i1220" style="width:0;height:1.5pt" o:hralign="center" o:hrstd="t" o:hr="t" fillcolor="#a0a0a0" stroked="f"/>
        </w:pict>
      </w:r>
    </w:p>
    <w:p w14:paraId="5F78168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196. Review:</w:t>
      </w:r>
    </w:p>
    <w:p w14:paraId="1D0620C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Formula errors</w:t>
      </w:r>
    </w:p>
    <w:p w14:paraId="0F2427F2" w14:textId="77777777" w:rsidR="006148BA" w:rsidRPr="006148BA" w:rsidRDefault="006148BA" w:rsidP="006148BA">
      <w:pPr>
        <w:rPr>
          <w:sz w:val="32"/>
          <w:szCs w:val="32"/>
        </w:rPr>
      </w:pPr>
    </w:p>
    <w:p w14:paraId="791D247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Warnings</w:t>
      </w:r>
    </w:p>
    <w:p w14:paraId="6E0DA460" w14:textId="77777777" w:rsidR="006148BA" w:rsidRPr="006148BA" w:rsidRDefault="006148BA" w:rsidP="006148BA">
      <w:pPr>
        <w:rPr>
          <w:sz w:val="32"/>
          <w:szCs w:val="32"/>
        </w:rPr>
      </w:pPr>
    </w:p>
    <w:p w14:paraId="1C67F67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Accessibility</w:t>
      </w:r>
    </w:p>
    <w:p w14:paraId="5B678D0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3D56BEA">
          <v:rect id="_x0000_i1221" style="width:0;height:1.5pt" o:hralign="center" o:hrstd="t" o:hr="t" fillcolor="#a0a0a0" stroked="f"/>
        </w:pict>
      </w:r>
    </w:p>
    <w:p w14:paraId="2E9AE05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197. Release rule:</w:t>
      </w:r>
    </w:p>
    <w:p w14:paraId="069C974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 unresolved critical formula errors.</w:t>
      </w:r>
    </w:p>
    <w:p w14:paraId="4063A74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D99D875">
          <v:rect id="_x0000_i1222" style="width:0;height:1.5pt" o:hralign="center" o:hrstd="t" o:hr="t" fillcolor="#a0a0a0" stroked="f"/>
        </w:pict>
      </w:r>
    </w:p>
    <w:p w14:paraId="4A1522A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PART AO — ACCESSIBILITY CHECKER</w:t>
      </w:r>
    </w:p>
    <w:p w14:paraId="27DEAAD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198. Review:</w:t>
      </w:r>
    </w:p>
    <w:p w14:paraId="244DF6D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Missing AccessibleLabel</w:t>
      </w:r>
    </w:p>
    <w:p w14:paraId="5E02868B" w14:textId="77777777" w:rsidR="006148BA" w:rsidRPr="006148BA" w:rsidRDefault="006148BA" w:rsidP="006148BA">
      <w:pPr>
        <w:rPr>
          <w:sz w:val="32"/>
          <w:szCs w:val="32"/>
        </w:rPr>
      </w:pPr>
    </w:p>
    <w:p w14:paraId="21F05B7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Keyboard issues</w:t>
      </w:r>
    </w:p>
    <w:p w14:paraId="1CF0A278" w14:textId="77777777" w:rsidR="006148BA" w:rsidRPr="006148BA" w:rsidRDefault="006148BA" w:rsidP="006148BA">
      <w:pPr>
        <w:rPr>
          <w:sz w:val="32"/>
          <w:szCs w:val="32"/>
        </w:rPr>
      </w:pPr>
    </w:p>
    <w:p w14:paraId="569593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Control semantics</w:t>
      </w:r>
    </w:p>
    <w:p w14:paraId="435076D9" w14:textId="77777777" w:rsidR="006148BA" w:rsidRPr="006148BA" w:rsidRDefault="006148BA" w:rsidP="006148BA">
      <w:pPr>
        <w:rPr>
          <w:sz w:val="32"/>
          <w:szCs w:val="32"/>
        </w:rPr>
      </w:pPr>
    </w:p>
    <w:p w14:paraId="00EC327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Screen reader concerns</w:t>
      </w:r>
    </w:p>
    <w:p w14:paraId="005975C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211E249">
          <v:rect id="_x0000_i1223" style="width:0;height:1.5pt" o:hralign="center" o:hrstd="t" o:hr="t" fillcolor="#a0a0a0" stroked="f"/>
        </w:pict>
      </w:r>
    </w:p>
    <w:p w14:paraId="0306EAC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199. Fix important:</w:t>
      </w:r>
    </w:p>
    <w:p w14:paraId="3B6A3AE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Errors.</w:t>
      </w:r>
    </w:p>
    <w:p w14:paraId="7561C8F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322E5EF">
          <v:rect id="_x0000_i1224" style="width:0;height:1.5pt" o:hralign="center" o:hrstd="t" o:hr="t" fillcolor="#a0a0a0" stroked="f"/>
        </w:pict>
      </w:r>
    </w:p>
    <w:p w14:paraId="436795E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200. Test keyboard-only operation.</w:t>
      </w:r>
    </w:p>
    <w:p w14:paraId="77EEA79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CDBCC61">
          <v:rect id="_x0000_i1225" style="width:0;height:1.5pt" o:hralign="center" o:hrstd="t" o:hr="t" fillcolor="#a0a0a0" stroked="f"/>
        </w:pict>
      </w:r>
    </w:p>
    <w:p w14:paraId="19A0428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201. Check:</w:t>
      </w:r>
    </w:p>
    <w:p w14:paraId="34259D8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Search</w:t>
      </w:r>
    </w:p>
    <w:p w14:paraId="2219CF8A" w14:textId="77777777" w:rsidR="006148BA" w:rsidRPr="006148BA" w:rsidRDefault="006148BA" w:rsidP="006148BA">
      <w:pPr>
        <w:rPr>
          <w:sz w:val="32"/>
          <w:szCs w:val="32"/>
        </w:rPr>
      </w:pPr>
    </w:p>
    <w:p w14:paraId="533BA62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Category filter</w:t>
      </w:r>
    </w:p>
    <w:p w14:paraId="32619815" w14:textId="77777777" w:rsidR="006148BA" w:rsidRPr="006148BA" w:rsidRDefault="006148BA" w:rsidP="006148BA">
      <w:pPr>
        <w:rPr>
          <w:sz w:val="32"/>
          <w:szCs w:val="32"/>
        </w:rPr>
      </w:pPr>
    </w:p>
    <w:p w14:paraId="651431C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Add to Cart</w:t>
      </w:r>
    </w:p>
    <w:p w14:paraId="52C65218" w14:textId="77777777" w:rsidR="006148BA" w:rsidRPr="006148BA" w:rsidRDefault="006148BA" w:rsidP="006148BA">
      <w:pPr>
        <w:rPr>
          <w:sz w:val="32"/>
          <w:szCs w:val="32"/>
        </w:rPr>
      </w:pPr>
    </w:p>
    <w:p w14:paraId="1D48426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Quantity</w:t>
      </w:r>
    </w:p>
    <w:p w14:paraId="78284188" w14:textId="77777777" w:rsidR="006148BA" w:rsidRPr="006148BA" w:rsidRDefault="006148BA" w:rsidP="006148BA">
      <w:pPr>
        <w:rPr>
          <w:sz w:val="32"/>
          <w:szCs w:val="32"/>
        </w:rPr>
      </w:pPr>
    </w:p>
    <w:p w14:paraId="3B66EFA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Remove</w:t>
      </w:r>
    </w:p>
    <w:p w14:paraId="77039248" w14:textId="77777777" w:rsidR="006148BA" w:rsidRPr="006148BA" w:rsidRDefault="006148BA" w:rsidP="006148BA">
      <w:pPr>
        <w:rPr>
          <w:sz w:val="32"/>
          <w:szCs w:val="32"/>
        </w:rPr>
      </w:pPr>
    </w:p>
    <w:p w14:paraId="5F0FC71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Review</w:t>
      </w:r>
    </w:p>
    <w:p w14:paraId="7B55D622" w14:textId="77777777" w:rsidR="006148BA" w:rsidRPr="006148BA" w:rsidRDefault="006148BA" w:rsidP="006148BA">
      <w:pPr>
        <w:rPr>
          <w:sz w:val="32"/>
          <w:szCs w:val="32"/>
        </w:rPr>
      </w:pPr>
    </w:p>
    <w:p w14:paraId="2704BE3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Submit</w:t>
      </w:r>
    </w:p>
    <w:p w14:paraId="7C01A16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73C74D0">
          <v:rect id="_x0000_i1226" style="width:0;height:1.5pt" o:hralign="center" o:hrstd="t" o:hr="t" fillcolor="#a0a0a0" stroked="f"/>
        </w:pict>
      </w:r>
    </w:p>
    <w:p w14:paraId="659B29A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AP — RESPONSIVE TEST</w:t>
      </w:r>
    </w:p>
    <w:p w14:paraId="0C995E6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202. Test App at:</w:t>
      </w:r>
    </w:p>
    <w:p w14:paraId="72C78FD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Mobile width</w:t>
      </w:r>
    </w:p>
    <w:p w14:paraId="6CE67064" w14:textId="77777777" w:rsidR="006148BA" w:rsidRPr="006148BA" w:rsidRDefault="006148BA" w:rsidP="006148BA">
      <w:pPr>
        <w:rPr>
          <w:sz w:val="32"/>
          <w:szCs w:val="32"/>
        </w:rPr>
      </w:pPr>
    </w:p>
    <w:p w14:paraId="5F72903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Tablet width</w:t>
      </w:r>
    </w:p>
    <w:p w14:paraId="4913200A" w14:textId="77777777" w:rsidR="006148BA" w:rsidRPr="006148BA" w:rsidRDefault="006148BA" w:rsidP="006148BA">
      <w:pPr>
        <w:rPr>
          <w:sz w:val="32"/>
          <w:szCs w:val="32"/>
        </w:rPr>
      </w:pPr>
    </w:p>
    <w:p w14:paraId="7DC0F0D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Desktop width</w:t>
      </w:r>
    </w:p>
    <w:p w14:paraId="6DE4D78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55A25A8">
          <v:rect id="_x0000_i1227" style="width:0;height:1.5pt" o:hralign="center" o:hrstd="t" o:hr="t" fillcolor="#a0a0a0" stroked="f"/>
        </w:pict>
      </w:r>
    </w:p>
    <w:p w14:paraId="7F2C308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203. Verify:</w:t>
      </w:r>
    </w:p>
    <w:p w14:paraId="5D4E7B9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clipped text</w:t>
      </w:r>
    </w:p>
    <w:p w14:paraId="26E833E3" w14:textId="77777777" w:rsidR="006148BA" w:rsidRPr="006148BA" w:rsidRDefault="006148BA" w:rsidP="006148BA">
      <w:pPr>
        <w:rPr>
          <w:sz w:val="32"/>
          <w:szCs w:val="32"/>
        </w:rPr>
      </w:pPr>
    </w:p>
    <w:p w14:paraId="351B51C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invisible buttons</w:t>
      </w:r>
    </w:p>
    <w:p w14:paraId="741BF4C2" w14:textId="77777777" w:rsidR="006148BA" w:rsidRPr="006148BA" w:rsidRDefault="006148BA" w:rsidP="006148BA">
      <w:pPr>
        <w:rPr>
          <w:sz w:val="32"/>
          <w:szCs w:val="32"/>
        </w:rPr>
      </w:pPr>
    </w:p>
    <w:p w14:paraId="6F89B7A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broken containers</w:t>
      </w:r>
    </w:p>
    <w:p w14:paraId="11576134" w14:textId="77777777" w:rsidR="006148BA" w:rsidRPr="006148BA" w:rsidRDefault="006148BA" w:rsidP="006148BA">
      <w:pPr>
        <w:rPr>
          <w:sz w:val="32"/>
          <w:szCs w:val="32"/>
        </w:rPr>
      </w:pPr>
    </w:p>
    <w:p w14:paraId="6038D22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Cart usable</w:t>
      </w:r>
    </w:p>
    <w:p w14:paraId="7EE2AF80" w14:textId="77777777" w:rsidR="006148BA" w:rsidRPr="006148BA" w:rsidRDefault="006148BA" w:rsidP="006148BA">
      <w:pPr>
        <w:rPr>
          <w:sz w:val="32"/>
          <w:szCs w:val="32"/>
        </w:rPr>
      </w:pPr>
    </w:p>
    <w:p w14:paraId="5973CE7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Forms usable</w:t>
      </w:r>
    </w:p>
    <w:p w14:paraId="4AC3922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E636C8F">
          <v:rect id="_x0000_i1228" style="width:0;height:1.5pt" o:hralign="center" o:hrstd="t" o:hr="t" fillcolor="#a0a0a0" stroked="f"/>
        </w:pict>
      </w:r>
    </w:p>
    <w:p w14:paraId="4BCAB87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AQ — LIVE MONITOR</w:t>
      </w:r>
    </w:p>
    <w:p w14:paraId="3B14507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204. Open:</w:t>
      </w:r>
    </w:p>
    <w:p w14:paraId="1560339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Live Monitor.</w:t>
      </w:r>
    </w:p>
    <w:p w14:paraId="26A7BE1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7486B36">
          <v:rect id="_x0000_i1229" style="width:0;height:1.5pt" o:hralign="center" o:hrstd="t" o:hr="t" fillcolor="#a0a0a0" stroked="f"/>
        </w:pict>
      </w:r>
    </w:p>
    <w:p w14:paraId="0C350FF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205. Reproduce:</w:t>
      </w:r>
    </w:p>
    <w:p w14:paraId="6AB3324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One complete Request submission.</w:t>
      </w:r>
    </w:p>
    <w:p w14:paraId="779BBD2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045D879">
          <v:rect id="_x0000_i1230" style="width:0;height:1.5pt" o:hralign="center" o:hrstd="t" o:hr="t" fillcolor="#a0a0a0" stroked="f"/>
        </w:pict>
      </w:r>
    </w:p>
    <w:p w14:paraId="2CB5783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206. Review events for:</w:t>
      </w:r>
    </w:p>
    <w:p w14:paraId="48D0814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Errors</w:t>
      </w:r>
    </w:p>
    <w:p w14:paraId="01FBA72F" w14:textId="77777777" w:rsidR="006148BA" w:rsidRPr="006148BA" w:rsidRDefault="006148BA" w:rsidP="006148BA">
      <w:pPr>
        <w:rPr>
          <w:sz w:val="32"/>
          <w:szCs w:val="32"/>
        </w:rPr>
      </w:pPr>
    </w:p>
    <w:p w14:paraId="2E49604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Warnings</w:t>
      </w:r>
    </w:p>
    <w:p w14:paraId="4FFEA7EF" w14:textId="77777777" w:rsidR="006148BA" w:rsidRPr="006148BA" w:rsidRDefault="006148BA" w:rsidP="006148BA">
      <w:pPr>
        <w:rPr>
          <w:sz w:val="32"/>
          <w:szCs w:val="32"/>
        </w:rPr>
      </w:pPr>
    </w:p>
    <w:p w14:paraId="777D522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Dataverse operations</w:t>
      </w:r>
    </w:p>
    <w:p w14:paraId="1DC51283" w14:textId="77777777" w:rsidR="006148BA" w:rsidRPr="006148BA" w:rsidRDefault="006148BA" w:rsidP="006148BA">
      <w:pPr>
        <w:rPr>
          <w:sz w:val="32"/>
          <w:szCs w:val="32"/>
        </w:rPr>
      </w:pPr>
    </w:p>
    <w:p w14:paraId="2C63E09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Slow calls</w:t>
      </w:r>
    </w:p>
    <w:p w14:paraId="0EAADE44" w14:textId="77777777" w:rsidR="006148BA" w:rsidRPr="006148BA" w:rsidRDefault="006148BA" w:rsidP="006148BA">
      <w:pPr>
        <w:rPr>
          <w:sz w:val="32"/>
          <w:szCs w:val="32"/>
        </w:rPr>
      </w:pPr>
    </w:p>
    <w:p w14:paraId="4C1D840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Delegation warnings</w:t>
      </w:r>
    </w:p>
    <w:p w14:paraId="235F22F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28E7C57">
          <v:rect id="_x0000_i1231" style="width:0;height:1.5pt" o:hralign="center" o:hrstd="t" o:hr="t" fillcolor="#a0a0a0" stroked="f"/>
        </w:pict>
      </w:r>
    </w:p>
    <w:p w14:paraId="13CE15F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207. Pay special attention to:</w:t>
      </w:r>
    </w:p>
    <w:p w14:paraId="642D2DD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Parent Patch.</w:t>
      </w:r>
    </w:p>
    <w:p w14:paraId="3445A3F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F44DC1C">
          <v:rect id="_x0000_i1232" style="width:0;height:1.5pt" o:hralign="center" o:hrstd="t" o:hr="t" fillcolor="#a0a0a0" stroked="f"/>
        </w:pict>
      </w:r>
    </w:p>
    <w:p w14:paraId="6EB13B4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208. Then:</w:t>
      </w:r>
    </w:p>
    <w:p w14:paraId="203B5A1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Child Patch operations.</w:t>
      </w:r>
    </w:p>
    <w:p w14:paraId="1FFB519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FBD1B74">
          <v:rect id="_x0000_i1233" style="width:0;height:1.5pt" o:hralign="center" o:hrstd="t" o:hr="t" fillcolor="#a0a0a0" stroked="f"/>
        </w:pict>
      </w:r>
    </w:p>
    <w:p w14:paraId="0774BFC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209. Check:</w:t>
      </w:r>
    </w:p>
    <w:p w14:paraId="24EF080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Final Submit Patch.</w:t>
      </w:r>
    </w:p>
    <w:p w14:paraId="01146F6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4D2FF97">
          <v:rect id="_x0000_i1234" style="width:0;height:1.5pt" o:hralign="center" o:hrstd="t" o:hr="t" fillcolor="#a0a0a0" stroked="f"/>
        </w:pict>
      </w:r>
    </w:p>
    <w:p w14:paraId="0802A15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210. Expected:</w:t>
      </w:r>
    </w:p>
    <w:p w14:paraId="67F4D8D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 silent failures.</w:t>
      </w:r>
    </w:p>
    <w:p w14:paraId="373022C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DA42483">
          <v:rect id="_x0000_i1235" style="width:0;height:1.5pt" o:hralign="center" o:hrstd="t" o:hr="t" fillcolor="#a0a0a0" stroked="f"/>
        </w:pict>
      </w:r>
    </w:p>
    <w:p w14:paraId="4CB262D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AR — TRACE</w:t>
      </w:r>
    </w:p>
    <w:p w14:paraId="728791D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211. If diagnostic Trace() statements exist:</w:t>
      </w:r>
    </w:p>
    <w:p w14:paraId="55F227D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review them in:</w:t>
      </w:r>
    </w:p>
    <w:p w14:paraId="45EE409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Live Monitor.</w:t>
      </w:r>
    </w:p>
    <w:p w14:paraId="6030952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D199B91">
          <v:rect id="_x0000_i1236" style="width:0;height:1.5pt" o:hralign="center" o:hrstd="t" o:hr="t" fillcolor="#a0a0a0" stroked="f"/>
        </w:pict>
      </w:r>
    </w:p>
    <w:p w14:paraId="42D6F12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212. Ensure they do not expose:</w:t>
      </w:r>
    </w:p>
    <w:p w14:paraId="4AED516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Tokens</w:t>
      </w:r>
    </w:p>
    <w:p w14:paraId="0D58FB7F" w14:textId="77777777" w:rsidR="006148BA" w:rsidRPr="006148BA" w:rsidRDefault="006148BA" w:rsidP="006148BA">
      <w:pPr>
        <w:rPr>
          <w:sz w:val="32"/>
          <w:szCs w:val="32"/>
        </w:rPr>
      </w:pPr>
    </w:p>
    <w:p w14:paraId="29B4DC2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Passwords</w:t>
      </w:r>
    </w:p>
    <w:p w14:paraId="1A6E93AB" w14:textId="77777777" w:rsidR="006148BA" w:rsidRPr="006148BA" w:rsidRDefault="006148BA" w:rsidP="006148BA">
      <w:pPr>
        <w:rPr>
          <w:sz w:val="32"/>
          <w:szCs w:val="32"/>
        </w:rPr>
      </w:pPr>
    </w:p>
    <w:p w14:paraId="1F23D63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Sensitive secrets</w:t>
      </w:r>
    </w:p>
    <w:p w14:paraId="3CDF018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A71EBAF">
          <v:rect id="_x0000_i1237" style="width:0;height:1.5pt" o:hralign="center" o:hrstd="t" o:hr="t" fillcolor="#a0a0a0" stroked="f"/>
        </w:pict>
      </w:r>
    </w:p>
    <w:p w14:paraId="524AA5A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AS — DELEGATION TEST</w:t>
      </w:r>
    </w:p>
    <w:p w14:paraId="14C2036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213. Review Product Catalog formula.</w:t>
      </w:r>
    </w:p>
    <w:p w14:paraId="7209A3C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F6B6287">
          <v:rect id="_x0000_i1238" style="width:0;height:1.5pt" o:hralign="center" o:hrstd="t" o:hr="t" fillcolor="#a0a0a0" stroked="f"/>
        </w:pict>
      </w:r>
    </w:p>
    <w:p w14:paraId="76DC811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214. Check for:</w:t>
      </w:r>
    </w:p>
    <w:p w14:paraId="04528A4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Delegation warnings.</w:t>
      </w:r>
    </w:p>
    <w:p w14:paraId="6D8ED38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5AFB99A">
          <v:rect id="_x0000_i1239" style="width:0;height:1.5pt" o:hralign="center" o:hrstd="t" o:hr="t" fillcolor="#a0a0a0" stroked="f"/>
        </w:pict>
      </w:r>
    </w:p>
    <w:p w14:paraId="1B55BBC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215. Product search should use a scalable query pattern such as:</w:t>
      </w:r>
    </w:p>
    <w:p w14:paraId="4312BF0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Filter</w:t>
      </w:r>
    </w:p>
    <w:p w14:paraId="4138412C" w14:textId="77777777" w:rsidR="006148BA" w:rsidRPr="006148BA" w:rsidRDefault="006148BA" w:rsidP="006148BA">
      <w:pPr>
        <w:rPr>
          <w:sz w:val="32"/>
          <w:szCs w:val="32"/>
        </w:rPr>
      </w:pPr>
    </w:p>
    <w:p w14:paraId="2628FA9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StartsWith</w:t>
      </w:r>
    </w:p>
    <w:p w14:paraId="0D22693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where supported.</w:t>
      </w:r>
    </w:p>
    <w:p w14:paraId="7C2C490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16FF348">
          <v:rect id="_x0000_i1240" style="width:0;height:1.5pt" o:hralign="center" o:hrstd="t" o:hr="t" fillcolor="#a0a0a0" stroked="f"/>
        </w:pict>
      </w:r>
    </w:p>
    <w:p w14:paraId="49FBC6F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216. Do not solve delegation by:</w:t>
      </w:r>
    </w:p>
    <w:p w14:paraId="5B0D287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Raising local row limit and ignoring scale.</w:t>
      </w:r>
    </w:p>
    <w:p w14:paraId="22D6D15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ED4DCB0">
          <v:rect id="_x0000_i1241" style="width:0;height:1.5pt" o:hralign="center" o:hrstd="t" o:hr="t" fillcolor="#a0a0a0" stroked="f"/>
        </w:pict>
      </w:r>
    </w:p>
    <w:p w14:paraId="262A14E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AT — PERFORMANCE TEST</w:t>
      </w:r>
    </w:p>
    <w:p w14:paraId="3771C0E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217. Measure:</w:t>
      </w:r>
    </w:p>
    <w:p w14:paraId="2201707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 startup</w:t>
      </w:r>
    </w:p>
    <w:p w14:paraId="2C43B728" w14:textId="77777777" w:rsidR="006148BA" w:rsidRPr="006148BA" w:rsidRDefault="006148BA" w:rsidP="006148BA">
      <w:pPr>
        <w:rPr>
          <w:sz w:val="32"/>
          <w:szCs w:val="32"/>
        </w:rPr>
      </w:pPr>
    </w:p>
    <w:p w14:paraId="3CD6490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Catalog load</w:t>
      </w:r>
    </w:p>
    <w:p w14:paraId="03BC8709" w14:textId="77777777" w:rsidR="006148BA" w:rsidRPr="006148BA" w:rsidRDefault="006148BA" w:rsidP="006148BA">
      <w:pPr>
        <w:rPr>
          <w:sz w:val="32"/>
          <w:szCs w:val="32"/>
        </w:rPr>
      </w:pPr>
    </w:p>
    <w:p w14:paraId="7295108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Search response</w:t>
      </w:r>
    </w:p>
    <w:p w14:paraId="5BA8D879" w14:textId="77777777" w:rsidR="006148BA" w:rsidRPr="006148BA" w:rsidRDefault="006148BA" w:rsidP="006148BA">
      <w:pPr>
        <w:rPr>
          <w:sz w:val="32"/>
          <w:szCs w:val="32"/>
        </w:rPr>
      </w:pPr>
    </w:p>
    <w:p w14:paraId="77857F7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Cart navigation</w:t>
      </w:r>
    </w:p>
    <w:p w14:paraId="5778969B" w14:textId="77777777" w:rsidR="006148BA" w:rsidRPr="006148BA" w:rsidRDefault="006148BA" w:rsidP="006148BA">
      <w:pPr>
        <w:rPr>
          <w:sz w:val="32"/>
          <w:szCs w:val="32"/>
        </w:rPr>
      </w:pPr>
    </w:p>
    <w:p w14:paraId="48369B2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Submission</w:t>
      </w:r>
    </w:p>
    <w:p w14:paraId="71EA7DF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7230303">
          <v:rect id="_x0000_i1242" style="width:0;height:1.5pt" o:hralign="center" o:hrstd="t" o:hr="t" fillcolor="#a0a0a0" stroked="f"/>
        </w:pict>
      </w:r>
    </w:p>
    <w:p w14:paraId="4BEEFD9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218. Don't write:</w:t>
      </w:r>
    </w:p>
    <w:p w14:paraId="2A835EC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Fast enough.</w:t>
      </w:r>
    </w:p>
    <w:p w14:paraId="0CD6BDE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53750F9">
          <v:rect id="_x0000_i1243" style="width:0;height:1.5pt" o:hralign="center" o:hrstd="t" o:hr="t" fillcolor="#a0a0a0" stroked="f"/>
        </w:pict>
      </w:r>
    </w:p>
    <w:p w14:paraId="253EF0D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219. Record observations.</w:t>
      </w:r>
    </w:p>
    <w:p w14:paraId="7AAA90B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Example:</w:t>
      </w:r>
    </w:p>
    <w:p w14:paraId="7C7DCAA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Home usable:</w:t>
      </w:r>
    </w:p>
    <w:p w14:paraId="00D4B90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2.1 seconds</w:t>
      </w:r>
    </w:p>
    <w:p w14:paraId="7BCBBA60" w14:textId="77777777" w:rsidR="006148BA" w:rsidRPr="006148BA" w:rsidRDefault="006148BA" w:rsidP="006148BA">
      <w:pPr>
        <w:rPr>
          <w:sz w:val="32"/>
          <w:szCs w:val="32"/>
        </w:rPr>
      </w:pPr>
    </w:p>
    <w:p w14:paraId="51B9FDD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Catalog:</w:t>
      </w:r>
    </w:p>
    <w:p w14:paraId="674C2E5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1.4 seconds</w:t>
      </w:r>
    </w:p>
    <w:p w14:paraId="709ACEDE" w14:textId="77777777" w:rsidR="006148BA" w:rsidRPr="006148BA" w:rsidRDefault="006148BA" w:rsidP="006148BA">
      <w:pPr>
        <w:rPr>
          <w:sz w:val="32"/>
          <w:szCs w:val="32"/>
        </w:rPr>
      </w:pPr>
    </w:p>
    <w:p w14:paraId="7DFEFFE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Submission:</w:t>
      </w:r>
    </w:p>
    <w:p w14:paraId="3AAB1D8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3.8 seconds excluding human approval</w:t>
      </w:r>
    </w:p>
    <w:p w14:paraId="51978B5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62A33DB">
          <v:rect id="_x0000_i1244" style="width:0;height:1.5pt" o:hralign="center" o:hrstd="t" o:hr="t" fillcolor="#a0a0a0" stroked="f"/>
        </w:pict>
      </w:r>
    </w:p>
    <w:p w14:paraId="3DC992A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220. These are:</w:t>
      </w:r>
    </w:p>
    <w:p w14:paraId="790ACDE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Observed test results.</w:t>
      </w:r>
    </w:p>
    <w:p w14:paraId="2E8AFA1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Not universal platform guarantees.</w:t>
      </w:r>
    </w:p>
    <w:p w14:paraId="24A8AA3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C141267">
          <v:rect id="_x0000_i1245" style="width:0;height:1.5pt" o:hralign="center" o:hrstd="t" o:hr="t" fillcolor="#a0a0a0" stroked="f"/>
        </w:pict>
      </w:r>
    </w:p>
    <w:p w14:paraId="75967E0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AU — MODEL-DRIVEN APP UAT</w:t>
      </w:r>
    </w:p>
    <w:p w14:paraId="296DDD6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221. Open:</w:t>
      </w:r>
    </w:p>
    <w:p w14:paraId="76D2E8C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Procurement Administration.</w:t>
      </w:r>
    </w:p>
    <w:p w14:paraId="1438A43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912DBF2">
          <v:rect id="_x0000_i1246" style="width:0;height:1.5pt" o:hralign="center" o:hrstd="t" o:hr="t" fillcolor="#a0a0a0" stroked="f"/>
        </w:pict>
      </w:r>
    </w:p>
    <w:p w14:paraId="5BFF780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222. Test navigation:</w:t>
      </w:r>
    </w:p>
    <w:p w14:paraId="72ABFC3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Purchase Requests</w:t>
      </w:r>
    </w:p>
    <w:p w14:paraId="4AF847E9" w14:textId="77777777" w:rsidR="006148BA" w:rsidRPr="006148BA" w:rsidRDefault="006148BA" w:rsidP="006148BA">
      <w:pPr>
        <w:rPr>
          <w:sz w:val="32"/>
          <w:szCs w:val="32"/>
        </w:rPr>
      </w:pPr>
    </w:p>
    <w:p w14:paraId="31EBA5D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Purchase Request Items</w:t>
      </w:r>
    </w:p>
    <w:p w14:paraId="3844F32E" w14:textId="77777777" w:rsidR="006148BA" w:rsidRPr="006148BA" w:rsidRDefault="006148BA" w:rsidP="006148BA">
      <w:pPr>
        <w:rPr>
          <w:sz w:val="32"/>
          <w:szCs w:val="32"/>
        </w:rPr>
      </w:pPr>
    </w:p>
    <w:p w14:paraId="483204A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Products</w:t>
      </w:r>
    </w:p>
    <w:p w14:paraId="41E94572" w14:textId="77777777" w:rsidR="006148BA" w:rsidRPr="006148BA" w:rsidRDefault="006148BA" w:rsidP="006148BA">
      <w:pPr>
        <w:rPr>
          <w:sz w:val="32"/>
          <w:szCs w:val="32"/>
        </w:rPr>
      </w:pPr>
    </w:p>
    <w:p w14:paraId="2D1A0AE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Purchase Categories</w:t>
      </w:r>
    </w:p>
    <w:p w14:paraId="5B20BCEB" w14:textId="77777777" w:rsidR="006148BA" w:rsidRPr="006148BA" w:rsidRDefault="006148BA" w:rsidP="006148BA">
      <w:pPr>
        <w:rPr>
          <w:sz w:val="32"/>
          <w:szCs w:val="32"/>
        </w:rPr>
      </w:pPr>
    </w:p>
    <w:p w14:paraId="11FC796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Vendors</w:t>
      </w:r>
    </w:p>
    <w:p w14:paraId="1DC981A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38CCDA6">
          <v:rect id="_x0000_i1247" style="width:0;height:1.5pt" o:hralign="center" o:hrstd="t" o:hr="t" fillcolor="#a0a0a0" stroked="f"/>
        </w:pict>
      </w:r>
    </w:p>
    <w:p w14:paraId="5680212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223. Verify:</w:t>
      </w:r>
    </w:p>
    <w:p w14:paraId="0C8509E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Relevant Views.</w:t>
      </w:r>
    </w:p>
    <w:p w14:paraId="66D9748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BBA2103">
          <v:rect id="_x0000_i1248" style="width:0;height:1.5pt" o:hralign="center" o:hrstd="t" o:hr="t" fillcolor="#a0a0a0" stroked="f"/>
        </w:pict>
      </w:r>
    </w:p>
    <w:p w14:paraId="3F582CD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224. Test:</w:t>
      </w:r>
    </w:p>
    <w:p w14:paraId="34BC3C9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Requests In Approval.</w:t>
      </w:r>
    </w:p>
    <w:p w14:paraId="346D77E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E914369">
          <v:rect id="_x0000_i1249" style="width:0;height:1.5pt" o:hralign="center" o:hrstd="t" o:hr="t" fillcolor="#a0a0a0" stroked="f"/>
        </w:pict>
      </w:r>
    </w:p>
    <w:p w14:paraId="669E775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225. Test:</w:t>
      </w:r>
    </w:p>
    <w:p w14:paraId="68563AC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Approved Requests.</w:t>
      </w:r>
    </w:p>
    <w:p w14:paraId="4F1A824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5D3EC63">
          <v:rect id="_x0000_i1250" style="width:0;height:1.5pt" o:hralign="center" o:hrstd="t" o:hr="t" fillcolor="#a0a0a0" stroked="f"/>
        </w:pict>
      </w:r>
    </w:p>
    <w:p w14:paraId="47055D7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226. Test:</w:t>
      </w:r>
    </w:p>
    <w:p w14:paraId="33DED55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Rejected Requests.</w:t>
      </w:r>
    </w:p>
    <w:p w14:paraId="06AAB51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E205241">
          <v:rect id="_x0000_i1251" style="width:0;height:1.5pt" o:hralign="center" o:hrstd="t" o:hr="t" fillcolor="#a0a0a0" stroked="f"/>
        </w:pict>
      </w:r>
    </w:p>
    <w:p w14:paraId="5DF2B27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227. Test:</w:t>
      </w:r>
    </w:p>
    <w:p w14:paraId="42B62B8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High Value Requests.</w:t>
      </w:r>
    </w:p>
    <w:p w14:paraId="61B14DE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9005B9B">
          <v:rect id="_x0000_i1252" style="width:0;height:1.5pt" o:hralign="center" o:hrstd="t" o:hr="t" fillcolor="#a0a0a0" stroked="f"/>
        </w:pict>
      </w:r>
    </w:p>
    <w:p w14:paraId="6A07ACE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228. Test:</w:t>
      </w:r>
    </w:p>
    <w:p w14:paraId="4380128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Pending Procurement Approval.</w:t>
      </w:r>
    </w:p>
    <w:p w14:paraId="23536FE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DC73AE5">
          <v:rect id="_x0000_i1253" style="width:0;height:1.5pt" o:hralign="center" o:hrstd="t" o:hr="t" fillcolor="#a0a0a0" stroked="f"/>
        </w:pict>
      </w:r>
    </w:p>
    <w:p w14:paraId="52F8C6D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229. Test:</w:t>
      </w:r>
    </w:p>
    <w:p w14:paraId="2CF1CCE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Ready for Ordering.</w:t>
      </w:r>
    </w:p>
    <w:p w14:paraId="534D76E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F2B717B">
          <v:rect id="_x0000_i1254" style="width:0;height:1.5pt" o:hralign="center" o:hrstd="t" o:hr="t" fillcolor="#a0a0a0" stroked="f"/>
        </w:pict>
      </w:r>
    </w:p>
    <w:p w14:paraId="5DD676D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AV — REQUEST FORM TEST</w:t>
      </w:r>
    </w:p>
    <w:p w14:paraId="079A25E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230. Open approved Request.</w:t>
      </w:r>
    </w:p>
    <w:p w14:paraId="3FAC8B7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0AD5321">
          <v:rect id="_x0000_i1255" style="width:0;height:1.5pt" o:hralign="center" o:hrstd="t" o:hr="t" fillcolor="#a0a0a0" stroked="f"/>
        </w:pict>
      </w:r>
    </w:p>
    <w:p w14:paraId="596F6D2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231. Verify:</w:t>
      </w:r>
    </w:p>
    <w:p w14:paraId="22BB8D5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Number</w:t>
      </w:r>
    </w:p>
    <w:p w14:paraId="10294AF3" w14:textId="77777777" w:rsidR="006148BA" w:rsidRPr="006148BA" w:rsidRDefault="006148BA" w:rsidP="006148BA">
      <w:pPr>
        <w:rPr>
          <w:sz w:val="32"/>
          <w:szCs w:val="32"/>
        </w:rPr>
      </w:pPr>
    </w:p>
    <w:p w14:paraId="1B2CFCA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Requester</w:t>
      </w:r>
    </w:p>
    <w:p w14:paraId="27E68617" w14:textId="77777777" w:rsidR="006148BA" w:rsidRPr="006148BA" w:rsidRDefault="006148BA" w:rsidP="006148BA">
      <w:pPr>
        <w:rPr>
          <w:sz w:val="32"/>
          <w:szCs w:val="32"/>
        </w:rPr>
      </w:pPr>
    </w:p>
    <w:p w14:paraId="51B2E2E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Department</w:t>
      </w:r>
    </w:p>
    <w:p w14:paraId="56B72A0E" w14:textId="77777777" w:rsidR="006148BA" w:rsidRPr="006148BA" w:rsidRDefault="006148BA" w:rsidP="006148BA">
      <w:pPr>
        <w:rPr>
          <w:sz w:val="32"/>
          <w:szCs w:val="32"/>
        </w:rPr>
      </w:pPr>
    </w:p>
    <w:p w14:paraId="4BD5442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Total</w:t>
      </w:r>
    </w:p>
    <w:p w14:paraId="4FA3BF84" w14:textId="77777777" w:rsidR="006148BA" w:rsidRPr="006148BA" w:rsidRDefault="006148BA" w:rsidP="006148BA">
      <w:pPr>
        <w:rPr>
          <w:sz w:val="32"/>
          <w:szCs w:val="32"/>
        </w:rPr>
      </w:pPr>
    </w:p>
    <w:p w14:paraId="57F70BC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Status</w:t>
      </w:r>
    </w:p>
    <w:p w14:paraId="3B8B0564" w14:textId="77777777" w:rsidR="006148BA" w:rsidRPr="006148BA" w:rsidRDefault="006148BA" w:rsidP="006148BA">
      <w:pPr>
        <w:rPr>
          <w:sz w:val="32"/>
          <w:szCs w:val="32"/>
        </w:rPr>
      </w:pPr>
    </w:p>
    <w:p w14:paraId="5F5AA71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 Decisions</w:t>
      </w:r>
    </w:p>
    <w:p w14:paraId="33C90E6C" w14:textId="77777777" w:rsidR="006148BA" w:rsidRPr="006148BA" w:rsidRDefault="006148BA" w:rsidP="006148BA">
      <w:pPr>
        <w:rPr>
          <w:sz w:val="32"/>
          <w:szCs w:val="32"/>
        </w:rPr>
      </w:pPr>
    </w:p>
    <w:p w14:paraId="433B22B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Comments</w:t>
      </w:r>
    </w:p>
    <w:p w14:paraId="4EB0C73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45ACB7E">
          <v:rect id="_x0000_i1256" style="width:0;height:1.5pt" o:hralign="center" o:hrstd="t" o:hr="t" fillcolor="#a0a0a0" stroked="f"/>
        </w:pict>
      </w:r>
    </w:p>
    <w:p w14:paraId="6ED83E6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232. Verify Item subgrid.</w:t>
      </w:r>
    </w:p>
    <w:p w14:paraId="78E008E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A3D6496">
          <v:rect id="_x0000_i1257" style="width:0;height:1.5pt" o:hralign="center" o:hrstd="t" o:hr="t" fillcolor="#a0a0a0" stroked="f"/>
        </w:pict>
      </w:r>
    </w:p>
    <w:p w14:paraId="45C28B5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233. Expected:</w:t>
      </w:r>
    </w:p>
    <w:p w14:paraId="53695BF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Correct children.</w:t>
      </w:r>
    </w:p>
    <w:p w14:paraId="0BF9926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04890BB">
          <v:rect id="_x0000_i1258" style="width:0;height:1.5pt" o:hralign="center" o:hrstd="t" o:hr="t" fillcolor="#a0a0a0" stroked="f"/>
        </w:pict>
      </w:r>
    </w:p>
    <w:p w14:paraId="00736A4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AW — MASTER DATA TEST</w:t>
      </w:r>
    </w:p>
    <w:p w14:paraId="66C17B0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234. Procurement creates Product.</w:t>
      </w:r>
    </w:p>
    <w:p w14:paraId="279A068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Expected:</w:t>
      </w:r>
    </w:p>
    <w:p w14:paraId="5AF92A7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Allowed.</w:t>
      </w:r>
    </w:p>
    <w:p w14:paraId="23DE93F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AE51F4A">
          <v:rect id="_x0000_i1259" style="width:0;height:1.5pt" o:hralign="center" o:hrstd="t" o:hr="t" fillcolor="#a0a0a0" stroked="f"/>
        </w:pict>
      </w:r>
    </w:p>
    <w:p w14:paraId="2CDE11F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235. Procurement updates Product Price.</w:t>
      </w:r>
    </w:p>
    <w:p w14:paraId="5E63F7E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3C2A94E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Allowed.</w:t>
      </w:r>
    </w:p>
    <w:p w14:paraId="489FA4B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2EE2D0F">
          <v:rect id="_x0000_i1260" style="width:0;height:1.5pt" o:hralign="center" o:hrstd="t" o:hr="t" fillcolor="#a0a0a0" stroked="f"/>
        </w:pict>
      </w:r>
    </w:p>
    <w:p w14:paraId="2F7F7DF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236. Procurement deactivates Product.</w:t>
      </w:r>
    </w:p>
    <w:p w14:paraId="4910330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0D81E27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Allowed.</w:t>
      </w:r>
    </w:p>
    <w:p w14:paraId="4AD9CA0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6433D65">
          <v:rect id="_x0000_i1261" style="width:0;height:1.5pt" o:hralign="center" o:hrstd="t" o:hr="t" fillcolor="#a0a0a0" stroked="f"/>
        </w:pict>
      </w:r>
    </w:p>
    <w:p w14:paraId="2028E78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237. Product disappears from new Employee catalog.</w:t>
      </w:r>
    </w:p>
    <w:p w14:paraId="5C47169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C96EDDC">
          <v:rect id="_x0000_i1262" style="width:0;height:1.5pt" o:hralign="center" o:hrstd="t" o:hr="t" fillcolor="#a0a0a0" stroked="f"/>
        </w:pict>
      </w:r>
    </w:p>
    <w:p w14:paraId="2E3A4B9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238. Historical Purchase Request Items remain:</w:t>
      </w:r>
    </w:p>
    <w:p w14:paraId="0D72A43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Intact.</w:t>
      </w:r>
    </w:p>
    <w:p w14:paraId="0211B87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52FFB2A">
          <v:rect id="_x0000_i1263" style="width:0;height:1.5pt" o:hralign="center" o:hrstd="t" o:hr="t" fillcolor="#a0a0a0" stroked="f"/>
        </w:pict>
      </w:r>
    </w:p>
    <w:p w14:paraId="7CDE0D0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AX — VENDOR TEST</w:t>
      </w:r>
    </w:p>
    <w:p w14:paraId="6DA601E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239. Procurement creates Vendor.</w:t>
      </w:r>
    </w:p>
    <w:p w14:paraId="14A32B1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CC3342E">
          <v:rect id="_x0000_i1264" style="width:0;height:1.5pt" o:hralign="center" o:hrstd="t" o:hr="t" fillcolor="#a0a0a0" stroked="f"/>
        </w:pict>
      </w:r>
    </w:p>
    <w:p w14:paraId="52BA0D0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240. Vendor can be selected as:</w:t>
      </w:r>
    </w:p>
    <w:p w14:paraId="46923A9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Preferred Vendor.</w:t>
      </w:r>
    </w:p>
    <w:p w14:paraId="72DF123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7B58BD9">
          <v:rect id="_x0000_i1265" style="width:0;height:1.5pt" o:hralign="center" o:hrstd="t" o:hr="t" fillcolor="#a0a0a0" stroked="f"/>
        </w:pict>
      </w:r>
    </w:p>
    <w:p w14:paraId="72CAB3E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241. Deactivate Vendor.</w:t>
      </w:r>
    </w:p>
    <w:p w14:paraId="656387C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Historical relationships remain:</w:t>
      </w:r>
    </w:p>
    <w:p w14:paraId="365D547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Available.</w:t>
      </w:r>
    </w:p>
    <w:p w14:paraId="357ED57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AC2D414">
          <v:rect id="_x0000_i1266" style="width:0;height:1.5pt" o:hralign="center" o:hrstd="t" o:hr="t" fillcolor="#a0a0a0" stroked="f"/>
        </w:pict>
      </w:r>
    </w:p>
    <w:p w14:paraId="5DCF12F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AY — POWER BI UAT</w:t>
      </w:r>
    </w:p>
    <w:p w14:paraId="6C17491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242. Open:</w:t>
      </w:r>
    </w:p>
    <w:p w14:paraId="545B325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Procurement Analytics.</w:t>
      </w:r>
    </w:p>
    <w:p w14:paraId="49A74F1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F4EF1B6">
          <v:rect id="_x0000_i1267" style="width:0;height:1.5pt" o:hralign="center" o:hrstd="t" o:hr="t" fillcolor="#a0a0a0" stroked="f"/>
        </w:pict>
      </w:r>
    </w:p>
    <w:p w14:paraId="3291AEC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243. Refresh.</w:t>
      </w:r>
    </w:p>
    <w:p w14:paraId="19EB9D9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29BA311">
          <v:rect id="_x0000_i1268" style="width:0;height:1.5pt" o:hralign="center" o:hrstd="t" o:hr="t" fillcolor="#a0a0a0" stroked="f"/>
        </w:pict>
      </w:r>
    </w:p>
    <w:p w14:paraId="7F0A007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244. Verify:</w:t>
      </w:r>
    </w:p>
    <w:p w14:paraId="3DC01E0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Total Requests.</w:t>
      </w:r>
    </w:p>
    <w:p w14:paraId="0E4C11A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7CB95C0">
          <v:rect id="_x0000_i1269" style="width:0;height:1.5pt" o:hralign="center" o:hrstd="t" o:hr="t" fillcolor="#a0a0a0" stroked="f"/>
        </w:pict>
      </w:r>
    </w:p>
    <w:p w14:paraId="174E5F8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245. Compare with Dataverse count.</w:t>
      </w:r>
    </w:p>
    <w:p w14:paraId="34B4984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83CA0AB">
          <v:rect id="_x0000_i1270" style="width:0;height:1.5pt" o:hralign="center" o:hrstd="t" o:hr="t" fillcolor="#a0a0a0" stroked="f"/>
        </w:pict>
      </w:r>
    </w:p>
    <w:p w14:paraId="0F43103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246. Verify:</w:t>
      </w:r>
    </w:p>
    <w:p w14:paraId="1AD21D2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Total Requested Spend.</w:t>
      </w:r>
    </w:p>
    <w:p w14:paraId="09B5D8E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8ECA99F">
          <v:rect id="_x0000_i1271" style="width:0;height:1.5pt" o:hralign="center" o:hrstd="t" o:hr="t" fillcolor="#a0a0a0" stroked="f"/>
        </w:pict>
      </w:r>
    </w:p>
    <w:p w14:paraId="204E1CE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247. Compare with Dataverse Request totals.</w:t>
      </w:r>
    </w:p>
    <w:p w14:paraId="6FB7E31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A340903">
          <v:rect id="_x0000_i1272" style="width:0;height:1.5pt" o:hralign="center" o:hrstd="t" o:hr="t" fillcolor="#a0a0a0" stroked="f"/>
        </w:pict>
      </w:r>
    </w:p>
    <w:p w14:paraId="7C8F0DD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248. Verify:</w:t>
      </w:r>
    </w:p>
    <w:p w14:paraId="1713DFE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Approved Requests.</w:t>
      </w:r>
    </w:p>
    <w:p w14:paraId="708099A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94A802B">
          <v:rect id="_x0000_i1273" style="width:0;height:1.5pt" o:hralign="center" o:hrstd="t" o:hr="t" fillcolor="#a0a0a0" stroked="f"/>
        </w:pict>
      </w:r>
    </w:p>
    <w:p w14:paraId="10943AA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249. Verify:</w:t>
      </w:r>
    </w:p>
    <w:p w14:paraId="219A99C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Rejected Requests.</w:t>
      </w:r>
    </w:p>
    <w:p w14:paraId="430AD00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A23E7C9">
          <v:rect id="_x0000_i1274" style="width:0;height:1.5pt" o:hralign="center" o:hrstd="t" o:hr="t" fillcolor="#a0a0a0" stroked="f"/>
        </w:pict>
      </w:r>
    </w:p>
    <w:p w14:paraId="10DB306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250. Verify:</w:t>
      </w:r>
    </w:p>
    <w:p w14:paraId="43DC981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Approval Rate.</w:t>
      </w:r>
    </w:p>
    <w:p w14:paraId="00C283F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E7FCEBB">
          <v:rect id="_x0000_i1275" style="width:0;height:1.5pt" o:hralign="center" o:hrstd="t" o:hr="t" fillcolor="#a0a0a0" stroked="f"/>
        </w:pict>
      </w:r>
    </w:p>
    <w:p w14:paraId="414C7E2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AZ — POWER BI GRAIN TEST</w:t>
      </w:r>
    </w:p>
    <w:p w14:paraId="2E8FA01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251. Request:</w:t>
      </w:r>
    </w:p>
    <w:p w14:paraId="56FC769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PR-001</w:t>
      </w:r>
    </w:p>
    <w:p w14:paraId="2E5DF3C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Total = 10,000</w:t>
      </w:r>
    </w:p>
    <w:p w14:paraId="655D848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with:</w:t>
      </w:r>
    </w:p>
    <w:p w14:paraId="4FB26FE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4 items.</w:t>
      </w:r>
    </w:p>
    <w:p w14:paraId="0B7C05F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82AA510">
          <v:rect id="_x0000_i1276" style="width:0;height:1.5pt" o:hralign="center" o:hrstd="t" o:hr="t" fillcolor="#a0a0a0" stroked="f"/>
        </w:pict>
      </w:r>
    </w:p>
    <w:p w14:paraId="2FFD1FF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252. Total Requested Spend should increase by:</w:t>
      </w:r>
    </w:p>
    <w:p w14:paraId="1CC0BE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10,000</w:t>
      </w:r>
    </w:p>
    <w:p w14:paraId="2965419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not:</w:t>
      </w:r>
    </w:p>
    <w:p w14:paraId="2C91829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40,000.</w:t>
      </w:r>
    </w:p>
    <w:p w14:paraId="654B9AB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70B3B70">
          <v:rect id="_x0000_i1277" style="width:0;height:1.5pt" o:hralign="center" o:hrstd="t" o:hr="t" fillcolor="#a0a0a0" stroked="f"/>
        </w:pict>
      </w:r>
    </w:p>
    <w:p w14:paraId="207A6F3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253. If 40,000:</w:t>
      </w:r>
    </w:p>
    <w:p w14:paraId="14094E9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Double-counting defect.</w:t>
      </w:r>
    </w:p>
    <w:p w14:paraId="44181CB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4F435B9">
          <v:rect id="_x0000_i1278" style="width:0;height:1.5pt" o:hralign="center" o:hrstd="t" o:hr="t" fillcolor="#a0a0a0" stroked="f"/>
        </w:pict>
      </w:r>
    </w:p>
    <w:p w14:paraId="6C1284F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PART BA — CATEGORY SPEND</w:t>
      </w:r>
    </w:p>
    <w:p w14:paraId="1D84454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254. Category Spend should use:</w:t>
      </w:r>
    </w:p>
    <w:p w14:paraId="7661D81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Item Line Total.</w:t>
      </w:r>
    </w:p>
    <w:p w14:paraId="22AC699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7BD9B67">
          <v:rect id="_x0000_i1279" style="width:0;height:1.5pt" o:hralign="center" o:hrstd="t" o:hr="t" fillcolor="#a0a0a0" stroked="f"/>
        </w:pict>
      </w:r>
    </w:p>
    <w:p w14:paraId="4B5A869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255. Why?</w:t>
      </w:r>
    </w:p>
    <w:p w14:paraId="6AE9269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Category exists at:</w:t>
      </w:r>
    </w:p>
    <w:p w14:paraId="0D7963D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Product/item grain.</w:t>
      </w:r>
    </w:p>
    <w:p w14:paraId="04F8F16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FFF83CE">
          <v:rect id="_x0000_i1280" style="width:0;height:1.5pt" o:hralign="center" o:hrstd="t" o:hr="t" fillcolor="#a0a0a0" stroked="f"/>
        </w:pict>
      </w:r>
    </w:p>
    <w:p w14:paraId="5D50AC6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256. Validate one known Request manually.</w:t>
      </w:r>
    </w:p>
    <w:p w14:paraId="7AF355B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87030F4">
          <v:rect id="_x0000_i1281" style="width:0;height:1.5pt" o:hralign="center" o:hrstd="t" o:hr="t" fillcolor="#a0a0a0" stroked="f"/>
        </w:pict>
      </w:r>
    </w:p>
    <w:p w14:paraId="642C4D4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BB — POWER BI FILTER TEST</w:t>
      </w:r>
    </w:p>
    <w:p w14:paraId="129EA50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257. Select:</w:t>
      </w:r>
    </w:p>
    <w:p w14:paraId="6B2E6C9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Finance Department.</w:t>
      </w:r>
    </w:p>
    <w:p w14:paraId="6F07BAC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312E68C">
          <v:rect id="_x0000_i1282" style="width:0;height:1.5pt" o:hralign="center" o:hrstd="t" o:hr="t" fillcolor="#a0a0a0" stroked="f"/>
        </w:pict>
      </w:r>
    </w:p>
    <w:p w14:paraId="16958F3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258. Expected:</w:t>
      </w:r>
    </w:p>
    <w:p w14:paraId="02A3A42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Relevant:</w:t>
      </w:r>
    </w:p>
    <w:p w14:paraId="5ADDDD2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Cards</w:t>
      </w:r>
    </w:p>
    <w:p w14:paraId="0C79678E" w14:textId="77777777" w:rsidR="006148BA" w:rsidRPr="006148BA" w:rsidRDefault="006148BA" w:rsidP="006148BA">
      <w:pPr>
        <w:rPr>
          <w:sz w:val="32"/>
          <w:szCs w:val="32"/>
        </w:rPr>
      </w:pPr>
    </w:p>
    <w:p w14:paraId="288662E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Charts</w:t>
      </w:r>
    </w:p>
    <w:p w14:paraId="468D8AEA" w14:textId="77777777" w:rsidR="006148BA" w:rsidRPr="006148BA" w:rsidRDefault="006148BA" w:rsidP="006148BA">
      <w:pPr>
        <w:rPr>
          <w:sz w:val="32"/>
          <w:szCs w:val="32"/>
        </w:rPr>
      </w:pPr>
    </w:p>
    <w:p w14:paraId="3F17200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Table</w:t>
      </w:r>
    </w:p>
    <w:p w14:paraId="7534916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filter correctly.</w:t>
      </w:r>
    </w:p>
    <w:p w14:paraId="7CBABC4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7233D8A">
          <v:rect id="_x0000_i1283" style="width:0;height:1.5pt" o:hralign="center" o:hrstd="t" o:hr="t" fillcolor="#a0a0a0" stroked="f"/>
        </w:pict>
      </w:r>
    </w:p>
    <w:p w14:paraId="22D537D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259. Select:</w:t>
      </w:r>
    </w:p>
    <w:p w14:paraId="68CB594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Approved.</w:t>
      </w:r>
    </w:p>
    <w:p w14:paraId="5C2C67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2E937B1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Approved-only analysis.</w:t>
      </w:r>
    </w:p>
    <w:p w14:paraId="6AE5461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DFC7ED8">
          <v:rect id="_x0000_i1284" style="width:0;height:1.5pt" o:hralign="center" o:hrstd="t" o:hr="t" fillcolor="#a0a0a0" stroked="f"/>
        </w:pict>
      </w:r>
    </w:p>
    <w:p w14:paraId="78BED76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BC — DEFECT MANAGEMENT</w:t>
      </w:r>
    </w:p>
    <w:p w14:paraId="4C5AEF7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260. Every Failure Becomes</w:t>
      </w:r>
    </w:p>
    <w:p w14:paraId="57A1D96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Defect.</w:t>
      </w:r>
    </w:p>
    <w:p w14:paraId="771F676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A9B1FA5">
          <v:rect id="_x0000_i1285" style="width:0;height:1.5pt" o:hralign="center" o:hrstd="t" o:hr="t" fillcolor="#a0a0a0" stroked="f"/>
        </w:pict>
      </w:r>
    </w:p>
    <w:p w14:paraId="0ACF438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261. Use:</w:t>
      </w:r>
    </w:p>
    <w:p w14:paraId="4C5E227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BUG ID</w:t>
      </w:r>
    </w:p>
    <w:p w14:paraId="525C8D83" w14:textId="77777777" w:rsidR="006148BA" w:rsidRPr="006148BA" w:rsidRDefault="006148BA" w:rsidP="006148BA">
      <w:pPr>
        <w:rPr>
          <w:sz w:val="32"/>
          <w:szCs w:val="32"/>
        </w:rPr>
      </w:pPr>
    </w:p>
    <w:p w14:paraId="43ADBE7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Title</w:t>
      </w:r>
    </w:p>
    <w:p w14:paraId="7B70E04D" w14:textId="77777777" w:rsidR="006148BA" w:rsidRPr="006148BA" w:rsidRDefault="006148BA" w:rsidP="006148BA">
      <w:pPr>
        <w:rPr>
          <w:sz w:val="32"/>
          <w:szCs w:val="32"/>
        </w:rPr>
      </w:pPr>
    </w:p>
    <w:p w14:paraId="3459DA9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Environment</w:t>
      </w:r>
    </w:p>
    <w:p w14:paraId="7623ACFE" w14:textId="77777777" w:rsidR="006148BA" w:rsidRPr="006148BA" w:rsidRDefault="006148BA" w:rsidP="006148BA">
      <w:pPr>
        <w:rPr>
          <w:sz w:val="32"/>
          <w:szCs w:val="32"/>
        </w:rPr>
      </w:pPr>
    </w:p>
    <w:p w14:paraId="51B079D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Version</w:t>
      </w:r>
    </w:p>
    <w:p w14:paraId="7A3E3657" w14:textId="77777777" w:rsidR="006148BA" w:rsidRPr="006148BA" w:rsidRDefault="006148BA" w:rsidP="006148BA">
      <w:pPr>
        <w:rPr>
          <w:sz w:val="32"/>
          <w:szCs w:val="32"/>
        </w:rPr>
      </w:pPr>
    </w:p>
    <w:p w14:paraId="3FB7ABA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Steps</w:t>
      </w:r>
    </w:p>
    <w:p w14:paraId="04401B6E" w14:textId="77777777" w:rsidR="006148BA" w:rsidRPr="006148BA" w:rsidRDefault="006148BA" w:rsidP="006148BA">
      <w:pPr>
        <w:rPr>
          <w:sz w:val="32"/>
          <w:szCs w:val="32"/>
        </w:rPr>
      </w:pPr>
    </w:p>
    <w:p w14:paraId="2A68F99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</w:t>
      </w:r>
    </w:p>
    <w:p w14:paraId="183B08C5" w14:textId="77777777" w:rsidR="006148BA" w:rsidRPr="006148BA" w:rsidRDefault="006148BA" w:rsidP="006148BA">
      <w:pPr>
        <w:rPr>
          <w:sz w:val="32"/>
          <w:szCs w:val="32"/>
        </w:rPr>
      </w:pPr>
    </w:p>
    <w:p w14:paraId="2BCC1FE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Actual</w:t>
      </w:r>
    </w:p>
    <w:p w14:paraId="50F1569B" w14:textId="77777777" w:rsidR="006148BA" w:rsidRPr="006148BA" w:rsidRDefault="006148BA" w:rsidP="006148BA">
      <w:pPr>
        <w:rPr>
          <w:sz w:val="32"/>
          <w:szCs w:val="32"/>
        </w:rPr>
      </w:pPr>
    </w:p>
    <w:p w14:paraId="5594692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Severity</w:t>
      </w:r>
    </w:p>
    <w:p w14:paraId="3992C5C6" w14:textId="77777777" w:rsidR="006148BA" w:rsidRPr="006148BA" w:rsidRDefault="006148BA" w:rsidP="006148BA">
      <w:pPr>
        <w:rPr>
          <w:sz w:val="32"/>
          <w:szCs w:val="32"/>
        </w:rPr>
      </w:pPr>
    </w:p>
    <w:p w14:paraId="4EBA172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Evidence</w:t>
      </w:r>
    </w:p>
    <w:p w14:paraId="5416B497" w14:textId="77777777" w:rsidR="006148BA" w:rsidRPr="006148BA" w:rsidRDefault="006148BA" w:rsidP="006148BA">
      <w:pPr>
        <w:rPr>
          <w:sz w:val="32"/>
          <w:szCs w:val="32"/>
        </w:rPr>
      </w:pPr>
    </w:p>
    <w:p w14:paraId="061AF00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Owner</w:t>
      </w:r>
    </w:p>
    <w:p w14:paraId="52762676" w14:textId="77777777" w:rsidR="006148BA" w:rsidRPr="006148BA" w:rsidRDefault="006148BA" w:rsidP="006148BA">
      <w:pPr>
        <w:rPr>
          <w:sz w:val="32"/>
          <w:szCs w:val="32"/>
        </w:rPr>
      </w:pPr>
    </w:p>
    <w:p w14:paraId="19AE5D6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Status</w:t>
      </w:r>
    </w:p>
    <w:p w14:paraId="514103E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C19B8F5">
          <v:rect id="_x0000_i1286" style="width:0;height:1.5pt" o:hralign="center" o:hrstd="t" o:hr="t" fillcolor="#a0a0a0" stroked="f"/>
        </w:pict>
      </w:r>
    </w:p>
    <w:p w14:paraId="4640124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262. Example</w:t>
      </w:r>
    </w:p>
    <w:p w14:paraId="2309372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BUG-007</w:t>
      </w:r>
    </w:p>
    <w:p w14:paraId="3396CB4F" w14:textId="77777777" w:rsidR="006148BA" w:rsidRPr="006148BA" w:rsidRDefault="006148BA" w:rsidP="006148BA">
      <w:pPr>
        <w:rPr>
          <w:sz w:val="32"/>
          <w:szCs w:val="32"/>
        </w:rPr>
      </w:pPr>
    </w:p>
    <w:p w14:paraId="3B02693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50,000 request incorrectly routed to Procurement</w:t>
      </w:r>
    </w:p>
    <w:p w14:paraId="668C5DAA" w14:textId="77777777" w:rsidR="006148BA" w:rsidRPr="006148BA" w:rsidRDefault="006148BA" w:rsidP="006148BA">
      <w:pPr>
        <w:rPr>
          <w:sz w:val="32"/>
          <w:szCs w:val="32"/>
        </w:rPr>
      </w:pPr>
    </w:p>
    <w:p w14:paraId="31F2436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Severity:</w:t>
      </w:r>
    </w:p>
    <w:p w14:paraId="3610E84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High</w:t>
      </w:r>
    </w:p>
    <w:p w14:paraId="41AB395E" w14:textId="77777777" w:rsidR="006148BA" w:rsidRPr="006148BA" w:rsidRDefault="006148BA" w:rsidP="006148BA">
      <w:pPr>
        <w:rPr>
          <w:sz w:val="32"/>
          <w:szCs w:val="32"/>
        </w:rPr>
      </w:pPr>
    </w:p>
    <w:p w14:paraId="60C49B9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7192FFB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Manager </w:t>
      </w:r>
      <w:r w:rsidRPr="006148BA">
        <w:rPr>
          <w:rFonts w:ascii="Times New Roman" w:hAnsi="Times New Roman" w:cs="Times New Roman"/>
          <w:sz w:val="32"/>
          <w:szCs w:val="32"/>
        </w:rPr>
        <w:t>→</w:t>
      </w:r>
      <w:r w:rsidRPr="006148BA">
        <w:rPr>
          <w:sz w:val="32"/>
          <w:szCs w:val="32"/>
        </w:rPr>
        <w:t xml:space="preserve"> Finance</w:t>
      </w:r>
    </w:p>
    <w:p w14:paraId="2F6A2C30" w14:textId="77777777" w:rsidR="006148BA" w:rsidRPr="006148BA" w:rsidRDefault="006148BA" w:rsidP="006148BA">
      <w:pPr>
        <w:rPr>
          <w:sz w:val="32"/>
          <w:szCs w:val="32"/>
        </w:rPr>
      </w:pPr>
    </w:p>
    <w:p w14:paraId="172DF33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Actual:</w:t>
      </w:r>
    </w:p>
    <w:p w14:paraId="58D7A31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Manager </w:t>
      </w:r>
      <w:r w:rsidRPr="006148BA">
        <w:rPr>
          <w:rFonts w:ascii="Times New Roman" w:hAnsi="Times New Roman" w:cs="Times New Roman"/>
          <w:sz w:val="32"/>
          <w:szCs w:val="32"/>
        </w:rPr>
        <w:t>→</w:t>
      </w:r>
      <w:r w:rsidRPr="006148BA">
        <w:rPr>
          <w:sz w:val="32"/>
          <w:szCs w:val="32"/>
        </w:rPr>
        <w:t xml:space="preserve"> Finance </w:t>
      </w:r>
      <w:r w:rsidRPr="006148BA">
        <w:rPr>
          <w:rFonts w:ascii="Times New Roman" w:hAnsi="Times New Roman" w:cs="Times New Roman"/>
          <w:sz w:val="32"/>
          <w:szCs w:val="32"/>
        </w:rPr>
        <w:t>→</w:t>
      </w:r>
      <w:r w:rsidRPr="006148BA">
        <w:rPr>
          <w:sz w:val="32"/>
          <w:szCs w:val="32"/>
        </w:rPr>
        <w:t xml:space="preserve"> Procurement</w:t>
      </w:r>
    </w:p>
    <w:p w14:paraId="6399D3E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1D97BCE">
          <v:rect id="_x0000_i1287" style="width:0;height:1.5pt" o:hralign="center" o:hrstd="t" o:hr="t" fillcolor="#a0a0a0" stroked="f"/>
        </w:pict>
      </w:r>
    </w:p>
    <w:p w14:paraId="1F63E1A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BD — DEFECT SEVERITY</w:t>
      </w:r>
    </w:p>
    <w:p w14:paraId="55D459C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263. S1 Critical</w:t>
      </w:r>
    </w:p>
    <w:p w14:paraId="4E84CAC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Examples:</w:t>
      </w:r>
    </w:p>
    <w:p w14:paraId="576544C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Unauthorized data exposure</w:t>
      </w:r>
    </w:p>
    <w:p w14:paraId="630CA7D6" w14:textId="77777777" w:rsidR="006148BA" w:rsidRPr="006148BA" w:rsidRDefault="006148BA" w:rsidP="006148BA">
      <w:pPr>
        <w:rPr>
          <w:sz w:val="32"/>
          <w:szCs w:val="32"/>
        </w:rPr>
      </w:pPr>
    </w:p>
    <w:p w14:paraId="778FAE4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 corruption</w:t>
      </w:r>
    </w:p>
    <w:p w14:paraId="5E1CFAEF" w14:textId="77777777" w:rsidR="006148BA" w:rsidRPr="006148BA" w:rsidRDefault="006148BA" w:rsidP="006148BA">
      <w:pPr>
        <w:rPr>
          <w:sz w:val="32"/>
          <w:szCs w:val="32"/>
        </w:rPr>
      </w:pPr>
    </w:p>
    <w:p w14:paraId="18D37E7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Entire production system unavailable</w:t>
      </w:r>
    </w:p>
    <w:p w14:paraId="04A75454" w14:textId="77777777" w:rsidR="006148BA" w:rsidRPr="006148BA" w:rsidRDefault="006148BA" w:rsidP="006148BA">
      <w:pPr>
        <w:rPr>
          <w:sz w:val="32"/>
          <w:szCs w:val="32"/>
        </w:rPr>
      </w:pPr>
    </w:p>
    <w:p w14:paraId="225ADDB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 security bypass</w:t>
      </w:r>
    </w:p>
    <w:p w14:paraId="12F8FFC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F6F376D">
          <v:rect id="_x0000_i1288" style="width:0;height:1.5pt" o:hralign="center" o:hrstd="t" o:hr="t" fillcolor="#a0a0a0" stroked="f"/>
        </w:pict>
      </w:r>
    </w:p>
    <w:p w14:paraId="7579AC5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264. S2 High</w:t>
      </w:r>
    </w:p>
    <w:p w14:paraId="57D57C2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Examples:</w:t>
      </w:r>
    </w:p>
    <w:p w14:paraId="340858B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 route wrong</w:t>
      </w:r>
    </w:p>
    <w:p w14:paraId="3F3FD33F" w14:textId="77777777" w:rsidR="006148BA" w:rsidRPr="006148BA" w:rsidRDefault="006148BA" w:rsidP="006148BA">
      <w:pPr>
        <w:rPr>
          <w:sz w:val="32"/>
          <w:szCs w:val="32"/>
        </w:rPr>
      </w:pPr>
    </w:p>
    <w:p w14:paraId="0E97FA4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Core submission broken</w:t>
      </w:r>
    </w:p>
    <w:p w14:paraId="7768EF7F" w14:textId="77777777" w:rsidR="006148BA" w:rsidRPr="006148BA" w:rsidRDefault="006148BA" w:rsidP="006148BA">
      <w:pPr>
        <w:rPr>
          <w:sz w:val="32"/>
          <w:szCs w:val="32"/>
        </w:rPr>
      </w:pPr>
    </w:p>
    <w:p w14:paraId="0FB8D17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Users cannot create Requests</w:t>
      </w:r>
    </w:p>
    <w:p w14:paraId="4047FB6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8ADFCCF">
          <v:rect id="_x0000_i1289" style="width:0;height:1.5pt" o:hralign="center" o:hrstd="t" o:hr="t" fillcolor="#a0a0a0" stroked="f"/>
        </w:pict>
      </w:r>
    </w:p>
    <w:p w14:paraId="2485457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265. S3 Medium</w:t>
      </w:r>
    </w:p>
    <w:p w14:paraId="27C78B6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Examples:</w:t>
      </w:r>
    </w:p>
    <w:p w14:paraId="2D3CA53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Filter wrong</w:t>
      </w:r>
    </w:p>
    <w:p w14:paraId="0A9B4045" w14:textId="77777777" w:rsidR="006148BA" w:rsidRPr="006148BA" w:rsidRDefault="006148BA" w:rsidP="006148BA">
      <w:pPr>
        <w:rPr>
          <w:sz w:val="32"/>
          <w:szCs w:val="32"/>
        </w:rPr>
      </w:pPr>
    </w:p>
    <w:p w14:paraId="00FD524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Noncritical notification missing</w:t>
      </w:r>
    </w:p>
    <w:p w14:paraId="11499AD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5C86220">
          <v:rect id="_x0000_i1290" style="width:0;height:1.5pt" o:hralign="center" o:hrstd="t" o:hr="t" fillcolor="#a0a0a0" stroked="f"/>
        </w:pict>
      </w:r>
    </w:p>
    <w:p w14:paraId="4FC64DC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266. S4 Low</w:t>
      </w:r>
    </w:p>
    <w:p w14:paraId="05A198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Examples:</w:t>
      </w:r>
    </w:p>
    <w:p w14:paraId="236BFA5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Spacing</w:t>
      </w:r>
    </w:p>
    <w:p w14:paraId="0070E535" w14:textId="77777777" w:rsidR="006148BA" w:rsidRPr="006148BA" w:rsidRDefault="006148BA" w:rsidP="006148BA">
      <w:pPr>
        <w:rPr>
          <w:sz w:val="32"/>
          <w:szCs w:val="32"/>
        </w:rPr>
      </w:pPr>
    </w:p>
    <w:p w14:paraId="0615DBC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Minor wording</w:t>
      </w:r>
    </w:p>
    <w:p w14:paraId="0F9E0E22" w14:textId="77777777" w:rsidR="006148BA" w:rsidRPr="006148BA" w:rsidRDefault="006148BA" w:rsidP="006148BA">
      <w:pPr>
        <w:rPr>
          <w:sz w:val="32"/>
          <w:szCs w:val="32"/>
        </w:rPr>
      </w:pPr>
    </w:p>
    <w:p w14:paraId="3D90F85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Visual inconsistency</w:t>
      </w:r>
    </w:p>
    <w:p w14:paraId="7D93EED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3691FB1">
          <v:rect id="_x0000_i1291" style="width:0;height:1.5pt" o:hralign="center" o:hrstd="t" o:hr="t" fillcolor="#a0a0a0" stroked="f"/>
        </w:pict>
      </w:r>
    </w:p>
    <w:p w14:paraId="2F3E73D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BE — RELEASE BLOCKERS</w:t>
      </w:r>
    </w:p>
    <w:p w14:paraId="09EFC35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267. Capstone Release Blockers</w:t>
      </w:r>
    </w:p>
    <w:p w14:paraId="4E24F90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Any open:</w:t>
      </w:r>
    </w:p>
    <w:p w14:paraId="7B7366D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S1</w:t>
      </w:r>
    </w:p>
    <w:p w14:paraId="153E8295" w14:textId="77777777" w:rsidR="006148BA" w:rsidRPr="006148BA" w:rsidRDefault="006148BA" w:rsidP="006148BA">
      <w:pPr>
        <w:rPr>
          <w:sz w:val="32"/>
          <w:szCs w:val="32"/>
        </w:rPr>
      </w:pPr>
    </w:p>
    <w:p w14:paraId="1A24547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Core S2</w:t>
      </w:r>
    </w:p>
    <w:p w14:paraId="7ECA086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is:</w:t>
      </w:r>
    </w:p>
    <w:p w14:paraId="27B0BB0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NO-GO.</w:t>
      </w:r>
    </w:p>
    <w:p w14:paraId="42038EC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2F1C0BD">
          <v:rect id="_x0000_i1292" style="width:0;height:1.5pt" o:hralign="center" o:hrstd="t" o:hr="t" fillcolor="#a0a0a0" stroked="f"/>
        </w:pict>
      </w:r>
    </w:p>
    <w:p w14:paraId="1D8A1C1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268. Specific Blockers</w:t>
      </w:r>
    </w:p>
    <w:p w14:paraId="5664CBD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 can access another employee's private Request unexpectedly</w:t>
      </w:r>
    </w:p>
    <w:p w14:paraId="73EBD781" w14:textId="77777777" w:rsidR="006148BA" w:rsidRPr="006148BA" w:rsidRDefault="006148BA" w:rsidP="006148BA">
      <w:pPr>
        <w:rPr>
          <w:sz w:val="32"/>
          <w:szCs w:val="32"/>
        </w:rPr>
      </w:pPr>
    </w:p>
    <w:p w14:paraId="39B7741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 threshold wrong</w:t>
      </w:r>
    </w:p>
    <w:p w14:paraId="4DEE46F0" w14:textId="77777777" w:rsidR="006148BA" w:rsidRPr="006148BA" w:rsidRDefault="006148BA" w:rsidP="006148BA">
      <w:pPr>
        <w:rPr>
          <w:sz w:val="32"/>
          <w:szCs w:val="32"/>
        </w:rPr>
      </w:pPr>
    </w:p>
    <w:p w14:paraId="49244D3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Server total validation missing</w:t>
      </w:r>
    </w:p>
    <w:p w14:paraId="10B208C7" w14:textId="77777777" w:rsidR="006148BA" w:rsidRPr="006148BA" w:rsidRDefault="006148BA" w:rsidP="006148BA">
      <w:pPr>
        <w:rPr>
          <w:sz w:val="32"/>
          <w:szCs w:val="32"/>
        </w:rPr>
      </w:pPr>
    </w:p>
    <w:p w14:paraId="190761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can falsely become Approved</w:t>
      </w:r>
    </w:p>
    <w:p w14:paraId="4B3C250F" w14:textId="77777777" w:rsidR="006148BA" w:rsidRPr="006148BA" w:rsidRDefault="006148BA" w:rsidP="006148BA">
      <w:pPr>
        <w:rPr>
          <w:sz w:val="32"/>
          <w:szCs w:val="32"/>
        </w:rPr>
      </w:pPr>
    </w:p>
    <w:p w14:paraId="5D66952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submission loses data</w:t>
      </w:r>
    </w:p>
    <w:p w14:paraId="4374D7CD" w14:textId="77777777" w:rsidR="006148BA" w:rsidRPr="006148BA" w:rsidRDefault="006148BA" w:rsidP="006148BA">
      <w:pPr>
        <w:rPr>
          <w:sz w:val="32"/>
          <w:szCs w:val="32"/>
        </w:rPr>
      </w:pPr>
    </w:p>
    <w:p w14:paraId="7487BD1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Production connection invalid</w:t>
      </w:r>
    </w:p>
    <w:p w14:paraId="166F2C73" w14:textId="77777777" w:rsidR="006148BA" w:rsidRPr="006148BA" w:rsidRDefault="006148BA" w:rsidP="006148BA">
      <w:pPr>
        <w:rPr>
          <w:sz w:val="32"/>
          <w:szCs w:val="32"/>
        </w:rPr>
      </w:pPr>
    </w:p>
    <w:p w14:paraId="4208F7B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 cannot deploy</w:t>
      </w:r>
    </w:p>
    <w:p w14:paraId="6D1318D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F7BDAD1">
          <v:rect id="_x0000_i1293" style="width:0;height:1.5pt" o:hralign="center" o:hrstd="t" o:hr="t" fillcolor="#a0a0a0" stroked="f"/>
        </w:pict>
      </w:r>
    </w:p>
    <w:p w14:paraId="10ABE9C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BF — FIX LOCATION</w:t>
      </w:r>
    </w:p>
    <w:p w14:paraId="2E339D9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269. Failed TEST?</w:t>
      </w:r>
    </w:p>
    <w:p w14:paraId="0D320CE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Fix in:</w:t>
      </w:r>
    </w:p>
    <w:p w14:paraId="5425488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DEV.</w:t>
      </w:r>
    </w:p>
    <w:p w14:paraId="355CBB7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D865AB1">
          <v:rect id="_x0000_i1294" style="width:0;height:1.5pt" o:hralign="center" o:hrstd="t" o:hr="t" fillcolor="#a0a0a0" stroked="f"/>
        </w:pict>
      </w:r>
    </w:p>
    <w:p w14:paraId="418F815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270. Do NOT</w:t>
      </w:r>
    </w:p>
    <w:p w14:paraId="3961D5A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permanently fix only:</w:t>
      </w:r>
    </w:p>
    <w:p w14:paraId="794E227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TEST.</w:t>
      </w:r>
    </w:p>
    <w:p w14:paraId="458DDF7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6521F2D">
          <v:rect id="_x0000_i1295" style="width:0;height:1.5pt" o:hralign="center" o:hrstd="t" o:hr="t" fillcolor="#a0a0a0" stroked="f"/>
        </w:pict>
      </w:r>
    </w:p>
    <w:p w14:paraId="6EC1B73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271. Correct:</w:t>
      </w:r>
    </w:p>
    <w:p w14:paraId="189E5F3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 finds bug</w:t>
      </w:r>
    </w:p>
    <w:p w14:paraId="0EB6CD3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|</w:t>
      </w:r>
    </w:p>
    <w:p w14:paraId="15EB9ED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v</w:t>
      </w:r>
    </w:p>
    <w:p w14:paraId="0B3921C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DEV fix</w:t>
      </w:r>
    </w:p>
    <w:p w14:paraId="29D1A55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|</w:t>
      </w:r>
    </w:p>
    <w:p w14:paraId="6ABFB59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v</w:t>
      </w:r>
    </w:p>
    <w:p w14:paraId="57A75A2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New version</w:t>
      </w:r>
    </w:p>
    <w:p w14:paraId="4A3A1EE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|</w:t>
      </w:r>
    </w:p>
    <w:p w14:paraId="32C129A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v</w:t>
      </w:r>
    </w:p>
    <w:p w14:paraId="37672D4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Redeploy TEST</w:t>
      </w:r>
    </w:p>
    <w:p w14:paraId="0C3FE4B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|</w:t>
      </w:r>
    </w:p>
    <w:p w14:paraId="0A35181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v</w:t>
      </w:r>
    </w:p>
    <w:p w14:paraId="31EB0B1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Retest</w:t>
      </w:r>
    </w:p>
    <w:p w14:paraId="21165E0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782EA3F">
          <v:rect id="_x0000_i1296" style="width:0;height:1.5pt" o:hralign="center" o:hrstd="t" o:hr="t" fillcolor="#a0a0a0" stroked="f"/>
        </w:pict>
      </w:r>
    </w:p>
    <w:p w14:paraId="7222347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BG — REGRESSION</w:t>
      </w:r>
    </w:p>
    <w:p w14:paraId="2543B81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272. If Approval threshold bug fixed:</w:t>
      </w:r>
    </w:p>
    <w:p w14:paraId="31F9EB6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Do not test only:</w:t>
      </w:r>
    </w:p>
    <w:p w14:paraId="5BC885D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50,000</w:t>
      </w:r>
    </w:p>
    <w:p w14:paraId="36C4590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461581D">
          <v:rect id="_x0000_i1297" style="width:0;height:1.5pt" o:hralign="center" o:hrstd="t" o:hr="t" fillcolor="#a0a0a0" stroked="f"/>
        </w:pict>
      </w:r>
    </w:p>
    <w:p w14:paraId="259786E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273. Retest:</w:t>
      </w:r>
    </w:p>
    <w:p w14:paraId="411E47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4,999.99</w:t>
      </w:r>
    </w:p>
    <w:p w14:paraId="41B61436" w14:textId="77777777" w:rsidR="006148BA" w:rsidRPr="006148BA" w:rsidRDefault="006148BA" w:rsidP="006148BA">
      <w:pPr>
        <w:rPr>
          <w:sz w:val="32"/>
          <w:szCs w:val="32"/>
        </w:rPr>
      </w:pPr>
    </w:p>
    <w:p w14:paraId="01323C0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5,000</w:t>
      </w:r>
    </w:p>
    <w:p w14:paraId="7F368FCB" w14:textId="77777777" w:rsidR="006148BA" w:rsidRPr="006148BA" w:rsidRDefault="006148BA" w:rsidP="006148BA">
      <w:pPr>
        <w:rPr>
          <w:sz w:val="32"/>
          <w:szCs w:val="32"/>
        </w:rPr>
      </w:pPr>
    </w:p>
    <w:p w14:paraId="6B374D1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50,000</w:t>
      </w:r>
    </w:p>
    <w:p w14:paraId="43964C58" w14:textId="77777777" w:rsidR="006148BA" w:rsidRPr="006148BA" w:rsidRDefault="006148BA" w:rsidP="006148BA">
      <w:pPr>
        <w:rPr>
          <w:sz w:val="32"/>
          <w:szCs w:val="32"/>
        </w:rPr>
      </w:pPr>
    </w:p>
    <w:p w14:paraId="77FB9AB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50,000.01</w:t>
      </w:r>
    </w:p>
    <w:p w14:paraId="0A6B5B0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57E39A9">
          <v:rect id="_x0000_i1298" style="width:0;height:1.5pt" o:hralign="center" o:hrstd="t" o:hr="t" fillcolor="#a0a0a0" stroked="f"/>
        </w:pict>
      </w:r>
    </w:p>
    <w:p w14:paraId="538F57B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274. Why?</w:t>
      </w:r>
    </w:p>
    <w:p w14:paraId="3D25926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One fix can break:</w:t>
      </w:r>
    </w:p>
    <w:p w14:paraId="656D46D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Neighboring conditions.</w:t>
      </w:r>
    </w:p>
    <w:p w14:paraId="2C446BE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676DC3D">
          <v:rect id="_x0000_i1299" style="width:0;height:1.5pt" o:hralign="center" o:hrstd="t" o:hr="t" fillcolor="#a0a0a0" stroked="f"/>
        </w:pict>
      </w:r>
    </w:p>
    <w:p w14:paraId="57EC015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BH — REGRESSION SUITE</w:t>
      </w:r>
    </w:p>
    <w:p w14:paraId="13FC359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275. Minimum Regression</w:t>
      </w:r>
    </w:p>
    <w:p w14:paraId="4DA059D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Login</w:t>
      </w:r>
    </w:p>
    <w:p w14:paraId="1BA3563D" w14:textId="77777777" w:rsidR="006148BA" w:rsidRPr="006148BA" w:rsidRDefault="006148BA" w:rsidP="006148BA">
      <w:pPr>
        <w:rPr>
          <w:sz w:val="32"/>
          <w:szCs w:val="32"/>
        </w:rPr>
      </w:pPr>
    </w:p>
    <w:p w14:paraId="6430206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 Mapping</w:t>
      </w:r>
    </w:p>
    <w:p w14:paraId="2558CD44" w14:textId="77777777" w:rsidR="006148BA" w:rsidRPr="006148BA" w:rsidRDefault="006148BA" w:rsidP="006148BA">
      <w:pPr>
        <w:rPr>
          <w:sz w:val="32"/>
          <w:szCs w:val="32"/>
        </w:rPr>
      </w:pPr>
    </w:p>
    <w:p w14:paraId="5AC7711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Product Search</w:t>
      </w:r>
    </w:p>
    <w:p w14:paraId="304B1CFC" w14:textId="77777777" w:rsidR="006148BA" w:rsidRPr="006148BA" w:rsidRDefault="006148BA" w:rsidP="006148BA">
      <w:pPr>
        <w:rPr>
          <w:sz w:val="32"/>
          <w:szCs w:val="32"/>
        </w:rPr>
      </w:pPr>
    </w:p>
    <w:p w14:paraId="4CA3B2E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Add to Cart</w:t>
      </w:r>
    </w:p>
    <w:p w14:paraId="3F13536F" w14:textId="77777777" w:rsidR="006148BA" w:rsidRPr="006148BA" w:rsidRDefault="006148BA" w:rsidP="006148BA">
      <w:pPr>
        <w:rPr>
          <w:sz w:val="32"/>
          <w:szCs w:val="32"/>
        </w:rPr>
      </w:pPr>
    </w:p>
    <w:p w14:paraId="6374AB6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Submit</w:t>
      </w:r>
    </w:p>
    <w:p w14:paraId="0DE085B5" w14:textId="77777777" w:rsidR="006148BA" w:rsidRPr="006148BA" w:rsidRDefault="006148BA" w:rsidP="006148BA">
      <w:pPr>
        <w:rPr>
          <w:sz w:val="32"/>
          <w:szCs w:val="32"/>
        </w:rPr>
      </w:pPr>
    </w:p>
    <w:p w14:paraId="79762A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Low Approval</w:t>
      </w:r>
    </w:p>
    <w:p w14:paraId="4555B1BA" w14:textId="77777777" w:rsidR="006148BA" w:rsidRPr="006148BA" w:rsidRDefault="006148BA" w:rsidP="006148BA">
      <w:pPr>
        <w:rPr>
          <w:sz w:val="32"/>
          <w:szCs w:val="32"/>
        </w:rPr>
      </w:pPr>
    </w:p>
    <w:p w14:paraId="038FF4B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Medium Approval</w:t>
      </w:r>
    </w:p>
    <w:p w14:paraId="44AC5A56" w14:textId="77777777" w:rsidR="006148BA" w:rsidRPr="006148BA" w:rsidRDefault="006148BA" w:rsidP="006148BA">
      <w:pPr>
        <w:rPr>
          <w:sz w:val="32"/>
          <w:szCs w:val="32"/>
        </w:rPr>
      </w:pPr>
    </w:p>
    <w:p w14:paraId="23127C1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High Approval</w:t>
      </w:r>
    </w:p>
    <w:p w14:paraId="173073CD" w14:textId="77777777" w:rsidR="006148BA" w:rsidRPr="006148BA" w:rsidRDefault="006148BA" w:rsidP="006148BA">
      <w:pPr>
        <w:rPr>
          <w:sz w:val="32"/>
          <w:szCs w:val="32"/>
        </w:rPr>
      </w:pPr>
    </w:p>
    <w:p w14:paraId="38D73E5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 Reject</w:t>
      </w:r>
    </w:p>
    <w:p w14:paraId="347F524B" w14:textId="77777777" w:rsidR="006148BA" w:rsidRPr="006148BA" w:rsidRDefault="006148BA" w:rsidP="006148BA">
      <w:pPr>
        <w:rPr>
          <w:sz w:val="32"/>
          <w:szCs w:val="32"/>
        </w:rPr>
      </w:pPr>
    </w:p>
    <w:p w14:paraId="1384D40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 Reject</w:t>
      </w:r>
    </w:p>
    <w:p w14:paraId="69C7B12A" w14:textId="77777777" w:rsidR="006148BA" w:rsidRPr="006148BA" w:rsidRDefault="006148BA" w:rsidP="006148BA">
      <w:pPr>
        <w:rPr>
          <w:sz w:val="32"/>
          <w:szCs w:val="32"/>
        </w:rPr>
      </w:pPr>
    </w:p>
    <w:p w14:paraId="2CE48C2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Reject</w:t>
      </w:r>
    </w:p>
    <w:p w14:paraId="56E24DBF" w14:textId="77777777" w:rsidR="006148BA" w:rsidRPr="006148BA" w:rsidRDefault="006148BA" w:rsidP="006148BA">
      <w:pPr>
        <w:rPr>
          <w:sz w:val="32"/>
          <w:szCs w:val="32"/>
        </w:rPr>
      </w:pPr>
    </w:p>
    <w:p w14:paraId="42CD897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My Requests</w:t>
      </w:r>
    </w:p>
    <w:p w14:paraId="621F04A6" w14:textId="77777777" w:rsidR="006148BA" w:rsidRPr="006148BA" w:rsidRDefault="006148BA" w:rsidP="006148BA">
      <w:pPr>
        <w:rPr>
          <w:sz w:val="32"/>
          <w:szCs w:val="32"/>
        </w:rPr>
      </w:pPr>
    </w:p>
    <w:p w14:paraId="5B02488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Admin</w:t>
      </w:r>
    </w:p>
    <w:p w14:paraId="01A4E598" w14:textId="77777777" w:rsidR="006148BA" w:rsidRPr="006148BA" w:rsidRDefault="006148BA" w:rsidP="006148BA">
      <w:pPr>
        <w:rPr>
          <w:sz w:val="32"/>
          <w:szCs w:val="32"/>
        </w:rPr>
      </w:pPr>
    </w:p>
    <w:p w14:paraId="2E08B27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BI</w:t>
      </w:r>
    </w:p>
    <w:p w14:paraId="1EB251B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8EBF3D0">
          <v:rect id="_x0000_i1300" style="width:0;height:1.5pt" o:hralign="center" o:hrstd="t" o:hr="t" fillcolor="#a0a0a0" stroked="f"/>
        </w:pict>
      </w:r>
    </w:p>
    <w:p w14:paraId="39F50B4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BI — SOLUTION REVIEW</w:t>
      </w:r>
    </w:p>
    <w:p w14:paraId="08BF147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276. Return to:</w:t>
      </w:r>
    </w:p>
    <w:p w14:paraId="25814E6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&amp; Purchase Request Management</w:t>
      </w:r>
    </w:p>
    <w:p w14:paraId="6CA9CD8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Solution.</w:t>
      </w:r>
    </w:p>
    <w:p w14:paraId="493FE8B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EF562BC">
          <v:rect id="_x0000_i1301" style="width:0;height:1.5pt" o:hralign="center" o:hrstd="t" o:hr="t" fillcolor="#a0a0a0" stroked="f"/>
        </w:pict>
      </w:r>
    </w:p>
    <w:p w14:paraId="33CFF22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277. Confirm:</w:t>
      </w:r>
    </w:p>
    <w:p w14:paraId="4B88853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Unmanaged in DEV.</w:t>
      </w:r>
    </w:p>
    <w:p w14:paraId="4F6ACB9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6D9769F">
          <v:rect id="_x0000_i1302" style="width:0;height:1.5pt" o:hralign="center" o:hrstd="t" o:hr="t" fillcolor="#a0a0a0" stroked="f"/>
        </w:pict>
      </w:r>
    </w:p>
    <w:p w14:paraId="4F12614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278. Confirm Publisher.</w:t>
      </w:r>
    </w:p>
    <w:p w14:paraId="0F2B152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FA8B809">
          <v:rect id="_x0000_i1303" style="width:0;height:1.5pt" o:hralign="center" o:hrstd="t" o:hr="t" fillcolor="#a0a0a0" stroked="f"/>
        </w:pict>
      </w:r>
    </w:p>
    <w:p w14:paraId="02D70E4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279. Confirm Version.</w:t>
      </w:r>
    </w:p>
    <w:p w14:paraId="0F4C5BF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6A8F7ED">
          <v:rect id="_x0000_i1304" style="width:0;height:1.5pt" o:hralign="center" o:hrstd="t" o:hr="t" fillcolor="#a0a0a0" stroked="f"/>
        </w:pict>
      </w:r>
    </w:p>
    <w:p w14:paraId="7F71E5B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280. Final Release Version</w:t>
      </w:r>
    </w:p>
    <w:p w14:paraId="4F8637B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Example:</w:t>
      </w:r>
    </w:p>
    <w:p w14:paraId="6B13E46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1.0.0.0</w:t>
      </w:r>
    </w:p>
    <w:p w14:paraId="752E58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or:</w:t>
      </w:r>
    </w:p>
    <w:p w14:paraId="0E1277F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1.0.1.0</w:t>
      </w:r>
    </w:p>
    <w:p w14:paraId="7591D69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if fixes were made.</w:t>
      </w:r>
    </w:p>
    <w:p w14:paraId="76E222B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B3C23F4">
          <v:rect id="_x0000_i1305" style="width:0;height:1.5pt" o:hralign="center" o:hrstd="t" o:hr="t" fillcolor="#a0a0a0" stroked="f"/>
        </w:pict>
      </w:r>
    </w:p>
    <w:p w14:paraId="5C5B9C6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281. Use One Agreed Version.</w:t>
      </w:r>
    </w:p>
    <w:p w14:paraId="418B087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D3C0DD9">
          <v:rect id="_x0000_i1306" style="width:0;height:1.5pt" o:hralign="center" o:hrstd="t" o:hr="t" fillcolor="#a0a0a0" stroked="f"/>
        </w:pict>
      </w:r>
    </w:p>
    <w:p w14:paraId="0DD14F5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PART BJ — SOLUTION CONTENTS</w:t>
      </w:r>
    </w:p>
    <w:p w14:paraId="31DCC13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282. Verify:</w:t>
      </w:r>
    </w:p>
    <w:p w14:paraId="7CEC952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Purchase Category</w:t>
      </w:r>
    </w:p>
    <w:p w14:paraId="1B22A18F" w14:textId="77777777" w:rsidR="006148BA" w:rsidRPr="006148BA" w:rsidRDefault="006148BA" w:rsidP="006148BA">
      <w:pPr>
        <w:rPr>
          <w:sz w:val="32"/>
          <w:szCs w:val="32"/>
        </w:rPr>
      </w:pPr>
    </w:p>
    <w:p w14:paraId="1A9C9AD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Vendor</w:t>
      </w:r>
    </w:p>
    <w:p w14:paraId="04EC937B" w14:textId="77777777" w:rsidR="006148BA" w:rsidRPr="006148BA" w:rsidRDefault="006148BA" w:rsidP="006148BA">
      <w:pPr>
        <w:rPr>
          <w:sz w:val="32"/>
          <w:szCs w:val="32"/>
        </w:rPr>
      </w:pPr>
    </w:p>
    <w:p w14:paraId="02E28E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Product</w:t>
      </w:r>
    </w:p>
    <w:p w14:paraId="488971FF" w14:textId="77777777" w:rsidR="006148BA" w:rsidRPr="006148BA" w:rsidRDefault="006148BA" w:rsidP="006148BA">
      <w:pPr>
        <w:rPr>
          <w:sz w:val="32"/>
          <w:szCs w:val="32"/>
        </w:rPr>
      </w:pPr>
    </w:p>
    <w:p w14:paraId="5BE71EF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Purchase Request</w:t>
      </w:r>
    </w:p>
    <w:p w14:paraId="4C9C3768" w14:textId="77777777" w:rsidR="006148BA" w:rsidRPr="006148BA" w:rsidRDefault="006148BA" w:rsidP="006148BA">
      <w:pPr>
        <w:rPr>
          <w:sz w:val="32"/>
          <w:szCs w:val="32"/>
        </w:rPr>
      </w:pPr>
    </w:p>
    <w:p w14:paraId="200681C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Purchase Request Item</w:t>
      </w:r>
    </w:p>
    <w:p w14:paraId="34AD5F79" w14:textId="77777777" w:rsidR="006148BA" w:rsidRPr="006148BA" w:rsidRDefault="006148BA" w:rsidP="006148BA">
      <w:pPr>
        <w:rPr>
          <w:sz w:val="32"/>
          <w:szCs w:val="32"/>
        </w:rPr>
      </w:pPr>
    </w:p>
    <w:p w14:paraId="7A3476E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 dependency</w:t>
      </w:r>
    </w:p>
    <w:p w14:paraId="49C3575C" w14:textId="77777777" w:rsidR="006148BA" w:rsidRPr="006148BA" w:rsidRDefault="006148BA" w:rsidP="006148BA">
      <w:pPr>
        <w:rPr>
          <w:sz w:val="32"/>
          <w:szCs w:val="32"/>
        </w:rPr>
      </w:pPr>
    </w:p>
    <w:p w14:paraId="65FB489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Department dependency</w:t>
      </w:r>
    </w:p>
    <w:p w14:paraId="741D102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3EC1F3D">
          <v:rect id="_x0000_i1307" style="width:0;height:1.5pt" o:hralign="center" o:hrstd="t" o:hr="t" fillcolor="#a0a0a0" stroked="f"/>
        </w:pict>
      </w:r>
    </w:p>
    <w:p w14:paraId="1A01FB6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283. Verify:</w:t>
      </w:r>
    </w:p>
    <w:p w14:paraId="591606F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Choices.</w:t>
      </w:r>
    </w:p>
    <w:p w14:paraId="3D16113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4774618">
          <v:rect id="_x0000_i1308" style="width:0;height:1.5pt" o:hralign="center" o:hrstd="t" o:hr="t" fillcolor="#a0a0a0" stroked="f"/>
        </w:pict>
      </w:r>
    </w:p>
    <w:p w14:paraId="129E480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284. Verify:</w:t>
      </w:r>
    </w:p>
    <w:p w14:paraId="5D3D724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Business Rules.</w:t>
      </w:r>
    </w:p>
    <w:p w14:paraId="195704A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EC8E5E0">
          <v:rect id="_x0000_i1309" style="width:0;height:1.5pt" o:hralign="center" o:hrstd="t" o:hr="t" fillcolor="#a0a0a0" stroked="f"/>
        </w:pict>
      </w:r>
    </w:p>
    <w:p w14:paraId="3A5A979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285. Verify:</w:t>
      </w:r>
    </w:p>
    <w:p w14:paraId="40757D2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Canvas App.</w:t>
      </w:r>
    </w:p>
    <w:p w14:paraId="764F151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C27B670">
          <v:rect id="_x0000_i1310" style="width:0;height:1.5pt" o:hralign="center" o:hrstd="t" o:hr="t" fillcolor="#a0a0a0" stroked="f"/>
        </w:pict>
      </w:r>
    </w:p>
    <w:p w14:paraId="52E8D79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286. Verify:</w:t>
      </w:r>
    </w:p>
    <w:p w14:paraId="49A48E2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Approval Flow.</w:t>
      </w:r>
    </w:p>
    <w:p w14:paraId="48EE727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A8ECE77">
          <v:rect id="_x0000_i1311" style="width:0;height:1.5pt" o:hralign="center" o:hrstd="t" o:hr="t" fillcolor="#a0a0a0" stroked="f"/>
        </w:pict>
      </w:r>
    </w:p>
    <w:p w14:paraId="7EAB1D1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287. Verify:</w:t>
      </w:r>
    </w:p>
    <w:p w14:paraId="0587187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Model-Driven App.</w:t>
      </w:r>
    </w:p>
    <w:p w14:paraId="2AC1D69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39374BB">
          <v:rect id="_x0000_i1312" style="width:0;height:1.5pt" o:hralign="center" o:hrstd="t" o:hr="t" fillcolor="#a0a0a0" stroked="f"/>
        </w:pict>
      </w:r>
    </w:p>
    <w:p w14:paraId="6952E88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288. Verify:</w:t>
      </w:r>
    </w:p>
    <w:p w14:paraId="2CB046C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Environment Variables.</w:t>
      </w:r>
    </w:p>
    <w:p w14:paraId="0199480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AF23167">
          <v:rect id="_x0000_i1313" style="width:0;height:1.5pt" o:hralign="center" o:hrstd="t" o:hr="t" fillcolor="#a0a0a0" stroked="f"/>
        </w:pict>
      </w:r>
    </w:p>
    <w:p w14:paraId="706CB2F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289. Verify:</w:t>
      </w:r>
    </w:p>
    <w:p w14:paraId="151AB50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Connection References.</w:t>
      </w:r>
    </w:p>
    <w:p w14:paraId="3CA09AC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85E25D8">
          <v:rect id="_x0000_i1314" style="width:0;height:1.5pt" o:hralign="center" o:hrstd="t" o:hr="t" fillcolor="#a0a0a0" stroked="f"/>
        </w:pict>
      </w:r>
    </w:p>
    <w:p w14:paraId="785D883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BK — PUBLISH CUSTOMIZATIONS</w:t>
      </w:r>
    </w:p>
    <w:p w14:paraId="373FCFB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290. Save:</w:t>
      </w:r>
    </w:p>
    <w:p w14:paraId="260FA32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Apps and Flows.</w:t>
      </w:r>
    </w:p>
    <w:p w14:paraId="40F3C21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EDE98D4">
          <v:rect id="_x0000_i1315" style="width:0;height:1.5pt" o:hralign="center" o:hrstd="t" o:hr="t" fillcolor="#a0a0a0" stroked="f"/>
        </w:pict>
      </w:r>
    </w:p>
    <w:p w14:paraId="62692CB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291. Publish:</w:t>
      </w:r>
    </w:p>
    <w:p w14:paraId="77E646B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Canvas App.</w:t>
      </w:r>
    </w:p>
    <w:p w14:paraId="5832F40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C99A9D4">
          <v:rect id="_x0000_i1316" style="width:0;height:1.5pt" o:hralign="center" o:hrstd="t" o:hr="t" fillcolor="#a0a0a0" stroked="f"/>
        </w:pict>
      </w:r>
    </w:p>
    <w:p w14:paraId="35C98B6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292. Publish:</w:t>
      </w:r>
    </w:p>
    <w:p w14:paraId="0FF527B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Model-Driven components.</w:t>
      </w:r>
    </w:p>
    <w:p w14:paraId="4B0052C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E14CEF4">
          <v:rect id="_x0000_i1317" style="width:0;height:1.5pt" o:hralign="center" o:hrstd="t" o:hr="t" fillcolor="#a0a0a0" stroked="f"/>
        </w:pict>
      </w:r>
    </w:p>
    <w:p w14:paraId="6675170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293. Publish:</w:t>
      </w:r>
    </w:p>
    <w:p w14:paraId="3500525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Dataverse customizations.</w:t>
      </w:r>
    </w:p>
    <w:p w14:paraId="68647AD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F545588">
          <v:rect id="_x0000_i1318" style="width:0;height:1.5pt" o:hralign="center" o:hrstd="t" o:hr="t" fillcolor="#a0a0a0" stroked="f"/>
        </w:pict>
      </w:r>
    </w:p>
    <w:p w14:paraId="71C8BD9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BL — SOLUTION CHECKER</w:t>
      </w:r>
    </w:p>
    <w:p w14:paraId="3D1EABB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294. Run:</w:t>
      </w:r>
    </w:p>
    <w:p w14:paraId="5CAD6AC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Solution Checker.</w:t>
      </w:r>
    </w:p>
    <w:p w14:paraId="03E57CE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1623C03">
          <v:rect id="_x0000_i1319" style="width:0;height:1.5pt" o:hralign="center" o:hrstd="t" o:hr="t" fillcolor="#a0a0a0" stroked="f"/>
        </w:pict>
      </w:r>
    </w:p>
    <w:p w14:paraId="15F671E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295. Solution Checker performs:</w:t>
      </w:r>
    </w:p>
    <w:p w14:paraId="2A7BA02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Static analysis.</w:t>
      </w:r>
    </w:p>
    <w:p w14:paraId="63BBC2B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0A537CD">
          <v:rect id="_x0000_i1320" style="width:0;height:1.5pt" o:hralign="center" o:hrstd="t" o:hr="t" fillcolor="#a0a0a0" stroked="f"/>
        </w:pict>
      </w:r>
    </w:p>
    <w:p w14:paraId="352A02C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296. Review results related to:</w:t>
      </w:r>
    </w:p>
    <w:p w14:paraId="27B988C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Performance</w:t>
      </w:r>
    </w:p>
    <w:p w14:paraId="13BFFC47" w14:textId="77777777" w:rsidR="006148BA" w:rsidRPr="006148BA" w:rsidRDefault="006148BA" w:rsidP="006148BA">
      <w:pPr>
        <w:rPr>
          <w:sz w:val="32"/>
          <w:szCs w:val="32"/>
        </w:rPr>
      </w:pPr>
    </w:p>
    <w:p w14:paraId="473DF10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Reliability</w:t>
      </w:r>
    </w:p>
    <w:p w14:paraId="2E5587F2" w14:textId="77777777" w:rsidR="006148BA" w:rsidRPr="006148BA" w:rsidRDefault="006148BA" w:rsidP="006148BA">
      <w:pPr>
        <w:rPr>
          <w:sz w:val="32"/>
          <w:szCs w:val="32"/>
        </w:rPr>
      </w:pPr>
    </w:p>
    <w:p w14:paraId="224D0AE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Stability</w:t>
      </w:r>
    </w:p>
    <w:p w14:paraId="00A93943" w14:textId="77777777" w:rsidR="006148BA" w:rsidRPr="006148BA" w:rsidRDefault="006148BA" w:rsidP="006148BA">
      <w:pPr>
        <w:rPr>
          <w:sz w:val="32"/>
          <w:szCs w:val="32"/>
        </w:rPr>
      </w:pPr>
    </w:p>
    <w:p w14:paraId="770668E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Best practices</w:t>
      </w:r>
    </w:p>
    <w:p w14:paraId="4BF41EA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D5A7EDA">
          <v:rect id="_x0000_i1321" style="width:0;height:1.5pt" o:hralign="center" o:hrstd="t" o:hr="t" fillcolor="#a0a0a0" stroked="f"/>
        </w:pict>
      </w:r>
    </w:p>
    <w:p w14:paraId="6F4971F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297. Solution Checker should be run on:</w:t>
      </w:r>
    </w:p>
    <w:p w14:paraId="6FA5130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Unmanaged Solution</w:t>
      </w:r>
    </w:p>
    <w:p w14:paraId="2AD6C8E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before release.</w:t>
      </w:r>
    </w:p>
    <w:p w14:paraId="0CE73BE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3C140B3">
          <v:rect id="_x0000_i1322" style="width:0;height:1.5pt" o:hralign="center" o:hrstd="t" o:hr="t" fillcolor="#a0a0a0" stroked="f"/>
        </w:pict>
      </w:r>
    </w:p>
    <w:p w14:paraId="1DF13CB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298. Do not say:</w:t>
      </w:r>
    </w:p>
    <w:p w14:paraId="4AB4379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Checker passed, therefore the system is correct.</w:t>
      </w:r>
    </w:p>
    <w:p w14:paraId="7EC56B4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7DBBBCA">
          <v:rect id="_x0000_i1323" style="width:0;height:1.5pt" o:hralign="center" o:hrstd="t" o:hr="t" fillcolor="#a0a0a0" stroked="f"/>
        </w:pict>
      </w:r>
    </w:p>
    <w:p w14:paraId="76B1714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299. Why?</w:t>
      </w:r>
    </w:p>
    <w:p w14:paraId="1054E0E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 Checker doesn't know whether:</w:t>
      </w:r>
    </w:p>
    <w:p w14:paraId="2344EBD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5,000</w:t>
      </w:r>
    </w:p>
    <w:p w14:paraId="26185C7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should require Finance.</w:t>
      </w:r>
    </w:p>
    <w:p w14:paraId="0FA108E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3C00708">
          <v:rect id="_x0000_i1324" style="width:0;height:1.5pt" o:hralign="center" o:hrstd="t" o:hr="t" fillcolor="#a0a0a0" stroked="f"/>
        </w:pict>
      </w:r>
    </w:p>
    <w:p w14:paraId="2FDEF8B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300. Business testing still matters.</w:t>
      </w:r>
    </w:p>
    <w:p w14:paraId="17F8F8F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8DA7ECB">
          <v:rect id="_x0000_i1325" style="width:0;height:1.5pt" o:hralign="center" o:hrstd="t" o:hr="t" fillcolor="#a0a0a0" stroked="f"/>
        </w:pict>
      </w:r>
    </w:p>
    <w:p w14:paraId="4574368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BM — SOLUTION LAYERS</w:t>
      </w:r>
    </w:p>
    <w:p w14:paraId="165CE39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301. If TEST behavior is unexpected after deployment:</w:t>
      </w:r>
    </w:p>
    <w:p w14:paraId="0493C5B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Review:</w:t>
      </w:r>
    </w:p>
    <w:p w14:paraId="3414B74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Solution Layers.</w:t>
      </w:r>
    </w:p>
    <w:p w14:paraId="19C6EDD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13F1720">
          <v:rect id="_x0000_i1326" style="width:0;height:1.5pt" o:hralign="center" o:hrstd="t" o:hr="t" fillcolor="#a0a0a0" stroked="f"/>
        </w:pict>
      </w:r>
    </w:p>
    <w:p w14:paraId="7F9E1D0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302. Look for:</w:t>
      </w:r>
    </w:p>
    <w:p w14:paraId="6FCD696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Active unmanaged customization.</w:t>
      </w:r>
    </w:p>
    <w:p w14:paraId="365204B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C66F740">
          <v:rect id="_x0000_i1327" style="width:0;height:1.5pt" o:hralign="center" o:hrstd="t" o:hr="t" fillcolor="#a0a0a0" stroked="f"/>
        </w:pict>
      </w:r>
    </w:p>
    <w:p w14:paraId="038BA80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303. Example</w:t>
      </w:r>
    </w:p>
    <w:p w14:paraId="1FBA4D0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Managed App should show:</w:t>
      </w:r>
    </w:p>
    <w:p w14:paraId="492973E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Submit Request</w:t>
      </w:r>
    </w:p>
    <w:p w14:paraId="56517DB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but TEST shows:</w:t>
      </w:r>
    </w:p>
    <w:p w14:paraId="0F51239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Send</w:t>
      </w:r>
    </w:p>
    <w:p w14:paraId="36CFE5B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52816CF">
          <v:rect id="_x0000_i1328" style="width:0;height:1.5pt" o:hralign="center" o:hrstd="t" o:hr="t" fillcolor="#a0a0a0" stroked="f"/>
        </w:pict>
      </w:r>
    </w:p>
    <w:p w14:paraId="60ADB49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304. Possible cause:</w:t>
      </w:r>
    </w:p>
    <w:p w14:paraId="02F4F2E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Unmanaged layer override.</w:t>
      </w:r>
    </w:p>
    <w:p w14:paraId="0A171B5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DFFE4C1">
          <v:rect id="_x0000_i1329" style="width:0;height:1.5pt" o:hralign="center" o:hrstd="t" o:hr="t" fillcolor="#a0a0a0" stroked="f"/>
        </w:pict>
      </w:r>
    </w:p>
    <w:p w14:paraId="33801AB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BN — OBJECT CHECKER</w:t>
      </w:r>
    </w:p>
    <w:p w14:paraId="548DCDF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305. For supported Model-Driven App/Site Map issues:</w:t>
      </w:r>
    </w:p>
    <w:p w14:paraId="5F23521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Object Checker may help diagnose:</w:t>
      </w:r>
    </w:p>
    <w:p w14:paraId="6911E85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Active layer hiding customization</w:t>
      </w:r>
    </w:p>
    <w:p w14:paraId="6F0C4313" w14:textId="77777777" w:rsidR="006148BA" w:rsidRPr="006148BA" w:rsidRDefault="006148BA" w:rsidP="006148BA">
      <w:pPr>
        <w:rPr>
          <w:sz w:val="32"/>
          <w:szCs w:val="32"/>
        </w:rPr>
      </w:pPr>
    </w:p>
    <w:p w14:paraId="4476237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Malformed metadata</w:t>
      </w:r>
    </w:p>
    <w:p w14:paraId="033A837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CF7ACFB">
          <v:rect id="_x0000_i1330" style="width:0;height:1.5pt" o:hralign="center" o:hrstd="t" o:hr="t" fillcolor="#a0a0a0" stroked="f"/>
        </w:pict>
      </w:r>
    </w:p>
    <w:p w14:paraId="76D3194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306. Current status:</w:t>
      </w:r>
    </w:p>
    <w:p w14:paraId="1B7E25A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Preview.</w:t>
      </w:r>
    </w:p>
    <w:p w14:paraId="5176FBC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4B41676">
          <v:rect id="_x0000_i1331" style="width:0;height:1.5pt" o:hralign="center" o:hrstd="t" o:hr="t" fillcolor="#a0a0a0" stroked="f"/>
        </w:pict>
      </w:r>
    </w:p>
    <w:p w14:paraId="5CA64DD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307. Therefore:</w:t>
      </w:r>
    </w:p>
    <w:p w14:paraId="7305530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Use as:</w:t>
      </w:r>
    </w:p>
    <w:p w14:paraId="2E4EFB2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Supplemental diagnostic tool.</w:t>
      </w:r>
    </w:p>
    <w:p w14:paraId="2706B9B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BCEA1AE">
          <v:rect id="_x0000_i1332" style="width:0;height:1.5pt" o:hralign="center" o:hrstd="t" o:hr="t" fillcolor="#a0a0a0" stroked="f"/>
        </w:pict>
      </w:r>
    </w:p>
    <w:p w14:paraId="480EE56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BO — ENVIRONMENT VARIABLES</w:t>
      </w:r>
    </w:p>
    <w:p w14:paraId="7E82ED3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308. Before export verify:</w:t>
      </w:r>
    </w:p>
    <w:p w14:paraId="7FD43B0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 Approver Email</w:t>
      </w:r>
    </w:p>
    <w:p w14:paraId="0BE9CE78" w14:textId="77777777" w:rsidR="006148BA" w:rsidRPr="006148BA" w:rsidRDefault="006148BA" w:rsidP="006148BA">
      <w:pPr>
        <w:rPr>
          <w:sz w:val="32"/>
          <w:szCs w:val="32"/>
        </w:rPr>
      </w:pPr>
    </w:p>
    <w:p w14:paraId="23A2915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Approver Email</w:t>
      </w:r>
    </w:p>
    <w:p w14:paraId="2EAF4001" w14:textId="77777777" w:rsidR="006148BA" w:rsidRPr="006148BA" w:rsidRDefault="006148BA" w:rsidP="006148BA">
      <w:pPr>
        <w:rPr>
          <w:sz w:val="32"/>
          <w:szCs w:val="32"/>
        </w:rPr>
      </w:pPr>
    </w:p>
    <w:p w14:paraId="1437281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Environment Name</w:t>
      </w:r>
    </w:p>
    <w:p w14:paraId="2309463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11D70F3">
          <v:rect id="_x0000_i1333" style="width:0;height:1.5pt" o:hralign="center" o:hrstd="t" o:hr="t" fillcolor="#a0a0a0" stroked="f"/>
        </w:pict>
      </w:r>
    </w:p>
    <w:p w14:paraId="35D728E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309. Target values should be:</w:t>
      </w:r>
    </w:p>
    <w:p w14:paraId="1A493B5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TEST-specific.</w:t>
      </w:r>
    </w:p>
    <w:p w14:paraId="0675C05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182BA7F">
          <v:rect id="_x0000_i1334" style="width:0;height:1.5pt" o:hralign="center" o:hrstd="t" o:hr="t" fillcolor="#a0a0a0" stroked="f"/>
        </w:pict>
      </w:r>
    </w:p>
    <w:p w14:paraId="6E606D4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310. Do not package inappropriate:</w:t>
      </w:r>
    </w:p>
    <w:p w14:paraId="044CDB9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DEV Current Values.</w:t>
      </w:r>
    </w:p>
    <w:p w14:paraId="1390FC8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F397805">
          <v:rect id="_x0000_i1335" style="width:0;height:1.5pt" o:hralign="center" o:hrstd="t" o:hr="t" fillcolor="#a0a0a0" stroked="f"/>
        </w:pict>
      </w:r>
    </w:p>
    <w:p w14:paraId="3C33DA1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BP — CONNECTION REFERENCES</w:t>
      </w:r>
    </w:p>
    <w:p w14:paraId="2C42C6E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311. Verify:</w:t>
      </w:r>
    </w:p>
    <w:p w14:paraId="18D4586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Dataverse</w:t>
      </w:r>
    </w:p>
    <w:p w14:paraId="254FC614" w14:textId="77777777" w:rsidR="006148BA" w:rsidRPr="006148BA" w:rsidRDefault="006148BA" w:rsidP="006148BA">
      <w:pPr>
        <w:rPr>
          <w:sz w:val="32"/>
          <w:szCs w:val="32"/>
        </w:rPr>
      </w:pPr>
    </w:p>
    <w:p w14:paraId="006EA74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Approvals</w:t>
      </w:r>
    </w:p>
    <w:p w14:paraId="30137F72" w14:textId="77777777" w:rsidR="006148BA" w:rsidRPr="006148BA" w:rsidRDefault="006148BA" w:rsidP="006148BA">
      <w:pPr>
        <w:rPr>
          <w:sz w:val="32"/>
          <w:szCs w:val="32"/>
        </w:rPr>
      </w:pPr>
    </w:p>
    <w:p w14:paraId="770D048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Outlook</w:t>
      </w:r>
    </w:p>
    <w:p w14:paraId="49741C7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Connection References.</w:t>
      </w:r>
    </w:p>
    <w:p w14:paraId="0674692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ABE53FA">
          <v:rect id="_x0000_i1336" style="width:0;height:1.5pt" o:hralign="center" o:hrstd="t" o:hr="t" fillcolor="#a0a0a0" stroked="f"/>
        </w:pict>
      </w:r>
    </w:p>
    <w:p w14:paraId="3AF3D7C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312. TEST must map them to:</w:t>
      </w:r>
    </w:p>
    <w:p w14:paraId="37AA1E3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TEST Connections.</w:t>
      </w:r>
    </w:p>
    <w:p w14:paraId="14555EC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2A8508C">
          <v:rect id="_x0000_i1337" style="width:0;height:1.5pt" o:hralign="center" o:hrstd="t" o:hr="t" fillcolor="#a0a0a0" stroked="f"/>
        </w:pict>
      </w:r>
    </w:p>
    <w:p w14:paraId="2A20A58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313. Do not use developer's personal Production account.</w:t>
      </w:r>
    </w:p>
    <w:p w14:paraId="417ABAE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E26E393">
          <v:rect id="_x0000_i1338" style="width:0;height:1.5pt" o:hralign="center" o:hrstd="t" o:hr="t" fillcolor="#a0a0a0" stroked="f"/>
        </w:pict>
      </w:r>
    </w:p>
    <w:p w14:paraId="1C60223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BQ — MANAGED EXPORT</w:t>
      </w:r>
    </w:p>
    <w:p w14:paraId="2F0DF8C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314. From DEV export:</w:t>
      </w:r>
    </w:p>
    <w:p w14:paraId="460D4E0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Managed Solution.</w:t>
      </w:r>
    </w:p>
    <w:p w14:paraId="0777E9D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4F55AA4">
          <v:rect id="_x0000_i1339" style="width:0;height:1.5pt" o:hralign="center" o:hrstd="t" o:hr="t" fillcolor="#a0a0a0" stroked="f"/>
        </w:pict>
      </w:r>
    </w:p>
    <w:p w14:paraId="1E52C1E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315. Name example:</w:t>
      </w:r>
    </w:p>
    <w:p w14:paraId="67E4E0B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ProcurementPurchaseRequestManagement_1_0_0_0_managed.zip</w:t>
      </w:r>
    </w:p>
    <w:p w14:paraId="528D3EE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3A3100F">
          <v:rect id="_x0000_i1340" style="width:0;height:1.5pt" o:hralign="center" o:hrstd="t" o:hr="t" fillcolor="#a0a0a0" stroked="f"/>
        </w:pict>
      </w:r>
    </w:p>
    <w:p w14:paraId="0FB39BE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316. Also preserve:</w:t>
      </w:r>
    </w:p>
    <w:p w14:paraId="7871DC2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Unmanaged/source artifact</w:t>
      </w:r>
    </w:p>
    <w:p w14:paraId="4317336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according to ALM strategy.</w:t>
      </w:r>
    </w:p>
    <w:p w14:paraId="6C1B1C6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1ABD80D">
          <v:rect id="_x0000_i1341" style="width:0;height:1.5pt" o:hralign="center" o:hrstd="t" o:hr="t" fillcolor="#a0a0a0" stroked="f"/>
        </w:pict>
      </w:r>
    </w:p>
    <w:p w14:paraId="671E7C0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BR — RELEASE ARTIFACT</w:t>
      </w:r>
    </w:p>
    <w:p w14:paraId="1789114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317. Managed ZIP becomes:</w:t>
      </w:r>
    </w:p>
    <w:p w14:paraId="0067B5F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Release Candidate Artifact.</w:t>
      </w:r>
    </w:p>
    <w:p w14:paraId="25BDA0C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88C6B4C">
          <v:rect id="_x0000_i1342" style="width:0;height:1.5pt" o:hralign="center" o:hrstd="t" o:hr="t" fillcolor="#a0a0a0" stroked="f"/>
        </w:pict>
      </w:r>
    </w:p>
    <w:p w14:paraId="76CD9B0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318. Treat it as:</w:t>
      </w:r>
    </w:p>
    <w:p w14:paraId="48C2491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Immutable.</w:t>
      </w:r>
    </w:p>
    <w:p w14:paraId="607BE66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DFD371F">
          <v:rect id="_x0000_i1343" style="width:0;height:1.5pt" o:hralign="center" o:hrstd="t" o:hr="t" fillcolor="#a0a0a0" stroked="f"/>
        </w:pict>
      </w:r>
    </w:p>
    <w:p w14:paraId="0C43DE5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319. Meaning:</w:t>
      </w:r>
    </w:p>
    <w:p w14:paraId="22B52A9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Do not manually edit ZIP and still call it:</w:t>
      </w:r>
    </w:p>
    <w:p w14:paraId="1B2F8FD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Tested release.</w:t>
      </w:r>
    </w:p>
    <w:p w14:paraId="0AACF7C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6388B69">
          <v:rect id="_x0000_i1344" style="width:0;height:1.5pt" o:hralign="center" o:hrstd="t" o:hr="t" fillcolor="#a0a0a0" stroked="f"/>
        </w:pict>
      </w:r>
    </w:p>
    <w:p w14:paraId="28AB5A2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BS — DEPLOY TO TEST</w:t>
      </w:r>
    </w:p>
    <w:p w14:paraId="50AD519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320. Switch:</w:t>
      </w:r>
    </w:p>
    <w:p w14:paraId="24210BF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TEST Environment.</w:t>
      </w:r>
    </w:p>
    <w:p w14:paraId="22D5D0D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2490B64">
          <v:rect id="_x0000_i1345" style="width:0;height:1.5pt" o:hralign="center" o:hrstd="t" o:hr="t" fillcolor="#a0a0a0" stroked="f"/>
        </w:pict>
      </w:r>
    </w:p>
    <w:p w14:paraId="7FB9791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321. Verify:</w:t>
      </w:r>
    </w:p>
    <w:p w14:paraId="0967F91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Dataverse exists.</w:t>
      </w:r>
    </w:p>
    <w:p w14:paraId="74CAEF8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746E9C6">
          <v:rect id="_x0000_i1346" style="width:0;height:1.5pt" o:hralign="center" o:hrstd="t" o:hr="t" fillcolor="#a0a0a0" stroked="f"/>
        </w:pict>
      </w:r>
    </w:p>
    <w:p w14:paraId="285496B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322. Verify:</w:t>
      </w:r>
    </w:p>
    <w:p w14:paraId="5025CD0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Required permissions.</w:t>
      </w:r>
    </w:p>
    <w:p w14:paraId="55387A3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68320BA">
          <v:rect id="_x0000_i1347" style="width:0;height:1.5pt" o:hralign="center" o:hrstd="t" o:hr="t" fillcolor="#a0a0a0" stroked="f"/>
        </w:pict>
      </w:r>
    </w:p>
    <w:p w14:paraId="72B63C1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323. Import:</w:t>
      </w:r>
    </w:p>
    <w:p w14:paraId="542B441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Managed Solution.</w:t>
      </w:r>
    </w:p>
    <w:p w14:paraId="1ADF55F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F8B6A91">
          <v:rect id="_x0000_i1348" style="width:0;height:1.5pt" o:hralign="center" o:hrstd="t" o:hr="t" fillcolor="#a0a0a0" stroked="f"/>
        </w:pict>
      </w:r>
    </w:p>
    <w:p w14:paraId="04F175A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BT — IMPORT REVIEW</w:t>
      </w:r>
    </w:p>
    <w:p w14:paraId="3E3BD68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324. Confirm:</w:t>
      </w:r>
    </w:p>
    <w:p w14:paraId="18A27FE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Publisher</w:t>
      </w:r>
    </w:p>
    <w:p w14:paraId="2D112F29" w14:textId="77777777" w:rsidR="006148BA" w:rsidRPr="006148BA" w:rsidRDefault="006148BA" w:rsidP="006148BA">
      <w:pPr>
        <w:rPr>
          <w:sz w:val="32"/>
          <w:szCs w:val="32"/>
        </w:rPr>
      </w:pPr>
    </w:p>
    <w:p w14:paraId="074B0FD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Version</w:t>
      </w:r>
    </w:p>
    <w:p w14:paraId="65AC4E33" w14:textId="77777777" w:rsidR="006148BA" w:rsidRPr="006148BA" w:rsidRDefault="006148BA" w:rsidP="006148BA">
      <w:pPr>
        <w:rPr>
          <w:sz w:val="32"/>
          <w:szCs w:val="32"/>
        </w:rPr>
      </w:pPr>
    </w:p>
    <w:p w14:paraId="1E40EE3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 name</w:t>
      </w:r>
    </w:p>
    <w:p w14:paraId="3BFF9F3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2842534">
          <v:rect id="_x0000_i1349" style="width:0;height:1.5pt" o:hralign="center" o:hrstd="t" o:hr="t" fillcolor="#a0a0a0" stroked="f"/>
        </w:pict>
      </w:r>
    </w:p>
    <w:p w14:paraId="588B64F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325. Review dependencies.</w:t>
      </w:r>
    </w:p>
    <w:p w14:paraId="76ACE76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293FE48">
          <v:rect id="_x0000_i1350" style="width:0;height:1.5pt" o:hralign="center" o:hrstd="t" o:hr="t" fillcolor="#a0a0a0" stroked="f"/>
        </w:pict>
      </w:r>
    </w:p>
    <w:p w14:paraId="6235BFB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326. If dependency missing:</w:t>
      </w:r>
    </w:p>
    <w:p w14:paraId="4309C2C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Stop and fix source.</w:t>
      </w:r>
    </w:p>
    <w:p w14:paraId="68811AB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28EC115">
          <v:rect id="_x0000_i1351" style="width:0;height:1.5pt" o:hralign="center" o:hrstd="t" o:hr="t" fillcolor="#a0a0a0" stroked="f"/>
        </w:pict>
      </w:r>
    </w:p>
    <w:p w14:paraId="3BEAA59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327. Do not randomly:</w:t>
      </w:r>
    </w:p>
    <w:p w14:paraId="33DF53C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Delete components.</w:t>
      </w:r>
    </w:p>
    <w:p w14:paraId="199E669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99233EC">
          <v:rect id="_x0000_i1352" style="width:0;height:1.5pt" o:hralign="center" o:hrstd="t" o:hr="t" fillcolor="#a0a0a0" stroked="f"/>
        </w:pict>
      </w:r>
    </w:p>
    <w:p w14:paraId="6CD2928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BU — ENVIRONMENT VARIABLE CONFIGURATION</w:t>
      </w:r>
    </w:p>
    <w:p w14:paraId="654B756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328. Set:</w:t>
      </w:r>
    </w:p>
    <w:p w14:paraId="1AE37A6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Environment Name = TEST</w:t>
      </w:r>
    </w:p>
    <w:p w14:paraId="23DAE18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8DEB0CA">
          <v:rect id="_x0000_i1353" style="width:0;height:1.5pt" o:hralign="center" o:hrstd="t" o:hr="t" fillcolor="#a0a0a0" stroked="f"/>
        </w:pict>
      </w:r>
    </w:p>
    <w:p w14:paraId="1F0A254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329. Set:</w:t>
      </w:r>
    </w:p>
    <w:p w14:paraId="6343C6B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 Approver Email =</w:t>
      </w:r>
    </w:p>
    <w:p w14:paraId="3A2C2D3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 Finance account</w:t>
      </w:r>
    </w:p>
    <w:p w14:paraId="4BD011D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230F6DE">
          <v:rect id="_x0000_i1354" style="width:0;height:1.5pt" o:hralign="center" o:hrstd="t" o:hr="t" fillcolor="#a0a0a0" stroked="f"/>
        </w:pict>
      </w:r>
    </w:p>
    <w:p w14:paraId="0849440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330. Set:</w:t>
      </w:r>
    </w:p>
    <w:p w14:paraId="7DC412C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Approver Email =</w:t>
      </w:r>
    </w:p>
    <w:p w14:paraId="6611C37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 Procurement Manager</w:t>
      </w:r>
    </w:p>
    <w:p w14:paraId="5283D43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B7B996A">
          <v:rect id="_x0000_i1355" style="width:0;height:1.5pt" o:hralign="center" o:hrstd="t" o:hr="t" fillcolor="#a0a0a0" stroked="f"/>
        </w:pict>
      </w:r>
    </w:p>
    <w:p w14:paraId="2670253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331. Do not accidentally use:</w:t>
      </w:r>
    </w:p>
    <w:p w14:paraId="3751229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Production distribution list.</w:t>
      </w:r>
    </w:p>
    <w:p w14:paraId="3EA8289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FB9272A">
          <v:rect id="_x0000_i1356" style="width:0;height:1.5pt" o:hralign="center" o:hrstd="t" o:hr="t" fillcolor="#a0a0a0" stroked="f"/>
        </w:pict>
      </w:r>
    </w:p>
    <w:p w14:paraId="5429CB6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BV — CONNECTION CONFIGURATION</w:t>
      </w:r>
    </w:p>
    <w:p w14:paraId="626CD7C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332. Map:</w:t>
      </w:r>
    </w:p>
    <w:p w14:paraId="049ED15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— Dataverse</w:t>
      </w:r>
    </w:p>
    <w:p w14:paraId="5BD1236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to:</w:t>
      </w:r>
    </w:p>
    <w:p w14:paraId="014941B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TEST.</w:t>
      </w:r>
    </w:p>
    <w:p w14:paraId="726A4AD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D203DD1">
          <v:rect id="_x0000_i1357" style="width:0;height:1.5pt" o:hralign="center" o:hrstd="t" o:hr="t" fillcolor="#a0a0a0" stroked="f"/>
        </w:pict>
      </w:r>
    </w:p>
    <w:p w14:paraId="72C5F9A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333. Map:</w:t>
      </w:r>
    </w:p>
    <w:p w14:paraId="3006DE5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— Approvals</w:t>
      </w:r>
    </w:p>
    <w:p w14:paraId="128DBB9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to:</w:t>
      </w:r>
    </w:p>
    <w:p w14:paraId="6262DBA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TEST-approved connection.</w:t>
      </w:r>
    </w:p>
    <w:p w14:paraId="0591BEA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8F0404E">
          <v:rect id="_x0000_i1358" style="width:0;height:1.5pt" o:hralign="center" o:hrstd="t" o:hr="t" fillcolor="#a0a0a0" stroked="f"/>
        </w:pict>
      </w:r>
    </w:p>
    <w:p w14:paraId="434B175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334. Map:</w:t>
      </w:r>
    </w:p>
    <w:p w14:paraId="32CAE07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— Outlook</w:t>
      </w:r>
    </w:p>
    <w:p w14:paraId="2C12CF4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to:</w:t>
      </w:r>
    </w:p>
    <w:p w14:paraId="68A60B7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TEST-approved connection.</w:t>
      </w:r>
    </w:p>
    <w:p w14:paraId="4513A58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3DFF82F">
          <v:rect id="_x0000_i1359" style="width:0;height:1.5pt" o:hralign="center" o:hrstd="t" o:hr="t" fillcolor="#a0a0a0" stroked="f"/>
        </w:pict>
      </w:r>
    </w:p>
    <w:p w14:paraId="1DC32F0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BW — IMPORT</w:t>
      </w:r>
    </w:p>
    <w:p w14:paraId="63F0BFD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335. Start Import.</w:t>
      </w:r>
    </w:p>
    <w:p w14:paraId="25FD7FB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240E2B1">
          <v:rect id="_x0000_i1360" style="width:0;height:1.5pt" o:hralign="center" o:hrstd="t" o:hr="t" fillcolor="#a0a0a0" stroked="f"/>
        </w:pict>
      </w:r>
    </w:p>
    <w:p w14:paraId="09186D3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336. Monitor.</w:t>
      </w:r>
    </w:p>
    <w:p w14:paraId="092193A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E455BF1">
          <v:rect id="_x0000_i1361" style="width:0;height:1.5pt" o:hralign="center" o:hrstd="t" o:hr="t" fillcolor="#a0a0a0" stroked="f"/>
        </w:pict>
      </w:r>
    </w:p>
    <w:p w14:paraId="6829E62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337. Import Success does NOT mean:</w:t>
      </w:r>
    </w:p>
    <w:p w14:paraId="2A701FE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Application is production-ready.</w:t>
      </w:r>
    </w:p>
    <w:p w14:paraId="2A845BF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5E51CDE">
          <v:rect id="_x0000_i1362" style="width:0;height:1.5pt" o:hralign="center" o:hrstd="t" o:hr="t" fillcolor="#a0a0a0" stroked="f"/>
        </w:pict>
      </w:r>
    </w:p>
    <w:p w14:paraId="32C939B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338. Next:</w:t>
      </w:r>
    </w:p>
    <w:p w14:paraId="6CB9298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Smoke Test.</w:t>
      </w:r>
    </w:p>
    <w:p w14:paraId="167A20E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1915548">
          <v:rect id="_x0000_i1363" style="width:0;height:1.5pt" o:hralign="center" o:hrstd="t" o:hr="t" fillcolor="#a0a0a0" stroked="f"/>
        </w:pict>
      </w:r>
    </w:p>
    <w:p w14:paraId="664C9B6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BX — VERIFY MANAGED SOLUTION</w:t>
      </w:r>
    </w:p>
    <w:p w14:paraId="23F195D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339. TEST Solution Type:</w:t>
      </w:r>
    </w:p>
    <w:p w14:paraId="060DCBB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Managed.</w:t>
      </w:r>
    </w:p>
    <w:p w14:paraId="5A4C31C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F815C76">
          <v:rect id="_x0000_i1364" style="width:0;height:1.5pt" o:hralign="center" o:hrstd="t" o:hr="t" fillcolor="#a0a0a0" stroked="f"/>
        </w:pict>
      </w:r>
    </w:p>
    <w:p w14:paraId="381F398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340. Verify version:</w:t>
      </w:r>
    </w:p>
    <w:p w14:paraId="20EF92E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Matches artifact.</w:t>
      </w:r>
    </w:p>
    <w:p w14:paraId="21E3F9C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0C4E246">
          <v:rect id="_x0000_i1365" style="width:0;height:1.5pt" o:hralign="center" o:hrstd="t" o:hr="t" fillcolor="#a0a0a0" stroked="f"/>
        </w:pict>
      </w:r>
    </w:p>
    <w:p w14:paraId="41F2B1F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341. Verify all expected components.</w:t>
      </w:r>
    </w:p>
    <w:p w14:paraId="16A24D0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C2980B3">
          <v:rect id="_x0000_i1366" style="width:0;height:1.5pt" o:hralign="center" o:hrstd="t" o:hr="t" fillcolor="#a0a0a0" stroked="f"/>
        </w:pict>
      </w:r>
    </w:p>
    <w:p w14:paraId="6B72393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342. Verify Flow:</w:t>
      </w:r>
    </w:p>
    <w:p w14:paraId="180A093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Present.</w:t>
      </w:r>
    </w:p>
    <w:p w14:paraId="54103DC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F3B5B18">
          <v:rect id="_x0000_i1367" style="width:0;height:1.5pt" o:hralign="center" o:hrstd="t" o:hr="t" fillcolor="#a0a0a0" stroked="f"/>
        </w:pict>
      </w:r>
    </w:p>
    <w:p w14:paraId="0E1FAB8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343. Verify Flow:</w:t>
      </w:r>
    </w:p>
    <w:p w14:paraId="7003390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Enabled/healthy.</w:t>
      </w:r>
    </w:p>
    <w:p w14:paraId="46AF67C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322A288">
          <v:rect id="_x0000_i1368" style="width:0;height:1.5pt" o:hralign="center" o:hrstd="t" o:hr="t" fillcolor="#a0a0a0" stroked="f"/>
        </w:pict>
      </w:r>
    </w:p>
    <w:p w14:paraId="522C498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BY — TEST DATA</w:t>
      </w:r>
    </w:p>
    <w:p w14:paraId="080DA7E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344. Solution deployment doesn't automatically mean all business data exists.</w:t>
      </w:r>
    </w:p>
    <w:p w14:paraId="0EEECC9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2C1E3B7">
          <v:rect id="_x0000_i1369" style="width:0;height:1.5pt" o:hralign="center" o:hrstd="t" o:hr="t" fillcolor="#a0a0a0" stroked="f"/>
        </w:pict>
      </w:r>
    </w:p>
    <w:p w14:paraId="7A2B92D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345. TEST needs:</w:t>
      </w:r>
    </w:p>
    <w:p w14:paraId="74AE62E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Departments</w:t>
      </w:r>
    </w:p>
    <w:p w14:paraId="61163048" w14:textId="77777777" w:rsidR="006148BA" w:rsidRPr="006148BA" w:rsidRDefault="006148BA" w:rsidP="006148BA">
      <w:pPr>
        <w:rPr>
          <w:sz w:val="32"/>
          <w:szCs w:val="32"/>
        </w:rPr>
      </w:pPr>
    </w:p>
    <w:p w14:paraId="2B4722A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Employees</w:t>
      </w:r>
    </w:p>
    <w:p w14:paraId="630A55F5" w14:textId="77777777" w:rsidR="006148BA" w:rsidRPr="006148BA" w:rsidRDefault="006148BA" w:rsidP="006148BA">
      <w:pPr>
        <w:rPr>
          <w:sz w:val="32"/>
          <w:szCs w:val="32"/>
        </w:rPr>
      </w:pPr>
    </w:p>
    <w:p w14:paraId="1E9095A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Managers</w:t>
      </w:r>
    </w:p>
    <w:p w14:paraId="2BCA3F53" w14:textId="77777777" w:rsidR="006148BA" w:rsidRPr="006148BA" w:rsidRDefault="006148BA" w:rsidP="006148BA">
      <w:pPr>
        <w:rPr>
          <w:sz w:val="32"/>
          <w:szCs w:val="32"/>
        </w:rPr>
      </w:pPr>
    </w:p>
    <w:p w14:paraId="08EC1F3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Products</w:t>
      </w:r>
    </w:p>
    <w:p w14:paraId="6575F5BD" w14:textId="77777777" w:rsidR="006148BA" w:rsidRPr="006148BA" w:rsidRDefault="006148BA" w:rsidP="006148BA">
      <w:pPr>
        <w:rPr>
          <w:sz w:val="32"/>
          <w:szCs w:val="32"/>
        </w:rPr>
      </w:pPr>
    </w:p>
    <w:p w14:paraId="79614A6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Categories</w:t>
      </w:r>
    </w:p>
    <w:p w14:paraId="2470E741" w14:textId="77777777" w:rsidR="006148BA" w:rsidRPr="006148BA" w:rsidRDefault="006148BA" w:rsidP="006148BA">
      <w:pPr>
        <w:rPr>
          <w:sz w:val="32"/>
          <w:szCs w:val="32"/>
        </w:rPr>
      </w:pPr>
    </w:p>
    <w:p w14:paraId="1A64702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Vendors</w:t>
      </w:r>
    </w:p>
    <w:p w14:paraId="1A300D5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as appropriate.</w:t>
      </w:r>
    </w:p>
    <w:p w14:paraId="407DB0A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349D90C">
          <v:rect id="_x0000_i1370" style="width:0;height:1.5pt" o:hralign="center" o:hrstd="t" o:hr="t" fillcolor="#a0a0a0" stroked="f"/>
        </w:pict>
      </w:r>
    </w:p>
    <w:p w14:paraId="30EDF66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346. Use:</w:t>
      </w:r>
    </w:p>
    <w:p w14:paraId="3412355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Fictional test data.</w:t>
      </w:r>
    </w:p>
    <w:p w14:paraId="3996253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3186B9E">
          <v:rect id="_x0000_i1371" style="width:0;height:1.5pt" o:hralign="center" o:hrstd="t" o:hr="t" fillcolor="#a0a0a0" stroked="f"/>
        </w:pict>
      </w:r>
    </w:p>
    <w:p w14:paraId="501EDFE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BZ — TEST SMOKE TEST</w:t>
      </w:r>
    </w:p>
    <w:p w14:paraId="4B7FDBA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347. Smoke Test 1</w:t>
      </w:r>
    </w:p>
    <w:p w14:paraId="031BA8B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Open Employee App.</w:t>
      </w:r>
    </w:p>
    <w:p w14:paraId="5724035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1BA012E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Opens.</w:t>
      </w:r>
    </w:p>
    <w:p w14:paraId="67029FB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AE54019">
          <v:rect id="_x0000_i1372" style="width:0;height:1.5pt" o:hralign="center" o:hrstd="t" o:hr="t" fillcolor="#a0a0a0" stroked="f"/>
        </w:pict>
      </w:r>
    </w:p>
    <w:p w14:paraId="6AB5B08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348. Smoke Test 2</w:t>
      </w:r>
    </w:p>
    <w:p w14:paraId="574219B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Create small Request.</w:t>
      </w:r>
    </w:p>
    <w:p w14:paraId="1DE13FD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7D8E5AA">
          <v:rect id="_x0000_i1373" style="width:0;height:1.5pt" o:hralign="center" o:hrstd="t" o:hr="t" fillcolor="#a0a0a0" stroked="f"/>
        </w:pict>
      </w:r>
    </w:p>
    <w:p w14:paraId="655A39E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349. Smoke Test 3</w:t>
      </w:r>
    </w:p>
    <w:p w14:paraId="516CFC6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Submit.</w:t>
      </w:r>
    </w:p>
    <w:p w14:paraId="5D1B19C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6EF686C">
          <v:rect id="_x0000_i1374" style="width:0;height:1.5pt" o:hralign="center" o:hrstd="t" o:hr="t" fillcolor="#a0a0a0" stroked="f"/>
        </w:pict>
      </w:r>
    </w:p>
    <w:p w14:paraId="73B91A3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350. Smoke Test 4</w:t>
      </w:r>
    </w:p>
    <w:p w14:paraId="1F2FCD4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 receives approval.</w:t>
      </w:r>
    </w:p>
    <w:p w14:paraId="07E21AA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985E3E1">
          <v:rect id="_x0000_i1375" style="width:0;height:1.5pt" o:hralign="center" o:hrstd="t" o:hr="t" fillcolor="#a0a0a0" stroked="f"/>
        </w:pict>
      </w:r>
    </w:p>
    <w:p w14:paraId="0824F23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351. Smoke Test 5</w:t>
      </w:r>
    </w:p>
    <w:p w14:paraId="0C6D5D1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Approve.</w:t>
      </w:r>
    </w:p>
    <w:p w14:paraId="5A98C97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084171D">
          <v:rect id="_x0000_i1376" style="width:0;height:1.5pt" o:hralign="center" o:hrstd="t" o:hr="t" fillcolor="#a0a0a0" stroked="f"/>
        </w:pict>
      </w:r>
    </w:p>
    <w:p w14:paraId="3274D39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352. Smoke Test 6</w:t>
      </w:r>
    </w:p>
    <w:p w14:paraId="46E5EBA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status becomes:</w:t>
      </w:r>
    </w:p>
    <w:p w14:paraId="7D8EF89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Approved.</w:t>
      </w:r>
    </w:p>
    <w:p w14:paraId="70E3307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6778E58">
          <v:rect id="_x0000_i1377" style="width:0;height:1.5pt" o:hralign="center" o:hrstd="t" o:hr="t" fillcolor="#a0a0a0" stroked="f"/>
        </w:pict>
      </w:r>
    </w:p>
    <w:p w14:paraId="56C711E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353. Smoke Test 7</w:t>
      </w:r>
    </w:p>
    <w:p w14:paraId="2E05DE0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Open Procurement Administration.</w:t>
      </w:r>
    </w:p>
    <w:p w14:paraId="32244F1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39CCBDD">
          <v:rect id="_x0000_i1378" style="width:0;height:1.5pt" o:hralign="center" o:hrstd="t" o:hr="t" fillcolor="#a0a0a0" stroked="f"/>
        </w:pict>
      </w:r>
    </w:p>
    <w:p w14:paraId="35FC2D2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354. Smoke Test 8</w:t>
      </w:r>
    </w:p>
    <w:p w14:paraId="265D29A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is visible.</w:t>
      </w:r>
    </w:p>
    <w:p w14:paraId="5F13C88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145CDE8">
          <v:rect id="_x0000_i1379" style="width:0;height:1.5pt" o:hralign="center" o:hrstd="t" o:hr="t" fillcolor="#a0a0a0" stroked="f"/>
        </w:pict>
      </w:r>
    </w:p>
    <w:p w14:paraId="14FFD8B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355. Smoke Test 9</w:t>
      </w:r>
    </w:p>
    <w:p w14:paraId="362A259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Refresh Power BI.</w:t>
      </w:r>
    </w:p>
    <w:p w14:paraId="09F02F4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DF8F0FB">
          <v:rect id="_x0000_i1380" style="width:0;height:1.5pt" o:hralign="center" o:hrstd="t" o:hr="t" fillcolor="#a0a0a0" stroked="f"/>
        </w:pict>
      </w:r>
    </w:p>
    <w:p w14:paraId="5E51829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356. Smoke Test 10</w:t>
      </w:r>
    </w:p>
    <w:p w14:paraId="780BBA9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appears.</w:t>
      </w:r>
    </w:p>
    <w:p w14:paraId="7502F81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241B3C3">
          <v:rect id="_x0000_i1381" style="width:0;height:1.5pt" o:hralign="center" o:hrstd="t" o:hr="t" fillcolor="#a0a0a0" stroked="f"/>
        </w:pict>
      </w:r>
    </w:p>
    <w:p w14:paraId="0DF5841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CA — TEST CONFIGURATION VALIDATION</w:t>
      </w:r>
    </w:p>
    <w:p w14:paraId="1ED8730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357. Verify Approval email goes to:</w:t>
      </w:r>
    </w:p>
    <w:p w14:paraId="70C231E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TEST user.</w:t>
      </w:r>
    </w:p>
    <w:p w14:paraId="6502557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D9A0CDD">
          <v:rect id="_x0000_i1382" style="width:0;height:1.5pt" o:hralign="center" o:hrstd="t" o:hr="t" fillcolor="#a0a0a0" stroked="f"/>
        </w:pict>
      </w:r>
    </w:p>
    <w:p w14:paraId="2596C17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358. Verify:</w:t>
      </w:r>
    </w:p>
    <w:p w14:paraId="2389451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Environment Name = TEST</w:t>
      </w:r>
    </w:p>
    <w:p w14:paraId="642BEF5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where displayed/logged.</w:t>
      </w:r>
    </w:p>
    <w:p w14:paraId="048A166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9EC7000">
          <v:rect id="_x0000_i1383" style="width:0;height:1.5pt" o:hralign="center" o:hrstd="t" o:hr="t" fillcolor="#a0a0a0" stroked="f"/>
        </w:pict>
      </w:r>
    </w:p>
    <w:p w14:paraId="408B3F6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359. Verify Connection References:</w:t>
      </w:r>
    </w:p>
    <w:p w14:paraId="390CD45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TEST.</w:t>
      </w:r>
    </w:p>
    <w:p w14:paraId="3C3A2F9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E917144">
          <v:rect id="_x0000_i1384" style="width:0;height:1.5pt" o:hralign="center" o:hrstd="t" o:hr="t" fillcolor="#a0a0a0" stroked="f"/>
        </w:pict>
      </w:r>
    </w:p>
    <w:p w14:paraId="1F3FCF7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360. If a real Production manager receives approval:</w:t>
      </w:r>
    </w:p>
    <w:p w14:paraId="6E065FB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Stop.</w:t>
      </w:r>
    </w:p>
    <w:p w14:paraId="0591FF3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Configuration is wrong.</w:t>
      </w:r>
    </w:p>
    <w:p w14:paraId="4CF99D6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CB2F932">
          <v:rect id="_x0000_i1385" style="width:0;height:1.5pt" o:hralign="center" o:hrstd="t" o:hr="t" fillcolor="#a0a0a0" stroked="f"/>
        </w:pict>
      </w:r>
    </w:p>
    <w:p w14:paraId="1F1854E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CB — DEPLOYMENT PIPELINE OPTION</w:t>
      </w:r>
    </w:p>
    <w:p w14:paraId="037D1B2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361. If Power Platform Pipeline was configured:</w:t>
      </w:r>
    </w:p>
    <w:p w14:paraId="718656D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Use:</w:t>
      </w:r>
    </w:p>
    <w:p w14:paraId="49BF5DF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DEV</w:t>
      </w:r>
    </w:p>
    <w:p w14:paraId="4D85769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142299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</w:t>
      </w:r>
    </w:p>
    <w:p w14:paraId="0E6F5FF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stage instead of manual import.</w:t>
      </w:r>
    </w:p>
    <w:p w14:paraId="61C23F5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90ED58C">
          <v:rect id="_x0000_i1386" style="width:0;height:1.5pt" o:hralign="center" o:hrstd="t" o:hr="t" fillcolor="#a0a0a0" stroked="f"/>
        </w:pict>
      </w:r>
    </w:p>
    <w:p w14:paraId="7404723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362. Pipelines provide:</w:t>
      </w:r>
    </w:p>
    <w:p w14:paraId="699EE67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Deployment history</w:t>
      </w:r>
    </w:p>
    <w:p w14:paraId="0FFB996E" w14:textId="77777777" w:rsidR="006148BA" w:rsidRPr="006148BA" w:rsidRDefault="006148BA" w:rsidP="006148BA">
      <w:pPr>
        <w:rPr>
          <w:sz w:val="32"/>
          <w:szCs w:val="32"/>
        </w:rPr>
      </w:pPr>
    </w:p>
    <w:p w14:paraId="4239C7A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Environment-variable validation</w:t>
      </w:r>
    </w:p>
    <w:p w14:paraId="3DAD68CC" w14:textId="77777777" w:rsidR="006148BA" w:rsidRPr="006148BA" w:rsidRDefault="006148BA" w:rsidP="006148BA">
      <w:pPr>
        <w:rPr>
          <w:sz w:val="32"/>
          <w:szCs w:val="32"/>
        </w:rPr>
      </w:pPr>
    </w:p>
    <w:p w14:paraId="409A421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Connection-reference validation</w:t>
      </w:r>
    </w:p>
    <w:p w14:paraId="78E70A81" w14:textId="77777777" w:rsidR="006148BA" w:rsidRPr="006148BA" w:rsidRDefault="006148BA" w:rsidP="006148BA">
      <w:pPr>
        <w:rPr>
          <w:sz w:val="32"/>
          <w:szCs w:val="32"/>
        </w:rPr>
      </w:pPr>
    </w:p>
    <w:p w14:paraId="528AEB0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Controlled promotion</w:t>
      </w:r>
    </w:p>
    <w:p w14:paraId="36664DD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923224B">
          <v:rect id="_x0000_i1387" style="width:0;height:1.5pt" o:hralign="center" o:hrstd="t" o:hr="t" fillcolor="#a0a0a0" stroked="f"/>
        </w:pict>
      </w:r>
    </w:p>
    <w:p w14:paraId="0DC43D9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363. Pipeline target environments should be:</w:t>
      </w:r>
    </w:p>
    <w:p w14:paraId="3C7ABA1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Managed Environments.</w:t>
      </w:r>
    </w:p>
    <w:p w14:paraId="4B41089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3E76731">
          <v:rect id="_x0000_i1388" style="width:0;height:1.5pt" o:hralign="center" o:hrstd="t" o:hr="t" fillcolor="#a0a0a0" stroked="f"/>
        </w:pict>
      </w:r>
    </w:p>
    <w:p w14:paraId="18F2C68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364. Keep screenshots/evidence of:</w:t>
      </w:r>
    </w:p>
    <w:p w14:paraId="34B7A5D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Deployment Run.</w:t>
      </w:r>
    </w:p>
    <w:p w14:paraId="0462707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F6EBBBD">
          <v:rect id="_x0000_i1389" style="width:0;height:1.5pt" o:hralign="center" o:hrstd="t" o:hr="t" fillcolor="#a0a0a0" stroked="f"/>
        </w:pict>
      </w:r>
    </w:p>
    <w:p w14:paraId="4F82528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CC — SAME ARTIFACT PRINCIPLE</w:t>
      </w:r>
    </w:p>
    <w:p w14:paraId="55A4430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365. TEST passes.</w:t>
      </w:r>
    </w:p>
    <w:p w14:paraId="19AC62C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Production should receive:</w:t>
      </w:r>
    </w:p>
    <w:p w14:paraId="055609B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The same tested release artifact.</w:t>
      </w:r>
    </w:p>
    <w:p w14:paraId="50C0804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624FBBB">
          <v:rect id="_x0000_i1390" style="width:0;height:1.5pt" o:hralign="center" o:hrstd="t" o:hr="t" fillcolor="#a0a0a0" stroked="f"/>
        </w:pict>
      </w:r>
    </w:p>
    <w:p w14:paraId="040553B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366. Wrong Process</w:t>
      </w:r>
    </w:p>
    <w:p w14:paraId="5B68A6D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 Artifact A</w:t>
      </w:r>
    </w:p>
    <w:p w14:paraId="58D52B0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04E133E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Pass</w:t>
      </w:r>
    </w:p>
    <w:p w14:paraId="4E908513" w14:textId="77777777" w:rsidR="006148BA" w:rsidRPr="006148BA" w:rsidRDefault="006148BA" w:rsidP="006148BA">
      <w:pPr>
        <w:rPr>
          <w:sz w:val="32"/>
          <w:szCs w:val="32"/>
        </w:rPr>
      </w:pPr>
    </w:p>
    <w:p w14:paraId="194DFC2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Developer fixes "one tiny thing"</w:t>
      </w:r>
    </w:p>
    <w:p w14:paraId="5FD00EC1" w14:textId="77777777" w:rsidR="006148BA" w:rsidRPr="006148BA" w:rsidRDefault="006148BA" w:rsidP="006148BA">
      <w:pPr>
        <w:rPr>
          <w:sz w:val="32"/>
          <w:szCs w:val="32"/>
        </w:rPr>
      </w:pPr>
    </w:p>
    <w:p w14:paraId="4BD2FC1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Export Artifact B</w:t>
      </w:r>
    </w:p>
    <w:p w14:paraId="781E19D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35D1D68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</w:t>
      </w:r>
    </w:p>
    <w:p w14:paraId="4E208E8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3DA0601">
          <v:rect id="_x0000_i1391" style="width:0;height:1.5pt" o:hralign="center" o:hrstd="t" o:hr="t" fillcolor="#a0a0a0" stroked="f"/>
        </w:pict>
      </w:r>
    </w:p>
    <w:p w14:paraId="5207B5F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367. Artifact B is:</w:t>
      </w:r>
    </w:p>
    <w:p w14:paraId="0CDBB88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Untested.</w:t>
      </w:r>
    </w:p>
    <w:p w14:paraId="644365B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E2542BC">
          <v:rect id="_x0000_i1392" style="width:0;height:1.5pt" o:hralign="center" o:hrstd="t" o:hr="t" fillcolor="#a0a0a0" stroked="f"/>
        </w:pict>
      </w:r>
    </w:p>
    <w:p w14:paraId="08A2FB2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368. Correct</w:t>
      </w:r>
    </w:p>
    <w:p w14:paraId="6F8A95F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Artifact A</w:t>
      </w:r>
    </w:p>
    <w:p w14:paraId="32A7C31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|</w:t>
      </w:r>
    </w:p>
    <w:p w14:paraId="68F39F7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+---- TEST</w:t>
      </w:r>
    </w:p>
    <w:p w14:paraId="6539AA3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|</w:t>
      </w:r>
    </w:p>
    <w:p w14:paraId="7042ED5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+---- PROD</w:t>
      </w:r>
    </w:p>
    <w:p w14:paraId="5298371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67DEF34">
          <v:rect id="_x0000_i1393" style="width:0;height:1.5pt" o:hralign="center" o:hrstd="t" o:hr="t" fillcolor="#a0a0a0" stroked="f"/>
        </w:pict>
      </w:r>
    </w:p>
    <w:p w14:paraId="34872DF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CD — IF A BUG IS FOUND</w:t>
      </w:r>
    </w:p>
    <w:p w14:paraId="40FB8C8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369. Fix in DEV.</w:t>
      </w:r>
    </w:p>
    <w:p w14:paraId="0D4A5C6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84E6D9D">
          <v:rect id="_x0000_i1394" style="width:0;height:1.5pt" o:hralign="center" o:hrstd="t" o:hr="t" fillcolor="#a0a0a0" stroked="f"/>
        </w:pict>
      </w:r>
    </w:p>
    <w:p w14:paraId="78C6A01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370. Increment version if appropriate.</w:t>
      </w:r>
    </w:p>
    <w:p w14:paraId="76F8B50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3D00411">
          <v:rect id="_x0000_i1395" style="width:0;height:1.5pt" o:hralign="center" o:hrstd="t" o:hr="t" fillcolor="#a0a0a0" stroked="f"/>
        </w:pict>
      </w:r>
    </w:p>
    <w:p w14:paraId="3E458E3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371. Create:</w:t>
      </w:r>
    </w:p>
    <w:p w14:paraId="0D6D57C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New Artifact.</w:t>
      </w:r>
    </w:p>
    <w:p w14:paraId="36CE376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E38C674">
          <v:rect id="_x0000_i1396" style="width:0;height:1.5pt" o:hralign="center" o:hrstd="t" o:hr="t" fillcolor="#a0a0a0" stroked="f"/>
        </w:pict>
      </w:r>
    </w:p>
    <w:p w14:paraId="2031364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372. Deploy new Artifact to:</w:t>
      </w:r>
    </w:p>
    <w:p w14:paraId="1AFC07E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TEST.</w:t>
      </w:r>
    </w:p>
    <w:p w14:paraId="51C8E98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3225EE1">
          <v:rect id="_x0000_i1397" style="width:0;height:1.5pt" o:hralign="center" o:hrstd="t" o:hr="t" fillcolor="#a0a0a0" stroked="f"/>
        </w:pict>
      </w:r>
    </w:p>
    <w:p w14:paraId="23B40FD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373. Repeat UAT/regression.</w:t>
      </w:r>
    </w:p>
    <w:p w14:paraId="4DCFF07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89EB8A1">
          <v:rect id="_x0000_i1398" style="width:0;height:1.5pt" o:hralign="center" o:hrstd="t" o:hr="t" fillcolor="#a0a0a0" stroked="f"/>
        </w:pict>
      </w:r>
    </w:p>
    <w:p w14:paraId="3D47C9E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374. Then promote:</w:t>
      </w:r>
    </w:p>
    <w:p w14:paraId="0619C59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That tested artifact.</w:t>
      </w:r>
    </w:p>
    <w:p w14:paraId="25BDF27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C1DB8A1">
          <v:rect id="_x0000_i1399" style="width:0;height:1.5pt" o:hralign="center" o:hrstd="t" o:hr="t" fillcolor="#a0a0a0" stroked="f"/>
        </w:pict>
      </w:r>
    </w:p>
    <w:p w14:paraId="030AC8E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CE — TESTING AFTER DEPLOYMENT</w:t>
      </w:r>
    </w:p>
    <w:p w14:paraId="4FCAC07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375. Never rely only on DEV tests.</w:t>
      </w:r>
    </w:p>
    <w:p w14:paraId="3046F1B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B40BE8B">
          <v:rect id="_x0000_i1400" style="width:0;height:1.5pt" o:hralign="center" o:hrstd="t" o:hr="t" fillcolor="#a0a0a0" stroked="f"/>
        </w:pict>
      </w:r>
    </w:p>
    <w:p w14:paraId="2CB50CA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376. Why?</w:t>
      </w:r>
    </w:p>
    <w:p w14:paraId="38B3E59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 can differ in:</w:t>
      </w:r>
    </w:p>
    <w:p w14:paraId="687CD50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</w:t>
      </w:r>
    </w:p>
    <w:p w14:paraId="18049C2C" w14:textId="77777777" w:rsidR="006148BA" w:rsidRPr="006148BA" w:rsidRDefault="006148BA" w:rsidP="006148BA">
      <w:pPr>
        <w:rPr>
          <w:sz w:val="32"/>
          <w:szCs w:val="32"/>
        </w:rPr>
      </w:pPr>
    </w:p>
    <w:p w14:paraId="03E813C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Connections</w:t>
      </w:r>
    </w:p>
    <w:p w14:paraId="794BCAA7" w14:textId="77777777" w:rsidR="006148BA" w:rsidRPr="006148BA" w:rsidRDefault="006148BA" w:rsidP="006148BA">
      <w:pPr>
        <w:rPr>
          <w:sz w:val="32"/>
          <w:szCs w:val="32"/>
        </w:rPr>
      </w:pPr>
    </w:p>
    <w:p w14:paraId="6BAA513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Configuration</w:t>
      </w:r>
    </w:p>
    <w:p w14:paraId="7FF9AD9F" w14:textId="77777777" w:rsidR="006148BA" w:rsidRPr="006148BA" w:rsidRDefault="006148BA" w:rsidP="006148BA">
      <w:pPr>
        <w:rPr>
          <w:sz w:val="32"/>
          <w:szCs w:val="32"/>
        </w:rPr>
      </w:pPr>
    </w:p>
    <w:p w14:paraId="2886B17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</w:t>
      </w:r>
    </w:p>
    <w:p w14:paraId="5252C9B8" w14:textId="77777777" w:rsidR="006148BA" w:rsidRPr="006148BA" w:rsidRDefault="006148BA" w:rsidP="006148BA">
      <w:pPr>
        <w:rPr>
          <w:sz w:val="32"/>
          <w:szCs w:val="32"/>
        </w:rPr>
      </w:pPr>
    </w:p>
    <w:p w14:paraId="4D11671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Licensing</w:t>
      </w:r>
    </w:p>
    <w:p w14:paraId="2FADCA7B" w14:textId="77777777" w:rsidR="006148BA" w:rsidRPr="006148BA" w:rsidRDefault="006148BA" w:rsidP="006148BA">
      <w:pPr>
        <w:rPr>
          <w:sz w:val="32"/>
          <w:szCs w:val="32"/>
        </w:rPr>
      </w:pPr>
    </w:p>
    <w:p w14:paraId="393DAFB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Policies</w:t>
      </w:r>
    </w:p>
    <w:p w14:paraId="0E89FF6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DDAD454">
          <v:rect id="_x0000_i1401" style="width:0;height:1.5pt" o:hralign="center" o:hrstd="t" o:hr="t" fillcolor="#a0a0a0" stroked="f"/>
        </w:pict>
      </w:r>
    </w:p>
    <w:p w14:paraId="5F18E88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CF — PRODUCTION READINESS REVIEW</w:t>
      </w:r>
    </w:p>
    <w:p w14:paraId="599DDE3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377. Use 10 Categories</w:t>
      </w:r>
    </w:p>
    <w:p w14:paraId="18627C8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Functional</w:t>
      </w:r>
    </w:p>
    <w:p w14:paraId="1551439B" w14:textId="77777777" w:rsidR="006148BA" w:rsidRPr="006148BA" w:rsidRDefault="006148BA" w:rsidP="006148BA">
      <w:pPr>
        <w:rPr>
          <w:sz w:val="32"/>
          <w:szCs w:val="32"/>
        </w:rPr>
      </w:pPr>
    </w:p>
    <w:p w14:paraId="699B59F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</w:t>
      </w:r>
    </w:p>
    <w:p w14:paraId="07D82019" w14:textId="77777777" w:rsidR="006148BA" w:rsidRPr="006148BA" w:rsidRDefault="006148BA" w:rsidP="006148BA">
      <w:pPr>
        <w:rPr>
          <w:sz w:val="32"/>
          <w:szCs w:val="32"/>
        </w:rPr>
      </w:pPr>
    </w:p>
    <w:p w14:paraId="095402C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</w:t>
      </w:r>
    </w:p>
    <w:p w14:paraId="76FA44E8" w14:textId="77777777" w:rsidR="006148BA" w:rsidRPr="006148BA" w:rsidRDefault="006148BA" w:rsidP="006148BA">
      <w:pPr>
        <w:rPr>
          <w:sz w:val="32"/>
          <w:szCs w:val="32"/>
        </w:rPr>
      </w:pPr>
    </w:p>
    <w:p w14:paraId="7A326B3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Automation</w:t>
      </w:r>
    </w:p>
    <w:p w14:paraId="7B4835C2" w14:textId="77777777" w:rsidR="006148BA" w:rsidRPr="006148BA" w:rsidRDefault="006148BA" w:rsidP="006148BA">
      <w:pPr>
        <w:rPr>
          <w:sz w:val="32"/>
          <w:szCs w:val="32"/>
        </w:rPr>
      </w:pPr>
    </w:p>
    <w:p w14:paraId="1C433B6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Integration</w:t>
      </w:r>
    </w:p>
    <w:p w14:paraId="5A4AB5DC" w14:textId="77777777" w:rsidR="006148BA" w:rsidRPr="006148BA" w:rsidRDefault="006148BA" w:rsidP="006148BA">
      <w:pPr>
        <w:rPr>
          <w:sz w:val="32"/>
          <w:szCs w:val="32"/>
        </w:rPr>
      </w:pPr>
    </w:p>
    <w:p w14:paraId="7F2F91C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Performance</w:t>
      </w:r>
    </w:p>
    <w:p w14:paraId="5EF8B631" w14:textId="77777777" w:rsidR="006148BA" w:rsidRPr="006148BA" w:rsidRDefault="006148BA" w:rsidP="006148BA">
      <w:pPr>
        <w:rPr>
          <w:sz w:val="32"/>
          <w:szCs w:val="32"/>
        </w:rPr>
      </w:pPr>
    </w:p>
    <w:p w14:paraId="06725E7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Accessibility</w:t>
      </w:r>
    </w:p>
    <w:p w14:paraId="6C9F3EA4" w14:textId="77777777" w:rsidR="006148BA" w:rsidRPr="006148BA" w:rsidRDefault="006148BA" w:rsidP="006148BA">
      <w:pPr>
        <w:rPr>
          <w:sz w:val="32"/>
          <w:szCs w:val="32"/>
        </w:rPr>
      </w:pPr>
    </w:p>
    <w:p w14:paraId="34330EF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ALM</w:t>
      </w:r>
    </w:p>
    <w:p w14:paraId="25D2F207" w14:textId="77777777" w:rsidR="006148BA" w:rsidRPr="006148BA" w:rsidRDefault="006148BA" w:rsidP="006148BA">
      <w:pPr>
        <w:rPr>
          <w:sz w:val="32"/>
          <w:szCs w:val="32"/>
        </w:rPr>
      </w:pPr>
    </w:p>
    <w:p w14:paraId="289BC28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Operations</w:t>
      </w:r>
    </w:p>
    <w:p w14:paraId="7A824932" w14:textId="77777777" w:rsidR="006148BA" w:rsidRPr="006148BA" w:rsidRDefault="006148BA" w:rsidP="006148BA">
      <w:pPr>
        <w:rPr>
          <w:sz w:val="32"/>
          <w:szCs w:val="32"/>
        </w:rPr>
      </w:pPr>
    </w:p>
    <w:p w14:paraId="733EFE0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Documentation</w:t>
      </w:r>
    </w:p>
    <w:p w14:paraId="52A4E80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F1081B1">
          <v:rect id="_x0000_i1402" style="width:0;height:1.5pt" o:hralign="center" o:hrstd="t" o:hr="t" fillcolor="#a0a0a0" stroked="f"/>
        </w:pict>
      </w:r>
    </w:p>
    <w:p w14:paraId="1B65398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CG — FUNCTIONAL READINESS</w:t>
      </w:r>
    </w:p>
    <w:p w14:paraId="155C5DE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378. Confirm:</w:t>
      </w:r>
    </w:p>
    <w:p w14:paraId="138B8F2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 App works</w:t>
      </w:r>
    </w:p>
    <w:p w14:paraId="6BFEDCDF" w14:textId="77777777" w:rsidR="006148BA" w:rsidRPr="006148BA" w:rsidRDefault="006148BA" w:rsidP="006148BA">
      <w:pPr>
        <w:rPr>
          <w:sz w:val="32"/>
          <w:szCs w:val="32"/>
        </w:rPr>
      </w:pPr>
    </w:p>
    <w:p w14:paraId="2B6C48D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Cart works</w:t>
      </w:r>
    </w:p>
    <w:p w14:paraId="7432C38E" w14:textId="77777777" w:rsidR="006148BA" w:rsidRPr="006148BA" w:rsidRDefault="006148BA" w:rsidP="006148BA">
      <w:pPr>
        <w:rPr>
          <w:sz w:val="32"/>
          <w:szCs w:val="32"/>
        </w:rPr>
      </w:pPr>
    </w:p>
    <w:p w14:paraId="5A8516E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Submission works</w:t>
      </w:r>
    </w:p>
    <w:p w14:paraId="3ECD2AC9" w14:textId="77777777" w:rsidR="006148BA" w:rsidRPr="006148BA" w:rsidRDefault="006148BA" w:rsidP="006148BA">
      <w:pPr>
        <w:rPr>
          <w:sz w:val="32"/>
          <w:szCs w:val="32"/>
        </w:rPr>
      </w:pPr>
    </w:p>
    <w:p w14:paraId="5FEF2CB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 works</w:t>
      </w:r>
    </w:p>
    <w:p w14:paraId="75929409" w14:textId="77777777" w:rsidR="006148BA" w:rsidRPr="006148BA" w:rsidRDefault="006148BA" w:rsidP="006148BA">
      <w:pPr>
        <w:rPr>
          <w:sz w:val="32"/>
          <w:szCs w:val="32"/>
        </w:rPr>
      </w:pPr>
    </w:p>
    <w:p w14:paraId="1346024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App works</w:t>
      </w:r>
    </w:p>
    <w:p w14:paraId="7FD20B92" w14:textId="77777777" w:rsidR="006148BA" w:rsidRPr="006148BA" w:rsidRDefault="006148BA" w:rsidP="006148BA">
      <w:pPr>
        <w:rPr>
          <w:sz w:val="32"/>
          <w:szCs w:val="32"/>
        </w:rPr>
      </w:pPr>
    </w:p>
    <w:p w14:paraId="3812DF9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BI works</w:t>
      </w:r>
    </w:p>
    <w:p w14:paraId="47179D8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74C41B6">
          <v:rect id="_x0000_i1403" style="width:0;height:1.5pt" o:hralign="center" o:hrstd="t" o:hr="t" fillcolor="#a0a0a0" stroked="f"/>
        </w:pict>
      </w:r>
    </w:p>
    <w:p w14:paraId="70026A4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CH — SECURITY READINESS</w:t>
      </w:r>
    </w:p>
    <w:p w14:paraId="27B40EC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379. Confirm:</w:t>
      </w:r>
    </w:p>
    <w:p w14:paraId="41A7617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Correct personas</w:t>
      </w:r>
    </w:p>
    <w:p w14:paraId="4D534ADA" w14:textId="77777777" w:rsidR="006148BA" w:rsidRPr="006148BA" w:rsidRDefault="006148BA" w:rsidP="006148BA">
      <w:pPr>
        <w:rPr>
          <w:sz w:val="32"/>
          <w:szCs w:val="32"/>
        </w:rPr>
      </w:pPr>
    </w:p>
    <w:p w14:paraId="0F6B7C9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Least privilege</w:t>
      </w:r>
    </w:p>
    <w:p w14:paraId="299870B2" w14:textId="77777777" w:rsidR="006148BA" w:rsidRPr="006148BA" w:rsidRDefault="006148BA" w:rsidP="006148BA">
      <w:pPr>
        <w:rPr>
          <w:sz w:val="32"/>
          <w:szCs w:val="32"/>
        </w:rPr>
      </w:pPr>
    </w:p>
    <w:p w14:paraId="5828387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Requester spoofing</w:t>
      </w:r>
    </w:p>
    <w:p w14:paraId="1A0A812D" w14:textId="77777777" w:rsidR="006148BA" w:rsidRPr="006148BA" w:rsidRDefault="006148BA" w:rsidP="006148BA">
      <w:pPr>
        <w:rPr>
          <w:sz w:val="32"/>
          <w:szCs w:val="32"/>
        </w:rPr>
      </w:pPr>
    </w:p>
    <w:p w14:paraId="200A565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Approval spoofing</w:t>
      </w:r>
    </w:p>
    <w:p w14:paraId="479E3964" w14:textId="77777777" w:rsidR="006148BA" w:rsidRPr="006148BA" w:rsidRDefault="006148BA" w:rsidP="006148BA">
      <w:pPr>
        <w:rPr>
          <w:sz w:val="32"/>
          <w:szCs w:val="32"/>
        </w:rPr>
      </w:pPr>
    </w:p>
    <w:p w14:paraId="1C0C949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Unauthorized record access blocked</w:t>
      </w:r>
    </w:p>
    <w:p w14:paraId="29ADF20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381B7DD">
          <v:rect id="_x0000_i1404" style="width:0;height:1.5pt" o:hralign="center" o:hrstd="t" o:hr="t" fillcolor="#a0a0a0" stroked="f"/>
        </w:pict>
      </w:r>
    </w:p>
    <w:p w14:paraId="1129AED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CI — DATA READINESS</w:t>
      </w:r>
    </w:p>
    <w:p w14:paraId="072604F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380. Confirm:</w:t>
      </w:r>
    </w:p>
    <w:p w14:paraId="589A3A4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Relationships correct</w:t>
      </w:r>
    </w:p>
    <w:p w14:paraId="2FBB4E07" w14:textId="77777777" w:rsidR="006148BA" w:rsidRPr="006148BA" w:rsidRDefault="006148BA" w:rsidP="006148BA">
      <w:pPr>
        <w:rPr>
          <w:sz w:val="32"/>
          <w:szCs w:val="32"/>
        </w:rPr>
      </w:pPr>
    </w:p>
    <w:p w14:paraId="3FAD22E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Required fields correct</w:t>
      </w:r>
    </w:p>
    <w:p w14:paraId="7020F93E" w14:textId="77777777" w:rsidR="006148BA" w:rsidRPr="006148BA" w:rsidRDefault="006148BA" w:rsidP="006148BA">
      <w:pPr>
        <w:rPr>
          <w:sz w:val="32"/>
          <w:szCs w:val="32"/>
        </w:rPr>
      </w:pPr>
    </w:p>
    <w:p w14:paraId="3C06ACF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Reference data available</w:t>
      </w:r>
    </w:p>
    <w:p w14:paraId="672774A5" w14:textId="77777777" w:rsidR="006148BA" w:rsidRPr="006148BA" w:rsidRDefault="006148BA" w:rsidP="006148BA">
      <w:pPr>
        <w:rPr>
          <w:sz w:val="32"/>
          <w:szCs w:val="32"/>
        </w:rPr>
      </w:pPr>
    </w:p>
    <w:p w14:paraId="6FB2DF1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Totals correct</w:t>
      </w:r>
    </w:p>
    <w:p w14:paraId="3C26616F" w14:textId="77777777" w:rsidR="006148BA" w:rsidRPr="006148BA" w:rsidRDefault="006148BA" w:rsidP="006148BA">
      <w:pPr>
        <w:rPr>
          <w:sz w:val="32"/>
          <w:szCs w:val="32"/>
        </w:rPr>
      </w:pPr>
    </w:p>
    <w:p w14:paraId="2774A99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Snapshots correct</w:t>
      </w:r>
    </w:p>
    <w:p w14:paraId="419A6CD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2775D79">
          <v:rect id="_x0000_i1405" style="width:0;height:1.5pt" o:hralign="center" o:hrstd="t" o:hr="t" fillcolor="#a0a0a0" stroked="f"/>
        </w:pict>
      </w:r>
    </w:p>
    <w:p w14:paraId="5C4DE79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CJ — AUTOMATION READINESS</w:t>
      </w:r>
    </w:p>
    <w:p w14:paraId="33BA7F3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381. Confirm:</w:t>
      </w:r>
    </w:p>
    <w:p w14:paraId="14B0633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Manager route</w:t>
      </w:r>
    </w:p>
    <w:p w14:paraId="4DDBDC59" w14:textId="77777777" w:rsidR="006148BA" w:rsidRPr="006148BA" w:rsidRDefault="006148BA" w:rsidP="006148BA">
      <w:pPr>
        <w:rPr>
          <w:sz w:val="32"/>
          <w:szCs w:val="32"/>
        </w:rPr>
      </w:pPr>
    </w:p>
    <w:p w14:paraId="06A11D3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 route</w:t>
      </w:r>
    </w:p>
    <w:p w14:paraId="6DEAD3D8" w14:textId="77777777" w:rsidR="006148BA" w:rsidRPr="006148BA" w:rsidRDefault="006148BA" w:rsidP="006148BA">
      <w:pPr>
        <w:rPr>
          <w:sz w:val="32"/>
          <w:szCs w:val="32"/>
        </w:rPr>
      </w:pPr>
    </w:p>
    <w:p w14:paraId="64CDF1E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route</w:t>
      </w:r>
    </w:p>
    <w:p w14:paraId="4BC58B5F" w14:textId="77777777" w:rsidR="006148BA" w:rsidRPr="006148BA" w:rsidRDefault="006148BA" w:rsidP="006148BA">
      <w:pPr>
        <w:rPr>
          <w:sz w:val="32"/>
          <w:szCs w:val="32"/>
        </w:rPr>
      </w:pPr>
    </w:p>
    <w:p w14:paraId="7480A9A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Rejection paths</w:t>
      </w:r>
    </w:p>
    <w:p w14:paraId="06F96C53" w14:textId="77777777" w:rsidR="006148BA" w:rsidRPr="006148BA" w:rsidRDefault="006148BA" w:rsidP="006148BA">
      <w:pPr>
        <w:rPr>
          <w:sz w:val="32"/>
          <w:szCs w:val="32"/>
        </w:rPr>
      </w:pPr>
    </w:p>
    <w:p w14:paraId="29BD5AF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Failure handling</w:t>
      </w:r>
    </w:p>
    <w:p w14:paraId="60583D2D" w14:textId="77777777" w:rsidR="006148BA" w:rsidRPr="006148BA" w:rsidRDefault="006148BA" w:rsidP="006148BA">
      <w:pPr>
        <w:rPr>
          <w:sz w:val="32"/>
          <w:szCs w:val="32"/>
        </w:rPr>
      </w:pPr>
    </w:p>
    <w:p w14:paraId="342FDA1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Duplicate guard</w:t>
      </w:r>
    </w:p>
    <w:p w14:paraId="2ACD752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849A9AD">
          <v:rect id="_x0000_i1406" style="width:0;height:1.5pt" o:hralign="center" o:hrstd="t" o:hr="t" fillcolor="#a0a0a0" stroked="f"/>
        </w:pict>
      </w:r>
    </w:p>
    <w:p w14:paraId="2714FF4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CK — INTEGRATION READINESS</w:t>
      </w:r>
    </w:p>
    <w:p w14:paraId="6B9184D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382. Confirm:</w:t>
      </w:r>
    </w:p>
    <w:p w14:paraId="48A2A56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Connections</w:t>
      </w:r>
    </w:p>
    <w:p w14:paraId="22AFD375" w14:textId="77777777" w:rsidR="006148BA" w:rsidRPr="006148BA" w:rsidRDefault="006148BA" w:rsidP="006148BA">
      <w:pPr>
        <w:rPr>
          <w:sz w:val="32"/>
          <w:szCs w:val="32"/>
        </w:rPr>
      </w:pPr>
    </w:p>
    <w:p w14:paraId="4E4FF91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Connection References</w:t>
      </w:r>
    </w:p>
    <w:p w14:paraId="6D1382B4" w14:textId="77777777" w:rsidR="006148BA" w:rsidRPr="006148BA" w:rsidRDefault="006148BA" w:rsidP="006148BA">
      <w:pPr>
        <w:rPr>
          <w:sz w:val="32"/>
          <w:szCs w:val="32"/>
        </w:rPr>
      </w:pPr>
    </w:p>
    <w:p w14:paraId="208A18B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Environment Variables</w:t>
      </w:r>
    </w:p>
    <w:p w14:paraId="6CE22E51" w14:textId="77777777" w:rsidR="006148BA" w:rsidRPr="006148BA" w:rsidRDefault="006148BA" w:rsidP="006148BA">
      <w:pPr>
        <w:rPr>
          <w:sz w:val="32"/>
          <w:szCs w:val="32"/>
        </w:rPr>
      </w:pPr>
    </w:p>
    <w:p w14:paraId="3C17C87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Email/Approval integration</w:t>
      </w:r>
    </w:p>
    <w:p w14:paraId="777284E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CFF069A">
          <v:rect id="_x0000_i1407" style="width:0;height:1.5pt" o:hralign="center" o:hrstd="t" o:hr="t" fillcolor="#a0a0a0" stroked="f"/>
        </w:pict>
      </w:r>
    </w:p>
    <w:p w14:paraId="7F62500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PART CL — PERFORMANCE READINESS</w:t>
      </w:r>
    </w:p>
    <w:p w14:paraId="79A6593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383. Confirm:</w:t>
      </w:r>
    </w:p>
    <w:p w14:paraId="7DBA7AD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severe delegation issue</w:t>
      </w:r>
    </w:p>
    <w:p w14:paraId="760833F1" w14:textId="77777777" w:rsidR="006148BA" w:rsidRPr="006148BA" w:rsidRDefault="006148BA" w:rsidP="006148BA">
      <w:pPr>
        <w:rPr>
          <w:sz w:val="32"/>
          <w:szCs w:val="32"/>
        </w:rPr>
      </w:pPr>
    </w:p>
    <w:p w14:paraId="33BDA5A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huge startup collection</w:t>
      </w:r>
    </w:p>
    <w:p w14:paraId="0D88D050" w14:textId="77777777" w:rsidR="006148BA" w:rsidRPr="006148BA" w:rsidRDefault="006148BA" w:rsidP="006148BA">
      <w:pPr>
        <w:rPr>
          <w:sz w:val="32"/>
          <w:szCs w:val="32"/>
        </w:rPr>
      </w:pPr>
    </w:p>
    <w:p w14:paraId="54AC3BF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excessive repeated calls</w:t>
      </w:r>
    </w:p>
    <w:p w14:paraId="6E8567B1" w14:textId="77777777" w:rsidR="006148BA" w:rsidRPr="006148BA" w:rsidRDefault="006148BA" w:rsidP="006148BA">
      <w:pPr>
        <w:rPr>
          <w:sz w:val="32"/>
          <w:szCs w:val="32"/>
        </w:rPr>
      </w:pPr>
    </w:p>
    <w:p w14:paraId="0EE7DFE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Usable response times</w:t>
      </w:r>
    </w:p>
    <w:p w14:paraId="708531E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EACF0A1">
          <v:rect id="_x0000_i1408" style="width:0;height:1.5pt" o:hralign="center" o:hrstd="t" o:hr="t" fillcolor="#a0a0a0" stroked="f"/>
        </w:pict>
      </w:r>
    </w:p>
    <w:p w14:paraId="40D933D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CM — ACCESSIBILITY READINESS</w:t>
      </w:r>
    </w:p>
    <w:p w14:paraId="67A71B9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384. Confirm:</w:t>
      </w:r>
    </w:p>
    <w:p w14:paraId="10DB6C0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Accessible labels</w:t>
      </w:r>
    </w:p>
    <w:p w14:paraId="4CCCAE33" w14:textId="77777777" w:rsidR="006148BA" w:rsidRPr="006148BA" w:rsidRDefault="006148BA" w:rsidP="006148BA">
      <w:pPr>
        <w:rPr>
          <w:sz w:val="32"/>
          <w:szCs w:val="32"/>
        </w:rPr>
      </w:pPr>
    </w:p>
    <w:p w14:paraId="6343A9F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Keyboard navigation</w:t>
      </w:r>
    </w:p>
    <w:p w14:paraId="35DBBDCC" w14:textId="77777777" w:rsidR="006148BA" w:rsidRPr="006148BA" w:rsidRDefault="006148BA" w:rsidP="006148BA">
      <w:pPr>
        <w:rPr>
          <w:sz w:val="32"/>
          <w:szCs w:val="32"/>
        </w:rPr>
      </w:pPr>
    </w:p>
    <w:p w14:paraId="4A0D11E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Text status labels</w:t>
      </w:r>
    </w:p>
    <w:p w14:paraId="7273A540" w14:textId="77777777" w:rsidR="006148BA" w:rsidRPr="006148BA" w:rsidRDefault="006148BA" w:rsidP="006148BA">
      <w:pPr>
        <w:rPr>
          <w:sz w:val="32"/>
          <w:szCs w:val="32"/>
        </w:rPr>
      </w:pPr>
    </w:p>
    <w:p w14:paraId="5997712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Readable UI</w:t>
      </w:r>
    </w:p>
    <w:p w14:paraId="21DCA409" w14:textId="77777777" w:rsidR="006148BA" w:rsidRPr="006148BA" w:rsidRDefault="006148BA" w:rsidP="006148BA">
      <w:pPr>
        <w:rPr>
          <w:sz w:val="32"/>
          <w:szCs w:val="32"/>
        </w:rPr>
      </w:pPr>
    </w:p>
    <w:p w14:paraId="288DAFF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Responsive layout</w:t>
      </w:r>
    </w:p>
    <w:p w14:paraId="5EA416C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B980A2F">
          <v:rect id="_x0000_i1409" style="width:0;height:1.5pt" o:hralign="center" o:hrstd="t" o:hr="t" fillcolor="#a0a0a0" stroked="f"/>
        </w:pict>
      </w:r>
    </w:p>
    <w:p w14:paraId="580BBDA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PART CN — ALM READINESS</w:t>
      </w:r>
    </w:p>
    <w:p w14:paraId="5577307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385. Confirm:</w:t>
      </w:r>
    </w:p>
    <w:p w14:paraId="588C2B8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 complete</w:t>
      </w:r>
    </w:p>
    <w:p w14:paraId="146F17D7" w14:textId="77777777" w:rsidR="006148BA" w:rsidRPr="006148BA" w:rsidRDefault="006148BA" w:rsidP="006148BA">
      <w:pPr>
        <w:rPr>
          <w:sz w:val="32"/>
          <w:szCs w:val="32"/>
        </w:rPr>
      </w:pPr>
    </w:p>
    <w:p w14:paraId="04F24A4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Version correct</w:t>
      </w:r>
    </w:p>
    <w:p w14:paraId="5E176D76" w14:textId="77777777" w:rsidR="006148BA" w:rsidRPr="006148BA" w:rsidRDefault="006148BA" w:rsidP="006148BA">
      <w:pPr>
        <w:rPr>
          <w:sz w:val="32"/>
          <w:szCs w:val="32"/>
        </w:rPr>
      </w:pPr>
    </w:p>
    <w:p w14:paraId="43CF3D8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Managed artifact</w:t>
      </w:r>
    </w:p>
    <w:p w14:paraId="00775E73" w14:textId="77777777" w:rsidR="006148BA" w:rsidRPr="006148BA" w:rsidRDefault="006148BA" w:rsidP="006148BA">
      <w:pPr>
        <w:rPr>
          <w:sz w:val="32"/>
          <w:szCs w:val="32"/>
        </w:rPr>
      </w:pPr>
    </w:p>
    <w:p w14:paraId="7E6F1A6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 deployment</w:t>
      </w:r>
    </w:p>
    <w:p w14:paraId="0755875E" w14:textId="77777777" w:rsidR="006148BA" w:rsidRPr="006148BA" w:rsidRDefault="006148BA" w:rsidP="006148BA">
      <w:pPr>
        <w:rPr>
          <w:sz w:val="32"/>
          <w:szCs w:val="32"/>
        </w:rPr>
      </w:pPr>
    </w:p>
    <w:p w14:paraId="7736CFF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 Checker</w:t>
      </w:r>
    </w:p>
    <w:p w14:paraId="0CD597D2" w14:textId="77777777" w:rsidR="006148BA" w:rsidRPr="006148BA" w:rsidRDefault="006148BA" w:rsidP="006148BA">
      <w:pPr>
        <w:rPr>
          <w:sz w:val="32"/>
          <w:szCs w:val="32"/>
        </w:rPr>
      </w:pPr>
    </w:p>
    <w:p w14:paraId="792DF94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Environment variables</w:t>
      </w:r>
    </w:p>
    <w:p w14:paraId="73C0F627" w14:textId="77777777" w:rsidR="006148BA" w:rsidRPr="006148BA" w:rsidRDefault="006148BA" w:rsidP="006148BA">
      <w:pPr>
        <w:rPr>
          <w:sz w:val="32"/>
          <w:szCs w:val="32"/>
        </w:rPr>
      </w:pPr>
    </w:p>
    <w:p w14:paraId="4CB01C9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Connection references</w:t>
      </w:r>
    </w:p>
    <w:p w14:paraId="1B45D8C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2CB81AB">
          <v:rect id="_x0000_i1410" style="width:0;height:1.5pt" o:hralign="center" o:hrstd="t" o:hr="t" fillcolor="#a0a0a0" stroked="f"/>
        </w:pict>
      </w:r>
    </w:p>
    <w:p w14:paraId="6198F5F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CO — OPERATIONS READINESS</w:t>
      </w:r>
    </w:p>
    <w:p w14:paraId="4420279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386. Confirm:</w:t>
      </w:r>
    </w:p>
    <w:p w14:paraId="209BD48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Business Owner</w:t>
      </w:r>
    </w:p>
    <w:p w14:paraId="1534FE83" w14:textId="77777777" w:rsidR="006148BA" w:rsidRPr="006148BA" w:rsidRDefault="006148BA" w:rsidP="006148BA">
      <w:pPr>
        <w:rPr>
          <w:sz w:val="32"/>
          <w:szCs w:val="32"/>
        </w:rPr>
      </w:pPr>
    </w:p>
    <w:p w14:paraId="2D14954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Technical Owner</w:t>
      </w:r>
    </w:p>
    <w:p w14:paraId="09B056CF" w14:textId="77777777" w:rsidR="006148BA" w:rsidRPr="006148BA" w:rsidRDefault="006148BA" w:rsidP="006148BA">
      <w:pPr>
        <w:rPr>
          <w:sz w:val="32"/>
          <w:szCs w:val="32"/>
        </w:rPr>
      </w:pPr>
    </w:p>
    <w:p w14:paraId="4CFF00A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Support Owner</w:t>
      </w:r>
    </w:p>
    <w:p w14:paraId="6DC86B51" w14:textId="77777777" w:rsidR="006148BA" w:rsidRPr="006148BA" w:rsidRDefault="006148BA" w:rsidP="006148BA">
      <w:pPr>
        <w:rPr>
          <w:sz w:val="32"/>
          <w:szCs w:val="32"/>
        </w:rPr>
      </w:pPr>
    </w:p>
    <w:p w14:paraId="3CC9F72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Monitoring</w:t>
      </w:r>
    </w:p>
    <w:p w14:paraId="2B1BE019" w14:textId="77777777" w:rsidR="006148BA" w:rsidRPr="006148BA" w:rsidRDefault="006148BA" w:rsidP="006148BA">
      <w:pPr>
        <w:rPr>
          <w:sz w:val="32"/>
          <w:szCs w:val="32"/>
        </w:rPr>
      </w:pPr>
    </w:p>
    <w:p w14:paraId="6770F0C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Incident response</w:t>
      </w:r>
    </w:p>
    <w:p w14:paraId="72D0F58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43A59BB">
          <v:rect id="_x0000_i1411" style="width:0;height:1.5pt" o:hralign="center" o:hrstd="t" o:hr="t" fillcolor="#a0a0a0" stroked="f"/>
        </w:pict>
      </w:r>
    </w:p>
    <w:p w14:paraId="5567241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CP — DOCUMENTATION READINESS</w:t>
      </w:r>
    </w:p>
    <w:p w14:paraId="70E0521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387. Confirm:</w:t>
      </w:r>
    </w:p>
    <w:p w14:paraId="68BAC82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Architecture</w:t>
      </w:r>
    </w:p>
    <w:p w14:paraId="609D3AD6" w14:textId="77777777" w:rsidR="006148BA" w:rsidRPr="006148BA" w:rsidRDefault="006148BA" w:rsidP="006148BA">
      <w:pPr>
        <w:rPr>
          <w:sz w:val="32"/>
          <w:szCs w:val="32"/>
        </w:rPr>
      </w:pPr>
    </w:p>
    <w:p w14:paraId="0AE7063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ERD</w:t>
      </w:r>
    </w:p>
    <w:p w14:paraId="5BE59FED" w14:textId="77777777" w:rsidR="006148BA" w:rsidRPr="006148BA" w:rsidRDefault="006148BA" w:rsidP="006148BA">
      <w:pPr>
        <w:rPr>
          <w:sz w:val="32"/>
          <w:szCs w:val="32"/>
        </w:rPr>
      </w:pPr>
    </w:p>
    <w:p w14:paraId="1335394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Process Diagram</w:t>
      </w:r>
    </w:p>
    <w:p w14:paraId="7BE39ED3" w14:textId="77777777" w:rsidR="006148BA" w:rsidRPr="006148BA" w:rsidRDefault="006148BA" w:rsidP="006148BA">
      <w:pPr>
        <w:rPr>
          <w:sz w:val="32"/>
          <w:szCs w:val="32"/>
        </w:rPr>
      </w:pPr>
    </w:p>
    <w:p w14:paraId="665107C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 Matrix</w:t>
      </w:r>
    </w:p>
    <w:p w14:paraId="4DA43256" w14:textId="77777777" w:rsidR="006148BA" w:rsidRPr="006148BA" w:rsidRDefault="006148BA" w:rsidP="006148BA">
      <w:pPr>
        <w:rPr>
          <w:sz w:val="32"/>
          <w:szCs w:val="32"/>
        </w:rPr>
      </w:pPr>
    </w:p>
    <w:p w14:paraId="2F2BED4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 Evidence</w:t>
      </w:r>
    </w:p>
    <w:p w14:paraId="433B7791" w14:textId="77777777" w:rsidR="006148BA" w:rsidRPr="006148BA" w:rsidRDefault="006148BA" w:rsidP="006148BA">
      <w:pPr>
        <w:rPr>
          <w:sz w:val="32"/>
          <w:szCs w:val="32"/>
        </w:rPr>
      </w:pPr>
    </w:p>
    <w:p w14:paraId="5B66D24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Release Notes</w:t>
      </w:r>
    </w:p>
    <w:p w14:paraId="129E27D8" w14:textId="77777777" w:rsidR="006148BA" w:rsidRPr="006148BA" w:rsidRDefault="006148BA" w:rsidP="006148BA">
      <w:pPr>
        <w:rPr>
          <w:sz w:val="32"/>
          <w:szCs w:val="32"/>
        </w:rPr>
      </w:pPr>
    </w:p>
    <w:p w14:paraId="586B3D7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Known Limitations</w:t>
      </w:r>
    </w:p>
    <w:p w14:paraId="252200A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D914841">
          <v:rect id="_x0000_i1412" style="width:0;height:1.5pt" o:hralign="center" o:hrstd="t" o:hr="t" fillcolor="#a0a0a0" stroked="f"/>
        </w:pict>
      </w:r>
    </w:p>
    <w:p w14:paraId="2480F61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PART CQ — FINAL SCORECARD</w:t>
      </w:r>
    </w:p>
    <w:p w14:paraId="026EADC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388. Score Each Area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1"/>
        <w:gridCol w:w="1205"/>
      </w:tblGrid>
      <w:tr w:rsidR="006148BA" w:rsidRPr="006148BA" w14:paraId="4F1BF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C51D9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2ACED64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Weight</w:t>
            </w:r>
          </w:p>
        </w:tc>
      </w:tr>
      <w:tr w:rsidR="006148BA" w:rsidRPr="006148BA" w14:paraId="2C178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0E0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C058DA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20</w:t>
            </w:r>
          </w:p>
        </w:tc>
      </w:tr>
      <w:tr w:rsidR="006148BA" w:rsidRPr="006148BA" w14:paraId="53FA1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955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FEFF79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15</w:t>
            </w:r>
          </w:p>
        </w:tc>
      </w:tr>
      <w:tr w:rsidR="006148BA" w:rsidRPr="006148BA" w14:paraId="594AC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739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019C03C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10</w:t>
            </w:r>
          </w:p>
        </w:tc>
      </w:tr>
      <w:tr w:rsidR="006148BA" w:rsidRPr="006148BA" w14:paraId="2D557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E1F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B08D80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15</w:t>
            </w:r>
          </w:p>
        </w:tc>
      </w:tr>
      <w:tr w:rsidR="006148BA" w:rsidRPr="006148BA" w14:paraId="54944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E75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UX/Accessibility</w:t>
            </w:r>
          </w:p>
        </w:tc>
        <w:tc>
          <w:tcPr>
            <w:tcW w:w="0" w:type="auto"/>
            <w:vAlign w:val="center"/>
            <w:hideMark/>
          </w:tcPr>
          <w:p w14:paraId="1A98021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10</w:t>
            </w:r>
          </w:p>
        </w:tc>
      </w:tr>
      <w:tr w:rsidR="006148BA" w:rsidRPr="006148BA" w14:paraId="78775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CD0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Model-Driven Administration</w:t>
            </w:r>
          </w:p>
        </w:tc>
        <w:tc>
          <w:tcPr>
            <w:tcW w:w="0" w:type="auto"/>
            <w:vAlign w:val="center"/>
            <w:hideMark/>
          </w:tcPr>
          <w:p w14:paraId="54C72F8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5</w:t>
            </w:r>
          </w:p>
        </w:tc>
      </w:tr>
      <w:tr w:rsidR="006148BA" w:rsidRPr="006148BA" w14:paraId="614C9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DF1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875FBD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10</w:t>
            </w:r>
          </w:p>
        </w:tc>
      </w:tr>
      <w:tr w:rsidR="006148BA" w:rsidRPr="006148BA" w14:paraId="53ED6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AED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ALM/Deployment</w:t>
            </w:r>
          </w:p>
        </w:tc>
        <w:tc>
          <w:tcPr>
            <w:tcW w:w="0" w:type="auto"/>
            <w:vAlign w:val="center"/>
            <w:hideMark/>
          </w:tcPr>
          <w:p w14:paraId="691B35D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10</w:t>
            </w:r>
          </w:p>
        </w:tc>
      </w:tr>
      <w:tr w:rsidR="006148BA" w:rsidRPr="006148BA" w14:paraId="5DCA7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FEB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7D2671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5</w:t>
            </w:r>
          </w:p>
        </w:tc>
      </w:tr>
      <w:tr w:rsidR="006148BA" w:rsidRPr="006148BA" w14:paraId="1C423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142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0F3990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3426DC2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98DBFFA">
          <v:rect id="_x0000_i1413" style="width:0;height:1.5pt" o:hralign="center" o:hrstd="t" o:hr="t" fillcolor="#a0a0a0" stroked="f"/>
        </w:pict>
      </w:r>
    </w:p>
    <w:p w14:paraId="51D7D98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389. Suggested Readiness</w:t>
      </w:r>
    </w:p>
    <w:p w14:paraId="60C0278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90–100</w:t>
      </w:r>
    </w:p>
    <w:p w14:paraId="46BA542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Ready</w:t>
      </w:r>
    </w:p>
    <w:p w14:paraId="753AD5F2" w14:textId="77777777" w:rsidR="006148BA" w:rsidRPr="006148BA" w:rsidRDefault="006148BA" w:rsidP="006148BA">
      <w:pPr>
        <w:rPr>
          <w:sz w:val="32"/>
          <w:szCs w:val="32"/>
        </w:rPr>
      </w:pPr>
    </w:p>
    <w:p w14:paraId="6D2EA23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80–89</w:t>
      </w:r>
    </w:p>
    <w:p w14:paraId="3111269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Conditionally Ready</w:t>
      </w:r>
    </w:p>
    <w:p w14:paraId="7A0335C4" w14:textId="77777777" w:rsidR="006148BA" w:rsidRPr="006148BA" w:rsidRDefault="006148BA" w:rsidP="006148BA">
      <w:pPr>
        <w:rPr>
          <w:sz w:val="32"/>
          <w:szCs w:val="32"/>
        </w:rPr>
      </w:pPr>
    </w:p>
    <w:p w14:paraId="68328D2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Below 80</w:t>
      </w:r>
    </w:p>
    <w:p w14:paraId="765DC8D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Not Ready</w:t>
      </w:r>
    </w:p>
    <w:p w14:paraId="06EEB86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E0AB5E9">
          <v:rect id="_x0000_i1414" style="width:0;height:1.5pt" o:hralign="center" o:hrstd="t" o:hr="t" fillcolor="#a0a0a0" stroked="f"/>
        </w:pict>
      </w:r>
    </w:p>
    <w:p w14:paraId="0F23ED7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390. Critical Rule</w:t>
      </w:r>
    </w:p>
    <w:p w14:paraId="705945E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An S1 defect means:</w:t>
      </w:r>
    </w:p>
    <w:p w14:paraId="2BDC2CD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NO-GO</w:t>
      </w:r>
    </w:p>
    <w:p w14:paraId="38B1710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regardless of:</w:t>
      </w:r>
    </w:p>
    <w:p w14:paraId="0A48E39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Numerical score.</w:t>
      </w:r>
    </w:p>
    <w:p w14:paraId="2950FD5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BF16830">
          <v:rect id="_x0000_i1415" style="width:0;height:1.5pt" o:hralign="center" o:hrstd="t" o:hr="t" fillcolor="#a0a0a0" stroked="f"/>
        </w:pict>
      </w:r>
    </w:p>
    <w:p w14:paraId="2313BD6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CR — GO / NO-GO MEETING</w:t>
      </w:r>
    </w:p>
    <w:p w14:paraId="47553D1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391. Participants</w:t>
      </w:r>
    </w:p>
    <w:p w14:paraId="2C15185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Example:</w:t>
      </w:r>
    </w:p>
    <w:p w14:paraId="4054511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Business Owner</w:t>
      </w:r>
    </w:p>
    <w:p w14:paraId="7DB6FC99" w14:textId="77777777" w:rsidR="006148BA" w:rsidRPr="006148BA" w:rsidRDefault="006148BA" w:rsidP="006148BA">
      <w:pPr>
        <w:rPr>
          <w:sz w:val="32"/>
          <w:szCs w:val="32"/>
        </w:rPr>
      </w:pPr>
    </w:p>
    <w:p w14:paraId="70056A5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Technical Owner</w:t>
      </w:r>
    </w:p>
    <w:p w14:paraId="1ACDC069" w14:textId="77777777" w:rsidR="006148BA" w:rsidRPr="006148BA" w:rsidRDefault="006148BA" w:rsidP="006148BA">
      <w:pPr>
        <w:rPr>
          <w:sz w:val="32"/>
          <w:szCs w:val="32"/>
        </w:rPr>
      </w:pPr>
    </w:p>
    <w:p w14:paraId="625B3B2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Representative</w:t>
      </w:r>
    </w:p>
    <w:p w14:paraId="60F96484" w14:textId="77777777" w:rsidR="006148BA" w:rsidRPr="006148BA" w:rsidRDefault="006148BA" w:rsidP="006148BA">
      <w:pPr>
        <w:rPr>
          <w:sz w:val="32"/>
          <w:szCs w:val="32"/>
        </w:rPr>
      </w:pPr>
    </w:p>
    <w:p w14:paraId="5A9206E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Security/Platform Representative</w:t>
      </w:r>
    </w:p>
    <w:p w14:paraId="2F1EA0EF" w14:textId="77777777" w:rsidR="006148BA" w:rsidRPr="006148BA" w:rsidRDefault="006148BA" w:rsidP="006148BA">
      <w:pPr>
        <w:rPr>
          <w:sz w:val="32"/>
          <w:szCs w:val="32"/>
        </w:rPr>
      </w:pPr>
    </w:p>
    <w:p w14:paraId="4510B75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Release Owner</w:t>
      </w:r>
    </w:p>
    <w:p w14:paraId="2D560EC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736CA4A">
          <v:rect id="_x0000_i1416" style="width:0;height:1.5pt" o:hralign="center" o:hrstd="t" o:hr="t" fillcolor="#a0a0a0" stroked="f"/>
        </w:pict>
      </w:r>
    </w:p>
    <w:p w14:paraId="5982768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392. Review</w:t>
      </w:r>
    </w:p>
    <w:p w14:paraId="7D0B2C9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UAT</w:t>
      </w:r>
    </w:p>
    <w:p w14:paraId="30BB1C4A" w14:textId="77777777" w:rsidR="006148BA" w:rsidRPr="006148BA" w:rsidRDefault="006148BA" w:rsidP="006148BA">
      <w:pPr>
        <w:rPr>
          <w:sz w:val="32"/>
          <w:szCs w:val="32"/>
        </w:rPr>
      </w:pPr>
    </w:p>
    <w:p w14:paraId="1538FE9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Defects</w:t>
      </w:r>
    </w:p>
    <w:p w14:paraId="468C2ADE" w14:textId="77777777" w:rsidR="006148BA" w:rsidRPr="006148BA" w:rsidRDefault="006148BA" w:rsidP="006148BA">
      <w:pPr>
        <w:rPr>
          <w:sz w:val="32"/>
          <w:szCs w:val="32"/>
        </w:rPr>
      </w:pPr>
    </w:p>
    <w:p w14:paraId="0A55671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</w:t>
      </w:r>
    </w:p>
    <w:p w14:paraId="096061B4" w14:textId="77777777" w:rsidR="006148BA" w:rsidRPr="006148BA" w:rsidRDefault="006148BA" w:rsidP="006148BA">
      <w:pPr>
        <w:rPr>
          <w:sz w:val="32"/>
          <w:szCs w:val="32"/>
        </w:rPr>
      </w:pPr>
    </w:p>
    <w:p w14:paraId="5190FE6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Deployment</w:t>
      </w:r>
    </w:p>
    <w:p w14:paraId="427C57E3" w14:textId="77777777" w:rsidR="006148BA" w:rsidRPr="006148BA" w:rsidRDefault="006148BA" w:rsidP="006148BA">
      <w:pPr>
        <w:rPr>
          <w:sz w:val="32"/>
          <w:szCs w:val="32"/>
        </w:rPr>
      </w:pPr>
    </w:p>
    <w:p w14:paraId="3744683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Known limitations</w:t>
      </w:r>
    </w:p>
    <w:p w14:paraId="565F147E" w14:textId="77777777" w:rsidR="006148BA" w:rsidRPr="006148BA" w:rsidRDefault="006148BA" w:rsidP="006148BA">
      <w:pPr>
        <w:rPr>
          <w:sz w:val="32"/>
          <w:szCs w:val="32"/>
        </w:rPr>
      </w:pPr>
    </w:p>
    <w:p w14:paraId="18A2120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Support</w:t>
      </w:r>
    </w:p>
    <w:p w14:paraId="1C9B1BE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BFB2BFC">
          <v:rect id="_x0000_i1417" style="width:0;height:1.5pt" o:hralign="center" o:hrstd="t" o:hr="t" fillcolor="#a0a0a0" stroked="f"/>
        </w:pict>
      </w:r>
    </w:p>
    <w:p w14:paraId="0589E94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393. Decision Options</w:t>
      </w:r>
    </w:p>
    <w:p w14:paraId="16C5F38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</w:t>
      </w:r>
    </w:p>
    <w:p w14:paraId="431D1DA6" w14:textId="77777777" w:rsidR="006148BA" w:rsidRPr="006148BA" w:rsidRDefault="006148BA" w:rsidP="006148BA">
      <w:pPr>
        <w:rPr>
          <w:sz w:val="32"/>
          <w:szCs w:val="32"/>
        </w:rPr>
      </w:pPr>
    </w:p>
    <w:p w14:paraId="4F07305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CONDITIONAL GO</w:t>
      </w:r>
    </w:p>
    <w:p w14:paraId="61D63493" w14:textId="77777777" w:rsidR="006148BA" w:rsidRPr="006148BA" w:rsidRDefault="006148BA" w:rsidP="006148BA">
      <w:pPr>
        <w:rPr>
          <w:sz w:val="32"/>
          <w:szCs w:val="32"/>
        </w:rPr>
      </w:pPr>
    </w:p>
    <w:p w14:paraId="71ABC35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NO-GO</w:t>
      </w:r>
    </w:p>
    <w:p w14:paraId="6572D06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DD337BD">
          <v:rect id="_x0000_i1418" style="width:0;height:1.5pt" o:hralign="center" o:hrstd="t" o:hr="t" fillcolor="#a0a0a0" stroked="f"/>
        </w:pict>
      </w:r>
    </w:p>
    <w:p w14:paraId="00B2D95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CS — GO</w:t>
      </w:r>
    </w:p>
    <w:p w14:paraId="6849909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394. GO when:</w:t>
      </w:r>
    </w:p>
    <w:p w14:paraId="693DA9F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Critical tests passed</w:t>
      </w:r>
    </w:p>
    <w:p w14:paraId="7DAEEA68" w14:textId="77777777" w:rsidR="006148BA" w:rsidRPr="006148BA" w:rsidRDefault="006148BA" w:rsidP="006148BA">
      <w:pPr>
        <w:rPr>
          <w:sz w:val="32"/>
          <w:szCs w:val="32"/>
        </w:rPr>
      </w:pPr>
    </w:p>
    <w:p w14:paraId="3A638B0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release blockers</w:t>
      </w:r>
    </w:p>
    <w:p w14:paraId="17D926BF" w14:textId="77777777" w:rsidR="006148BA" w:rsidRPr="006148BA" w:rsidRDefault="006148BA" w:rsidP="006148BA">
      <w:pPr>
        <w:rPr>
          <w:sz w:val="32"/>
          <w:szCs w:val="32"/>
        </w:rPr>
      </w:pPr>
    </w:p>
    <w:p w14:paraId="00B01E6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 validated</w:t>
      </w:r>
    </w:p>
    <w:p w14:paraId="7F8AB439" w14:textId="77777777" w:rsidR="006148BA" w:rsidRPr="006148BA" w:rsidRDefault="006148BA" w:rsidP="006148BA">
      <w:pPr>
        <w:rPr>
          <w:sz w:val="32"/>
          <w:szCs w:val="32"/>
        </w:rPr>
      </w:pPr>
    </w:p>
    <w:p w14:paraId="0730DD0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Deployment validated</w:t>
      </w:r>
    </w:p>
    <w:p w14:paraId="789B3CC3" w14:textId="77777777" w:rsidR="006148BA" w:rsidRPr="006148BA" w:rsidRDefault="006148BA" w:rsidP="006148BA">
      <w:pPr>
        <w:rPr>
          <w:sz w:val="32"/>
          <w:szCs w:val="32"/>
        </w:rPr>
      </w:pPr>
    </w:p>
    <w:p w14:paraId="7676F70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Support ready</w:t>
      </w:r>
    </w:p>
    <w:p w14:paraId="4CEFC0D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B0E3BA8">
          <v:rect id="_x0000_i1419" style="width:0;height:1.5pt" o:hralign="center" o:hrstd="t" o:hr="t" fillcolor="#a0a0a0" stroked="f"/>
        </w:pict>
      </w:r>
    </w:p>
    <w:p w14:paraId="24C6480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CT — CONDITIONAL GO</w:t>
      </w:r>
    </w:p>
    <w:p w14:paraId="65C636C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395. Could apply when only:</w:t>
      </w:r>
    </w:p>
    <w:p w14:paraId="002FF19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Accepted noncritical limitations</w:t>
      </w:r>
    </w:p>
    <w:p w14:paraId="4A5324E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remain.</w:t>
      </w:r>
    </w:p>
    <w:p w14:paraId="72BAF0C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C136862">
          <v:rect id="_x0000_i1420" style="width:0;height:1.5pt" o:hralign="center" o:hrstd="t" o:hr="t" fillcolor="#a0a0a0" stroked="f"/>
        </w:pict>
      </w:r>
    </w:p>
    <w:p w14:paraId="08B4FCF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396. Example:</w:t>
      </w:r>
    </w:p>
    <w:p w14:paraId="225A03A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Minor mobile alignment issue</w:t>
      </w:r>
    </w:p>
    <w:p w14:paraId="7249CDD0" w14:textId="77777777" w:rsidR="006148BA" w:rsidRPr="006148BA" w:rsidRDefault="006148BA" w:rsidP="006148BA">
      <w:pPr>
        <w:rPr>
          <w:sz w:val="32"/>
          <w:szCs w:val="32"/>
        </w:rPr>
      </w:pPr>
    </w:p>
    <w:p w14:paraId="1469A9B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functional/security impact</w:t>
      </w:r>
    </w:p>
    <w:p w14:paraId="34A07C6A" w14:textId="77777777" w:rsidR="006148BA" w:rsidRPr="006148BA" w:rsidRDefault="006148BA" w:rsidP="006148BA">
      <w:pPr>
        <w:rPr>
          <w:sz w:val="32"/>
          <w:szCs w:val="32"/>
        </w:rPr>
      </w:pPr>
    </w:p>
    <w:p w14:paraId="0BD1CB6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Fix scheduled</w:t>
      </w:r>
    </w:p>
    <w:p w14:paraId="0A75AAB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F9854F5">
          <v:rect id="_x0000_i1421" style="width:0;height:1.5pt" o:hralign="center" o:hrstd="t" o:hr="t" fillcolor="#a0a0a0" stroked="f"/>
        </w:pict>
      </w:r>
    </w:p>
    <w:p w14:paraId="5F22854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CU — NO-GO</w:t>
      </w:r>
    </w:p>
    <w:p w14:paraId="4A5F85A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397. Examples:</w:t>
      </w:r>
    </w:p>
    <w:p w14:paraId="4D972C7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Wrong approval routing</w:t>
      </w:r>
    </w:p>
    <w:p w14:paraId="3B928290" w14:textId="77777777" w:rsidR="006148BA" w:rsidRPr="006148BA" w:rsidRDefault="006148BA" w:rsidP="006148BA">
      <w:pPr>
        <w:rPr>
          <w:sz w:val="32"/>
          <w:szCs w:val="32"/>
        </w:rPr>
      </w:pPr>
    </w:p>
    <w:p w14:paraId="7EA7AF4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Unauthorized data access</w:t>
      </w:r>
    </w:p>
    <w:p w14:paraId="01FBC58F" w14:textId="77777777" w:rsidR="006148BA" w:rsidRPr="006148BA" w:rsidRDefault="006148BA" w:rsidP="006148BA">
      <w:pPr>
        <w:rPr>
          <w:sz w:val="32"/>
          <w:szCs w:val="32"/>
        </w:rPr>
      </w:pPr>
    </w:p>
    <w:p w14:paraId="32D6AA2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Missing production connection</w:t>
      </w:r>
    </w:p>
    <w:p w14:paraId="704B9F7F" w14:textId="77777777" w:rsidR="006148BA" w:rsidRPr="006148BA" w:rsidRDefault="006148BA" w:rsidP="006148BA">
      <w:pPr>
        <w:rPr>
          <w:sz w:val="32"/>
          <w:szCs w:val="32"/>
        </w:rPr>
      </w:pPr>
    </w:p>
    <w:p w14:paraId="2032B47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Unreliable submission</w:t>
      </w:r>
    </w:p>
    <w:p w14:paraId="5442E1DF" w14:textId="77777777" w:rsidR="006148BA" w:rsidRPr="006148BA" w:rsidRDefault="006148BA" w:rsidP="006148BA">
      <w:pPr>
        <w:rPr>
          <w:sz w:val="32"/>
          <w:szCs w:val="32"/>
        </w:rPr>
      </w:pPr>
    </w:p>
    <w:p w14:paraId="24E0064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 corruption</w:t>
      </w:r>
    </w:p>
    <w:p w14:paraId="415D723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20047A6">
          <v:rect id="_x0000_i1422" style="width:0;height:1.5pt" o:hralign="center" o:hrstd="t" o:hr="t" fillcolor="#a0a0a0" stroked="f"/>
        </w:pict>
      </w:r>
    </w:p>
    <w:p w14:paraId="38F45A9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CV — RELEASE NOTES</w:t>
      </w:r>
    </w:p>
    <w:p w14:paraId="114410D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398. Final Release</w:t>
      </w:r>
    </w:p>
    <w:p w14:paraId="7B462A7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&amp; Purchase Request Management v1.0</w:t>
      </w:r>
    </w:p>
    <w:p w14:paraId="4DD72F4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FC95C89">
          <v:rect id="_x0000_i1423" style="width:0;height:1.5pt" o:hralign="center" o:hrstd="t" o:hr="t" fillcolor="#a0a0a0" stroked="f"/>
        </w:pict>
      </w:r>
    </w:p>
    <w:p w14:paraId="533E9FB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399. Include:</w:t>
      </w:r>
    </w:p>
    <w:p w14:paraId="248254A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Release Version</w:t>
      </w:r>
    </w:p>
    <w:p w14:paraId="36F53E7D" w14:textId="77777777" w:rsidR="006148BA" w:rsidRPr="006148BA" w:rsidRDefault="006148BA" w:rsidP="006148BA">
      <w:pPr>
        <w:rPr>
          <w:sz w:val="32"/>
          <w:szCs w:val="32"/>
        </w:rPr>
      </w:pPr>
    </w:p>
    <w:p w14:paraId="796B1C5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Release Date</w:t>
      </w:r>
    </w:p>
    <w:p w14:paraId="1D2C55FC" w14:textId="77777777" w:rsidR="006148BA" w:rsidRPr="006148BA" w:rsidRDefault="006148BA" w:rsidP="006148BA">
      <w:pPr>
        <w:rPr>
          <w:sz w:val="32"/>
          <w:szCs w:val="32"/>
        </w:rPr>
      </w:pPr>
    </w:p>
    <w:p w14:paraId="48EB668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Components</w:t>
      </w:r>
    </w:p>
    <w:p w14:paraId="09CA56C4" w14:textId="77777777" w:rsidR="006148BA" w:rsidRPr="006148BA" w:rsidRDefault="006148BA" w:rsidP="006148BA">
      <w:pPr>
        <w:rPr>
          <w:sz w:val="32"/>
          <w:szCs w:val="32"/>
        </w:rPr>
      </w:pPr>
    </w:p>
    <w:p w14:paraId="326F566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New Features</w:t>
      </w:r>
    </w:p>
    <w:p w14:paraId="74516B0D" w14:textId="77777777" w:rsidR="006148BA" w:rsidRPr="006148BA" w:rsidRDefault="006148BA" w:rsidP="006148BA">
      <w:pPr>
        <w:rPr>
          <w:sz w:val="32"/>
          <w:szCs w:val="32"/>
        </w:rPr>
      </w:pPr>
    </w:p>
    <w:p w14:paraId="7284CB2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Configuration</w:t>
      </w:r>
    </w:p>
    <w:p w14:paraId="6B738E7B" w14:textId="77777777" w:rsidR="006148BA" w:rsidRPr="006148BA" w:rsidRDefault="006148BA" w:rsidP="006148BA">
      <w:pPr>
        <w:rPr>
          <w:sz w:val="32"/>
          <w:szCs w:val="32"/>
        </w:rPr>
      </w:pPr>
    </w:p>
    <w:p w14:paraId="4B2DFEB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 Result</w:t>
      </w:r>
    </w:p>
    <w:p w14:paraId="3E9294D1" w14:textId="77777777" w:rsidR="006148BA" w:rsidRPr="006148BA" w:rsidRDefault="006148BA" w:rsidP="006148BA">
      <w:pPr>
        <w:rPr>
          <w:sz w:val="32"/>
          <w:szCs w:val="32"/>
        </w:rPr>
      </w:pPr>
    </w:p>
    <w:p w14:paraId="1863EEF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Known Limitations</w:t>
      </w:r>
    </w:p>
    <w:p w14:paraId="4CD2654C" w14:textId="77777777" w:rsidR="006148BA" w:rsidRPr="006148BA" w:rsidRDefault="006148BA" w:rsidP="006148BA">
      <w:pPr>
        <w:rPr>
          <w:sz w:val="32"/>
          <w:szCs w:val="32"/>
        </w:rPr>
      </w:pPr>
    </w:p>
    <w:p w14:paraId="3E84F4F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Deployment Notes</w:t>
      </w:r>
    </w:p>
    <w:p w14:paraId="0DB6983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AEFB435">
          <v:rect id="_x0000_i1424" style="width:0;height:1.5pt" o:hralign="center" o:hrstd="t" o:hr="t" fillcolor="#a0a0a0" stroked="f"/>
        </w:pict>
      </w:r>
    </w:p>
    <w:p w14:paraId="30F9A8A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400. Sample</w:t>
      </w:r>
    </w:p>
    <w:p w14:paraId="74C7FD7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Release:</w:t>
      </w:r>
    </w:p>
    <w:p w14:paraId="375470B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1.0.0.0</w:t>
      </w:r>
    </w:p>
    <w:p w14:paraId="3D73E67B" w14:textId="77777777" w:rsidR="006148BA" w:rsidRPr="006148BA" w:rsidRDefault="006148BA" w:rsidP="006148BA">
      <w:pPr>
        <w:rPr>
          <w:sz w:val="32"/>
          <w:szCs w:val="32"/>
        </w:rPr>
      </w:pPr>
    </w:p>
    <w:p w14:paraId="225DCEA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Components:</w:t>
      </w:r>
    </w:p>
    <w:p w14:paraId="03CDD1E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 Purchase Request App</w:t>
      </w:r>
    </w:p>
    <w:p w14:paraId="09FB7B9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Administration</w:t>
      </w:r>
    </w:p>
    <w:p w14:paraId="0FC036E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Approval Flow</w:t>
      </w:r>
    </w:p>
    <w:p w14:paraId="5C08065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Dataverse Procurement Model</w:t>
      </w:r>
    </w:p>
    <w:p w14:paraId="3AE885E2" w14:textId="77777777" w:rsidR="006148BA" w:rsidRPr="006148BA" w:rsidRDefault="006148BA" w:rsidP="006148BA">
      <w:pPr>
        <w:rPr>
          <w:sz w:val="32"/>
          <w:szCs w:val="32"/>
        </w:rPr>
      </w:pPr>
    </w:p>
    <w:p w14:paraId="05650B1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Analytics:</w:t>
      </w:r>
    </w:p>
    <w:p w14:paraId="1068337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Analytics v1.0</w:t>
      </w:r>
    </w:p>
    <w:p w14:paraId="088B7DE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8E13730">
          <v:rect id="_x0000_i1425" style="width:0;height:1.5pt" o:hralign="center" o:hrstd="t" o:hr="t" fillcolor="#a0a0a0" stroked="f"/>
        </w:pict>
      </w:r>
    </w:p>
    <w:p w14:paraId="6A6AC62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CW — KNOWN LIMITATIONS</w:t>
      </w:r>
    </w:p>
    <w:p w14:paraId="1D41F82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401. Example</w:t>
      </w:r>
    </w:p>
    <w:p w14:paraId="06D9CC6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Persisted Draft editing is not implemented.</w:t>
      </w:r>
    </w:p>
    <w:p w14:paraId="6C837C42" w14:textId="77777777" w:rsidR="006148BA" w:rsidRPr="006148BA" w:rsidRDefault="006148BA" w:rsidP="006148BA">
      <w:pPr>
        <w:rPr>
          <w:sz w:val="32"/>
          <w:szCs w:val="32"/>
        </w:rPr>
      </w:pPr>
    </w:p>
    <w:p w14:paraId="0B42DEF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Canvas parent/child submission isn't a strict server transaction.</w:t>
      </w:r>
    </w:p>
    <w:p w14:paraId="1F6FC434" w14:textId="77777777" w:rsidR="006148BA" w:rsidRPr="006148BA" w:rsidRDefault="006148BA" w:rsidP="006148BA">
      <w:pPr>
        <w:rPr>
          <w:sz w:val="32"/>
          <w:szCs w:val="32"/>
        </w:rPr>
      </w:pPr>
    </w:p>
    <w:p w14:paraId="1DC6D40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 workflow assumes responses within normal Flow duration limits.</w:t>
      </w:r>
    </w:p>
    <w:p w14:paraId="6FC037C0" w14:textId="77777777" w:rsidR="006148BA" w:rsidRPr="006148BA" w:rsidRDefault="006148BA" w:rsidP="006148BA">
      <w:pPr>
        <w:rPr>
          <w:sz w:val="32"/>
          <w:szCs w:val="32"/>
        </w:rPr>
      </w:pPr>
    </w:p>
    <w:p w14:paraId="3C27B79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Purchase Order generation is outside v1.0.</w:t>
      </w:r>
    </w:p>
    <w:p w14:paraId="5ABAD2A0" w14:textId="77777777" w:rsidR="006148BA" w:rsidRPr="006148BA" w:rsidRDefault="006148BA" w:rsidP="006148BA">
      <w:pPr>
        <w:rPr>
          <w:sz w:val="32"/>
          <w:szCs w:val="32"/>
        </w:rPr>
      </w:pPr>
    </w:p>
    <w:p w14:paraId="4C2F3BD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Goods Receipt is outside v1.0.</w:t>
      </w:r>
    </w:p>
    <w:p w14:paraId="4B184ACD" w14:textId="77777777" w:rsidR="006148BA" w:rsidRPr="006148BA" w:rsidRDefault="006148BA" w:rsidP="006148BA">
      <w:pPr>
        <w:rPr>
          <w:sz w:val="32"/>
          <w:szCs w:val="32"/>
        </w:rPr>
      </w:pPr>
    </w:p>
    <w:p w14:paraId="7DFA792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Invoice matching is outside v1.0.</w:t>
      </w:r>
    </w:p>
    <w:p w14:paraId="0D07CA5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30EEF6D">
          <v:rect id="_x0000_i1426" style="width:0;height:1.5pt" o:hralign="center" o:hrstd="t" o:hr="t" fillcolor="#a0a0a0" stroked="f"/>
        </w:pict>
      </w:r>
    </w:p>
    <w:p w14:paraId="7EE9D2A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402. Known Limitation ≠ Failure</w:t>
      </w:r>
    </w:p>
    <w:p w14:paraId="6B433E3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if:</w:t>
      </w:r>
    </w:p>
    <w:p w14:paraId="0DB68D0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Explicitly accepted.</w:t>
      </w:r>
    </w:p>
    <w:p w14:paraId="2F4D700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F03EAE8">
          <v:rect id="_x0000_i1427" style="width:0;height:1.5pt" o:hralign="center" o:hrstd="t" o:hr="t" fillcolor="#a0a0a0" stroked="f"/>
        </w:pict>
      </w:r>
    </w:p>
    <w:p w14:paraId="48CEB91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PART CX — SUPPORT MODEL</w:t>
      </w:r>
    </w:p>
    <w:p w14:paraId="3DA09D2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403. Define:</w:t>
      </w:r>
    </w:p>
    <w:p w14:paraId="55BA82B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Business Owner.</w:t>
      </w:r>
    </w:p>
    <w:p w14:paraId="6F3494B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Example:</w:t>
      </w:r>
    </w:p>
    <w:p w14:paraId="4F3B321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Head of Procurement</w:t>
      </w:r>
    </w:p>
    <w:p w14:paraId="2CFC5F2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457BCF8">
          <v:rect id="_x0000_i1428" style="width:0;height:1.5pt" o:hralign="center" o:hrstd="t" o:hr="t" fillcolor="#a0a0a0" stroked="f"/>
        </w:pict>
      </w:r>
    </w:p>
    <w:p w14:paraId="68DB8F7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404. Define:</w:t>
      </w:r>
    </w:p>
    <w:p w14:paraId="4A1AE34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Technical Owner.</w:t>
      </w:r>
    </w:p>
    <w:p w14:paraId="048EE77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Example:</w:t>
      </w:r>
    </w:p>
    <w:p w14:paraId="7952F96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Platform Team</w:t>
      </w:r>
    </w:p>
    <w:p w14:paraId="7F35D1B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4F94525">
          <v:rect id="_x0000_i1429" style="width:0;height:1.5pt" o:hralign="center" o:hrstd="t" o:hr="t" fillcolor="#a0a0a0" stroked="f"/>
        </w:pict>
      </w:r>
    </w:p>
    <w:p w14:paraId="4EBAF41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405. Define:</w:t>
      </w:r>
    </w:p>
    <w:p w14:paraId="75328FA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Support Owner.</w:t>
      </w:r>
    </w:p>
    <w:p w14:paraId="2FBF266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Example:</w:t>
      </w:r>
    </w:p>
    <w:p w14:paraId="53314B1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Business Applications Support</w:t>
      </w:r>
    </w:p>
    <w:p w14:paraId="251B372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9DE681F">
          <v:rect id="_x0000_i1430" style="width:0;height:1.5pt" o:hralign="center" o:hrstd="t" o:hr="t" fillcolor="#a0a0a0" stroked="f"/>
        </w:pict>
      </w:r>
    </w:p>
    <w:p w14:paraId="201FC60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406. Define escalation.</w:t>
      </w:r>
    </w:p>
    <w:p w14:paraId="7DFD0C3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User</w:t>
      </w:r>
    </w:p>
    <w:p w14:paraId="6FCA04E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342BD07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Help Desk</w:t>
      </w:r>
    </w:p>
    <w:p w14:paraId="0FE8388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5ACD2C5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Platform Support</w:t>
      </w:r>
    </w:p>
    <w:p w14:paraId="0C2BFB2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lastRenderedPageBreak/>
        <w:t>↓</w:t>
      </w:r>
    </w:p>
    <w:p w14:paraId="0E4DC07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Platform Admin</w:t>
      </w:r>
    </w:p>
    <w:p w14:paraId="57DD2D6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44D3246">
          <v:rect id="_x0000_i1431" style="width:0;height:1.5pt" o:hralign="center" o:hrstd="t" o:hr="t" fillcolor="#a0a0a0" stroked="f"/>
        </w:pict>
      </w:r>
    </w:p>
    <w:p w14:paraId="5B24C88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CY — MONITORING</w:t>
      </w:r>
    </w:p>
    <w:p w14:paraId="2D2CB3C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407. What should be monitored?</w:t>
      </w:r>
    </w:p>
    <w:p w14:paraId="26FA055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Flow failures</w:t>
      </w:r>
    </w:p>
    <w:p w14:paraId="60AB4327" w14:textId="77777777" w:rsidR="006148BA" w:rsidRPr="006148BA" w:rsidRDefault="006148BA" w:rsidP="006148BA">
      <w:pPr>
        <w:rPr>
          <w:sz w:val="32"/>
          <w:szCs w:val="32"/>
        </w:rPr>
      </w:pPr>
    </w:p>
    <w:p w14:paraId="253C0EA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Processing Errors</w:t>
      </w:r>
    </w:p>
    <w:p w14:paraId="0C09F9B4" w14:textId="77777777" w:rsidR="006148BA" w:rsidRPr="006148BA" w:rsidRDefault="006148BA" w:rsidP="006148BA">
      <w:pPr>
        <w:rPr>
          <w:sz w:val="32"/>
          <w:szCs w:val="32"/>
        </w:rPr>
      </w:pPr>
    </w:p>
    <w:p w14:paraId="75BD1F3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Connection failures</w:t>
      </w:r>
    </w:p>
    <w:p w14:paraId="736477D8" w14:textId="77777777" w:rsidR="006148BA" w:rsidRPr="006148BA" w:rsidRDefault="006148BA" w:rsidP="006148BA">
      <w:pPr>
        <w:rPr>
          <w:sz w:val="32"/>
          <w:szCs w:val="32"/>
        </w:rPr>
      </w:pPr>
    </w:p>
    <w:p w14:paraId="7056901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Application usage</w:t>
      </w:r>
    </w:p>
    <w:p w14:paraId="43E23DC9" w14:textId="77777777" w:rsidR="006148BA" w:rsidRPr="006148BA" w:rsidRDefault="006148BA" w:rsidP="006148BA">
      <w:pPr>
        <w:rPr>
          <w:sz w:val="32"/>
          <w:szCs w:val="32"/>
        </w:rPr>
      </w:pPr>
    </w:p>
    <w:p w14:paraId="59691ED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Capacity</w:t>
      </w:r>
    </w:p>
    <w:p w14:paraId="30D1CBC5" w14:textId="77777777" w:rsidR="006148BA" w:rsidRPr="006148BA" w:rsidRDefault="006148BA" w:rsidP="006148BA">
      <w:pPr>
        <w:rPr>
          <w:sz w:val="32"/>
          <w:szCs w:val="32"/>
        </w:rPr>
      </w:pPr>
    </w:p>
    <w:p w14:paraId="7B8302F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 delays</w:t>
      </w:r>
    </w:p>
    <w:p w14:paraId="6C163CC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08E6613">
          <v:rect id="_x0000_i1432" style="width:0;height:1.5pt" o:hralign="center" o:hrstd="t" o:hr="t" fillcolor="#a0a0a0" stroked="f"/>
        </w:pict>
      </w:r>
    </w:p>
    <w:p w14:paraId="2C26D08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408. Create Model-Driven View:</w:t>
      </w:r>
    </w:p>
    <w:p w14:paraId="681B697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Processing Errors.</w:t>
      </w:r>
    </w:p>
    <w:p w14:paraId="7EAAF06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1EE94AF">
          <v:rect id="_x0000_i1433" style="width:0;height:1.5pt" o:hralign="center" o:hrstd="t" o:hr="t" fillcolor="#a0a0a0" stroked="f"/>
        </w:pict>
      </w:r>
    </w:p>
    <w:p w14:paraId="7ED63D6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409. Review:</w:t>
      </w:r>
    </w:p>
    <w:p w14:paraId="7BFF182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Daily or according to support SLA.</w:t>
      </w:r>
    </w:p>
    <w:p w14:paraId="044E416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8CAD6BC">
          <v:rect id="_x0000_i1434" style="width:0;height:1.5pt" o:hralign="center" o:hrstd="t" o:hr="t" fillcolor="#a0a0a0" stroked="f"/>
        </w:pict>
      </w:r>
    </w:p>
    <w:p w14:paraId="492FA69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CZ — RUNBOOK</w:t>
      </w:r>
    </w:p>
    <w:p w14:paraId="4415F19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410. Final Runbook should contain:</w:t>
      </w:r>
    </w:p>
    <w:p w14:paraId="18E179A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Application Name</w:t>
      </w:r>
    </w:p>
    <w:p w14:paraId="1D03FE8A" w14:textId="77777777" w:rsidR="006148BA" w:rsidRPr="006148BA" w:rsidRDefault="006148BA" w:rsidP="006148BA">
      <w:pPr>
        <w:rPr>
          <w:sz w:val="32"/>
          <w:szCs w:val="32"/>
        </w:rPr>
      </w:pPr>
    </w:p>
    <w:p w14:paraId="3D48C0E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Environment</w:t>
      </w:r>
    </w:p>
    <w:p w14:paraId="2B1E71A2" w14:textId="77777777" w:rsidR="006148BA" w:rsidRPr="006148BA" w:rsidRDefault="006148BA" w:rsidP="006148BA">
      <w:pPr>
        <w:rPr>
          <w:sz w:val="32"/>
          <w:szCs w:val="32"/>
        </w:rPr>
      </w:pPr>
    </w:p>
    <w:p w14:paraId="49FA216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 Version</w:t>
      </w:r>
    </w:p>
    <w:p w14:paraId="1BE0462F" w14:textId="77777777" w:rsidR="006148BA" w:rsidRPr="006148BA" w:rsidRDefault="006148BA" w:rsidP="006148BA">
      <w:pPr>
        <w:rPr>
          <w:sz w:val="32"/>
          <w:szCs w:val="32"/>
        </w:rPr>
      </w:pPr>
    </w:p>
    <w:p w14:paraId="05F143C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Owners</w:t>
      </w:r>
    </w:p>
    <w:p w14:paraId="13C206CE" w14:textId="77777777" w:rsidR="006148BA" w:rsidRPr="006148BA" w:rsidRDefault="006148BA" w:rsidP="006148BA">
      <w:pPr>
        <w:rPr>
          <w:sz w:val="32"/>
          <w:szCs w:val="32"/>
        </w:rPr>
      </w:pPr>
    </w:p>
    <w:p w14:paraId="158BDAB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Connections</w:t>
      </w:r>
    </w:p>
    <w:p w14:paraId="31516136" w14:textId="77777777" w:rsidR="006148BA" w:rsidRPr="006148BA" w:rsidRDefault="006148BA" w:rsidP="006148BA">
      <w:pPr>
        <w:rPr>
          <w:sz w:val="32"/>
          <w:szCs w:val="32"/>
        </w:rPr>
      </w:pPr>
    </w:p>
    <w:p w14:paraId="1A0B353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Critical Flows</w:t>
      </w:r>
    </w:p>
    <w:p w14:paraId="3B04C489" w14:textId="77777777" w:rsidR="006148BA" w:rsidRPr="006148BA" w:rsidRDefault="006148BA" w:rsidP="006148BA">
      <w:pPr>
        <w:rPr>
          <w:sz w:val="32"/>
          <w:szCs w:val="32"/>
        </w:rPr>
      </w:pPr>
    </w:p>
    <w:p w14:paraId="40F4A1E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Environment Variables</w:t>
      </w:r>
    </w:p>
    <w:p w14:paraId="03F3BE23" w14:textId="77777777" w:rsidR="006148BA" w:rsidRPr="006148BA" w:rsidRDefault="006148BA" w:rsidP="006148BA">
      <w:pPr>
        <w:rPr>
          <w:sz w:val="32"/>
          <w:szCs w:val="32"/>
        </w:rPr>
      </w:pPr>
    </w:p>
    <w:p w14:paraId="38D2066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Known Issues</w:t>
      </w:r>
    </w:p>
    <w:p w14:paraId="6C4D68E6" w14:textId="77777777" w:rsidR="006148BA" w:rsidRPr="006148BA" w:rsidRDefault="006148BA" w:rsidP="006148BA">
      <w:pPr>
        <w:rPr>
          <w:sz w:val="32"/>
          <w:szCs w:val="32"/>
        </w:rPr>
      </w:pPr>
    </w:p>
    <w:p w14:paraId="70BE2F9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Common Errors</w:t>
      </w:r>
    </w:p>
    <w:p w14:paraId="4B33E328" w14:textId="77777777" w:rsidR="006148BA" w:rsidRPr="006148BA" w:rsidRDefault="006148BA" w:rsidP="006148BA">
      <w:pPr>
        <w:rPr>
          <w:sz w:val="32"/>
          <w:szCs w:val="32"/>
        </w:rPr>
      </w:pPr>
    </w:p>
    <w:p w14:paraId="209E5DC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Recovery Steps</w:t>
      </w:r>
    </w:p>
    <w:p w14:paraId="767FA85A" w14:textId="77777777" w:rsidR="006148BA" w:rsidRPr="006148BA" w:rsidRDefault="006148BA" w:rsidP="006148BA">
      <w:pPr>
        <w:rPr>
          <w:sz w:val="32"/>
          <w:szCs w:val="32"/>
        </w:rPr>
      </w:pPr>
    </w:p>
    <w:p w14:paraId="1A6A6C7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Escalation</w:t>
      </w:r>
    </w:p>
    <w:p w14:paraId="7FD0277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89CF059">
          <v:rect id="_x0000_i1435" style="width:0;height:1.5pt" o:hralign="center" o:hrstd="t" o:hr="t" fillcolor="#a0a0a0" stroked="f"/>
        </w:pict>
      </w:r>
    </w:p>
    <w:p w14:paraId="6F86BAF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DA — INCIDENT EXAMPLE</w:t>
      </w:r>
    </w:p>
    <w:p w14:paraId="1EBFCBE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411. Incident:</w:t>
      </w:r>
    </w:p>
    <w:p w14:paraId="3EFD667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Purchase Requests are receiving approvals.</w:t>
      </w:r>
    </w:p>
    <w:p w14:paraId="1A5069A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7BD3829">
          <v:rect id="_x0000_i1436" style="width:0;height:1.5pt" o:hralign="center" o:hrstd="t" o:hr="t" fillcolor="#a0a0a0" stroked="f"/>
        </w:pict>
      </w:r>
    </w:p>
    <w:p w14:paraId="19F2DD2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412. First:</w:t>
      </w:r>
    </w:p>
    <w:p w14:paraId="151AE9B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Check Flow status/run history.</w:t>
      </w:r>
    </w:p>
    <w:p w14:paraId="44844B4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1204EB8">
          <v:rect id="_x0000_i1437" style="width:0;height:1.5pt" o:hralign="center" o:hrstd="t" o:hr="t" fillcolor="#a0a0a0" stroked="f"/>
        </w:pict>
      </w:r>
    </w:p>
    <w:p w14:paraId="22488EB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413. If no runs:</w:t>
      </w:r>
    </w:p>
    <w:p w14:paraId="549753C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Investigate:</w:t>
      </w:r>
    </w:p>
    <w:p w14:paraId="4C76B31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Trigger</w:t>
      </w:r>
    </w:p>
    <w:p w14:paraId="00C16E79" w14:textId="77777777" w:rsidR="006148BA" w:rsidRPr="006148BA" w:rsidRDefault="006148BA" w:rsidP="006148BA">
      <w:pPr>
        <w:rPr>
          <w:sz w:val="32"/>
          <w:szCs w:val="32"/>
        </w:rPr>
      </w:pPr>
    </w:p>
    <w:p w14:paraId="17B7C7C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Status</w:t>
      </w:r>
    </w:p>
    <w:p w14:paraId="00775957" w14:textId="77777777" w:rsidR="006148BA" w:rsidRPr="006148BA" w:rsidRDefault="006148BA" w:rsidP="006148BA">
      <w:pPr>
        <w:rPr>
          <w:sz w:val="32"/>
          <w:szCs w:val="32"/>
        </w:rPr>
      </w:pPr>
    </w:p>
    <w:p w14:paraId="7DAB00E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Environment</w:t>
      </w:r>
    </w:p>
    <w:p w14:paraId="244DCEFC" w14:textId="77777777" w:rsidR="006148BA" w:rsidRPr="006148BA" w:rsidRDefault="006148BA" w:rsidP="006148BA">
      <w:pPr>
        <w:rPr>
          <w:sz w:val="32"/>
          <w:szCs w:val="32"/>
        </w:rPr>
      </w:pPr>
    </w:p>
    <w:p w14:paraId="580A5DF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Flow enabled</w:t>
      </w:r>
    </w:p>
    <w:p w14:paraId="20C353A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F78A9CF">
          <v:rect id="_x0000_i1438" style="width:0;height:1.5pt" o:hralign="center" o:hrstd="t" o:hr="t" fillcolor="#a0a0a0" stroked="f"/>
        </w:pict>
      </w:r>
    </w:p>
    <w:p w14:paraId="006BEFE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414. If failed runs:</w:t>
      </w:r>
    </w:p>
    <w:p w14:paraId="47DE3A8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Inspect:</w:t>
      </w:r>
    </w:p>
    <w:p w14:paraId="3378BBF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Failed action.</w:t>
      </w:r>
    </w:p>
    <w:p w14:paraId="39D0C7E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317302E">
          <v:rect id="_x0000_i1439" style="width:0;height:1.5pt" o:hralign="center" o:hrstd="t" o:hr="t" fillcolor="#a0a0a0" stroked="f"/>
        </w:pict>
      </w:r>
    </w:p>
    <w:p w14:paraId="1990DCF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415. If 401:</w:t>
      </w:r>
    </w:p>
    <w:p w14:paraId="65794AC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Check:</w:t>
      </w:r>
    </w:p>
    <w:p w14:paraId="7937128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Connection authentication.</w:t>
      </w:r>
    </w:p>
    <w:p w14:paraId="50CEBB8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BA04793">
          <v:rect id="_x0000_i1440" style="width:0;height:1.5pt" o:hralign="center" o:hrstd="t" o:hr="t" fillcolor="#a0a0a0" stroked="f"/>
        </w:pict>
      </w:r>
    </w:p>
    <w:p w14:paraId="25FC247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416. If 403:</w:t>
      </w:r>
    </w:p>
    <w:p w14:paraId="550F086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Check:</w:t>
      </w:r>
    </w:p>
    <w:p w14:paraId="3CC2FD5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Permissions/policy.</w:t>
      </w:r>
    </w:p>
    <w:p w14:paraId="1F7EA25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EE6BDC7">
          <v:rect id="_x0000_i1441" style="width:0;height:1.5pt" o:hralign="center" o:hrstd="t" o:hr="t" fillcolor="#a0a0a0" stroked="f"/>
        </w:pict>
      </w:r>
    </w:p>
    <w:p w14:paraId="5827B1D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417. If Flow succeeds but wrong route:</w:t>
      </w:r>
    </w:p>
    <w:p w14:paraId="05DF2A3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Check:</w:t>
      </w:r>
    </w:p>
    <w:p w14:paraId="5D63BCB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Business logic.</w:t>
      </w:r>
    </w:p>
    <w:p w14:paraId="564BF44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50B39EE">
          <v:rect id="_x0000_i1442" style="width:0;height:1.5pt" o:hralign="center" o:hrstd="t" o:hr="t" fillcolor="#a0a0a0" stroked="f"/>
        </w:pict>
      </w:r>
    </w:p>
    <w:p w14:paraId="3AE61C6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DB — BACKUP &amp; RECOVERY</w:t>
      </w:r>
    </w:p>
    <w:p w14:paraId="28DD985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418. Before Production deployment:</w:t>
      </w:r>
    </w:p>
    <w:p w14:paraId="582AA03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Review:</w:t>
      </w:r>
    </w:p>
    <w:p w14:paraId="765150E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Environment backup/recovery strategy.</w:t>
      </w:r>
    </w:p>
    <w:p w14:paraId="289A39A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ABA59F7">
          <v:rect id="_x0000_i1443" style="width:0;height:1.5pt" o:hralign="center" o:hrstd="t" o:hr="t" fillcolor="#a0a0a0" stroked="f"/>
        </w:pict>
      </w:r>
    </w:p>
    <w:p w14:paraId="3FA1FC3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419. Ask:</w:t>
      </w:r>
    </w:p>
    <w:p w14:paraId="4455368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if deployment fails?</w:t>
      </w:r>
    </w:p>
    <w:p w14:paraId="14189DA6" w14:textId="77777777" w:rsidR="006148BA" w:rsidRPr="006148BA" w:rsidRDefault="006148BA" w:rsidP="006148BA">
      <w:pPr>
        <w:rPr>
          <w:sz w:val="32"/>
          <w:szCs w:val="32"/>
        </w:rPr>
      </w:pPr>
    </w:p>
    <w:p w14:paraId="0F64B84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What if schema change causes issue?</w:t>
      </w:r>
    </w:p>
    <w:p w14:paraId="25FE66DE" w14:textId="77777777" w:rsidR="006148BA" w:rsidRPr="006148BA" w:rsidRDefault="006148BA" w:rsidP="006148BA">
      <w:pPr>
        <w:rPr>
          <w:sz w:val="32"/>
          <w:szCs w:val="32"/>
        </w:rPr>
      </w:pPr>
    </w:p>
    <w:p w14:paraId="2BBD1BC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if data is deleted?</w:t>
      </w:r>
    </w:p>
    <w:p w14:paraId="10DF85ED" w14:textId="77777777" w:rsidR="006148BA" w:rsidRPr="006148BA" w:rsidRDefault="006148BA" w:rsidP="006148BA">
      <w:pPr>
        <w:rPr>
          <w:sz w:val="32"/>
          <w:szCs w:val="32"/>
        </w:rPr>
      </w:pPr>
    </w:p>
    <w:p w14:paraId="6A21866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Who can restore?</w:t>
      </w:r>
    </w:p>
    <w:p w14:paraId="232DE4D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A1A5842">
          <v:rect id="_x0000_i1444" style="width:0;height:1.5pt" o:hralign="center" o:hrstd="t" o:hr="t" fillcolor="#a0a0a0" stroked="f"/>
        </w:pict>
      </w:r>
    </w:p>
    <w:p w14:paraId="32B0507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420. Do not promise:</w:t>
      </w:r>
    </w:p>
    <w:p w14:paraId="310BA89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Rollback</w:t>
      </w:r>
    </w:p>
    <w:p w14:paraId="274F8E0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without defining:</w:t>
      </w:r>
    </w:p>
    <w:p w14:paraId="3207C4C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What rollback means.</w:t>
      </w:r>
    </w:p>
    <w:p w14:paraId="6F160A1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FB8BBCF">
          <v:rect id="_x0000_i1445" style="width:0;height:1.5pt" o:hralign="center" o:hrstd="t" o:hr="t" fillcolor="#a0a0a0" stroked="f"/>
        </w:pict>
      </w:r>
    </w:p>
    <w:p w14:paraId="3B8F27B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DC — ROLLBACK</w:t>
      </w:r>
    </w:p>
    <w:p w14:paraId="7DF2A8C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421. Rollback may involve:</w:t>
      </w:r>
    </w:p>
    <w:p w14:paraId="6143028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Previous Solution version</w:t>
      </w:r>
    </w:p>
    <w:p w14:paraId="62C52CFD" w14:textId="77777777" w:rsidR="006148BA" w:rsidRPr="006148BA" w:rsidRDefault="006148BA" w:rsidP="006148BA">
      <w:pPr>
        <w:rPr>
          <w:sz w:val="32"/>
          <w:szCs w:val="32"/>
        </w:rPr>
      </w:pPr>
    </w:p>
    <w:p w14:paraId="415BE35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Environment restore</w:t>
      </w:r>
    </w:p>
    <w:p w14:paraId="7D2D5CFD" w14:textId="77777777" w:rsidR="006148BA" w:rsidRPr="006148BA" w:rsidRDefault="006148BA" w:rsidP="006148BA">
      <w:pPr>
        <w:rPr>
          <w:sz w:val="32"/>
          <w:szCs w:val="32"/>
        </w:rPr>
      </w:pPr>
    </w:p>
    <w:p w14:paraId="505554B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Configuration correction</w:t>
      </w:r>
    </w:p>
    <w:p w14:paraId="749ECAA9" w14:textId="77777777" w:rsidR="006148BA" w:rsidRPr="006148BA" w:rsidRDefault="006148BA" w:rsidP="006148BA">
      <w:pPr>
        <w:rPr>
          <w:sz w:val="32"/>
          <w:szCs w:val="32"/>
        </w:rPr>
      </w:pPr>
    </w:p>
    <w:p w14:paraId="0AD1B6B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 restoration</w:t>
      </w:r>
    </w:p>
    <w:p w14:paraId="2A5B9E7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D09DA41">
          <v:rect id="_x0000_i1446" style="width:0;height:1.5pt" o:hralign="center" o:hrstd="t" o:hr="t" fillcolor="#a0a0a0" stroked="f"/>
        </w:pict>
      </w:r>
    </w:p>
    <w:p w14:paraId="17DB0B1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422. Managed Solution uninstall is NOT:</w:t>
      </w:r>
    </w:p>
    <w:p w14:paraId="4945D66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lastRenderedPageBreak/>
        <w:t>Universal rollback.</w:t>
      </w:r>
    </w:p>
    <w:p w14:paraId="173F5E8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E06B239">
          <v:rect id="_x0000_i1447" style="width:0;height:1.5pt" o:hralign="center" o:hrstd="t" o:hr="t" fillcolor="#a0a0a0" stroked="f"/>
        </w:pict>
      </w:r>
    </w:p>
    <w:p w14:paraId="751B09F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423. Why?</w:t>
      </w:r>
    </w:p>
    <w:p w14:paraId="295ADC5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Removing managed solution can remove:</w:t>
      </w:r>
    </w:p>
    <w:p w14:paraId="1DC2EC4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Components/data.</w:t>
      </w:r>
    </w:p>
    <w:p w14:paraId="59EEA23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1F020E8">
          <v:rect id="_x0000_i1448" style="width:0;height:1.5pt" o:hralign="center" o:hrstd="t" o:hr="t" fillcolor="#a0a0a0" stroked="f"/>
        </w:pict>
      </w:r>
    </w:p>
    <w:p w14:paraId="32D172E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DD — FINAL DOCUMENTATION PACKAGE</w:t>
      </w:r>
    </w:p>
    <w:p w14:paraId="2831720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424. Student submits:</w:t>
      </w:r>
    </w:p>
    <w:p w14:paraId="0BF0C1F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1. Business Requirements</w:t>
      </w:r>
    </w:p>
    <w:p w14:paraId="2E4E4D37" w14:textId="77777777" w:rsidR="006148BA" w:rsidRPr="006148BA" w:rsidRDefault="006148BA" w:rsidP="006148BA">
      <w:pPr>
        <w:rPr>
          <w:sz w:val="32"/>
          <w:szCs w:val="32"/>
        </w:rPr>
      </w:pPr>
    </w:p>
    <w:p w14:paraId="0CF5161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2. Architecture Diagram</w:t>
      </w:r>
    </w:p>
    <w:p w14:paraId="315C50E9" w14:textId="77777777" w:rsidR="006148BA" w:rsidRPr="006148BA" w:rsidRDefault="006148BA" w:rsidP="006148BA">
      <w:pPr>
        <w:rPr>
          <w:sz w:val="32"/>
          <w:szCs w:val="32"/>
        </w:rPr>
      </w:pPr>
    </w:p>
    <w:p w14:paraId="3D98C01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3. ERD</w:t>
      </w:r>
    </w:p>
    <w:p w14:paraId="280E8DE6" w14:textId="77777777" w:rsidR="006148BA" w:rsidRPr="006148BA" w:rsidRDefault="006148BA" w:rsidP="006148BA">
      <w:pPr>
        <w:rPr>
          <w:sz w:val="32"/>
          <w:szCs w:val="32"/>
        </w:rPr>
      </w:pPr>
    </w:p>
    <w:p w14:paraId="51666BF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4. Security Matrix</w:t>
      </w:r>
    </w:p>
    <w:p w14:paraId="61490ADE" w14:textId="77777777" w:rsidR="006148BA" w:rsidRPr="006148BA" w:rsidRDefault="006148BA" w:rsidP="006148BA">
      <w:pPr>
        <w:rPr>
          <w:sz w:val="32"/>
          <w:szCs w:val="32"/>
        </w:rPr>
      </w:pPr>
    </w:p>
    <w:p w14:paraId="4A32D79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5. Approval Flow Diagram</w:t>
      </w:r>
    </w:p>
    <w:p w14:paraId="1B84A541" w14:textId="77777777" w:rsidR="006148BA" w:rsidRPr="006148BA" w:rsidRDefault="006148BA" w:rsidP="006148BA">
      <w:pPr>
        <w:rPr>
          <w:sz w:val="32"/>
          <w:szCs w:val="32"/>
        </w:rPr>
      </w:pPr>
    </w:p>
    <w:p w14:paraId="4AC45E5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6. Environment Architecture</w:t>
      </w:r>
    </w:p>
    <w:p w14:paraId="6A64247E" w14:textId="77777777" w:rsidR="006148BA" w:rsidRPr="006148BA" w:rsidRDefault="006148BA" w:rsidP="006148BA">
      <w:pPr>
        <w:rPr>
          <w:sz w:val="32"/>
          <w:szCs w:val="32"/>
        </w:rPr>
      </w:pPr>
    </w:p>
    <w:p w14:paraId="1ED8DD6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7. UAT Matrix</w:t>
      </w:r>
    </w:p>
    <w:p w14:paraId="00B273EA" w14:textId="77777777" w:rsidR="006148BA" w:rsidRPr="006148BA" w:rsidRDefault="006148BA" w:rsidP="006148BA">
      <w:pPr>
        <w:rPr>
          <w:sz w:val="32"/>
          <w:szCs w:val="32"/>
        </w:rPr>
      </w:pPr>
    </w:p>
    <w:p w14:paraId="5915940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>8. Security Tests</w:t>
      </w:r>
    </w:p>
    <w:p w14:paraId="2BDC96FA" w14:textId="77777777" w:rsidR="006148BA" w:rsidRPr="006148BA" w:rsidRDefault="006148BA" w:rsidP="006148BA">
      <w:pPr>
        <w:rPr>
          <w:sz w:val="32"/>
          <w:szCs w:val="32"/>
        </w:rPr>
      </w:pPr>
    </w:p>
    <w:p w14:paraId="4898D03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9. Deployment Evidence</w:t>
      </w:r>
    </w:p>
    <w:p w14:paraId="2979585A" w14:textId="77777777" w:rsidR="006148BA" w:rsidRPr="006148BA" w:rsidRDefault="006148BA" w:rsidP="006148BA">
      <w:pPr>
        <w:rPr>
          <w:sz w:val="32"/>
          <w:szCs w:val="32"/>
        </w:rPr>
      </w:pPr>
    </w:p>
    <w:p w14:paraId="2F3F444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10. Release Notes</w:t>
      </w:r>
    </w:p>
    <w:p w14:paraId="292AE129" w14:textId="77777777" w:rsidR="006148BA" w:rsidRPr="006148BA" w:rsidRDefault="006148BA" w:rsidP="006148BA">
      <w:pPr>
        <w:rPr>
          <w:sz w:val="32"/>
          <w:szCs w:val="32"/>
        </w:rPr>
      </w:pPr>
    </w:p>
    <w:p w14:paraId="6D0CB06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11. Known Limitations</w:t>
      </w:r>
    </w:p>
    <w:p w14:paraId="1AD8E080" w14:textId="77777777" w:rsidR="006148BA" w:rsidRPr="006148BA" w:rsidRDefault="006148BA" w:rsidP="006148BA">
      <w:pPr>
        <w:rPr>
          <w:sz w:val="32"/>
          <w:szCs w:val="32"/>
        </w:rPr>
      </w:pPr>
    </w:p>
    <w:p w14:paraId="0D294A1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12. Runbook</w:t>
      </w:r>
    </w:p>
    <w:p w14:paraId="040B578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42B22D9">
          <v:rect id="_x0000_i1449" style="width:0;height:1.5pt" o:hralign="center" o:hrstd="t" o:hr="t" fillcolor="#a0a0a0" stroked="f"/>
        </w:pict>
      </w:r>
    </w:p>
    <w:p w14:paraId="4229985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DE — FINAL ARCHITECTURE DIAGRAM</w:t>
      </w:r>
    </w:p>
    <w:p w14:paraId="50C6AB6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425.</w:t>
      </w:r>
    </w:p>
    <w:p w14:paraId="70A99DA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MICROSOFT ENTRA ID</w:t>
      </w:r>
    </w:p>
    <w:p w14:paraId="3611DB5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|</w:t>
      </w:r>
    </w:p>
    <w:p w14:paraId="6618AA7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v</w:t>
      </w:r>
    </w:p>
    <w:p w14:paraId="5B51705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AUTHENTICATED USER</w:t>
      </w:r>
    </w:p>
    <w:p w14:paraId="5E4FF89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|</w:t>
      </w:r>
    </w:p>
    <w:p w14:paraId="3D00DF7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v</w:t>
      </w:r>
    </w:p>
    <w:p w14:paraId="658AE3C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EMPLOYEE PURCHASE APP</w:t>
      </w:r>
    </w:p>
    <w:p w14:paraId="1C511E9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Canvas App</w:t>
      </w:r>
    </w:p>
    <w:p w14:paraId="6F0E48E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|</w:t>
      </w:r>
    </w:p>
    <w:p w14:paraId="1210013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v</w:t>
      </w:r>
    </w:p>
    <w:p w14:paraId="0B0C5EE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 xml:space="preserve">                       DATAVERSE</w:t>
      </w:r>
    </w:p>
    <w:p w14:paraId="74A159F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+----------------+----------------+</w:t>
      </w:r>
    </w:p>
    <w:p w14:paraId="6D04823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|                |                |</w:t>
      </w:r>
    </w:p>
    <w:p w14:paraId="61034D3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v                v                v</w:t>
      </w:r>
    </w:p>
    <w:p w14:paraId="56B638D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Purchase Request     Product/Vendor     Employees</w:t>
      </w:r>
    </w:p>
    <w:p w14:paraId="27AF14E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|</w:t>
      </w:r>
    </w:p>
    <w:p w14:paraId="02C1AD6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v</w:t>
      </w:r>
    </w:p>
    <w:p w14:paraId="5B24EBF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Purchase Request Item</w:t>
      </w:r>
    </w:p>
    <w:p w14:paraId="327DC73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|</w:t>
      </w:r>
    </w:p>
    <w:p w14:paraId="1E4F667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v</w:t>
      </w:r>
    </w:p>
    <w:p w14:paraId="671A978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POWER AUTOMATE</w:t>
      </w:r>
    </w:p>
    <w:p w14:paraId="02340E0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|</w:t>
      </w:r>
    </w:p>
    <w:p w14:paraId="220A0EC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v</w:t>
      </w:r>
    </w:p>
    <w:p w14:paraId="76E6075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Manager</w:t>
      </w:r>
    </w:p>
    <w:p w14:paraId="71B5838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|</w:t>
      </w:r>
    </w:p>
    <w:p w14:paraId="5B83BEE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v</w:t>
      </w:r>
    </w:p>
    <w:p w14:paraId="683FEDF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Finance</w:t>
      </w:r>
    </w:p>
    <w:p w14:paraId="779A4B6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|</w:t>
      </w:r>
    </w:p>
    <w:p w14:paraId="754C246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v</w:t>
      </w:r>
    </w:p>
    <w:p w14:paraId="051D903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Procurement Manager</w:t>
      </w:r>
    </w:p>
    <w:p w14:paraId="5A3226C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|</w:t>
      </w:r>
    </w:p>
    <w:p w14:paraId="5106A53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v</w:t>
      </w:r>
    </w:p>
    <w:p w14:paraId="06FD11A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 xml:space="preserve">      DATAVERSE</w:t>
      </w:r>
    </w:p>
    <w:p w14:paraId="359B62B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/      \</w:t>
      </w:r>
    </w:p>
    <w:p w14:paraId="252652D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v        v</w:t>
      </w:r>
    </w:p>
    <w:p w14:paraId="4A456FA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MODEL-DRIVEN  POWER BI</w:t>
      </w:r>
    </w:p>
    <w:p w14:paraId="64D845A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PROCUREMENT  ANALYTICS</w:t>
      </w:r>
    </w:p>
    <w:p w14:paraId="57F62E6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5E4AC02">
          <v:rect id="_x0000_i1450" style="width:0;height:1.5pt" o:hralign="center" o:hrstd="t" o:hr="t" fillcolor="#a0a0a0" stroked="f"/>
        </w:pict>
      </w:r>
    </w:p>
    <w:p w14:paraId="1A5E16F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DF — ENVIRONMENT ARCHITECTURE</w:t>
      </w:r>
    </w:p>
    <w:p w14:paraId="26A4698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426.</w:t>
      </w:r>
    </w:p>
    <w:p w14:paraId="0C726CA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DEVELOPMENT LIFECYCLE</w:t>
      </w:r>
    </w:p>
    <w:p w14:paraId="1CBE9351" w14:textId="77777777" w:rsidR="006148BA" w:rsidRPr="006148BA" w:rsidRDefault="006148BA" w:rsidP="006148BA">
      <w:pPr>
        <w:rPr>
          <w:sz w:val="32"/>
          <w:szCs w:val="32"/>
        </w:rPr>
      </w:pPr>
    </w:p>
    <w:p w14:paraId="562645B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UNMANAGED SOLUTION</w:t>
      </w:r>
    </w:p>
    <w:p w14:paraId="154C8B2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|</w:t>
      </w:r>
    </w:p>
    <w:p w14:paraId="3482B6E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v</w:t>
      </w:r>
    </w:p>
    <w:p w14:paraId="15AE7E3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DEV</w:t>
      </w:r>
    </w:p>
    <w:p w14:paraId="622C47A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|</w:t>
      </w:r>
    </w:p>
    <w:p w14:paraId="57C6162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v</w:t>
      </w:r>
    </w:p>
    <w:p w14:paraId="654BD3D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MANAGED ARTIFACT</w:t>
      </w:r>
    </w:p>
    <w:p w14:paraId="290BCA5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|</w:t>
      </w:r>
    </w:p>
    <w:p w14:paraId="445EF5A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v</w:t>
      </w:r>
    </w:p>
    <w:p w14:paraId="0A03C7E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TEST</w:t>
      </w:r>
    </w:p>
    <w:p w14:paraId="4E191C3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|</w:t>
      </w:r>
    </w:p>
    <w:p w14:paraId="345C83B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v</w:t>
      </w:r>
    </w:p>
    <w:p w14:paraId="5C3692A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 xml:space="preserve">                            UAT</w:t>
      </w:r>
    </w:p>
    <w:p w14:paraId="34A4AB7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|</w:t>
      </w:r>
    </w:p>
    <w:p w14:paraId="2C53DBA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v</w:t>
      </w:r>
    </w:p>
    <w:p w14:paraId="281EC8E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SAME TESTED ARTIFACT</w:t>
      </w:r>
    </w:p>
    <w:p w14:paraId="400DE59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|</w:t>
      </w:r>
    </w:p>
    <w:p w14:paraId="702E8B8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v</w:t>
      </w:r>
    </w:p>
    <w:p w14:paraId="44AABB0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PROD</w:t>
      </w:r>
    </w:p>
    <w:p w14:paraId="64D64D1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0A7A602">
          <v:rect id="_x0000_i1451" style="width:0;height:1.5pt" o:hralign="center" o:hrstd="t" o:hr="t" fillcolor="#a0a0a0" stroked="f"/>
        </w:pict>
      </w:r>
    </w:p>
    <w:p w14:paraId="0C59539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DG — DATA MODEL DIAGRAM</w:t>
      </w:r>
    </w:p>
    <w:p w14:paraId="59E96E1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427.</w:t>
      </w:r>
    </w:p>
    <w:p w14:paraId="6B319A8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Department</w:t>
      </w:r>
    </w:p>
    <w:p w14:paraId="6902515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|</w:t>
      </w:r>
    </w:p>
    <w:p w14:paraId="18F81D4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+----&lt; Employee</w:t>
      </w:r>
    </w:p>
    <w:p w14:paraId="0188D58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|        |</w:t>
      </w:r>
    </w:p>
    <w:p w14:paraId="7973C17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|        +----&lt; Purchase Request</w:t>
      </w:r>
    </w:p>
    <w:p w14:paraId="68D1683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|                    |</w:t>
      </w:r>
    </w:p>
    <w:p w14:paraId="4496F82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+--------------------+</w:t>
      </w:r>
    </w:p>
    <w:p w14:paraId="6EBA5CD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|</w:t>
      </w:r>
    </w:p>
    <w:p w14:paraId="7E885CD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+----&lt; Purchase Request Item &gt;---- Product</w:t>
      </w:r>
    </w:p>
    <w:p w14:paraId="505DF7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                           |</w:t>
      </w:r>
    </w:p>
    <w:p w14:paraId="3FF9262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                           v</w:t>
      </w:r>
    </w:p>
    <w:p w14:paraId="5439917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                    Purchase Category</w:t>
      </w:r>
    </w:p>
    <w:p w14:paraId="3F8E6044" w14:textId="77777777" w:rsidR="006148BA" w:rsidRPr="006148BA" w:rsidRDefault="006148BA" w:rsidP="006148BA">
      <w:pPr>
        <w:rPr>
          <w:sz w:val="32"/>
          <w:szCs w:val="32"/>
        </w:rPr>
      </w:pPr>
    </w:p>
    <w:p w14:paraId="540FE8F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Vendor</w:t>
      </w:r>
    </w:p>
    <w:p w14:paraId="01694AE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|</w:t>
      </w:r>
    </w:p>
    <w:p w14:paraId="3F6AA34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+----&lt; Product</w:t>
      </w:r>
    </w:p>
    <w:p w14:paraId="7907D40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|</w:t>
      </w:r>
    </w:p>
    <w:p w14:paraId="3C5F17E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+----&lt; Purchase Request Item</w:t>
      </w:r>
    </w:p>
    <w:p w14:paraId="27247AF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A98A065">
          <v:rect id="_x0000_i1452" style="width:0;height:1.5pt" o:hralign="center" o:hrstd="t" o:hr="t" fillcolor="#a0a0a0" stroked="f"/>
        </w:pict>
      </w:r>
    </w:p>
    <w:p w14:paraId="3D8D45B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DH — APPROVAL ARCHITECTURE</w:t>
      </w:r>
    </w:p>
    <w:p w14:paraId="6FB8795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428.</w:t>
      </w:r>
    </w:p>
    <w:p w14:paraId="1313BBC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SUBMITTED</w:t>
      </w:r>
    </w:p>
    <w:p w14:paraId="7716709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|</w:t>
      </w:r>
    </w:p>
    <w:p w14:paraId="32EB3C4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v</w:t>
      </w:r>
    </w:p>
    <w:p w14:paraId="0573885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SERVER VALIDATION</w:t>
      </w:r>
    </w:p>
    <w:p w14:paraId="3C416B2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|</w:t>
      </w:r>
    </w:p>
    <w:p w14:paraId="34B9C92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v</w:t>
      </w:r>
    </w:p>
    <w:p w14:paraId="5666F0A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</w:t>
      </w:r>
    </w:p>
    <w:p w14:paraId="462A15F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/       \</w:t>
      </w:r>
    </w:p>
    <w:p w14:paraId="5798CD5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         A</w:t>
      </w:r>
    </w:p>
    <w:p w14:paraId="1C0B4A9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|         |</w:t>
      </w:r>
    </w:p>
    <w:p w14:paraId="7838781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         v</w:t>
      </w:r>
    </w:p>
    <w:p w14:paraId="2963D4E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REJECT   &lt;5000?</w:t>
      </w:r>
    </w:p>
    <w:p w14:paraId="75EBBE4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|</w:t>
      </w:r>
    </w:p>
    <w:p w14:paraId="6FF0204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lastRenderedPageBreak/>
        <w:t xml:space="preserve">     +-----+------+</w:t>
      </w:r>
    </w:p>
    <w:p w14:paraId="6A14414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|            |</w:t>
      </w:r>
    </w:p>
    <w:p w14:paraId="26182A4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Yes           No</w:t>
      </w:r>
    </w:p>
    <w:p w14:paraId="081A296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|            |</w:t>
      </w:r>
    </w:p>
    <w:p w14:paraId="6EB31E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v            v</w:t>
      </w:r>
    </w:p>
    <w:p w14:paraId="68B2464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APPROVED       FINANCE</w:t>
      </w:r>
    </w:p>
    <w:p w14:paraId="1A3F633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/     \</w:t>
      </w:r>
    </w:p>
    <w:p w14:paraId="0CCE291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R       A</w:t>
      </w:r>
    </w:p>
    <w:p w14:paraId="5C0C529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|       |</w:t>
      </w:r>
    </w:p>
    <w:p w14:paraId="5FC8696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v       v</w:t>
      </w:r>
    </w:p>
    <w:p w14:paraId="267F8CE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REJECT    &lt;=50000?</w:t>
      </w:r>
    </w:p>
    <w:p w14:paraId="064C30A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|</w:t>
      </w:r>
    </w:p>
    <w:p w14:paraId="33F3A19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+-----+------+</w:t>
      </w:r>
    </w:p>
    <w:p w14:paraId="248A90F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|            |</w:t>
      </w:r>
    </w:p>
    <w:p w14:paraId="72E84AA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Yes           No</w:t>
      </w:r>
    </w:p>
    <w:p w14:paraId="5484598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|            |</w:t>
      </w:r>
    </w:p>
    <w:p w14:paraId="746B9C3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v            v</w:t>
      </w:r>
    </w:p>
    <w:p w14:paraId="5F557DD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APPROVED      PROCUREMENT</w:t>
      </w:r>
    </w:p>
    <w:p w14:paraId="6DCA7FF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/          \</w:t>
      </w:r>
    </w:p>
    <w:p w14:paraId="0C9D250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R            A</w:t>
      </w:r>
    </w:p>
    <w:p w14:paraId="03A1DA1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|            |</w:t>
      </w:r>
    </w:p>
    <w:p w14:paraId="7338F48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v            v</w:t>
      </w:r>
    </w:p>
    <w:p w14:paraId="6B08E9A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REJECTED      APPROVED</w:t>
      </w:r>
    </w:p>
    <w:p w14:paraId="4FF7AD9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C4E44B0">
          <v:rect id="_x0000_i1453" style="width:0;height:1.5pt" o:hralign="center" o:hrstd="t" o:hr="t" fillcolor="#a0a0a0" stroked="f"/>
        </w:pict>
      </w:r>
    </w:p>
    <w:p w14:paraId="6BCA52B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DI — SECURITY MATRIX</w:t>
      </w:r>
    </w:p>
    <w:p w14:paraId="4BD320E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429.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378"/>
        <w:gridCol w:w="1215"/>
        <w:gridCol w:w="1089"/>
        <w:gridCol w:w="1778"/>
        <w:gridCol w:w="2041"/>
      </w:tblGrid>
      <w:tr w:rsidR="006148BA" w:rsidRPr="006148BA" w14:paraId="1249A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2E8A7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DC45696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03AA584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04EC7786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EB1F67D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0C4A1D10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Admin</w:t>
            </w:r>
          </w:p>
        </w:tc>
      </w:tr>
      <w:tr w:rsidR="006148BA" w:rsidRPr="006148BA" w14:paraId="4B35A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78F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Create own PR</w:t>
            </w:r>
          </w:p>
        </w:tc>
        <w:tc>
          <w:tcPr>
            <w:tcW w:w="0" w:type="auto"/>
            <w:vAlign w:val="center"/>
            <w:hideMark/>
          </w:tcPr>
          <w:p w14:paraId="760636E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74660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7BD49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96A25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DE60D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6148BA" w:rsidRPr="006148BA" w14:paraId="6E4F7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348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Read own PR</w:t>
            </w:r>
          </w:p>
        </w:tc>
        <w:tc>
          <w:tcPr>
            <w:tcW w:w="0" w:type="auto"/>
            <w:vAlign w:val="center"/>
            <w:hideMark/>
          </w:tcPr>
          <w:p w14:paraId="740ADB3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F887AF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E303C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14577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06C1AD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6148BA" w:rsidRPr="006148BA" w14:paraId="79501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67E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Edit own draft</w:t>
            </w:r>
          </w:p>
        </w:tc>
        <w:tc>
          <w:tcPr>
            <w:tcW w:w="0" w:type="auto"/>
            <w:vAlign w:val="center"/>
            <w:hideMark/>
          </w:tcPr>
          <w:p w14:paraId="59315E4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FAE2D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DE626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70BCCA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0768E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6148BA" w:rsidRPr="006148BA" w14:paraId="58D16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FF0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Approve Manager stage</w:t>
            </w:r>
          </w:p>
        </w:tc>
        <w:tc>
          <w:tcPr>
            <w:tcW w:w="0" w:type="auto"/>
            <w:vAlign w:val="center"/>
            <w:hideMark/>
          </w:tcPr>
          <w:p w14:paraId="19D4259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B2728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E0CE7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5D2C8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812E1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Admin/support only if designed</w:t>
            </w:r>
          </w:p>
        </w:tc>
      </w:tr>
      <w:tr w:rsidR="006148BA" w:rsidRPr="006148BA" w14:paraId="3C240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954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Approve Finance stage</w:t>
            </w:r>
          </w:p>
        </w:tc>
        <w:tc>
          <w:tcPr>
            <w:tcW w:w="0" w:type="auto"/>
            <w:vAlign w:val="center"/>
            <w:hideMark/>
          </w:tcPr>
          <w:p w14:paraId="6AD5CA3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BC735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A1506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595848A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0A59C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Controlled</w:t>
            </w:r>
          </w:p>
        </w:tc>
      </w:tr>
      <w:tr w:rsidR="006148BA" w:rsidRPr="006148BA" w14:paraId="4C576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1A3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Approve Procurement stage</w:t>
            </w:r>
          </w:p>
        </w:tc>
        <w:tc>
          <w:tcPr>
            <w:tcW w:w="0" w:type="auto"/>
            <w:vAlign w:val="center"/>
            <w:hideMark/>
          </w:tcPr>
          <w:p w14:paraId="3588530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E513B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32692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FA2D2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  <w:r w:rsidRPr="006148BA">
              <w:rPr>
                <w:sz w:val="32"/>
                <w:szCs w:val="32"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34A22AF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Controlled</w:t>
            </w:r>
          </w:p>
        </w:tc>
      </w:tr>
      <w:tr w:rsidR="006148BA" w:rsidRPr="006148BA" w14:paraId="1E8C6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E65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Manage Products</w:t>
            </w:r>
          </w:p>
        </w:tc>
        <w:tc>
          <w:tcPr>
            <w:tcW w:w="0" w:type="auto"/>
            <w:vAlign w:val="center"/>
            <w:hideMark/>
          </w:tcPr>
          <w:p w14:paraId="634B445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8AA80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5D2B9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5E6D9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A0027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6148BA" w:rsidRPr="006148BA" w14:paraId="7B173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AF2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Manage Vendors</w:t>
            </w:r>
          </w:p>
        </w:tc>
        <w:tc>
          <w:tcPr>
            <w:tcW w:w="0" w:type="auto"/>
            <w:vAlign w:val="center"/>
            <w:hideMark/>
          </w:tcPr>
          <w:p w14:paraId="546C244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B92E0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26D7A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2AC0E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367AF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6148BA" w:rsidRPr="006148BA" w14:paraId="2798D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AA0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Manage Categories</w:t>
            </w:r>
          </w:p>
        </w:tc>
        <w:tc>
          <w:tcPr>
            <w:tcW w:w="0" w:type="auto"/>
            <w:vAlign w:val="center"/>
            <w:hideMark/>
          </w:tcPr>
          <w:p w14:paraId="34F25FDA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154067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88B5A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ADD13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940D78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6148BA" w:rsidRPr="006148BA" w14:paraId="4ACD2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844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Platform administration</w:t>
            </w:r>
          </w:p>
        </w:tc>
        <w:tc>
          <w:tcPr>
            <w:tcW w:w="0" w:type="auto"/>
            <w:vAlign w:val="center"/>
            <w:hideMark/>
          </w:tcPr>
          <w:p w14:paraId="23885DE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866DC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D2D905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06D31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DCD46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Separate role</w:t>
            </w:r>
          </w:p>
        </w:tc>
      </w:tr>
    </w:tbl>
    <w:p w14:paraId="3C1D682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1AE19C2">
          <v:rect id="_x0000_i1454" style="width:0;height:1.5pt" o:hralign="center" o:hrstd="t" o:hr="t" fillcolor="#a0a0a0" stroked="f"/>
        </w:pict>
      </w:r>
    </w:p>
    <w:p w14:paraId="4F31281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DJ — FINAL PRESENTATION</w:t>
      </w:r>
    </w:p>
    <w:p w14:paraId="2BDC9DC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430. Student Presentation Length</w:t>
      </w:r>
    </w:p>
    <w:p w14:paraId="499CB7F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Recommended:</w:t>
      </w:r>
    </w:p>
    <w:p w14:paraId="1C49C00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7–10 minutes</w:t>
      </w:r>
    </w:p>
    <w:p w14:paraId="5458320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per student/team.</w:t>
      </w:r>
    </w:p>
    <w:p w14:paraId="5683B81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F1F1133">
          <v:rect id="_x0000_i1455" style="width:0;height:1.5pt" o:hralign="center" o:hrstd="t" o:hr="t" fillcolor="#a0a0a0" stroked="f"/>
        </w:pict>
      </w:r>
    </w:p>
    <w:p w14:paraId="163B299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431. Presentation Rule</w:t>
      </w:r>
    </w:p>
    <w:p w14:paraId="76B8809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Do not spend all presentation time:</w:t>
      </w:r>
    </w:p>
    <w:p w14:paraId="1F2B0EA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Clicking randomly through screens.</w:t>
      </w:r>
    </w:p>
    <w:p w14:paraId="51DE142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5E3B6AF">
          <v:rect id="_x0000_i1456" style="width:0;height:1.5pt" o:hralign="center" o:hrstd="t" o:hr="t" fillcolor="#a0a0a0" stroked="f"/>
        </w:pict>
      </w:r>
    </w:p>
    <w:p w14:paraId="4FB8F7A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432. Tell a Business Story.</w:t>
      </w:r>
    </w:p>
    <w:p w14:paraId="0602DFA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BE41371">
          <v:rect id="_x0000_i1457" style="width:0;height:1.5pt" o:hralign="center" o:hrstd="t" o:hr="t" fillcolor="#a0a0a0" stroked="f"/>
        </w:pict>
      </w:r>
    </w:p>
    <w:p w14:paraId="374AAC7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DK — PRESENTATION STRUCTURE</w:t>
      </w:r>
    </w:p>
    <w:p w14:paraId="46C602F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433. Slide/Section 1</w:t>
      </w:r>
    </w:p>
    <w:p w14:paraId="356C224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Business Problem.</w:t>
      </w:r>
    </w:p>
    <w:p w14:paraId="106CF81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7CAB4E9">
          <v:rect id="_x0000_i1458" style="width:0;height:1.5pt" o:hralign="center" o:hrstd="t" o:hr="t" fillcolor="#a0a0a0" stroked="f"/>
        </w:pict>
      </w:r>
    </w:p>
    <w:p w14:paraId="3F77019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434. Explain:</w:t>
      </w:r>
    </w:p>
    <w:p w14:paraId="5385F41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Manual procurement</w:t>
      </w:r>
    </w:p>
    <w:p w14:paraId="54F32E6A" w14:textId="77777777" w:rsidR="006148BA" w:rsidRPr="006148BA" w:rsidRDefault="006148BA" w:rsidP="006148BA">
      <w:pPr>
        <w:rPr>
          <w:sz w:val="32"/>
          <w:szCs w:val="32"/>
        </w:rPr>
      </w:pPr>
    </w:p>
    <w:p w14:paraId="10487A9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Lost requests</w:t>
      </w:r>
    </w:p>
    <w:p w14:paraId="4793C3C7" w14:textId="77777777" w:rsidR="006148BA" w:rsidRPr="006148BA" w:rsidRDefault="006148BA" w:rsidP="006148BA">
      <w:pPr>
        <w:rPr>
          <w:sz w:val="32"/>
          <w:szCs w:val="32"/>
        </w:rPr>
      </w:pPr>
    </w:p>
    <w:p w14:paraId="0ACA89B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standardized approvals</w:t>
      </w:r>
    </w:p>
    <w:p w14:paraId="171275A5" w14:textId="77777777" w:rsidR="006148BA" w:rsidRPr="006148BA" w:rsidRDefault="006148BA" w:rsidP="006148BA">
      <w:pPr>
        <w:rPr>
          <w:sz w:val="32"/>
          <w:szCs w:val="32"/>
        </w:rPr>
      </w:pPr>
    </w:p>
    <w:p w14:paraId="3A3802F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analytics</w:t>
      </w:r>
    </w:p>
    <w:p w14:paraId="11D5ED1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68B26D7">
          <v:rect id="_x0000_i1459" style="width:0;height:1.5pt" o:hralign="center" o:hrstd="t" o:hr="t" fillcolor="#a0a0a0" stroked="f"/>
        </w:pict>
      </w:r>
    </w:p>
    <w:p w14:paraId="56F613E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435. Section 2</w:t>
      </w:r>
    </w:p>
    <w:p w14:paraId="3967534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Solution Overview.</w:t>
      </w:r>
    </w:p>
    <w:p w14:paraId="4BF1842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35DB190">
          <v:rect id="_x0000_i1460" style="width:0;height:1.5pt" o:hralign="center" o:hrstd="t" o:hr="t" fillcolor="#a0a0a0" stroked="f"/>
        </w:pict>
      </w:r>
    </w:p>
    <w:p w14:paraId="0B67DE6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436. Show Architecture.</w:t>
      </w:r>
    </w:p>
    <w:p w14:paraId="2ACCEB0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C71C8A3">
          <v:rect id="_x0000_i1461" style="width:0;height:1.5pt" o:hralign="center" o:hrstd="t" o:hr="t" fillcolor="#a0a0a0" stroked="f"/>
        </w:pict>
      </w:r>
    </w:p>
    <w:p w14:paraId="1260D61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437. Section 3</w:t>
      </w:r>
    </w:p>
    <w:p w14:paraId="2802F25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Dataverse Data Model.</w:t>
      </w:r>
    </w:p>
    <w:p w14:paraId="1417213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42B01A2">
          <v:rect id="_x0000_i1462" style="width:0;height:1.5pt" o:hralign="center" o:hrstd="t" o:hr="t" fillcolor="#a0a0a0" stroked="f"/>
        </w:pict>
      </w:r>
    </w:p>
    <w:p w14:paraId="5660E96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438. Explain:</w:t>
      </w:r>
    </w:p>
    <w:p w14:paraId="5EE712B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Header</w:t>
      </w:r>
    </w:p>
    <w:p w14:paraId="61C70CAA" w14:textId="77777777" w:rsidR="006148BA" w:rsidRPr="006148BA" w:rsidRDefault="006148BA" w:rsidP="006148BA">
      <w:pPr>
        <w:rPr>
          <w:sz w:val="32"/>
          <w:szCs w:val="32"/>
        </w:rPr>
      </w:pPr>
    </w:p>
    <w:p w14:paraId="2C3DC97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Items</w:t>
      </w:r>
    </w:p>
    <w:p w14:paraId="596605A3" w14:textId="77777777" w:rsidR="006148BA" w:rsidRPr="006148BA" w:rsidRDefault="006148BA" w:rsidP="006148BA">
      <w:pPr>
        <w:rPr>
          <w:sz w:val="32"/>
          <w:szCs w:val="32"/>
        </w:rPr>
      </w:pPr>
    </w:p>
    <w:p w14:paraId="39F3154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Products</w:t>
      </w:r>
    </w:p>
    <w:p w14:paraId="3D84478B" w14:textId="77777777" w:rsidR="006148BA" w:rsidRPr="006148BA" w:rsidRDefault="006148BA" w:rsidP="006148BA">
      <w:pPr>
        <w:rPr>
          <w:sz w:val="32"/>
          <w:szCs w:val="32"/>
        </w:rPr>
      </w:pPr>
    </w:p>
    <w:p w14:paraId="16B977E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Vendors</w:t>
      </w:r>
    </w:p>
    <w:p w14:paraId="643A0C5F" w14:textId="77777777" w:rsidR="006148BA" w:rsidRPr="006148BA" w:rsidRDefault="006148BA" w:rsidP="006148BA">
      <w:pPr>
        <w:rPr>
          <w:sz w:val="32"/>
          <w:szCs w:val="32"/>
        </w:rPr>
      </w:pPr>
    </w:p>
    <w:p w14:paraId="21F9737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Categories</w:t>
      </w:r>
    </w:p>
    <w:p w14:paraId="79CFD66D" w14:textId="77777777" w:rsidR="006148BA" w:rsidRPr="006148BA" w:rsidRDefault="006148BA" w:rsidP="006148BA">
      <w:pPr>
        <w:rPr>
          <w:sz w:val="32"/>
          <w:szCs w:val="32"/>
        </w:rPr>
      </w:pPr>
    </w:p>
    <w:p w14:paraId="3561FBE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Employees</w:t>
      </w:r>
    </w:p>
    <w:p w14:paraId="0B097A6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0EA9DC2">
          <v:rect id="_x0000_i1463" style="width:0;height:1.5pt" o:hralign="center" o:hrstd="t" o:hr="t" fillcolor="#a0a0a0" stroked="f"/>
        </w:pict>
      </w:r>
    </w:p>
    <w:p w14:paraId="05A97EB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DL — EXPLAIN JUNCTION ENTITY</w:t>
      </w:r>
    </w:p>
    <w:p w14:paraId="526ED5E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439. Explain why:</w:t>
      </w:r>
    </w:p>
    <w:p w14:paraId="0111955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Purchase Request Item</w:t>
      </w:r>
    </w:p>
    <w:p w14:paraId="1A9B76A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exists.</w:t>
      </w:r>
    </w:p>
    <w:p w14:paraId="592315F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3B309A0">
          <v:rect id="_x0000_i1464" style="width:0;height:1.5pt" o:hralign="center" o:hrstd="t" o:hr="t" fillcolor="#a0a0a0" stroked="f"/>
        </w:pict>
      </w:r>
    </w:p>
    <w:p w14:paraId="320FA14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440. Strong Answer:</w:t>
      </w:r>
    </w:p>
    <w:p w14:paraId="1CAA130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Because Purchase Requests and Products have a many-to-many business relationship with attributes including:</w:t>
      </w:r>
    </w:p>
    <w:p w14:paraId="43A8DA4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Quantity</w:t>
      </w:r>
    </w:p>
    <w:p w14:paraId="3FCA6408" w14:textId="77777777" w:rsidR="006148BA" w:rsidRPr="006148BA" w:rsidRDefault="006148BA" w:rsidP="006148BA">
      <w:pPr>
        <w:rPr>
          <w:sz w:val="32"/>
          <w:szCs w:val="32"/>
        </w:rPr>
      </w:pPr>
    </w:p>
    <w:p w14:paraId="526C4E0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Price</w:t>
      </w:r>
    </w:p>
    <w:p w14:paraId="1FF9B164" w14:textId="77777777" w:rsidR="006148BA" w:rsidRPr="006148BA" w:rsidRDefault="006148BA" w:rsidP="006148BA">
      <w:pPr>
        <w:rPr>
          <w:sz w:val="32"/>
          <w:szCs w:val="32"/>
        </w:rPr>
      </w:pPr>
    </w:p>
    <w:p w14:paraId="49171D2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Line Total</w:t>
      </w:r>
    </w:p>
    <w:p w14:paraId="16C704A4" w14:textId="77777777" w:rsidR="006148BA" w:rsidRPr="006148BA" w:rsidRDefault="006148BA" w:rsidP="006148BA">
      <w:pPr>
        <w:rPr>
          <w:sz w:val="32"/>
          <w:szCs w:val="32"/>
        </w:rPr>
      </w:pPr>
    </w:p>
    <w:p w14:paraId="6C09D16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Vendor</w:t>
      </w:r>
    </w:p>
    <w:p w14:paraId="4FB2733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 an explicit associative entity is required.</w:t>
      </w:r>
    </w:p>
    <w:p w14:paraId="0BFB044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684F30D">
          <v:rect id="_x0000_i1465" style="width:0;height:1.5pt" o:hralign="center" o:hrstd="t" o:hr="t" fillcolor="#a0a0a0" stroked="f"/>
        </w:pict>
      </w:r>
    </w:p>
    <w:p w14:paraId="37E02F4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DM — SECTION 4</w:t>
      </w:r>
    </w:p>
    <w:p w14:paraId="2E835B1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Employee Experience.</w:t>
      </w:r>
    </w:p>
    <w:p w14:paraId="004A4B1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56D0ED7">
          <v:rect id="_x0000_i1466" style="width:0;height:1.5pt" o:hralign="center" o:hrstd="t" o:hr="t" fillcolor="#a0a0a0" stroked="f"/>
        </w:pict>
      </w:r>
    </w:p>
    <w:p w14:paraId="3D2F5AA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441. Demo:</w:t>
      </w:r>
    </w:p>
    <w:p w14:paraId="5CB522A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Create Request</w:t>
      </w:r>
    </w:p>
    <w:p w14:paraId="2BFEC65F" w14:textId="77777777" w:rsidR="006148BA" w:rsidRPr="006148BA" w:rsidRDefault="006148BA" w:rsidP="006148BA">
      <w:pPr>
        <w:rPr>
          <w:sz w:val="32"/>
          <w:szCs w:val="32"/>
        </w:rPr>
      </w:pPr>
    </w:p>
    <w:p w14:paraId="680CE75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Search Product</w:t>
      </w:r>
    </w:p>
    <w:p w14:paraId="5214546A" w14:textId="77777777" w:rsidR="006148BA" w:rsidRPr="006148BA" w:rsidRDefault="006148BA" w:rsidP="006148BA">
      <w:pPr>
        <w:rPr>
          <w:sz w:val="32"/>
          <w:szCs w:val="32"/>
        </w:rPr>
      </w:pPr>
    </w:p>
    <w:p w14:paraId="70F755D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Add to Cart</w:t>
      </w:r>
    </w:p>
    <w:p w14:paraId="5BA562E3" w14:textId="77777777" w:rsidR="006148BA" w:rsidRPr="006148BA" w:rsidRDefault="006148BA" w:rsidP="006148BA">
      <w:pPr>
        <w:rPr>
          <w:sz w:val="32"/>
          <w:szCs w:val="32"/>
        </w:rPr>
      </w:pPr>
    </w:p>
    <w:p w14:paraId="72CF7E7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Update Quantity</w:t>
      </w:r>
    </w:p>
    <w:p w14:paraId="1D32CF68" w14:textId="77777777" w:rsidR="006148BA" w:rsidRPr="006148BA" w:rsidRDefault="006148BA" w:rsidP="006148BA">
      <w:pPr>
        <w:rPr>
          <w:sz w:val="32"/>
          <w:szCs w:val="32"/>
        </w:rPr>
      </w:pPr>
    </w:p>
    <w:p w14:paraId="414B832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Review</w:t>
      </w:r>
    </w:p>
    <w:p w14:paraId="08F335C1" w14:textId="77777777" w:rsidR="006148BA" w:rsidRPr="006148BA" w:rsidRDefault="006148BA" w:rsidP="006148BA">
      <w:pPr>
        <w:rPr>
          <w:sz w:val="32"/>
          <w:szCs w:val="32"/>
        </w:rPr>
      </w:pPr>
    </w:p>
    <w:p w14:paraId="7561E4A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Submit</w:t>
      </w:r>
    </w:p>
    <w:p w14:paraId="478D0B8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3DF3522">
          <v:rect id="_x0000_i1467" style="width:0;height:1.5pt" o:hralign="center" o:hrstd="t" o:hr="t" fillcolor="#a0a0a0" stroked="f"/>
        </w:pict>
      </w:r>
    </w:p>
    <w:p w14:paraId="0900B48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DN — SECTION 5</w:t>
      </w:r>
    </w:p>
    <w:p w14:paraId="7B1A817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Approval Architecture.</w:t>
      </w:r>
    </w:p>
    <w:p w14:paraId="42E6D8E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50629D3">
          <v:rect id="_x0000_i1468" style="width:0;height:1.5pt" o:hralign="center" o:hrstd="t" o:hr="t" fillcolor="#a0a0a0" stroked="f"/>
        </w:pict>
      </w:r>
    </w:p>
    <w:p w14:paraId="2D1BE1D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442. Explain exact boundaries:</w:t>
      </w:r>
    </w:p>
    <w:p w14:paraId="21B30F3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&lt; 5,000</w:t>
      </w:r>
    </w:p>
    <w:p w14:paraId="6D5B1687" w14:textId="77777777" w:rsidR="006148BA" w:rsidRPr="006148BA" w:rsidRDefault="006148BA" w:rsidP="006148BA">
      <w:pPr>
        <w:rPr>
          <w:sz w:val="32"/>
          <w:szCs w:val="32"/>
        </w:rPr>
      </w:pPr>
    </w:p>
    <w:p w14:paraId="5A7C34A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5,000–50,000</w:t>
      </w:r>
    </w:p>
    <w:p w14:paraId="69FD9F98" w14:textId="77777777" w:rsidR="006148BA" w:rsidRPr="006148BA" w:rsidRDefault="006148BA" w:rsidP="006148BA">
      <w:pPr>
        <w:rPr>
          <w:sz w:val="32"/>
          <w:szCs w:val="32"/>
        </w:rPr>
      </w:pPr>
    </w:p>
    <w:p w14:paraId="41E086C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&gt; 50,000</w:t>
      </w:r>
    </w:p>
    <w:p w14:paraId="5D9E493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87F60A3">
          <v:rect id="_x0000_i1469" style="width:0;height:1.5pt" o:hralign="center" o:hrstd="t" o:hr="t" fillcolor="#a0a0a0" stroked="f"/>
        </w:pict>
      </w:r>
    </w:p>
    <w:p w14:paraId="1C6CB30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443. Explain:</w:t>
      </w:r>
    </w:p>
    <w:p w14:paraId="111CF5C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Server-side Total validation.</w:t>
      </w:r>
    </w:p>
    <w:p w14:paraId="1F0D8BC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9AB3703">
          <v:rect id="_x0000_i1470" style="width:0;height:1.5pt" o:hralign="center" o:hrstd="t" o:hr="t" fillcolor="#a0a0a0" stroked="f"/>
        </w:pict>
      </w:r>
    </w:p>
    <w:p w14:paraId="65B89C9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DO — SECTION 6</w:t>
      </w:r>
    </w:p>
    <w:p w14:paraId="765B853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Procurement Administration.</w:t>
      </w:r>
    </w:p>
    <w:p w14:paraId="3012C30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86A5A37">
          <v:rect id="_x0000_i1471" style="width:0;height:1.5pt" o:hralign="center" o:hrstd="t" o:hr="t" fillcolor="#a0a0a0" stroked="f"/>
        </w:pict>
      </w:r>
    </w:p>
    <w:p w14:paraId="5AD0F65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444. Show:</w:t>
      </w:r>
    </w:p>
    <w:p w14:paraId="1D86C7F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Requests</w:t>
      </w:r>
    </w:p>
    <w:p w14:paraId="56B2F5B9" w14:textId="77777777" w:rsidR="006148BA" w:rsidRPr="006148BA" w:rsidRDefault="006148BA" w:rsidP="006148BA">
      <w:pPr>
        <w:rPr>
          <w:sz w:val="32"/>
          <w:szCs w:val="32"/>
        </w:rPr>
      </w:pPr>
    </w:p>
    <w:p w14:paraId="2A89989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High Value Requests</w:t>
      </w:r>
    </w:p>
    <w:p w14:paraId="7BB0BA24" w14:textId="77777777" w:rsidR="006148BA" w:rsidRPr="006148BA" w:rsidRDefault="006148BA" w:rsidP="006148BA">
      <w:pPr>
        <w:rPr>
          <w:sz w:val="32"/>
          <w:szCs w:val="32"/>
        </w:rPr>
      </w:pPr>
    </w:p>
    <w:p w14:paraId="45E1E1A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Vendors</w:t>
      </w:r>
    </w:p>
    <w:p w14:paraId="05999C5B" w14:textId="77777777" w:rsidR="006148BA" w:rsidRPr="006148BA" w:rsidRDefault="006148BA" w:rsidP="006148BA">
      <w:pPr>
        <w:rPr>
          <w:sz w:val="32"/>
          <w:szCs w:val="32"/>
        </w:rPr>
      </w:pPr>
    </w:p>
    <w:p w14:paraId="711011B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Products</w:t>
      </w:r>
    </w:p>
    <w:p w14:paraId="10859931" w14:textId="77777777" w:rsidR="006148BA" w:rsidRPr="006148BA" w:rsidRDefault="006148BA" w:rsidP="006148BA">
      <w:pPr>
        <w:rPr>
          <w:sz w:val="32"/>
          <w:szCs w:val="32"/>
        </w:rPr>
      </w:pPr>
    </w:p>
    <w:p w14:paraId="7052A75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Items</w:t>
      </w:r>
    </w:p>
    <w:p w14:paraId="2DE9C94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313A794">
          <v:rect id="_x0000_i1472" style="width:0;height:1.5pt" o:hralign="center" o:hrstd="t" o:hr="t" fillcolor="#a0a0a0" stroked="f"/>
        </w:pict>
      </w:r>
    </w:p>
    <w:p w14:paraId="7CDCB15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DP — SECTION 7</w:t>
      </w:r>
    </w:p>
    <w:p w14:paraId="398C480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Analytics.</w:t>
      </w:r>
    </w:p>
    <w:p w14:paraId="55B4CE7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410AA10">
          <v:rect id="_x0000_i1473" style="width:0;height:1.5pt" o:hralign="center" o:hrstd="t" o:hr="t" fillcolor="#a0a0a0" stroked="f"/>
        </w:pict>
      </w:r>
    </w:p>
    <w:p w14:paraId="1462CBA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445. Show:</w:t>
      </w:r>
    </w:p>
    <w:p w14:paraId="2D2CC17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Total Spend</w:t>
      </w:r>
    </w:p>
    <w:p w14:paraId="29075B69" w14:textId="77777777" w:rsidR="006148BA" w:rsidRPr="006148BA" w:rsidRDefault="006148BA" w:rsidP="006148BA">
      <w:pPr>
        <w:rPr>
          <w:sz w:val="32"/>
          <w:szCs w:val="32"/>
        </w:rPr>
      </w:pPr>
    </w:p>
    <w:p w14:paraId="1A4A88D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Approved Spend</w:t>
      </w:r>
    </w:p>
    <w:p w14:paraId="386F59D9" w14:textId="77777777" w:rsidR="006148BA" w:rsidRPr="006148BA" w:rsidRDefault="006148BA" w:rsidP="006148BA">
      <w:pPr>
        <w:rPr>
          <w:sz w:val="32"/>
          <w:szCs w:val="32"/>
        </w:rPr>
      </w:pPr>
    </w:p>
    <w:p w14:paraId="22D69BD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Department Spend</w:t>
      </w:r>
    </w:p>
    <w:p w14:paraId="1E258849" w14:textId="77777777" w:rsidR="006148BA" w:rsidRPr="006148BA" w:rsidRDefault="006148BA" w:rsidP="006148BA">
      <w:pPr>
        <w:rPr>
          <w:sz w:val="32"/>
          <w:szCs w:val="32"/>
        </w:rPr>
      </w:pPr>
    </w:p>
    <w:p w14:paraId="20EA11B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Category Spend</w:t>
      </w:r>
    </w:p>
    <w:p w14:paraId="4EB57D7B" w14:textId="77777777" w:rsidR="006148BA" w:rsidRPr="006148BA" w:rsidRDefault="006148BA" w:rsidP="006148BA">
      <w:pPr>
        <w:rPr>
          <w:sz w:val="32"/>
          <w:szCs w:val="32"/>
        </w:rPr>
      </w:pPr>
    </w:p>
    <w:p w14:paraId="239BAAC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Status</w:t>
      </w:r>
    </w:p>
    <w:p w14:paraId="25F37EFE" w14:textId="77777777" w:rsidR="006148BA" w:rsidRPr="006148BA" w:rsidRDefault="006148BA" w:rsidP="006148BA">
      <w:pPr>
        <w:rPr>
          <w:sz w:val="32"/>
          <w:szCs w:val="32"/>
        </w:rPr>
      </w:pPr>
    </w:p>
    <w:p w14:paraId="095BA2E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Top Products</w:t>
      </w:r>
    </w:p>
    <w:p w14:paraId="1B8630F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E5904B9">
          <v:rect id="_x0000_i1474" style="width:0;height:1.5pt" o:hralign="center" o:hrstd="t" o:hr="t" fillcolor="#a0a0a0" stroked="f"/>
        </w:pict>
      </w:r>
    </w:p>
    <w:p w14:paraId="06116FE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DQ — SECTION 8</w:t>
      </w:r>
    </w:p>
    <w:p w14:paraId="65FE307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Security.</w:t>
      </w:r>
    </w:p>
    <w:p w14:paraId="6396B06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8171009">
          <v:rect id="_x0000_i1475" style="width:0;height:1.5pt" o:hralign="center" o:hrstd="t" o:hr="t" fillcolor="#a0a0a0" stroked="f"/>
        </w:pict>
      </w:r>
    </w:p>
    <w:p w14:paraId="26FB4C5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446. Explain:</w:t>
      </w:r>
    </w:p>
    <w:p w14:paraId="11ABAFE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Least privilege</w:t>
      </w:r>
    </w:p>
    <w:p w14:paraId="0287B053" w14:textId="77777777" w:rsidR="006148BA" w:rsidRPr="006148BA" w:rsidRDefault="006148BA" w:rsidP="006148BA">
      <w:pPr>
        <w:rPr>
          <w:sz w:val="32"/>
          <w:szCs w:val="32"/>
        </w:rPr>
      </w:pPr>
    </w:p>
    <w:p w14:paraId="2A84023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 own data</w:t>
      </w:r>
    </w:p>
    <w:p w14:paraId="2556F72B" w14:textId="77777777" w:rsidR="006148BA" w:rsidRPr="006148BA" w:rsidRDefault="006148BA" w:rsidP="006148BA">
      <w:pPr>
        <w:rPr>
          <w:sz w:val="32"/>
          <w:szCs w:val="32"/>
        </w:rPr>
      </w:pPr>
    </w:p>
    <w:p w14:paraId="1454F3A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administration</w:t>
      </w:r>
    </w:p>
    <w:p w14:paraId="1A142F01" w14:textId="77777777" w:rsidR="006148BA" w:rsidRPr="006148BA" w:rsidRDefault="006148BA" w:rsidP="006148BA">
      <w:pPr>
        <w:rPr>
          <w:sz w:val="32"/>
          <w:szCs w:val="32"/>
        </w:rPr>
      </w:pPr>
    </w:p>
    <w:p w14:paraId="135BEAF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Flow-controlled approval fields</w:t>
      </w:r>
    </w:p>
    <w:p w14:paraId="4851E90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7CF1996">
          <v:rect id="_x0000_i1476" style="width:0;height:1.5pt" o:hralign="center" o:hrstd="t" o:hr="t" fillcolor="#a0a0a0" stroked="f"/>
        </w:pict>
      </w:r>
    </w:p>
    <w:p w14:paraId="0964E56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DR — SECTION 9</w:t>
      </w:r>
    </w:p>
    <w:p w14:paraId="7EC1FEB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ALM.</w:t>
      </w:r>
    </w:p>
    <w:p w14:paraId="735622F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F15740C">
          <v:rect id="_x0000_i1477" style="width:0;height:1.5pt" o:hralign="center" o:hrstd="t" o:hr="t" fillcolor="#a0a0a0" stroked="f"/>
        </w:pict>
      </w:r>
    </w:p>
    <w:p w14:paraId="4A89938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447. Show:</w:t>
      </w:r>
    </w:p>
    <w:p w14:paraId="1AEDD53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DEV</w:t>
      </w:r>
    </w:p>
    <w:p w14:paraId="3118C49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1E3BB8F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Managed Solution</w:t>
      </w:r>
    </w:p>
    <w:p w14:paraId="7434A8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2339300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</w:t>
      </w:r>
    </w:p>
    <w:p w14:paraId="63F525C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511C10F">
          <v:rect id="_x0000_i1478" style="width:0;height:1.5pt" o:hralign="center" o:hrstd="t" o:hr="t" fillcolor="#a0a0a0" stroked="f"/>
        </w:pict>
      </w:r>
    </w:p>
    <w:p w14:paraId="4EB7594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448. Explain:</w:t>
      </w:r>
    </w:p>
    <w:p w14:paraId="6AE9AB2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Environment Variables</w:t>
      </w:r>
    </w:p>
    <w:p w14:paraId="2158ACC6" w14:textId="77777777" w:rsidR="006148BA" w:rsidRPr="006148BA" w:rsidRDefault="006148BA" w:rsidP="006148BA">
      <w:pPr>
        <w:rPr>
          <w:sz w:val="32"/>
          <w:szCs w:val="32"/>
        </w:rPr>
      </w:pPr>
    </w:p>
    <w:p w14:paraId="61E8F01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Connection References</w:t>
      </w:r>
    </w:p>
    <w:p w14:paraId="404F52C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52827FB">
          <v:rect id="_x0000_i1479" style="width:0;height:1.5pt" o:hralign="center" o:hrstd="t" o:hr="t" fillcolor="#a0a0a0" stroked="f"/>
        </w:pict>
      </w:r>
    </w:p>
    <w:p w14:paraId="3E26C35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DS — SECTION 10</w:t>
      </w:r>
    </w:p>
    <w:p w14:paraId="70213C9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Testing.</w:t>
      </w:r>
    </w:p>
    <w:p w14:paraId="461E787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0927F41">
          <v:rect id="_x0000_i1480" style="width:0;height:1.5pt" o:hralign="center" o:hrstd="t" o:hr="t" fillcolor="#a0a0a0" stroked="f"/>
        </w:pict>
      </w:r>
    </w:p>
    <w:p w14:paraId="19FF968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449. Present:</w:t>
      </w:r>
    </w:p>
    <w:p w14:paraId="7D3EFFE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Boundary tests</w:t>
      </w:r>
    </w:p>
    <w:p w14:paraId="74EC1D9A" w14:textId="77777777" w:rsidR="006148BA" w:rsidRPr="006148BA" w:rsidRDefault="006148BA" w:rsidP="006148BA">
      <w:pPr>
        <w:rPr>
          <w:sz w:val="32"/>
          <w:szCs w:val="32"/>
        </w:rPr>
      </w:pPr>
    </w:p>
    <w:p w14:paraId="2138915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 tests</w:t>
      </w:r>
    </w:p>
    <w:p w14:paraId="122B60FD" w14:textId="77777777" w:rsidR="006148BA" w:rsidRPr="006148BA" w:rsidRDefault="006148BA" w:rsidP="006148BA">
      <w:pPr>
        <w:rPr>
          <w:sz w:val="32"/>
          <w:szCs w:val="32"/>
        </w:rPr>
      </w:pPr>
    </w:p>
    <w:p w14:paraId="253482D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Negative tests</w:t>
      </w:r>
    </w:p>
    <w:p w14:paraId="6A8CE732" w14:textId="77777777" w:rsidR="006148BA" w:rsidRPr="006148BA" w:rsidRDefault="006148BA" w:rsidP="006148BA">
      <w:pPr>
        <w:rPr>
          <w:sz w:val="32"/>
          <w:szCs w:val="32"/>
        </w:rPr>
      </w:pPr>
    </w:p>
    <w:p w14:paraId="3A8E48A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UAT results</w:t>
      </w:r>
    </w:p>
    <w:p w14:paraId="7F84E55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F28CDDC">
          <v:rect id="_x0000_i1481" style="width:0;height:1.5pt" o:hralign="center" o:hrstd="t" o:hr="t" fillcolor="#a0a0a0" stroked="f"/>
        </w:pict>
      </w:r>
    </w:p>
    <w:p w14:paraId="285EEB7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DT — SECTION 11</w:t>
      </w:r>
    </w:p>
    <w:p w14:paraId="5C7BD1D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Known Limitations.</w:t>
      </w:r>
    </w:p>
    <w:p w14:paraId="152D823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B6E4478">
          <v:rect id="_x0000_i1482" style="width:0;height:1.5pt" o:hralign="center" o:hrstd="t" o:hr="t" fillcolor="#a0a0a0" stroked="f"/>
        </w:pict>
      </w:r>
    </w:p>
    <w:p w14:paraId="0DE852E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450. Good engineers openly state:</w:t>
      </w:r>
    </w:p>
    <w:p w14:paraId="24C1AEE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Scope limitations.</w:t>
      </w:r>
    </w:p>
    <w:p w14:paraId="3560A4B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045775F">
          <v:rect id="_x0000_i1483" style="width:0;height:1.5pt" o:hralign="center" o:hrstd="t" o:hr="t" fillcolor="#a0a0a0" stroked="f"/>
        </w:pict>
      </w:r>
    </w:p>
    <w:p w14:paraId="579C12E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451. This demonstrates:</w:t>
      </w:r>
    </w:p>
    <w:p w14:paraId="198D8BD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Architectural maturity.</w:t>
      </w:r>
    </w:p>
    <w:p w14:paraId="6639CCB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401782A">
          <v:rect id="_x0000_i1484" style="width:0;height:1.5pt" o:hralign="center" o:hrstd="t" o:hr="t" fillcolor="#a0a0a0" stroked="f"/>
        </w:pict>
      </w:r>
    </w:p>
    <w:p w14:paraId="526F184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DU — SECTION 12</w:t>
      </w:r>
    </w:p>
    <w:p w14:paraId="0B03B53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Future Roadmap.</w:t>
      </w:r>
    </w:p>
    <w:p w14:paraId="284C9D4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76BB874">
          <v:rect id="_x0000_i1485" style="width:0;height:1.5pt" o:hralign="center" o:hrstd="t" o:hr="t" fillcolor="#a0a0a0" stroked="f"/>
        </w:pict>
      </w:r>
    </w:p>
    <w:p w14:paraId="1E3AAED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452. Possible v2:</w:t>
      </w:r>
    </w:p>
    <w:p w14:paraId="4C53611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Purchase Orders</w:t>
      </w:r>
    </w:p>
    <w:p w14:paraId="35BFFB5B" w14:textId="77777777" w:rsidR="006148BA" w:rsidRPr="006148BA" w:rsidRDefault="006148BA" w:rsidP="006148BA">
      <w:pPr>
        <w:rPr>
          <w:sz w:val="32"/>
          <w:szCs w:val="32"/>
        </w:rPr>
      </w:pPr>
    </w:p>
    <w:p w14:paraId="211AA9A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Goods Receipt</w:t>
      </w:r>
    </w:p>
    <w:p w14:paraId="16EB2C1C" w14:textId="77777777" w:rsidR="006148BA" w:rsidRPr="006148BA" w:rsidRDefault="006148BA" w:rsidP="006148BA">
      <w:pPr>
        <w:rPr>
          <w:sz w:val="32"/>
          <w:szCs w:val="32"/>
        </w:rPr>
      </w:pPr>
    </w:p>
    <w:p w14:paraId="5707E9B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Invoices</w:t>
      </w:r>
    </w:p>
    <w:p w14:paraId="659EE102" w14:textId="77777777" w:rsidR="006148BA" w:rsidRPr="006148BA" w:rsidRDefault="006148BA" w:rsidP="006148BA">
      <w:pPr>
        <w:rPr>
          <w:sz w:val="32"/>
          <w:szCs w:val="32"/>
        </w:rPr>
      </w:pPr>
    </w:p>
    <w:p w14:paraId="1B2AF26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ERP Integration</w:t>
      </w:r>
    </w:p>
    <w:p w14:paraId="59A229BD" w14:textId="77777777" w:rsidR="006148BA" w:rsidRPr="006148BA" w:rsidRDefault="006148BA" w:rsidP="006148BA">
      <w:pPr>
        <w:rPr>
          <w:sz w:val="32"/>
          <w:szCs w:val="32"/>
        </w:rPr>
      </w:pPr>
    </w:p>
    <w:p w14:paraId="3D282D1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Vendor Portal</w:t>
      </w:r>
    </w:p>
    <w:p w14:paraId="4955FD94" w14:textId="77777777" w:rsidR="006148BA" w:rsidRPr="006148BA" w:rsidRDefault="006148BA" w:rsidP="006148BA">
      <w:pPr>
        <w:rPr>
          <w:sz w:val="32"/>
          <w:szCs w:val="32"/>
        </w:rPr>
      </w:pPr>
    </w:p>
    <w:p w14:paraId="02EE022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Agent</w:t>
      </w:r>
    </w:p>
    <w:p w14:paraId="7FD4DDB7" w14:textId="77777777" w:rsidR="006148BA" w:rsidRPr="006148BA" w:rsidRDefault="006148BA" w:rsidP="006148BA">
      <w:pPr>
        <w:rPr>
          <w:sz w:val="32"/>
          <w:szCs w:val="32"/>
        </w:rPr>
      </w:pPr>
    </w:p>
    <w:p w14:paraId="244AAFF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Budget Integration</w:t>
      </w:r>
    </w:p>
    <w:p w14:paraId="604E6D13" w14:textId="77777777" w:rsidR="006148BA" w:rsidRPr="006148BA" w:rsidRDefault="006148BA" w:rsidP="006148BA">
      <w:pPr>
        <w:rPr>
          <w:sz w:val="32"/>
          <w:szCs w:val="32"/>
        </w:rPr>
      </w:pPr>
    </w:p>
    <w:p w14:paraId="3BBB6EE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 SLA</w:t>
      </w:r>
    </w:p>
    <w:p w14:paraId="2099AD0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A9001C6">
          <v:rect id="_x0000_i1486" style="width:0;height:1.5pt" o:hralign="center" o:hrstd="t" o:hr="t" fillcolor="#a0a0a0" stroked="f"/>
        </w:pict>
      </w:r>
    </w:p>
    <w:p w14:paraId="429049C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453. Keep Future Roadmap</w:t>
      </w:r>
    </w:p>
    <w:p w14:paraId="346B156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separate from:</w:t>
      </w:r>
    </w:p>
    <w:p w14:paraId="0B2126E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Current completed functionality.</w:t>
      </w:r>
    </w:p>
    <w:p w14:paraId="11DD2F0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1A0D548">
          <v:rect id="_x0000_i1487" style="width:0;height:1.5pt" o:hralign="center" o:hrstd="t" o:hr="t" fillcolor="#a0a0a0" stroked="f"/>
        </w:pict>
      </w:r>
    </w:p>
    <w:p w14:paraId="6D61D63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DV — LIVE DEMO SCRIPT</w:t>
      </w:r>
    </w:p>
    <w:p w14:paraId="5D64D2E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454. Demo Account</w:t>
      </w:r>
    </w:p>
    <w:p w14:paraId="7FFCB62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Sign in as:</w:t>
      </w:r>
    </w:p>
    <w:p w14:paraId="1CE59B4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Employee.</w:t>
      </w:r>
    </w:p>
    <w:p w14:paraId="2F832F8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2230884">
          <v:rect id="_x0000_i1488" style="width:0;height:1.5pt" o:hralign="center" o:hrstd="t" o:hr="t" fillcolor="#a0a0a0" stroked="f"/>
        </w:pict>
      </w:r>
    </w:p>
    <w:p w14:paraId="56C389D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455. Create Request:</w:t>
      </w:r>
    </w:p>
    <w:p w14:paraId="268AD1B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Request Title:</w:t>
      </w:r>
    </w:p>
    <w:p w14:paraId="369D566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 Laptop Upgrade</w:t>
      </w:r>
    </w:p>
    <w:p w14:paraId="4D090C08" w14:textId="77777777" w:rsidR="006148BA" w:rsidRPr="006148BA" w:rsidRDefault="006148BA" w:rsidP="006148BA">
      <w:pPr>
        <w:rPr>
          <w:sz w:val="32"/>
          <w:szCs w:val="32"/>
        </w:rPr>
      </w:pPr>
    </w:p>
    <w:p w14:paraId="6F1F5B7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Products:</w:t>
      </w:r>
    </w:p>
    <w:p w14:paraId="21056FF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40 Business Laptops</w:t>
      </w:r>
    </w:p>
    <w:p w14:paraId="68A49744" w14:textId="77777777" w:rsidR="006148BA" w:rsidRPr="006148BA" w:rsidRDefault="006148BA" w:rsidP="006148BA">
      <w:pPr>
        <w:rPr>
          <w:sz w:val="32"/>
          <w:szCs w:val="32"/>
        </w:rPr>
      </w:pPr>
    </w:p>
    <w:p w14:paraId="0D4BEB5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Total:</w:t>
      </w:r>
    </w:p>
    <w:p w14:paraId="348F2D3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60,000</w:t>
      </w:r>
    </w:p>
    <w:p w14:paraId="73C63F9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50A963B">
          <v:rect id="_x0000_i1489" style="width:0;height:1.5pt" o:hralign="center" o:hrstd="t" o:hr="t" fillcolor="#a0a0a0" stroked="f"/>
        </w:pict>
      </w:r>
    </w:p>
    <w:p w14:paraId="17826EE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456. Submit.</w:t>
      </w:r>
    </w:p>
    <w:p w14:paraId="01E669A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2322CF4">
          <v:rect id="_x0000_i1490" style="width:0;height:1.5pt" o:hralign="center" o:hrstd="t" o:hr="t" fillcolor="#a0a0a0" stroked="f"/>
        </w:pict>
      </w:r>
    </w:p>
    <w:p w14:paraId="7F708A5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457. Show:</w:t>
      </w:r>
    </w:p>
    <w:p w14:paraId="1B78989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Request Number.</w:t>
      </w:r>
    </w:p>
    <w:p w14:paraId="7C83511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9F3461B">
          <v:rect id="_x0000_i1491" style="width:0;height:1.5pt" o:hralign="center" o:hrstd="t" o:hr="t" fillcolor="#a0a0a0" stroked="f"/>
        </w:pict>
      </w:r>
    </w:p>
    <w:p w14:paraId="54CAD6F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458. Show Flow Run.</w:t>
      </w:r>
    </w:p>
    <w:p w14:paraId="04A4B17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4D5863A">
          <v:rect id="_x0000_i1492" style="width:0;height:1.5pt" o:hralign="center" o:hrstd="t" o:hr="t" fillcolor="#a0a0a0" stroked="f"/>
        </w:pict>
      </w:r>
    </w:p>
    <w:p w14:paraId="3D3A15B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459. Manager approves.</w:t>
      </w:r>
    </w:p>
    <w:p w14:paraId="78604A1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E8B21D6">
          <v:rect id="_x0000_i1493" style="width:0;height:1.5pt" o:hralign="center" o:hrstd="t" o:hr="t" fillcolor="#a0a0a0" stroked="f"/>
        </w:pict>
      </w:r>
    </w:p>
    <w:p w14:paraId="21069C0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460. Show Status:</w:t>
      </w:r>
    </w:p>
    <w:p w14:paraId="159BE22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Finance.</w:t>
      </w:r>
    </w:p>
    <w:p w14:paraId="183FBB7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A9DBC27">
          <v:rect id="_x0000_i1494" style="width:0;height:1.5pt" o:hralign="center" o:hrstd="t" o:hr="t" fillcolor="#a0a0a0" stroked="f"/>
        </w:pict>
      </w:r>
    </w:p>
    <w:p w14:paraId="6006F6F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461. Finance approves.</w:t>
      </w:r>
    </w:p>
    <w:p w14:paraId="063DCA9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047DA7D">
          <v:rect id="_x0000_i1495" style="width:0;height:1.5pt" o:hralign="center" o:hrstd="t" o:hr="t" fillcolor="#a0a0a0" stroked="f"/>
        </w:pict>
      </w:r>
    </w:p>
    <w:p w14:paraId="0B928AD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462. Show Status:</w:t>
      </w:r>
    </w:p>
    <w:p w14:paraId="0FE4BDC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Procurement.</w:t>
      </w:r>
    </w:p>
    <w:p w14:paraId="5551888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F95E1B3">
          <v:rect id="_x0000_i1496" style="width:0;height:1.5pt" o:hralign="center" o:hrstd="t" o:hr="t" fillcolor="#a0a0a0" stroked="f"/>
        </w:pict>
      </w:r>
    </w:p>
    <w:p w14:paraId="33EFB24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463. Procurement Manager approves.</w:t>
      </w:r>
    </w:p>
    <w:p w14:paraId="0D983F9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4006644">
          <v:rect id="_x0000_i1497" style="width:0;height:1.5pt" o:hralign="center" o:hrstd="t" o:hr="t" fillcolor="#a0a0a0" stroked="f"/>
        </w:pict>
      </w:r>
    </w:p>
    <w:p w14:paraId="24CB605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464. Show:</w:t>
      </w:r>
    </w:p>
    <w:p w14:paraId="293C9C9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Approved.</w:t>
      </w:r>
    </w:p>
    <w:p w14:paraId="1550074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E604187">
          <v:rect id="_x0000_i1498" style="width:0;height:1.5pt" o:hralign="center" o:hrstd="t" o:hr="t" fillcolor="#a0a0a0" stroked="f"/>
        </w:pict>
      </w:r>
    </w:p>
    <w:p w14:paraId="3A34E28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465. Open Model-Driven App.</w:t>
      </w:r>
    </w:p>
    <w:p w14:paraId="19E3087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DBEB793">
          <v:rect id="_x0000_i1499" style="width:0;height:1.5pt" o:hralign="center" o:hrstd="t" o:hr="t" fillcolor="#a0a0a0" stroked="f"/>
        </w:pict>
      </w:r>
    </w:p>
    <w:p w14:paraId="35C7C81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466. Show Request.</w:t>
      </w:r>
    </w:p>
    <w:p w14:paraId="4C55046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89572F1">
          <v:rect id="_x0000_i1500" style="width:0;height:1.5pt" o:hralign="center" o:hrstd="t" o:hr="t" fillcolor="#a0a0a0" stroked="f"/>
        </w:pict>
      </w:r>
    </w:p>
    <w:p w14:paraId="7496FDF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467. Show Items.</w:t>
      </w:r>
    </w:p>
    <w:p w14:paraId="5F9AEEE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8678103">
          <v:rect id="_x0000_i1501" style="width:0;height:1.5pt" o:hralign="center" o:hrstd="t" o:hr="t" fillcolor="#a0a0a0" stroked="f"/>
        </w:pict>
      </w:r>
    </w:p>
    <w:p w14:paraId="55CC416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468. Refresh Power BI.</w:t>
      </w:r>
    </w:p>
    <w:p w14:paraId="17F4ECD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5CD1480">
          <v:rect id="_x0000_i1502" style="width:0;height:1.5pt" o:hralign="center" o:hrstd="t" o:hr="t" fillcolor="#a0a0a0" stroked="f"/>
        </w:pict>
      </w:r>
    </w:p>
    <w:p w14:paraId="2A2E122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469. Show updated:</w:t>
      </w:r>
    </w:p>
    <w:p w14:paraId="447C12A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Approved Spend.</w:t>
      </w:r>
    </w:p>
    <w:p w14:paraId="66E557E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798461F">
          <v:rect id="_x0000_i1503" style="width:0;height:1.5pt" o:hralign="center" o:hrstd="t" o:hr="t" fillcolor="#a0a0a0" stroked="f"/>
        </w:pict>
      </w:r>
    </w:p>
    <w:p w14:paraId="0769353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470. This single demo proves:</w:t>
      </w:r>
    </w:p>
    <w:p w14:paraId="6A2A8C9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Canvas</w:t>
      </w:r>
    </w:p>
    <w:p w14:paraId="7D5F6280" w14:textId="77777777" w:rsidR="006148BA" w:rsidRPr="006148BA" w:rsidRDefault="006148BA" w:rsidP="006148BA">
      <w:pPr>
        <w:rPr>
          <w:sz w:val="32"/>
          <w:szCs w:val="32"/>
        </w:rPr>
      </w:pPr>
    </w:p>
    <w:p w14:paraId="4F52C1C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Dataverse</w:t>
      </w:r>
    </w:p>
    <w:p w14:paraId="34E1FF09" w14:textId="77777777" w:rsidR="006148BA" w:rsidRPr="006148BA" w:rsidRDefault="006148BA" w:rsidP="006148BA">
      <w:pPr>
        <w:rPr>
          <w:sz w:val="32"/>
          <w:szCs w:val="32"/>
        </w:rPr>
      </w:pPr>
    </w:p>
    <w:p w14:paraId="5D01D82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Automate</w:t>
      </w:r>
    </w:p>
    <w:p w14:paraId="2ACD5E5B" w14:textId="77777777" w:rsidR="006148BA" w:rsidRPr="006148BA" w:rsidRDefault="006148BA" w:rsidP="006148BA">
      <w:pPr>
        <w:rPr>
          <w:sz w:val="32"/>
          <w:szCs w:val="32"/>
        </w:rPr>
      </w:pPr>
    </w:p>
    <w:p w14:paraId="23A97FE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Approvals</w:t>
      </w:r>
    </w:p>
    <w:p w14:paraId="389CBF9F" w14:textId="77777777" w:rsidR="006148BA" w:rsidRPr="006148BA" w:rsidRDefault="006148BA" w:rsidP="006148BA">
      <w:pPr>
        <w:rPr>
          <w:sz w:val="32"/>
          <w:szCs w:val="32"/>
        </w:rPr>
      </w:pPr>
    </w:p>
    <w:p w14:paraId="7070168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Model-Driven App</w:t>
      </w:r>
    </w:p>
    <w:p w14:paraId="171CCB67" w14:textId="77777777" w:rsidR="006148BA" w:rsidRPr="006148BA" w:rsidRDefault="006148BA" w:rsidP="006148BA">
      <w:pPr>
        <w:rPr>
          <w:sz w:val="32"/>
          <w:szCs w:val="32"/>
        </w:rPr>
      </w:pPr>
    </w:p>
    <w:p w14:paraId="46B3F53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BI</w:t>
      </w:r>
    </w:p>
    <w:p w14:paraId="00D37E8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integration.</w:t>
      </w:r>
    </w:p>
    <w:p w14:paraId="4CA8B27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7C6E202">
          <v:rect id="_x0000_i1504" style="width:0;height:1.5pt" o:hralign="center" o:hrstd="t" o:hr="t" fillcolor="#a0a0a0" stroked="f"/>
        </w:pict>
      </w:r>
    </w:p>
    <w:p w14:paraId="7ED3616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DW — BACKUP DEMO</w:t>
      </w:r>
    </w:p>
    <w:p w14:paraId="0E4BF65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471. Live demos can fail because of:</w:t>
      </w:r>
    </w:p>
    <w:p w14:paraId="13357C3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Network</w:t>
      </w:r>
    </w:p>
    <w:p w14:paraId="05EBD87A" w14:textId="77777777" w:rsidR="006148BA" w:rsidRPr="006148BA" w:rsidRDefault="006148BA" w:rsidP="006148BA">
      <w:pPr>
        <w:rPr>
          <w:sz w:val="32"/>
          <w:szCs w:val="32"/>
        </w:rPr>
      </w:pPr>
    </w:p>
    <w:p w14:paraId="43DC692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Authentication</w:t>
      </w:r>
    </w:p>
    <w:p w14:paraId="79BAFD24" w14:textId="77777777" w:rsidR="006148BA" w:rsidRPr="006148BA" w:rsidRDefault="006148BA" w:rsidP="006148BA">
      <w:pPr>
        <w:rPr>
          <w:sz w:val="32"/>
          <w:szCs w:val="32"/>
        </w:rPr>
      </w:pPr>
    </w:p>
    <w:p w14:paraId="158E579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Service latency</w:t>
      </w:r>
    </w:p>
    <w:p w14:paraId="10C261D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3D96342">
          <v:rect id="_x0000_i1505" style="width:0;height:1.5pt" o:hralign="center" o:hrstd="t" o:hr="t" fillcolor="#a0a0a0" stroked="f"/>
        </w:pict>
      </w:r>
    </w:p>
    <w:p w14:paraId="0C3155B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472. Prepare:</w:t>
      </w:r>
    </w:p>
    <w:p w14:paraId="5BB2460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Screenshots</w:t>
      </w:r>
    </w:p>
    <w:p w14:paraId="6135D170" w14:textId="77777777" w:rsidR="006148BA" w:rsidRPr="006148BA" w:rsidRDefault="006148BA" w:rsidP="006148BA">
      <w:pPr>
        <w:rPr>
          <w:sz w:val="32"/>
          <w:szCs w:val="32"/>
        </w:rPr>
      </w:pPr>
    </w:p>
    <w:p w14:paraId="68B08D6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 Request Number</w:t>
      </w:r>
    </w:p>
    <w:p w14:paraId="582E8356" w14:textId="77777777" w:rsidR="006148BA" w:rsidRPr="006148BA" w:rsidRDefault="006148BA" w:rsidP="006148BA">
      <w:pPr>
        <w:rPr>
          <w:sz w:val="32"/>
          <w:szCs w:val="32"/>
        </w:rPr>
      </w:pPr>
    </w:p>
    <w:p w14:paraId="0B7153E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Previous successful Flow run</w:t>
      </w:r>
    </w:p>
    <w:p w14:paraId="15ADBB9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as backup evidence.</w:t>
      </w:r>
    </w:p>
    <w:p w14:paraId="45013E9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5C1B078">
          <v:rect id="_x0000_i1506" style="width:0;height:1.5pt" o:hralign="center" o:hrstd="t" o:hr="t" fillcolor="#a0a0a0" stroked="f"/>
        </w:pict>
      </w:r>
    </w:p>
    <w:p w14:paraId="5BCAA79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473. But do not pretend:</w:t>
      </w:r>
    </w:p>
    <w:p w14:paraId="088CB81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Backup evidence is live.</w:t>
      </w:r>
    </w:p>
    <w:p w14:paraId="197FB2A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Be transparent.</w:t>
      </w:r>
    </w:p>
    <w:p w14:paraId="52F4CDF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29BCF1A">
          <v:rect id="_x0000_i1507" style="width:0;height:1.5pt" o:hralign="center" o:hrstd="t" o:hr="t" fillcolor="#a0a0a0" stroked="f"/>
        </w:pict>
      </w:r>
    </w:p>
    <w:p w14:paraId="148F344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DX — PRESENTATION QUESTIONS</w:t>
      </w:r>
    </w:p>
    <w:p w14:paraId="54D5920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474. Instructor may ask:</w:t>
      </w:r>
    </w:p>
    <w:p w14:paraId="205041F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did you choose Canvas App for Employees?</w:t>
      </w:r>
    </w:p>
    <w:p w14:paraId="4200047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15B716C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Customized responsive cart UX.</w:t>
      </w:r>
    </w:p>
    <w:p w14:paraId="2BF0AA5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E64D450">
          <v:rect id="_x0000_i1508" style="width:0;height:1.5pt" o:hralign="center" o:hrstd="t" o:hr="t" fillcolor="#a0a0a0" stroked="f"/>
        </w:pict>
      </w:r>
    </w:p>
    <w:p w14:paraId="4AC3258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475. Question:</w:t>
      </w:r>
    </w:p>
    <w:p w14:paraId="3B8414D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Model-Driven App for Procurement?</w:t>
      </w:r>
    </w:p>
    <w:p w14:paraId="55208A0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5C5BBCB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Data-heavy administration over Dataverse.</w:t>
      </w:r>
    </w:p>
    <w:p w14:paraId="46632BE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D31DFEC">
          <v:rect id="_x0000_i1509" style="width:0;height:1.5pt" o:hralign="center" o:hrstd="t" o:hr="t" fillcolor="#a0a0a0" stroked="f"/>
        </w:pict>
      </w:r>
    </w:p>
    <w:p w14:paraId="6597B63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476. Question:</w:t>
      </w:r>
    </w:p>
    <w:p w14:paraId="083788B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does Power Automate recalculate Total?</w:t>
      </w:r>
    </w:p>
    <w:p w14:paraId="5584E20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65DFB83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Don't trust client-side total for approval authorization.</w:t>
      </w:r>
    </w:p>
    <w:p w14:paraId="52AB5DD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D684FEE">
          <v:rect id="_x0000_i1510" style="width:0;height:1.5pt" o:hralign="center" o:hrstd="t" o:hr="t" fillcolor="#a0a0a0" stroked="f"/>
        </w:pict>
      </w:r>
    </w:p>
    <w:p w14:paraId="133ADF1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477. Question:</w:t>
      </w:r>
    </w:p>
    <w:p w14:paraId="548E1A4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store Unit Price on Purchase Request Item?</w:t>
      </w:r>
    </w:p>
    <w:p w14:paraId="6A91E45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79F298D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Historical transaction snapshot.</w:t>
      </w:r>
    </w:p>
    <w:p w14:paraId="6ADDDD1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5CF2638">
          <v:rect id="_x0000_i1511" style="width:0;height:1.5pt" o:hralign="center" o:hrstd="t" o:hr="t" fillcolor="#a0a0a0" stroked="f"/>
        </w:pict>
      </w:r>
    </w:p>
    <w:p w14:paraId="5C76F6A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478. Question:</w:t>
      </w:r>
    </w:p>
    <w:p w14:paraId="5AE1029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store Requested Department?</w:t>
      </w:r>
    </w:p>
    <w:p w14:paraId="052C3A5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0CC7B26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Preserve Department at transaction time.</w:t>
      </w:r>
    </w:p>
    <w:p w14:paraId="641461E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6F9F421">
          <v:rect id="_x0000_i1512" style="width:0;height:1.5pt" o:hralign="center" o:hrstd="t" o:hr="t" fillcolor="#a0a0a0" stroked="f"/>
        </w:pict>
      </w:r>
    </w:p>
    <w:p w14:paraId="7CFD9DA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479. Question:</w:t>
      </w:r>
    </w:p>
    <w:p w14:paraId="2895363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not use a simple many-to-many?</w:t>
      </w:r>
    </w:p>
    <w:p w14:paraId="7F4D478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52BDC95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Relationship needs:</w:t>
      </w:r>
    </w:p>
    <w:p w14:paraId="55E179D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Quantity</w:t>
      </w:r>
    </w:p>
    <w:p w14:paraId="460C6DF9" w14:textId="77777777" w:rsidR="006148BA" w:rsidRPr="006148BA" w:rsidRDefault="006148BA" w:rsidP="006148BA">
      <w:pPr>
        <w:rPr>
          <w:sz w:val="32"/>
          <w:szCs w:val="32"/>
        </w:rPr>
      </w:pPr>
    </w:p>
    <w:p w14:paraId="65E3B1C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Unit Price</w:t>
      </w:r>
    </w:p>
    <w:p w14:paraId="6B276A8B" w14:textId="77777777" w:rsidR="006148BA" w:rsidRPr="006148BA" w:rsidRDefault="006148BA" w:rsidP="006148BA">
      <w:pPr>
        <w:rPr>
          <w:sz w:val="32"/>
          <w:szCs w:val="32"/>
        </w:rPr>
      </w:pPr>
    </w:p>
    <w:p w14:paraId="622F352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Line Total</w:t>
      </w:r>
    </w:p>
    <w:p w14:paraId="48161CB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E178242">
          <v:rect id="_x0000_i1513" style="width:0;height:1.5pt" o:hralign="center" o:hrstd="t" o:hr="t" fillcolor="#a0a0a0" stroked="f"/>
        </w:pict>
      </w:r>
    </w:p>
    <w:p w14:paraId="1358574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480. Question:</w:t>
      </w:r>
    </w:p>
    <w:p w14:paraId="3F18D42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Environment Variables?</w:t>
      </w:r>
    </w:p>
    <w:p w14:paraId="368F86B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3B306E0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Configuration differs by environment.</w:t>
      </w:r>
    </w:p>
    <w:p w14:paraId="4BF8ED6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6ED09DF">
          <v:rect id="_x0000_i1514" style="width:0;height:1.5pt" o:hralign="center" o:hrstd="t" o:hr="t" fillcolor="#a0a0a0" stroked="f"/>
        </w:pict>
      </w:r>
    </w:p>
    <w:p w14:paraId="27B9A9B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481. Question:</w:t>
      </w:r>
    </w:p>
    <w:p w14:paraId="18AFDA7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Connection References?</w:t>
      </w:r>
    </w:p>
    <w:p w14:paraId="2D5E02E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0AA1CCF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Bind portable solution components to environment-specific connections.</w:t>
      </w:r>
    </w:p>
    <w:p w14:paraId="7C417F1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EA09F6E">
          <v:rect id="_x0000_i1515" style="width:0;height:1.5pt" o:hralign="center" o:hrstd="t" o:hr="t" fillcolor="#a0a0a0" stroked="f"/>
        </w:pict>
      </w:r>
    </w:p>
    <w:p w14:paraId="77B5814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482. Question:</w:t>
      </w:r>
    </w:p>
    <w:p w14:paraId="092C63A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Managed Solution in TEST?</w:t>
      </w:r>
    </w:p>
    <w:p w14:paraId="06F874D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04A7D85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Controlled downstream ALM.</w:t>
      </w:r>
    </w:p>
    <w:p w14:paraId="36225E5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3111C9F">
          <v:rect id="_x0000_i1516" style="width:0;height:1.5pt" o:hralign="center" o:hrstd="t" o:hr="t" fillcolor="#a0a0a0" stroked="f"/>
        </w:pict>
      </w:r>
    </w:p>
    <w:p w14:paraId="5F89EAF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483. Question:</w:t>
      </w:r>
    </w:p>
    <w:p w14:paraId="490740B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not fix TEST directly?</w:t>
      </w:r>
    </w:p>
    <w:p w14:paraId="364AC7E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6DE2F84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DEV remains source of truth.</w:t>
      </w:r>
    </w:p>
    <w:p w14:paraId="375C7B9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283DB8D">
          <v:rect id="_x0000_i1517" style="width:0;height:1.5pt" o:hralign="center" o:hrstd="t" o:hr="t" fillcolor="#a0a0a0" stroked="f"/>
        </w:pict>
      </w:r>
    </w:p>
    <w:p w14:paraId="71FE0C9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484. Question:</w:t>
      </w:r>
    </w:p>
    <w:p w14:paraId="3A37158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happens at exactly 50,000?</w:t>
      </w:r>
    </w:p>
    <w:p w14:paraId="6E41363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56C94D2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 + Finance</w:t>
      </w:r>
    </w:p>
    <w:p w14:paraId="03A15FC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78A7741">
          <v:rect id="_x0000_i1518" style="width:0;height:1.5pt" o:hralign="center" o:hrstd="t" o:hr="t" fillcolor="#a0a0a0" stroked="f"/>
        </w:pict>
      </w:r>
    </w:p>
    <w:p w14:paraId="60E43F3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485. Question:</w:t>
      </w:r>
    </w:p>
    <w:p w14:paraId="2F5B013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50,000.01?</w:t>
      </w:r>
    </w:p>
    <w:p w14:paraId="514A971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359212D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 + Finance + Procurement Manager</w:t>
      </w:r>
    </w:p>
    <w:p w14:paraId="3FEA57C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60DD9F2">
          <v:rect id="_x0000_i1519" style="width:0;height:1.5pt" o:hralign="center" o:hrstd="t" o:hr="t" fillcolor="#a0a0a0" stroked="f"/>
        </w:pict>
      </w:r>
    </w:p>
    <w:p w14:paraId="1C36C05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486. Question:</w:t>
      </w:r>
    </w:p>
    <w:p w14:paraId="7B7EA3C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Technical Flow fails. Is Request rejected?</w:t>
      </w:r>
    </w:p>
    <w:p w14:paraId="445DC3A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Expected:</w:t>
      </w:r>
    </w:p>
    <w:p w14:paraId="5C28176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No.</w:t>
      </w:r>
    </w:p>
    <w:p w14:paraId="0917225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Technical failure != business rejection.</w:t>
      </w:r>
    </w:p>
    <w:p w14:paraId="578E0FF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C6EF0E1">
          <v:rect id="_x0000_i1520" style="width:0;height:1.5pt" o:hralign="center" o:hrstd="t" o:hr="t" fillcolor="#a0a0a0" stroked="f"/>
        </w:pict>
      </w:r>
    </w:p>
    <w:p w14:paraId="000864A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DY — FINAL PROJECT RUBRIC</w:t>
      </w:r>
    </w:p>
    <w:p w14:paraId="5D0B462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487. Final Capstone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5"/>
        <w:gridCol w:w="1025"/>
      </w:tblGrid>
      <w:tr w:rsidR="006148BA" w:rsidRPr="006148BA" w14:paraId="0E3F1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ED89B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7186748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6148BA" w:rsidRPr="006148BA" w14:paraId="76641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228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Requirements &amp; Architecture</w:t>
            </w:r>
          </w:p>
        </w:tc>
        <w:tc>
          <w:tcPr>
            <w:tcW w:w="0" w:type="auto"/>
            <w:vAlign w:val="center"/>
            <w:hideMark/>
          </w:tcPr>
          <w:p w14:paraId="5BCD849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10</w:t>
            </w:r>
          </w:p>
        </w:tc>
      </w:tr>
      <w:tr w:rsidR="006148BA" w:rsidRPr="006148BA" w14:paraId="2918D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063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Dataverse Data Model</w:t>
            </w:r>
          </w:p>
        </w:tc>
        <w:tc>
          <w:tcPr>
            <w:tcW w:w="0" w:type="auto"/>
            <w:vAlign w:val="center"/>
            <w:hideMark/>
          </w:tcPr>
          <w:p w14:paraId="1AF44C1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15</w:t>
            </w:r>
          </w:p>
        </w:tc>
      </w:tr>
      <w:tr w:rsidR="006148BA" w:rsidRPr="006148BA" w14:paraId="6D2BC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077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Canvas App</w:t>
            </w:r>
          </w:p>
        </w:tc>
        <w:tc>
          <w:tcPr>
            <w:tcW w:w="0" w:type="auto"/>
            <w:vAlign w:val="center"/>
            <w:hideMark/>
          </w:tcPr>
          <w:p w14:paraId="1AE563A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20</w:t>
            </w:r>
          </w:p>
        </w:tc>
      </w:tr>
      <w:tr w:rsidR="006148BA" w:rsidRPr="006148BA" w14:paraId="18C21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9BE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Power Fx / Cart Logic</w:t>
            </w:r>
          </w:p>
        </w:tc>
        <w:tc>
          <w:tcPr>
            <w:tcW w:w="0" w:type="auto"/>
            <w:vAlign w:val="center"/>
            <w:hideMark/>
          </w:tcPr>
          <w:p w14:paraId="0FB7C9B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10</w:t>
            </w:r>
          </w:p>
        </w:tc>
      </w:tr>
      <w:tr w:rsidR="006148BA" w:rsidRPr="006148BA" w14:paraId="63201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5B5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Power Automate Approvals</w:t>
            </w:r>
          </w:p>
        </w:tc>
        <w:tc>
          <w:tcPr>
            <w:tcW w:w="0" w:type="auto"/>
            <w:vAlign w:val="center"/>
            <w:hideMark/>
          </w:tcPr>
          <w:p w14:paraId="60276A2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15</w:t>
            </w:r>
          </w:p>
        </w:tc>
      </w:tr>
      <w:tr w:rsidR="006148BA" w:rsidRPr="006148BA" w14:paraId="51E2C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AB4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Model-Driven App</w:t>
            </w:r>
          </w:p>
        </w:tc>
        <w:tc>
          <w:tcPr>
            <w:tcW w:w="0" w:type="auto"/>
            <w:vAlign w:val="center"/>
            <w:hideMark/>
          </w:tcPr>
          <w:p w14:paraId="291626F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10</w:t>
            </w:r>
          </w:p>
        </w:tc>
      </w:tr>
      <w:tr w:rsidR="006148BA" w:rsidRPr="006148BA" w14:paraId="33A68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B9B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Power BI Analytics</w:t>
            </w:r>
          </w:p>
        </w:tc>
        <w:tc>
          <w:tcPr>
            <w:tcW w:w="0" w:type="auto"/>
            <w:vAlign w:val="center"/>
            <w:hideMark/>
          </w:tcPr>
          <w:p w14:paraId="457EFC6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10</w:t>
            </w:r>
          </w:p>
        </w:tc>
      </w:tr>
      <w:tr w:rsidR="006148BA" w:rsidRPr="006148BA" w14:paraId="1FFE8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9BD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133819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5</w:t>
            </w:r>
          </w:p>
        </w:tc>
      </w:tr>
      <w:tr w:rsidR="006148BA" w:rsidRPr="006148BA" w14:paraId="12DF7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A7B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Testing / Documentation</w:t>
            </w:r>
          </w:p>
        </w:tc>
        <w:tc>
          <w:tcPr>
            <w:tcW w:w="0" w:type="auto"/>
            <w:vAlign w:val="center"/>
            <w:hideMark/>
          </w:tcPr>
          <w:p w14:paraId="07A2FD6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5</w:t>
            </w:r>
          </w:p>
        </w:tc>
      </w:tr>
      <w:tr w:rsidR="006148BA" w:rsidRPr="006148BA" w14:paraId="4A834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3FA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DEA8F2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2A5D1B5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71BCB04">
          <v:rect id="_x0000_i1521" style="width:0;height:1.5pt" o:hralign="center" o:hrstd="t" o:hr="t" fillcolor="#a0a0a0" stroked="f"/>
        </w:pict>
      </w:r>
    </w:p>
    <w:p w14:paraId="50EDC78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DZ — REQUIREMENTS &amp; ARCHITECTURE — 10 POINTS</w:t>
      </w:r>
    </w:p>
    <w:p w14:paraId="4D0D068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488. Full points:</w:t>
      </w:r>
    </w:p>
    <w:p w14:paraId="07C0132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Clear problem</w:t>
      </w:r>
    </w:p>
    <w:p w14:paraId="6EAB9C27" w14:textId="77777777" w:rsidR="006148BA" w:rsidRPr="006148BA" w:rsidRDefault="006148BA" w:rsidP="006148BA">
      <w:pPr>
        <w:rPr>
          <w:sz w:val="32"/>
          <w:szCs w:val="32"/>
        </w:rPr>
      </w:pPr>
    </w:p>
    <w:p w14:paraId="48926DF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Clear personas</w:t>
      </w:r>
    </w:p>
    <w:p w14:paraId="349188DA" w14:textId="77777777" w:rsidR="006148BA" w:rsidRPr="006148BA" w:rsidRDefault="006148BA" w:rsidP="006148BA">
      <w:pPr>
        <w:rPr>
          <w:sz w:val="32"/>
          <w:szCs w:val="32"/>
        </w:rPr>
      </w:pPr>
    </w:p>
    <w:p w14:paraId="4E3BF12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Correct architecture</w:t>
      </w:r>
    </w:p>
    <w:p w14:paraId="6C9F5CD3" w14:textId="77777777" w:rsidR="006148BA" w:rsidRPr="006148BA" w:rsidRDefault="006148BA" w:rsidP="006148BA">
      <w:pPr>
        <w:rPr>
          <w:sz w:val="32"/>
          <w:szCs w:val="32"/>
        </w:rPr>
      </w:pPr>
    </w:p>
    <w:p w14:paraId="38B90DE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Correct approval rules</w:t>
      </w:r>
    </w:p>
    <w:p w14:paraId="2E581FEE" w14:textId="77777777" w:rsidR="006148BA" w:rsidRPr="006148BA" w:rsidRDefault="006148BA" w:rsidP="006148BA">
      <w:pPr>
        <w:rPr>
          <w:sz w:val="32"/>
          <w:szCs w:val="32"/>
        </w:rPr>
      </w:pPr>
    </w:p>
    <w:p w14:paraId="05CDB75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Good requirement traceability</w:t>
      </w:r>
    </w:p>
    <w:p w14:paraId="3FFF623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0484C39">
          <v:rect id="_x0000_i1522" style="width:0;height:1.5pt" o:hralign="center" o:hrstd="t" o:hr="t" fillcolor="#a0a0a0" stroked="f"/>
        </w:pict>
      </w:r>
    </w:p>
    <w:p w14:paraId="4366C69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EA — DATAVERSE — 15 POINTS</w:t>
      </w:r>
    </w:p>
    <w:p w14:paraId="58DE8CE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489. Full points:</w:t>
      </w:r>
    </w:p>
    <w:p w14:paraId="6CD0CDF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Correct tables</w:t>
      </w:r>
    </w:p>
    <w:p w14:paraId="217A5838" w14:textId="77777777" w:rsidR="006148BA" w:rsidRPr="006148BA" w:rsidRDefault="006148BA" w:rsidP="006148BA">
      <w:pPr>
        <w:rPr>
          <w:sz w:val="32"/>
          <w:szCs w:val="32"/>
        </w:rPr>
      </w:pPr>
    </w:p>
    <w:p w14:paraId="6D972DF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Correct data types</w:t>
      </w:r>
    </w:p>
    <w:p w14:paraId="5BCA48F8" w14:textId="77777777" w:rsidR="006148BA" w:rsidRPr="006148BA" w:rsidRDefault="006148BA" w:rsidP="006148BA">
      <w:pPr>
        <w:rPr>
          <w:sz w:val="32"/>
          <w:szCs w:val="32"/>
        </w:rPr>
      </w:pPr>
    </w:p>
    <w:p w14:paraId="7A5E4AC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Correct relationships</w:t>
      </w:r>
    </w:p>
    <w:p w14:paraId="0E688C38" w14:textId="77777777" w:rsidR="006148BA" w:rsidRPr="006148BA" w:rsidRDefault="006148BA" w:rsidP="006148BA">
      <w:pPr>
        <w:rPr>
          <w:sz w:val="32"/>
          <w:szCs w:val="32"/>
        </w:rPr>
      </w:pPr>
    </w:p>
    <w:p w14:paraId="5BD7E9A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Header-line model</w:t>
      </w:r>
    </w:p>
    <w:p w14:paraId="052AA28E" w14:textId="77777777" w:rsidR="006148BA" w:rsidRPr="006148BA" w:rsidRDefault="006148BA" w:rsidP="006148BA">
      <w:pPr>
        <w:rPr>
          <w:sz w:val="32"/>
          <w:szCs w:val="32"/>
        </w:rPr>
      </w:pPr>
    </w:p>
    <w:p w14:paraId="4FAAC5A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Choices</w:t>
      </w:r>
    </w:p>
    <w:p w14:paraId="656C7320" w14:textId="77777777" w:rsidR="006148BA" w:rsidRPr="006148BA" w:rsidRDefault="006148BA" w:rsidP="006148BA">
      <w:pPr>
        <w:rPr>
          <w:sz w:val="32"/>
          <w:szCs w:val="32"/>
        </w:rPr>
      </w:pPr>
    </w:p>
    <w:p w14:paraId="0C8970F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Keys</w:t>
      </w:r>
    </w:p>
    <w:p w14:paraId="0FBF5B25" w14:textId="77777777" w:rsidR="006148BA" w:rsidRPr="006148BA" w:rsidRDefault="006148BA" w:rsidP="006148BA">
      <w:pPr>
        <w:rPr>
          <w:sz w:val="32"/>
          <w:szCs w:val="32"/>
        </w:rPr>
      </w:pPr>
    </w:p>
    <w:p w14:paraId="3B1862B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Good ownership decisions</w:t>
      </w:r>
    </w:p>
    <w:p w14:paraId="31911E1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0A0CC3E">
          <v:rect id="_x0000_i1523" style="width:0;height:1.5pt" o:hralign="center" o:hrstd="t" o:hr="t" fillcolor="#a0a0a0" stroked="f"/>
        </w:pict>
      </w:r>
    </w:p>
    <w:p w14:paraId="273C36F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EB — CANVAS APP — 20 POINTS</w:t>
      </w:r>
    </w:p>
    <w:p w14:paraId="4C16718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490. Full points:</w:t>
      </w:r>
    </w:p>
    <w:p w14:paraId="140F592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Responsive</w:t>
      </w:r>
    </w:p>
    <w:p w14:paraId="2BDB538E" w14:textId="77777777" w:rsidR="006148BA" w:rsidRPr="006148BA" w:rsidRDefault="006148BA" w:rsidP="006148BA">
      <w:pPr>
        <w:rPr>
          <w:sz w:val="32"/>
          <w:szCs w:val="32"/>
        </w:rPr>
      </w:pPr>
    </w:p>
    <w:p w14:paraId="18213F2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Intuitive</w:t>
      </w:r>
    </w:p>
    <w:p w14:paraId="4E7FDF4E" w14:textId="77777777" w:rsidR="006148BA" w:rsidRPr="006148BA" w:rsidRDefault="006148BA" w:rsidP="006148BA">
      <w:pPr>
        <w:rPr>
          <w:sz w:val="32"/>
          <w:szCs w:val="32"/>
        </w:rPr>
      </w:pPr>
    </w:p>
    <w:p w14:paraId="1AA6990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Product catalog</w:t>
      </w:r>
    </w:p>
    <w:p w14:paraId="0448F497" w14:textId="77777777" w:rsidR="006148BA" w:rsidRPr="006148BA" w:rsidRDefault="006148BA" w:rsidP="006148BA">
      <w:pPr>
        <w:rPr>
          <w:sz w:val="32"/>
          <w:szCs w:val="32"/>
        </w:rPr>
      </w:pPr>
    </w:p>
    <w:p w14:paraId="7DDBF8E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Cart</w:t>
      </w:r>
    </w:p>
    <w:p w14:paraId="7AE9A583" w14:textId="77777777" w:rsidR="006148BA" w:rsidRPr="006148BA" w:rsidRDefault="006148BA" w:rsidP="006148BA">
      <w:pPr>
        <w:rPr>
          <w:sz w:val="32"/>
          <w:szCs w:val="32"/>
        </w:rPr>
      </w:pPr>
    </w:p>
    <w:p w14:paraId="707F97E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Validation</w:t>
      </w:r>
    </w:p>
    <w:p w14:paraId="69F2BEB2" w14:textId="77777777" w:rsidR="006148BA" w:rsidRPr="006148BA" w:rsidRDefault="006148BA" w:rsidP="006148BA">
      <w:pPr>
        <w:rPr>
          <w:sz w:val="32"/>
          <w:szCs w:val="32"/>
        </w:rPr>
      </w:pPr>
    </w:p>
    <w:p w14:paraId="208AADC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Review</w:t>
      </w:r>
    </w:p>
    <w:p w14:paraId="0339491E" w14:textId="77777777" w:rsidR="006148BA" w:rsidRPr="006148BA" w:rsidRDefault="006148BA" w:rsidP="006148BA">
      <w:pPr>
        <w:rPr>
          <w:sz w:val="32"/>
          <w:szCs w:val="32"/>
        </w:rPr>
      </w:pPr>
    </w:p>
    <w:p w14:paraId="47B6C29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Submission</w:t>
      </w:r>
    </w:p>
    <w:p w14:paraId="4954DC26" w14:textId="77777777" w:rsidR="006148BA" w:rsidRPr="006148BA" w:rsidRDefault="006148BA" w:rsidP="006148BA">
      <w:pPr>
        <w:rPr>
          <w:sz w:val="32"/>
          <w:szCs w:val="32"/>
        </w:rPr>
      </w:pPr>
    </w:p>
    <w:p w14:paraId="578E89D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My Requests</w:t>
      </w:r>
    </w:p>
    <w:p w14:paraId="124B4731" w14:textId="77777777" w:rsidR="006148BA" w:rsidRPr="006148BA" w:rsidRDefault="006148BA" w:rsidP="006148BA">
      <w:pPr>
        <w:rPr>
          <w:sz w:val="32"/>
          <w:szCs w:val="32"/>
        </w:rPr>
      </w:pPr>
    </w:p>
    <w:p w14:paraId="6CF6D1D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Details</w:t>
      </w:r>
    </w:p>
    <w:p w14:paraId="53DD9B1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3C866CD">
          <v:rect id="_x0000_i1524" style="width:0;height:1.5pt" o:hralign="center" o:hrstd="t" o:hr="t" fillcolor="#a0a0a0" stroked="f"/>
        </w:pict>
      </w:r>
    </w:p>
    <w:p w14:paraId="7793CE2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EC — POWER FX — 10 POINTS</w:t>
      </w:r>
    </w:p>
    <w:p w14:paraId="7C5846E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491. Full points:</w:t>
      </w:r>
    </w:p>
    <w:p w14:paraId="61A496E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Collections</w:t>
      </w:r>
    </w:p>
    <w:p w14:paraId="023F1D47" w14:textId="77777777" w:rsidR="006148BA" w:rsidRPr="006148BA" w:rsidRDefault="006148BA" w:rsidP="006148BA">
      <w:pPr>
        <w:rPr>
          <w:sz w:val="32"/>
          <w:szCs w:val="32"/>
        </w:rPr>
      </w:pPr>
    </w:p>
    <w:p w14:paraId="4A52E71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With</w:t>
      </w:r>
    </w:p>
    <w:p w14:paraId="69781CF8" w14:textId="77777777" w:rsidR="006148BA" w:rsidRPr="006148BA" w:rsidRDefault="006148BA" w:rsidP="006148BA">
      <w:pPr>
        <w:rPr>
          <w:sz w:val="32"/>
          <w:szCs w:val="32"/>
        </w:rPr>
      </w:pPr>
    </w:p>
    <w:p w14:paraId="3FFC4F1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Filter</w:t>
      </w:r>
    </w:p>
    <w:p w14:paraId="4D737FB2" w14:textId="77777777" w:rsidR="006148BA" w:rsidRPr="006148BA" w:rsidRDefault="006148BA" w:rsidP="006148BA">
      <w:pPr>
        <w:rPr>
          <w:sz w:val="32"/>
          <w:szCs w:val="32"/>
        </w:rPr>
      </w:pPr>
    </w:p>
    <w:p w14:paraId="62F6B50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LookUp</w:t>
      </w:r>
    </w:p>
    <w:p w14:paraId="2D8C379F" w14:textId="77777777" w:rsidR="006148BA" w:rsidRPr="006148BA" w:rsidRDefault="006148BA" w:rsidP="006148BA">
      <w:pPr>
        <w:rPr>
          <w:sz w:val="32"/>
          <w:szCs w:val="32"/>
        </w:rPr>
      </w:pPr>
    </w:p>
    <w:p w14:paraId="773E935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UpdateIf</w:t>
      </w:r>
    </w:p>
    <w:p w14:paraId="36A69259" w14:textId="77777777" w:rsidR="006148BA" w:rsidRPr="006148BA" w:rsidRDefault="006148BA" w:rsidP="006148BA">
      <w:pPr>
        <w:rPr>
          <w:sz w:val="32"/>
          <w:szCs w:val="32"/>
        </w:rPr>
      </w:pPr>
    </w:p>
    <w:p w14:paraId="2F4926F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Sum</w:t>
      </w:r>
    </w:p>
    <w:p w14:paraId="24699CC4" w14:textId="77777777" w:rsidR="006148BA" w:rsidRPr="006148BA" w:rsidRDefault="006148BA" w:rsidP="006148BA">
      <w:pPr>
        <w:rPr>
          <w:sz w:val="32"/>
          <w:szCs w:val="32"/>
        </w:rPr>
      </w:pPr>
    </w:p>
    <w:p w14:paraId="02AFD16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Patch</w:t>
      </w:r>
    </w:p>
    <w:p w14:paraId="2E018A8D" w14:textId="77777777" w:rsidR="006148BA" w:rsidRPr="006148BA" w:rsidRDefault="006148BA" w:rsidP="006148BA">
      <w:pPr>
        <w:rPr>
          <w:sz w:val="32"/>
          <w:szCs w:val="32"/>
        </w:rPr>
      </w:pPr>
    </w:p>
    <w:p w14:paraId="0C2D222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ForAll</w:t>
      </w:r>
    </w:p>
    <w:p w14:paraId="3A844EB2" w14:textId="77777777" w:rsidR="006148BA" w:rsidRPr="006148BA" w:rsidRDefault="006148BA" w:rsidP="006148BA">
      <w:pPr>
        <w:rPr>
          <w:sz w:val="32"/>
          <w:szCs w:val="32"/>
        </w:rPr>
      </w:pPr>
    </w:p>
    <w:p w14:paraId="00CBC74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IfError</w:t>
      </w:r>
    </w:p>
    <w:p w14:paraId="24A9972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used correctly.</w:t>
      </w:r>
    </w:p>
    <w:p w14:paraId="1917DC1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A1CAD80">
          <v:rect id="_x0000_i1525" style="width:0;height:1.5pt" o:hralign="center" o:hrstd="t" o:hr="t" fillcolor="#a0a0a0" stroked="f"/>
        </w:pict>
      </w:r>
    </w:p>
    <w:p w14:paraId="4363B43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ED — POWER AUTOMATE — 15 POINTS</w:t>
      </w:r>
    </w:p>
    <w:p w14:paraId="630661B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492. Full points:</w:t>
      </w:r>
    </w:p>
    <w:p w14:paraId="06E05C1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Server validation</w:t>
      </w:r>
    </w:p>
    <w:p w14:paraId="68399C52" w14:textId="77777777" w:rsidR="006148BA" w:rsidRPr="006148BA" w:rsidRDefault="006148BA" w:rsidP="006148BA">
      <w:pPr>
        <w:rPr>
          <w:sz w:val="32"/>
          <w:szCs w:val="32"/>
        </w:rPr>
      </w:pPr>
    </w:p>
    <w:p w14:paraId="052ED7F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 approval</w:t>
      </w:r>
    </w:p>
    <w:p w14:paraId="711F36CD" w14:textId="77777777" w:rsidR="006148BA" w:rsidRPr="006148BA" w:rsidRDefault="006148BA" w:rsidP="006148BA">
      <w:pPr>
        <w:rPr>
          <w:sz w:val="32"/>
          <w:szCs w:val="32"/>
        </w:rPr>
      </w:pPr>
    </w:p>
    <w:p w14:paraId="5586592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 approval</w:t>
      </w:r>
    </w:p>
    <w:p w14:paraId="1E16D841" w14:textId="77777777" w:rsidR="006148BA" w:rsidRPr="006148BA" w:rsidRDefault="006148BA" w:rsidP="006148BA">
      <w:pPr>
        <w:rPr>
          <w:sz w:val="32"/>
          <w:szCs w:val="32"/>
        </w:rPr>
      </w:pPr>
    </w:p>
    <w:p w14:paraId="6D72FA1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approval</w:t>
      </w:r>
    </w:p>
    <w:p w14:paraId="6EF16BAB" w14:textId="77777777" w:rsidR="006148BA" w:rsidRPr="006148BA" w:rsidRDefault="006148BA" w:rsidP="006148BA">
      <w:pPr>
        <w:rPr>
          <w:sz w:val="32"/>
          <w:szCs w:val="32"/>
        </w:rPr>
      </w:pPr>
    </w:p>
    <w:p w14:paraId="3EBC703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Boundary routing</w:t>
      </w:r>
    </w:p>
    <w:p w14:paraId="5E28BF05" w14:textId="77777777" w:rsidR="006148BA" w:rsidRPr="006148BA" w:rsidRDefault="006148BA" w:rsidP="006148BA">
      <w:pPr>
        <w:rPr>
          <w:sz w:val="32"/>
          <w:szCs w:val="32"/>
        </w:rPr>
      </w:pPr>
    </w:p>
    <w:p w14:paraId="5C351DF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Rejections</w:t>
      </w:r>
    </w:p>
    <w:p w14:paraId="7CCCB126" w14:textId="77777777" w:rsidR="006148BA" w:rsidRPr="006148BA" w:rsidRDefault="006148BA" w:rsidP="006148BA">
      <w:pPr>
        <w:rPr>
          <w:sz w:val="32"/>
          <w:szCs w:val="32"/>
        </w:rPr>
      </w:pPr>
    </w:p>
    <w:p w14:paraId="53B5062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Error handling</w:t>
      </w:r>
    </w:p>
    <w:p w14:paraId="62B8D54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938D7F9">
          <v:rect id="_x0000_i1526" style="width:0;height:1.5pt" o:hralign="center" o:hrstd="t" o:hr="t" fillcolor="#a0a0a0" stroked="f"/>
        </w:pict>
      </w:r>
    </w:p>
    <w:p w14:paraId="67DA4AC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EE — MODEL-DRIVEN — 10 POINTS</w:t>
      </w:r>
    </w:p>
    <w:p w14:paraId="3C745DA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493. Full points:</w:t>
      </w:r>
    </w:p>
    <w:p w14:paraId="573AD9C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Useful navigation</w:t>
      </w:r>
    </w:p>
    <w:p w14:paraId="07C204B6" w14:textId="77777777" w:rsidR="006148BA" w:rsidRPr="006148BA" w:rsidRDefault="006148BA" w:rsidP="006148BA">
      <w:pPr>
        <w:rPr>
          <w:sz w:val="32"/>
          <w:szCs w:val="32"/>
        </w:rPr>
      </w:pPr>
    </w:p>
    <w:p w14:paraId="393B63E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Forms</w:t>
      </w:r>
    </w:p>
    <w:p w14:paraId="36756293" w14:textId="77777777" w:rsidR="006148BA" w:rsidRPr="006148BA" w:rsidRDefault="006148BA" w:rsidP="006148BA">
      <w:pPr>
        <w:rPr>
          <w:sz w:val="32"/>
          <w:szCs w:val="32"/>
        </w:rPr>
      </w:pPr>
    </w:p>
    <w:p w14:paraId="5053755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Views</w:t>
      </w:r>
    </w:p>
    <w:p w14:paraId="2CC8B56A" w14:textId="77777777" w:rsidR="006148BA" w:rsidRPr="006148BA" w:rsidRDefault="006148BA" w:rsidP="006148BA">
      <w:pPr>
        <w:rPr>
          <w:sz w:val="32"/>
          <w:szCs w:val="32"/>
        </w:rPr>
      </w:pPr>
    </w:p>
    <w:p w14:paraId="2AE4693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Subgrids</w:t>
      </w:r>
    </w:p>
    <w:p w14:paraId="17A453CC" w14:textId="77777777" w:rsidR="006148BA" w:rsidRPr="006148BA" w:rsidRDefault="006148BA" w:rsidP="006148BA">
      <w:pPr>
        <w:rPr>
          <w:sz w:val="32"/>
          <w:szCs w:val="32"/>
        </w:rPr>
      </w:pPr>
    </w:p>
    <w:p w14:paraId="162F682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Catalog administration</w:t>
      </w:r>
    </w:p>
    <w:p w14:paraId="33BBEFCC" w14:textId="77777777" w:rsidR="006148BA" w:rsidRPr="006148BA" w:rsidRDefault="006148BA" w:rsidP="006148BA">
      <w:pPr>
        <w:rPr>
          <w:sz w:val="32"/>
          <w:szCs w:val="32"/>
        </w:rPr>
      </w:pPr>
    </w:p>
    <w:p w14:paraId="4BEB251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Operational usability</w:t>
      </w:r>
    </w:p>
    <w:p w14:paraId="16FB0E9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4C24871">
          <v:rect id="_x0000_i1527" style="width:0;height:1.5pt" o:hralign="center" o:hrstd="t" o:hr="t" fillcolor="#a0a0a0" stroked="f"/>
        </w:pict>
      </w:r>
    </w:p>
    <w:p w14:paraId="386AAC6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EF — POWER BI — 10 POINTS</w:t>
      </w:r>
    </w:p>
    <w:p w14:paraId="6F64386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494. Full points:</w:t>
      </w:r>
    </w:p>
    <w:p w14:paraId="72D439C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Correct model</w:t>
      </w:r>
    </w:p>
    <w:p w14:paraId="52B98565" w14:textId="77777777" w:rsidR="006148BA" w:rsidRPr="006148BA" w:rsidRDefault="006148BA" w:rsidP="006148BA">
      <w:pPr>
        <w:rPr>
          <w:sz w:val="32"/>
          <w:szCs w:val="32"/>
        </w:rPr>
      </w:pPr>
    </w:p>
    <w:p w14:paraId="323F688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Measures</w:t>
      </w:r>
    </w:p>
    <w:p w14:paraId="4598FD85" w14:textId="77777777" w:rsidR="006148BA" w:rsidRPr="006148BA" w:rsidRDefault="006148BA" w:rsidP="006148BA">
      <w:pPr>
        <w:rPr>
          <w:sz w:val="32"/>
          <w:szCs w:val="32"/>
        </w:rPr>
      </w:pPr>
    </w:p>
    <w:p w14:paraId="1942BD4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Spend KPIs</w:t>
      </w:r>
    </w:p>
    <w:p w14:paraId="3064C841" w14:textId="77777777" w:rsidR="006148BA" w:rsidRPr="006148BA" w:rsidRDefault="006148BA" w:rsidP="006148BA">
      <w:pPr>
        <w:rPr>
          <w:sz w:val="32"/>
          <w:szCs w:val="32"/>
        </w:rPr>
      </w:pPr>
    </w:p>
    <w:p w14:paraId="25632F9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Department</w:t>
      </w:r>
    </w:p>
    <w:p w14:paraId="6924B23A" w14:textId="77777777" w:rsidR="006148BA" w:rsidRPr="006148BA" w:rsidRDefault="006148BA" w:rsidP="006148BA">
      <w:pPr>
        <w:rPr>
          <w:sz w:val="32"/>
          <w:szCs w:val="32"/>
        </w:rPr>
      </w:pPr>
    </w:p>
    <w:p w14:paraId="3FD6522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Category</w:t>
      </w:r>
    </w:p>
    <w:p w14:paraId="1C19ADE2" w14:textId="77777777" w:rsidR="006148BA" w:rsidRPr="006148BA" w:rsidRDefault="006148BA" w:rsidP="006148BA">
      <w:pPr>
        <w:rPr>
          <w:sz w:val="32"/>
          <w:szCs w:val="32"/>
        </w:rPr>
      </w:pPr>
    </w:p>
    <w:p w14:paraId="20306E2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Status</w:t>
      </w:r>
    </w:p>
    <w:p w14:paraId="7CFF7B3A" w14:textId="77777777" w:rsidR="006148BA" w:rsidRPr="006148BA" w:rsidRDefault="006148BA" w:rsidP="006148BA">
      <w:pPr>
        <w:rPr>
          <w:sz w:val="32"/>
          <w:szCs w:val="32"/>
        </w:rPr>
      </w:pPr>
    </w:p>
    <w:p w14:paraId="702759D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double counting</w:t>
      </w:r>
    </w:p>
    <w:p w14:paraId="30ADFA4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C6200D9">
          <v:rect id="_x0000_i1528" style="width:0;height:1.5pt" o:hralign="center" o:hrstd="t" o:hr="t" fillcolor="#a0a0a0" stroked="f"/>
        </w:pict>
      </w:r>
    </w:p>
    <w:p w14:paraId="1D681F3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EG — SECURITY — 5 POINTS</w:t>
      </w:r>
    </w:p>
    <w:p w14:paraId="3E81254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495. Full points:</w:t>
      </w:r>
    </w:p>
    <w:p w14:paraId="7B80723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Least privilege</w:t>
      </w:r>
    </w:p>
    <w:p w14:paraId="09AA2B6E" w14:textId="77777777" w:rsidR="006148BA" w:rsidRPr="006148BA" w:rsidRDefault="006148BA" w:rsidP="006148BA">
      <w:pPr>
        <w:rPr>
          <w:sz w:val="32"/>
          <w:szCs w:val="32"/>
        </w:rPr>
      </w:pPr>
    </w:p>
    <w:p w14:paraId="6050DC3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Correct roles</w:t>
      </w:r>
    </w:p>
    <w:p w14:paraId="191D5891" w14:textId="77777777" w:rsidR="006148BA" w:rsidRPr="006148BA" w:rsidRDefault="006148BA" w:rsidP="006148BA">
      <w:pPr>
        <w:rPr>
          <w:sz w:val="32"/>
          <w:szCs w:val="32"/>
        </w:rPr>
      </w:pPr>
    </w:p>
    <w:p w14:paraId="15DB6EB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 isolation</w:t>
      </w:r>
    </w:p>
    <w:p w14:paraId="1E326919" w14:textId="77777777" w:rsidR="006148BA" w:rsidRPr="006148BA" w:rsidRDefault="006148BA" w:rsidP="006148BA">
      <w:pPr>
        <w:rPr>
          <w:sz w:val="32"/>
          <w:szCs w:val="32"/>
        </w:rPr>
      </w:pPr>
    </w:p>
    <w:p w14:paraId="0EF6B40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 protection</w:t>
      </w:r>
    </w:p>
    <w:p w14:paraId="2965697B" w14:textId="77777777" w:rsidR="006148BA" w:rsidRPr="006148BA" w:rsidRDefault="006148BA" w:rsidP="006148BA">
      <w:pPr>
        <w:rPr>
          <w:sz w:val="32"/>
          <w:szCs w:val="32"/>
        </w:rPr>
      </w:pPr>
    </w:p>
    <w:p w14:paraId="328C4D9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obvious overexposure</w:t>
      </w:r>
    </w:p>
    <w:p w14:paraId="4B89F67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6C770F4">
          <v:rect id="_x0000_i1529" style="width:0;height:1.5pt" o:hralign="center" o:hrstd="t" o:hr="t" fillcolor="#a0a0a0" stroked="f"/>
        </w:pict>
      </w:r>
    </w:p>
    <w:p w14:paraId="06C043A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EH — TESTING/DOCUMENTATION — 5 POINTS</w:t>
      </w:r>
    </w:p>
    <w:p w14:paraId="18F098D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496. Full points:</w:t>
      </w:r>
    </w:p>
    <w:p w14:paraId="61243FE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UAT</w:t>
      </w:r>
    </w:p>
    <w:p w14:paraId="46B46BEA" w14:textId="77777777" w:rsidR="006148BA" w:rsidRPr="006148BA" w:rsidRDefault="006148BA" w:rsidP="006148BA">
      <w:pPr>
        <w:rPr>
          <w:sz w:val="32"/>
          <w:szCs w:val="32"/>
        </w:rPr>
      </w:pPr>
    </w:p>
    <w:p w14:paraId="129CD88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Boundary tests</w:t>
      </w:r>
    </w:p>
    <w:p w14:paraId="262BC228" w14:textId="77777777" w:rsidR="006148BA" w:rsidRPr="006148BA" w:rsidRDefault="006148BA" w:rsidP="006148BA">
      <w:pPr>
        <w:rPr>
          <w:sz w:val="32"/>
          <w:szCs w:val="32"/>
        </w:rPr>
      </w:pPr>
    </w:p>
    <w:p w14:paraId="77C44F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 tests</w:t>
      </w:r>
    </w:p>
    <w:p w14:paraId="41371C95" w14:textId="77777777" w:rsidR="006148BA" w:rsidRPr="006148BA" w:rsidRDefault="006148BA" w:rsidP="006148BA">
      <w:pPr>
        <w:rPr>
          <w:sz w:val="32"/>
          <w:szCs w:val="32"/>
        </w:rPr>
      </w:pPr>
    </w:p>
    <w:p w14:paraId="7A504C2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Release notes</w:t>
      </w:r>
    </w:p>
    <w:p w14:paraId="7587688F" w14:textId="77777777" w:rsidR="006148BA" w:rsidRPr="006148BA" w:rsidRDefault="006148BA" w:rsidP="006148BA">
      <w:pPr>
        <w:rPr>
          <w:sz w:val="32"/>
          <w:szCs w:val="32"/>
        </w:rPr>
      </w:pPr>
    </w:p>
    <w:p w14:paraId="66C32CD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Architecture documentation</w:t>
      </w:r>
    </w:p>
    <w:p w14:paraId="689CD7F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C451E9A">
          <v:rect id="_x0000_i1530" style="width:0;height:1.5pt" o:hralign="center" o:hrstd="t" o:hr="t" fillcolor="#a0a0a0" stroked="f"/>
        </w:pict>
      </w:r>
    </w:p>
    <w:p w14:paraId="641571E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EI — GRADE BAND</w:t>
      </w:r>
    </w:p>
    <w:p w14:paraId="25C0531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497. Example</w:t>
      </w:r>
    </w:p>
    <w:p w14:paraId="5E4133F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90–100</w:t>
      </w:r>
    </w:p>
    <w:p w14:paraId="06742A1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Excellent / Production-oriented</w:t>
      </w:r>
    </w:p>
    <w:p w14:paraId="317F31CF" w14:textId="77777777" w:rsidR="006148BA" w:rsidRPr="006148BA" w:rsidRDefault="006148BA" w:rsidP="006148BA">
      <w:pPr>
        <w:rPr>
          <w:sz w:val="32"/>
          <w:szCs w:val="32"/>
        </w:rPr>
      </w:pPr>
    </w:p>
    <w:p w14:paraId="77A6A54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80–89</w:t>
      </w:r>
    </w:p>
    <w:p w14:paraId="4F2018F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Very Good</w:t>
      </w:r>
    </w:p>
    <w:p w14:paraId="1D69C891" w14:textId="77777777" w:rsidR="006148BA" w:rsidRPr="006148BA" w:rsidRDefault="006148BA" w:rsidP="006148BA">
      <w:pPr>
        <w:rPr>
          <w:sz w:val="32"/>
          <w:szCs w:val="32"/>
        </w:rPr>
      </w:pPr>
    </w:p>
    <w:p w14:paraId="7E40358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70–79</w:t>
      </w:r>
    </w:p>
    <w:p w14:paraId="005311A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Good / Needs improvement</w:t>
      </w:r>
    </w:p>
    <w:p w14:paraId="0DD90CC3" w14:textId="77777777" w:rsidR="006148BA" w:rsidRPr="006148BA" w:rsidRDefault="006148BA" w:rsidP="006148BA">
      <w:pPr>
        <w:rPr>
          <w:sz w:val="32"/>
          <w:szCs w:val="32"/>
        </w:rPr>
      </w:pPr>
    </w:p>
    <w:p w14:paraId="5ACB473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60–69</w:t>
      </w:r>
    </w:p>
    <w:p w14:paraId="43770D6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Partial</w:t>
      </w:r>
    </w:p>
    <w:p w14:paraId="494A1C55" w14:textId="77777777" w:rsidR="006148BA" w:rsidRPr="006148BA" w:rsidRDefault="006148BA" w:rsidP="006148BA">
      <w:pPr>
        <w:rPr>
          <w:sz w:val="32"/>
          <w:szCs w:val="32"/>
        </w:rPr>
      </w:pPr>
    </w:p>
    <w:p w14:paraId="3B2DC2A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&lt;60</w:t>
      </w:r>
    </w:p>
    <w:p w14:paraId="6590FEA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Incomplete</w:t>
      </w:r>
    </w:p>
    <w:p w14:paraId="0685DD7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2B3CB3F">
          <v:rect id="_x0000_i1531" style="width:0;height:1.5pt" o:hralign="center" o:hrstd="t" o:hr="t" fillcolor="#a0a0a0" stroked="f"/>
        </w:pict>
      </w:r>
    </w:p>
    <w:p w14:paraId="588D78F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498. Instructor can adapt</w:t>
      </w:r>
    </w:p>
    <w:p w14:paraId="4667778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 organizational grading policy.</w:t>
      </w:r>
    </w:p>
    <w:p w14:paraId="0A62167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688E66F">
          <v:rect id="_x0000_i1532" style="width:0;height:1.5pt" o:hralign="center" o:hrstd="t" o:hr="t" fillcolor="#a0a0a0" stroked="f"/>
        </w:pict>
      </w:r>
    </w:p>
    <w:p w14:paraId="7003CC0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EJ — AUTOMATIC CRITICAL DEDUCTIONS</w:t>
      </w:r>
    </w:p>
    <w:p w14:paraId="5CB8419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499. Examples</w:t>
      </w:r>
    </w:p>
    <w:p w14:paraId="23B8946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Employee can set:</w:t>
      </w:r>
    </w:p>
    <w:p w14:paraId="7B22BBE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Approved.</w:t>
      </w:r>
    </w:p>
    <w:p w14:paraId="7E8FE13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Major issue.</w:t>
      </w:r>
    </w:p>
    <w:p w14:paraId="70BEDEE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CFD1328">
          <v:rect id="_x0000_i1533" style="width:0;height:1.5pt" o:hralign="center" o:hrstd="t" o:hr="t" fillcolor="#a0a0a0" stroked="f"/>
        </w:pict>
      </w:r>
    </w:p>
    <w:p w14:paraId="657A367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500. High-value request bypasses:</w:t>
      </w:r>
    </w:p>
    <w:p w14:paraId="1C89028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Required approval.</w:t>
      </w:r>
    </w:p>
    <w:p w14:paraId="4F3383F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Major issue.</w:t>
      </w:r>
    </w:p>
    <w:p w14:paraId="065B2D3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3D4AF6A">
          <v:rect id="_x0000_i1534" style="width:0;height:1.5pt" o:hralign="center" o:hrstd="t" o:hr="t" fillcolor="#a0a0a0" stroked="f"/>
        </w:pict>
      </w:r>
    </w:p>
    <w:p w14:paraId="72E1980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501. Another Employee's confidential Request is exposed:</w:t>
      </w:r>
    </w:p>
    <w:p w14:paraId="5393101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Major security issue.</w:t>
      </w:r>
    </w:p>
    <w:p w14:paraId="4BDD862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15A2CBC">
          <v:rect id="_x0000_i1535" style="width:0;height:1.5pt" o:hralign="center" o:hrstd="t" o:hr="t" fillcolor="#a0a0a0" stroked="f"/>
        </w:pict>
      </w:r>
    </w:p>
    <w:p w14:paraId="0C7004F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502. Power BI double-counts spend:</w:t>
      </w:r>
    </w:p>
    <w:p w14:paraId="407B7B8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Major analytics issue.</w:t>
      </w:r>
    </w:p>
    <w:p w14:paraId="5C3ED74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B72D6C1">
          <v:rect id="_x0000_i1536" style="width:0;height:1.5pt" o:hralign="center" o:hrstd="t" o:hr="t" fillcolor="#a0a0a0" stroked="f"/>
        </w:pict>
      </w:r>
    </w:p>
    <w:p w14:paraId="71D6054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503. App reports success after failed write:</w:t>
      </w:r>
    </w:p>
    <w:p w14:paraId="3A95550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Reliability issue.</w:t>
      </w:r>
    </w:p>
    <w:p w14:paraId="0DEAC38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FA57545">
          <v:rect id="_x0000_i1537" style="width:0;height:1.5pt" o:hralign="center" o:hrstd="t" o:hr="t" fillcolor="#a0a0a0" stroked="f"/>
        </w:pict>
      </w:r>
    </w:p>
    <w:p w14:paraId="025C0CC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EK — STUDENT SELF-ASSESSMENT</w:t>
      </w:r>
    </w:p>
    <w:p w14:paraId="2062F60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504. Score Yourself</w:t>
      </w:r>
    </w:p>
    <w:p w14:paraId="0F84315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From 1 to 5:</w:t>
      </w:r>
    </w:p>
    <w:p w14:paraId="5D65070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Dataverse</w:t>
      </w:r>
    </w:p>
    <w:p w14:paraId="07CB9B7F" w14:textId="77777777" w:rsidR="006148BA" w:rsidRPr="006148BA" w:rsidRDefault="006148BA" w:rsidP="006148BA">
      <w:pPr>
        <w:rPr>
          <w:sz w:val="32"/>
          <w:szCs w:val="32"/>
        </w:rPr>
      </w:pPr>
    </w:p>
    <w:p w14:paraId="2919059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Canvas Apps</w:t>
      </w:r>
    </w:p>
    <w:p w14:paraId="3FF8635F" w14:textId="77777777" w:rsidR="006148BA" w:rsidRPr="006148BA" w:rsidRDefault="006148BA" w:rsidP="006148BA">
      <w:pPr>
        <w:rPr>
          <w:sz w:val="32"/>
          <w:szCs w:val="32"/>
        </w:rPr>
      </w:pPr>
    </w:p>
    <w:p w14:paraId="3709147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Fx</w:t>
      </w:r>
    </w:p>
    <w:p w14:paraId="72631B14" w14:textId="77777777" w:rsidR="006148BA" w:rsidRPr="006148BA" w:rsidRDefault="006148BA" w:rsidP="006148BA">
      <w:pPr>
        <w:rPr>
          <w:sz w:val="32"/>
          <w:szCs w:val="32"/>
        </w:rPr>
      </w:pPr>
    </w:p>
    <w:p w14:paraId="5F12C62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Automate</w:t>
      </w:r>
    </w:p>
    <w:p w14:paraId="6E48919E" w14:textId="77777777" w:rsidR="006148BA" w:rsidRPr="006148BA" w:rsidRDefault="006148BA" w:rsidP="006148BA">
      <w:pPr>
        <w:rPr>
          <w:sz w:val="32"/>
          <w:szCs w:val="32"/>
        </w:rPr>
      </w:pPr>
    </w:p>
    <w:p w14:paraId="7107573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BI</w:t>
      </w:r>
    </w:p>
    <w:p w14:paraId="41AA3D96" w14:textId="77777777" w:rsidR="006148BA" w:rsidRPr="006148BA" w:rsidRDefault="006148BA" w:rsidP="006148BA">
      <w:pPr>
        <w:rPr>
          <w:sz w:val="32"/>
          <w:szCs w:val="32"/>
        </w:rPr>
      </w:pPr>
    </w:p>
    <w:p w14:paraId="3B09848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Model-Driven Apps</w:t>
      </w:r>
    </w:p>
    <w:p w14:paraId="772DEB22" w14:textId="77777777" w:rsidR="006148BA" w:rsidRPr="006148BA" w:rsidRDefault="006148BA" w:rsidP="006148BA">
      <w:pPr>
        <w:rPr>
          <w:sz w:val="32"/>
          <w:szCs w:val="32"/>
        </w:rPr>
      </w:pPr>
    </w:p>
    <w:p w14:paraId="37A26B1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Pages</w:t>
      </w:r>
    </w:p>
    <w:p w14:paraId="6CF429CC" w14:textId="77777777" w:rsidR="006148BA" w:rsidRPr="006148BA" w:rsidRDefault="006148BA" w:rsidP="006148BA">
      <w:pPr>
        <w:rPr>
          <w:sz w:val="32"/>
          <w:szCs w:val="32"/>
        </w:rPr>
      </w:pPr>
    </w:p>
    <w:p w14:paraId="6DF4776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Copilot Studio</w:t>
      </w:r>
    </w:p>
    <w:p w14:paraId="5694E99B" w14:textId="77777777" w:rsidR="006148BA" w:rsidRPr="006148BA" w:rsidRDefault="006148BA" w:rsidP="006148BA">
      <w:pPr>
        <w:rPr>
          <w:sz w:val="32"/>
          <w:szCs w:val="32"/>
        </w:rPr>
      </w:pPr>
    </w:p>
    <w:p w14:paraId="29D2B4A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Governance</w:t>
      </w:r>
    </w:p>
    <w:p w14:paraId="1369403D" w14:textId="77777777" w:rsidR="006148BA" w:rsidRPr="006148BA" w:rsidRDefault="006148BA" w:rsidP="006148BA">
      <w:pPr>
        <w:rPr>
          <w:sz w:val="32"/>
          <w:szCs w:val="32"/>
        </w:rPr>
      </w:pPr>
    </w:p>
    <w:p w14:paraId="47D2284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ALM</w:t>
      </w:r>
    </w:p>
    <w:p w14:paraId="645FBD2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99092A9">
          <v:rect id="_x0000_i1538" style="width:0;height:1.5pt" o:hralign="center" o:hrstd="t" o:hr="t" fillcolor="#a0a0a0" stroked="f"/>
        </w:pict>
      </w:r>
    </w:p>
    <w:p w14:paraId="47E9469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505. Identify:</w:t>
      </w:r>
    </w:p>
    <w:p w14:paraId="5B4596C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Strongest skill.</w:t>
      </w:r>
    </w:p>
    <w:p w14:paraId="17B6F3B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A5738E2">
          <v:rect id="_x0000_i1539" style="width:0;height:1.5pt" o:hralign="center" o:hrstd="t" o:hr="t" fillcolor="#a0a0a0" stroked="f"/>
        </w:pict>
      </w:r>
    </w:p>
    <w:p w14:paraId="60AF902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506. Identify:</w:t>
      </w:r>
    </w:p>
    <w:p w14:paraId="4A39697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Skill needing more practice.</w:t>
      </w:r>
    </w:p>
    <w:p w14:paraId="178F5FB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F2E07A0">
          <v:rect id="_x0000_i1540" style="width:0;height:1.5pt" o:hralign="center" o:hrstd="t" o:hr="t" fillcolor="#a0a0a0" stroked="f"/>
        </w:pict>
      </w:r>
    </w:p>
    <w:p w14:paraId="7257710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EL — FINAL TECHNICAL CHECKLIST</w:t>
      </w:r>
    </w:p>
    <w:p w14:paraId="1F98F8C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507. Canvas App</w:t>
      </w:r>
    </w:p>
    <w:p w14:paraId="4A8DE50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Current Employee</w:t>
      </w:r>
    </w:p>
    <w:p w14:paraId="40992B58" w14:textId="77777777" w:rsidR="006148BA" w:rsidRPr="006148BA" w:rsidRDefault="006148BA" w:rsidP="006148BA">
      <w:pPr>
        <w:rPr>
          <w:sz w:val="32"/>
          <w:szCs w:val="32"/>
        </w:rPr>
      </w:pPr>
    </w:p>
    <w:p w14:paraId="4F209FF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Department</w:t>
      </w:r>
    </w:p>
    <w:p w14:paraId="31A5AE22" w14:textId="77777777" w:rsidR="006148BA" w:rsidRPr="006148BA" w:rsidRDefault="006148BA" w:rsidP="006148BA">
      <w:pPr>
        <w:rPr>
          <w:sz w:val="32"/>
          <w:szCs w:val="32"/>
        </w:rPr>
      </w:pPr>
    </w:p>
    <w:p w14:paraId="3C161B4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Product search</w:t>
      </w:r>
    </w:p>
    <w:p w14:paraId="372247B8" w14:textId="77777777" w:rsidR="006148BA" w:rsidRPr="006148BA" w:rsidRDefault="006148BA" w:rsidP="006148BA">
      <w:pPr>
        <w:rPr>
          <w:sz w:val="32"/>
          <w:szCs w:val="32"/>
        </w:rPr>
      </w:pPr>
    </w:p>
    <w:p w14:paraId="3926232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Category filter</w:t>
      </w:r>
    </w:p>
    <w:p w14:paraId="071F69AF" w14:textId="77777777" w:rsidR="006148BA" w:rsidRPr="006148BA" w:rsidRDefault="006148BA" w:rsidP="006148BA">
      <w:pPr>
        <w:rPr>
          <w:sz w:val="32"/>
          <w:szCs w:val="32"/>
        </w:rPr>
      </w:pPr>
    </w:p>
    <w:p w14:paraId="5B26223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Cart</w:t>
      </w:r>
    </w:p>
    <w:p w14:paraId="60FC3275" w14:textId="77777777" w:rsidR="006148BA" w:rsidRPr="006148BA" w:rsidRDefault="006148BA" w:rsidP="006148BA">
      <w:pPr>
        <w:rPr>
          <w:sz w:val="32"/>
          <w:szCs w:val="32"/>
        </w:rPr>
      </w:pPr>
    </w:p>
    <w:p w14:paraId="4628AA7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Quantity</w:t>
      </w:r>
    </w:p>
    <w:p w14:paraId="212069A7" w14:textId="77777777" w:rsidR="006148BA" w:rsidRPr="006148BA" w:rsidRDefault="006148BA" w:rsidP="006148BA">
      <w:pPr>
        <w:rPr>
          <w:sz w:val="32"/>
          <w:szCs w:val="32"/>
        </w:rPr>
      </w:pPr>
    </w:p>
    <w:p w14:paraId="7381FE0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Total</w:t>
      </w:r>
    </w:p>
    <w:p w14:paraId="5CFAAAD4" w14:textId="77777777" w:rsidR="006148BA" w:rsidRPr="006148BA" w:rsidRDefault="006148BA" w:rsidP="006148BA">
      <w:pPr>
        <w:rPr>
          <w:sz w:val="32"/>
          <w:szCs w:val="32"/>
        </w:rPr>
      </w:pPr>
    </w:p>
    <w:p w14:paraId="17787D0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Review</w:t>
      </w:r>
    </w:p>
    <w:p w14:paraId="0461529C" w14:textId="77777777" w:rsidR="006148BA" w:rsidRPr="006148BA" w:rsidRDefault="006148BA" w:rsidP="006148BA">
      <w:pPr>
        <w:rPr>
          <w:sz w:val="32"/>
          <w:szCs w:val="32"/>
        </w:rPr>
      </w:pPr>
    </w:p>
    <w:p w14:paraId="24AACEB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Submit</w:t>
      </w:r>
    </w:p>
    <w:p w14:paraId="47C9041E" w14:textId="77777777" w:rsidR="006148BA" w:rsidRPr="006148BA" w:rsidRDefault="006148BA" w:rsidP="006148BA">
      <w:pPr>
        <w:rPr>
          <w:sz w:val="32"/>
          <w:szCs w:val="32"/>
        </w:rPr>
      </w:pPr>
    </w:p>
    <w:p w14:paraId="05AFD13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My Requests</w:t>
      </w:r>
    </w:p>
    <w:p w14:paraId="44FAB893" w14:textId="77777777" w:rsidR="006148BA" w:rsidRPr="006148BA" w:rsidRDefault="006148BA" w:rsidP="006148BA">
      <w:pPr>
        <w:rPr>
          <w:sz w:val="32"/>
          <w:szCs w:val="32"/>
        </w:rPr>
      </w:pPr>
    </w:p>
    <w:p w14:paraId="6187A7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Details</w:t>
      </w:r>
    </w:p>
    <w:p w14:paraId="2C39AF7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3E75094">
          <v:rect id="_x0000_i1541" style="width:0;height:1.5pt" o:hralign="center" o:hrstd="t" o:hr="t" fillcolor="#a0a0a0" stroked="f"/>
        </w:pict>
      </w:r>
    </w:p>
    <w:p w14:paraId="3C0CFA2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508. Dataverse</w:t>
      </w:r>
    </w:p>
    <w:p w14:paraId="58E4FA5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Department</w:t>
      </w:r>
    </w:p>
    <w:p w14:paraId="63659FF8" w14:textId="77777777" w:rsidR="006148BA" w:rsidRPr="006148BA" w:rsidRDefault="006148BA" w:rsidP="006148BA">
      <w:pPr>
        <w:rPr>
          <w:sz w:val="32"/>
          <w:szCs w:val="32"/>
        </w:rPr>
      </w:pPr>
    </w:p>
    <w:p w14:paraId="4CB6D34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Employee</w:t>
      </w:r>
    </w:p>
    <w:p w14:paraId="1CD4DB29" w14:textId="77777777" w:rsidR="006148BA" w:rsidRPr="006148BA" w:rsidRDefault="006148BA" w:rsidP="006148BA">
      <w:pPr>
        <w:rPr>
          <w:sz w:val="32"/>
          <w:szCs w:val="32"/>
        </w:rPr>
      </w:pPr>
    </w:p>
    <w:p w14:paraId="2CE8717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Purchase Category</w:t>
      </w:r>
    </w:p>
    <w:p w14:paraId="6C5687B9" w14:textId="77777777" w:rsidR="006148BA" w:rsidRPr="006148BA" w:rsidRDefault="006148BA" w:rsidP="006148BA">
      <w:pPr>
        <w:rPr>
          <w:sz w:val="32"/>
          <w:szCs w:val="32"/>
        </w:rPr>
      </w:pPr>
    </w:p>
    <w:p w14:paraId="4EA1B0B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Vendor</w:t>
      </w:r>
    </w:p>
    <w:p w14:paraId="2C04C3D5" w14:textId="77777777" w:rsidR="006148BA" w:rsidRPr="006148BA" w:rsidRDefault="006148BA" w:rsidP="006148BA">
      <w:pPr>
        <w:rPr>
          <w:sz w:val="32"/>
          <w:szCs w:val="32"/>
        </w:rPr>
      </w:pPr>
    </w:p>
    <w:p w14:paraId="4DD97F1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Product</w:t>
      </w:r>
    </w:p>
    <w:p w14:paraId="2BECB453" w14:textId="77777777" w:rsidR="006148BA" w:rsidRPr="006148BA" w:rsidRDefault="006148BA" w:rsidP="006148BA">
      <w:pPr>
        <w:rPr>
          <w:sz w:val="32"/>
          <w:szCs w:val="32"/>
        </w:rPr>
      </w:pPr>
    </w:p>
    <w:p w14:paraId="32CEA56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Purchase Request</w:t>
      </w:r>
    </w:p>
    <w:p w14:paraId="3CAB29D1" w14:textId="77777777" w:rsidR="006148BA" w:rsidRPr="006148BA" w:rsidRDefault="006148BA" w:rsidP="006148BA">
      <w:pPr>
        <w:rPr>
          <w:sz w:val="32"/>
          <w:szCs w:val="32"/>
        </w:rPr>
      </w:pPr>
    </w:p>
    <w:p w14:paraId="0D701DE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Purchase Request Item</w:t>
      </w:r>
    </w:p>
    <w:p w14:paraId="21370A3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C0B143C">
          <v:rect id="_x0000_i1542" style="width:0;height:1.5pt" o:hralign="center" o:hrstd="t" o:hr="t" fillcolor="#a0a0a0" stroked="f"/>
        </w:pict>
      </w:r>
    </w:p>
    <w:p w14:paraId="5790CDA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509. Automation</w:t>
      </w:r>
    </w:p>
    <w:p w14:paraId="692D82E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Trigger</w:t>
      </w:r>
    </w:p>
    <w:p w14:paraId="1204144A" w14:textId="77777777" w:rsidR="006148BA" w:rsidRPr="006148BA" w:rsidRDefault="006148BA" w:rsidP="006148BA">
      <w:pPr>
        <w:rPr>
          <w:sz w:val="32"/>
          <w:szCs w:val="32"/>
        </w:rPr>
      </w:pPr>
    </w:p>
    <w:p w14:paraId="418B271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Duplicate guard</w:t>
      </w:r>
    </w:p>
    <w:p w14:paraId="1267466B" w14:textId="77777777" w:rsidR="006148BA" w:rsidRPr="006148BA" w:rsidRDefault="006148BA" w:rsidP="006148BA">
      <w:pPr>
        <w:rPr>
          <w:sz w:val="32"/>
          <w:szCs w:val="32"/>
        </w:rPr>
      </w:pPr>
    </w:p>
    <w:p w14:paraId="1F053F0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Item validation</w:t>
      </w:r>
    </w:p>
    <w:p w14:paraId="274FC650" w14:textId="77777777" w:rsidR="006148BA" w:rsidRPr="006148BA" w:rsidRDefault="006148BA" w:rsidP="006148BA">
      <w:pPr>
        <w:rPr>
          <w:sz w:val="32"/>
          <w:szCs w:val="32"/>
        </w:rPr>
      </w:pPr>
    </w:p>
    <w:p w14:paraId="3A77AB9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Total validation</w:t>
      </w:r>
    </w:p>
    <w:p w14:paraId="1BFE0F4E" w14:textId="77777777" w:rsidR="006148BA" w:rsidRPr="006148BA" w:rsidRDefault="006148BA" w:rsidP="006148BA">
      <w:pPr>
        <w:rPr>
          <w:sz w:val="32"/>
          <w:szCs w:val="32"/>
        </w:rPr>
      </w:pPr>
    </w:p>
    <w:p w14:paraId="7C9DE23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Manager</w:t>
      </w:r>
    </w:p>
    <w:p w14:paraId="4FFBA794" w14:textId="77777777" w:rsidR="006148BA" w:rsidRPr="006148BA" w:rsidRDefault="006148BA" w:rsidP="006148BA">
      <w:pPr>
        <w:rPr>
          <w:sz w:val="32"/>
          <w:szCs w:val="32"/>
        </w:rPr>
      </w:pPr>
    </w:p>
    <w:p w14:paraId="0458A5B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Finance</w:t>
      </w:r>
    </w:p>
    <w:p w14:paraId="57DA4C39" w14:textId="77777777" w:rsidR="006148BA" w:rsidRPr="006148BA" w:rsidRDefault="006148BA" w:rsidP="006148BA">
      <w:pPr>
        <w:rPr>
          <w:sz w:val="32"/>
          <w:szCs w:val="32"/>
        </w:rPr>
      </w:pPr>
    </w:p>
    <w:p w14:paraId="6CAB126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Procurement</w:t>
      </w:r>
    </w:p>
    <w:p w14:paraId="79ECEDC0" w14:textId="77777777" w:rsidR="006148BA" w:rsidRPr="006148BA" w:rsidRDefault="006148BA" w:rsidP="006148BA">
      <w:pPr>
        <w:rPr>
          <w:sz w:val="32"/>
          <w:szCs w:val="32"/>
        </w:rPr>
      </w:pPr>
    </w:p>
    <w:p w14:paraId="1169C8C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Rejection</w:t>
      </w:r>
    </w:p>
    <w:p w14:paraId="22482EAC" w14:textId="77777777" w:rsidR="006148BA" w:rsidRPr="006148BA" w:rsidRDefault="006148BA" w:rsidP="006148BA">
      <w:pPr>
        <w:rPr>
          <w:sz w:val="32"/>
          <w:szCs w:val="32"/>
        </w:rPr>
      </w:pPr>
    </w:p>
    <w:p w14:paraId="46332EB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Errors</w:t>
      </w:r>
    </w:p>
    <w:p w14:paraId="3492E43D" w14:textId="77777777" w:rsidR="006148BA" w:rsidRPr="006148BA" w:rsidRDefault="006148BA" w:rsidP="006148BA">
      <w:pPr>
        <w:rPr>
          <w:sz w:val="32"/>
          <w:szCs w:val="32"/>
        </w:rPr>
      </w:pPr>
    </w:p>
    <w:p w14:paraId="024ACAE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Notifications</w:t>
      </w:r>
    </w:p>
    <w:p w14:paraId="0A5607F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0140CCC">
          <v:rect id="_x0000_i1543" style="width:0;height:1.5pt" o:hralign="center" o:hrstd="t" o:hr="t" fillcolor="#a0a0a0" stroked="f"/>
        </w:pict>
      </w:r>
    </w:p>
    <w:p w14:paraId="217C234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510. Model-Driven</w:t>
      </w:r>
    </w:p>
    <w:p w14:paraId="3261A95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Purchase Requests</w:t>
      </w:r>
    </w:p>
    <w:p w14:paraId="67A9F0F7" w14:textId="77777777" w:rsidR="006148BA" w:rsidRPr="006148BA" w:rsidRDefault="006148BA" w:rsidP="006148BA">
      <w:pPr>
        <w:rPr>
          <w:sz w:val="32"/>
          <w:szCs w:val="32"/>
        </w:rPr>
      </w:pPr>
    </w:p>
    <w:p w14:paraId="7D8E161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Request Items</w:t>
      </w:r>
    </w:p>
    <w:p w14:paraId="4EF1AD12" w14:textId="77777777" w:rsidR="006148BA" w:rsidRPr="006148BA" w:rsidRDefault="006148BA" w:rsidP="006148BA">
      <w:pPr>
        <w:rPr>
          <w:sz w:val="32"/>
          <w:szCs w:val="32"/>
        </w:rPr>
      </w:pPr>
    </w:p>
    <w:p w14:paraId="2889612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Products</w:t>
      </w:r>
    </w:p>
    <w:p w14:paraId="39621327" w14:textId="77777777" w:rsidR="006148BA" w:rsidRPr="006148BA" w:rsidRDefault="006148BA" w:rsidP="006148BA">
      <w:pPr>
        <w:rPr>
          <w:sz w:val="32"/>
          <w:szCs w:val="32"/>
        </w:rPr>
      </w:pPr>
    </w:p>
    <w:p w14:paraId="0285992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Categories</w:t>
      </w:r>
    </w:p>
    <w:p w14:paraId="5A517323" w14:textId="77777777" w:rsidR="006148BA" w:rsidRPr="006148BA" w:rsidRDefault="006148BA" w:rsidP="006148BA">
      <w:pPr>
        <w:rPr>
          <w:sz w:val="32"/>
          <w:szCs w:val="32"/>
        </w:rPr>
      </w:pPr>
    </w:p>
    <w:p w14:paraId="01BAFD3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Vendors</w:t>
      </w:r>
    </w:p>
    <w:p w14:paraId="7D91800B" w14:textId="77777777" w:rsidR="006148BA" w:rsidRPr="006148BA" w:rsidRDefault="006148BA" w:rsidP="006148BA">
      <w:pPr>
        <w:rPr>
          <w:sz w:val="32"/>
          <w:szCs w:val="32"/>
        </w:rPr>
      </w:pPr>
    </w:p>
    <w:p w14:paraId="51EA2E5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Views</w:t>
      </w:r>
    </w:p>
    <w:p w14:paraId="2001AD2F" w14:textId="77777777" w:rsidR="006148BA" w:rsidRPr="006148BA" w:rsidRDefault="006148BA" w:rsidP="006148BA">
      <w:pPr>
        <w:rPr>
          <w:sz w:val="32"/>
          <w:szCs w:val="32"/>
        </w:rPr>
      </w:pPr>
    </w:p>
    <w:p w14:paraId="7B5DA02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Subgrid</w:t>
      </w:r>
    </w:p>
    <w:p w14:paraId="51D65F05" w14:textId="77777777" w:rsidR="006148BA" w:rsidRPr="006148BA" w:rsidRDefault="006148BA" w:rsidP="006148BA">
      <w:pPr>
        <w:rPr>
          <w:sz w:val="32"/>
          <w:szCs w:val="32"/>
        </w:rPr>
      </w:pPr>
    </w:p>
    <w:p w14:paraId="2808351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Dashboard</w:t>
      </w:r>
    </w:p>
    <w:p w14:paraId="5DE9408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C3BE77E">
          <v:rect id="_x0000_i1544" style="width:0;height:1.5pt" o:hralign="center" o:hrstd="t" o:hr="t" fillcolor="#a0a0a0" stroked="f"/>
        </w:pict>
      </w:r>
    </w:p>
    <w:p w14:paraId="585DED2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511. Power BI</w:t>
      </w:r>
    </w:p>
    <w:p w14:paraId="265F2CF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Total Requests</w:t>
      </w:r>
    </w:p>
    <w:p w14:paraId="2C4D8E26" w14:textId="77777777" w:rsidR="006148BA" w:rsidRPr="006148BA" w:rsidRDefault="006148BA" w:rsidP="006148BA">
      <w:pPr>
        <w:rPr>
          <w:sz w:val="32"/>
          <w:szCs w:val="32"/>
        </w:rPr>
      </w:pPr>
    </w:p>
    <w:p w14:paraId="3653100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Approved Requests</w:t>
      </w:r>
    </w:p>
    <w:p w14:paraId="2B9B0702" w14:textId="77777777" w:rsidR="006148BA" w:rsidRPr="006148BA" w:rsidRDefault="006148BA" w:rsidP="006148BA">
      <w:pPr>
        <w:rPr>
          <w:sz w:val="32"/>
          <w:szCs w:val="32"/>
        </w:rPr>
      </w:pPr>
    </w:p>
    <w:p w14:paraId="7568941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Rejected Requests</w:t>
      </w:r>
    </w:p>
    <w:p w14:paraId="48072C2C" w14:textId="77777777" w:rsidR="006148BA" w:rsidRPr="006148BA" w:rsidRDefault="006148BA" w:rsidP="006148BA">
      <w:pPr>
        <w:rPr>
          <w:sz w:val="32"/>
          <w:szCs w:val="32"/>
        </w:rPr>
      </w:pPr>
    </w:p>
    <w:p w14:paraId="563675C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Total Spend</w:t>
      </w:r>
    </w:p>
    <w:p w14:paraId="0250BB9F" w14:textId="77777777" w:rsidR="006148BA" w:rsidRPr="006148BA" w:rsidRDefault="006148BA" w:rsidP="006148BA">
      <w:pPr>
        <w:rPr>
          <w:sz w:val="32"/>
          <w:szCs w:val="32"/>
        </w:rPr>
      </w:pPr>
    </w:p>
    <w:p w14:paraId="6E3A66F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Approved Spend</w:t>
      </w:r>
    </w:p>
    <w:p w14:paraId="518C6E37" w14:textId="77777777" w:rsidR="006148BA" w:rsidRPr="006148BA" w:rsidRDefault="006148BA" w:rsidP="006148BA">
      <w:pPr>
        <w:rPr>
          <w:sz w:val="32"/>
          <w:szCs w:val="32"/>
        </w:rPr>
      </w:pPr>
    </w:p>
    <w:p w14:paraId="136D212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Approval Rate</w:t>
      </w:r>
    </w:p>
    <w:p w14:paraId="5C9DA198" w14:textId="77777777" w:rsidR="006148BA" w:rsidRPr="006148BA" w:rsidRDefault="006148BA" w:rsidP="006148BA">
      <w:pPr>
        <w:rPr>
          <w:sz w:val="32"/>
          <w:szCs w:val="32"/>
        </w:rPr>
      </w:pPr>
    </w:p>
    <w:p w14:paraId="264D288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Department</w:t>
      </w:r>
    </w:p>
    <w:p w14:paraId="79196503" w14:textId="77777777" w:rsidR="006148BA" w:rsidRPr="006148BA" w:rsidRDefault="006148BA" w:rsidP="006148BA">
      <w:pPr>
        <w:rPr>
          <w:sz w:val="32"/>
          <w:szCs w:val="32"/>
        </w:rPr>
      </w:pPr>
    </w:p>
    <w:p w14:paraId="5E45225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Category</w:t>
      </w:r>
    </w:p>
    <w:p w14:paraId="1D43665C" w14:textId="77777777" w:rsidR="006148BA" w:rsidRPr="006148BA" w:rsidRDefault="006148BA" w:rsidP="006148BA">
      <w:pPr>
        <w:rPr>
          <w:sz w:val="32"/>
          <w:szCs w:val="32"/>
        </w:rPr>
      </w:pPr>
    </w:p>
    <w:p w14:paraId="3DBA897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Status</w:t>
      </w:r>
    </w:p>
    <w:p w14:paraId="3838CDAF" w14:textId="77777777" w:rsidR="006148BA" w:rsidRPr="006148BA" w:rsidRDefault="006148BA" w:rsidP="006148BA">
      <w:pPr>
        <w:rPr>
          <w:sz w:val="32"/>
          <w:szCs w:val="32"/>
        </w:rPr>
      </w:pPr>
    </w:p>
    <w:p w14:paraId="76378D8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Trend</w:t>
      </w:r>
    </w:p>
    <w:p w14:paraId="4C3DAE3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12CB081">
          <v:rect id="_x0000_i1545" style="width:0;height:1.5pt" o:hralign="center" o:hrstd="t" o:hr="t" fillcolor="#a0a0a0" stroked="f"/>
        </w:pict>
      </w:r>
    </w:p>
    <w:p w14:paraId="7552428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512. ALM</w:t>
      </w:r>
    </w:p>
    <w:p w14:paraId="6FCF5C9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Solution</w:t>
      </w:r>
    </w:p>
    <w:p w14:paraId="011F9FAB" w14:textId="77777777" w:rsidR="006148BA" w:rsidRPr="006148BA" w:rsidRDefault="006148BA" w:rsidP="006148BA">
      <w:pPr>
        <w:rPr>
          <w:sz w:val="32"/>
          <w:szCs w:val="32"/>
        </w:rPr>
      </w:pPr>
    </w:p>
    <w:p w14:paraId="353D070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Publisher</w:t>
      </w:r>
    </w:p>
    <w:p w14:paraId="0142D829" w14:textId="77777777" w:rsidR="006148BA" w:rsidRPr="006148BA" w:rsidRDefault="006148BA" w:rsidP="006148BA">
      <w:pPr>
        <w:rPr>
          <w:sz w:val="32"/>
          <w:szCs w:val="32"/>
        </w:rPr>
      </w:pPr>
    </w:p>
    <w:p w14:paraId="7C6B423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Version</w:t>
      </w:r>
    </w:p>
    <w:p w14:paraId="39D94690" w14:textId="77777777" w:rsidR="006148BA" w:rsidRPr="006148BA" w:rsidRDefault="006148BA" w:rsidP="006148BA">
      <w:pPr>
        <w:rPr>
          <w:sz w:val="32"/>
          <w:szCs w:val="32"/>
        </w:rPr>
      </w:pPr>
    </w:p>
    <w:p w14:paraId="5F74DDA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Environment Variables</w:t>
      </w:r>
    </w:p>
    <w:p w14:paraId="21681341" w14:textId="77777777" w:rsidR="006148BA" w:rsidRPr="006148BA" w:rsidRDefault="006148BA" w:rsidP="006148BA">
      <w:pPr>
        <w:rPr>
          <w:sz w:val="32"/>
          <w:szCs w:val="32"/>
        </w:rPr>
      </w:pPr>
    </w:p>
    <w:p w14:paraId="30B7784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Connection References</w:t>
      </w:r>
    </w:p>
    <w:p w14:paraId="098F446C" w14:textId="77777777" w:rsidR="006148BA" w:rsidRPr="006148BA" w:rsidRDefault="006148BA" w:rsidP="006148BA">
      <w:pPr>
        <w:rPr>
          <w:sz w:val="32"/>
          <w:szCs w:val="32"/>
        </w:rPr>
      </w:pPr>
    </w:p>
    <w:p w14:paraId="58408EE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Solution Checker</w:t>
      </w:r>
    </w:p>
    <w:p w14:paraId="3FB7A33D" w14:textId="77777777" w:rsidR="006148BA" w:rsidRPr="006148BA" w:rsidRDefault="006148BA" w:rsidP="006148BA">
      <w:pPr>
        <w:rPr>
          <w:sz w:val="32"/>
          <w:szCs w:val="32"/>
        </w:rPr>
      </w:pPr>
    </w:p>
    <w:p w14:paraId="02FE3B2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Managed Export</w:t>
      </w:r>
    </w:p>
    <w:p w14:paraId="6E2FC811" w14:textId="77777777" w:rsidR="006148BA" w:rsidRPr="006148BA" w:rsidRDefault="006148BA" w:rsidP="006148BA">
      <w:pPr>
        <w:rPr>
          <w:sz w:val="32"/>
          <w:szCs w:val="32"/>
        </w:rPr>
      </w:pPr>
    </w:p>
    <w:p w14:paraId="3A1B14E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TEST Import</w:t>
      </w:r>
    </w:p>
    <w:p w14:paraId="3BFE0C3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A7C15A3">
          <v:rect id="_x0000_i1546" style="width:0;height:1.5pt" o:hralign="center" o:hrstd="t" o:hr="t" fillcolor="#a0a0a0" stroked="f"/>
        </w:pict>
      </w:r>
    </w:p>
    <w:p w14:paraId="1C28084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EM — FINAL UAT MATRIX</w:t>
      </w:r>
    </w:p>
    <w:p w14:paraId="46D170C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513.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3389"/>
        <w:gridCol w:w="1945"/>
      </w:tblGrid>
      <w:tr w:rsidR="006148BA" w:rsidRPr="006148BA" w14:paraId="31030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FF028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0D3063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A05F132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6148BA" w:rsidRPr="006148BA" w14:paraId="37F01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539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U01</w:t>
            </w:r>
          </w:p>
        </w:tc>
        <w:tc>
          <w:tcPr>
            <w:tcW w:w="0" w:type="auto"/>
            <w:vAlign w:val="center"/>
            <w:hideMark/>
          </w:tcPr>
          <w:p w14:paraId="3C83EC8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App opens</w:t>
            </w:r>
          </w:p>
        </w:tc>
        <w:tc>
          <w:tcPr>
            <w:tcW w:w="0" w:type="auto"/>
            <w:vAlign w:val="center"/>
            <w:hideMark/>
          </w:tcPr>
          <w:p w14:paraId="2C14E05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Pass</w:t>
            </w:r>
          </w:p>
        </w:tc>
      </w:tr>
      <w:tr w:rsidR="006148BA" w:rsidRPr="006148BA" w14:paraId="3C4D5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EA34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U02</w:t>
            </w:r>
          </w:p>
        </w:tc>
        <w:tc>
          <w:tcPr>
            <w:tcW w:w="0" w:type="auto"/>
            <w:vAlign w:val="center"/>
            <w:hideMark/>
          </w:tcPr>
          <w:p w14:paraId="252B352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Employee mapping</w:t>
            </w:r>
          </w:p>
        </w:tc>
        <w:tc>
          <w:tcPr>
            <w:tcW w:w="0" w:type="auto"/>
            <w:vAlign w:val="center"/>
            <w:hideMark/>
          </w:tcPr>
          <w:p w14:paraId="05A23EB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Correct</w:t>
            </w:r>
          </w:p>
        </w:tc>
      </w:tr>
      <w:tr w:rsidR="006148BA" w:rsidRPr="006148BA" w14:paraId="7BF55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9E8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U03</w:t>
            </w:r>
          </w:p>
        </w:tc>
        <w:tc>
          <w:tcPr>
            <w:tcW w:w="0" w:type="auto"/>
            <w:vAlign w:val="center"/>
            <w:hideMark/>
          </w:tcPr>
          <w:p w14:paraId="23A1C2C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Department mapping</w:t>
            </w:r>
          </w:p>
        </w:tc>
        <w:tc>
          <w:tcPr>
            <w:tcW w:w="0" w:type="auto"/>
            <w:vAlign w:val="center"/>
            <w:hideMark/>
          </w:tcPr>
          <w:p w14:paraId="0FBA5FA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Correct</w:t>
            </w:r>
          </w:p>
        </w:tc>
      </w:tr>
      <w:tr w:rsidR="006148BA" w:rsidRPr="006148BA" w14:paraId="4EDD5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439A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U04</w:t>
            </w:r>
          </w:p>
        </w:tc>
        <w:tc>
          <w:tcPr>
            <w:tcW w:w="0" w:type="auto"/>
            <w:vAlign w:val="center"/>
            <w:hideMark/>
          </w:tcPr>
          <w:p w14:paraId="7D91260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Search Product</w:t>
            </w:r>
          </w:p>
        </w:tc>
        <w:tc>
          <w:tcPr>
            <w:tcW w:w="0" w:type="auto"/>
            <w:vAlign w:val="center"/>
            <w:hideMark/>
          </w:tcPr>
          <w:p w14:paraId="446E19B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Correct</w:t>
            </w:r>
          </w:p>
        </w:tc>
      </w:tr>
      <w:tr w:rsidR="006148BA" w:rsidRPr="006148BA" w14:paraId="40175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286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U05</w:t>
            </w:r>
          </w:p>
        </w:tc>
        <w:tc>
          <w:tcPr>
            <w:tcW w:w="0" w:type="auto"/>
            <w:vAlign w:val="center"/>
            <w:hideMark/>
          </w:tcPr>
          <w:p w14:paraId="4EA1688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Add Product</w:t>
            </w:r>
          </w:p>
        </w:tc>
        <w:tc>
          <w:tcPr>
            <w:tcW w:w="0" w:type="auto"/>
            <w:vAlign w:val="center"/>
            <w:hideMark/>
          </w:tcPr>
          <w:p w14:paraId="2133177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Pass</w:t>
            </w:r>
          </w:p>
        </w:tc>
      </w:tr>
      <w:tr w:rsidR="006148BA" w:rsidRPr="006148BA" w14:paraId="7F9EB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E66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U06</w:t>
            </w:r>
          </w:p>
        </w:tc>
        <w:tc>
          <w:tcPr>
            <w:tcW w:w="0" w:type="auto"/>
            <w:vAlign w:val="center"/>
            <w:hideMark/>
          </w:tcPr>
          <w:p w14:paraId="348995BA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Duplicate Product</w:t>
            </w:r>
          </w:p>
        </w:tc>
        <w:tc>
          <w:tcPr>
            <w:tcW w:w="0" w:type="auto"/>
            <w:vAlign w:val="center"/>
            <w:hideMark/>
          </w:tcPr>
          <w:p w14:paraId="1D41C7E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Increase qty</w:t>
            </w:r>
          </w:p>
        </w:tc>
      </w:tr>
      <w:tr w:rsidR="006148BA" w:rsidRPr="006148BA" w14:paraId="6DF88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635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U07</w:t>
            </w:r>
          </w:p>
        </w:tc>
        <w:tc>
          <w:tcPr>
            <w:tcW w:w="0" w:type="auto"/>
            <w:vAlign w:val="center"/>
            <w:hideMark/>
          </w:tcPr>
          <w:p w14:paraId="1D0225B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Remove Product</w:t>
            </w:r>
          </w:p>
        </w:tc>
        <w:tc>
          <w:tcPr>
            <w:tcW w:w="0" w:type="auto"/>
            <w:vAlign w:val="center"/>
            <w:hideMark/>
          </w:tcPr>
          <w:p w14:paraId="766DD10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Pass</w:t>
            </w:r>
          </w:p>
        </w:tc>
      </w:tr>
      <w:tr w:rsidR="006148BA" w:rsidRPr="006148BA" w14:paraId="71E42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E6D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U08</w:t>
            </w:r>
          </w:p>
        </w:tc>
        <w:tc>
          <w:tcPr>
            <w:tcW w:w="0" w:type="auto"/>
            <w:vAlign w:val="center"/>
            <w:hideMark/>
          </w:tcPr>
          <w:p w14:paraId="396235B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Invalid qty</w:t>
            </w:r>
          </w:p>
        </w:tc>
        <w:tc>
          <w:tcPr>
            <w:tcW w:w="0" w:type="auto"/>
            <w:vAlign w:val="center"/>
            <w:hideMark/>
          </w:tcPr>
          <w:p w14:paraId="07B2D00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Block</w:t>
            </w:r>
          </w:p>
        </w:tc>
      </w:tr>
      <w:tr w:rsidR="006148BA" w:rsidRPr="006148BA" w14:paraId="4EDF9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95B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U09</w:t>
            </w:r>
          </w:p>
        </w:tc>
        <w:tc>
          <w:tcPr>
            <w:tcW w:w="0" w:type="auto"/>
            <w:vAlign w:val="center"/>
            <w:hideMark/>
          </w:tcPr>
          <w:p w14:paraId="1BD6A05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Submit Request</w:t>
            </w:r>
          </w:p>
        </w:tc>
        <w:tc>
          <w:tcPr>
            <w:tcW w:w="0" w:type="auto"/>
            <w:vAlign w:val="center"/>
            <w:hideMark/>
          </w:tcPr>
          <w:p w14:paraId="13D0DDF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Pass</w:t>
            </w:r>
          </w:p>
        </w:tc>
      </w:tr>
      <w:tr w:rsidR="006148BA" w:rsidRPr="006148BA" w14:paraId="76220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35A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U10</w:t>
            </w:r>
          </w:p>
        </w:tc>
        <w:tc>
          <w:tcPr>
            <w:tcW w:w="0" w:type="auto"/>
            <w:vAlign w:val="center"/>
            <w:hideMark/>
          </w:tcPr>
          <w:p w14:paraId="0447329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Request Number</w:t>
            </w:r>
          </w:p>
        </w:tc>
        <w:tc>
          <w:tcPr>
            <w:tcW w:w="0" w:type="auto"/>
            <w:vAlign w:val="center"/>
            <w:hideMark/>
          </w:tcPr>
          <w:p w14:paraId="3A6CAC7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Generated</w:t>
            </w:r>
          </w:p>
        </w:tc>
      </w:tr>
      <w:tr w:rsidR="006148BA" w:rsidRPr="006148BA" w14:paraId="37B0B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4B4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U11</w:t>
            </w:r>
          </w:p>
        </w:tc>
        <w:tc>
          <w:tcPr>
            <w:tcW w:w="0" w:type="auto"/>
            <w:vAlign w:val="center"/>
            <w:hideMark/>
          </w:tcPr>
          <w:p w14:paraId="48AE183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My Requests</w:t>
            </w:r>
          </w:p>
        </w:tc>
        <w:tc>
          <w:tcPr>
            <w:tcW w:w="0" w:type="auto"/>
            <w:vAlign w:val="center"/>
            <w:hideMark/>
          </w:tcPr>
          <w:p w14:paraId="59E4C04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Correct</w:t>
            </w:r>
          </w:p>
        </w:tc>
      </w:tr>
      <w:tr w:rsidR="006148BA" w:rsidRPr="006148BA" w14:paraId="7E7A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1DE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U12</w:t>
            </w:r>
          </w:p>
        </w:tc>
        <w:tc>
          <w:tcPr>
            <w:tcW w:w="0" w:type="auto"/>
            <w:vAlign w:val="center"/>
            <w:hideMark/>
          </w:tcPr>
          <w:p w14:paraId="0BABB56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Request Details</w:t>
            </w:r>
          </w:p>
        </w:tc>
        <w:tc>
          <w:tcPr>
            <w:tcW w:w="0" w:type="auto"/>
            <w:vAlign w:val="center"/>
            <w:hideMark/>
          </w:tcPr>
          <w:p w14:paraId="555A264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Correct</w:t>
            </w:r>
          </w:p>
        </w:tc>
      </w:tr>
      <w:tr w:rsidR="006148BA" w:rsidRPr="006148BA" w14:paraId="3E087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3A36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U13</w:t>
            </w:r>
          </w:p>
        </w:tc>
        <w:tc>
          <w:tcPr>
            <w:tcW w:w="0" w:type="auto"/>
            <w:vAlign w:val="center"/>
            <w:hideMark/>
          </w:tcPr>
          <w:p w14:paraId="7940A60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Manager low approval</w:t>
            </w:r>
          </w:p>
        </w:tc>
        <w:tc>
          <w:tcPr>
            <w:tcW w:w="0" w:type="auto"/>
            <w:vAlign w:val="center"/>
            <w:hideMark/>
          </w:tcPr>
          <w:p w14:paraId="402DF47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Pass</w:t>
            </w:r>
          </w:p>
        </w:tc>
      </w:tr>
      <w:tr w:rsidR="006148BA" w:rsidRPr="006148BA" w14:paraId="03BB2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F2D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U14</w:t>
            </w:r>
          </w:p>
        </w:tc>
        <w:tc>
          <w:tcPr>
            <w:tcW w:w="0" w:type="auto"/>
            <w:vAlign w:val="center"/>
            <w:hideMark/>
          </w:tcPr>
          <w:p w14:paraId="540C685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Manager rejection</w:t>
            </w:r>
          </w:p>
        </w:tc>
        <w:tc>
          <w:tcPr>
            <w:tcW w:w="0" w:type="auto"/>
            <w:vAlign w:val="center"/>
            <w:hideMark/>
          </w:tcPr>
          <w:p w14:paraId="7B0B835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Stop</w:t>
            </w:r>
          </w:p>
        </w:tc>
      </w:tr>
      <w:tr w:rsidR="006148BA" w:rsidRPr="006148BA" w14:paraId="0823E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07F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U15</w:t>
            </w:r>
          </w:p>
        </w:tc>
        <w:tc>
          <w:tcPr>
            <w:tcW w:w="0" w:type="auto"/>
            <w:vAlign w:val="center"/>
            <w:hideMark/>
          </w:tcPr>
          <w:p w14:paraId="1DD5E83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Finance approval</w:t>
            </w:r>
          </w:p>
        </w:tc>
        <w:tc>
          <w:tcPr>
            <w:tcW w:w="0" w:type="auto"/>
            <w:vAlign w:val="center"/>
            <w:hideMark/>
          </w:tcPr>
          <w:p w14:paraId="323A783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Pass</w:t>
            </w:r>
          </w:p>
        </w:tc>
      </w:tr>
      <w:tr w:rsidR="006148BA" w:rsidRPr="006148BA" w14:paraId="60BA1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AB1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U16</w:t>
            </w:r>
          </w:p>
        </w:tc>
        <w:tc>
          <w:tcPr>
            <w:tcW w:w="0" w:type="auto"/>
            <w:vAlign w:val="center"/>
            <w:hideMark/>
          </w:tcPr>
          <w:p w14:paraId="71714CC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Finance rejection</w:t>
            </w:r>
          </w:p>
        </w:tc>
        <w:tc>
          <w:tcPr>
            <w:tcW w:w="0" w:type="auto"/>
            <w:vAlign w:val="center"/>
            <w:hideMark/>
          </w:tcPr>
          <w:p w14:paraId="229C497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Stop</w:t>
            </w:r>
          </w:p>
        </w:tc>
      </w:tr>
      <w:tr w:rsidR="006148BA" w:rsidRPr="006148BA" w14:paraId="4B910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95FA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U17</w:t>
            </w:r>
          </w:p>
        </w:tc>
        <w:tc>
          <w:tcPr>
            <w:tcW w:w="0" w:type="auto"/>
            <w:vAlign w:val="center"/>
            <w:hideMark/>
          </w:tcPr>
          <w:p w14:paraId="0B88767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Procurement approval</w:t>
            </w:r>
          </w:p>
        </w:tc>
        <w:tc>
          <w:tcPr>
            <w:tcW w:w="0" w:type="auto"/>
            <w:vAlign w:val="center"/>
            <w:hideMark/>
          </w:tcPr>
          <w:p w14:paraId="0D3529C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Pass</w:t>
            </w:r>
          </w:p>
        </w:tc>
      </w:tr>
      <w:tr w:rsidR="006148BA" w:rsidRPr="006148BA" w14:paraId="267C7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88E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U18</w:t>
            </w:r>
          </w:p>
        </w:tc>
        <w:tc>
          <w:tcPr>
            <w:tcW w:w="0" w:type="auto"/>
            <w:vAlign w:val="center"/>
            <w:hideMark/>
          </w:tcPr>
          <w:p w14:paraId="7A49F04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Procurement rejection</w:t>
            </w:r>
          </w:p>
        </w:tc>
        <w:tc>
          <w:tcPr>
            <w:tcW w:w="0" w:type="auto"/>
            <w:vAlign w:val="center"/>
            <w:hideMark/>
          </w:tcPr>
          <w:p w14:paraId="0194047A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Stop</w:t>
            </w:r>
          </w:p>
        </w:tc>
      </w:tr>
      <w:tr w:rsidR="006148BA" w:rsidRPr="006148BA" w14:paraId="6025C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A21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U19</w:t>
            </w:r>
          </w:p>
        </w:tc>
        <w:tc>
          <w:tcPr>
            <w:tcW w:w="0" w:type="auto"/>
            <w:vAlign w:val="center"/>
            <w:hideMark/>
          </w:tcPr>
          <w:p w14:paraId="3D482A0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Total recalculation</w:t>
            </w:r>
          </w:p>
        </w:tc>
        <w:tc>
          <w:tcPr>
            <w:tcW w:w="0" w:type="auto"/>
            <w:vAlign w:val="center"/>
            <w:hideMark/>
          </w:tcPr>
          <w:p w14:paraId="1482272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Correct</w:t>
            </w:r>
          </w:p>
        </w:tc>
      </w:tr>
      <w:tr w:rsidR="006148BA" w:rsidRPr="006148BA" w14:paraId="363D9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BD1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U20</w:t>
            </w:r>
          </w:p>
        </w:tc>
        <w:tc>
          <w:tcPr>
            <w:tcW w:w="0" w:type="auto"/>
            <w:vAlign w:val="center"/>
            <w:hideMark/>
          </w:tcPr>
          <w:p w14:paraId="5D11BA1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Invalid items</w:t>
            </w:r>
          </w:p>
        </w:tc>
        <w:tc>
          <w:tcPr>
            <w:tcW w:w="0" w:type="auto"/>
            <w:vAlign w:val="center"/>
            <w:hideMark/>
          </w:tcPr>
          <w:p w14:paraId="0C1C56E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No approval</w:t>
            </w:r>
          </w:p>
        </w:tc>
      </w:tr>
      <w:tr w:rsidR="006148BA" w:rsidRPr="006148BA" w14:paraId="3DD82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E59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U21</w:t>
            </w:r>
          </w:p>
        </w:tc>
        <w:tc>
          <w:tcPr>
            <w:tcW w:w="0" w:type="auto"/>
            <w:vAlign w:val="center"/>
            <w:hideMark/>
          </w:tcPr>
          <w:p w14:paraId="572CD46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Missing Manager</w:t>
            </w:r>
          </w:p>
        </w:tc>
        <w:tc>
          <w:tcPr>
            <w:tcW w:w="0" w:type="auto"/>
            <w:vAlign w:val="center"/>
            <w:hideMark/>
          </w:tcPr>
          <w:p w14:paraId="6DDC774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Error</w:t>
            </w:r>
          </w:p>
        </w:tc>
      </w:tr>
      <w:tr w:rsidR="006148BA" w:rsidRPr="006148BA" w14:paraId="2E932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981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U22</w:t>
            </w:r>
          </w:p>
        </w:tc>
        <w:tc>
          <w:tcPr>
            <w:tcW w:w="0" w:type="auto"/>
            <w:vAlign w:val="center"/>
            <w:hideMark/>
          </w:tcPr>
          <w:p w14:paraId="59E84A8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Duplicate trigger</w:t>
            </w:r>
          </w:p>
        </w:tc>
        <w:tc>
          <w:tcPr>
            <w:tcW w:w="0" w:type="auto"/>
            <w:vAlign w:val="center"/>
            <w:hideMark/>
          </w:tcPr>
          <w:p w14:paraId="3F800D8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One process</w:t>
            </w:r>
          </w:p>
        </w:tc>
      </w:tr>
      <w:tr w:rsidR="006148BA" w:rsidRPr="006148BA" w14:paraId="38606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294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U23</w:t>
            </w:r>
          </w:p>
        </w:tc>
        <w:tc>
          <w:tcPr>
            <w:tcW w:w="0" w:type="auto"/>
            <w:vAlign w:val="center"/>
            <w:hideMark/>
          </w:tcPr>
          <w:p w14:paraId="04DA3B4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Procurement App</w:t>
            </w:r>
          </w:p>
        </w:tc>
        <w:tc>
          <w:tcPr>
            <w:tcW w:w="0" w:type="auto"/>
            <w:vAlign w:val="center"/>
            <w:hideMark/>
          </w:tcPr>
          <w:p w14:paraId="431FDCA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Pass</w:t>
            </w:r>
          </w:p>
        </w:tc>
      </w:tr>
      <w:tr w:rsidR="006148BA" w:rsidRPr="006148BA" w14:paraId="0EB14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72F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U24</w:t>
            </w:r>
          </w:p>
        </w:tc>
        <w:tc>
          <w:tcPr>
            <w:tcW w:w="0" w:type="auto"/>
            <w:vAlign w:val="center"/>
            <w:hideMark/>
          </w:tcPr>
          <w:p w14:paraId="3C1D2AB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45FCCF8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Pass</w:t>
            </w:r>
          </w:p>
        </w:tc>
      </w:tr>
      <w:tr w:rsidR="006148BA" w:rsidRPr="006148BA" w14:paraId="417AA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136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U25</w:t>
            </w:r>
          </w:p>
        </w:tc>
        <w:tc>
          <w:tcPr>
            <w:tcW w:w="0" w:type="auto"/>
            <w:vAlign w:val="center"/>
            <w:hideMark/>
          </w:tcPr>
          <w:p w14:paraId="6F6395D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Managed TEST</w:t>
            </w:r>
          </w:p>
        </w:tc>
        <w:tc>
          <w:tcPr>
            <w:tcW w:w="0" w:type="auto"/>
            <w:vAlign w:val="center"/>
            <w:hideMark/>
          </w:tcPr>
          <w:p w14:paraId="5A77D03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Pass</w:t>
            </w:r>
          </w:p>
        </w:tc>
      </w:tr>
    </w:tbl>
    <w:p w14:paraId="19DCEAD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556E0B6">
          <v:rect id="_x0000_i1547" style="width:0;height:1.5pt" o:hralign="center" o:hrstd="t" o:hr="t" fillcolor="#a0a0a0" stroked="f"/>
        </w:pict>
      </w:r>
    </w:p>
    <w:p w14:paraId="4B2AC8F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EN — BOUNDARY MATRIX</w:t>
      </w:r>
    </w:p>
    <w:p w14:paraId="436CC42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514.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493"/>
        <w:gridCol w:w="5468"/>
      </w:tblGrid>
      <w:tr w:rsidR="006148BA" w:rsidRPr="006148BA" w14:paraId="1F899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D37B9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3F9937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0E580C4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Route</w:t>
            </w:r>
          </w:p>
        </w:tc>
      </w:tr>
      <w:tr w:rsidR="006148BA" w:rsidRPr="006148BA" w14:paraId="7AC17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100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B01</w:t>
            </w:r>
          </w:p>
        </w:tc>
        <w:tc>
          <w:tcPr>
            <w:tcW w:w="0" w:type="auto"/>
            <w:vAlign w:val="center"/>
            <w:hideMark/>
          </w:tcPr>
          <w:p w14:paraId="1F7B747A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30372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Invalid</w:t>
            </w:r>
          </w:p>
        </w:tc>
      </w:tr>
      <w:tr w:rsidR="006148BA" w:rsidRPr="006148BA" w14:paraId="7AD60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2DE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B02</w:t>
            </w:r>
          </w:p>
        </w:tc>
        <w:tc>
          <w:tcPr>
            <w:tcW w:w="0" w:type="auto"/>
            <w:vAlign w:val="center"/>
            <w:hideMark/>
          </w:tcPr>
          <w:p w14:paraId="101AF9E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5F2B35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Manager</w:t>
            </w:r>
          </w:p>
        </w:tc>
      </w:tr>
      <w:tr w:rsidR="006148BA" w:rsidRPr="006148BA" w14:paraId="46E5A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CD7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B03</w:t>
            </w:r>
          </w:p>
        </w:tc>
        <w:tc>
          <w:tcPr>
            <w:tcW w:w="0" w:type="auto"/>
            <w:vAlign w:val="center"/>
            <w:hideMark/>
          </w:tcPr>
          <w:p w14:paraId="04BAA4C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4,999.99</w:t>
            </w:r>
          </w:p>
        </w:tc>
        <w:tc>
          <w:tcPr>
            <w:tcW w:w="0" w:type="auto"/>
            <w:vAlign w:val="center"/>
            <w:hideMark/>
          </w:tcPr>
          <w:p w14:paraId="0750EEC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Manager</w:t>
            </w:r>
          </w:p>
        </w:tc>
      </w:tr>
      <w:tr w:rsidR="006148BA" w:rsidRPr="006148BA" w14:paraId="3C515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8DE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B04</w:t>
            </w:r>
          </w:p>
        </w:tc>
        <w:tc>
          <w:tcPr>
            <w:tcW w:w="0" w:type="auto"/>
            <w:vAlign w:val="center"/>
            <w:hideMark/>
          </w:tcPr>
          <w:p w14:paraId="48DF5E1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3C2A42C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 xml:space="preserve">Manager </w:t>
            </w:r>
            <w:r w:rsidRPr="006148BA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6148BA">
              <w:rPr>
                <w:sz w:val="32"/>
                <w:szCs w:val="32"/>
              </w:rPr>
              <w:t xml:space="preserve"> Finance</w:t>
            </w:r>
          </w:p>
        </w:tc>
      </w:tr>
      <w:tr w:rsidR="006148BA" w:rsidRPr="006148BA" w14:paraId="27AB0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AFB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B05</w:t>
            </w:r>
          </w:p>
        </w:tc>
        <w:tc>
          <w:tcPr>
            <w:tcW w:w="0" w:type="auto"/>
            <w:vAlign w:val="center"/>
            <w:hideMark/>
          </w:tcPr>
          <w:p w14:paraId="3951BB1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49,999.99</w:t>
            </w:r>
          </w:p>
        </w:tc>
        <w:tc>
          <w:tcPr>
            <w:tcW w:w="0" w:type="auto"/>
            <w:vAlign w:val="center"/>
            <w:hideMark/>
          </w:tcPr>
          <w:p w14:paraId="0F82CAC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 xml:space="preserve">Manager </w:t>
            </w:r>
            <w:r w:rsidRPr="006148BA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6148BA">
              <w:rPr>
                <w:sz w:val="32"/>
                <w:szCs w:val="32"/>
              </w:rPr>
              <w:t xml:space="preserve"> Finance</w:t>
            </w:r>
          </w:p>
        </w:tc>
      </w:tr>
      <w:tr w:rsidR="006148BA" w:rsidRPr="006148BA" w14:paraId="501E7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7D2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B06</w:t>
            </w:r>
          </w:p>
        </w:tc>
        <w:tc>
          <w:tcPr>
            <w:tcW w:w="0" w:type="auto"/>
            <w:vAlign w:val="center"/>
            <w:hideMark/>
          </w:tcPr>
          <w:p w14:paraId="790C836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701AD30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 xml:space="preserve">Manager </w:t>
            </w:r>
            <w:r w:rsidRPr="006148BA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6148BA">
              <w:rPr>
                <w:sz w:val="32"/>
                <w:szCs w:val="32"/>
              </w:rPr>
              <w:t xml:space="preserve"> Finance</w:t>
            </w:r>
          </w:p>
        </w:tc>
      </w:tr>
      <w:tr w:rsidR="006148BA" w:rsidRPr="006148BA" w14:paraId="2D08F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686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B07</w:t>
            </w:r>
          </w:p>
        </w:tc>
        <w:tc>
          <w:tcPr>
            <w:tcW w:w="0" w:type="auto"/>
            <w:vAlign w:val="center"/>
            <w:hideMark/>
          </w:tcPr>
          <w:p w14:paraId="5868879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50,000.01</w:t>
            </w:r>
          </w:p>
        </w:tc>
        <w:tc>
          <w:tcPr>
            <w:tcW w:w="0" w:type="auto"/>
            <w:vAlign w:val="center"/>
            <w:hideMark/>
          </w:tcPr>
          <w:p w14:paraId="3D27703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 xml:space="preserve">Manager </w:t>
            </w:r>
            <w:r w:rsidRPr="006148BA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6148BA">
              <w:rPr>
                <w:sz w:val="32"/>
                <w:szCs w:val="32"/>
              </w:rPr>
              <w:t xml:space="preserve"> Finance </w:t>
            </w:r>
            <w:r w:rsidRPr="006148BA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6148BA">
              <w:rPr>
                <w:sz w:val="32"/>
                <w:szCs w:val="32"/>
              </w:rPr>
              <w:t xml:space="preserve"> Procurement</w:t>
            </w:r>
          </w:p>
        </w:tc>
      </w:tr>
      <w:tr w:rsidR="006148BA" w:rsidRPr="006148BA" w14:paraId="077E7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9D6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B08</w:t>
            </w:r>
          </w:p>
        </w:tc>
        <w:tc>
          <w:tcPr>
            <w:tcW w:w="0" w:type="auto"/>
            <w:vAlign w:val="center"/>
            <w:hideMark/>
          </w:tcPr>
          <w:p w14:paraId="7D2382B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565B4BF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 xml:space="preserve">Manager </w:t>
            </w:r>
            <w:r w:rsidRPr="006148BA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6148BA">
              <w:rPr>
                <w:sz w:val="32"/>
                <w:szCs w:val="32"/>
              </w:rPr>
              <w:t xml:space="preserve"> Finance </w:t>
            </w:r>
            <w:r w:rsidRPr="006148BA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6148BA">
              <w:rPr>
                <w:sz w:val="32"/>
                <w:szCs w:val="32"/>
              </w:rPr>
              <w:t xml:space="preserve"> Procurement</w:t>
            </w:r>
          </w:p>
        </w:tc>
      </w:tr>
    </w:tbl>
    <w:p w14:paraId="1A68F9F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0F77F6F">
          <v:rect id="_x0000_i1548" style="width:0;height:1.5pt" o:hralign="center" o:hrstd="t" o:hr="t" fillcolor="#a0a0a0" stroked="f"/>
        </w:pict>
      </w:r>
    </w:p>
    <w:p w14:paraId="4849BE3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EO — SECURITY MATRIX</w:t>
      </w:r>
    </w:p>
    <w:p w14:paraId="5012FCC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515.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5242"/>
        <w:gridCol w:w="1534"/>
      </w:tblGrid>
      <w:tr w:rsidR="006148BA" w:rsidRPr="006148BA" w14:paraId="191C2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82BFF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3C96FA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378B749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6148BA" w:rsidRPr="006148BA" w14:paraId="3F33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86A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55468DA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Employee create own</w:t>
            </w:r>
          </w:p>
        </w:tc>
        <w:tc>
          <w:tcPr>
            <w:tcW w:w="0" w:type="auto"/>
            <w:vAlign w:val="center"/>
            <w:hideMark/>
          </w:tcPr>
          <w:p w14:paraId="0EB48A8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Allow</w:t>
            </w:r>
          </w:p>
        </w:tc>
      </w:tr>
      <w:tr w:rsidR="006148BA" w:rsidRPr="006148BA" w14:paraId="37F16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568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2504884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Employee view own</w:t>
            </w:r>
          </w:p>
        </w:tc>
        <w:tc>
          <w:tcPr>
            <w:tcW w:w="0" w:type="auto"/>
            <w:vAlign w:val="center"/>
            <w:hideMark/>
          </w:tcPr>
          <w:p w14:paraId="39EC43CA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Allow</w:t>
            </w:r>
          </w:p>
        </w:tc>
      </w:tr>
      <w:tr w:rsidR="006148BA" w:rsidRPr="006148BA" w14:paraId="4D96F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FF3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S03</w:t>
            </w:r>
          </w:p>
        </w:tc>
        <w:tc>
          <w:tcPr>
            <w:tcW w:w="0" w:type="auto"/>
            <w:vAlign w:val="center"/>
            <w:hideMark/>
          </w:tcPr>
          <w:p w14:paraId="13D591C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Employee view other unauthorized</w:t>
            </w:r>
          </w:p>
        </w:tc>
        <w:tc>
          <w:tcPr>
            <w:tcW w:w="0" w:type="auto"/>
            <w:vAlign w:val="center"/>
            <w:hideMark/>
          </w:tcPr>
          <w:p w14:paraId="0346C8E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Deny</w:t>
            </w:r>
          </w:p>
        </w:tc>
      </w:tr>
      <w:tr w:rsidR="006148BA" w:rsidRPr="006148BA" w14:paraId="787C5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C77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S04</w:t>
            </w:r>
          </w:p>
        </w:tc>
        <w:tc>
          <w:tcPr>
            <w:tcW w:w="0" w:type="auto"/>
            <w:vAlign w:val="center"/>
            <w:hideMark/>
          </w:tcPr>
          <w:p w14:paraId="23F90EC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Employee edit Product</w:t>
            </w:r>
          </w:p>
        </w:tc>
        <w:tc>
          <w:tcPr>
            <w:tcW w:w="0" w:type="auto"/>
            <w:vAlign w:val="center"/>
            <w:hideMark/>
          </w:tcPr>
          <w:p w14:paraId="24B96C4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Deny</w:t>
            </w:r>
          </w:p>
        </w:tc>
      </w:tr>
      <w:tr w:rsidR="006148BA" w:rsidRPr="006148BA" w14:paraId="63402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714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S05</w:t>
            </w:r>
          </w:p>
        </w:tc>
        <w:tc>
          <w:tcPr>
            <w:tcW w:w="0" w:type="auto"/>
            <w:vAlign w:val="center"/>
            <w:hideMark/>
          </w:tcPr>
          <w:p w14:paraId="417512B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Employee create Vendor</w:t>
            </w:r>
          </w:p>
        </w:tc>
        <w:tc>
          <w:tcPr>
            <w:tcW w:w="0" w:type="auto"/>
            <w:vAlign w:val="center"/>
            <w:hideMark/>
          </w:tcPr>
          <w:p w14:paraId="435D097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Deny</w:t>
            </w:r>
          </w:p>
        </w:tc>
      </w:tr>
      <w:tr w:rsidR="006148BA" w:rsidRPr="006148BA" w14:paraId="6D6A3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3C5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S06</w:t>
            </w:r>
          </w:p>
        </w:tc>
        <w:tc>
          <w:tcPr>
            <w:tcW w:w="0" w:type="auto"/>
            <w:vAlign w:val="center"/>
            <w:hideMark/>
          </w:tcPr>
          <w:p w14:paraId="440F9C9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Employee change approval fields</w:t>
            </w:r>
          </w:p>
        </w:tc>
        <w:tc>
          <w:tcPr>
            <w:tcW w:w="0" w:type="auto"/>
            <w:vAlign w:val="center"/>
            <w:hideMark/>
          </w:tcPr>
          <w:p w14:paraId="25F61AA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Deny</w:t>
            </w:r>
          </w:p>
        </w:tc>
      </w:tr>
      <w:tr w:rsidR="006148BA" w:rsidRPr="006148BA" w14:paraId="65B4A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C5B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S07</w:t>
            </w:r>
          </w:p>
        </w:tc>
        <w:tc>
          <w:tcPr>
            <w:tcW w:w="0" w:type="auto"/>
            <w:vAlign w:val="center"/>
            <w:hideMark/>
          </w:tcPr>
          <w:p w14:paraId="51A567C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Procurement manage Product</w:t>
            </w:r>
          </w:p>
        </w:tc>
        <w:tc>
          <w:tcPr>
            <w:tcW w:w="0" w:type="auto"/>
            <w:vAlign w:val="center"/>
            <w:hideMark/>
          </w:tcPr>
          <w:p w14:paraId="518B3D1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Allow</w:t>
            </w:r>
          </w:p>
        </w:tc>
      </w:tr>
      <w:tr w:rsidR="006148BA" w:rsidRPr="006148BA" w14:paraId="3DBFD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872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S08</w:t>
            </w:r>
          </w:p>
        </w:tc>
        <w:tc>
          <w:tcPr>
            <w:tcW w:w="0" w:type="auto"/>
            <w:vAlign w:val="center"/>
            <w:hideMark/>
          </w:tcPr>
          <w:p w14:paraId="4920161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Procurement manage Vendor</w:t>
            </w:r>
          </w:p>
        </w:tc>
        <w:tc>
          <w:tcPr>
            <w:tcW w:w="0" w:type="auto"/>
            <w:vAlign w:val="center"/>
            <w:hideMark/>
          </w:tcPr>
          <w:p w14:paraId="6EFB678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Allow</w:t>
            </w:r>
          </w:p>
        </w:tc>
      </w:tr>
      <w:tr w:rsidR="006148BA" w:rsidRPr="006148BA" w14:paraId="06551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78F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S09</w:t>
            </w:r>
          </w:p>
        </w:tc>
        <w:tc>
          <w:tcPr>
            <w:tcW w:w="0" w:type="auto"/>
            <w:vAlign w:val="center"/>
            <w:hideMark/>
          </w:tcPr>
          <w:p w14:paraId="218AE91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Finance review required approval</w:t>
            </w:r>
          </w:p>
        </w:tc>
        <w:tc>
          <w:tcPr>
            <w:tcW w:w="0" w:type="auto"/>
            <w:vAlign w:val="center"/>
            <w:hideMark/>
          </w:tcPr>
          <w:p w14:paraId="691C863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Allow</w:t>
            </w:r>
          </w:p>
        </w:tc>
      </w:tr>
      <w:tr w:rsidR="006148BA" w:rsidRPr="006148BA" w14:paraId="35D6C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2B4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3EB3A00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Unauthorized admin access</w:t>
            </w:r>
          </w:p>
        </w:tc>
        <w:tc>
          <w:tcPr>
            <w:tcW w:w="0" w:type="auto"/>
            <w:vAlign w:val="center"/>
            <w:hideMark/>
          </w:tcPr>
          <w:p w14:paraId="0C0EFB9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Deny</w:t>
            </w:r>
          </w:p>
        </w:tc>
      </w:tr>
    </w:tbl>
    <w:p w14:paraId="0AD9599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1E08C96">
          <v:rect id="_x0000_i1549" style="width:0;height:1.5pt" o:hralign="center" o:hrstd="t" o:hr="t" fillcolor="#a0a0a0" stroked="f"/>
        </w:pict>
      </w:r>
    </w:p>
    <w:p w14:paraId="4F4DCE5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EP — FAILURE MATRIX</w:t>
      </w:r>
    </w:p>
    <w:p w14:paraId="76F0CD9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516.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3674"/>
        <w:gridCol w:w="3369"/>
      </w:tblGrid>
      <w:tr w:rsidR="006148BA" w:rsidRPr="006148BA" w14:paraId="6F3E0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B3335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B831B9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4586C43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6148BA" w:rsidRPr="006148BA" w14:paraId="56FA4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3E7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F01</w:t>
            </w:r>
          </w:p>
        </w:tc>
        <w:tc>
          <w:tcPr>
            <w:tcW w:w="0" w:type="auto"/>
            <w:vAlign w:val="center"/>
            <w:hideMark/>
          </w:tcPr>
          <w:p w14:paraId="6A6B8CE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Parent Patch fails</w:t>
            </w:r>
          </w:p>
        </w:tc>
        <w:tc>
          <w:tcPr>
            <w:tcW w:w="0" w:type="auto"/>
            <w:vAlign w:val="center"/>
            <w:hideMark/>
          </w:tcPr>
          <w:p w14:paraId="3B08ADA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No child writes</w:t>
            </w:r>
          </w:p>
        </w:tc>
      </w:tr>
      <w:tr w:rsidR="006148BA" w:rsidRPr="006148BA" w14:paraId="10C38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829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F02</w:t>
            </w:r>
          </w:p>
        </w:tc>
        <w:tc>
          <w:tcPr>
            <w:tcW w:w="0" w:type="auto"/>
            <w:vAlign w:val="center"/>
            <w:hideMark/>
          </w:tcPr>
          <w:p w14:paraId="57CEDCD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Child Patch fails</w:t>
            </w:r>
          </w:p>
        </w:tc>
        <w:tc>
          <w:tcPr>
            <w:tcW w:w="0" w:type="auto"/>
            <w:vAlign w:val="center"/>
            <w:hideMark/>
          </w:tcPr>
          <w:p w14:paraId="35FB9D0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Remain Draft</w:t>
            </w:r>
          </w:p>
        </w:tc>
      </w:tr>
      <w:tr w:rsidR="006148BA" w:rsidRPr="006148BA" w14:paraId="1DBFA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BFC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F03</w:t>
            </w:r>
          </w:p>
        </w:tc>
        <w:tc>
          <w:tcPr>
            <w:tcW w:w="0" w:type="auto"/>
            <w:vAlign w:val="center"/>
            <w:hideMark/>
          </w:tcPr>
          <w:p w14:paraId="7ACC5FC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Final Submit Patch fails</w:t>
            </w:r>
          </w:p>
        </w:tc>
        <w:tc>
          <w:tcPr>
            <w:tcW w:w="0" w:type="auto"/>
            <w:vAlign w:val="center"/>
            <w:hideMark/>
          </w:tcPr>
          <w:p w14:paraId="0D840BA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No success</w:t>
            </w:r>
          </w:p>
        </w:tc>
      </w:tr>
      <w:tr w:rsidR="006148BA" w:rsidRPr="006148BA" w14:paraId="3E646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BC8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F04</w:t>
            </w:r>
          </w:p>
        </w:tc>
        <w:tc>
          <w:tcPr>
            <w:tcW w:w="0" w:type="auto"/>
            <w:vAlign w:val="center"/>
            <w:hideMark/>
          </w:tcPr>
          <w:p w14:paraId="4E708FC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Flow no items</w:t>
            </w:r>
          </w:p>
        </w:tc>
        <w:tc>
          <w:tcPr>
            <w:tcW w:w="0" w:type="auto"/>
            <w:vAlign w:val="center"/>
            <w:hideMark/>
          </w:tcPr>
          <w:p w14:paraId="4F48FED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No approval</w:t>
            </w:r>
          </w:p>
        </w:tc>
      </w:tr>
      <w:tr w:rsidR="006148BA" w:rsidRPr="006148BA" w14:paraId="09ABF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CEF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F05</w:t>
            </w:r>
          </w:p>
        </w:tc>
        <w:tc>
          <w:tcPr>
            <w:tcW w:w="0" w:type="auto"/>
            <w:vAlign w:val="center"/>
            <w:hideMark/>
          </w:tcPr>
          <w:p w14:paraId="539CFA3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Invalid quantity</w:t>
            </w:r>
          </w:p>
        </w:tc>
        <w:tc>
          <w:tcPr>
            <w:tcW w:w="0" w:type="auto"/>
            <w:vAlign w:val="center"/>
            <w:hideMark/>
          </w:tcPr>
          <w:p w14:paraId="483739AA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No approval</w:t>
            </w:r>
          </w:p>
        </w:tc>
      </w:tr>
      <w:tr w:rsidR="006148BA" w:rsidRPr="006148BA" w14:paraId="24713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B7C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F06</w:t>
            </w:r>
          </w:p>
        </w:tc>
        <w:tc>
          <w:tcPr>
            <w:tcW w:w="0" w:type="auto"/>
            <w:vAlign w:val="center"/>
            <w:hideMark/>
          </w:tcPr>
          <w:p w14:paraId="3432500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Missing Manager</w:t>
            </w:r>
          </w:p>
        </w:tc>
        <w:tc>
          <w:tcPr>
            <w:tcW w:w="0" w:type="auto"/>
            <w:vAlign w:val="center"/>
            <w:hideMark/>
          </w:tcPr>
          <w:p w14:paraId="0933D4A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Processing error</w:t>
            </w:r>
          </w:p>
        </w:tc>
      </w:tr>
      <w:tr w:rsidR="006148BA" w:rsidRPr="006148BA" w14:paraId="003B5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D2A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F07</w:t>
            </w:r>
          </w:p>
        </w:tc>
        <w:tc>
          <w:tcPr>
            <w:tcW w:w="0" w:type="auto"/>
            <w:vAlign w:val="center"/>
            <w:hideMark/>
          </w:tcPr>
          <w:p w14:paraId="3DB91B6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Missing Finance</w:t>
            </w:r>
          </w:p>
        </w:tc>
        <w:tc>
          <w:tcPr>
            <w:tcW w:w="0" w:type="auto"/>
            <w:vAlign w:val="center"/>
            <w:hideMark/>
          </w:tcPr>
          <w:p w14:paraId="015DA2C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Processing error</w:t>
            </w:r>
          </w:p>
        </w:tc>
      </w:tr>
      <w:tr w:rsidR="006148BA" w:rsidRPr="006148BA" w14:paraId="4405B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228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F08</w:t>
            </w:r>
          </w:p>
        </w:tc>
        <w:tc>
          <w:tcPr>
            <w:tcW w:w="0" w:type="auto"/>
            <w:vAlign w:val="center"/>
            <w:hideMark/>
          </w:tcPr>
          <w:p w14:paraId="0087974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Missing Procurement</w:t>
            </w:r>
          </w:p>
        </w:tc>
        <w:tc>
          <w:tcPr>
            <w:tcW w:w="0" w:type="auto"/>
            <w:vAlign w:val="center"/>
            <w:hideMark/>
          </w:tcPr>
          <w:p w14:paraId="6CC45BE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Processing error</w:t>
            </w:r>
          </w:p>
        </w:tc>
      </w:tr>
      <w:tr w:rsidR="006148BA" w:rsidRPr="006148BA" w14:paraId="501AC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C40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F09</w:t>
            </w:r>
          </w:p>
        </w:tc>
        <w:tc>
          <w:tcPr>
            <w:tcW w:w="0" w:type="auto"/>
            <w:vAlign w:val="center"/>
            <w:hideMark/>
          </w:tcPr>
          <w:p w14:paraId="19CF9CE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Approval connector fails</w:t>
            </w:r>
          </w:p>
        </w:tc>
        <w:tc>
          <w:tcPr>
            <w:tcW w:w="0" w:type="auto"/>
            <w:vAlign w:val="center"/>
            <w:hideMark/>
          </w:tcPr>
          <w:p w14:paraId="4CC22BE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Not Rejected</w:t>
            </w:r>
          </w:p>
        </w:tc>
      </w:tr>
      <w:tr w:rsidR="006148BA" w:rsidRPr="006148BA" w14:paraId="42B9F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8BE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F10</w:t>
            </w:r>
          </w:p>
        </w:tc>
        <w:tc>
          <w:tcPr>
            <w:tcW w:w="0" w:type="auto"/>
            <w:vAlign w:val="center"/>
            <w:hideMark/>
          </w:tcPr>
          <w:p w14:paraId="3CB61FA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Duplicate trigger</w:t>
            </w:r>
          </w:p>
        </w:tc>
        <w:tc>
          <w:tcPr>
            <w:tcW w:w="0" w:type="auto"/>
            <w:vAlign w:val="center"/>
            <w:hideMark/>
          </w:tcPr>
          <w:p w14:paraId="31E8957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No duplicate approval</w:t>
            </w:r>
          </w:p>
        </w:tc>
      </w:tr>
    </w:tbl>
    <w:p w14:paraId="7396273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E7E0001">
          <v:rect id="_x0000_i1550" style="width:0;height:1.5pt" o:hralign="center" o:hrstd="t" o:hr="t" fillcolor="#a0a0a0" stroked="f"/>
        </w:pict>
      </w:r>
    </w:p>
    <w:p w14:paraId="626C7CB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EQ — ANALYTICS MATRIX</w:t>
      </w:r>
    </w:p>
    <w:p w14:paraId="76F8863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517.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3564"/>
        <w:gridCol w:w="3122"/>
      </w:tblGrid>
      <w:tr w:rsidR="006148BA" w:rsidRPr="006148BA" w14:paraId="0A58A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1C5BF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4BFB3D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F23E9C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Validation</w:t>
            </w:r>
          </w:p>
        </w:tc>
      </w:tr>
      <w:tr w:rsidR="006148BA" w:rsidRPr="006148BA" w14:paraId="71BCB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D5E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P01</w:t>
            </w:r>
          </w:p>
        </w:tc>
        <w:tc>
          <w:tcPr>
            <w:tcW w:w="0" w:type="auto"/>
            <w:vAlign w:val="center"/>
            <w:hideMark/>
          </w:tcPr>
          <w:p w14:paraId="3AAA900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Total Requests</w:t>
            </w:r>
          </w:p>
        </w:tc>
        <w:tc>
          <w:tcPr>
            <w:tcW w:w="0" w:type="auto"/>
            <w:vAlign w:val="center"/>
            <w:hideMark/>
          </w:tcPr>
          <w:p w14:paraId="3C645FD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Dataverse count</w:t>
            </w:r>
          </w:p>
        </w:tc>
      </w:tr>
      <w:tr w:rsidR="006148BA" w:rsidRPr="006148BA" w14:paraId="78248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575A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P02</w:t>
            </w:r>
          </w:p>
        </w:tc>
        <w:tc>
          <w:tcPr>
            <w:tcW w:w="0" w:type="auto"/>
            <w:vAlign w:val="center"/>
            <w:hideMark/>
          </w:tcPr>
          <w:p w14:paraId="593E1BC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Approved Requests</w:t>
            </w:r>
          </w:p>
        </w:tc>
        <w:tc>
          <w:tcPr>
            <w:tcW w:w="0" w:type="auto"/>
            <w:vAlign w:val="center"/>
            <w:hideMark/>
          </w:tcPr>
          <w:p w14:paraId="3EBD1D9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Approved count</w:t>
            </w:r>
          </w:p>
        </w:tc>
      </w:tr>
      <w:tr w:rsidR="006148BA" w:rsidRPr="006148BA" w14:paraId="3FAFF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178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P03</w:t>
            </w:r>
          </w:p>
        </w:tc>
        <w:tc>
          <w:tcPr>
            <w:tcW w:w="0" w:type="auto"/>
            <w:vAlign w:val="center"/>
            <w:hideMark/>
          </w:tcPr>
          <w:p w14:paraId="535B6AF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Rejected Requests</w:t>
            </w:r>
          </w:p>
        </w:tc>
        <w:tc>
          <w:tcPr>
            <w:tcW w:w="0" w:type="auto"/>
            <w:vAlign w:val="center"/>
            <w:hideMark/>
          </w:tcPr>
          <w:p w14:paraId="75224B4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Rejected count</w:t>
            </w:r>
          </w:p>
        </w:tc>
      </w:tr>
      <w:tr w:rsidR="006148BA" w:rsidRPr="006148BA" w14:paraId="1B055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4DB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P04</w:t>
            </w:r>
          </w:p>
        </w:tc>
        <w:tc>
          <w:tcPr>
            <w:tcW w:w="0" w:type="auto"/>
            <w:vAlign w:val="center"/>
            <w:hideMark/>
          </w:tcPr>
          <w:p w14:paraId="5FC9EDB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Total Requested Spend</w:t>
            </w:r>
          </w:p>
        </w:tc>
        <w:tc>
          <w:tcPr>
            <w:tcW w:w="0" w:type="auto"/>
            <w:vAlign w:val="center"/>
            <w:hideMark/>
          </w:tcPr>
          <w:p w14:paraId="60B1AB4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Header totals</w:t>
            </w:r>
          </w:p>
        </w:tc>
      </w:tr>
      <w:tr w:rsidR="006148BA" w:rsidRPr="006148BA" w14:paraId="045A6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5B6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P05</w:t>
            </w:r>
          </w:p>
        </w:tc>
        <w:tc>
          <w:tcPr>
            <w:tcW w:w="0" w:type="auto"/>
            <w:vAlign w:val="center"/>
            <w:hideMark/>
          </w:tcPr>
          <w:p w14:paraId="44F7D5C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Approved Spend</w:t>
            </w:r>
          </w:p>
        </w:tc>
        <w:tc>
          <w:tcPr>
            <w:tcW w:w="0" w:type="auto"/>
            <w:vAlign w:val="center"/>
            <w:hideMark/>
          </w:tcPr>
          <w:p w14:paraId="72D22EC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Approved headers</w:t>
            </w:r>
          </w:p>
        </w:tc>
      </w:tr>
      <w:tr w:rsidR="006148BA" w:rsidRPr="006148BA" w14:paraId="15F47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13E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P06</w:t>
            </w:r>
          </w:p>
        </w:tc>
        <w:tc>
          <w:tcPr>
            <w:tcW w:w="0" w:type="auto"/>
            <w:vAlign w:val="center"/>
            <w:hideMark/>
          </w:tcPr>
          <w:p w14:paraId="1FFE3D2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Item Spend</w:t>
            </w:r>
          </w:p>
        </w:tc>
        <w:tc>
          <w:tcPr>
            <w:tcW w:w="0" w:type="auto"/>
            <w:vAlign w:val="center"/>
            <w:hideMark/>
          </w:tcPr>
          <w:p w14:paraId="777D1DF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Line totals</w:t>
            </w:r>
          </w:p>
        </w:tc>
      </w:tr>
      <w:tr w:rsidR="006148BA" w:rsidRPr="006148BA" w14:paraId="5F41D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C5B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P07</w:t>
            </w:r>
          </w:p>
        </w:tc>
        <w:tc>
          <w:tcPr>
            <w:tcW w:w="0" w:type="auto"/>
            <w:vAlign w:val="center"/>
            <w:hideMark/>
          </w:tcPr>
          <w:p w14:paraId="55DD27E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Category Spend</w:t>
            </w:r>
          </w:p>
        </w:tc>
        <w:tc>
          <w:tcPr>
            <w:tcW w:w="0" w:type="auto"/>
            <w:vAlign w:val="center"/>
            <w:hideMark/>
          </w:tcPr>
          <w:p w14:paraId="2051053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Item-level</w:t>
            </w:r>
          </w:p>
        </w:tc>
      </w:tr>
      <w:tr w:rsidR="006148BA" w:rsidRPr="006148BA" w14:paraId="7E4E4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158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P08</w:t>
            </w:r>
          </w:p>
        </w:tc>
        <w:tc>
          <w:tcPr>
            <w:tcW w:w="0" w:type="auto"/>
            <w:vAlign w:val="center"/>
            <w:hideMark/>
          </w:tcPr>
          <w:p w14:paraId="2281A3D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Approval Rate</w:t>
            </w:r>
          </w:p>
        </w:tc>
        <w:tc>
          <w:tcPr>
            <w:tcW w:w="0" w:type="auto"/>
            <w:vAlign w:val="center"/>
            <w:hideMark/>
          </w:tcPr>
          <w:p w14:paraId="6276B01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Approved / decided</w:t>
            </w:r>
          </w:p>
        </w:tc>
      </w:tr>
      <w:tr w:rsidR="006148BA" w:rsidRPr="006148BA" w14:paraId="25397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ABE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P09</w:t>
            </w:r>
          </w:p>
        </w:tc>
        <w:tc>
          <w:tcPr>
            <w:tcW w:w="0" w:type="auto"/>
            <w:vAlign w:val="center"/>
            <w:hideMark/>
          </w:tcPr>
          <w:p w14:paraId="22D59AC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Department Spend</w:t>
            </w:r>
          </w:p>
        </w:tc>
        <w:tc>
          <w:tcPr>
            <w:tcW w:w="0" w:type="auto"/>
            <w:vAlign w:val="center"/>
            <w:hideMark/>
          </w:tcPr>
          <w:p w14:paraId="779EE16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Request-time dept</w:t>
            </w:r>
          </w:p>
        </w:tc>
      </w:tr>
      <w:tr w:rsidR="006148BA" w:rsidRPr="006148BA" w14:paraId="0E6E4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DD1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P10</w:t>
            </w:r>
          </w:p>
        </w:tc>
        <w:tc>
          <w:tcPr>
            <w:tcW w:w="0" w:type="auto"/>
            <w:vAlign w:val="center"/>
            <w:hideMark/>
          </w:tcPr>
          <w:p w14:paraId="59F5935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Monthly Trend</w:t>
            </w:r>
          </w:p>
        </w:tc>
        <w:tc>
          <w:tcPr>
            <w:tcW w:w="0" w:type="auto"/>
            <w:vAlign w:val="center"/>
            <w:hideMark/>
          </w:tcPr>
          <w:p w14:paraId="3D234DD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Submitted date</w:t>
            </w:r>
          </w:p>
        </w:tc>
      </w:tr>
    </w:tbl>
    <w:p w14:paraId="38012BD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2D2F1F7">
          <v:rect id="_x0000_i1551" style="width:0;height:1.5pt" o:hralign="center" o:hrstd="t" o:hr="t" fillcolor="#a0a0a0" stroked="f"/>
        </w:pict>
      </w:r>
    </w:p>
    <w:p w14:paraId="1FFC5DC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ER — ALM MATRIX</w:t>
      </w:r>
    </w:p>
    <w:p w14:paraId="2FA77B3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518.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3357"/>
        <w:gridCol w:w="1918"/>
      </w:tblGrid>
      <w:tr w:rsidR="006148BA" w:rsidRPr="006148BA" w14:paraId="77596E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F66A4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081841D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3B5FA8C" w14:textId="77777777" w:rsidR="006148BA" w:rsidRPr="006148BA" w:rsidRDefault="006148BA" w:rsidP="006148BA">
            <w:pPr>
              <w:rPr>
                <w:b/>
                <w:bCs/>
                <w:sz w:val="32"/>
                <w:szCs w:val="32"/>
              </w:rPr>
            </w:pPr>
            <w:r w:rsidRPr="006148BA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6148BA" w:rsidRPr="006148BA" w14:paraId="09406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9FB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A01</w:t>
            </w:r>
          </w:p>
        </w:tc>
        <w:tc>
          <w:tcPr>
            <w:tcW w:w="0" w:type="auto"/>
            <w:vAlign w:val="center"/>
            <w:hideMark/>
          </w:tcPr>
          <w:p w14:paraId="502CC309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DEV solution</w:t>
            </w:r>
          </w:p>
        </w:tc>
        <w:tc>
          <w:tcPr>
            <w:tcW w:w="0" w:type="auto"/>
            <w:vAlign w:val="center"/>
            <w:hideMark/>
          </w:tcPr>
          <w:p w14:paraId="604319C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Unmanaged</w:t>
            </w:r>
          </w:p>
        </w:tc>
      </w:tr>
      <w:tr w:rsidR="006148BA" w:rsidRPr="006148BA" w14:paraId="4D5D8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9C03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A02</w:t>
            </w:r>
          </w:p>
        </w:tc>
        <w:tc>
          <w:tcPr>
            <w:tcW w:w="0" w:type="auto"/>
            <w:vAlign w:val="center"/>
            <w:hideMark/>
          </w:tcPr>
          <w:p w14:paraId="6DC3C88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0AF0A7A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Correct</w:t>
            </w:r>
          </w:p>
        </w:tc>
      </w:tr>
      <w:tr w:rsidR="006148BA" w:rsidRPr="006148BA" w14:paraId="0380D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A54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A03</w:t>
            </w:r>
          </w:p>
        </w:tc>
        <w:tc>
          <w:tcPr>
            <w:tcW w:w="0" w:type="auto"/>
            <w:vAlign w:val="center"/>
            <w:hideMark/>
          </w:tcPr>
          <w:p w14:paraId="415AD2A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44F5BC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Correct</w:t>
            </w:r>
          </w:p>
        </w:tc>
      </w:tr>
      <w:tr w:rsidR="006148BA" w:rsidRPr="006148BA" w14:paraId="6B0BC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AE9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A04</w:t>
            </w:r>
          </w:p>
        </w:tc>
        <w:tc>
          <w:tcPr>
            <w:tcW w:w="0" w:type="auto"/>
            <w:vAlign w:val="center"/>
            <w:hideMark/>
          </w:tcPr>
          <w:p w14:paraId="32A540B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08B035C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Present</w:t>
            </w:r>
          </w:p>
        </w:tc>
      </w:tr>
      <w:tr w:rsidR="006148BA" w:rsidRPr="006148BA" w14:paraId="78EBE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FCBF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A05</w:t>
            </w:r>
          </w:p>
        </w:tc>
        <w:tc>
          <w:tcPr>
            <w:tcW w:w="0" w:type="auto"/>
            <w:vAlign w:val="center"/>
            <w:hideMark/>
          </w:tcPr>
          <w:p w14:paraId="53808C6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Connection refs</w:t>
            </w:r>
          </w:p>
        </w:tc>
        <w:tc>
          <w:tcPr>
            <w:tcW w:w="0" w:type="auto"/>
            <w:vAlign w:val="center"/>
            <w:hideMark/>
          </w:tcPr>
          <w:p w14:paraId="05967AA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Present</w:t>
            </w:r>
          </w:p>
        </w:tc>
      </w:tr>
      <w:tr w:rsidR="006148BA" w:rsidRPr="006148BA" w14:paraId="28F0D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AEA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A06</w:t>
            </w:r>
          </w:p>
        </w:tc>
        <w:tc>
          <w:tcPr>
            <w:tcW w:w="0" w:type="auto"/>
            <w:vAlign w:val="center"/>
            <w:hideMark/>
          </w:tcPr>
          <w:p w14:paraId="7EDD283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Solution Checker</w:t>
            </w:r>
          </w:p>
        </w:tc>
        <w:tc>
          <w:tcPr>
            <w:tcW w:w="0" w:type="auto"/>
            <w:vAlign w:val="center"/>
            <w:hideMark/>
          </w:tcPr>
          <w:p w14:paraId="055BAC6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Reviewed</w:t>
            </w:r>
          </w:p>
        </w:tc>
      </w:tr>
      <w:tr w:rsidR="006148BA" w:rsidRPr="006148BA" w14:paraId="7FA0A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EBB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A07</w:t>
            </w:r>
          </w:p>
        </w:tc>
        <w:tc>
          <w:tcPr>
            <w:tcW w:w="0" w:type="auto"/>
            <w:vAlign w:val="center"/>
            <w:hideMark/>
          </w:tcPr>
          <w:p w14:paraId="60F55BB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Managed export</w:t>
            </w:r>
          </w:p>
        </w:tc>
        <w:tc>
          <w:tcPr>
            <w:tcW w:w="0" w:type="auto"/>
            <w:vAlign w:val="center"/>
            <w:hideMark/>
          </w:tcPr>
          <w:p w14:paraId="3FCB91A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Success</w:t>
            </w:r>
          </w:p>
        </w:tc>
      </w:tr>
      <w:tr w:rsidR="006148BA" w:rsidRPr="006148BA" w14:paraId="3D7B9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13BC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A08</w:t>
            </w:r>
          </w:p>
        </w:tc>
        <w:tc>
          <w:tcPr>
            <w:tcW w:w="0" w:type="auto"/>
            <w:vAlign w:val="center"/>
            <w:hideMark/>
          </w:tcPr>
          <w:p w14:paraId="3F12F4E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TEST import</w:t>
            </w:r>
          </w:p>
        </w:tc>
        <w:tc>
          <w:tcPr>
            <w:tcW w:w="0" w:type="auto"/>
            <w:vAlign w:val="center"/>
            <w:hideMark/>
          </w:tcPr>
          <w:p w14:paraId="554B1BF0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Success</w:t>
            </w:r>
          </w:p>
        </w:tc>
      </w:tr>
      <w:tr w:rsidR="006148BA" w:rsidRPr="006148BA" w14:paraId="4CF5B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CA5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A09</w:t>
            </w:r>
          </w:p>
        </w:tc>
        <w:tc>
          <w:tcPr>
            <w:tcW w:w="0" w:type="auto"/>
            <w:vAlign w:val="center"/>
            <w:hideMark/>
          </w:tcPr>
          <w:p w14:paraId="6B687BA5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TEST solution</w:t>
            </w:r>
          </w:p>
        </w:tc>
        <w:tc>
          <w:tcPr>
            <w:tcW w:w="0" w:type="auto"/>
            <w:vAlign w:val="center"/>
            <w:hideMark/>
          </w:tcPr>
          <w:p w14:paraId="225C60A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Managed</w:t>
            </w:r>
          </w:p>
        </w:tc>
      </w:tr>
      <w:tr w:rsidR="006148BA" w:rsidRPr="006148BA" w14:paraId="7E649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6E0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A10</w:t>
            </w:r>
          </w:p>
        </w:tc>
        <w:tc>
          <w:tcPr>
            <w:tcW w:w="0" w:type="auto"/>
            <w:vAlign w:val="center"/>
            <w:hideMark/>
          </w:tcPr>
          <w:p w14:paraId="017C9E32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TEST config</w:t>
            </w:r>
          </w:p>
        </w:tc>
        <w:tc>
          <w:tcPr>
            <w:tcW w:w="0" w:type="auto"/>
            <w:vAlign w:val="center"/>
            <w:hideMark/>
          </w:tcPr>
          <w:p w14:paraId="24CD989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Correct</w:t>
            </w:r>
          </w:p>
        </w:tc>
      </w:tr>
      <w:tr w:rsidR="006148BA" w:rsidRPr="006148BA" w14:paraId="3F1F5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1CB7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A11</w:t>
            </w:r>
          </w:p>
        </w:tc>
        <w:tc>
          <w:tcPr>
            <w:tcW w:w="0" w:type="auto"/>
            <w:vAlign w:val="center"/>
            <w:hideMark/>
          </w:tcPr>
          <w:p w14:paraId="056EA0A1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TEST connections</w:t>
            </w:r>
          </w:p>
        </w:tc>
        <w:tc>
          <w:tcPr>
            <w:tcW w:w="0" w:type="auto"/>
            <w:vAlign w:val="center"/>
            <w:hideMark/>
          </w:tcPr>
          <w:p w14:paraId="0014F59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Correct</w:t>
            </w:r>
          </w:p>
        </w:tc>
      </w:tr>
      <w:tr w:rsidR="006148BA" w:rsidRPr="006148BA" w14:paraId="7BA63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8E6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A12</w:t>
            </w:r>
          </w:p>
        </w:tc>
        <w:tc>
          <w:tcPr>
            <w:tcW w:w="0" w:type="auto"/>
            <w:vAlign w:val="center"/>
            <w:hideMark/>
          </w:tcPr>
          <w:p w14:paraId="2652E98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Smoke test</w:t>
            </w:r>
          </w:p>
        </w:tc>
        <w:tc>
          <w:tcPr>
            <w:tcW w:w="0" w:type="auto"/>
            <w:vAlign w:val="center"/>
            <w:hideMark/>
          </w:tcPr>
          <w:p w14:paraId="55D586EE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Pass</w:t>
            </w:r>
          </w:p>
        </w:tc>
      </w:tr>
      <w:tr w:rsidR="006148BA" w:rsidRPr="006148BA" w14:paraId="20FBB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13A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A13</w:t>
            </w:r>
          </w:p>
        </w:tc>
        <w:tc>
          <w:tcPr>
            <w:tcW w:w="0" w:type="auto"/>
            <w:vAlign w:val="center"/>
            <w:hideMark/>
          </w:tcPr>
          <w:p w14:paraId="0723633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73A1CB28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Pass</w:t>
            </w:r>
          </w:p>
        </w:tc>
      </w:tr>
      <w:tr w:rsidR="006148BA" w:rsidRPr="006148BA" w14:paraId="749DF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B68F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A14</w:t>
            </w:r>
          </w:p>
        </w:tc>
        <w:tc>
          <w:tcPr>
            <w:tcW w:w="0" w:type="auto"/>
            <w:vAlign w:val="center"/>
            <w:hideMark/>
          </w:tcPr>
          <w:p w14:paraId="20D58E7A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Release notes</w:t>
            </w:r>
          </w:p>
        </w:tc>
        <w:tc>
          <w:tcPr>
            <w:tcW w:w="0" w:type="auto"/>
            <w:vAlign w:val="center"/>
            <w:hideMark/>
          </w:tcPr>
          <w:p w14:paraId="3BC7A1FB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Complete</w:t>
            </w:r>
          </w:p>
        </w:tc>
      </w:tr>
      <w:tr w:rsidR="006148BA" w:rsidRPr="006148BA" w14:paraId="2D697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FA6D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A15</w:t>
            </w:r>
          </w:p>
        </w:tc>
        <w:tc>
          <w:tcPr>
            <w:tcW w:w="0" w:type="auto"/>
            <w:vAlign w:val="center"/>
            <w:hideMark/>
          </w:tcPr>
          <w:p w14:paraId="6E822074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112401E6" w14:textId="77777777" w:rsidR="006148BA" w:rsidRPr="006148BA" w:rsidRDefault="006148BA" w:rsidP="006148BA">
            <w:pPr>
              <w:rPr>
                <w:sz w:val="32"/>
                <w:szCs w:val="32"/>
              </w:rPr>
            </w:pPr>
            <w:r w:rsidRPr="006148BA">
              <w:rPr>
                <w:sz w:val="32"/>
                <w:szCs w:val="32"/>
              </w:rPr>
              <w:t>Preserved</w:t>
            </w:r>
          </w:p>
        </w:tc>
      </w:tr>
    </w:tbl>
    <w:p w14:paraId="42D9C07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1998C23">
          <v:rect id="_x0000_i1552" style="width:0;height:1.5pt" o:hralign="center" o:hrstd="t" o:hr="t" fillcolor="#a0a0a0" stroked="f"/>
        </w:pict>
      </w:r>
    </w:p>
    <w:p w14:paraId="36BA8FF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ES — FINAL CAPSTONE DELIVERABLES</w:t>
      </w:r>
    </w:p>
    <w:p w14:paraId="2E32E48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519. Deliverable 1</w:t>
      </w:r>
    </w:p>
    <w:p w14:paraId="7176066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Requirements Traceability Matrix.</w:t>
      </w:r>
    </w:p>
    <w:p w14:paraId="57E084D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AA1FAC7">
          <v:rect id="_x0000_i1553" style="width:0;height:1.5pt" o:hralign="center" o:hrstd="t" o:hr="t" fillcolor="#a0a0a0" stroked="f"/>
        </w:pict>
      </w:r>
    </w:p>
    <w:p w14:paraId="5B54393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520. Deliverable 2</w:t>
      </w:r>
    </w:p>
    <w:p w14:paraId="4924C7E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Architecture Diagram.</w:t>
      </w:r>
    </w:p>
    <w:p w14:paraId="2315D49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31E5287">
          <v:rect id="_x0000_i1554" style="width:0;height:1.5pt" o:hralign="center" o:hrstd="t" o:hr="t" fillcolor="#a0a0a0" stroked="f"/>
        </w:pict>
      </w:r>
    </w:p>
    <w:p w14:paraId="17897F5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521. Deliverable 3</w:t>
      </w:r>
    </w:p>
    <w:p w14:paraId="10E8232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Dataverse ERD.</w:t>
      </w:r>
    </w:p>
    <w:p w14:paraId="349A29A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D50BB4B">
          <v:rect id="_x0000_i1555" style="width:0;height:1.5pt" o:hralign="center" o:hrstd="t" o:hr="t" fillcolor="#a0a0a0" stroked="f"/>
        </w:pict>
      </w:r>
    </w:p>
    <w:p w14:paraId="193C96E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522. Deliverable 4</w:t>
      </w:r>
    </w:p>
    <w:p w14:paraId="4475EE5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Security Matrix.</w:t>
      </w:r>
    </w:p>
    <w:p w14:paraId="7B4551F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D2DF334">
          <v:rect id="_x0000_i1556" style="width:0;height:1.5pt" o:hralign="center" o:hrstd="t" o:hr="t" fillcolor="#a0a0a0" stroked="f"/>
        </w:pict>
      </w:r>
    </w:p>
    <w:p w14:paraId="2D65C90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523. Deliverable 5</w:t>
      </w:r>
    </w:p>
    <w:p w14:paraId="34DD947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Approval Process Diagram.</w:t>
      </w:r>
    </w:p>
    <w:p w14:paraId="3395764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6D80342">
          <v:rect id="_x0000_i1557" style="width:0;height:1.5pt" o:hralign="center" o:hrstd="t" o:hr="t" fillcolor="#a0a0a0" stroked="f"/>
        </w:pict>
      </w:r>
    </w:p>
    <w:p w14:paraId="07E7E5A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524. Deliverable 6</w:t>
      </w:r>
    </w:p>
    <w:p w14:paraId="6661F94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Screenshot/video:</w:t>
      </w:r>
    </w:p>
    <w:p w14:paraId="57A603A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Employee Canvas App.</w:t>
      </w:r>
    </w:p>
    <w:p w14:paraId="16E7AB4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801CDFF">
          <v:rect id="_x0000_i1558" style="width:0;height:1.5pt" o:hralign="center" o:hrstd="t" o:hr="t" fillcolor="#a0a0a0" stroked="f"/>
        </w:pict>
      </w:r>
    </w:p>
    <w:p w14:paraId="50A1F1A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525. Deliverable 7</w:t>
      </w:r>
    </w:p>
    <w:p w14:paraId="6FC02BA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Screenshot:</w:t>
      </w:r>
    </w:p>
    <w:p w14:paraId="3A57379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Shopping Cart.</w:t>
      </w:r>
    </w:p>
    <w:p w14:paraId="3EFBEC2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848935E">
          <v:rect id="_x0000_i1559" style="width:0;height:1.5pt" o:hralign="center" o:hrstd="t" o:hr="t" fillcolor="#a0a0a0" stroked="f"/>
        </w:pict>
      </w:r>
    </w:p>
    <w:p w14:paraId="619E6CC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526. Deliverable 8</w:t>
      </w:r>
    </w:p>
    <w:p w14:paraId="15BFF06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Screenshot:</w:t>
      </w:r>
    </w:p>
    <w:p w14:paraId="7F7563C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Submitted Request.</w:t>
      </w:r>
    </w:p>
    <w:p w14:paraId="5582698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34A4DED">
          <v:rect id="_x0000_i1560" style="width:0;height:1.5pt" o:hralign="center" o:hrstd="t" o:hr="t" fillcolor="#a0a0a0" stroked="f"/>
        </w:pict>
      </w:r>
    </w:p>
    <w:p w14:paraId="0717CAA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527. Deliverable 9</w:t>
      </w:r>
    </w:p>
    <w:p w14:paraId="36C5EAE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Screenshot:</w:t>
      </w:r>
    </w:p>
    <w:p w14:paraId="61D1FE1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Manager Approval.</w:t>
      </w:r>
    </w:p>
    <w:p w14:paraId="500D34C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49C293B">
          <v:rect id="_x0000_i1561" style="width:0;height:1.5pt" o:hralign="center" o:hrstd="t" o:hr="t" fillcolor="#a0a0a0" stroked="f"/>
        </w:pict>
      </w:r>
    </w:p>
    <w:p w14:paraId="25ADDB1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528. Deliverable 10</w:t>
      </w:r>
    </w:p>
    <w:p w14:paraId="19BB727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Screenshot:</w:t>
      </w:r>
    </w:p>
    <w:p w14:paraId="472379B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Finance Approval.</w:t>
      </w:r>
    </w:p>
    <w:p w14:paraId="3701B26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5E695C1">
          <v:rect id="_x0000_i1562" style="width:0;height:1.5pt" o:hralign="center" o:hrstd="t" o:hr="t" fillcolor="#a0a0a0" stroked="f"/>
        </w:pict>
      </w:r>
    </w:p>
    <w:p w14:paraId="57251CF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529. Deliverable 11</w:t>
      </w:r>
    </w:p>
    <w:p w14:paraId="45D4EE8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Screenshot:</w:t>
      </w:r>
    </w:p>
    <w:p w14:paraId="14CF466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Procurement Approval.</w:t>
      </w:r>
    </w:p>
    <w:p w14:paraId="6ECC87F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A0BC502">
          <v:rect id="_x0000_i1563" style="width:0;height:1.5pt" o:hralign="center" o:hrstd="t" o:hr="t" fillcolor="#a0a0a0" stroked="f"/>
        </w:pict>
      </w:r>
    </w:p>
    <w:p w14:paraId="3789624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530. Deliverable 12</w:t>
      </w:r>
    </w:p>
    <w:p w14:paraId="2C8B28C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Screenshot:</w:t>
      </w:r>
    </w:p>
    <w:p w14:paraId="71A78FD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Model-Driven Procurement App.</w:t>
      </w:r>
    </w:p>
    <w:p w14:paraId="444509A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091CAE6">
          <v:rect id="_x0000_i1564" style="width:0;height:1.5pt" o:hralign="center" o:hrstd="t" o:hr="t" fillcolor="#a0a0a0" stroked="f"/>
        </w:pict>
      </w:r>
    </w:p>
    <w:p w14:paraId="278F7B6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531. Deliverable 13</w:t>
      </w:r>
    </w:p>
    <w:p w14:paraId="467EA37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Screenshot:</w:t>
      </w:r>
    </w:p>
    <w:p w14:paraId="0352062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Power BI Analytics.</w:t>
      </w:r>
    </w:p>
    <w:p w14:paraId="7CC25AD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421A60E">
          <v:rect id="_x0000_i1565" style="width:0;height:1.5pt" o:hralign="center" o:hrstd="t" o:hr="t" fillcolor="#a0a0a0" stroked="f"/>
        </w:pict>
      </w:r>
    </w:p>
    <w:p w14:paraId="4724843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532. Deliverable 14</w:t>
      </w:r>
    </w:p>
    <w:p w14:paraId="5EF0F7B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Boundary Test Evidence.</w:t>
      </w:r>
    </w:p>
    <w:p w14:paraId="5D5CEB9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9EC5261">
          <v:rect id="_x0000_i1566" style="width:0;height:1.5pt" o:hralign="center" o:hrstd="t" o:hr="t" fillcolor="#a0a0a0" stroked="f"/>
        </w:pict>
      </w:r>
    </w:p>
    <w:p w14:paraId="50C8040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533. Deliverable 15</w:t>
      </w:r>
    </w:p>
    <w:p w14:paraId="2450905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Security Test Evidence.</w:t>
      </w:r>
    </w:p>
    <w:p w14:paraId="41BEFC4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A2157A2">
          <v:rect id="_x0000_i1567" style="width:0;height:1.5pt" o:hralign="center" o:hrstd="t" o:hr="t" fillcolor="#a0a0a0" stroked="f"/>
        </w:pict>
      </w:r>
    </w:p>
    <w:p w14:paraId="56E0137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534. Deliverable 16</w:t>
      </w:r>
    </w:p>
    <w:p w14:paraId="6D58A65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Negative Test Evidence.</w:t>
      </w:r>
    </w:p>
    <w:p w14:paraId="7CF2EC3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C2BE08E">
          <v:rect id="_x0000_i1568" style="width:0;height:1.5pt" o:hralign="center" o:hrstd="t" o:hr="t" fillcolor="#a0a0a0" stroked="f"/>
        </w:pict>
      </w:r>
    </w:p>
    <w:p w14:paraId="0E5DD1A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535. Deliverable 17</w:t>
      </w:r>
    </w:p>
    <w:p w14:paraId="4041BAE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 Checker Results.</w:t>
      </w:r>
    </w:p>
    <w:p w14:paraId="34AB2C3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A52876B">
          <v:rect id="_x0000_i1569" style="width:0;height:1.5pt" o:hralign="center" o:hrstd="t" o:hr="t" fillcolor="#a0a0a0" stroked="f"/>
        </w:pict>
      </w:r>
    </w:p>
    <w:p w14:paraId="25CB479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536. Deliverable 18</w:t>
      </w:r>
    </w:p>
    <w:p w14:paraId="0285518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Solution Checker Results.</w:t>
      </w:r>
    </w:p>
    <w:p w14:paraId="4F9494C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B21F9FF">
          <v:rect id="_x0000_i1570" style="width:0;height:1.5pt" o:hralign="center" o:hrstd="t" o:hr="t" fillcolor="#a0a0a0" stroked="f"/>
        </w:pict>
      </w:r>
    </w:p>
    <w:p w14:paraId="121DA5F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537. Deliverable 19</w:t>
      </w:r>
    </w:p>
    <w:p w14:paraId="1674BA4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Managed TEST Deployment Evidence.</w:t>
      </w:r>
    </w:p>
    <w:p w14:paraId="171A8BC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1809B94">
          <v:rect id="_x0000_i1571" style="width:0;height:1.5pt" o:hralign="center" o:hrstd="t" o:hr="t" fillcolor="#a0a0a0" stroked="f"/>
        </w:pict>
      </w:r>
    </w:p>
    <w:p w14:paraId="70706F2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538. Deliverable 20</w:t>
      </w:r>
    </w:p>
    <w:p w14:paraId="24646D8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Final UAT Matrix.</w:t>
      </w:r>
    </w:p>
    <w:p w14:paraId="3BC9B4F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DDD64FE">
          <v:rect id="_x0000_i1572" style="width:0;height:1.5pt" o:hralign="center" o:hrstd="t" o:hr="t" fillcolor="#a0a0a0" stroked="f"/>
        </w:pict>
      </w:r>
    </w:p>
    <w:p w14:paraId="4430766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539. Deliverable 21</w:t>
      </w:r>
    </w:p>
    <w:p w14:paraId="123AD48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Production Readiness Scorecard.</w:t>
      </w:r>
    </w:p>
    <w:p w14:paraId="75F86F6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1783126">
          <v:rect id="_x0000_i1573" style="width:0;height:1.5pt" o:hralign="center" o:hrstd="t" o:hr="t" fillcolor="#a0a0a0" stroked="f"/>
        </w:pict>
      </w:r>
    </w:p>
    <w:p w14:paraId="56D7726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540. Deliverable 22</w:t>
      </w:r>
    </w:p>
    <w:p w14:paraId="224CB01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Go/No-Go Decision.</w:t>
      </w:r>
    </w:p>
    <w:p w14:paraId="730D021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B026695">
          <v:rect id="_x0000_i1574" style="width:0;height:1.5pt" o:hralign="center" o:hrstd="t" o:hr="t" fillcolor="#a0a0a0" stroked="f"/>
        </w:pict>
      </w:r>
    </w:p>
    <w:p w14:paraId="5515A64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541. Deliverable 23</w:t>
      </w:r>
    </w:p>
    <w:p w14:paraId="3A99237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Release Notes.</w:t>
      </w:r>
    </w:p>
    <w:p w14:paraId="1FF1BFF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6262B8E">
          <v:rect id="_x0000_i1575" style="width:0;height:1.5pt" o:hralign="center" o:hrstd="t" o:hr="t" fillcolor="#a0a0a0" stroked="f"/>
        </w:pict>
      </w:r>
    </w:p>
    <w:p w14:paraId="185DD0E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542. Deliverable 24</w:t>
      </w:r>
    </w:p>
    <w:p w14:paraId="6224F36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Known Limitations.</w:t>
      </w:r>
    </w:p>
    <w:p w14:paraId="3E9AB86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161E717">
          <v:rect id="_x0000_i1576" style="width:0;height:1.5pt" o:hralign="center" o:hrstd="t" o:hr="t" fillcolor="#a0a0a0" stroked="f"/>
        </w:pict>
      </w:r>
    </w:p>
    <w:p w14:paraId="50A1C05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543. Deliverable 25</w:t>
      </w:r>
    </w:p>
    <w:p w14:paraId="685C401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Support Runbook.</w:t>
      </w:r>
    </w:p>
    <w:p w14:paraId="3613899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3EB249E">
          <v:rect id="_x0000_i1577" style="width:0;height:1.5pt" o:hralign="center" o:hrstd="t" o:hr="t" fillcolor="#a0a0a0" stroked="f"/>
        </w:pict>
      </w:r>
    </w:p>
    <w:p w14:paraId="2691905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544. Deliverable 26</w:t>
      </w:r>
    </w:p>
    <w:p w14:paraId="395C0FF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Final Presentation.</w:t>
      </w:r>
    </w:p>
    <w:p w14:paraId="1BDD117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EE86AE9">
          <v:rect id="_x0000_i1578" style="width:0;height:1.5pt" o:hralign="center" o:hrstd="t" o:hr="t" fillcolor="#a0a0a0" stroked="f"/>
        </w:pict>
      </w:r>
    </w:p>
    <w:p w14:paraId="0AF46F9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ET — FINAL KNOWLEDGE CHECK</w:t>
      </w:r>
    </w:p>
    <w:p w14:paraId="5E6A519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545. Question 1</w:t>
      </w:r>
    </w:p>
    <w:p w14:paraId="2FC813B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should we stop adding features on final testing day?</w:t>
      </w:r>
    </w:p>
    <w:p w14:paraId="29A9773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654EB4F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To:</w:t>
      </w:r>
    </w:p>
    <w:p w14:paraId="1780847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Stabilize and validate the release.</w:t>
      </w:r>
    </w:p>
    <w:p w14:paraId="3866162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55A383F">
          <v:rect id="_x0000_i1579" style="width:0;height:1.5pt" o:hralign="center" o:hrstd="t" o:hr="t" fillcolor="#a0a0a0" stroked="f"/>
        </w:pict>
      </w:r>
    </w:p>
    <w:p w14:paraId="3F6BCE7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546. Question 2</w:t>
      </w:r>
    </w:p>
    <w:p w14:paraId="25DCD3A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is an RTM?</w:t>
      </w:r>
    </w:p>
    <w:p w14:paraId="23B12D8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5F2D395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Requirements Traceability Matrix.</w:t>
      </w:r>
    </w:p>
    <w:p w14:paraId="64FC89A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12CAD4B">
          <v:rect id="_x0000_i1580" style="width:0;height:1.5pt" o:hralign="center" o:hrstd="t" o:hr="t" fillcolor="#a0a0a0" stroked="f"/>
        </w:pict>
      </w:r>
    </w:p>
    <w:p w14:paraId="4739B27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547. Question 3</w:t>
      </w:r>
    </w:p>
    <w:p w14:paraId="0B80878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use it?</w:t>
      </w:r>
    </w:p>
    <w:p w14:paraId="5CDC090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00533A3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 connect:</w:t>
      </w:r>
    </w:p>
    <w:p w14:paraId="13ED46A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Requirement</w:t>
      </w:r>
    </w:p>
    <w:p w14:paraId="10BCDD2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387DBB0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Component</w:t>
      </w:r>
    </w:p>
    <w:p w14:paraId="4A7CE9F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3528A6C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 evidence</w:t>
      </w:r>
    </w:p>
    <w:p w14:paraId="73924E3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A00D902">
          <v:rect id="_x0000_i1581" style="width:0;height:1.5pt" o:hralign="center" o:hrstd="t" o:hr="t" fillcolor="#a0a0a0" stroked="f"/>
        </w:pict>
      </w:r>
    </w:p>
    <w:p w14:paraId="4ED0A4B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548. Question 4</w:t>
      </w:r>
    </w:p>
    <w:p w14:paraId="354B2A6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are the three main environments?</w:t>
      </w:r>
    </w:p>
    <w:p w14:paraId="1FA5FD1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3DEC49F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DEV</w:t>
      </w:r>
    </w:p>
    <w:p w14:paraId="2CDEF31C" w14:textId="77777777" w:rsidR="006148BA" w:rsidRPr="006148BA" w:rsidRDefault="006148BA" w:rsidP="006148BA">
      <w:pPr>
        <w:rPr>
          <w:sz w:val="32"/>
          <w:szCs w:val="32"/>
        </w:rPr>
      </w:pPr>
    </w:p>
    <w:p w14:paraId="0021333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</w:t>
      </w:r>
    </w:p>
    <w:p w14:paraId="14B7A299" w14:textId="77777777" w:rsidR="006148BA" w:rsidRPr="006148BA" w:rsidRDefault="006148BA" w:rsidP="006148BA">
      <w:pPr>
        <w:rPr>
          <w:sz w:val="32"/>
          <w:szCs w:val="32"/>
        </w:rPr>
      </w:pPr>
    </w:p>
    <w:p w14:paraId="63E58F9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</w:t>
      </w:r>
    </w:p>
    <w:p w14:paraId="78C26B0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D91F580">
          <v:rect id="_x0000_i1582" style="width:0;height:1.5pt" o:hralign="center" o:hrstd="t" o:hr="t" fillcolor="#a0a0a0" stroked="f"/>
        </w:pict>
      </w:r>
    </w:p>
    <w:p w14:paraId="5591C3E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549. Question 5</w:t>
      </w:r>
    </w:p>
    <w:p w14:paraId="5415BAF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Where should permanent fixes originate?</w:t>
      </w:r>
    </w:p>
    <w:p w14:paraId="60B1FF6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279FE75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DEV.</w:t>
      </w:r>
    </w:p>
    <w:p w14:paraId="3C79BA2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383E5D4">
          <v:rect id="_x0000_i1583" style="width:0;height:1.5pt" o:hralign="center" o:hrstd="t" o:hr="t" fillcolor="#a0a0a0" stroked="f"/>
        </w:pict>
      </w:r>
    </w:p>
    <w:p w14:paraId="24E879E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550. Question 6</w:t>
      </w:r>
    </w:p>
    <w:p w14:paraId="0599BB8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Solution type is normally used in DEV?</w:t>
      </w:r>
    </w:p>
    <w:p w14:paraId="75BB383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2A68E64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Unmanaged.</w:t>
      </w:r>
    </w:p>
    <w:p w14:paraId="1557308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6149D93">
          <v:rect id="_x0000_i1584" style="width:0;height:1.5pt" o:hralign="center" o:hrstd="t" o:hr="t" fillcolor="#a0a0a0" stroked="f"/>
        </w:pict>
      </w:r>
    </w:p>
    <w:p w14:paraId="4CEC57E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551. Question 7</w:t>
      </w:r>
    </w:p>
    <w:p w14:paraId="21F4CB4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Solution type should TEST normally receive?</w:t>
      </w:r>
    </w:p>
    <w:p w14:paraId="4727298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4470E58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Managed.</w:t>
      </w:r>
    </w:p>
    <w:p w14:paraId="3A2147F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FEE0D03">
          <v:rect id="_x0000_i1585" style="width:0;height:1.5pt" o:hralign="center" o:hrstd="t" o:hr="t" fillcolor="#a0a0a0" stroked="f"/>
        </w:pict>
      </w:r>
    </w:p>
    <w:p w14:paraId="29D2170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552. Question 8</w:t>
      </w:r>
    </w:p>
    <w:p w14:paraId="7BCB75D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should PROD receive?</w:t>
      </w:r>
    </w:p>
    <w:p w14:paraId="477569D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7E6A2CC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The tested managed release artifact.</w:t>
      </w:r>
    </w:p>
    <w:p w14:paraId="4A43C52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A75E243">
          <v:rect id="_x0000_i1586" style="width:0;height:1.5pt" o:hralign="center" o:hrstd="t" o:hr="t" fillcolor="#a0a0a0" stroked="f"/>
        </w:pict>
      </w:r>
    </w:p>
    <w:p w14:paraId="24F019E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553. Question 9</w:t>
      </w:r>
    </w:p>
    <w:p w14:paraId="2A1E827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the same artifact?</w:t>
      </w:r>
    </w:p>
    <w:p w14:paraId="6F80F1D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40CBA02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 Production receives:</w:t>
      </w:r>
    </w:p>
    <w:p w14:paraId="5ECC9F9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What was actually tested.</w:t>
      </w:r>
    </w:p>
    <w:p w14:paraId="6B14058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7760AB1">
          <v:rect id="_x0000_i1587" style="width:0;height:1.5pt" o:hralign="center" o:hrstd="t" o:hr="t" fillcolor="#a0a0a0" stroked="f"/>
        </w:pict>
      </w:r>
    </w:p>
    <w:p w14:paraId="7A24EE6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554. Question 10</w:t>
      </w:r>
    </w:p>
    <w:p w14:paraId="75DB921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happens at 4,999.99?</w:t>
      </w:r>
    </w:p>
    <w:p w14:paraId="0380ECC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040949F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Manager.</w:t>
      </w:r>
    </w:p>
    <w:p w14:paraId="73676C3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68506C9">
          <v:rect id="_x0000_i1588" style="width:0;height:1.5pt" o:hralign="center" o:hrstd="t" o:hr="t" fillcolor="#a0a0a0" stroked="f"/>
        </w:pict>
      </w:r>
    </w:p>
    <w:p w14:paraId="61B01C0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555. Question 11</w:t>
      </w:r>
    </w:p>
    <w:p w14:paraId="3C30177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happens at exactly 5,000?</w:t>
      </w:r>
    </w:p>
    <w:p w14:paraId="1C01827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00F7766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</w:t>
      </w:r>
    </w:p>
    <w:p w14:paraId="3085754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0AF1F3C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</w:t>
      </w:r>
    </w:p>
    <w:p w14:paraId="7F22C2D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86228BC">
          <v:rect id="_x0000_i1589" style="width:0;height:1.5pt" o:hralign="center" o:hrstd="t" o:hr="t" fillcolor="#a0a0a0" stroked="f"/>
        </w:pict>
      </w:r>
    </w:p>
    <w:p w14:paraId="739ABA7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556. Question 12</w:t>
      </w:r>
    </w:p>
    <w:p w14:paraId="11F05A8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Exactly 50,000?</w:t>
      </w:r>
    </w:p>
    <w:p w14:paraId="4CCE755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277770B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</w:t>
      </w:r>
    </w:p>
    <w:p w14:paraId="2C2B7FC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1BD2060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</w:t>
      </w:r>
    </w:p>
    <w:p w14:paraId="633F1E3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8C1745D">
          <v:rect id="_x0000_i1590" style="width:0;height:1.5pt" o:hralign="center" o:hrstd="t" o:hr="t" fillcolor="#a0a0a0" stroked="f"/>
        </w:pict>
      </w:r>
    </w:p>
    <w:p w14:paraId="07777A6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557. Question 13</w:t>
      </w:r>
    </w:p>
    <w:p w14:paraId="0DA07BE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50,000.01?</w:t>
      </w:r>
    </w:p>
    <w:p w14:paraId="60BDC0E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6A9F41E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Manager</w:t>
      </w:r>
    </w:p>
    <w:p w14:paraId="7AB013C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4FF3C9D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Finance</w:t>
      </w:r>
    </w:p>
    <w:p w14:paraId="5692B2B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→</w:t>
      </w:r>
    </w:p>
    <w:p w14:paraId="54DE009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Manager</w:t>
      </w:r>
    </w:p>
    <w:p w14:paraId="63CAC92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099D2E1">
          <v:rect id="_x0000_i1591" style="width:0;height:1.5pt" o:hralign="center" o:hrstd="t" o:hr="t" fillcolor="#a0a0a0" stroked="f"/>
        </w:pict>
      </w:r>
    </w:p>
    <w:p w14:paraId="75948F0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558. Question 14</w:t>
      </w:r>
    </w:p>
    <w:p w14:paraId="5F3FC48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server-recalculate Total?</w:t>
      </w:r>
    </w:p>
    <w:p w14:paraId="2C643A4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1C1D771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 avoid trusting:</w:t>
      </w:r>
    </w:p>
    <w:p w14:paraId="316E5C0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Client-calculated approval authority.</w:t>
      </w:r>
    </w:p>
    <w:p w14:paraId="71CDA55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83BB2F8">
          <v:rect id="_x0000_i1592" style="width:0;height:1.5pt" o:hralign="center" o:hrstd="t" o:hr="t" fillcolor="#a0a0a0" stroked="f"/>
        </w:pict>
      </w:r>
    </w:p>
    <w:p w14:paraId="794C5C1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559. Question 15</w:t>
      </w:r>
    </w:p>
    <w:p w14:paraId="01767AD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happens when Manager rejects?</w:t>
      </w:r>
    </w:p>
    <w:p w14:paraId="395417E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6A2695F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Rejected and stop.</w:t>
      </w:r>
    </w:p>
    <w:p w14:paraId="655348B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54D9489">
          <v:rect id="_x0000_i1593" style="width:0;height:1.5pt" o:hralign="center" o:hrstd="t" o:hr="t" fillcolor="#a0a0a0" stroked="f"/>
        </w:pict>
      </w:r>
    </w:p>
    <w:p w14:paraId="4719929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560. Question 16</w:t>
      </w:r>
    </w:p>
    <w:p w14:paraId="3B1952D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If Finance rejects?</w:t>
      </w:r>
    </w:p>
    <w:p w14:paraId="558CE85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19BA155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Rejected and stop.</w:t>
      </w:r>
    </w:p>
    <w:p w14:paraId="12D18C3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C4812D6">
          <v:rect id="_x0000_i1594" style="width:0;height:1.5pt" o:hralign="center" o:hrstd="t" o:hr="t" fillcolor="#a0a0a0" stroked="f"/>
        </w:pict>
      </w:r>
    </w:p>
    <w:p w14:paraId="0BFDCDA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561. Question 17</w:t>
      </w:r>
    </w:p>
    <w:p w14:paraId="22C6B90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If approval connector fails?</w:t>
      </w:r>
    </w:p>
    <w:p w14:paraId="3CB476E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7242CC2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Technical failure.</w:t>
      </w:r>
    </w:p>
    <w:p w14:paraId="079E78D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Not:</w:t>
      </w:r>
    </w:p>
    <w:p w14:paraId="658DA79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Business rejection.</w:t>
      </w:r>
    </w:p>
    <w:p w14:paraId="0663388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40793BD">
          <v:rect id="_x0000_i1595" style="width:0;height:1.5pt" o:hralign="center" o:hrstd="t" o:hr="t" fillcolor="#a0a0a0" stroked="f"/>
        </w:pict>
      </w:r>
    </w:p>
    <w:p w14:paraId="277B6EE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562. Question 18</w:t>
      </w:r>
    </w:p>
    <w:p w14:paraId="4559623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should Employee A see?</w:t>
      </w:r>
    </w:p>
    <w:p w14:paraId="1118AAF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7A63DCA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Authorized Purchase Requests according to security design.</w:t>
      </w:r>
    </w:p>
    <w:p w14:paraId="64142C4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1BBA2B6">
          <v:rect id="_x0000_i1596" style="width:0;height:1.5pt" o:hralign="center" o:hrstd="t" o:hr="t" fillcolor="#a0a0a0" stroked="f"/>
        </w:pict>
      </w:r>
    </w:p>
    <w:p w14:paraId="74F4BD7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563. Question 19</w:t>
      </w:r>
    </w:p>
    <w:p w14:paraId="6C159E9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Does Canvas filtering alone provide security?</w:t>
      </w:r>
    </w:p>
    <w:p w14:paraId="1471628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5CDD383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No.</w:t>
      </w:r>
    </w:p>
    <w:p w14:paraId="2DC1B2A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65DECEB">
          <v:rect id="_x0000_i1597" style="width:0;height:1.5pt" o:hralign="center" o:hrstd="t" o:hr="t" fillcolor="#a0a0a0" stroked="f"/>
        </w:pict>
      </w:r>
    </w:p>
    <w:p w14:paraId="7AEE838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564. Question 20</w:t>
      </w:r>
    </w:p>
    <w:p w14:paraId="2B37F4D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provides Dataverse authorization?</w:t>
      </w:r>
    </w:p>
    <w:p w14:paraId="1CB86AB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69E2D86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Mechanisms including:</w:t>
      </w:r>
    </w:p>
    <w:p w14:paraId="3E95C7A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 Roles</w:t>
      </w:r>
    </w:p>
    <w:p w14:paraId="13194DC1" w14:textId="77777777" w:rsidR="006148BA" w:rsidRPr="006148BA" w:rsidRDefault="006148BA" w:rsidP="006148BA">
      <w:pPr>
        <w:rPr>
          <w:sz w:val="32"/>
          <w:szCs w:val="32"/>
        </w:rPr>
      </w:pPr>
    </w:p>
    <w:p w14:paraId="4CC890C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Ownership</w:t>
      </w:r>
    </w:p>
    <w:p w14:paraId="4567B7FA" w14:textId="77777777" w:rsidR="006148BA" w:rsidRPr="006148BA" w:rsidRDefault="006148BA" w:rsidP="006148BA">
      <w:pPr>
        <w:rPr>
          <w:sz w:val="32"/>
          <w:szCs w:val="32"/>
        </w:rPr>
      </w:pPr>
    </w:p>
    <w:p w14:paraId="3709D1C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Business Units</w:t>
      </w:r>
    </w:p>
    <w:p w14:paraId="0EC29977" w14:textId="77777777" w:rsidR="006148BA" w:rsidRPr="006148BA" w:rsidRDefault="006148BA" w:rsidP="006148BA">
      <w:pPr>
        <w:rPr>
          <w:sz w:val="32"/>
          <w:szCs w:val="32"/>
        </w:rPr>
      </w:pPr>
    </w:p>
    <w:p w14:paraId="5A86249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Teams</w:t>
      </w:r>
    </w:p>
    <w:p w14:paraId="6736EE87" w14:textId="77777777" w:rsidR="006148BA" w:rsidRPr="006148BA" w:rsidRDefault="006148BA" w:rsidP="006148BA">
      <w:pPr>
        <w:rPr>
          <w:sz w:val="32"/>
          <w:szCs w:val="32"/>
        </w:rPr>
      </w:pPr>
    </w:p>
    <w:p w14:paraId="41698EE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Sharing</w:t>
      </w:r>
    </w:p>
    <w:p w14:paraId="099D0AC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C56D42D">
          <v:rect id="_x0000_i1598" style="width:0;height:1.5pt" o:hralign="center" o:hrstd="t" o:hr="t" fillcolor="#a0a0a0" stroked="f"/>
        </w:pict>
      </w:r>
    </w:p>
    <w:p w14:paraId="68B3C86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565. Question 21</w:t>
      </w:r>
    </w:p>
    <w:p w14:paraId="541C6CF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does App Checker help find?</w:t>
      </w:r>
    </w:p>
    <w:p w14:paraId="618D0D2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7B3D9D2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Potential:</w:t>
      </w:r>
    </w:p>
    <w:p w14:paraId="05C3C0A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Formula</w:t>
      </w:r>
    </w:p>
    <w:p w14:paraId="41C2C9DE" w14:textId="77777777" w:rsidR="006148BA" w:rsidRPr="006148BA" w:rsidRDefault="006148BA" w:rsidP="006148BA">
      <w:pPr>
        <w:rPr>
          <w:sz w:val="32"/>
          <w:szCs w:val="32"/>
        </w:rPr>
      </w:pPr>
    </w:p>
    <w:p w14:paraId="68C7258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Accessibility</w:t>
      </w:r>
    </w:p>
    <w:p w14:paraId="3AF6E097" w14:textId="77777777" w:rsidR="006148BA" w:rsidRPr="006148BA" w:rsidRDefault="006148BA" w:rsidP="006148BA">
      <w:pPr>
        <w:rPr>
          <w:sz w:val="32"/>
          <w:szCs w:val="32"/>
        </w:rPr>
      </w:pPr>
    </w:p>
    <w:p w14:paraId="2C12DE1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App-design issues</w:t>
      </w:r>
    </w:p>
    <w:p w14:paraId="6ADE0A8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A16B643">
          <v:rect id="_x0000_i1599" style="width:0;height:1.5pt" o:hralign="center" o:hrstd="t" o:hr="t" fillcolor="#a0a0a0" stroked="f"/>
        </w:pict>
      </w:r>
    </w:p>
    <w:p w14:paraId="634649B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566. Question 22</w:t>
      </w:r>
    </w:p>
    <w:p w14:paraId="1A86AA5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is Live Monitor used for?</w:t>
      </w:r>
    </w:p>
    <w:p w14:paraId="3B42135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70EDBA5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Runtime diagnostics.</w:t>
      </w:r>
    </w:p>
    <w:p w14:paraId="6B136AF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45B022E">
          <v:rect id="_x0000_i1600" style="width:0;height:1.5pt" o:hralign="center" o:hrstd="t" o:hr="t" fillcolor="#a0a0a0" stroked="f"/>
        </w:pict>
      </w:r>
    </w:p>
    <w:p w14:paraId="62FC204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567. Question 23</w:t>
      </w:r>
    </w:p>
    <w:p w14:paraId="7D6F692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is Solution Checker?</w:t>
      </w:r>
    </w:p>
    <w:p w14:paraId="36221F2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56125D0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 static analysis tool for:</w:t>
      </w:r>
    </w:p>
    <w:p w14:paraId="1986EBE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Power Platform solution objects.</w:t>
      </w:r>
    </w:p>
    <w:p w14:paraId="681485A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26F7063">
          <v:rect id="_x0000_i1601" style="width:0;height:1.5pt" o:hralign="center" o:hrstd="t" o:hr="t" fillcolor="#a0a0a0" stroked="f"/>
        </w:pict>
      </w:r>
    </w:p>
    <w:p w14:paraId="76596E1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568. Question 24</w:t>
      </w:r>
    </w:p>
    <w:p w14:paraId="5FE0D77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Does Solution Checker replace UAT?</w:t>
      </w:r>
    </w:p>
    <w:p w14:paraId="4FB8021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61344BB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No.</w:t>
      </w:r>
    </w:p>
    <w:p w14:paraId="2E48DFB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83738FE">
          <v:rect id="_x0000_i1602" style="width:0;height:1.5pt" o:hralign="center" o:hrstd="t" o:hr="t" fillcolor="#a0a0a0" stroked="f"/>
        </w:pict>
      </w:r>
    </w:p>
    <w:p w14:paraId="3CBBCA4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569. Question 25</w:t>
      </w:r>
    </w:p>
    <w:p w14:paraId="0B4BA1E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can Solution Layers reveal?</w:t>
      </w:r>
    </w:p>
    <w:p w14:paraId="6F8E861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49BAE72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Whether customization layers are:</w:t>
      </w:r>
    </w:p>
    <w:p w14:paraId="224302C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Overriding expected behavior.</w:t>
      </w:r>
    </w:p>
    <w:p w14:paraId="7FCDB7C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992367F">
          <v:rect id="_x0000_i1603" style="width:0;height:1.5pt" o:hralign="center" o:hrstd="t" o:hr="t" fillcolor="#a0a0a0" stroked="f"/>
        </w:pict>
      </w:r>
    </w:p>
    <w:p w14:paraId="121004F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570. Question 26</w:t>
      </w:r>
    </w:p>
    <w:p w14:paraId="0B9B501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is the role of Environment Variables?</w:t>
      </w:r>
    </w:p>
    <w:p w14:paraId="605BA24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366E1CB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Environment-specific configuration.</w:t>
      </w:r>
    </w:p>
    <w:p w14:paraId="394F9F6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9419841">
          <v:rect id="_x0000_i1604" style="width:0;height:1.5pt" o:hralign="center" o:hrstd="t" o:hr="t" fillcolor="#a0a0a0" stroked="f"/>
        </w:pict>
      </w:r>
    </w:p>
    <w:p w14:paraId="3EA2D18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571. Question 27</w:t>
      </w:r>
    </w:p>
    <w:p w14:paraId="074C770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is a Connection Reference?</w:t>
      </w:r>
    </w:p>
    <w:p w14:paraId="1B7F9C6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09A069E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 portable solution-level reference to:</w:t>
      </w:r>
    </w:p>
    <w:p w14:paraId="6A0C4D4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 environment connection.</w:t>
      </w:r>
    </w:p>
    <w:p w14:paraId="74FDDF7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47AC197">
          <v:rect id="_x0000_i1605" style="width:0;height:1.5pt" o:hralign="center" o:hrstd="t" o:hr="t" fillcolor="#a0a0a0" stroked="f"/>
        </w:pict>
      </w:r>
    </w:p>
    <w:p w14:paraId="4A72619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572. Question 28</w:t>
      </w:r>
    </w:p>
    <w:p w14:paraId="2116F92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is smoke testing?</w:t>
      </w:r>
    </w:p>
    <w:p w14:paraId="0962484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1A7CB61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 quick check of:</w:t>
      </w:r>
    </w:p>
    <w:p w14:paraId="3D61B34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Critical functionality after deployment.</w:t>
      </w:r>
    </w:p>
    <w:p w14:paraId="68282D8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4619EBE">
          <v:rect id="_x0000_i1606" style="width:0;height:1.5pt" o:hralign="center" o:hrstd="t" o:hr="t" fillcolor="#a0a0a0" stroked="f"/>
        </w:pict>
      </w:r>
    </w:p>
    <w:p w14:paraId="6867290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573. Question 29</w:t>
      </w:r>
    </w:p>
    <w:p w14:paraId="589D9F9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is regression testing?</w:t>
      </w:r>
    </w:p>
    <w:p w14:paraId="32018BC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005D06A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Re-testing existing functionality after:</w:t>
      </w:r>
    </w:p>
    <w:p w14:paraId="0BD5CE1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 change.</w:t>
      </w:r>
    </w:p>
    <w:p w14:paraId="2450783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0138D2E">
          <v:rect id="_x0000_i1607" style="width:0;height:1.5pt" o:hralign="center" o:hrstd="t" o:hr="t" fillcolor="#a0a0a0" stroked="f"/>
        </w:pict>
      </w:r>
    </w:p>
    <w:p w14:paraId="3E20A3B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574. Question 30</w:t>
      </w:r>
    </w:p>
    <w:p w14:paraId="0536B5D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is UAT?</w:t>
      </w:r>
    </w:p>
    <w:p w14:paraId="1EE9991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02A21D5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User Acceptance Testing.</w:t>
      </w:r>
    </w:p>
    <w:p w14:paraId="204C1EE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91BF35A">
          <v:rect id="_x0000_i1608" style="width:0;height:1.5pt" o:hralign="center" o:hrstd="t" o:hr="t" fillcolor="#a0a0a0" stroked="f"/>
        </w:pict>
      </w:r>
    </w:p>
    <w:p w14:paraId="234A08F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575. Question 31</w:t>
      </w:r>
    </w:p>
    <w:p w14:paraId="6A45D68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Who should perform UAT?</w:t>
      </w:r>
    </w:p>
    <w:p w14:paraId="1444A04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27C4F74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Representative:</w:t>
      </w:r>
    </w:p>
    <w:p w14:paraId="4A4FC0A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Business users/stakeholders.</w:t>
      </w:r>
    </w:p>
    <w:p w14:paraId="709DA5C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053B523">
          <v:rect id="_x0000_i1609" style="width:0;height:1.5pt" o:hralign="center" o:hrstd="t" o:hr="t" fillcolor="#a0a0a0" stroked="f"/>
        </w:pict>
      </w:r>
    </w:p>
    <w:p w14:paraId="6AEE5D9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576. Question 32</w:t>
      </w:r>
    </w:p>
    <w:p w14:paraId="558A86C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is a release blocker?</w:t>
      </w:r>
    </w:p>
    <w:p w14:paraId="3E61A7C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436D960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 defect/risk serious enough to prevent:</w:t>
      </w:r>
    </w:p>
    <w:p w14:paraId="5E21F24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Production release.</w:t>
      </w:r>
    </w:p>
    <w:p w14:paraId="5759205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658D9DA">
          <v:rect id="_x0000_i1610" style="width:0;height:1.5pt" o:hralign="center" o:hrstd="t" o:hr="t" fillcolor="#a0a0a0" stroked="f"/>
        </w:pict>
      </w:r>
    </w:p>
    <w:p w14:paraId="113A24B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577. Question 33</w:t>
      </w:r>
    </w:p>
    <w:p w14:paraId="7EA0218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 a 95/100 solution still be NO-GO?</w:t>
      </w:r>
    </w:p>
    <w:p w14:paraId="6034159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492CDC9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Yes.</w:t>
      </w:r>
    </w:p>
    <w:p w14:paraId="5917FA3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If it has:</w:t>
      </w:r>
    </w:p>
    <w:p w14:paraId="07E76DB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Critical security or data issue.</w:t>
      </w:r>
    </w:p>
    <w:p w14:paraId="54680B5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9AA6DBD">
          <v:rect id="_x0000_i1611" style="width:0;height:1.5pt" o:hralign="center" o:hrstd="t" o:hr="t" fillcolor="#a0a0a0" stroked="f"/>
        </w:pict>
      </w:r>
    </w:p>
    <w:p w14:paraId="36882C5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578. Question 34</w:t>
      </w:r>
    </w:p>
    <w:p w14:paraId="2119419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store Unit Price on Purchase Request Item?</w:t>
      </w:r>
    </w:p>
    <w:p w14:paraId="60F55A9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3FA09FC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Historical transaction snapshot.</w:t>
      </w:r>
    </w:p>
    <w:p w14:paraId="101D8D9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A40DAEE">
          <v:rect id="_x0000_i1612" style="width:0;height:1.5pt" o:hralign="center" o:hrstd="t" o:hr="t" fillcolor="#a0a0a0" stroked="f"/>
        </w:pict>
      </w:r>
    </w:p>
    <w:p w14:paraId="58CE024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579. Question 35</w:t>
      </w:r>
    </w:p>
    <w:p w14:paraId="723ADDA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store Requested Department?</w:t>
      </w:r>
    </w:p>
    <w:p w14:paraId="5756F4F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3DFF72E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Request-time organization snapshot.</w:t>
      </w:r>
    </w:p>
    <w:p w14:paraId="0BE8E2D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51BAC42">
          <v:rect id="_x0000_i1613" style="width:0;height:1.5pt" o:hralign="center" o:hrstd="t" o:hr="t" fillcolor="#a0a0a0" stroked="f"/>
        </w:pict>
      </w:r>
    </w:p>
    <w:p w14:paraId="0053057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580. Question 36</w:t>
      </w:r>
    </w:p>
    <w:p w14:paraId="0C04371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is Purchase Request Item a separate table?</w:t>
      </w:r>
    </w:p>
    <w:p w14:paraId="18C11C1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435F2D7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Because line-level data includes:</w:t>
      </w:r>
    </w:p>
    <w:p w14:paraId="3560ACC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Quantity</w:t>
      </w:r>
    </w:p>
    <w:p w14:paraId="58D1FFD9" w14:textId="77777777" w:rsidR="006148BA" w:rsidRPr="006148BA" w:rsidRDefault="006148BA" w:rsidP="006148BA">
      <w:pPr>
        <w:rPr>
          <w:sz w:val="32"/>
          <w:szCs w:val="32"/>
        </w:rPr>
      </w:pPr>
    </w:p>
    <w:p w14:paraId="0B511DB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Unit Price</w:t>
      </w:r>
    </w:p>
    <w:p w14:paraId="41ED04CA" w14:textId="77777777" w:rsidR="006148BA" w:rsidRPr="006148BA" w:rsidRDefault="006148BA" w:rsidP="006148BA">
      <w:pPr>
        <w:rPr>
          <w:sz w:val="32"/>
          <w:szCs w:val="32"/>
        </w:rPr>
      </w:pPr>
    </w:p>
    <w:p w14:paraId="3CDD8C0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Line Total</w:t>
      </w:r>
    </w:p>
    <w:p w14:paraId="1A51CFCC" w14:textId="77777777" w:rsidR="006148BA" w:rsidRPr="006148BA" w:rsidRDefault="006148BA" w:rsidP="006148BA">
      <w:pPr>
        <w:rPr>
          <w:sz w:val="32"/>
          <w:szCs w:val="32"/>
        </w:rPr>
      </w:pPr>
    </w:p>
    <w:p w14:paraId="4F9D842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Vendor</w:t>
      </w:r>
    </w:p>
    <w:p w14:paraId="68E2903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1AC4AF9">
          <v:rect id="_x0000_i1614" style="width:0;height:1.5pt" o:hralign="center" o:hrstd="t" o:hr="t" fillcolor="#a0a0a0" stroked="f"/>
        </w:pict>
      </w:r>
    </w:p>
    <w:p w14:paraId="56C4ABC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581. Question 37</w:t>
      </w:r>
    </w:p>
    <w:p w14:paraId="520005C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use Power BI Item Spend for Category analysis?</w:t>
      </w:r>
    </w:p>
    <w:p w14:paraId="65E9A9F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502AFF7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Category belongs at:</w:t>
      </w:r>
    </w:p>
    <w:p w14:paraId="1C9746A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Product/item grain.</w:t>
      </w:r>
    </w:p>
    <w:p w14:paraId="727F61D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9C51AFB">
          <v:rect id="_x0000_i1615" style="width:0;height:1.5pt" o:hralign="center" o:hrstd="t" o:hr="t" fillcolor="#a0a0a0" stroked="f"/>
        </w:pict>
      </w:r>
    </w:p>
    <w:p w14:paraId="1BDA67A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582. Question 38</w:t>
      </w:r>
    </w:p>
    <w:p w14:paraId="24C6473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use Request Total for overall spend?</w:t>
      </w:r>
    </w:p>
    <w:p w14:paraId="65A68D2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4182D7C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It exists at:</w:t>
      </w:r>
    </w:p>
    <w:p w14:paraId="539CE4B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Request grain.</w:t>
      </w:r>
    </w:p>
    <w:p w14:paraId="44FFA1F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9A8F7EE">
          <v:rect id="_x0000_i1616" style="width:0;height:1.5pt" o:hralign="center" o:hrstd="t" o:hr="t" fillcolor="#a0a0a0" stroked="f"/>
        </w:pict>
      </w:r>
    </w:p>
    <w:p w14:paraId="1DF4636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583. Question 39</w:t>
      </w:r>
    </w:p>
    <w:p w14:paraId="43956F5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does a professional presentation include besides a demo?</w:t>
      </w:r>
    </w:p>
    <w:p w14:paraId="56DDDE3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18A2838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Architecture</w:t>
      </w:r>
    </w:p>
    <w:p w14:paraId="2D9C9794" w14:textId="77777777" w:rsidR="006148BA" w:rsidRPr="006148BA" w:rsidRDefault="006148BA" w:rsidP="006148BA">
      <w:pPr>
        <w:rPr>
          <w:sz w:val="32"/>
          <w:szCs w:val="32"/>
        </w:rPr>
      </w:pPr>
    </w:p>
    <w:p w14:paraId="6B6FD1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Requirements</w:t>
      </w:r>
    </w:p>
    <w:p w14:paraId="3BD142F3" w14:textId="77777777" w:rsidR="006148BA" w:rsidRPr="006148BA" w:rsidRDefault="006148BA" w:rsidP="006148BA">
      <w:pPr>
        <w:rPr>
          <w:sz w:val="32"/>
          <w:szCs w:val="32"/>
        </w:rPr>
      </w:pPr>
    </w:p>
    <w:p w14:paraId="6602403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</w:t>
      </w:r>
    </w:p>
    <w:p w14:paraId="7F6652F2" w14:textId="77777777" w:rsidR="006148BA" w:rsidRPr="006148BA" w:rsidRDefault="006148BA" w:rsidP="006148BA">
      <w:pPr>
        <w:rPr>
          <w:sz w:val="32"/>
          <w:szCs w:val="32"/>
        </w:rPr>
      </w:pPr>
    </w:p>
    <w:p w14:paraId="13890D5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Testing</w:t>
      </w:r>
    </w:p>
    <w:p w14:paraId="0BD2A7F1" w14:textId="77777777" w:rsidR="006148BA" w:rsidRPr="006148BA" w:rsidRDefault="006148BA" w:rsidP="006148BA">
      <w:pPr>
        <w:rPr>
          <w:sz w:val="32"/>
          <w:szCs w:val="32"/>
        </w:rPr>
      </w:pPr>
    </w:p>
    <w:p w14:paraId="2B81856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ALM</w:t>
      </w:r>
    </w:p>
    <w:p w14:paraId="22E73A0D" w14:textId="77777777" w:rsidR="006148BA" w:rsidRPr="006148BA" w:rsidRDefault="006148BA" w:rsidP="006148BA">
      <w:pPr>
        <w:rPr>
          <w:sz w:val="32"/>
          <w:szCs w:val="32"/>
        </w:rPr>
      </w:pPr>
    </w:p>
    <w:p w14:paraId="1BAACD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Limitations</w:t>
      </w:r>
    </w:p>
    <w:p w14:paraId="02A2491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23C631D">
          <v:rect id="_x0000_i1617" style="width:0;height:1.5pt" o:hralign="center" o:hrstd="t" o:hr="t" fillcolor="#a0a0a0" stroked="f"/>
        </w:pict>
      </w:r>
    </w:p>
    <w:p w14:paraId="26DA8A8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584. Question 40</w:t>
      </w:r>
    </w:p>
    <w:p w14:paraId="290196C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is the final goal of the bootcamp?</w:t>
      </w:r>
    </w:p>
    <w:p w14:paraId="3D02BF3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Answer</w:t>
      </w:r>
    </w:p>
    <w:p w14:paraId="2D6F6AA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 design, build, secure, automate, analyze, deploy, and support:</w:t>
      </w:r>
    </w:p>
    <w:p w14:paraId="265BDDF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Real business solutions using Microsoft Power Platform.</w:t>
      </w:r>
    </w:p>
    <w:p w14:paraId="2D6011C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1B340E7">
          <v:rect id="_x0000_i1618" style="width:0;height:1.5pt" o:hralign="center" o:hrstd="t" o:hr="t" fillcolor="#a0a0a0" stroked="f"/>
        </w:pict>
      </w:r>
    </w:p>
    <w:p w14:paraId="59968AC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EU — FINAL PRACTICAL EXAM</w:t>
      </w:r>
    </w:p>
    <w:p w14:paraId="7F56064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585. Students Must Complete</w:t>
      </w:r>
    </w:p>
    <w:p w14:paraId="223C78F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Without instructor assistance:</w:t>
      </w:r>
    </w:p>
    <w:p w14:paraId="04F8554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1</w:t>
      </w:r>
    </w:p>
    <w:p w14:paraId="45EB255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Open the Employee App.</w:t>
      </w:r>
    </w:p>
    <w:p w14:paraId="6904FB3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2</w:t>
      </w:r>
    </w:p>
    <w:p w14:paraId="7F270B3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Create a valid Purchase Request.</w:t>
      </w:r>
    </w:p>
    <w:p w14:paraId="17E5C50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3</w:t>
      </w:r>
    </w:p>
    <w:p w14:paraId="64C3554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Add multiple Products.</w:t>
      </w:r>
    </w:p>
    <w:p w14:paraId="34AAB10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4</w:t>
      </w:r>
    </w:p>
    <w:p w14:paraId="13560A2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Validate Total.</w:t>
      </w:r>
    </w:p>
    <w:p w14:paraId="66D10F6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5</w:t>
      </w:r>
    </w:p>
    <w:p w14:paraId="7D48BEF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Submit.</w:t>
      </w:r>
    </w:p>
    <w:p w14:paraId="6AD27CF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6</w:t>
      </w:r>
    </w:p>
    <w:p w14:paraId="2811FAE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Show Dataverse parent.</w:t>
      </w:r>
    </w:p>
    <w:p w14:paraId="54D3800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7</w:t>
      </w:r>
    </w:p>
    <w:p w14:paraId="50E28B8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Show Dataverse children.</w:t>
      </w:r>
    </w:p>
    <w:p w14:paraId="1E0F290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8</w:t>
      </w:r>
    </w:p>
    <w:p w14:paraId="46A60F3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Show generated Request Number.</w:t>
      </w:r>
    </w:p>
    <w:p w14:paraId="6BA1AB3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9</w:t>
      </w:r>
    </w:p>
    <w:p w14:paraId="3432EDD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Show Flow trigger.</w:t>
      </w:r>
    </w:p>
    <w:p w14:paraId="20DC4C2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10</w:t>
      </w:r>
    </w:p>
    <w:p w14:paraId="3E62E46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Show validated Total.</w:t>
      </w:r>
    </w:p>
    <w:p w14:paraId="72E090D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11</w:t>
      </w:r>
    </w:p>
    <w:p w14:paraId="2C21710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Demonstrate Manager approval.</w:t>
      </w:r>
    </w:p>
    <w:p w14:paraId="19F9189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12</w:t>
      </w:r>
    </w:p>
    <w:p w14:paraId="043141E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Demonstrate Finance approval.</w:t>
      </w:r>
    </w:p>
    <w:p w14:paraId="70BA2E1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13</w:t>
      </w:r>
    </w:p>
    <w:p w14:paraId="3186BC7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Demonstrate Procurement approval.</w:t>
      </w:r>
    </w:p>
    <w:p w14:paraId="18F7E23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14</w:t>
      </w:r>
    </w:p>
    <w:p w14:paraId="78AF17E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Demonstrate rejection path.</w:t>
      </w:r>
    </w:p>
    <w:p w14:paraId="7035A9C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15</w:t>
      </w:r>
    </w:p>
    <w:p w14:paraId="55BFFB0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Explain exact threshold boundaries.</w:t>
      </w:r>
    </w:p>
    <w:p w14:paraId="410F435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16</w:t>
      </w:r>
    </w:p>
    <w:p w14:paraId="0197591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Demonstrate Employee security.</w:t>
      </w:r>
    </w:p>
    <w:p w14:paraId="2641A43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17</w:t>
      </w:r>
    </w:p>
    <w:p w14:paraId="3F44C7A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Open Procurement Administration.</w:t>
      </w:r>
    </w:p>
    <w:p w14:paraId="4CAC9E4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18</w:t>
      </w:r>
    </w:p>
    <w:p w14:paraId="154035E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Show Product/Vendor management.</w:t>
      </w:r>
    </w:p>
    <w:p w14:paraId="5B5F9B6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19</w:t>
      </w:r>
    </w:p>
    <w:p w14:paraId="7DDAA89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Open Power BI.</w:t>
      </w:r>
    </w:p>
    <w:p w14:paraId="4883B78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20</w:t>
      </w:r>
    </w:p>
    <w:p w14:paraId="0025635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Validate one KPI.</w:t>
      </w:r>
    </w:p>
    <w:p w14:paraId="356075D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21</w:t>
      </w:r>
    </w:p>
    <w:p w14:paraId="5094A6C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Run App Checker.</w:t>
      </w:r>
    </w:p>
    <w:p w14:paraId="71CEC59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22</w:t>
      </w:r>
    </w:p>
    <w:p w14:paraId="247FB6A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Show Solution Checker.</w:t>
      </w:r>
    </w:p>
    <w:p w14:paraId="5290164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23</w:t>
      </w:r>
    </w:p>
    <w:p w14:paraId="7CB3EFF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Show Environment Variables.</w:t>
      </w:r>
    </w:p>
    <w:p w14:paraId="1E0ADEA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24</w:t>
      </w:r>
    </w:p>
    <w:p w14:paraId="220D995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Show Connection References.</w:t>
      </w:r>
    </w:p>
    <w:p w14:paraId="7EC0A08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25</w:t>
      </w:r>
    </w:p>
    <w:p w14:paraId="3EDB59E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Show managed TEST deployment.</w:t>
      </w:r>
    </w:p>
    <w:p w14:paraId="001493F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26</w:t>
      </w:r>
    </w:p>
    <w:p w14:paraId="307D222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Explain one known limitation.</w:t>
      </w:r>
    </w:p>
    <w:p w14:paraId="4B95021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27</w:t>
      </w:r>
    </w:p>
    <w:p w14:paraId="2E7D5F5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Explain one future enhancement.</w:t>
      </w:r>
    </w:p>
    <w:p w14:paraId="1ABEFDD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28</w:t>
      </w:r>
    </w:p>
    <w:p w14:paraId="2C1D29A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Present architecture.</w:t>
      </w:r>
    </w:p>
    <w:p w14:paraId="75D2B70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29</w:t>
      </w:r>
    </w:p>
    <w:p w14:paraId="2FC3F0C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Present security model.</w:t>
      </w:r>
    </w:p>
    <w:p w14:paraId="0AF860A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Step 30</w:t>
      </w:r>
    </w:p>
    <w:p w14:paraId="75A0AB2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State final Go/No-Go decision.</w:t>
      </w:r>
    </w:p>
    <w:p w14:paraId="2FD2D1C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4CDB0F1">
          <v:rect id="_x0000_i1619" style="width:0;height:1.5pt" o:hralign="center" o:hrstd="t" o:hr="t" fillcolor="#a0a0a0" stroked="f"/>
        </w:pict>
      </w:r>
    </w:p>
    <w:p w14:paraId="45C5CA2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EV — FINAL INSTRUCTOR QUESTIONS</w:t>
      </w:r>
    </w:p>
    <w:p w14:paraId="4FEA243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586. Architecture</w:t>
      </w:r>
    </w:p>
    <w:p w14:paraId="647C6C8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did you use Dataverse?</w:t>
      </w:r>
    </w:p>
    <w:p w14:paraId="145D793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Strong answer:</w:t>
      </w:r>
    </w:p>
    <w:p w14:paraId="6100604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Relational data</w:t>
      </w:r>
    </w:p>
    <w:p w14:paraId="667AD5E4" w14:textId="77777777" w:rsidR="006148BA" w:rsidRPr="006148BA" w:rsidRDefault="006148BA" w:rsidP="006148BA">
      <w:pPr>
        <w:rPr>
          <w:sz w:val="32"/>
          <w:szCs w:val="32"/>
        </w:rPr>
      </w:pPr>
    </w:p>
    <w:p w14:paraId="116C71F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</w:t>
      </w:r>
    </w:p>
    <w:p w14:paraId="085C8D96" w14:textId="77777777" w:rsidR="006148BA" w:rsidRPr="006148BA" w:rsidRDefault="006148BA" w:rsidP="006148BA">
      <w:pPr>
        <w:rPr>
          <w:sz w:val="32"/>
          <w:szCs w:val="32"/>
        </w:rPr>
      </w:pPr>
    </w:p>
    <w:p w14:paraId="61B0753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Platform integration</w:t>
      </w:r>
    </w:p>
    <w:p w14:paraId="498D3132" w14:textId="77777777" w:rsidR="006148BA" w:rsidRPr="006148BA" w:rsidRDefault="006148BA" w:rsidP="006148BA">
      <w:pPr>
        <w:rPr>
          <w:sz w:val="32"/>
          <w:szCs w:val="32"/>
        </w:rPr>
      </w:pPr>
    </w:p>
    <w:p w14:paraId="48A514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Transactional business entities</w:t>
      </w:r>
    </w:p>
    <w:p w14:paraId="001C84F9" w14:textId="77777777" w:rsidR="006148BA" w:rsidRPr="006148BA" w:rsidRDefault="006148BA" w:rsidP="006148BA">
      <w:pPr>
        <w:rPr>
          <w:sz w:val="32"/>
          <w:szCs w:val="32"/>
        </w:rPr>
      </w:pPr>
    </w:p>
    <w:p w14:paraId="6125FF4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Solutions/ALM</w:t>
      </w:r>
    </w:p>
    <w:p w14:paraId="09BF10D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209CAEB">
          <v:rect id="_x0000_i1620" style="width:0;height:1.5pt" o:hralign="center" o:hrstd="t" o:hr="t" fillcolor="#a0a0a0" stroked="f"/>
        </w:pict>
      </w:r>
    </w:p>
    <w:p w14:paraId="01F5423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587. Security</w:t>
      </w:r>
    </w:p>
    <w:p w14:paraId="38F9664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don't you trust UI hiding?</w:t>
      </w:r>
    </w:p>
    <w:p w14:paraId="52D6BEF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Because:</w:t>
      </w:r>
    </w:p>
    <w:p w14:paraId="1369DC0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UI isn't authorization.</w:t>
      </w:r>
    </w:p>
    <w:p w14:paraId="5F2AFCD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CBA6A25">
          <v:rect id="_x0000_i1621" style="width:0;height:1.5pt" o:hralign="center" o:hrstd="t" o:hr="t" fillcolor="#a0a0a0" stroked="f"/>
        </w:pict>
      </w:r>
    </w:p>
    <w:p w14:paraId="0F33A1F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588. Integration</w:t>
      </w:r>
    </w:p>
    <w:p w14:paraId="4AD89DD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Connection References?</w:t>
      </w:r>
    </w:p>
    <w:p w14:paraId="732B8A7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Because Connections differ between:</w:t>
      </w:r>
    </w:p>
    <w:p w14:paraId="686C80E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DEV</w:t>
      </w:r>
    </w:p>
    <w:p w14:paraId="259AE1D6" w14:textId="77777777" w:rsidR="006148BA" w:rsidRPr="006148BA" w:rsidRDefault="006148BA" w:rsidP="006148BA">
      <w:pPr>
        <w:rPr>
          <w:sz w:val="32"/>
          <w:szCs w:val="32"/>
        </w:rPr>
      </w:pPr>
    </w:p>
    <w:p w14:paraId="41D68B2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</w:t>
      </w:r>
    </w:p>
    <w:p w14:paraId="5EA480A0" w14:textId="77777777" w:rsidR="006148BA" w:rsidRPr="006148BA" w:rsidRDefault="006148BA" w:rsidP="006148BA">
      <w:pPr>
        <w:rPr>
          <w:sz w:val="32"/>
          <w:szCs w:val="32"/>
        </w:rPr>
      </w:pPr>
    </w:p>
    <w:p w14:paraId="67E75BD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</w:t>
      </w:r>
    </w:p>
    <w:p w14:paraId="31BACED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while Flow logic should remain:</w:t>
      </w:r>
    </w:p>
    <w:p w14:paraId="669D435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Portable.</w:t>
      </w:r>
    </w:p>
    <w:p w14:paraId="3A2CBCB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686DFF0">
          <v:rect id="_x0000_i1622" style="width:0;height:1.5pt" o:hralign="center" o:hrstd="t" o:hr="t" fillcolor="#a0a0a0" stroked="f"/>
        </w:pict>
      </w:r>
    </w:p>
    <w:p w14:paraId="6150921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589. Configuration</w:t>
      </w:r>
    </w:p>
    <w:p w14:paraId="6B0185D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Environment Variables?</w:t>
      </w:r>
    </w:p>
    <w:p w14:paraId="3478BB9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Because values such as Finance approver are:</w:t>
      </w:r>
    </w:p>
    <w:p w14:paraId="16C136B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Environment-specific.</w:t>
      </w:r>
    </w:p>
    <w:p w14:paraId="0D5DFB4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F49D381">
          <v:rect id="_x0000_i1623" style="width:0;height:1.5pt" o:hralign="center" o:hrstd="t" o:hr="t" fillcolor="#a0a0a0" stroked="f"/>
        </w:pict>
      </w:r>
    </w:p>
    <w:p w14:paraId="697DADF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590. Analytics</w:t>
      </w:r>
    </w:p>
    <w:p w14:paraId="1588523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is Item Spend different from Request Spend?</w:t>
      </w:r>
    </w:p>
    <w:p w14:paraId="29C6241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Because they have:</w:t>
      </w:r>
    </w:p>
    <w:p w14:paraId="3163CE6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Different grain.</w:t>
      </w:r>
    </w:p>
    <w:p w14:paraId="5CF2919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E43C31F">
          <v:rect id="_x0000_i1624" style="width:0;height:1.5pt" o:hralign="center" o:hrstd="t" o:hr="t" fillcolor="#a0a0a0" stroked="f"/>
        </w:pict>
      </w:r>
    </w:p>
    <w:p w14:paraId="60C8734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591. Reliability</w:t>
      </w:r>
    </w:p>
    <w:p w14:paraId="04FC06D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doesn't your App immediately mark the Request Submitted before saving children?</w:t>
      </w:r>
    </w:p>
    <w:p w14:paraId="539F7D4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Because child writes can:</w:t>
      </w:r>
    </w:p>
    <w:p w14:paraId="28972EA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Fail partially.</w:t>
      </w:r>
    </w:p>
    <w:p w14:paraId="4AE6305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8A14C23">
          <v:rect id="_x0000_i1625" style="width:0;height:1.5pt" o:hralign="center" o:hrstd="t" o:hr="t" fillcolor="#a0a0a0" stroked="f"/>
        </w:pict>
      </w:r>
    </w:p>
    <w:p w14:paraId="7BD9216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592. Approval</w:t>
      </w:r>
    </w:p>
    <w:p w14:paraId="53E2E47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recalculate Total again in Power Automate?</w:t>
      </w:r>
    </w:p>
    <w:p w14:paraId="4263EC9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 establish:</w:t>
      </w:r>
    </w:p>
    <w:p w14:paraId="0E77652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Trusted server-side business value.</w:t>
      </w:r>
    </w:p>
    <w:p w14:paraId="156F261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EF2A651">
          <v:rect id="_x0000_i1626" style="width:0;height:1.5pt" o:hralign="center" o:hrstd="t" o:hr="t" fillcolor="#a0a0a0" stroked="f"/>
        </w:pict>
      </w:r>
    </w:p>
    <w:p w14:paraId="6413F87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593. Governance</w:t>
      </w:r>
    </w:p>
    <w:p w14:paraId="6D2F15F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Why Managed Solution in TEST?</w:t>
      </w:r>
    </w:p>
    <w:p w14:paraId="426980F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To enforce:</w:t>
      </w:r>
    </w:p>
    <w:p w14:paraId="64844EA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Controlled downstream release behavior.</w:t>
      </w:r>
    </w:p>
    <w:p w14:paraId="42C94F5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DE355D4">
          <v:rect id="_x0000_i1627" style="width:0;height:1.5pt" o:hralign="center" o:hrstd="t" o:hr="t" fillcolor="#a0a0a0" stroked="f"/>
        </w:pict>
      </w:r>
    </w:p>
    <w:p w14:paraId="3FF619D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594. Testing</w:t>
      </w:r>
    </w:p>
    <w:p w14:paraId="5F4B423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Which test gives you the most confidence?</w:t>
      </w:r>
    </w:p>
    <w:p w14:paraId="65395A9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Strong answer:</w:t>
      </w:r>
    </w:p>
    <w:p w14:paraId="6455BF7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No single test.</w:t>
      </w:r>
    </w:p>
    <w:p w14:paraId="489F9CF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Confidence comes from:</w:t>
      </w:r>
    </w:p>
    <w:p w14:paraId="2E565E7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Functional</w:t>
      </w:r>
    </w:p>
    <w:p w14:paraId="4271E84C" w14:textId="77777777" w:rsidR="006148BA" w:rsidRPr="006148BA" w:rsidRDefault="006148BA" w:rsidP="006148BA">
      <w:pPr>
        <w:rPr>
          <w:sz w:val="32"/>
          <w:szCs w:val="32"/>
        </w:rPr>
      </w:pPr>
    </w:p>
    <w:p w14:paraId="26E97DE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Boundary</w:t>
      </w:r>
    </w:p>
    <w:p w14:paraId="668F0B82" w14:textId="77777777" w:rsidR="006148BA" w:rsidRPr="006148BA" w:rsidRDefault="006148BA" w:rsidP="006148BA">
      <w:pPr>
        <w:rPr>
          <w:sz w:val="32"/>
          <w:szCs w:val="32"/>
        </w:rPr>
      </w:pPr>
    </w:p>
    <w:p w14:paraId="18B9743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</w:t>
      </w:r>
    </w:p>
    <w:p w14:paraId="1DAC0A5F" w14:textId="77777777" w:rsidR="006148BA" w:rsidRPr="006148BA" w:rsidRDefault="006148BA" w:rsidP="006148BA">
      <w:pPr>
        <w:rPr>
          <w:sz w:val="32"/>
          <w:szCs w:val="32"/>
        </w:rPr>
      </w:pPr>
    </w:p>
    <w:p w14:paraId="6C168E5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Negative</w:t>
      </w:r>
    </w:p>
    <w:p w14:paraId="385E8EEB" w14:textId="77777777" w:rsidR="006148BA" w:rsidRPr="006148BA" w:rsidRDefault="006148BA" w:rsidP="006148BA">
      <w:pPr>
        <w:rPr>
          <w:sz w:val="32"/>
          <w:szCs w:val="32"/>
        </w:rPr>
      </w:pPr>
    </w:p>
    <w:p w14:paraId="1E9DB0F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Integration</w:t>
      </w:r>
    </w:p>
    <w:p w14:paraId="229A437B" w14:textId="77777777" w:rsidR="006148BA" w:rsidRPr="006148BA" w:rsidRDefault="006148BA" w:rsidP="006148BA">
      <w:pPr>
        <w:rPr>
          <w:sz w:val="32"/>
          <w:szCs w:val="32"/>
        </w:rPr>
      </w:pPr>
    </w:p>
    <w:p w14:paraId="131B7A1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Regression</w:t>
      </w:r>
    </w:p>
    <w:p w14:paraId="20266A04" w14:textId="77777777" w:rsidR="006148BA" w:rsidRPr="006148BA" w:rsidRDefault="006148BA" w:rsidP="006148BA">
      <w:pPr>
        <w:rPr>
          <w:sz w:val="32"/>
          <w:szCs w:val="32"/>
        </w:rPr>
      </w:pPr>
    </w:p>
    <w:p w14:paraId="7CBDE9C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UAT</w:t>
      </w:r>
    </w:p>
    <w:p w14:paraId="1CBD63D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combined.</w:t>
      </w:r>
    </w:p>
    <w:p w14:paraId="28ABD09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5608F24">
          <v:rect id="_x0000_i1628" style="width:0;height:1.5pt" o:hralign="center" o:hrstd="t" o:hr="t" fillcolor="#a0a0a0" stroked="f"/>
        </w:pict>
      </w:r>
    </w:p>
    <w:p w14:paraId="626E5ED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EW — BOOTCAMP RETROSPECTIVE</w:t>
      </w:r>
    </w:p>
    <w:p w14:paraId="3F392F1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595. Week 1</w:t>
      </w:r>
    </w:p>
    <w:p w14:paraId="0FD0DFD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Dataverse.</w:t>
      </w:r>
    </w:p>
    <w:p w14:paraId="5B2854C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Students learned:</w:t>
      </w:r>
    </w:p>
    <w:p w14:paraId="35496B6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Tables</w:t>
      </w:r>
    </w:p>
    <w:p w14:paraId="5CAA13BA" w14:textId="77777777" w:rsidR="006148BA" w:rsidRPr="006148BA" w:rsidRDefault="006148BA" w:rsidP="006148BA">
      <w:pPr>
        <w:rPr>
          <w:sz w:val="32"/>
          <w:szCs w:val="32"/>
        </w:rPr>
      </w:pPr>
    </w:p>
    <w:p w14:paraId="03C3A11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Columns</w:t>
      </w:r>
    </w:p>
    <w:p w14:paraId="03078CA8" w14:textId="77777777" w:rsidR="006148BA" w:rsidRPr="006148BA" w:rsidRDefault="006148BA" w:rsidP="006148BA">
      <w:pPr>
        <w:rPr>
          <w:sz w:val="32"/>
          <w:szCs w:val="32"/>
        </w:rPr>
      </w:pPr>
    </w:p>
    <w:p w14:paraId="53ABBD5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Relationships</w:t>
      </w:r>
    </w:p>
    <w:p w14:paraId="7E8B377A" w14:textId="77777777" w:rsidR="006148BA" w:rsidRPr="006148BA" w:rsidRDefault="006148BA" w:rsidP="006148BA">
      <w:pPr>
        <w:rPr>
          <w:sz w:val="32"/>
          <w:szCs w:val="32"/>
        </w:rPr>
      </w:pPr>
    </w:p>
    <w:p w14:paraId="3DDC2CB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</w:t>
      </w:r>
    </w:p>
    <w:p w14:paraId="42AD64BE" w14:textId="77777777" w:rsidR="006148BA" w:rsidRPr="006148BA" w:rsidRDefault="006148BA" w:rsidP="006148BA">
      <w:pPr>
        <w:rPr>
          <w:sz w:val="32"/>
          <w:szCs w:val="32"/>
        </w:rPr>
      </w:pPr>
    </w:p>
    <w:p w14:paraId="10FEA03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Solutions</w:t>
      </w:r>
    </w:p>
    <w:p w14:paraId="1354697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4602BDA">
          <v:rect id="_x0000_i1629" style="width:0;height:1.5pt" o:hralign="center" o:hrstd="t" o:hr="t" fillcolor="#a0a0a0" stroked="f"/>
        </w:pict>
      </w:r>
    </w:p>
    <w:p w14:paraId="285EE92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596. Week 2</w:t>
      </w:r>
    </w:p>
    <w:p w14:paraId="5C2243D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Canvas Apps.</w:t>
      </w:r>
    </w:p>
    <w:p w14:paraId="2992944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Forms</w:t>
      </w:r>
    </w:p>
    <w:p w14:paraId="774F78ED" w14:textId="77777777" w:rsidR="006148BA" w:rsidRPr="006148BA" w:rsidRDefault="006148BA" w:rsidP="006148BA">
      <w:pPr>
        <w:rPr>
          <w:sz w:val="32"/>
          <w:szCs w:val="32"/>
        </w:rPr>
      </w:pPr>
    </w:p>
    <w:p w14:paraId="3EDF161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Galleries</w:t>
      </w:r>
    </w:p>
    <w:p w14:paraId="0F5EF262" w14:textId="77777777" w:rsidR="006148BA" w:rsidRPr="006148BA" w:rsidRDefault="006148BA" w:rsidP="006148BA">
      <w:pPr>
        <w:rPr>
          <w:sz w:val="32"/>
          <w:szCs w:val="32"/>
        </w:rPr>
      </w:pPr>
    </w:p>
    <w:p w14:paraId="4885496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Navigation</w:t>
      </w:r>
    </w:p>
    <w:p w14:paraId="3C5DF046" w14:textId="77777777" w:rsidR="006148BA" w:rsidRPr="006148BA" w:rsidRDefault="006148BA" w:rsidP="006148BA">
      <w:pPr>
        <w:rPr>
          <w:sz w:val="32"/>
          <w:szCs w:val="32"/>
        </w:rPr>
      </w:pPr>
    </w:p>
    <w:p w14:paraId="7AD790E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Fx</w:t>
      </w:r>
    </w:p>
    <w:p w14:paraId="3AE0030E" w14:textId="77777777" w:rsidR="006148BA" w:rsidRPr="006148BA" w:rsidRDefault="006148BA" w:rsidP="006148BA">
      <w:pPr>
        <w:rPr>
          <w:sz w:val="32"/>
          <w:szCs w:val="32"/>
        </w:rPr>
      </w:pPr>
    </w:p>
    <w:p w14:paraId="3EE20F0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Complete App</w:t>
      </w:r>
    </w:p>
    <w:p w14:paraId="016711F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87F0084">
          <v:rect id="_x0000_i1630" style="width:0;height:1.5pt" o:hralign="center" o:hrstd="t" o:hr="t" fillcolor="#a0a0a0" stroked="f"/>
        </w:pict>
      </w:r>
    </w:p>
    <w:p w14:paraId="6A29718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597. Week 3</w:t>
      </w:r>
    </w:p>
    <w:p w14:paraId="52F4E30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Advanced Power Apps.</w:t>
      </w:r>
    </w:p>
    <w:p w14:paraId="17B604B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Architecture</w:t>
      </w:r>
    </w:p>
    <w:p w14:paraId="3CE0C344" w14:textId="77777777" w:rsidR="006148BA" w:rsidRPr="006148BA" w:rsidRDefault="006148BA" w:rsidP="006148BA">
      <w:pPr>
        <w:rPr>
          <w:sz w:val="32"/>
          <w:szCs w:val="32"/>
        </w:rPr>
      </w:pPr>
    </w:p>
    <w:p w14:paraId="15AFE42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Advanced Power Fx</w:t>
      </w:r>
    </w:p>
    <w:p w14:paraId="17D0FEA5" w14:textId="77777777" w:rsidR="006148BA" w:rsidRPr="006148BA" w:rsidRDefault="006148BA" w:rsidP="006148BA">
      <w:pPr>
        <w:rPr>
          <w:sz w:val="32"/>
          <w:szCs w:val="32"/>
        </w:rPr>
      </w:pPr>
    </w:p>
    <w:p w14:paraId="47C5BC2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Connectors</w:t>
      </w:r>
    </w:p>
    <w:p w14:paraId="07D1326A" w14:textId="77777777" w:rsidR="006148BA" w:rsidRPr="006148BA" w:rsidRDefault="006148BA" w:rsidP="006148BA">
      <w:pPr>
        <w:rPr>
          <w:sz w:val="32"/>
          <w:szCs w:val="32"/>
        </w:rPr>
      </w:pPr>
    </w:p>
    <w:p w14:paraId="7F87D01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Model-Driven Apps</w:t>
      </w:r>
    </w:p>
    <w:p w14:paraId="1846FC6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B43BC3E">
          <v:rect id="_x0000_i1631" style="width:0;height:1.5pt" o:hralign="center" o:hrstd="t" o:hr="t" fillcolor="#a0a0a0" stroked="f"/>
        </w:pict>
      </w:r>
    </w:p>
    <w:p w14:paraId="764E444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598. Week 4</w:t>
      </w:r>
    </w:p>
    <w:p w14:paraId="339F16F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Power Automate.</w:t>
      </w:r>
    </w:p>
    <w:p w14:paraId="7941B9A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Triggers</w:t>
      </w:r>
    </w:p>
    <w:p w14:paraId="697C4263" w14:textId="77777777" w:rsidR="006148BA" w:rsidRPr="006148BA" w:rsidRDefault="006148BA" w:rsidP="006148BA">
      <w:pPr>
        <w:rPr>
          <w:sz w:val="32"/>
          <w:szCs w:val="32"/>
        </w:rPr>
      </w:pPr>
    </w:p>
    <w:p w14:paraId="5F0BC09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Actions</w:t>
      </w:r>
    </w:p>
    <w:p w14:paraId="60E7EE31" w14:textId="77777777" w:rsidR="006148BA" w:rsidRPr="006148BA" w:rsidRDefault="006148BA" w:rsidP="006148BA">
      <w:pPr>
        <w:rPr>
          <w:sz w:val="32"/>
          <w:szCs w:val="32"/>
        </w:rPr>
      </w:pPr>
    </w:p>
    <w:p w14:paraId="3CA9B46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Approvals</w:t>
      </w:r>
    </w:p>
    <w:p w14:paraId="5579BA43" w14:textId="77777777" w:rsidR="006148BA" w:rsidRPr="006148BA" w:rsidRDefault="006148BA" w:rsidP="006148BA">
      <w:pPr>
        <w:rPr>
          <w:sz w:val="32"/>
          <w:szCs w:val="32"/>
        </w:rPr>
      </w:pPr>
    </w:p>
    <w:p w14:paraId="39EB920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Error Handling</w:t>
      </w:r>
    </w:p>
    <w:p w14:paraId="1D4EE447" w14:textId="77777777" w:rsidR="006148BA" w:rsidRPr="006148BA" w:rsidRDefault="006148BA" w:rsidP="006148BA">
      <w:pPr>
        <w:rPr>
          <w:sz w:val="32"/>
          <w:szCs w:val="32"/>
        </w:rPr>
      </w:pPr>
    </w:p>
    <w:p w14:paraId="76982C5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Monitoring</w:t>
      </w:r>
    </w:p>
    <w:p w14:paraId="46E905E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0996CC4">
          <v:rect id="_x0000_i1632" style="width:0;height:1.5pt" o:hralign="center" o:hrstd="t" o:hr="t" fillcolor="#a0a0a0" stroked="f"/>
        </w:pict>
      </w:r>
    </w:p>
    <w:p w14:paraId="7495418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599. Week 5</w:t>
      </w:r>
    </w:p>
    <w:p w14:paraId="1CFF5EC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Power BI.</w:t>
      </w:r>
    </w:p>
    <w:p w14:paraId="0BE42C5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Query</w:t>
      </w:r>
    </w:p>
    <w:p w14:paraId="4B861851" w14:textId="77777777" w:rsidR="006148BA" w:rsidRPr="006148BA" w:rsidRDefault="006148BA" w:rsidP="006148BA">
      <w:pPr>
        <w:rPr>
          <w:sz w:val="32"/>
          <w:szCs w:val="32"/>
        </w:rPr>
      </w:pPr>
    </w:p>
    <w:p w14:paraId="725FA7E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 Modeling</w:t>
      </w:r>
    </w:p>
    <w:p w14:paraId="5ABA1A65" w14:textId="77777777" w:rsidR="006148BA" w:rsidRPr="006148BA" w:rsidRDefault="006148BA" w:rsidP="006148BA">
      <w:pPr>
        <w:rPr>
          <w:sz w:val="32"/>
          <w:szCs w:val="32"/>
        </w:rPr>
      </w:pPr>
    </w:p>
    <w:p w14:paraId="309372B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DAX</w:t>
      </w:r>
    </w:p>
    <w:p w14:paraId="23A521D7" w14:textId="77777777" w:rsidR="006148BA" w:rsidRPr="006148BA" w:rsidRDefault="006148BA" w:rsidP="006148BA">
      <w:pPr>
        <w:rPr>
          <w:sz w:val="32"/>
          <w:szCs w:val="32"/>
        </w:rPr>
      </w:pPr>
    </w:p>
    <w:p w14:paraId="110FE78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Dashboards</w:t>
      </w:r>
    </w:p>
    <w:p w14:paraId="2A322F9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8EE77AB">
          <v:rect id="_x0000_i1633" style="width:0;height:1.5pt" o:hralign="center" o:hrstd="t" o:hr="t" fillcolor="#a0a0a0" stroked="f"/>
        </w:pict>
      </w:r>
    </w:p>
    <w:p w14:paraId="6259606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600. Week 6</w:t>
      </w:r>
    </w:p>
    <w:p w14:paraId="19D3CBA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Power Pages &amp; Copilot Studio.</w:t>
      </w:r>
    </w:p>
    <w:p w14:paraId="6D395C2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External Sites</w:t>
      </w:r>
    </w:p>
    <w:p w14:paraId="4C920A41" w14:textId="77777777" w:rsidR="006148BA" w:rsidRPr="006148BA" w:rsidRDefault="006148BA" w:rsidP="006148BA">
      <w:pPr>
        <w:rPr>
          <w:sz w:val="32"/>
          <w:szCs w:val="32"/>
        </w:rPr>
      </w:pPr>
    </w:p>
    <w:p w14:paraId="19A04CA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Authorization</w:t>
      </w:r>
    </w:p>
    <w:p w14:paraId="35A8C7B5" w14:textId="77777777" w:rsidR="006148BA" w:rsidRPr="006148BA" w:rsidRDefault="006148BA" w:rsidP="006148BA">
      <w:pPr>
        <w:rPr>
          <w:sz w:val="32"/>
          <w:szCs w:val="32"/>
        </w:rPr>
      </w:pPr>
    </w:p>
    <w:p w14:paraId="270230F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Agents</w:t>
      </w:r>
    </w:p>
    <w:p w14:paraId="1A1D2EC7" w14:textId="77777777" w:rsidR="006148BA" w:rsidRPr="006148BA" w:rsidRDefault="006148BA" w:rsidP="006148BA">
      <w:pPr>
        <w:rPr>
          <w:sz w:val="32"/>
          <w:szCs w:val="32"/>
        </w:rPr>
      </w:pPr>
    </w:p>
    <w:p w14:paraId="6C9840D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Knowledge</w:t>
      </w:r>
    </w:p>
    <w:p w14:paraId="27FD3D72" w14:textId="77777777" w:rsidR="006148BA" w:rsidRPr="006148BA" w:rsidRDefault="006148BA" w:rsidP="006148BA">
      <w:pPr>
        <w:rPr>
          <w:sz w:val="32"/>
          <w:szCs w:val="32"/>
        </w:rPr>
      </w:pPr>
    </w:p>
    <w:p w14:paraId="392B0C4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Actions</w:t>
      </w:r>
    </w:p>
    <w:p w14:paraId="43825BF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F719424">
          <v:rect id="_x0000_i1634" style="width:0;height:1.5pt" o:hralign="center" o:hrstd="t" o:hr="t" fillcolor="#a0a0a0" stroked="f"/>
        </w:pict>
      </w:r>
    </w:p>
    <w:p w14:paraId="7B0F666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601. Week 7</w:t>
      </w:r>
    </w:p>
    <w:p w14:paraId="18D85C6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Enterprise Platform.</w:t>
      </w:r>
    </w:p>
    <w:p w14:paraId="3F5EA7B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APIs</w:t>
      </w:r>
    </w:p>
    <w:p w14:paraId="2D555427" w14:textId="77777777" w:rsidR="006148BA" w:rsidRPr="006148BA" w:rsidRDefault="006148BA" w:rsidP="006148BA">
      <w:pPr>
        <w:rPr>
          <w:sz w:val="32"/>
          <w:szCs w:val="32"/>
        </w:rPr>
      </w:pPr>
    </w:p>
    <w:p w14:paraId="3D8A1DE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Custom Connectors</w:t>
      </w:r>
    </w:p>
    <w:p w14:paraId="76A9260A" w14:textId="77777777" w:rsidR="006148BA" w:rsidRPr="006148BA" w:rsidRDefault="006148BA" w:rsidP="006148BA">
      <w:pPr>
        <w:rPr>
          <w:sz w:val="32"/>
          <w:szCs w:val="32"/>
        </w:rPr>
      </w:pPr>
    </w:p>
    <w:p w14:paraId="52253DA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Governance</w:t>
      </w:r>
    </w:p>
    <w:p w14:paraId="79BAF86C" w14:textId="77777777" w:rsidR="006148BA" w:rsidRPr="006148BA" w:rsidRDefault="006148BA" w:rsidP="006148BA">
      <w:pPr>
        <w:rPr>
          <w:sz w:val="32"/>
          <w:szCs w:val="32"/>
        </w:rPr>
      </w:pPr>
    </w:p>
    <w:p w14:paraId="14D92F6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ALM</w:t>
      </w:r>
    </w:p>
    <w:p w14:paraId="6AFBAF05" w14:textId="77777777" w:rsidR="006148BA" w:rsidRPr="006148BA" w:rsidRDefault="006148BA" w:rsidP="006148BA">
      <w:pPr>
        <w:rPr>
          <w:sz w:val="32"/>
          <w:szCs w:val="32"/>
        </w:rPr>
      </w:pPr>
    </w:p>
    <w:p w14:paraId="54764CA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Troubleshooting</w:t>
      </w:r>
    </w:p>
    <w:p w14:paraId="596763A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34D0BB0">
          <v:rect id="_x0000_i1635" style="width:0;height:1.5pt" o:hralign="center" o:hrstd="t" o:hr="t" fillcolor="#a0a0a0" stroked="f"/>
        </w:pict>
      </w:r>
    </w:p>
    <w:p w14:paraId="6E6603D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602. Week 8</w:t>
      </w:r>
    </w:p>
    <w:p w14:paraId="5AADF53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Enterprise Capstone.</w:t>
      </w:r>
    </w:p>
    <w:p w14:paraId="5EA636E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Architecture</w:t>
      </w:r>
    </w:p>
    <w:p w14:paraId="2994D432" w14:textId="77777777" w:rsidR="006148BA" w:rsidRPr="006148BA" w:rsidRDefault="006148BA" w:rsidP="006148BA">
      <w:pPr>
        <w:rPr>
          <w:sz w:val="32"/>
          <w:szCs w:val="32"/>
        </w:rPr>
      </w:pPr>
    </w:p>
    <w:p w14:paraId="4D9D564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Canvas App</w:t>
      </w:r>
    </w:p>
    <w:p w14:paraId="2804EDDE" w14:textId="77777777" w:rsidR="006148BA" w:rsidRPr="006148BA" w:rsidRDefault="006148BA" w:rsidP="006148BA">
      <w:pPr>
        <w:rPr>
          <w:sz w:val="32"/>
          <w:szCs w:val="32"/>
        </w:rPr>
      </w:pPr>
    </w:p>
    <w:p w14:paraId="602616F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Approvals</w:t>
      </w:r>
    </w:p>
    <w:p w14:paraId="304C0036" w14:textId="77777777" w:rsidR="006148BA" w:rsidRPr="006148BA" w:rsidRDefault="006148BA" w:rsidP="006148BA">
      <w:pPr>
        <w:rPr>
          <w:sz w:val="32"/>
          <w:szCs w:val="32"/>
        </w:rPr>
      </w:pPr>
    </w:p>
    <w:p w14:paraId="6EB0E27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Administration</w:t>
      </w:r>
    </w:p>
    <w:p w14:paraId="12ED010B" w14:textId="77777777" w:rsidR="006148BA" w:rsidRPr="006148BA" w:rsidRDefault="006148BA" w:rsidP="006148BA">
      <w:pPr>
        <w:rPr>
          <w:sz w:val="32"/>
          <w:szCs w:val="32"/>
        </w:rPr>
      </w:pPr>
    </w:p>
    <w:p w14:paraId="294DC8C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Analytics</w:t>
      </w:r>
    </w:p>
    <w:p w14:paraId="281B7213" w14:textId="77777777" w:rsidR="006148BA" w:rsidRPr="006148BA" w:rsidRDefault="006148BA" w:rsidP="006148BA">
      <w:pPr>
        <w:rPr>
          <w:sz w:val="32"/>
          <w:szCs w:val="32"/>
        </w:rPr>
      </w:pPr>
    </w:p>
    <w:p w14:paraId="3FF4143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Testing</w:t>
      </w:r>
    </w:p>
    <w:p w14:paraId="11B7C571" w14:textId="77777777" w:rsidR="006148BA" w:rsidRPr="006148BA" w:rsidRDefault="006148BA" w:rsidP="006148BA">
      <w:pPr>
        <w:rPr>
          <w:sz w:val="32"/>
          <w:szCs w:val="32"/>
        </w:rPr>
      </w:pPr>
    </w:p>
    <w:p w14:paraId="521E3C8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Deployment</w:t>
      </w:r>
    </w:p>
    <w:p w14:paraId="6D04843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DC613EA">
          <v:rect id="_x0000_i1636" style="width:0;height:1.5pt" o:hralign="center" o:hrstd="t" o:hr="t" fillcolor="#a0a0a0" stroked="f"/>
        </w:pict>
      </w:r>
    </w:p>
    <w:p w14:paraId="61504FB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EX — COMPLETE PLATFORM VIEW</w:t>
      </w:r>
    </w:p>
    <w:p w14:paraId="61104DA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603.</w:t>
      </w:r>
    </w:p>
    <w:p w14:paraId="497F851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MICROSOFT POWER PLATFORM</w:t>
      </w:r>
    </w:p>
    <w:p w14:paraId="3C2093A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      |</w:t>
      </w:r>
    </w:p>
    <w:p w14:paraId="48CD232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+-----------+--------------+--------------+-----------+</w:t>
      </w:r>
    </w:p>
    <w:p w14:paraId="00CAF6A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|           |              |              |           |</w:t>
      </w:r>
    </w:p>
    <w:p w14:paraId="05640EF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v           v              v              v           v</w:t>
      </w:r>
    </w:p>
    <w:p w14:paraId="6A9F3EC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POWER APPS   AUTOMATE        POWER BI       PAGES       COPILOT</w:t>
      </w:r>
    </w:p>
    <w:p w14:paraId="7A39035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|           |              |              |           |</w:t>
      </w:r>
    </w:p>
    <w:p w14:paraId="7842ECE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+-----------+--------------+--------------+-----------+</w:t>
      </w:r>
    </w:p>
    <w:p w14:paraId="3A8796A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      |</w:t>
      </w:r>
    </w:p>
    <w:p w14:paraId="7EABC08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      v</w:t>
      </w:r>
    </w:p>
    <w:p w14:paraId="1E0549B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  DATAVERSE</w:t>
      </w:r>
    </w:p>
    <w:p w14:paraId="4BEAC41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      |</w:t>
      </w:r>
    </w:p>
    <w:p w14:paraId="08712D1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      v</w:t>
      </w:r>
    </w:p>
    <w:p w14:paraId="78DBFF4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  CONNECTORS</w:t>
      </w:r>
    </w:p>
    <w:p w14:paraId="2ADC656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      |</w:t>
      </w:r>
    </w:p>
    <w:p w14:paraId="642A5B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      v</w:t>
      </w:r>
    </w:p>
    <w:p w14:paraId="480D194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EXTERNAL SYSTEMS / APIs</w:t>
      </w:r>
    </w:p>
    <w:p w14:paraId="3990840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2F6BB98">
          <v:rect id="_x0000_i1637" style="width:0;height:1.5pt" o:hralign="center" o:hrstd="t" o:hr="t" fillcolor="#a0a0a0" stroked="f"/>
        </w:pict>
      </w:r>
    </w:p>
    <w:p w14:paraId="7826C1D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604. Enterprise Layer</w:t>
      </w:r>
    </w:p>
    <w:p w14:paraId="01E703C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BUSINESS SOLUTION</w:t>
      </w:r>
    </w:p>
    <w:p w14:paraId="1689162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      |</w:t>
      </w:r>
    </w:p>
    <w:p w14:paraId="2423B1B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+--------------------+--------------------+</w:t>
      </w:r>
    </w:p>
    <w:p w14:paraId="0866426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|                    |                    |</w:t>
      </w:r>
    </w:p>
    <w:p w14:paraId="560F343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v                    v                    v</w:t>
      </w:r>
    </w:p>
    <w:p w14:paraId="20536CB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SECURITY             GOVERNANCE             ALM</w:t>
      </w:r>
    </w:p>
    <w:p w14:paraId="3B7F561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|                    |                    |</w:t>
      </w:r>
    </w:p>
    <w:p w14:paraId="1F15A7F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v                    v                    v</w:t>
      </w:r>
    </w:p>
    <w:p w14:paraId="1CDA584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TESTING             MONITORING            SUPPORT</w:t>
      </w:r>
    </w:p>
    <w:p w14:paraId="7F79343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E87A0EA">
          <v:rect id="_x0000_i1638" style="width:0;height:1.5pt" o:hralign="center" o:hrstd="t" o:hr="t" fillcolor="#a0a0a0" stroked="f"/>
        </w:pict>
      </w:r>
    </w:p>
    <w:p w14:paraId="67D52A6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EY — FINAL CAPSTONE PASS CRITERIA</w:t>
      </w:r>
    </w:p>
    <w:p w14:paraId="77C9689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605. Minimum Passing Capstone</w:t>
      </w:r>
    </w:p>
    <w:p w14:paraId="04BE76A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Must demonstrate:</w:t>
      </w:r>
    </w:p>
    <w:p w14:paraId="19D97EB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Working Dataverse Model</w:t>
      </w:r>
    </w:p>
    <w:p w14:paraId="47DEFADC" w14:textId="77777777" w:rsidR="006148BA" w:rsidRPr="006148BA" w:rsidRDefault="006148BA" w:rsidP="006148BA">
      <w:pPr>
        <w:rPr>
          <w:sz w:val="32"/>
          <w:szCs w:val="32"/>
        </w:rPr>
      </w:pPr>
    </w:p>
    <w:p w14:paraId="504AB59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Working Employee App</w:t>
      </w:r>
    </w:p>
    <w:p w14:paraId="5D2562BB" w14:textId="77777777" w:rsidR="006148BA" w:rsidRPr="006148BA" w:rsidRDefault="006148BA" w:rsidP="006148BA">
      <w:pPr>
        <w:rPr>
          <w:sz w:val="32"/>
          <w:szCs w:val="32"/>
        </w:rPr>
      </w:pPr>
    </w:p>
    <w:p w14:paraId="7E4989F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Working Cart</w:t>
      </w:r>
    </w:p>
    <w:p w14:paraId="663E56AA" w14:textId="77777777" w:rsidR="006148BA" w:rsidRPr="006148BA" w:rsidRDefault="006148BA" w:rsidP="006148BA">
      <w:pPr>
        <w:rPr>
          <w:sz w:val="32"/>
          <w:szCs w:val="32"/>
        </w:rPr>
      </w:pPr>
    </w:p>
    <w:p w14:paraId="008FAFD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Working Submission</w:t>
      </w:r>
    </w:p>
    <w:p w14:paraId="235AB802" w14:textId="77777777" w:rsidR="006148BA" w:rsidRPr="006148BA" w:rsidRDefault="006148BA" w:rsidP="006148BA">
      <w:pPr>
        <w:rPr>
          <w:sz w:val="32"/>
          <w:szCs w:val="32"/>
        </w:rPr>
      </w:pPr>
    </w:p>
    <w:p w14:paraId="6A51EED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Working Approval</w:t>
      </w:r>
    </w:p>
    <w:p w14:paraId="64443901" w14:textId="77777777" w:rsidR="006148BA" w:rsidRPr="006148BA" w:rsidRDefault="006148BA" w:rsidP="006148BA">
      <w:pPr>
        <w:rPr>
          <w:sz w:val="32"/>
          <w:szCs w:val="32"/>
        </w:rPr>
      </w:pPr>
    </w:p>
    <w:p w14:paraId="284BD8C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Working Administration App</w:t>
      </w:r>
    </w:p>
    <w:p w14:paraId="00C8C023" w14:textId="77777777" w:rsidR="006148BA" w:rsidRPr="006148BA" w:rsidRDefault="006148BA" w:rsidP="006148BA">
      <w:pPr>
        <w:rPr>
          <w:sz w:val="32"/>
          <w:szCs w:val="32"/>
        </w:rPr>
      </w:pPr>
    </w:p>
    <w:p w14:paraId="307FB0C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Working Analytics</w:t>
      </w:r>
    </w:p>
    <w:p w14:paraId="2DAD35E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4352406">
          <v:rect id="_x0000_i1639" style="width:0;height:1.5pt" o:hralign="center" o:hrstd="t" o:hr="t" fillcolor="#a0a0a0" stroked="f"/>
        </w:pict>
      </w:r>
    </w:p>
    <w:p w14:paraId="68FAD1E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606. And:</w:t>
      </w:r>
    </w:p>
    <w:p w14:paraId="795446D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Reasonable Security</w:t>
      </w:r>
    </w:p>
    <w:p w14:paraId="312F01F2" w14:textId="77777777" w:rsidR="006148BA" w:rsidRPr="006148BA" w:rsidRDefault="006148BA" w:rsidP="006148BA">
      <w:pPr>
        <w:rPr>
          <w:sz w:val="32"/>
          <w:szCs w:val="32"/>
        </w:rPr>
      </w:pPr>
    </w:p>
    <w:p w14:paraId="736A785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Testing Evidence</w:t>
      </w:r>
    </w:p>
    <w:p w14:paraId="569813EC" w14:textId="77777777" w:rsidR="006148BA" w:rsidRPr="006148BA" w:rsidRDefault="006148BA" w:rsidP="006148BA">
      <w:pPr>
        <w:rPr>
          <w:sz w:val="32"/>
          <w:szCs w:val="32"/>
        </w:rPr>
      </w:pPr>
    </w:p>
    <w:p w14:paraId="23412F0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 Packaging</w:t>
      </w:r>
    </w:p>
    <w:p w14:paraId="16B722A0" w14:textId="77777777" w:rsidR="006148BA" w:rsidRPr="006148BA" w:rsidRDefault="006148BA" w:rsidP="006148BA">
      <w:pPr>
        <w:rPr>
          <w:sz w:val="32"/>
          <w:szCs w:val="32"/>
        </w:rPr>
      </w:pPr>
    </w:p>
    <w:p w14:paraId="0AB8153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Technical Explanation</w:t>
      </w:r>
    </w:p>
    <w:p w14:paraId="5313991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5B3CD1F">
          <v:rect id="_x0000_i1640" style="width:0;height:1.5pt" o:hralign="center" o:hrstd="t" o:hr="t" fillcolor="#a0a0a0" stroked="f"/>
        </w:pict>
      </w:r>
    </w:p>
    <w:p w14:paraId="31E47EE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EZ — EXCELLENT CAPSTONE</w:t>
      </w:r>
    </w:p>
    <w:p w14:paraId="25E4B68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607. An Excellent Solution</w:t>
      </w:r>
    </w:p>
    <w:p w14:paraId="523A969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doesn't just:</w:t>
      </w:r>
    </w:p>
    <w:p w14:paraId="2CAFA78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Work.</w:t>
      </w:r>
    </w:p>
    <w:p w14:paraId="69BB826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It is:</w:t>
      </w:r>
    </w:p>
    <w:p w14:paraId="5986430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Understandable</w:t>
      </w:r>
    </w:p>
    <w:p w14:paraId="0EC6DB7C" w14:textId="77777777" w:rsidR="006148BA" w:rsidRPr="006148BA" w:rsidRDefault="006148BA" w:rsidP="006148BA">
      <w:pPr>
        <w:rPr>
          <w:sz w:val="32"/>
          <w:szCs w:val="32"/>
        </w:rPr>
      </w:pPr>
    </w:p>
    <w:p w14:paraId="7DDED96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Maintainable</w:t>
      </w:r>
    </w:p>
    <w:p w14:paraId="6946DE1E" w14:textId="77777777" w:rsidR="006148BA" w:rsidRPr="006148BA" w:rsidRDefault="006148BA" w:rsidP="006148BA">
      <w:pPr>
        <w:rPr>
          <w:sz w:val="32"/>
          <w:szCs w:val="32"/>
        </w:rPr>
      </w:pPr>
    </w:p>
    <w:p w14:paraId="5EC40A6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Secure</w:t>
      </w:r>
    </w:p>
    <w:p w14:paraId="21D0D629" w14:textId="77777777" w:rsidR="006148BA" w:rsidRPr="006148BA" w:rsidRDefault="006148BA" w:rsidP="006148BA">
      <w:pPr>
        <w:rPr>
          <w:sz w:val="32"/>
          <w:szCs w:val="32"/>
        </w:rPr>
      </w:pPr>
    </w:p>
    <w:p w14:paraId="63B49F3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Testable</w:t>
      </w:r>
    </w:p>
    <w:p w14:paraId="234CBCED" w14:textId="77777777" w:rsidR="006148BA" w:rsidRPr="006148BA" w:rsidRDefault="006148BA" w:rsidP="006148BA">
      <w:pPr>
        <w:rPr>
          <w:sz w:val="32"/>
          <w:szCs w:val="32"/>
        </w:rPr>
      </w:pPr>
    </w:p>
    <w:p w14:paraId="51F88F9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Deployable</w:t>
      </w:r>
    </w:p>
    <w:p w14:paraId="47A85B62" w14:textId="77777777" w:rsidR="006148BA" w:rsidRPr="006148BA" w:rsidRDefault="006148BA" w:rsidP="006148BA">
      <w:pPr>
        <w:rPr>
          <w:sz w:val="32"/>
          <w:szCs w:val="32"/>
        </w:rPr>
      </w:pPr>
    </w:p>
    <w:p w14:paraId="20C690C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Supportable</w:t>
      </w:r>
    </w:p>
    <w:p w14:paraId="7CADC5E9" w14:textId="77777777" w:rsidR="006148BA" w:rsidRPr="006148BA" w:rsidRDefault="006148BA" w:rsidP="006148BA">
      <w:pPr>
        <w:rPr>
          <w:sz w:val="32"/>
          <w:szCs w:val="32"/>
        </w:rPr>
      </w:pPr>
    </w:p>
    <w:p w14:paraId="318E79C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Auditable</w:t>
      </w:r>
    </w:p>
    <w:p w14:paraId="41E1893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DD12164">
          <v:rect id="_x0000_i1641" style="width:0;height:1.5pt" o:hralign="center" o:hrstd="t" o:hr="t" fillcolor="#a0a0a0" stroked="f"/>
        </w:pict>
      </w:r>
    </w:p>
    <w:p w14:paraId="04594A3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FA — FINAL PRODUCTION READINESS CHECKLIST</w:t>
      </w:r>
    </w:p>
    <w:p w14:paraId="707FD30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608. Business</w:t>
      </w:r>
    </w:p>
    <w:p w14:paraId="72D07BB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Requirements approved</w:t>
      </w:r>
    </w:p>
    <w:p w14:paraId="43277EE3" w14:textId="77777777" w:rsidR="006148BA" w:rsidRPr="006148BA" w:rsidRDefault="006148BA" w:rsidP="006148BA">
      <w:pPr>
        <w:rPr>
          <w:sz w:val="32"/>
          <w:szCs w:val="32"/>
        </w:rPr>
      </w:pPr>
    </w:p>
    <w:p w14:paraId="5D3BAF1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Personas identified</w:t>
      </w:r>
    </w:p>
    <w:p w14:paraId="55B90362" w14:textId="77777777" w:rsidR="006148BA" w:rsidRPr="006148BA" w:rsidRDefault="006148BA" w:rsidP="006148BA">
      <w:pPr>
        <w:rPr>
          <w:sz w:val="32"/>
          <w:szCs w:val="32"/>
        </w:rPr>
      </w:pPr>
    </w:p>
    <w:p w14:paraId="35C3B45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Approval rules confirmed</w:t>
      </w:r>
    </w:p>
    <w:p w14:paraId="2FEB7E53" w14:textId="77777777" w:rsidR="006148BA" w:rsidRPr="006148BA" w:rsidRDefault="006148BA" w:rsidP="006148BA">
      <w:pPr>
        <w:rPr>
          <w:sz w:val="32"/>
          <w:szCs w:val="32"/>
        </w:rPr>
      </w:pPr>
    </w:p>
    <w:p w14:paraId="7859F98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Thresholds confirmed</w:t>
      </w:r>
    </w:p>
    <w:p w14:paraId="2EC5FBBF" w14:textId="77777777" w:rsidR="006148BA" w:rsidRPr="006148BA" w:rsidRDefault="006148BA" w:rsidP="006148BA">
      <w:pPr>
        <w:rPr>
          <w:sz w:val="32"/>
          <w:szCs w:val="32"/>
        </w:rPr>
      </w:pPr>
    </w:p>
    <w:p w14:paraId="7C578A4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Known limitations accepted</w:t>
      </w:r>
    </w:p>
    <w:p w14:paraId="455FBE7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AFAA803">
          <v:rect id="_x0000_i1642" style="width:0;height:1.5pt" o:hralign="center" o:hrstd="t" o:hr="t" fillcolor="#a0a0a0" stroked="f"/>
        </w:pict>
      </w:r>
    </w:p>
    <w:p w14:paraId="051B004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609. Data</w:t>
      </w:r>
    </w:p>
    <w:p w14:paraId="77E7435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Dataverse model reviewed</w:t>
      </w:r>
    </w:p>
    <w:p w14:paraId="7E104C3B" w14:textId="77777777" w:rsidR="006148BA" w:rsidRPr="006148BA" w:rsidRDefault="006148BA" w:rsidP="006148BA">
      <w:pPr>
        <w:rPr>
          <w:sz w:val="32"/>
          <w:szCs w:val="32"/>
        </w:rPr>
      </w:pPr>
    </w:p>
    <w:p w14:paraId="5249609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Relationships correct</w:t>
      </w:r>
    </w:p>
    <w:p w14:paraId="640BE6CF" w14:textId="77777777" w:rsidR="006148BA" w:rsidRPr="006148BA" w:rsidRDefault="006148BA" w:rsidP="006148BA">
      <w:pPr>
        <w:rPr>
          <w:sz w:val="32"/>
          <w:szCs w:val="32"/>
        </w:rPr>
      </w:pPr>
    </w:p>
    <w:p w14:paraId="37A27E7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Required fields</w:t>
      </w:r>
    </w:p>
    <w:p w14:paraId="6FDBAC2B" w14:textId="77777777" w:rsidR="006148BA" w:rsidRPr="006148BA" w:rsidRDefault="006148BA" w:rsidP="006148BA">
      <w:pPr>
        <w:rPr>
          <w:sz w:val="32"/>
          <w:szCs w:val="32"/>
        </w:rPr>
      </w:pPr>
    </w:p>
    <w:p w14:paraId="5968EC4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Reference data</w:t>
      </w:r>
    </w:p>
    <w:p w14:paraId="293C2C31" w14:textId="77777777" w:rsidR="006148BA" w:rsidRPr="006148BA" w:rsidRDefault="006148BA" w:rsidP="006148BA">
      <w:pPr>
        <w:rPr>
          <w:sz w:val="32"/>
          <w:szCs w:val="32"/>
        </w:rPr>
      </w:pPr>
    </w:p>
    <w:p w14:paraId="04781E9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Historical snapshots</w:t>
      </w:r>
    </w:p>
    <w:p w14:paraId="0F39F83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D0C34C8">
          <v:rect id="_x0000_i1643" style="width:0;height:1.5pt" o:hralign="center" o:hrstd="t" o:hr="t" fillcolor="#a0a0a0" stroked="f"/>
        </w:pict>
      </w:r>
    </w:p>
    <w:p w14:paraId="3DF5529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610. Canvas</w:t>
      </w:r>
    </w:p>
    <w:p w14:paraId="076F470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Responsive</w:t>
      </w:r>
    </w:p>
    <w:p w14:paraId="5305746B" w14:textId="77777777" w:rsidR="006148BA" w:rsidRPr="006148BA" w:rsidRDefault="006148BA" w:rsidP="006148BA">
      <w:pPr>
        <w:rPr>
          <w:sz w:val="32"/>
          <w:szCs w:val="32"/>
        </w:rPr>
      </w:pPr>
    </w:p>
    <w:p w14:paraId="13501DA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Accessible</w:t>
      </w:r>
    </w:p>
    <w:p w14:paraId="038DDE38" w14:textId="77777777" w:rsidR="006148BA" w:rsidRPr="006148BA" w:rsidRDefault="006148BA" w:rsidP="006148BA">
      <w:pPr>
        <w:rPr>
          <w:sz w:val="32"/>
          <w:szCs w:val="32"/>
        </w:rPr>
      </w:pPr>
    </w:p>
    <w:p w14:paraId="7492C25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App Checker</w:t>
      </w:r>
    </w:p>
    <w:p w14:paraId="3D356B34" w14:textId="77777777" w:rsidR="006148BA" w:rsidRPr="006148BA" w:rsidRDefault="006148BA" w:rsidP="006148BA">
      <w:pPr>
        <w:rPr>
          <w:sz w:val="32"/>
          <w:szCs w:val="32"/>
        </w:rPr>
      </w:pPr>
    </w:p>
    <w:p w14:paraId="455E725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Delegation reviewed</w:t>
      </w:r>
    </w:p>
    <w:p w14:paraId="53558C9C" w14:textId="77777777" w:rsidR="006148BA" w:rsidRPr="006148BA" w:rsidRDefault="006148BA" w:rsidP="006148BA">
      <w:pPr>
        <w:rPr>
          <w:sz w:val="32"/>
          <w:szCs w:val="32"/>
        </w:rPr>
      </w:pPr>
    </w:p>
    <w:p w14:paraId="1400131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Error handling</w:t>
      </w:r>
    </w:p>
    <w:p w14:paraId="61E83735" w14:textId="77777777" w:rsidR="006148BA" w:rsidRPr="006148BA" w:rsidRDefault="006148BA" w:rsidP="006148BA">
      <w:pPr>
        <w:rPr>
          <w:sz w:val="32"/>
          <w:szCs w:val="32"/>
        </w:rPr>
      </w:pPr>
    </w:p>
    <w:p w14:paraId="249AE9C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No false success</w:t>
      </w:r>
    </w:p>
    <w:p w14:paraId="66069AD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851D79E">
          <v:rect id="_x0000_i1644" style="width:0;height:1.5pt" o:hralign="center" o:hrstd="t" o:hr="t" fillcolor="#a0a0a0" stroked="f"/>
        </w:pict>
      </w:r>
    </w:p>
    <w:p w14:paraId="266EB1A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611. Automation</w:t>
      </w:r>
    </w:p>
    <w:p w14:paraId="7FA2FA9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Server validation</w:t>
      </w:r>
    </w:p>
    <w:p w14:paraId="2A7423EF" w14:textId="77777777" w:rsidR="006148BA" w:rsidRPr="006148BA" w:rsidRDefault="006148BA" w:rsidP="006148BA">
      <w:pPr>
        <w:rPr>
          <w:sz w:val="32"/>
          <w:szCs w:val="32"/>
        </w:rPr>
      </w:pPr>
    </w:p>
    <w:p w14:paraId="449360C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Correct thresholds</w:t>
      </w:r>
    </w:p>
    <w:p w14:paraId="64F409FB" w14:textId="77777777" w:rsidR="006148BA" w:rsidRPr="006148BA" w:rsidRDefault="006148BA" w:rsidP="006148BA">
      <w:pPr>
        <w:rPr>
          <w:sz w:val="32"/>
          <w:szCs w:val="32"/>
        </w:rPr>
      </w:pPr>
    </w:p>
    <w:p w14:paraId="012FC6A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Rejections</w:t>
      </w:r>
    </w:p>
    <w:p w14:paraId="20E5317D" w14:textId="77777777" w:rsidR="006148BA" w:rsidRPr="006148BA" w:rsidRDefault="006148BA" w:rsidP="006148BA">
      <w:pPr>
        <w:rPr>
          <w:sz w:val="32"/>
          <w:szCs w:val="32"/>
        </w:rPr>
      </w:pPr>
    </w:p>
    <w:p w14:paraId="13A8581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Error handling</w:t>
      </w:r>
    </w:p>
    <w:p w14:paraId="3C472003" w14:textId="77777777" w:rsidR="006148BA" w:rsidRPr="006148BA" w:rsidRDefault="006148BA" w:rsidP="006148BA">
      <w:pPr>
        <w:rPr>
          <w:sz w:val="32"/>
          <w:szCs w:val="32"/>
        </w:rPr>
      </w:pPr>
    </w:p>
    <w:p w14:paraId="0FA3EC2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Duplicate guard</w:t>
      </w:r>
    </w:p>
    <w:p w14:paraId="1EA70988" w14:textId="77777777" w:rsidR="006148BA" w:rsidRPr="006148BA" w:rsidRDefault="006148BA" w:rsidP="006148BA">
      <w:pPr>
        <w:rPr>
          <w:sz w:val="32"/>
          <w:szCs w:val="32"/>
        </w:rPr>
      </w:pPr>
    </w:p>
    <w:p w14:paraId="092561D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Notifications</w:t>
      </w:r>
    </w:p>
    <w:p w14:paraId="7A26B71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6C97EB9">
          <v:rect id="_x0000_i1645" style="width:0;height:1.5pt" o:hralign="center" o:hrstd="t" o:hr="t" fillcolor="#a0a0a0" stroked="f"/>
        </w:pict>
      </w:r>
    </w:p>
    <w:p w14:paraId="3A49D1B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612. Security</w:t>
      </w:r>
    </w:p>
    <w:p w14:paraId="3CFFC29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Least privilege</w:t>
      </w:r>
    </w:p>
    <w:p w14:paraId="3AD8AB31" w14:textId="77777777" w:rsidR="006148BA" w:rsidRPr="006148BA" w:rsidRDefault="006148BA" w:rsidP="006148BA">
      <w:pPr>
        <w:rPr>
          <w:sz w:val="32"/>
          <w:szCs w:val="32"/>
        </w:rPr>
      </w:pPr>
    </w:p>
    <w:p w14:paraId="252C413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Employee isolation</w:t>
      </w:r>
    </w:p>
    <w:p w14:paraId="2DCE4FE4" w14:textId="77777777" w:rsidR="006148BA" w:rsidRPr="006148BA" w:rsidRDefault="006148BA" w:rsidP="006148BA">
      <w:pPr>
        <w:rPr>
          <w:sz w:val="32"/>
          <w:szCs w:val="32"/>
        </w:rPr>
      </w:pPr>
    </w:p>
    <w:p w14:paraId="5EDBBC2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Admin separation</w:t>
      </w:r>
    </w:p>
    <w:p w14:paraId="2ECE6509" w14:textId="77777777" w:rsidR="006148BA" w:rsidRPr="006148BA" w:rsidRDefault="006148BA" w:rsidP="006148BA">
      <w:pPr>
        <w:rPr>
          <w:sz w:val="32"/>
          <w:szCs w:val="32"/>
        </w:rPr>
      </w:pPr>
    </w:p>
    <w:p w14:paraId="3F06D29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Approval field protection</w:t>
      </w:r>
    </w:p>
    <w:p w14:paraId="03C9361C" w14:textId="77777777" w:rsidR="006148BA" w:rsidRPr="006148BA" w:rsidRDefault="006148BA" w:rsidP="006148BA">
      <w:pPr>
        <w:rPr>
          <w:sz w:val="32"/>
          <w:szCs w:val="32"/>
        </w:rPr>
      </w:pPr>
    </w:p>
    <w:p w14:paraId="592D887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Test personas</w:t>
      </w:r>
    </w:p>
    <w:p w14:paraId="42D840B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B0F4D22">
          <v:rect id="_x0000_i1646" style="width:0;height:1.5pt" o:hralign="center" o:hrstd="t" o:hr="t" fillcolor="#a0a0a0" stroked="f"/>
        </w:pict>
      </w:r>
    </w:p>
    <w:p w14:paraId="7D36F13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613. Analytics</w:t>
      </w:r>
    </w:p>
    <w:p w14:paraId="3FD08A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Measures validated</w:t>
      </w:r>
    </w:p>
    <w:p w14:paraId="3E6A6AD6" w14:textId="77777777" w:rsidR="006148BA" w:rsidRPr="006148BA" w:rsidRDefault="006148BA" w:rsidP="006148BA">
      <w:pPr>
        <w:rPr>
          <w:sz w:val="32"/>
          <w:szCs w:val="32"/>
        </w:rPr>
      </w:pPr>
    </w:p>
    <w:p w14:paraId="139177B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Grain correct</w:t>
      </w:r>
    </w:p>
    <w:p w14:paraId="4EA9CD57" w14:textId="77777777" w:rsidR="006148BA" w:rsidRPr="006148BA" w:rsidRDefault="006148BA" w:rsidP="006148BA">
      <w:pPr>
        <w:rPr>
          <w:sz w:val="32"/>
          <w:szCs w:val="32"/>
        </w:rPr>
      </w:pPr>
    </w:p>
    <w:p w14:paraId="63376F1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No double counting</w:t>
      </w:r>
    </w:p>
    <w:p w14:paraId="60AE12E2" w14:textId="77777777" w:rsidR="006148BA" w:rsidRPr="006148BA" w:rsidRDefault="006148BA" w:rsidP="006148BA">
      <w:pPr>
        <w:rPr>
          <w:sz w:val="32"/>
          <w:szCs w:val="32"/>
        </w:rPr>
      </w:pPr>
    </w:p>
    <w:p w14:paraId="11174B2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Refresh tested</w:t>
      </w:r>
    </w:p>
    <w:p w14:paraId="45AB1C51" w14:textId="77777777" w:rsidR="006148BA" w:rsidRPr="006148BA" w:rsidRDefault="006148BA" w:rsidP="006148BA">
      <w:pPr>
        <w:rPr>
          <w:sz w:val="32"/>
          <w:szCs w:val="32"/>
        </w:rPr>
      </w:pPr>
    </w:p>
    <w:p w14:paraId="506A20A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Sharing/security planned</w:t>
      </w:r>
    </w:p>
    <w:p w14:paraId="1273564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50EE798">
          <v:rect id="_x0000_i1647" style="width:0;height:1.5pt" o:hralign="center" o:hrstd="t" o:hr="t" fillcolor="#a0a0a0" stroked="f"/>
        </w:pict>
      </w:r>
    </w:p>
    <w:p w14:paraId="6DC095D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614. ALM</w:t>
      </w:r>
    </w:p>
    <w:p w14:paraId="1041229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DEV unmanaged</w:t>
      </w:r>
    </w:p>
    <w:p w14:paraId="2DD99BDB" w14:textId="77777777" w:rsidR="006148BA" w:rsidRPr="006148BA" w:rsidRDefault="006148BA" w:rsidP="006148BA">
      <w:pPr>
        <w:rPr>
          <w:sz w:val="32"/>
          <w:szCs w:val="32"/>
        </w:rPr>
      </w:pPr>
    </w:p>
    <w:p w14:paraId="103CEA9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Managed artifact</w:t>
      </w:r>
    </w:p>
    <w:p w14:paraId="0C006805" w14:textId="77777777" w:rsidR="006148BA" w:rsidRPr="006148BA" w:rsidRDefault="006148BA" w:rsidP="006148BA">
      <w:pPr>
        <w:rPr>
          <w:sz w:val="32"/>
          <w:szCs w:val="32"/>
        </w:rPr>
      </w:pPr>
    </w:p>
    <w:p w14:paraId="06A32E0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TEST managed</w:t>
      </w:r>
    </w:p>
    <w:p w14:paraId="3D29B4CF" w14:textId="77777777" w:rsidR="006148BA" w:rsidRPr="006148BA" w:rsidRDefault="006148BA" w:rsidP="006148BA">
      <w:pPr>
        <w:rPr>
          <w:sz w:val="32"/>
          <w:szCs w:val="32"/>
        </w:rPr>
      </w:pPr>
    </w:p>
    <w:p w14:paraId="040A431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Configuration externalized</w:t>
      </w:r>
    </w:p>
    <w:p w14:paraId="18BD882E" w14:textId="77777777" w:rsidR="006148BA" w:rsidRPr="006148BA" w:rsidRDefault="006148BA" w:rsidP="006148BA">
      <w:pPr>
        <w:rPr>
          <w:sz w:val="32"/>
          <w:szCs w:val="32"/>
        </w:rPr>
      </w:pPr>
    </w:p>
    <w:p w14:paraId="3A1DFB9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Connections mapped</w:t>
      </w:r>
    </w:p>
    <w:p w14:paraId="2B4AAB00" w14:textId="77777777" w:rsidR="006148BA" w:rsidRPr="006148BA" w:rsidRDefault="006148BA" w:rsidP="006148BA">
      <w:pPr>
        <w:rPr>
          <w:sz w:val="32"/>
          <w:szCs w:val="32"/>
        </w:rPr>
      </w:pPr>
    </w:p>
    <w:p w14:paraId="6A8EE73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Solution Checker</w:t>
      </w:r>
    </w:p>
    <w:p w14:paraId="0749A02C" w14:textId="77777777" w:rsidR="006148BA" w:rsidRPr="006148BA" w:rsidRDefault="006148BA" w:rsidP="006148BA">
      <w:pPr>
        <w:rPr>
          <w:sz w:val="32"/>
          <w:szCs w:val="32"/>
        </w:rPr>
      </w:pPr>
    </w:p>
    <w:p w14:paraId="2E92746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Same artifact promotion</w:t>
      </w:r>
    </w:p>
    <w:p w14:paraId="4387702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7D78EAE">
          <v:rect id="_x0000_i1648" style="width:0;height:1.5pt" o:hralign="center" o:hrstd="t" o:hr="t" fillcolor="#a0a0a0" stroked="f"/>
        </w:pict>
      </w:r>
    </w:p>
    <w:p w14:paraId="3DE6438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615. Operations</w:t>
      </w:r>
    </w:p>
    <w:p w14:paraId="45B8CD0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Owners</w:t>
      </w:r>
    </w:p>
    <w:p w14:paraId="5D9EA0F1" w14:textId="77777777" w:rsidR="006148BA" w:rsidRPr="006148BA" w:rsidRDefault="006148BA" w:rsidP="006148BA">
      <w:pPr>
        <w:rPr>
          <w:sz w:val="32"/>
          <w:szCs w:val="32"/>
        </w:rPr>
      </w:pPr>
    </w:p>
    <w:p w14:paraId="2991331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Monitoring</w:t>
      </w:r>
    </w:p>
    <w:p w14:paraId="4262B926" w14:textId="77777777" w:rsidR="006148BA" w:rsidRPr="006148BA" w:rsidRDefault="006148BA" w:rsidP="006148BA">
      <w:pPr>
        <w:rPr>
          <w:sz w:val="32"/>
          <w:szCs w:val="32"/>
        </w:rPr>
      </w:pPr>
    </w:p>
    <w:p w14:paraId="6065C9E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Runbook</w:t>
      </w:r>
    </w:p>
    <w:p w14:paraId="3C00BB94" w14:textId="77777777" w:rsidR="006148BA" w:rsidRPr="006148BA" w:rsidRDefault="006148BA" w:rsidP="006148BA">
      <w:pPr>
        <w:rPr>
          <w:sz w:val="32"/>
          <w:szCs w:val="32"/>
        </w:rPr>
      </w:pPr>
    </w:p>
    <w:p w14:paraId="0328E9D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Incident process</w:t>
      </w:r>
    </w:p>
    <w:p w14:paraId="53A0BFF7" w14:textId="77777777" w:rsidR="006148BA" w:rsidRPr="006148BA" w:rsidRDefault="006148BA" w:rsidP="006148BA">
      <w:pPr>
        <w:rPr>
          <w:sz w:val="32"/>
          <w:szCs w:val="32"/>
        </w:rPr>
      </w:pPr>
    </w:p>
    <w:p w14:paraId="58F14A2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☐</w:t>
      </w:r>
      <w:r w:rsidRPr="006148BA">
        <w:rPr>
          <w:sz w:val="32"/>
          <w:szCs w:val="32"/>
        </w:rPr>
        <w:t xml:space="preserve"> Recovery plan</w:t>
      </w:r>
    </w:p>
    <w:p w14:paraId="3BB6F92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3898898">
          <v:rect id="_x0000_i1649" style="width:0;height:1.5pt" o:hralign="center" o:hrstd="t" o:hr="t" fillcolor="#a0a0a0" stroked="f"/>
        </w:pict>
      </w:r>
    </w:p>
    <w:p w14:paraId="758173C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FB — FINAL GO/NO-GO TEMPLATE</w:t>
      </w:r>
    </w:p>
    <w:p w14:paraId="0244A4D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616.</w:t>
      </w:r>
    </w:p>
    <w:p w14:paraId="1E74A17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Solution:</w:t>
      </w:r>
    </w:p>
    <w:p w14:paraId="7B628E5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&amp; Purchase Request Management</w:t>
      </w:r>
    </w:p>
    <w:p w14:paraId="0EFBC773" w14:textId="77777777" w:rsidR="006148BA" w:rsidRPr="006148BA" w:rsidRDefault="006148BA" w:rsidP="006148BA">
      <w:pPr>
        <w:rPr>
          <w:sz w:val="32"/>
          <w:szCs w:val="32"/>
        </w:rPr>
      </w:pPr>
    </w:p>
    <w:p w14:paraId="6C1F357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Version:</w:t>
      </w:r>
    </w:p>
    <w:p w14:paraId="0452A99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1.0.0.0</w:t>
      </w:r>
    </w:p>
    <w:p w14:paraId="723FCE0E" w14:textId="77777777" w:rsidR="006148BA" w:rsidRPr="006148BA" w:rsidRDefault="006148BA" w:rsidP="006148BA">
      <w:pPr>
        <w:rPr>
          <w:sz w:val="32"/>
          <w:szCs w:val="32"/>
        </w:rPr>
      </w:pPr>
    </w:p>
    <w:p w14:paraId="14D0D9A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Environment:</w:t>
      </w:r>
    </w:p>
    <w:p w14:paraId="2B3A011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</w:t>
      </w:r>
    </w:p>
    <w:p w14:paraId="6B484550" w14:textId="77777777" w:rsidR="006148BA" w:rsidRPr="006148BA" w:rsidRDefault="006148BA" w:rsidP="006148BA">
      <w:pPr>
        <w:rPr>
          <w:sz w:val="32"/>
          <w:szCs w:val="32"/>
        </w:rPr>
      </w:pPr>
    </w:p>
    <w:p w14:paraId="4E98013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Functional Testing:</w:t>
      </w:r>
    </w:p>
    <w:p w14:paraId="3873EEF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PASS / FAIL</w:t>
      </w:r>
    </w:p>
    <w:p w14:paraId="52A2DB29" w14:textId="77777777" w:rsidR="006148BA" w:rsidRPr="006148BA" w:rsidRDefault="006148BA" w:rsidP="006148BA">
      <w:pPr>
        <w:rPr>
          <w:sz w:val="32"/>
          <w:szCs w:val="32"/>
        </w:rPr>
      </w:pPr>
    </w:p>
    <w:p w14:paraId="4CBE898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 Testing:</w:t>
      </w:r>
    </w:p>
    <w:p w14:paraId="44AF3E3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PASS / FAIL</w:t>
      </w:r>
    </w:p>
    <w:p w14:paraId="11F2779C" w14:textId="77777777" w:rsidR="006148BA" w:rsidRPr="006148BA" w:rsidRDefault="006148BA" w:rsidP="006148BA">
      <w:pPr>
        <w:rPr>
          <w:sz w:val="32"/>
          <w:szCs w:val="32"/>
        </w:rPr>
      </w:pPr>
    </w:p>
    <w:p w14:paraId="1DE354E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Approval Boundary Testing:</w:t>
      </w:r>
    </w:p>
    <w:p w14:paraId="353D8C8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PASS / FAIL</w:t>
      </w:r>
    </w:p>
    <w:p w14:paraId="1544994B" w14:textId="77777777" w:rsidR="006148BA" w:rsidRPr="006148BA" w:rsidRDefault="006148BA" w:rsidP="006148BA">
      <w:pPr>
        <w:rPr>
          <w:sz w:val="32"/>
          <w:szCs w:val="32"/>
        </w:rPr>
      </w:pPr>
    </w:p>
    <w:p w14:paraId="03B996F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Regression:</w:t>
      </w:r>
    </w:p>
    <w:p w14:paraId="01E0FE2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PASS / FAIL</w:t>
      </w:r>
    </w:p>
    <w:p w14:paraId="2F8242FB" w14:textId="77777777" w:rsidR="006148BA" w:rsidRPr="006148BA" w:rsidRDefault="006148BA" w:rsidP="006148BA">
      <w:pPr>
        <w:rPr>
          <w:sz w:val="32"/>
          <w:szCs w:val="32"/>
        </w:rPr>
      </w:pPr>
    </w:p>
    <w:p w14:paraId="33506ED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Deployment:</w:t>
      </w:r>
    </w:p>
    <w:p w14:paraId="2FB97F9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PASS / FAIL</w:t>
      </w:r>
    </w:p>
    <w:p w14:paraId="7A61320D" w14:textId="77777777" w:rsidR="006148BA" w:rsidRPr="006148BA" w:rsidRDefault="006148BA" w:rsidP="006148BA">
      <w:pPr>
        <w:rPr>
          <w:sz w:val="32"/>
          <w:szCs w:val="32"/>
        </w:rPr>
      </w:pPr>
    </w:p>
    <w:p w14:paraId="7DCA074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Critical Defects:</w:t>
      </w:r>
    </w:p>
    <w:p w14:paraId="4A85C74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0 / __</w:t>
      </w:r>
    </w:p>
    <w:p w14:paraId="093B7160" w14:textId="77777777" w:rsidR="006148BA" w:rsidRPr="006148BA" w:rsidRDefault="006148BA" w:rsidP="006148BA">
      <w:pPr>
        <w:rPr>
          <w:sz w:val="32"/>
          <w:szCs w:val="32"/>
        </w:rPr>
      </w:pPr>
    </w:p>
    <w:p w14:paraId="48791D4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High Defects:</w:t>
      </w:r>
    </w:p>
    <w:p w14:paraId="69652FD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0 / __</w:t>
      </w:r>
    </w:p>
    <w:p w14:paraId="69E93F64" w14:textId="77777777" w:rsidR="006148BA" w:rsidRPr="006148BA" w:rsidRDefault="006148BA" w:rsidP="006148BA">
      <w:pPr>
        <w:rPr>
          <w:sz w:val="32"/>
          <w:szCs w:val="32"/>
        </w:rPr>
      </w:pPr>
    </w:p>
    <w:p w14:paraId="3431DBE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Known Limitations:</w:t>
      </w:r>
    </w:p>
    <w:p w14:paraId="77CF3C4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____________________</w:t>
      </w:r>
    </w:p>
    <w:p w14:paraId="64489BE7" w14:textId="77777777" w:rsidR="006148BA" w:rsidRPr="006148BA" w:rsidRDefault="006148BA" w:rsidP="006148BA">
      <w:pPr>
        <w:rPr>
          <w:sz w:val="32"/>
          <w:szCs w:val="32"/>
        </w:rPr>
      </w:pPr>
    </w:p>
    <w:p w14:paraId="5091CF9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Decision:</w:t>
      </w:r>
    </w:p>
    <w:p w14:paraId="04D602E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 / CONDITIONAL GO / NO-GO</w:t>
      </w:r>
    </w:p>
    <w:p w14:paraId="2139A44B" w14:textId="77777777" w:rsidR="006148BA" w:rsidRPr="006148BA" w:rsidRDefault="006148BA" w:rsidP="006148BA">
      <w:pPr>
        <w:rPr>
          <w:sz w:val="32"/>
          <w:szCs w:val="32"/>
        </w:rPr>
      </w:pPr>
    </w:p>
    <w:p w14:paraId="3B60A55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Approved By:</w:t>
      </w:r>
    </w:p>
    <w:p w14:paraId="05B2E6A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____________________</w:t>
      </w:r>
    </w:p>
    <w:p w14:paraId="3B464591" w14:textId="77777777" w:rsidR="006148BA" w:rsidRPr="006148BA" w:rsidRDefault="006148BA" w:rsidP="006148BA">
      <w:pPr>
        <w:rPr>
          <w:sz w:val="32"/>
          <w:szCs w:val="32"/>
        </w:rPr>
      </w:pPr>
    </w:p>
    <w:p w14:paraId="11E7A36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Date:</w:t>
      </w:r>
    </w:p>
    <w:p w14:paraId="7E750E3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____________________</w:t>
      </w:r>
    </w:p>
    <w:p w14:paraId="6BB06093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E4A11D3">
          <v:rect id="_x0000_i1650" style="width:0;height:1.5pt" o:hralign="center" o:hrstd="t" o:hr="t" fillcolor="#a0a0a0" stroked="f"/>
        </w:pict>
      </w:r>
    </w:p>
    <w:p w14:paraId="6875D19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FC — FINAL RELEASE STATEMENT</w:t>
      </w:r>
    </w:p>
    <w:p w14:paraId="0AF5DD1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617. Example</w:t>
      </w:r>
    </w:p>
    <w:p w14:paraId="152F189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Procurement &amp; Purchase Request Management v1.0 has completed functional, security, approval-boundary, regression, and deployment testing in TEST.</w:t>
      </w:r>
    </w:p>
    <w:p w14:paraId="4ACF27E8" w14:textId="77777777" w:rsidR="006148BA" w:rsidRPr="006148BA" w:rsidRDefault="006148BA" w:rsidP="006148BA">
      <w:pPr>
        <w:rPr>
          <w:sz w:val="32"/>
          <w:szCs w:val="32"/>
        </w:rPr>
      </w:pPr>
    </w:p>
    <w:p w14:paraId="083ABAF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All release-blocking issues have been resolved.</w:t>
      </w:r>
    </w:p>
    <w:p w14:paraId="50233460" w14:textId="77777777" w:rsidR="006148BA" w:rsidRPr="006148BA" w:rsidRDefault="006148BA" w:rsidP="006148BA">
      <w:pPr>
        <w:rPr>
          <w:sz w:val="32"/>
          <w:szCs w:val="32"/>
        </w:rPr>
      </w:pPr>
    </w:p>
    <w:p w14:paraId="719D2BE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The solution is approved for controlled production deployment subject to production connection, licensing, security, and operational readiness validation.</w:t>
      </w:r>
    </w:p>
    <w:p w14:paraId="35A92AE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A9AA6FD">
          <v:rect id="_x0000_i1651" style="width:0;height:1.5pt" o:hralign="center" o:hrstd="t" o:hr="t" fillcolor="#a0a0a0" stroked="f"/>
        </w:pict>
      </w:r>
    </w:p>
    <w:p w14:paraId="35DEF95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FD — FINAL STUDENT REFLECTION</w:t>
      </w:r>
    </w:p>
    <w:p w14:paraId="4610654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618. Ask</w:t>
      </w:r>
    </w:p>
    <w:p w14:paraId="7E0968F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did you learn about:</w:t>
      </w:r>
    </w:p>
    <w:p w14:paraId="4A0CE3A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Data Modeling?</w:t>
      </w:r>
    </w:p>
    <w:p w14:paraId="6B87987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A0521DC">
          <v:rect id="_x0000_i1652" style="width:0;height:1.5pt" o:hralign="center" o:hrstd="t" o:hr="t" fillcolor="#a0a0a0" stroked="f"/>
        </w:pict>
      </w:r>
    </w:p>
    <w:p w14:paraId="4BF23DD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619. What did you learn about:</w:t>
      </w:r>
    </w:p>
    <w:p w14:paraId="273C3FB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App Design?</w:t>
      </w:r>
    </w:p>
    <w:p w14:paraId="4D64658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1F0C89E">
          <v:rect id="_x0000_i1653" style="width:0;height:1.5pt" o:hralign="center" o:hrstd="t" o:hr="t" fillcolor="#a0a0a0" stroked="f"/>
        </w:pict>
      </w:r>
    </w:p>
    <w:p w14:paraId="1F97F26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620. About:</w:t>
      </w:r>
    </w:p>
    <w:p w14:paraId="233AB3F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Automation?</w:t>
      </w:r>
    </w:p>
    <w:p w14:paraId="1E16786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D4D2B1E">
          <v:rect id="_x0000_i1654" style="width:0;height:1.5pt" o:hralign="center" o:hrstd="t" o:hr="t" fillcolor="#a0a0a0" stroked="f"/>
        </w:pict>
      </w:r>
    </w:p>
    <w:p w14:paraId="5F14C17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621. About:</w:t>
      </w:r>
    </w:p>
    <w:p w14:paraId="3A4E836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Security?</w:t>
      </w:r>
    </w:p>
    <w:p w14:paraId="71135DA8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47BEFF2">
          <v:rect id="_x0000_i1655" style="width:0;height:1.5pt" o:hralign="center" o:hrstd="t" o:hr="t" fillcolor="#a0a0a0" stroked="f"/>
        </w:pict>
      </w:r>
    </w:p>
    <w:p w14:paraId="0EFCD71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622. About:</w:t>
      </w:r>
    </w:p>
    <w:p w14:paraId="14D3635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Analytics?</w:t>
      </w:r>
    </w:p>
    <w:p w14:paraId="0C96FB5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1B0ECC8">
          <v:rect id="_x0000_i1656" style="width:0;height:1.5pt" o:hralign="center" o:hrstd="t" o:hr="t" fillcolor="#a0a0a0" stroked="f"/>
        </w:pict>
      </w:r>
    </w:p>
    <w:p w14:paraId="1735005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623. About:</w:t>
      </w:r>
    </w:p>
    <w:p w14:paraId="6759D06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Deployment?</w:t>
      </w:r>
    </w:p>
    <w:p w14:paraId="7B9C18D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B7894A4">
          <v:rect id="_x0000_i1657" style="width:0;height:1.5pt" o:hralign="center" o:hrstd="t" o:hr="t" fillcolor="#a0a0a0" stroked="f"/>
        </w:pict>
      </w:r>
    </w:p>
    <w:p w14:paraId="2E71D6C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624. What would you change in:</w:t>
      </w:r>
    </w:p>
    <w:p w14:paraId="6048A49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v2?</w:t>
      </w:r>
    </w:p>
    <w:p w14:paraId="5DE040E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BEB2535">
          <v:rect id="_x0000_i1658" style="width:0;height:1.5pt" o:hralign="center" o:hrstd="t" o:hr="t" fillcolor="#a0a0a0" stroked="f"/>
        </w:pict>
      </w:r>
    </w:p>
    <w:p w14:paraId="7F27A3C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FE — NEXT STEPS AFTER BOOTCAMP</w:t>
      </w:r>
    </w:p>
    <w:p w14:paraId="2EC307C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625. Continue With</w:t>
      </w:r>
    </w:p>
    <w:p w14:paraId="0B0E01C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More advanced:</w:t>
      </w:r>
    </w:p>
    <w:p w14:paraId="3367411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Dataverse Plug-ins</w:t>
      </w:r>
    </w:p>
    <w:p w14:paraId="1B396E6B" w14:textId="77777777" w:rsidR="006148BA" w:rsidRPr="006148BA" w:rsidRDefault="006148BA" w:rsidP="006148BA">
      <w:pPr>
        <w:rPr>
          <w:sz w:val="32"/>
          <w:szCs w:val="32"/>
        </w:rPr>
      </w:pPr>
    </w:p>
    <w:p w14:paraId="054DCEE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Custom APIs</w:t>
      </w:r>
    </w:p>
    <w:p w14:paraId="150700BC" w14:textId="77777777" w:rsidR="006148BA" w:rsidRPr="006148BA" w:rsidRDefault="006148BA" w:rsidP="006148BA">
      <w:pPr>
        <w:rPr>
          <w:sz w:val="32"/>
          <w:szCs w:val="32"/>
        </w:rPr>
      </w:pPr>
    </w:p>
    <w:p w14:paraId="48B3E21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PCF Components</w:t>
      </w:r>
    </w:p>
    <w:p w14:paraId="37F59C98" w14:textId="77777777" w:rsidR="006148BA" w:rsidRPr="006148BA" w:rsidRDefault="006148BA" w:rsidP="006148BA">
      <w:pPr>
        <w:rPr>
          <w:sz w:val="32"/>
          <w:szCs w:val="32"/>
        </w:rPr>
      </w:pPr>
    </w:p>
    <w:p w14:paraId="64853FF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Azure Integration</w:t>
      </w:r>
    </w:p>
    <w:p w14:paraId="66F300C0" w14:textId="77777777" w:rsidR="006148BA" w:rsidRPr="006148BA" w:rsidRDefault="006148BA" w:rsidP="006148BA">
      <w:pPr>
        <w:rPr>
          <w:sz w:val="32"/>
          <w:szCs w:val="32"/>
        </w:rPr>
      </w:pPr>
    </w:p>
    <w:p w14:paraId="1370BDC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Azure Functions</w:t>
      </w:r>
    </w:p>
    <w:p w14:paraId="672DA168" w14:textId="77777777" w:rsidR="006148BA" w:rsidRPr="006148BA" w:rsidRDefault="006148BA" w:rsidP="006148BA">
      <w:pPr>
        <w:rPr>
          <w:sz w:val="32"/>
          <w:szCs w:val="32"/>
        </w:rPr>
      </w:pPr>
    </w:p>
    <w:p w14:paraId="5C96075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Service Bus</w:t>
      </w:r>
    </w:p>
    <w:p w14:paraId="02A59345" w14:textId="77777777" w:rsidR="006148BA" w:rsidRPr="006148BA" w:rsidRDefault="006148BA" w:rsidP="006148BA">
      <w:pPr>
        <w:rPr>
          <w:sz w:val="32"/>
          <w:szCs w:val="32"/>
        </w:rPr>
      </w:pPr>
    </w:p>
    <w:p w14:paraId="250F63A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Advanced ALM</w:t>
      </w:r>
    </w:p>
    <w:p w14:paraId="5A6FEB18" w14:textId="77777777" w:rsidR="006148BA" w:rsidRPr="006148BA" w:rsidRDefault="006148BA" w:rsidP="006148BA">
      <w:pPr>
        <w:rPr>
          <w:sz w:val="32"/>
          <w:szCs w:val="32"/>
        </w:rPr>
      </w:pPr>
    </w:p>
    <w:p w14:paraId="129AE33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Azure DevOps</w:t>
      </w:r>
    </w:p>
    <w:p w14:paraId="5B0C8E19" w14:textId="77777777" w:rsidR="006148BA" w:rsidRPr="006148BA" w:rsidRDefault="006148BA" w:rsidP="006148BA">
      <w:pPr>
        <w:rPr>
          <w:sz w:val="32"/>
          <w:szCs w:val="32"/>
        </w:rPr>
      </w:pPr>
    </w:p>
    <w:p w14:paraId="0BB4475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GitHub Actions</w:t>
      </w:r>
    </w:p>
    <w:p w14:paraId="1E21FB40" w14:textId="77777777" w:rsidR="006148BA" w:rsidRPr="006148BA" w:rsidRDefault="006148BA" w:rsidP="006148BA">
      <w:pPr>
        <w:rPr>
          <w:sz w:val="32"/>
          <w:szCs w:val="32"/>
        </w:rPr>
      </w:pPr>
    </w:p>
    <w:p w14:paraId="18B0788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Platform CLI</w:t>
      </w:r>
    </w:p>
    <w:p w14:paraId="450CA85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6FF1CA0">
          <v:rect id="_x0000_i1659" style="width:0;height:1.5pt" o:hralign="center" o:hrstd="t" o:hr="t" fillcolor="#a0a0a0" stroked="f"/>
        </w:pict>
      </w:r>
    </w:p>
    <w:p w14:paraId="11A1D3A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626. Also Develop</w:t>
      </w:r>
    </w:p>
    <w:p w14:paraId="0841E8F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 architecture</w:t>
      </w:r>
    </w:p>
    <w:p w14:paraId="63940FA5" w14:textId="77777777" w:rsidR="006148BA" w:rsidRPr="006148BA" w:rsidRDefault="006148BA" w:rsidP="006148BA">
      <w:pPr>
        <w:rPr>
          <w:sz w:val="32"/>
          <w:szCs w:val="32"/>
        </w:rPr>
      </w:pPr>
    </w:p>
    <w:p w14:paraId="42290FB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Governance</w:t>
      </w:r>
    </w:p>
    <w:p w14:paraId="3C4C08F0" w14:textId="77777777" w:rsidR="006148BA" w:rsidRPr="006148BA" w:rsidRDefault="006148BA" w:rsidP="006148BA">
      <w:pPr>
        <w:rPr>
          <w:sz w:val="32"/>
          <w:szCs w:val="32"/>
        </w:rPr>
      </w:pPr>
    </w:p>
    <w:p w14:paraId="4BFFC0E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</w:t>
      </w:r>
    </w:p>
    <w:p w14:paraId="2D97E5A3" w14:textId="77777777" w:rsidR="006148BA" w:rsidRPr="006148BA" w:rsidRDefault="006148BA" w:rsidP="006148BA">
      <w:pPr>
        <w:rPr>
          <w:sz w:val="32"/>
          <w:szCs w:val="32"/>
        </w:rPr>
      </w:pPr>
    </w:p>
    <w:p w14:paraId="37516CE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Licensing knowledge</w:t>
      </w:r>
    </w:p>
    <w:p w14:paraId="49CB3607" w14:textId="77777777" w:rsidR="006148BA" w:rsidRPr="006148BA" w:rsidRDefault="006148BA" w:rsidP="006148BA">
      <w:pPr>
        <w:rPr>
          <w:sz w:val="32"/>
          <w:szCs w:val="32"/>
        </w:rPr>
      </w:pPr>
    </w:p>
    <w:p w14:paraId="13E4842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Performance engineering</w:t>
      </w:r>
    </w:p>
    <w:p w14:paraId="40AED5A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3F9ECB6">
          <v:rect id="_x0000_i1660" style="width:0;height:1.5pt" o:hralign="center" o:hrstd="t" o:hr="t" fillcolor="#a0a0a0" stroked="f"/>
        </w:pict>
      </w:r>
    </w:p>
    <w:p w14:paraId="0E479A2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FF — PROFESSIONAL PROJECT IDEAS</w:t>
      </w:r>
    </w:p>
    <w:p w14:paraId="6BF170E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627. Build</w:t>
      </w:r>
    </w:p>
    <w:p w14:paraId="28854A9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Employee Onboarding System.</w:t>
      </w:r>
    </w:p>
    <w:p w14:paraId="1C8BB30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5FAB9A4">
          <v:rect id="_x0000_i1661" style="width:0;height:1.5pt" o:hralign="center" o:hrstd="t" o:hr="t" fillcolor="#a0a0a0" stroked="f"/>
        </w:pict>
      </w:r>
    </w:p>
    <w:p w14:paraId="365F555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628. Build</w:t>
      </w:r>
    </w:p>
    <w:p w14:paraId="025A40A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Expense Management.</w:t>
      </w:r>
    </w:p>
    <w:p w14:paraId="5B7004A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EB092E8">
          <v:rect id="_x0000_i1662" style="width:0;height:1.5pt" o:hralign="center" o:hrstd="t" o:hr="t" fillcolor="#a0a0a0" stroked="f"/>
        </w:pict>
      </w:r>
    </w:p>
    <w:p w14:paraId="736FC31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629. Build</w:t>
      </w:r>
    </w:p>
    <w:p w14:paraId="219CA90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Sales Opportunity Management.</w:t>
      </w:r>
    </w:p>
    <w:p w14:paraId="120CDFF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700AF51">
          <v:rect id="_x0000_i1663" style="width:0;height:1.5pt" o:hralign="center" o:hrstd="t" o:hr="t" fillcolor="#a0a0a0" stroked="f"/>
        </w:pict>
      </w:r>
    </w:p>
    <w:p w14:paraId="12F7B9B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630. Build</w:t>
      </w:r>
    </w:p>
    <w:p w14:paraId="449CEF9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Customer Service Portal.</w:t>
      </w:r>
    </w:p>
    <w:p w14:paraId="53A101B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0527286">
          <v:rect id="_x0000_i1664" style="width:0;height:1.5pt" o:hralign="center" o:hrstd="t" o:hr="t" fillcolor="#a0a0a0" stroked="f"/>
        </w:pict>
      </w:r>
    </w:p>
    <w:p w14:paraId="62CCE09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631. Build</w:t>
      </w:r>
    </w:p>
    <w:p w14:paraId="68CFEEE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Asset Management.</w:t>
      </w:r>
    </w:p>
    <w:p w14:paraId="0C0CA75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60025B8">
          <v:rect id="_x0000_i1665" style="width:0;height:1.5pt" o:hralign="center" o:hrstd="t" o:hr="t" fillcolor="#a0a0a0" stroked="f"/>
        </w:pict>
      </w:r>
    </w:p>
    <w:p w14:paraId="5C7BF6B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632. Build</w:t>
      </w:r>
    </w:p>
    <w:p w14:paraId="1AB4A2F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Project Intake &amp; Approval.</w:t>
      </w:r>
    </w:p>
    <w:p w14:paraId="1EDCF1C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EB3CFAD">
          <v:rect id="_x0000_i1666" style="width:0;height:1.5pt" o:hralign="center" o:hrstd="t" o:hr="t" fillcolor="#a0a0a0" stroked="f"/>
        </w:pict>
      </w:r>
    </w:p>
    <w:p w14:paraId="1D34A93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633. Build</w:t>
      </w:r>
    </w:p>
    <w:p w14:paraId="084CDD8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Contract Management.</w:t>
      </w:r>
    </w:p>
    <w:p w14:paraId="07DC4F0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332CC6F">
          <v:rect id="_x0000_i1667" style="width:0;height:1.5pt" o:hralign="center" o:hrstd="t" o:hr="t" fillcolor="#a0a0a0" stroked="f"/>
        </w:pict>
      </w:r>
    </w:p>
    <w:p w14:paraId="29CF989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634. Build</w:t>
      </w:r>
    </w:p>
    <w:p w14:paraId="1C1E317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Vendor Management.</w:t>
      </w:r>
    </w:p>
    <w:p w14:paraId="4D5CCD84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ED974B8">
          <v:rect id="_x0000_i1668" style="width:0;height:1.5pt" o:hralign="center" o:hrstd="t" o:hr="t" fillcolor="#a0a0a0" stroked="f"/>
        </w:pict>
      </w:r>
    </w:p>
    <w:p w14:paraId="7C4523A1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635. Build</w:t>
      </w:r>
    </w:p>
    <w:p w14:paraId="0374E02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Field Inspection App.</w:t>
      </w:r>
    </w:p>
    <w:p w14:paraId="35C8445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75FB21A">
          <v:rect id="_x0000_i1669" style="width:0;height:1.5pt" o:hralign="center" o:hrstd="t" o:hr="t" fillcolor="#a0a0a0" stroked="f"/>
        </w:pict>
      </w:r>
    </w:p>
    <w:p w14:paraId="5EF3517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636. Build</w:t>
      </w:r>
    </w:p>
    <w:p w14:paraId="378A20F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Recruitment Management.</w:t>
      </w:r>
    </w:p>
    <w:p w14:paraId="491FADE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D4061A5">
          <v:rect id="_x0000_i1670" style="width:0;height:1.5pt" o:hralign="center" o:hrstd="t" o:hr="t" fillcolor="#a0a0a0" stroked="f"/>
        </w:pict>
      </w:r>
    </w:p>
    <w:p w14:paraId="5F5F284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FG — PORTFOLIO</w:t>
      </w:r>
    </w:p>
    <w:p w14:paraId="6099B9F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637. Students should document capstone as:</w:t>
      </w:r>
    </w:p>
    <w:p w14:paraId="0480D23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Portfolio Project.</w:t>
      </w:r>
    </w:p>
    <w:p w14:paraId="5D0E31E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9EEB462">
          <v:rect id="_x0000_i1671" style="width:0;height:1.5pt" o:hralign="center" o:hrstd="t" o:hr="t" fillcolor="#a0a0a0" stroked="f"/>
        </w:pict>
      </w:r>
    </w:p>
    <w:p w14:paraId="049CFFD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638. Include:</w:t>
      </w:r>
    </w:p>
    <w:p w14:paraId="160F0F2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Problem</w:t>
      </w:r>
    </w:p>
    <w:p w14:paraId="5AC437C8" w14:textId="77777777" w:rsidR="006148BA" w:rsidRPr="006148BA" w:rsidRDefault="006148BA" w:rsidP="006148BA">
      <w:pPr>
        <w:rPr>
          <w:sz w:val="32"/>
          <w:szCs w:val="32"/>
        </w:rPr>
      </w:pPr>
    </w:p>
    <w:p w14:paraId="349CE8D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Architecture</w:t>
      </w:r>
    </w:p>
    <w:p w14:paraId="029D839C" w14:textId="77777777" w:rsidR="006148BA" w:rsidRPr="006148BA" w:rsidRDefault="006148BA" w:rsidP="006148BA">
      <w:pPr>
        <w:rPr>
          <w:sz w:val="32"/>
          <w:szCs w:val="32"/>
        </w:rPr>
      </w:pPr>
    </w:p>
    <w:p w14:paraId="6FCEA2A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Screenshots</w:t>
      </w:r>
    </w:p>
    <w:p w14:paraId="6543D117" w14:textId="77777777" w:rsidR="006148BA" w:rsidRPr="006148BA" w:rsidRDefault="006148BA" w:rsidP="006148BA">
      <w:pPr>
        <w:rPr>
          <w:sz w:val="32"/>
          <w:szCs w:val="32"/>
        </w:rPr>
      </w:pPr>
    </w:p>
    <w:p w14:paraId="75B9551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 Model</w:t>
      </w:r>
    </w:p>
    <w:p w14:paraId="620154BA" w14:textId="77777777" w:rsidR="006148BA" w:rsidRPr="006148BA" w:rsidRDefault="006148BA" w:rsidP="006148BA">
      <w:pPr>
        <w:rPr>
          <w:sz w:val="32"/>
          <w:szCs w:val="32"/>
        </w:rPr>
      </w:pPr>
    </w:p>
    <w:p w14:paraId="681C3E9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Automation Diagram</w:t>
      </w:r>
    </w:p>
    <w:p w14:paraId="1E9AB4C0" w14:textId="77777777" w:rsidR="006148BA" w:rsidRPr="006148BA" w:rsidRDefault="006148BA" w:rsidP="006148BA">
      <w:pPr>
        <w:rPr>
          <w:sz w:val="32"/>
          <w:szCs w:val="32"/>
        </w:rPr>
      </w:pPr>
    </w:p>
    <w:p w14:paraId="3014E79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Analytics</w:t>
      </w:r>
    </w:p>
    <w:p w14:paraId="2D0479E6" w14:textId="77777777" w:rsidR="006148BA" w:rsidRPr="006148BA" w:rsidRDefault="006148BA" w:rsidP="006148BA">
      <w:pPr>
        <w:rPr>
          <w:sz w:val="32"/>
          <w:szCs w:val="32"/>
        </w:rPr>
      </w:pPr>
    </w:p>
    <w:p w14:paraId="1FC5265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</w:t>
      </w:r>
    </w:p>
    <w:p w14:paraId="695C19B6" w14:textId="77777777" w:rsidR="006148BA" w:rsidRPr="006148BA" w:rsidRDefault="006148BA" w:rsidP="006148BA">
      <w:pPr>
        <w:rPr>
          <w:sz w:val="32"/>
          <w:szCs w:val="32"/>
        </w:rPr>
      </w:pPr>
    </w:p>
    <w:p w14:paraId="0D5359F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Technical Decisions</w:t>
      </w:r>
    </w:p>
    <w:p w14:paraId="51AF6CC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58AEB57">
          <v:rect id="_x0000_i1672" style="width:0;height:1.5pt" o:hralign="center" o:hrstd="t" o:hr="t" fillcolor="#a0a0a0" stroked="f"/>
        </w:pict>
      </w:r>
    </w:p>
    <w:p w14:paraId="51ED583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639. Avoid publishing:</w:t>
      </w:r>
    </w:p>
    <w:p w14:paraId="195E708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Real company secrets.</w:t>
      </w:r>
    </w:p>
    <w:p w14:paraId="5710B600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D735D59">
          <v:rect id="_x0000_i1673" style="width:0;height:1.5pt" o:hralign="center" o:hrstd="t" o:hr="t" fillcolor="#a0a0a0" stroked="f"/>
        </w:pict>
      </w:r>
    </w:p>
    <w:p w14:paraId="3723039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640. Use:</w:t>
      </w:r>
    </w:p>
    <w:p w14:paraId="554E107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Sanitized/sample data.</w:t>
      </w:r>
    </w:p>
    <w:p w14:paraId="2EDAD085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DD0D2A8">
          <v:rect id="_x0000_i1674" style="width:0;height:1.5pt" o:hralign="center" o:hrstd="t" o:hr="t" fillcolor="#a0a0a0" stroked="f"/>
        </w:pict>
      </w:r>
    </w:p>
    <w:p w14:paraId="1B7E3AA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FH — FINAL BOOTCAMP OUTCOME</w:t>
      </w:r>
    </w:p>
    <w:p w14:paraId="549C3B2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641. After 32 Days</w:t>
      </w:r>
    </w:p>
    <w:p w14:paraId="0896535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The student should no longer see Power Platform as:</w:t>
      </w:r>
    </w:p>
    <w:p w14:paraId="0A08C47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Apps</w:t>
      </w:r>
    </w:p>
    <w:p w14:paraId="0D66E7F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+</w:t>
      </w:r>
    </w:p>
    <w:p w14:paraId="3FDDF8E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Some Flows</w:t>
      </w:r>
    </w:p>
    <w:p w14:paraId="41A2674C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F2E6120">
          <v:rect id="_x0000_i1675" style="width:0;height:1.5pt" o:hralign="center" o:hrstd="t" o:hr="t" fillcolor="#a0a0a0" stroked="f"/>
        </w:pict>
      </w:r>
    </w:p>
    <w:p w14:paraId="0E619CF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642. Instead</w:t>
      </w:r>
    </w:p>
    <w:p w14:paraId="51D0493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They should understand:</w:t>
      </w:r>
    </w:p>
    <w:p w14:paraId="3E966CE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BUSINESS REQUIREMENTS</w:t>
      </w:r>
    </w:p>
    <w:p w14:paraId="2BDC6ED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|</w:t>
      </w:r>
    </w:p>
    <w:p w14:paraId="4294622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v</w:t>
      </w:r>
    </w:p>
    <w:p w14:paraId="51855EC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 ARCHITECTURE</w:t>
      </w:r>
    </w:p>
    <w:p w14:paraId="049213D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|</w:t>
      </w:r>
    </w:p>
    <w:p w14:paraId="7310229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v</w:t>
      </w:r>
    </w:p>
    <w:p w14:paraId="4D0C65A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APPLICATION UX</w:t>
      </w:r>
    </w:p>
    <w:p w14:paraId="6FA5A83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|</w:t>
      </w:r>
    </w:p>
    <w:p w14:paraId="413418C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v</w:t>
      </w:r>
    </w:p>
    <w:p w14:paraId="06A87F5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BUSINESS AUTOMATION</w:t>
      </w:r>
    </w:p>
    <w:p w14:paraId="092AD52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|</w:t>
      </w:r>
    </w:p>
    <w:p w14:paraId="4B40D04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v</w:t>
      </w:r>
    </w:p>
    <w:p w14:paraId="1082FEB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ANALYTICS</w:t>
      </w:r>
    </w:p>
    <w:p w14:paraId="0C72CB4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|</w:t>
      </w:r>
    </w:p>
    <w:p w14:paraId="2AEC8AD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v</w:t>
      </w:r>
    </w:p>
    <w:p w14:paraId="4F96B76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SECURITY</w:t>
      </w:r>
    </w:p>
    <w:p w14:paraId="6407338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|</w:t>
      </w:r>
    </w:p>
    <w:p w14:paraId="0350899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v</w:t>
      </w:r>
    </w:p>
    <w:p w14:paraId="43BB9E5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GOVERNANCE</w:t>
      </w:r>
    </w:p>
    <w:p w14:paraId="0FB5DE0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|</w:t>
      </w:r>
    </w:p>
    <w:p w14:paraId="4F127C8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v</w:t>
      </w:r>
    </w:p>
    <w:p w14:paraId="1340B27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ALM</w:t>
      </w:r>
    </w:p>
    <w:p w14:paraId="340B747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|</w:t>
      </w:r>
    </w:p>
    <w:p w14:paraId="3680E9E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v</w:t>
      </w:r>
    </w:p>
    <w:p w14:paraId="0A9929F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OPERATIONS</w:t>
      </w:r>
    </w:p>
    <w:p w14:paraId="30ECB32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151109F">
          <v:rect id="_x0000_i1676" style="width:0;height:1.5pt" o:hralign="center" o:hrstd="t" o:hr="t" fillcolor="#a0a0a0" stroked="f"/>
        </w:pict>
      </w:r>
    </w:p>
    <w:p w14:paraId="03A22D7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643. This Is</w:t>
      </w:r>
    </w:p>
    <w:p w14:paraId="7FB64A6C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Enterprise Solution Development.</w:t>
      </w:r>
    </w:p>
    <w:p w14:paraId="0F52138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DF77151">
          <v:rect id="_x0000_i1677" style="width:0;height:1.5pt" o:hralign="center" o:hrstd="t" o:hr="t" fillcolor="#a0a0a0" stroked="f"/>
        </w:pict>
      </w:r>
    </w:p>
    <w:p w14:paraId="5AC443D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FI — MOST IMPORTANT CAPSTONE LESSON</w:t>
      </w:r>
    </w:p>
    <w:p w14:paraId="366A629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644. Technology Comes After</w:t>
      </w:r>
    </w:p>
    <w:p w14:paraId="2A56425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Business Design.</w:t>
      </w:r>
    </w:p>
    <w:p w14:paraId="4A3C79A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8C2E3D3">
          <v:rect id="_x0000_i1678" style="width:0;height:1.5pt" o:hralign="center" o:hrstd="t" o:hr="t" fillcolor="#a0a0a0" stroked="f"/>
        </w:pict>
      </w:r>
    </w:p>
    <w:p w14:paraId="0D148272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645. Second Lesson</w:t>
      </w:r>
    </w:p>
    <w:p w14:paraId="66DD036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 good App begins with:</w:t>
      </w:r>
    </w:p>
    <w:p w14:paraId="47D8D59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Good Data Modeling.</w:t>
      </w:r>
    </w:p>
    <w:p w14:paraId="64870B1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7AB06B9">
          <v:rect id="_x0000_i1679" style="width:0;height:1.5pt" o:hralign="center" o:hrstd="t" o:hr="t" fillcolor="#a0a0a0" stroked="f"/>
        </w:pict>
      </w:r>
    </w:p>
    <w:p w14:paraId="2BC29B7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646. Third Lesson</w:t>
      </w:r>
    </w:p>
    <w:p w14:paraId="63D34A6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 beautiful interface is not secure unless:</w:t>
      </w:r>
    </w:p>
    <w:p w14:paraId="3BDAE66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Backend authorization is correct.</w:t>
      </w:r>
    </w:p>
    <w:p w14:paraId="57C6D19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72D9E5B">
          <v:rect id="_x0000_i1680" style="width:0;height:1.5pt" o:hralign="center" o:hrstd="t" o:hr="t" fillcolor="#a0a0a0" stroked="f"/>
        </w:pict>
      </w:r>
    </w:p>
    <w:p w14:paraId="01638093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647. Fourth Lesson</w:t>
      </w:r>
    </w:p>
    <w:p w14:paraId="61483E6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An automated process is not reliable unless:</w:t>
      </w:r>
    </w:p>
    <w:p w14:paraId="2B8EB55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Failure paths are designed.</w:t>
      </w:r>
    </w:p>
    <w:p w14:paraId="1CCF60D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C20D6E9">
          <v:rect id="_x0000_i1681" style="width:0;height:1.5pt" o:hralign="center" o:hrstd="t" o:hr="t" fillcolor="#a0a0a0" stroked="f"/>
        </w:pict>
      </w:r>
    </w:p>
    <w:p w14:paraId="5AC3AFB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648. Fifth Lesson</w:t>
      </w:r>
    </w:p>
    <w:p w14:paraId="2039BB0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 dashboard is not useful unless:</w:t>
      </w:r>
    </w:p>
    <w:p w14:paraId="61C7EAE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Metrics are correctly defined.</w:t>
      </w:r>
    </w:p>
    <w:p w14:paraId="4D8C96EF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2E177EC">
          <v:rect id="_x0000_i1682" style="width:0;height:1.5pt" o:hralign="center" o:hrstd="t" o:hr="t" fillcolor="#a0a0a0" stroked="f"/>
        </w:pict>
      </w:r>
    </w:p>
    <w:p w14:paraId="25872CF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649. Sixth Lesson</w:t>
      </w:r>
    </w:p>
    <w:p w14:paraId="4DD3AC0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 working DEV App is not production-ready without:</w:t>
      </w:r>
    </w:p>
    <w:p w14:paraId="4C7C901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ALM.</w:t>
      </w:r>
    </w:p>
    <w:p w14:paraId="61B1B27A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EC252F4">
          <v:rect id="_x0000_i1683" style="width:0;height:1.5pt" o:hralign="center" o:hrstd="t" o:hr="t" fillcolor="#a0a0a0" stroked="f"/>
        </w:pict>
      </w:r>
    </w:p>
    <w:p w14:paraId="7918DB8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650. Seventh Lesson</w:t>
      </w:r>
    </w:p>
    <w:p w14:paraId="49AA580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 successful Flow run does not necessarily mean:</w:t>
      </w:r>
    </w:p>
    <w:p w14:paraId="2700E9B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Correct business outcome.</w:t>
      </w:r>
    </w:p>
    <w:p w14:paraId="691359D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FF539A6">
          <v:rect id="_x0000_i1684" style="width:0;height:1.5pt" o:hralign="center" o:hrstd="t" o:hr="t" fillcolor="#a0a0a0" stroked="f"/>
        </w:pict>
      </w:r>
    </w:p>
    <w:p w14:paraId="266A5BB5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651. Eighth Lesson</w:t>
      </w:r>
    </w:p>
    <w:p w14:paraId="594CF6F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Never trust client-side calculations for:</w:t>
      </w:r>
    </w:p>
    <w:p w14:paraId="78ABFF4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High-impact authorization decisions</w:t>
      </w:r>
    </w:p>
    <w:p w14:paraId="796D4FE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without server-side validation.</w:t>
      </w:r>
    </w:p>
    <w:p w14:paraId="719F871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3DB17B6F">
          <v:rect id="_x0000_i1685" style="width:0;height:1.5pt" o:hralign="center" o:hrstd="t" o:hr="t" fillcolor="#a0a0a0" stroked="f"/>
        </w:pict>
      </w:r>
    </w:p>
    <w:p w14:paraId="100D86E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652. Ninth Lesson</w:t>
      </w:r>
    </w:p>
    <w:p w14:paraId="71FCD26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Testing must prove:</w:t>
      </w:r>
    </w:p>
    <w:p w14:paraId="0B21E4F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SHOULD WORK</w:t>
      </w:r>
    </w:p>
    <w:p w14:paraId="2E5975E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and:</w:t>
      </w:r>
    </w:p>
    <w:p w14:paraId="390DE6A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WHAT MUST NOT WORK.</w:t>
      </w:r>
    </w:p>
    <w:p w14:paraId="65568189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5CD91AE7">
          <v:rect id="_x0000_i1686" style="width:0;height:1.5pt" o:hralign="center" o:hrstd="t" o:hr="t" fillcolor="#a0a0a0" stroked="f"/>
        </w:pict>
      </w:r>
    </w:p>
    <w:p w14:paraId="42B4620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653. Tenth Lesson</w:t>
      </w:r>
    </w:p>
    <w:p w14:paraId="1D225B2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Professional development does not end at:</w:t>
      </w:r>
    </w:p>
    <w:p w14:paraId="4A1087A4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Deployment.</w:t>
      </w:r>
    </w:p>
    <w:p w14:paraId="7730848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It continues through:</w:t>
      </w:r>
    </w:p>
    <w:p w14:paraId="1B5A1D9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Monitoring</w:t>
      </w:r>
    </w:p>
    <w:p w14:paraId="6B2E1A2C" w14:textId="77777777" w:rsidR="006148BA" w:rsidRPr="006148BA" w:rsidRDefault="006148BA" w:rsidP="006148BA">
      <w:pPr>
        <w:rPr>
          <w:sz w:val="32"/>
          <w:szCs w:val="32"/>
        </w:rPr>
      </w:pPr>
    </w:p>
    <w:p w14:paraId="62AEEE8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Support</w:t>
      </w:r>
    </w:p>
    <w:p w14:paraId="6C01F4FA" w14:textId="77777777" w:rsidR="006148BA" w:rsidRPr="006148BA" w:rsidRDefault="006148BA" w:rsidP="006148BA">
      <w:pPr>
        <w:rPr>
          <w:sz w:val="32"/>
          <w:szCs w:val="32"/>
        </w:rPr>
      </w:pPr>
    </w:p>
    <w:p w14:paraId="22201AA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Incident management</w:t>
      </w:r>
    </w:p>
    <w:p w14:paraId="44AB27A6" w14:textId="77777777" w:rsidR="006148BA" w:rsidRPr="006148BA" w:rsidRDefault="006148BA" w:rsidP="006148BA">
      <w:pPr>
        <w:rPr>
          <w:sz w:val="32"/>
          <w:szCs w:val="32"/>
        </w:rPr>
      </w:pPr>
    </w:p>
    <w:p w14:paraId="751CE0D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Improvement</w:t>
      </w:r>
    </w:p>
    <w:p w14:paraId="6FEBB57B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0FE9F7FF">
          <v:rect id="_x0000_i1687" style="width:0;height:1.5pt" o:hralign="center" o:hrstd="t" o:hr="t" fillcolor="#a0a0a0" stroked="f"/>
        </w:pict>
      </w:r>
    </w:p>
    <w:p w14:paraId="409E343B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FJ — FINAL CAPSTONE ARCHITECTURE SUMMARY</w:t>
      </w:r>
    </w:p>
    <w:p w14:paraId="1046A1B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654.</w:t>
      </w:r>
    </w:p>
    <w:p w14:paraId="00B69AA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PROCUREMENT BUSINESS PROCESS</w:t>
      </w:r>
    </w:p>
    <w:p w14:paraId="785718A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|</w:t>
      </w:r>
    </w:p>
    <w:p w14:paraId="405AD7A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v</w:t>
      </w:r>
    </w:p>
    <w:p w14:paraId="780F09A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EMPLOYEE CANVAS APP</w:t>
      </w:r>
    </w:p>
    <w:p w14:paraId="73F19D5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|</w:t>
      </w:r>
    </w:p>
    <w:p w14:paraId="172EC90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v</w:t>
      </w:r>
    </w:p>
    <w:p w14:paraId="78E3266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DATAVERSE</w:t>
      </w:r>
    </w:p>
    <w:p w14:paraId="3D45FA5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                 |</w:t>
      </w:r>
    </w:p>
    <w:p w14:paraId="40A2A8D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+----------------+----------------+</w:t>
      </w:r>
    </w:p>
    <w:p w14:paraId="3B33040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|                |                |</w:t>
      </w:r>
    </w:p>
    <w:p w14:paraId="2F2EAA4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v                v                v</w:t>
      </w:r>
    </w:p>
    <w:p w14:paraId="2C46696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POWER AUTOMATE   MODEL-DRIVEN APP    POWER BI</w:t>
      </w:r>
    </w:p>
    <w:p w14:paraId="2446CD4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|                |                |</w:t>
      </w:r>
    </w:p>
    <w:p w14:paraId="4B3D87A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v                v                v</w:t>
      </w:r>
    </w:p>
    <w:p w14:paraId="128A560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APPROVALS        OPERATIONS        INSIGHTS</w:t>
      </w:r>
    </w:p>
    <w:p w14:paraId="601433F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|</w:t>
      </w:r>
    </w:p>
    <w:p w14:paraId="021BA07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v</w:t>
      </w:r>
    </w:p>
    <w:p w14:paraId="78E7E57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SERVER VALIDATION</w:t>
      </w:r>
    </w:p>
    <w:p w14:paraId="735B308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|</w:t>
      </w:r>
    </w:p>
    <w:p w14:paraId="0C62305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      v</w:t>
      </w:r>
    </w:p>
    <w:p w14:paraId="2DE47BF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  BUSINESS CONTROL</w:t>
      </w:r>
    </w:p>
    <w:p w14:paraId="31740207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DDBB094">
          <v:rect id="_x0000_i1688" style="width:0;height:1.5pt" o:hralign="center" o:hrstd="t" o:hr="t" fillcolor="#a0a0a0" stroked="f"/>
        </w:pict>
      </w:r>
    </w:p>
    <w:p w14:paraId="4A7E9DD6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655. Deployment</w:t>
      </w:r>
    </w:p>
    <w:p w14:paraId="7679E5A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DEV</w:t>
      </w:r>
    </w:p>
    <w:p w14:paraId="3D6CC38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Unmanaged</w:t>
      </w:r>
    </w:p>
    <w:p w14:paraId="109646B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|</w:t>
      </w:r>
    </w:p>
    <w:p w14:paraId="7022F20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v</w:t>
      </w:r>
    </w:p>
    <w:p w14:paraId="07ABEEC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Solution Checker</w:t>
      </w:r>
    </w:p>
    <w:p w14:paraId="69F51CD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|</w:t>
      </w:r>
    </w:p>
    <w:p w14:paraId="7B60534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v</w:t>
      </w:r>
    </w:p>
    <w:p w14:paraId="396879B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Managed Artifact</w:t>
      </w:r>
    </w:p>
    <w:p w14:paraId="7812BCC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|</w:t>
      </w:r>
    </w:p>
    <w:p w14:paraId="01E1AAF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v</w:t>
      </w:r>
    </w:p>
    <w:p w14:paraId="49696D7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</w:t>
      </w:r>
    </w:p>
    <w:p w14:paraId="6C99925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|</w:t>
      </w:r>
    </w:p>
    <w:p w14:paraId="5A8F630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v</w:t>
      </w:r>
    </w:p>
    <w:p w14:paraId="49D7CEF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UAT</w:t>
      </w:r>
    </w:p>
    <w:p w14:paraId="772B295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|</w:t>
      </w:r>
    </w:p>
    <w:p w14:paraId="4DDD485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v</w:t>
      </w:r>
    </w:p>
    <w:p w14:paraId="3D2C2C4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 / NO-GO</w:t>
      </w:r>
    </w:p>
    <w:p w14:paraId="62ACA73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|</w:t>
      </w:r>
    </w:p>
    <w:p w14:paraId="1497E4F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 xml:space="preserve">   v</w:t>
      </w:r>
    </w:p>
    <w:p w14:paraId="223888F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</w:t>
      </w:r>
    </w:p>
    <w:p w14:paraId="6DEC2BE6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011E76C">
          <v:rect id="_x0000_i1689" style="width:0;height:1.5pt" o:hralign="center" o:hrstd="t" o:hr="t" fillcolor="#a0a0a0" stroked="f"/>
        </w:pict>
      </w:r>
    </w:p>
    <w:p w14:paraId="185CF62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PART FK — 32-DAY BOOTCAMP COMPLETE</w:t>
      </w:r>
    </w:p>
    <w:p w14:paraId="415C7A6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656. Final Course Journey</w:t>
      </w:r>
    </w:p>
    <w:p w14:paraId="13D0B6C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WEEK 1</w:t>
      </w:r>
    </w:p>
    <w:p w14:paraId="48FFF53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DATAVERSE</w:t>
      </w:r>
    </w:p>
    <w:p w14:paraId="1E6DFB92" w14:textId="77777777" w:rsidR="006148BA" w:rsidRPr="006148BA" w:rsidRDefault="006148BA" w:rsidP="006148BA">
      <w:pPr>
        <w:rPr>
          <w:sz w:val="32"/>
          <w:szCs w:val="32"/>
        </w:rPr>
      </w:pPr>
    </w:p>
    <w:p w14:paraId="7C58CE4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75EF5E00" w14:textId="77777777" w:rsidR="006148BA" w:rsidRPr="006148BA" w:rsidRDefault="006148BA" w:rsidP="006148BA">
      <w:pPr>
        <w:rPr>
          <w:sz w:val="32"/>
          <w:szCs w:val="32"/>
        </w:rPr>
      </w:pPr>
    </w:p>
    <w:p w14:paraId="7AF613E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WEEK 2</w:t>
      </w:r>
    </w:p>
    <w:p w14:paraId="4D670A3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CANVAS APPS</w:t>
      </w:r>
    </w:p>
    <w:p w14:paraId="04FEE254" w14:textId="77777777" w:rsidR="006148BA" w:rsidRPr="006148BA" w:rsidRDefault="006148BA" w:rsidP="006148BA">
      <w:pPr>
        <w:rPr>
          <w:sz w:val="32"/>
          <w:szCs w:val="32"/>
        </w:rPr>
      </w:pPr>
    </w:p>
    <w:p w14:paraId="413D72E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6D6DDF35" w14:textId="77777777" w:rsidR="006148BA" w:rsidRPr="006148BA" w:rsidRDefault="006148BA" w:rsidP="006148BA">
      <w:pPr>
        <w:rPr>
          <w:sz w:val="32"/>
          <w:szCs w:val="32"/>
        </w:rPr>
      </w:pPr>
    </w:p>
    <w:p w14:paraId="2B18E58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WEEK 3</w:t>
      </w:r>
    </w:p>
    <w:p w14:paraId="752AF7E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ADVANCED POWER APPS</w:t>
      </w:r>
    </w:p>
    <w:p w14:paraId="0C758D80" w14:textId="77777777" w:rsidR="006148BA" w:rsidRPr="006148BA" w:rsidRDefault="006148BA" w:rsidP="006148BA">
      <w:pPr>
        <w:rPr>
          <w:sz w:val="32"/>
          <w:szCs w:val="32"/>
        </w:rPr>
      </w:pPr>
    </w:p>
    <w:p w14:paraId="14C211B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742D4A87" w14:textId="77777777" w:rsidR="006148BA" w:rsidRPr="006148BA" w:rsidRDefault="006148BA" w:rsidP="006148BA">
      <w:pPr>
        <w:rPr>
          <w:sz w:val="32"/>
          <w:szCs w:val="32"/>
        </w:rPr>
      </w:pPr>
    </w:p>
    <w:p w14:paraId="089102B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WEEK 4</w:t>
      </w:r>
    </w:p>
    <w:p w14:paraId="3E22396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AUTOMATE</w:t>
      </w:r>
    </w:p>
    <w:p w14:paraId="420178EA" w14:textId="77777777" w:rsidR="006148BA" w:rsidRPr="006148BA" w:rsidRDefault="006148BA" w:rsidP="006148BA">
      <w:pPr>
        <w:rPr>
          <w:sz w:val="32"/>
          <w:szCs w:val="32"/>
        </w:rPr>
      </w:pPr>
    </w:p>
    <w:p w14:paraId="4D8887F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09D407B7" w14:textId="77777777" w:rsidR="006148BA" w:rsidRPr="006148BA" w:rsidRDefault="006148BA" w:rsidP="006148BA">
      <w:pPr>
        <w:rPr>
          <w:sz w:val="32"/>
          <w:szCs w:val="32"/>
        </w:rPr>
      </w:pPr>
    </w:p>
    <w:p w14:paraId="26389E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WEEK 5</w:t>
      </w:r>
    </w:p>
    <w:p w14:paraId="65319FA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BI</w:t>
      </w:r>
    </w:p>
    <w:p w14:paraId="3BC5A5F3" w14:textId="77777777" w:rsidR="006148BA" w:rsidRPr="006148BA" w:rsidRDefault="006148BA" w:rsidP="006148BA">
      <w:pPr>
        <w:rPr>
          <w:sz w:val="32"/>
          <w:szCs w:val="32"/>
        </w:rPr>
      </w:pPr>
    </w:p>
    <w:p w14:paraId="287C398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40B829F1" w14:textId="77777777" w:rsidR="006148BA" w:rsidRPr="006148BA" w:rsidRDefault="006148BA" w:rsidP="006148BA">
      <w:pPr>
        <w:rPr>
          <w:sz w:val="32"/>
          <w:szCs w:val="32"/>
        </w:rPr>
      </w:pPr>
    </w:p>
    <w:p w14:paraId="742DCEF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WEEK 6</w:t>
      </w:r>
    </w:p>
    <w:p w14:paraId="1C6A312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POWER PAGES + COPILOT</w:t>
      </w:r>
    </w:p>
    <w:p w14:paraId="30EC6109" w14:textId="77777777" w:rsidR="006148BA" w:rsidRPr="006148BA" w:rsidRDefault="006148BA" w:rsidP="006148BA">
      <w:pPr>
        <w:rPr>
          <w:sz w:val="32"/>
          <w:szCs w:val="32"/>
        </w:rPr>
      </w:pPr>
    </w:p>
    <w:p w14:paraId="7753752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57C14B2E" w14:textId="77777777" w:rsidR="006148BA" w:rsidRPr="006148BA" w:rsidRDefault="006148BA" w:rsidP="006148BA">
      <w:pPr>
        <w:rPr>
          <w:sz w:val="32"/>
          <w:szCs w:val="32"/>
        </w:rPr>
      </w:pPr>
    </w:p>
    <w:p w14:paraId="2D6DF59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WEEK 7</w:t>
      </w:r>
    </w:p>
    <w:p w14:paraId="6E74299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ENTERPRISE GOVERNANCE + ALM</w:t>
      </w:r>
    </w:p>
    <w:p w14:paraId="796CE12B" w14:textId="77777777" w:rsidR="006148BA" w:rsidRPr="006148BA" w:rsidRDefault="006148BA" w:rsidP="006148BA">
      <w:pPr>
        <w:rPr>
          <w:sz w:val="32"/>
          <w:szCs w:val="32"/>
        </w:rPr>
      </w:pPr>
    </w:p>
    <w:p w14:paraId="610721E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69ADBCA4" w14:textId="77777777" w:rsidR="006148BA" w:rsidRPr="006148BA" w:rsidRDefault="006148BA" w:rsidP="006148BA">
      <w:pPr>
        <w:rPr>
          <w:sz w:val="32"/>
          <w:szCs w:val="32"/>
        </w:rPr>
      </w:pPr>
    </w:p>
    <w:p w14:paraId="492AD23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WEEK 8</w:t>
      </w:r>
    </w:p>
    <w:p w14:paraId="0ACF84B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CAPSTONE</w:t>
      </w:r>
    </w:p>
    <w:p w14:paraId="56240AB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19E7E2EB">
          <v:rect id="_x0000_i1690" style="width:0;height:1.5pt" o:hralign="center" o:hrstd="t" o:hr="t" fillcolor="#a0a0a0" stroked="f"/>
        </w:pict>
      </w:r>
    </w:p>
    <w:p w14:paraId="3FBB25C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657. Total Duration</w:t>
      </w:r>
    </w:p>
    <w:p w14:paraId="09A6333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32 Training Days</w:t>
      </w:r>
    </w:p>
    <w:p w14:paraId="4806B31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×</w:t>
      </w:r>
    </w:p>
    <w:p w14:paraId="441186D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2 Hours</w:t>
      </w:r>
    </w:p>
    <w:p w14:paraId="6F6DFDB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=</w:t>
      </w:r>
    </w:p>
    <w:p w14:paraId="69ABC7C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64 Hours</w:t>
      </w:r>
    </w:p>
    <w:p w14:paraId="7E1CC76E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6FF90C30">
          <v:rect id="_x0000_i1691" style="width:0;height:1.5pt" o:hralign="center" o:hrstd="t" o:hr="t" fillcolor="#a0a0a0" stroked="f"/>
        </w:pict>
      </w:r>
    </w:p>
    <w:p w14:paraId="311BBD80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658. Final Result</w:t>
      </w:r>
    </w:p>
    <w:p w14:paraId="104198C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Students have experienced the full cycle:</w:t>
      </w:r>
    </w:p>
    <w:p w14:paraId="3F8E52B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IDEA</w:t>
      </w:r>
    </w:p>
    <w:p w14:paraId="5207590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7EEFE7C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REQUIREMENTS</w:t>
      </w:r>
    </w:p>
    <w:p w14:paraId="549C26B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05854D5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DATA MODEL</w:t>
      </w:r>
    </w:p>
    <w:p w14:paraId="65F3B6F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51BE6DA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BUILD</w:t>
      </w:r>
    </w:p>
    <w:p w14:paraId="118196A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337D6F9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AUTOMATE</w:t>
      </w:r>
    </w:p>
    <w:p w14:paraId="6E2ED56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15BE0A0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ANALYZE</w:t>
      </w:r>
    </w:p>
    <w:p w14:paraId="3693127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433774D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SECURE</w:t>
      </w:r>
    </w:p>
    <w:p w14:paraId="4189EBE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632C565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GOVERN</w:t>
      </w:r>
    </w:p>
    <w:p w14:paraId="36F9E5E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2BF5D0F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</w:t>
      </w:r>
    </w:p>
    <w:p w14:paraId="105F86B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3BBF667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DEPLOY</w:t>
      </w:r>
    </w:p>
    <w:p w14:paraId="38CB544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Times New Roman" w:hAnsi="Times New Roman" w:cs="Times New Roman"/>
          <w:sz w:val="32"/>
          <w:szCs w:val="32"/>
        </w:rPr>
        <w:t>↓</w:t>
      </w:r>
    </w:p>
    <w:p w14:paraId="6B6CE83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SUPPORT</w:t>
      </w:r>
    </w:p>
    <w:p w14:paraId="4C16015D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40557DD5">
          <v:rect id="_x0000_i1692" style="width:0;height:1.5pt" o:hralign="center" o:hrstd="t" o:hr="t" fillcolor="#a0a0a0" stroked="f"/>
        </w:pict>
      </w:r>
    </w:p>
    <w:p w14:paraId="033F3637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659. Final Instructor Message</w:t>
      </w:r>
    </w:p>
    <w:p w14:paraId="2B0F7EE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The purpose of this bootcamp was not simply to teach where buttons are located in Microsoft Power Platform.</w:t>
      </w:r>
    </w:p>
    <w:p w14:paraId="0C8409C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Interfaces change.</w:t>
      </w:r>
    </w:p>
    <w:p w14:paraId="40773DE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Menus move.</w:t>
      </w:r>
    </w:p>
    <w:p w14:paraId="398EAC5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Products evolve.</w:t>
      </w:r>
    </w:p>
    <w:p w14:paraId="3177901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The more durable skill is learning how to:</w:t>
      </w:r>
    </w:p>
    <w:p w14:paraId="52E01C3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Analyze a business process</w:t>
      </w:r>
    </w:p>
    <w:p w14:paraId="7AA87ED1" w14:textId="77777777" w:rsidR="006148BA" w:rsidRPr="006148BA" w:rsidRDefault="006148BA" w:rsidP="006148BA">
      <w:pPr>
        <w:rPr>
          <w:sz w:val="32"/>
          <w:szCs w:val="32"/>
        </w:rPr>
      </w:pPr>
    </w:p>
    <w:p w14:paraId="2D16014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Design the right data model</w:t>
      </w:r>
    </w:p>
    <w:p w14:paraId="403BC341" w14:textId="77777777" w:rsidR="006148BA" w:rsidRPr="006148BA" w:rsidRDefault="006148BA" w:rsidP="006148BA">
      <w:pPr>
        <w:rPr>
          <w:sz w:val="32"/>
          <w:szCs w:val="32"/>
        </w:rPr>
      </w:pPr>
    </w:p>
    <w:p w14:paraId="4FBE72D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Choose the right Power Platform product</w:t>
      </w:r>
    </w:p>
    <w:p w14:paraId="5849C22E" w14:textId="77777777" w:rsidR="006148BA" w:rsidRPr="006148BA" w:rsidRDefault="006148BA" w:rsidP="006148BA">
      <w:pPr>
        <w:rPr>
          <w:sz w:val="32"/>
          <w:szCs w:val="32"/>
        </w:rPr>
      </w:pPr>
    </w:p>
    <w:p w14:paraId="20AB518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Build maintainable applications</w:t>
      </w:r>
    </w:p>
    <w:p w14:paraId="67627FD4" w14:textId="77777777" w:rsidR="006148BA" w:rsidRPr="006148BA" w:rsidRDefault="006148BA" w:rsidP="006148BA">
      <w:pPr>
        <w:rPr>
          <w:sz w:val="32"/>
          <w:szCs w:val="32"/>
        </w:rPr>
      </w:pPr>
    </w:p>
    <w:p w14:paraId="48CECA2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Automate safely</w:t>
      </w:r>
    </w:p>
    <w:p w14:paraId="402ED1E0" w14:textId="77777777" w:rsidR="006148BA" w:rsidRPr="006148BA" w:rsidRDefault="006148BA" w:rsidP="006148BA">
      <w:pPr>
        <w:rPr>
          <w:sz w:val="32"/>
          <w:szCs w:val="32"/>
        </w:rPr>
      </w:pPr>
    </w:p>
    <w:p w14:paraId="5F365AA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Secure data correctly</w:t>
      </w:r>
    </w:p>
    <w:p w14:paraId="4341E362" w14:textId="77777777" w:rsidR="006148BA" w:rsidRPr="006148BA" w:rsidRDefault="006148BA" w:rsidP="006148BA">
      <w:pPr>
        <w:rPr>
          <w:sz w:val="32"/>
          <w:szCs w:val="32"/>
        </w:rPr>
      </w:pPr>
    </w:p>
    <w:p w14:paraId="51BD117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Test with evidence</w:t>
      </w:r>
    </w:p>
    <w:p w14:paraId="5D53435D" w14:textId="77777777" w:rsidR="006148BA" w:rsidRPr="006148BA" w:rsidRDefault="006148BA" w:rsidP="006148BA">
      <w:pPr>
        <w:rPr>
          <w:sz w:val="32"/>
          <w:szCs w:val="32"/>
        </w:rPr>
      </w:pPr>
    </w:p>
    <w:p w14:paraId="5E4C37C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Deploy through controlled ALM</w:t>
      </w:r>
    </w:p>
    <w:p w14:paraId="2D04A3D6" w14:textId="77777777" w:rsidR="006148BA" w:rsidRPr="006148BA" w:rsidRDefault="006148BA" w:rsidP="006148BA">
      <w:pPr>
        <w:rPr>
          <w:sz w:val="32"/>
          <w:szCs w:val="32"/>
        </w:rPr>
      </w:pPr>
    </w:p>
    <w:p w14:paraId="260E1AB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Support what you build</w:t>
      </w:r>
    </w:p>
    <w:p w14:paraId="0623AD62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2AC9198A">
          <v:rect id="_x0000_i1693" style="width:0;height:1.5pt" o:hralign="center" o:hrstd="t" o:hr="t" fillcolor="#a0a0a0" stroked="f"/>
        </w:pict>
      </w:r>
    </w:p>
    <w:p w14:paraId="21BF465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660. Final Challenge</w:t>
      </w:r>
    </w:p>
    <w:p w14:paraId="41FA6B3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Before calling any future solution:</w:t>
      </w:r>
    </w:p>
    <w:p w14:paraId="3EF0279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Production Ready</w:t>
      </w:r>
    </w:p>
    <w:p w14:paraId="1E2BF3C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ask:</w:t>
      </w:r>
    </w:p>
    <w:p w14:paraId="1733A89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Does it solve the business problem?</w:t>
      </w:r>
    </w:p>
    <w:p w14:paraId="33D711B4" w14:textId="77777777" w:rsidR="006148BA" w:rsidRPr="006148BA" w:rsidRDefault="006148BA" w:rsidP="006148BA">
      <w:pPr>
        <w:rPr>
          <w:sz w:val="32"/>
          <w:szCs w:val="32"/>
        </w:rPr>
      </w:pPr>
    </w:p>
    <w:p w14:paraId="5CCEFB5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Is the data model correct?</w:t>
      </w:r>
    </w:p>
    <w:p w14:paraId="0B8DD184" w14:textId="77777777" w:rsidR="006148BA" w:rsidRPr="006148BA" w:rsidRDefault="006148BA" w:rsidP="006148BA">
      <w:pPr>
        <w:rPr>
          <w:sz w:val="32"/>
          <w:szCs w:val="32"/>
        </w:rPr>
      </w:pPr>
    </w:p>
    <w:p w14:paraId="5AAB674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Is it secure?</w:t>
      </w:r>
    </w:p>
    <w:p w14:paraId="7CA6F792" w14:textId="77777777" w:rsidR="006148BA" w:rsidRPr="006148BA" w:rsidRDefault="006148BA" w:rsidP="006148BA">
      <w:pPr>
        <w:rPr>
          <w:sz w:val="32"/>
          <w:szCs w:val="32"/>
        </w:rPr>
      </w:pPr>
    </w:p>
    <w:p w14:paraId="2C748CE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Does it handle failure?</w:t>
      </w:r>
    </w:p>
    <w:p w14:paraId="0E4D82DC" w14:textId="77777777" w:rsidR="006148BA" w:rsidRPr="006148BA" w:rsidRDefault="006148BA" w:rsidP="006148BA">
      <w:pPr>
        <w:rPr>
          <w:sz w:val="32"/>
          <w:szCs w:val="32"/>
        </w:rPr>
      </w:pPr>
    </w:p>
    <w:p w14:paraId="4EA1F3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 it scale?</w:t>
      </w:r>
    </w:p>
    <w:p w14:paraId="360F5307" w14:textId="77777777" w:rsidR="006148BA" w:rsidRPr="006148BA" w:rsidRDefault="006148BA" w:rsidP="006148BA">
      <w:pPr>
        <w:rPr>
          <w:sz w:val="32"/>
          <w:szCs w:val="32"/>
        </w:rPr>
      </w:pPr>
    </w:p>
    <w:p w14:paraId="04F0F91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 it be tested?</w:t>
      </w:r>
    </w:p>
    <w:p w14:paraId="2B903D53" w14:textId="77777777" w:rsidR="006148BA" w:rsidRPr="006148BA" w:rsidRDefault="006148BA" w:rsidP="006148BA">
      <w:pPr>
        <w:rPr>
          <w:sz w:val="32"/>
          <w:szCs w:val="32"/>
        </w:rPr>
      </w:pPr>
    </w:p>
    <w:p w14:paraId="578D507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 it be deployed?</w:t>
      </w:r>
    </w:p>
    <w:p w14:paraId="63542790" w14:textId="77777777" w:rsidR="006148BA" w:rsidRPr="006148BA" w:rsidRDefault="006148BA" w:rsidP="006148BA">
      <w:pPr>
        <w:rPr>
          <w:sz w:val="32"/>
          <w:szCs w:val="32"/>
        </w:rPr>
      </w:pPr>
    </w:p>
    <w:p w14:paraId="2E7EACB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 someone else maintain it?</w:t>
      </w:r>
    </w:p>
    <w:p w14:paraId="4CB47D16" w14:textId="77777777" w:rsidR="006148BA" w:rsidRPr="006148BA" w:rsidRDefault="006148BA" w:rsidP="006148BA">
      <w:pPr>
        <w:rPr>
          <w:sz w:val="32"/>
          <w:szCs w:val="32"/>
        </w:rPr>
      </w:pPr>
    </w:p>
    <w:p w14:paraId="432F8CF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Can we recover when something goes wrong?</w:t>
      </w:r>
    </w:p>
    <w:p w14:paraId="123F764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If you can answer those questions with evidence:</w:t>
      </w:r>
    </w:p>
    <w:p w14:paraId="27A99BD9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You are thinking like a Power Platform Solution Architect.</w:t>
      </w:r>
    </w:p>
    <w:p w14:paraId="30CC98B1" w14:textId="77777777" w:rsidR="006148BA" w:rsidRPr="006148BA" w:rsidRDefault="00000000" w:rsidP="006148BA">
      <w:pPr>
        <w:rPr>
          <w:sz w:val="32"/>
          <w:szCs w:val="32"/>
        </w:rPr>
      </w:pPr>
      <w:r>
        <w:rPr>
          <w:sz w:val="32"/>
          <w:szCs w:val="32"/>
        </w:rPr>
        <w:pict w14:anchorId="7FE58FB5">
          <v:rect id="_x0000_i1694" style="width:0;height:1.5pt" o:hralign="center" o:hrstd="t" o:hr="t" fillcolor="#a0a0a0" stroked="f"/>
        </w:pict>
      </w:r>
    </w:p>
    <w:p w14:paraId="340A955E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END OF DAY 32</w:t>
      </w:r>
    </w:p>
    <w:p w14:paraId="1511138A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END OF MICROSOFT POWER PLATFORM BOOTCAMP</w:t>
      </w:r>
    </w:p>
    <w:p w14:paraId="4B27472F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Final Capstone Completed</w:t>
      </w:r>
    </w:p>
    <w:p w14:paraId="3CE2BCCD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Procurement &amp; Purchase Request Management System v1.0</w:t>
      </w:r>
    </w:p>
    <w:p w14:paraId="6171DF6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sz w:val="32"/>
          <w:szCs w:val="32"/>
        </w:rPr>
        <w:t>Students have now completed:</w:t>
      </w:r>
    </w:p>
    <w:p w14:paraId="689592C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Requirements Analysis</w:t>
      </w:r>
    </w:p>
    <w:p w14:paraId="4D2D5E0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Solution Architecture</w:t>
      </w:r>
    </w:p>
    <w:p w14:paraId="607DC63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Dataverse Modeling</w:t>
      </w:r>
    </w:p>
    <w:p w14:paraId="54299C8B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Relationships</w:t>
      </w:r>
    </w:p>
    <w:p w14:paraId="5B6770AA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Security Roles</w:t>
      </w:r>
    </w:p>
    <w:p w14:paraId="2A5A006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Canvas App Design</w:t>
      </w:r>
    </w:p>
    <w:p w14:paraId="59CD3BD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Responsive UI</w:t>
      </w:r>
    </w:p>
    <w:p w14:paraId="317C8BB5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Product Catalog</w:t>
      </w:r>
    </w:p>
    <w:p w14:paraId="12085CD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Shopping Cart</w:t>
      </w:r>
    </w:p>
    <w:p w14:paraId="65DFA0B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Power Fx</w:t>
      </w:r>
    </w:p>
    <w:p w14:paraId="4F2668A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Parent/Child Transactions</w:t>
      </w:r>
    </w:p>
    <w:p w14:paraId="0F8A6B8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Error Handling</w:t>
      </w:r>
    </w:p>
    <w:p w14:paraId="4C4CA44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Server Validation</w:t>
      </w:r>
    </w:p>
    <w:p w14:paraId="33468657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Manager Approvals</w:t>
      </w:r>
    </w:p>
    <w:p w14:paraId="339C95F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Finance Approvals</w:t>
      </w:r>
    </w:p>
    <w:p w14:paraId="19310C5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Procurement Approvals</w:t>
      </w:r>
    </w:p>
    <w:p w14:paraId="09B2BAD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Threshold Routing</w:t>
      </w:r>
    </w:p>
    <w:p w14:paraId="28B5EEFF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Model-Driven Administration</w:t>
      </w:r>
    </w:p>
    <w:p w14:paraId="669E64E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Power BI Analytics</w:t>
      </w:r>
    </w:p>
    <w:p w14:paraId="659201E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Testing</w:t>
      </w:r>
    </w:p>
    <w:p w14:paraId="2D60E5A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Security Testing</w:t>
      </w:r>
    </w:p>
    <w:p w14:paraId="7956D124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Boundary Testing</w:t>
      </w:r>
    </w:p>
    <w:p w14:paraId="12A248FE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Regression Testing</w:t>
      </w:r>
    </w:p>
    <w:p w14:paraId="76D6F5F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App Checker</w:t>
      </w:r>
    </w:p>
    <w:p w14:paraId="2FA5E4D6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Live Monitor</w:t>
      </w:r>
    </w:p>
    <w:p w14:paraId="0A48A7E8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Solution Checker</w:t>
      </w:r>
    </w:p>
    <w:p w14:paraId="205E31AC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Environment Variables</w:t>
      </w:r>
    </w:p>
    <w:p w14:paraId="58A44469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Connection References</w:t>
      </w:r>
    </w:p>
    <w:p w14:paraId="30E16170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Managed Solutions</w:t>
      </w:r>
    </w:p>
    <w:p w14:paraId="5163D1B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TEST Deployment</w:t>
      </w:r>
    </w:p>
    <w:p w14:paraId="7D722782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Production Readiness</w:t>
      </w:r>
    </w:p>
    <w:p w14:paraId="1F629CFD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Release Management</w:t>
      </w:r>
    </w:p>
    <w:p w14:paraId="252D6C01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Documentation</w:t>
      </w:r>
    </w:p>
    <w:p w14:paraId="5A9530E3" w14:textId="77777777" w:rsidR="006148BA" w:rsidRPr="006148BA" w:rsidRDefault="006148BA" w:rsidP="006148BA">
      <w:pPr>
        <w:rPr>
          <w:sz w:val="32"/>
          <w:szCs w:val="32"/>
        </w:rPr>
      </w:pPr>
      <w:r w:rsidRPr="006148BA">
        <w:rPr>
          <w:rFonts w:ascii="Segoe UI Symbol" w:hAnsi="Segoe UI Symbol" w:cs="Segoe UI Symbol"/>
          <w:sz w:val="32"/>
          <w:szCs w:val="32"/>
        </w:rPr>
        <w:t>✓</w:t>
      </w:r>
      <w:r w:rsidRPr="006148BA">
        <w:rPr>
          <w:sz w:val="32"/>
          <w:szCs w:val="32"/>
        </w:rPr>
        <w:t xml:space="preserve"> Final Presentation</w:t>
      </w:r>
    </w:p>
    <w:p w14:paraId="28815C18" w14:textId="77777777" w:rsidR="006148BA" w:rsidRPr="006148BA" w:rsidRDefault="006148BA" w:rsidP="006148BA">
      <w:pPr>
        <w:rPr>
          <w:b/>
          <w:bCs/>
          <w:sz w:val="32"/>
          <w:szCs w:val="32"/>
        </w:rPr>
      </w:pPr>
      <w:r w:rsidRPr="006148BA">
        <w:rPr>
          <w:b/>
          <w:bCs/>
          <w:sz w:val="32"/>
          <w:szCs w:val="32"/>
        </w:rPr>
        <w:t>MICROSOFT POWER PLATFORM BOOTCAMP — COMPLETE</w:t>
      </w:r>
    </w:p>
    <w:p w14:paraId="01A61A5D" w14:textId="3B6A93A2" w:rsidR="008642E0" w:rsidRPr="008642E0" w:rsidRDefault="008642E0" w:rsidP="006148BA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E0969" w14:textId="77777777" w:rsidR="003067FB" w:rsidRDefault="003067FB" w:rsidP="00656987">
      <w:pPr>
        <w:spacing w:after="0" w:line="240" w:lineRule="auto"/>
      </w:pPr>
      <w:r>
        <w:separator/>
      </w:r>
    </w:p>
  </w:endnote>
  <w:endnote w:type="continuationSeparator" w:id="0">
    <w:p w14:paraId="2142046F" w14:textId="77777777" w:rsidR="003067FB" w:rsidRDefault="003067FB" w:rsidP="00656987">
      <w:pPr>
        <w:spacing w:after="0" w:line="240" w:lineRule="auto"/>
      </w:pPr>
      <w:r>
        <w:continuationSeparator/>
      </w:r>
    </w:p>
  </w:endnote>
  <w:endnote w:type="continuationNotice" w:id="1">
    <w:p w14:paraId="25C1A911" w14:textId="77777777" w:rsidR="003067FB" w:rsidRDefault="003067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F4A13" w14:textId="77777777" w:rsidR="003067FB" w:rsidRDefault="003067FB" w:rsidP="00656987">
      <w:pPr>
        <w:spacing w:after="0" w:line="240" w:lineRule="auto"/>
      </w:pPr>
      <w:r>
        <w:separator/>
      </w:r>
    </w:p>
  </w:footnote>
  <w:footnote w:type="continuationSeparator" w:id="0">
    <w:p w14:paraId="7263180F" w14:textId="77777777" w:rsidR="003067FB" w:rsidRDefault="003067FB" w:rsidP="00656987">
      <w:pPr>
        <w:spacing w:after="0" w:line="240" w:lineRule="auto"/>
      </w:pPr>
      <w:r>
        <w:continuationSeparator/>
      </w:r>
    </w:p>
  </w:footnote>
  <w:footnote w:type="continuationNotice" w:id="1">
    <w:p w14:paraId="14A67496" w14:textId="77777777" w:rsidR="003067FB" w:rsidRDefault="003067F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E06CB"/>
    <w:multiLevelType w:val="multilevel"/>
    <w:tmpl w:val="7104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15"/>
  </w:num>
  <w:num w:numId="4" w16cid:durableId="778911827">
    <w:abstractNumId w:val="20"/>
  </w:num>
  <w:num w:numId="5" w16cid:durableId="1525747523">
    <w:abstractNumId w:val="26"/>
  </w:num>
  <w:num w:numId="6" w16cid:durableId="384259846">
    <w:abstractNumId w:val="3"/>
  </w:num>
  <w:num w:numId="7" w16cid:durableId="822159960">
    <w:abstractNumId w:val="21"/>
  </w:num>
  <w:num w:numId="8" w16cid:durableId="1015573614">
    <w:abstractNumId w:val="13"/>
  </w:num>
  <w:num w:numId="9" w16cid:durableId="206182635">
    <w:abstractNumId w:val="1"/>
  </w:num>
  <w:num w:numId="10" w16cid:durableId="1606234489">
    <w:abstractNumId w:val="27"/>
  </w:num>
  <w:num w:numId="11" w16cid:durableId="26831847">
    <w:abstractNumId w:val="8"/>
  </w:num>
  <w:num w:numId="12" w16cid:durableId="141124713">
    <w:abstractNumId w:val="22"/>
  </w:num>
  <w:num w:numId="13" w16cid:durableId="112598648">
    <w:abstractNumId w:val="23"/>
  </w:num>
  <w:num w:numId="14" w16cid:durableId="151289765">
    <w:abstractNumId w:val="7"/>
  </w:num>
  <w:num w:numId="15" w16cid:durableId="932476659">
    <w:abstractNumId w:val="11"/>
  </w:num>
  <w:num w:numId="16" w16cid:durableId="1939941639">
    <w:abstractNumId w:val="6"/>
  </w:num>
  <w:num w:numId="17" w16cid:durableId="1498616171">
    <w:abstractNumId w:val="18"/>
  </w:num>
  <w:num w:numId="18" w16cid:durableId="1530606076">
    <w:abstractNumId w:val="24"/>
  </w:num>
  <w:num w:numId="19" w16cid:durableId="258565879">
    <w:abstractNumId w:val="16"/>
  </w:num>
  <w:num w:numId="20" w16cid:durableId="669675691">
    <w:abstractNumId w:val="25"/>
  </w:num>
  <w:num w:numId="21" w16cid:durableId="2010788165">
    <w:abstractNumId w:val="9"/>
  </w:num>
  <w:num w:numId="22" w16cid:durableId="732042256">
    <w:abstractNumId w:val="28"/>
  </w:num>
  <w:num w:numId="23" w16cid:durableId="807161548">
    <w:abstractNumId w:val="4"/>
  </w:num>
  <w:num w:numId="24" w16cid:durableId="857234296">
    <w:abstractNumId w:val="12"/>
  </w:num>
  <w:num w:numId="25" w16cid:durableId="1285192001">
    <w:abstractNumId w:val="29"/>
  </w:num>
  <w:num w:numId="26" w16cid:durableId="74982798">
    <w:abstractNumId w:val="5"/>
  </w:num>
  <w:num w:numId="27" w16cid:durableId="1277255618">
    <w:abstractNumId w:val="30"/>
  </w:num>
  <w:num w:numId="28" w16cid:durableId="336277804">
    <w:abstractNumId w:val="17"/>
  </w:num>
  <w:num w:numId="29" w16cid:durableId="1515993023">
    <w:abstractNumId w:val="10"/>
  </w:num>
  <w:num w:numId="30" w16cid:durableId="1902984227">
    <w:abstractNumId w:val="19"/>
  </w:num>
  <w:num w:numId="31" w16cid:durableId="1228153536">
    <w:abstractNumId w:val="1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067FB"/>
    <w:rsid w:val="0032378D"/>
    <w:rsid w:val="003731D1"/>
    <w:rsid w:val="00375D9E"/>
    <w:rsid w:val="00395BE5"/>
    <w:rsid w:val="003A628C"/>
    <w:rsid w:val="003B39D3"/>
    <w:rsid w:val="003D76CA"/>
    <w:rsid w:val="004932EF"/>
    <w:rsid w:val="004A222A"/>
    <w:rsid w:val="004A22B3"/>
    <w:rsid w:val="004D310D"/>
    <w:rsid w:val="00515AC5"/>
    <w:rsid w:val="00527CC7"/>
    <w:rsid w:val="00545BD9"/>
    <w:rsid w:val="00586F64"/>
    <w:rsid w:val="005A37F1"/>
    <w:rsid w:val="005D55BB"/>
    <w:rsid w:val="006148BA"/>
    <w:rsid w:val="00646502"/>
    <w:rsid w:val="00656987"/>
    <w:rsid w:val="00680DA6"/>
    <w:rsid w:val="006C1AF7"/>
    <w:rsid w:val="006C54B7"/>
    <w:rsid w:val="006D2E99"/>
    <w:rsid w:val="00770E71"/>
    <w:rsid w:val="007D6EAF"/>
    <w:rsid w:val="00804B9E"/>
    <w:rsid w:val="00821744"/>
    <w:rsid w:val="008254B8"/>
    <w:rsid w:val="0084581F"/>
    <w:rsid w:val="0086137E"/>
    <w:rsid w:val="008642E0"/>
    <w:rsid w:val="00887347"/>
    <w:rsid w:val="00896C99"/>
    <w:rsid w:val="008F16C0"/>
    <w:rsid w:val="0090520B"/>
    <w:rsid w:val="00961F2E"/>
    <w:rsid w:val="009A53EC"/>
    <w:rsid w:val="00A22A65"/>
    <w:rsid w:val="00A6312F"/>
    <w:rsid w:val="00AB2B54"/>
    <w:rsid w:val="00AC7A39"/>
    <w:rsid w:val="00B035EC"/>
    <w:rsid w:val="00B10D04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4670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1</TotalTime>
  <Pages>1</Pages>
  <Words>10098</Words>
  <Characters>57559</Characters>
  <Application>Microsoft Office Word</Application>
  <DocSecurity>0</DocSecurity>
  <Lines>479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4</cp:revision>
  <cp:lastPrinted>2025-04-23T21:13:00Z</cp:lastPrinted>
  <dcterms:created xsi:type="dcterms:W3CDTF">2026-09-10T20:45:00Z</dcterms:created>
  <dcterms:modified xsi:type="dcterms:W3CDTF">2026-09-18T13:23:00Z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