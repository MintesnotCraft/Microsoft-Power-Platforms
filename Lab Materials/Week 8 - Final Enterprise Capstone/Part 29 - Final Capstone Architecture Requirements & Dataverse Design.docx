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9238" w14:textId="7C8FAEC5" w:rsidR="00770E71" w:rsidRDefault="00E25A5F" w:rsidP="00770E71">
      <w:pPr>
        <w:pStyle w:val="NoSpacing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D7D1A5F" wp14:editId="07E104DB">
            <wp:simplePos x="0" y="0"/>
            <wp:positionH relativeFrom="margin">
              <wp:align>right</wp:align>
            </wp:positionH>
            <wp:positionV relativeFrom="paragraph">
              <wp:posOffset>-518349</wp:posOffset>
            </wp:positionV>
            <wp:extent cx="5943600" cy="3962400"/>
            <wp:effectExtent l="0" t="0" r="0" b="0"/>
            <wp:wrapNone/>
            <wp:docPr id="9442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2154" name="Picture 9442621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0E71" w:rsidRPr="00770E71">
        <w:rPr>
          <w:noProof/>
        </w:rPr>
        <w:drawing>
          <wp:anchor distT="0" distB="0" distL="114300" distR="114300" simplePos="0" relativeHeight="251673600" behindDoc="1" locked="1" layoutInCell="1" allowOverlap="1" wp14:anchorId="17F78E15" wp14:editId="669B9181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772400" cy="10058449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0AB5842-271D-7200-2838-9692C1E238B3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0AB5842-271D-7200-2838-9692C1E238B3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" t="3393" r="3373" b="3393"/>
                    <a:stretch/>
                  </pic:blipFill>
                  <pic:spPr>
                    <a:xfrm>
                      <a:off x="0" y="0"/>
                      <a:ext cx="7772400" cy="10058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4D762" w14:textId="77777777" w:rsidR="00E25A5F" w:rsidRDefault="00E25A5F" w:rsidP="006D2E99">
      <w:pPr>
        <w:pStyle w:val="Subtitle"/>
      </w:pPr>
    </w:p>
    <w:p w14:paraId="0F1EDDBA" w14:textId="77777777" w:rsidR="00E25A5F" w:rsidRDefault="00E25A5F" w:rsidP="00E25A5F">
      <w:pPr>
        <w:pStyle w:val="Subtitle"/>
        <w:jc w:val="right"/>
      </w:pPr>
    </w:p>
    <w:p w14:paraId="1B8231E8" w14:textId="77777777" w:rsidR="00E25A5F" w:rsidRDefault="00E25A5F" w:rsidP="006D2E99">
      <w:pPr>
        <w:pStyle w:val="Subtitle"/>
      </w:pPr>
    </w:p>
    <w:p w14:paraId="0F49EE11" w14:textId="4D68CEEA" w:rsidR="006D2E99" w:rsidRPr="000F480F" w:rsidRDefault="005044D9" w:rsidP="00E25A5F">
      <w:pPr>
        <w:pStyle w:val="Title"/>
        <w:rPr>
          <w:sz w:val="72"/>
          <w:szCs w:val="52"/>
        </w:rPr>
      </w:pPr>
      <w:r>
        <w:rPr>
          <w:sz w:val="72"/>
          <w:szCs w:val="52"/>
        </w:rPr>
        <w:t>final capstone architecture requirements &amp; dataverse design</w:t>
      </w:r>
    </w:p>
    <w:p w14:paraId="494AAA86" w14:textId="6220F959" w:rsidR="00E25A5F" w:rsidRPr="00E25A5F" w:rsidRDefault="000F480F" w:rsidP="00E25A5F">
      <w:pPr>
        <w:rPr>
          <w:b/>
          <w:bCs/>
        </w:rPr>
      </w:pPr>
      <w:r>
        <w:rPr>
          <w:b/>
          <w:bCs/>
        </w:rPr>
        <w:t>Lab</w:t>
      </w:r>
      <w:r w:rsidR="001011B4">
        <w:rPr>
          <w:b/>
          <w:bCs/>
        </w:rPr>
        <w:t xml:space="preserve"> Guide</w:t>
      </w:r>
    </w:p>
    <w:p w14:paraId="25C73836" w14:textId="77777777" w:rsidR="00E25A5F" w:rsidRDefault="00E25A5F" w:rsidP="00E25A5F"/>
    <w:p w14:paraId="6A16AF5C" w14:textId="77777777" w:rsidR="000F480F" w:rsidRDefault="000F480F" w:rsidP="00E25A5F">
      <w:pPr>
        <w:rPr>
          <w:color w:val="000000" w:themeColor="text1"/>
          <w:szCs w:val="20"/>
        </w:rPr>
      </w:pPr>
    </w:p>
    <w:p w14:paraId="72468FC7" w14:textId="77777777" w:rsidR="005044D9" w:rsidRDefault="005044D9" w:rsidP="00E25A5F">
      <w:pPr>
        <w:rPr>
          <w:color w:val="000000" w:themeColor="text1"/>
          <w:szCs w:val="20"/>
        </w:rPr>
      </w:pPr>
    </w:p>
    <w:p w14:paraId="5363D275" w14:textId="77777777" w:rsidR="005044D9" w:rsidRDefault="005044D9" w:rsidP="00E25A5F">
      <w:pPr>
        <w:rPr>
          <w:color w:val="000000" w:themeColor="text1"/>
          <w:szCs w:val="20"/>
        </w:rPr>
      </w:pPr>
    </w:p>
    <w:p w14:paraId="5155DAED" w14:textId="77777777" w:rsidR="005044D9" w:rsidRDefault="005044D9" w:rsidP="00E25A5F">
      <w:pPr>
        <w:rPr>
          <w:color w:val="000000" w:themeColor="text1"/>
          <w:szCs w:val="20"/>
        </w:rPr>
      </w:pPr>
    </w:p>
    <w:p w14:paraId="0C60ED95" w14:textId="77777777" w:rsidR="005044D9" w:rsidRDefault="005044D9" w:rsidP="00E25A5F">
      <w:pPr>
        <w:rPr>
          <w:color w:val="000000" w:themeColor="text1"/>
          <w:szCs w:val="20"/>
        </w:rPr>
      </w:pPr>
    </w:p>
    <w:p w14:paraId="42489F82" w14:textId="77777777" w:rsidR="005044D9" w:rsidRDefault="005044D9" w:rsidP="00E25A5F">
      <w:pPr>
        <w:rPr>
          <w:color w:val="000000" w:themeColor="text1"/>
          <w:szCs w:val="20"/>
        </w:rPr>
      </w:pPr>
    </w:p>
    <w:p w14:paraId="0D0A87E2" w14:textId="77777777" w:rsidR="005044D9" w:rsidRPr="00E25A5F" w:rsidRDefault="005044D9" w:rsidP="00E25A5F">
      <w:pPr>
        <w:rPr>
          <w:color w:val="000000" w:themeColor="text1"/>
          <w:szCs w:val="20"/>
        </w:rPr>
      </w:pPr>
    </w:p>
    <w:p w14:paraId="666EBF1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Microsoft Power Platform Bootcamp</w:t>
      </w:r>
    </w:p>
    <w:p w14:paraId="41A6CC5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Day 29 Lab — Final Capstone Architecture, Requirements &amp; Dataverse Design</w:t>
      </w:r>
    </w:p>
    <w:p w14:paraId="36FB369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b/>
          <w:bCs/>
          <w:sz w:val="32"/>
          <w:szCs w:val="32"/>
        </w:rPr>
        <w:t>Week:</w:t>
      </w:r>
      <w:r w:rsidRPr="009F360D">
        <w:rPr>
          <w:sz w:val="32"/>
          <w:szCs w:val="32"/>
        </w:rPr>
        <w:t xml:space="preserve"> 8 — Final Capstone</w:t>
      </w:r>
      <w:r w:rsidRPr="009F360D">
        <w:rPr>
          <w:sz w:val="32"/>
          <w:szCs w:val="32"/>
        </w:rPr>
        <w:br/>
      </w:r>
      <w:r w:rsidRPr="009F360D">
        <w:rPr>
          <w:b/>
          <w:bCs/>
          <w:sz w:val="32"/>
          <w:szCs w:val="32"/>
        </w:rPr>
        <w:t>Duration:</w:t>
      </w:r>
      <w:r w:rsidRPr="009F360D">
        <w:rPr>
          <w:sz w:val="32"/>
          <w:szCs w:val="32"/>
        </w:rPr>
        <w:t xml:space="preserve"> 2 Hours</w:t>
      </w:r>
      <w:r w:rsidRPr="009F360D">
        <w:rPr>
          <w:sz w:val="32"/>
          <w:szCs w:val="32"/>
        </w:rPr>
        <w:br/>
      </w:r>
      <w:r w:rsidRPr="009F360D">
        <w:rPr>
          <w:b/>
          <w:bCs/>
          <w:sz w:val="32"/>
          <w:szCs w:val="32"/>
        </w:rPr>
        <w:t>Level:</w:t>
      </w:r>
      <w:r w:rsidRPr="009F360D">
        <w:rPr>
          <w:sz w:val="32"/>
          <w:szCs w:val="32"/>
        </w:rPr>
        <w:t xml:space="preserve"> Intermediate </w:t>
      </w:r>
      <w:r w:rsidRPr="009F360D">
        <w:rPr>
          <w:rFonts w:ascii="Times New Roman" w:hAnsi="Times New Roman" w:cs="Times New Roman"/>
          <w:sz w:val="32"/>
          <w:szCs w:val="32"/>
        </w:rPr>
        <w:t>→</w:t>
      </w:r>
      <w:r w:rsidRPr="009F360D">
        <w:rPr>
          <w:sz w:val="32"/>
          <w:szCs w:val="32"/>
        </w:rPr>
        <w:t xml:space="preserve"> Advanced</w:t>
      </w:r>
      <w:r w:rsidRPr="009F360D">
        <w:rPr>
          <w:sz w:val="32"/>
          <w:szCs w:val="32"/>
        </w:rPr>
        <w:br/>
      </w:r>
      <w:r w:rsidRPr="009F360D">
        <w:rPr>
          <w:b/>
          <w:bCs/>
          <w:sz w:val="32"/>
          <w:szCs w:val="32"/>
        </w:rPr>
        <w:t>Capstone:</w:t>
      </w:r>
      <w:r w:rsidRPr="009F360D">
        <w:rPr>
          <w:sz w:val="32"/>
          <w:szCs w:val="32"/>
        </w:rPr>
        <w:t xml:space="preserve"> Procurement &amp; Purchase Request Management System</w:t>
      </w:r>
      <w:r w:rsidRPr="009F360D">
        <w:rPr>
          <w:sz w:val="32"/>
          <w:szCs w:val="32"/>
        </w:rPr>
        <w:br/>
      </w:r>
      <w:r w:rsidRPr="009F360D">
        <w:rPr>
          <w:b/>
          <w:bCs/>
          <w:sz w:val="32"/>
          <w:szCs w:val="32"/>
        </w:rPr>
        <w:t>Day:</w:t>
      </w:r>
      <w:r w:rsidRPr="009F360D">
        <w:rPr>
          <w:sz w:val="32"/>
          <w:szCs w:val="32"/>
        </w:rPr>
        <w:t xml:space="preserve"> 29 of 32</w:t>
      </w:r>
      <w:r w:rsidRPr="009F360D">
        <w:rPr>
          <w:sz w:val="32"/>
          <w:szCs w:val="32"/>
        </w:rPr>
        <w:br/>
      </w:r>
      <w:r w:rsidRPr="009F360D">
        <w:rPr>
          <w:b/>
          <w:bCs/>
          <w:sz w:val="32"/>
          <w:szCs w:val="32"/>
        </w:rPr>
        <w:t>Format:</w:t>
      </w:r>
      <w:r w:rsidRPr="009F360D">
        <w:rPr>
          <w:sz w:val="32"/>
          <w:szCs w:val="32"/>
        </w:rPr>
        <w:t xml:space="preserve"> Requirements + Architecture + Dataverse + Relationships + Security + Business Rules + Approval Design</w:t>
      </w:r>
      <w:r w:rsidRPr="009F360D">
        <w:rPr>
          <w:sz w:val="32"/>
          <w:szCs w:val="32"/>
        </w:rPr>
        <w:br/>
      </w:r>
      <w:r w:rsidRPr="009F360D">
        <w:rPr>
          <w:b/>
          <w:bCs/>
          <w:sz w:val="32"/>
          <w:szCs w:val="32"/>
        </w:rPr>
        <w:t>Target Deliverable:</w:t>
      </w:r>
      <w:r w:rsidRPr="009F360D">
        <w:rPr>
          <w:sz w:val="32"/>
          <w:szCs w:val="32"/>
        </w:rPr>
        <w:t xml:space="preserve"> Procurement Solution Architecture v0.1</w:t>
      </w:r>
      <w:r w:rsidRPr="009F360D">
        <w:rPr>
          <w:sz w:val="32"/>
          <w:szCs w:val="32"/>
        </w:rPr>
        <w:br/>
      </w:r>
      <w:r w:rsidRPr="009F360D">
        <w:rPr>
          <w:b/>
          <w:bCs/>
          <w:sz w:val="32"/>
          <w:szCs w:val="32"/>
        </w:rPr>
        <w:t>Primary Goal:</w:t>
      </w:r>
      <w:r w:rsidRPr="009F360D">
        <w:rPr>
          <w:sz w:val="32"/>
          <w:szCs w:val="32"/>
        </w:rPr>
        <w:t xml:space="preserve"> Design and build the Dataverse foundation for the final enterprise capstone before creating applications and automation</w:t>
      </w:r>
    </w:p>
    <w:p w14:paraId="5E6B50F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67C28B1">
          <v:rect id="_x0000_i5696" style="width:0;height:1.5pt" o:hralign="center" o:hrstd="t" o:hr="t" fillcolor="#a0a0a0" stroked="f"/>
        </w:pict>
      </w:r>
    </w:p>
    <w:p w14:paraId="560F1B4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1. Final Capstone Begins</w:t>
      </w:r>
    </w:p>
    <w:p w14:paraId="1C9762E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For seven weeks students learned individual Power Platform capabilities.</w:t>
      </w:r>
    </w:p>
    <w:p w14:paraId="76BA943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They built:</w:t>
      </w:r>
    </w:p>
    <w:p w14:paraId="6ED48FF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Canvas Apps</w:t>
      </w:r>
    </w:p>
    <w:p w14:paraId="6BA4DBE9" w14:textId="77777777" w:rsidR="009F360D" w:rsidRPr="009F360D" w:rsidRDefault="009F360D" w:rsidP="009F360D">
      <w:pPr>
        <w:rPr>
          <w:sz w:val="32"/>
          <w:szCs w:val="32"/>
        </w:rPr>
      </w:pPr>
    </w:p>
    <w:p w14:paraId="2E95755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Model-Driven Apps</w:t>
      </w:r>
    </w:p>
    <w:p w14:paraId="36C3D357" w14:textId="77777777" w:rsidR="009F360D" w:rsidRPr="009F360D" w:rsidRDefault="009F360D" w:rsidP="009F360D">
      <w:pPr>
        <w:rPr>
          <w:sz w:val="32"/>
          <w:szCs w:val="32"/>
        </w:rPr>
      </w:pPr>
    </w:p>
    <w:p w14:paraId="118F7BB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Dataverse</w:t>
      </w:r>
    </w:p>
    <w:p w14:paraId="4888C290" w14:textId="77777777" w:rsidR="009F360D" w:rsidRPr="009F360D" w:rsidRDefault="009F360D" w:rsidP="009F360D">
      <w:pPr>
        <w:rPr>
          <w:sz w:val="32"/>
          <w:szCs w:val="32"/>
        </w:rPr>
      </w:pPr>
    </w:p>
    <w:p w14:paraId="419CEDE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Power Automate</w:t>
      </w:r>
    </w:p>
    <w:p w14:paraId="3C6047E2" w14:textId="77777777" w:rsidR="009F360D" w:rsidRPr="009F360D" w:rsidRDefault="009F360D" w:rsidP="009F360D">
      <w:pPr>
        <w:rPr>
          <w:sz w:val="32"/>
          <w:szCs w:val="32"/>
        </w:rPr>
      </w:pPr>
    </w:p>
    <w:p w14:paraId="54B2781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Power BI</w:t>
      </w:r>
    </w:p>
    <w:p w14:paraId="5DB55BF9" w14:textId="77777777" w:rsidR="009F360D" w:rsidRPr="009F360D" w:rsidRDefault="009F360D" w:rsidP="009F360D">
      <w:pPr>
        <w:rPr>
          <w:sz w:val="32"/>
          <w:szCs w:val="32"/>
        </w:rPr>
      </w:pPr>
    </w:p>
    <w:p w14:paraId="11964EF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Power Pages</w:t>
      </w:r>
    </w:p>
    <w:p w14:paraId="4E5FA4E8" w14:textId="77777777" w:rsidR="009F360D" w:rsidRPr="009F360D" w:rsidRDefault="009F360D" w:rsidP="009F360D">
      <w:pPr>
        <w:rPr>
          <w:sz w:val="32"/>
          <w:szCs w:val="32"/>
        </w:rPr>
      </w:pPr>
    </w:p>
    <w:p w14:paraId="46462FF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Copilot Studio Agents</w:t>
      </w:r>
    </w:p>
    <w:p w14:paraId="0DAA44B0" w14:textId="77777777" w:rsidR="009F360D" w:rsidRPr="009F360D" w:rsidRDefault="009F360D" w:rsidP="009F360D">
      <w:pPr>
        <w:rPr>
          <w:sz w:val="32"/>
          <w:szCs w:val="32"/>
        </w:rPr>
      </w:pPr>
    </w:p>
    <w:p w14:paraId="5819CB6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Custom Connectors</w:t>
      </w:r>
    </w:p>
    <w:p w14:paraId="709C5853" w14:textId="77777777" w:rsidR="009F360D" w:rsidRPr="009F360D" w:rsidRDefault="009F360D" w:rsidP="009F360D">
      <w:pPr>
        <w:rPr>
          <w:sz w:val="32"/>
          <w:szCs w:val="32"/>
        </w:rPr>
      </w:pPr>
    </w:p>
    <w:p w14:paraId="38F54D4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Governance</w:t>
      </w:r>
    </w:p>
    <w:p w14:paraId="35A38B91" w14:textId="77777777" w:rsidR="009F360D" w:rsidRPr="009F360D" w:rsidRDefault="009F360D" w:rsidP="009F360D">
      <w:pPr>
        <w:rPr>
          <w:sz w:val="32"/>
          <w:szCs w:val="32"/>
        </w:rPr>
      </w:pPr>
    </w:p>
    <w:p w14:paraId="5E2E188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ALM</w:t>
      </w:r>
    </w:p>
    <w:p w14:paraId="297017F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Now we combine those skills into:</w:t>
      </w:r>
    </w:p>
    <w:p w14:paraId="4C540A3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One Enterprise Solution.</w:t>
      </w:r>
    </w:p>
    <w:p w14:paraId="4F17BAC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431D243">
          <v:rect id="_x0000_i5697" style="width:0;height:1.5pt" o:hralign="center" o:hrstd="t" o:hr="t" fillcolor="#a0a0a0" stroked="f"/>
        </w:pict>
      </w:r>
    </w:p>
    <w:p w14:paraId="5C64B72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2. Capstone Project</w:t>
      </w:r>
    </w:p>
    <w:p w14:paraId="1ED478F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Build:</w:t>
      </w:r>
    </w:p>
    <w:p w14:paraId="58307A7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Procurement &amp; Purchase Request Management System</w:t>
      </w:r>
    </w:p>
    <w:p w14:paraId="56D7C51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The system will allow employees to request products/services needed by their department.</w:t>
      </w:r>
    </w:p>
    <w:p w14:paraId="2EB08EE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pict w14:anchorId="765C2483">
          <v:rect id="_x0000_i5698" style="width:0;height:1.5pt" o:hralign="center" o:hrstd="t" o:hr="t" fillcolor="#a0a0a0" stroked="f"/>
        </w:pict>
      </w:r>
    </w:p>
    <w:p w14:paraId="4666BFF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3. Business Problem</w:t>
      </w:r>
    </w:p>
    <w:p w14:paraId="6EDFE36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Today the company manages Purchase Requests using:</w:t>
      </w:r>
    </w:p>
    <w:p w14:paraId="1E2339B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Email</w:t>
      </w:r>
    </w:p>
    <w:p w14:paraId="4868DDFE" w14:textId="77777777" w:rsidR="009F360D" w:rsidRPr="009F360D" w:rsidRDefault="009F360D" w:rsidP="009F360D">
      <w:pPr>
        <w:rPr>
          <w:sz w:val="32"/>
          <w:szCs w:val="32"/>
        </w:rPr>
      </w:pPr>
    </w:p>
    <w:p w14:paraId="7A1936E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Excel</w:t>
      </w:r>
    </w:p>
    <w:p w14:paraId="345D4A9D" w14:textId="77777777" w:rsidR="009F360D" w:rsidRPr="009F360D" w:rsidRDefault="009F360D" w:rsidP="009F360D">
      <w:pPr>
        <w:rPr>
          <w:sz w:val="32"/>
          <w:szCs w:val="32"/>
        </w:rPr>
      </w:pPr>
    </w:p>
    <w:p w14:paraId="7A04302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Phone calls</w:t>
      </w:r>
    </w:p>
    <w:p w14:paraId="0DB7BD62" w14:textId="77777777" w:rsidR="009F360D" w:rsidRPr="009F360D" w:rsidRDefault="009F360D" w:rsidP="009F360D">
      <w:pPr>
        <w:rPr>
          <w:sz w:val="32"/>
          <w:szCs w:val="32"/>
        </w:rPr>
      </w:pPr>
    </w:p>
    <w:p w14:paraId="5CE9061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Paper requests</w:t>
      </w:r>
    </w:p>
    <w:p w14:paraId="729B3748" w14:textId="77777777" w:rsidR="009F360D" w:rsidRPr="009F360D" w:rsidRDefault="009F360D" w:rsidP="009F360D">
      <w:pPr>
        <w:rPr>
          <w:sz w:val="32"/>
          <w:szCs w:val="32"/>
        </w:rPr>
      </w:pPr>
    </w:p>
    <w:p w14:paraId="47A4B55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Chat messages</w:t>
      </w:r>
    </w:p>
    <w:p w14:paraId="14CD07D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7F19D11">
          <v:rect id="_x0000_i5699" style="width:0;height:1.5pt" o:hralign="center" o:hrstd="t" o:hr="t" fillcolor="#a0a0a0" stroked="f"/>
        </w:pict>
      </w:r>
    </w:p>
    <w:p w14:paraId="18B2C96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4. Example</w:t>
      </w:r>
    </w:p>
    <w:p w14:paraId="1DE454E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Employee needs:</w:t>
      </w:r>
    </w:p>
    <w:p w14:paraId="5B99BA0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5 laptops</w:t>
      </w:r>
    </w:p>
    <w:p w14:paraId="33832491" w14:textId="77777777" w:rsidR="009F360D" w:rsidRPr="009F360D" w:rsidRDefault="009F360D" w:rsidP="009F360D">
      <w:pPr>
        <w:rPr>
          <w:sz w:val="32"/>
          <w:szCs w:val="32"/>
        </w:rPr>
      </w:pPr>
    </w:p>
    <w:p w14:paraId="491EB01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10 monitors</w:t>
      </w:r>
    </w:p>
    <w:p w14:paraId="3955F490" w14:textId="77777777" w:rsidR="009F360D" w:rsidRPr="009F360D" w:rsidRDefault="009F360D" w:rsidP="009F360D">
      <w:pPr>
        <w:rPr>
          <w:sz w:val="32"/>
          <w:szCs w:val="32"/>
        </w:rPr>
      </w:pPr>
    </w:p>
    <w:p w14:paraId="3194177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2 network switches</w:t>
      </w:r>
    </w:p>
    <w:p w14:paraId="19554AA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They email:</w:t>
      </w:r>
    </w:p>
    <w:p w14:paraId="781DF6B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Manager</w:t>
      </w:r>
    </w:p>
    <w:p w14:paraId="308F4CC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Manager forwards to:</w:t>
      </w:r>
    </w:p>
    <w:p w14:paraId="04808CD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Finance</w:t>
      </w:r>
    </w:p>
    <w:p w14:paraId="52A6D55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Finance forwards to:</w:t>
      </w:r>
    </w:p>
    <w:p w14:paraId="655332E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</w:t>
      </w:r>
    </w:p>
    <w:p w14:paraId="43D4F95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B23692C">
          <v:rect id="_x0000_i5700" style="width:0;height:1.5pt" o:hralign="center" o:hrstd="t" o:hr="t" fillcolor="#a0a0a0" stroked="f"/>
        </w:pict>
      </w:r>
    </w:p>
    <w:p w14:paraId="5C6EA9F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5. Problems</w:t>
      </w:r>
    </w:p>
    <w:p w14:paraId="1C7B526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Requests get lost</w:t>
      </w:r>
    </w:p>
    <w:p w14:paraId="4214316C" w14:textId="77777777" w:rsidR="009F360D" w:rsidRPr="009F360D" w:rsidRDefault="009F360D" w:rsidP="009F360D">
      <w:pPr>
        <w:rPr>
          <w:sz w:val="32"/>
          <w:szCs w:val="32"/>
        </w:rPr>
      </w:pPr>
    </w:p>
    <w:p w14:paraId="1BB8E27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No standard format</w:t>
      </w:r>
    </w:p>
    <w:p w14:paraId="1ED3B33D" w14:textId="77777777" w:rsidR="009F360D" w:rsidRPr="009F360D" w:rsidRDefault="009F360D" w:rsidP="009F360D">
      <w:pPr>
        <w:rPr>
          <w:sz w:val="32"/>
          <w:szCs w:val="32"/>
        </w:rPr>
      </w:pPr>
    </w:p>
    <w:p w14:paraId="3A8FE8C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No approval visibility</w:t>
      </w:r>
    </w:p>
    <w:p w14:paraId="3DE0F36E" w14:textId="77777777" w:rsidR="009F360D" w:rsidRPr="009F360D" w:rsidRDefault="009F360D" w:rsidP="009F360D">
      <w:pPr>
        <w:rPr>
          <w:sz w:val="32"/>
          <w:szCs w:val="32"/>
        </w:rPr>
      </w:pPr>
    </w:p>
    <w:p w14:paraId="79E7891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No spending analytics</w:t>
      </w:r>
    </w:p>
    <w:p w14:paraId="42833828" w14:textId="77777777" w:rsidR="009F360D" w:rsidRPr="009F360D" w:rsidRDefault="009F360D" w:rsidP="009F360D">
      <w:pPr>
        <w:rPr>
          <w:sz w:val="32"/>
          <w:szCs w:val="32"/>
        </w:rPr>
      </w:pPr>
    </w:p>
    <w:p w14:paraId="3F0E39A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Duplicate requests</w:t>
      </w:r>
    </w:p>
    <w:p w14:paraId="1FC6EE26" w14:textId="77777777" w:rsidR="009F360D" w:rsidRPr="009F360D" w:rsidRDefault="009F360D" w:rsidP="009F360D">
      <w:pPr>
        <w:rPr>
          <w:sz w:val="32"/>
          <w:szCs w:val="32"/>
        </w:rPr>
      </w:pPr>
    </w:p>
    <w:p w14:paraId="2DAAF4E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No structured item list</w:t>
      </w:r>
    </w:p>
    <w:p w14:paraId="12823E9A" w14:textId="77777777" w:rsidR="009F360D" w:rsidRPr="009F360D" w:rsidRDefault="009F360D" w:rsidP="009F360D">
      <w:pPr>
        <w:rPr>
          <w:sz w:val="32"/>
          <w:szCs w:val="32"/>
        </w:rPr>
      </w:pPr>
    </w:p>
    <w:p w14:paraId="29A8570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No centralized vendor catalog</w:t>
      </w:r>
    </w:p>
    <w:p w14:paraId="3A1EE95A" w14:textId="77777777" w:rsidR="009F360D" w:rsidRPr="009F360D" w:rsidRDefault="009F360D" w:rsidP="009F360D">
      <w:pPr>
        <w:rPr>
          <w:sz w:val="32"/>
          <w:szCs w:val="32"/>
        </w:rPr>
      </w:pPr>
    </w:p>
    <w:p w14:paraId="4EEB04A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No audit trail</w:t>
      </w:r>
    </w:p>
    <w:p w14:paraId="291F38AA" w14:textId="77777777" w:rsidR="009F360D" w:rsidRPr="009F360D" w:rsidRDefault="009F360D" w:rsidP="009F360D">
      <w:pPr>
        <w:rPr>
          <w:sz w:val="32"/>
          <w:szCs w:val="32"/>
        </w:rPr>
      </w:pPr>
    </w:p>
    <w:p w14:paraId="2DCDA71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No clear approval stage</w:t>
      </w:r>
    </w:p>
    <w:p w14:paraId="45906603" w14:textId="77777777" w:rsidR="009F360D" w:rsidRPr="009F360D" w:rsidRDefault="009F360D" w:rsidP="009F360D">
      <w:pPr>
        <w:rPr>
          <w:sz w:val="32"/>
          <w:szCs w:val="32"/>
        </w:rPr>
      </w:pPr>
    </w:p>
    <w:p w14:paraId="4FA66B9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No reliable reporting</w:t>
      </w:r>
    </w:p>
    <w:p w14:paraId="3E79516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8868837">
          <v:rect id="_x0000_i5701" style="width:0;height:1.5pt" o:hralign="center" o:hrstd="t" o:hr="t" fillcolor="#a0a0a0" stroked="f"/>
        </w:pict>
      </w:r>
    </w:p>
    <w:p w14:paraId="4F357B7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6. Target Architecture</w:t>
      </w:r>
    </w:p>
    <w:p w14:paraId="51CE7F4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      EMPLOYEE</w:t>
      </w:r>
    </w:p>
    <w:p w14:paraId="79F510E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          |</w:t>
      </w:r>
    </w:p>
    <w:p w14:paraId="4996F09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          v</w:t>
      </w:r>
    </w:p>
    <w:p w14:paraId="3E97EBC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  CANVAS POWER APP</w:t>
      </w:r>
    </w:p>
    <w:p w14:paraId="653D09D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          |</w:t>
      </w:r>
    </w:p>
    <w:p w14:paraId="71B00B3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          v</w:t>
      </w:r>
    </w:p>
    <w:p w14:paraId="09AB5C6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       DATAVERSE</w:t>
      </w:r>
    </w:p>
    <w:p w14:paraId="0E05AFD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          |</w:t>
      </w:r>
    </w:p>
    <w:p w14:paraId="0B36C63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 xml:space="preserve">           +----------------+----------------+</w:t>
      </w:r>
    </w:p>
    <w:p w14:paraId="4F5DCA1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|                |                |</w:t>
      </w:r>
    </w:p>
    <w:p w14:paraId="5C1DFBF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v                v                v</w:t>
      </w:r>
    </w:p>
    <w:p w14:paraId="0557198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POWER AUTOMATE     MODEL-DRIVEN       POWER BI</w:t>
      </w:r>
    </w:p>
    <w:p w14:paraId="797A323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APPROVALS           APP            ANALYTICS</w:t>
      </w:r>
    </w:p>
    <w:p w14:paraId="5FE6603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|                |</w:t>
      </w:r>
    </w:p>
    <w:p w14:paraId="240538C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v                v</w:t>
      </w:r>
    </w:p>
    <w:p w14:paraId="775F0EB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MANAGERS         PROCUREMENT</w:t>
      </w:r>
    </w:p>
    <w:p w14:paraId="14C5659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|</w:t>
      </w:r>
    </w:p>
    <w:p w14:paraId="73D63DB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v</w:t>
      </w:r>
    </w:p>
    <w:p w14:paraId="7D0AB81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FINANCE</w:t>
      </w:r>
    </w:p>
    <w:p w14:paraId="1F44910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|</w:t>
      </w:r>
    </w:p>
    <w:p w14:paraId="247CE1E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v</w:t>
      </w:r>
    </w:p>
    <w:p w14:paraId="65F360B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PROCUREMENT MANAGER</w:t>
      </w:r>
    </w:p>
    <w:p w14:paraId="44D31C3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C24678C">
          <v:rect id="_x0000_i5702" style="width:0;height:1.5pt" o:hralign="center" o:hrstd="t" o:hr="t" fillcolor="#a0a0a0" stroked="f"/>
        </w:pict>
      </w:r>
    </w:p>
    <w:p w14:paraId="71EF010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7. Optional Extensions</w:t>
      </w:r>
    </w:p>
    <w:p w14:paraId="7906BA6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Later, if time allows:</w:t>
      </w:r>
    </w:p>
    <w:p w14:paraId="122A44C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POWER PAGES</w:t>
      </w:r>
    </w:p>
    <w:p w14:paraId="7A9C8EA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Vendor Experience</w:t>
      </w:r>
    </w:p>
    <w:p w14:paraId="6318B39E" w14:textId="77777777" w:rsidR="009F360D" w:rsidRPr="009F360D" w:rsidRDefault="009F360D" w:rsidP="009F360D">
      <w:pPr>
        <w:rPr>
          <w:sz w:val="32"/>
          <w:szCs w:val="32"/>
        </w:rPr>
      </w:pPr>
    </w:p>
    <w:p w14:paraId="45AF9B6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COPILOT STUDIO</w:t>
      </w:r>
    </w:p>
    <w:p w14:paraId="7CEA751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 Assistant</w:t>
      </w:r>
    </w:p>
    <w:p w14:paraId="499A108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These are:</w:t>
      </w:r>
    </w:p>
    <w:p w14:paraId="3678CE8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Bonus features.</w:t>
      </w:r>
    </w:p>
    <w:p w14:paraId="5398EA5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They are not required for the core capstone.</w:t>
      </w:r>
    </w:p>
    <w:p w14:paraId="2C61D8E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BA516DD">
          <v:rect id="_x0000_i5703" style="width:0;height:1.5pt" o:hralign="center" o:hrstd="t" o:hr="t" fillcolor="#a0a0a0" stroked="f"/>
        </w:pict>
      </w:r>
    </w:p>
    <w:p w14:paraId="40CAE79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8. Four-Day Capstone</w:t>
      </w:r>
    </w:p>
    <w:p w14:paraId="4323653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DAY 29</w:t>
      </w:r>
    </w:p>
    <w:p w14:paraId="3FEFF01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Architecture + Dataverse</w:t>
      </w:r>
    </w:p>
    <w:p w14:paraId="72DB5449" w14:textId="77777777" w:rsidR="009F360D" w:rsidRPr="009F360D" w:rsidRDefault="009F360D" w:rsidP="009F360D">
      <w:pPr>
        <w:rPr>
          <w:sz w:val="32"/>
          <w:szCs w:val="32"/>
        </w:rPr>
      </w:pPr>
    </w:p>
    <w:p w14:paraId="633D66D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DAY 30</w:t>
      </w:r>
    </w:p>
    <w:p w14:paraId="459FE6F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Canvas App + Cart</w:t>
      </w:r>
    </w:p>
    <w:p w14:paraId="226C0119" w14:textId="77777777" w:rsidR="009F360D" w:rsidRPr="009F360D" w:rsidRDefault="009F360D" w:rsidP="009F360D">
      <w:pPr>
        <w:rPr>
          <w:sz w:val="32"/>
          <w:szCs w:val="32"/>
        </w:rPr>
      </w:pPr>
    </w:p>
    <w:p w14:paraId="2472E97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DAY 31</w:t>
      </w:r>
    </w:p>
    <w:p w14:paraId="677405D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Automation + Model-Driven App + Power BI</w:t>
      </w:r>
    </w:p>
    <w:p w14:paraId="69123552" w14:textId="77777777" w:rsidR="009F360D" w:rsidRPr="009F360D" w:rsidRDefault="009F360D" w:rsidP="009F360D">
      <w:pPr>
        <w:rPr>
          <w:sz w:val="32"/>
          <w:szCs w:val="32"/>
        </w:rPr>
      </w:pPr>
    </w:p>
    <w:p w14:paraId="7A94678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DAY 32</w:t>
      </w:r>
    </w:p>
    <w:p w14:paraId="2A55611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Testing + Deployment + Presentation</w:t>
      </w:r>
    </w:p>
    <w:p w14:paraId="287B8E1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76AEE2F">
          <v:rect id="_x0000_i5704" style="width:0;height:1.5pt" o:hralign="center" o:hrstd="t" o:hr="t" fillcolor="#a0a0a0" stroked="f"/>
        </w:pict>
      </w:r>
    </w:p>
    <w:p w14:paraId="2707128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9. Day 29 Focus</w:t>
      </w:r>
    </w:p>
    <w:p w14:paraId="555E766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Today we answer:</w:t>
      </w:r>
    </w:p>
    <w:p w14:paraId="23F1DB9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What are we building?</w:t>
      </w:r>
    </w:p>
    <w:p w14:paraId="1082C95D" w14:textId="77777777" w:rsidR="009F360D" w:rsidRPr="009F360D" w:rsidRDefault="009F360D" w:rsidP="009F360D">
      <w:pPr>
        <w:rPr>
          <w:sz w:val="32"/>
          <w:szCs w:val="32"/>
        </w:rPr>
      </w:pPr>
    </w:p>
    <w:p w14:paraId="0473B88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Who uses it?</w:t>
      </w:r>
    </w:p>
    <w:p w14:paraId="667AA7F2" w14:textId="77777777" w:rsidR="009F360D" w:rsidRPr="009F360D" w:rsidRDefault="009F360D" w:rsidP="009F360D">
      <w:pPr>
        <w:rPr>
          <w:sz w:val="32"/>
          <w:szCs w:val="32"/>
        </w:rPr>
      </w:pPr>
    </w:p>
    <w:p w14:paraId="0A89E2C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What data exists?</w:t>
      </w:r>
    </w:p>
    <w:p w14:paraId="66CCD8E8" w14:textId="77777777" w:rsidR="009F360D" w:rsidRPr="009F360D" w:rsidRDefault="009F360D" w:rsidP="009F360D">
      <w:pPr>
        <w:rPr>
          <w:sz w:val="32"/>
          <w:szCs w:val="32"/>
        </w:rPr>
      </w:pPr>
    </w:p>
    <w:p w14:paraId="5BAA317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How is the data related?</w:t>
      </w:r>
    </w:p>
    <w:p w14:paraId="2B38A5BB" w14:textId="77777777" w:rsidR="009F360D" w:rsidRPr="009F360D" w:rsidRDefault="009F360D" w:rsidP="009F360D">
      <w:pPr>
        <w:rPr>
          <w:sz w:val="32"/>
          <w:szCs w:val="32"/>
        </w:rPr>
      </w:pPr>
    </w:p>
    <w:p w14:paraId="373AC84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Who can access what?</w:t>
      </w:r>
    </w:p>
    <w:p w14:paraId="65233C37" w14:textId="77777777" w:rsidR="009F360D" w:rsidRPr="009F360D" w:rsidRDefault="009F360D" w:rsidP="009F360D">
      <w:pPr>
        <w:rPr>
          <w:sz w:val="32"/>
          <w:szCs w:val="32"/>
        </w:rPr>
      </w:pPr>
    </w:p>
    <w:p w14:paraId="13C9E8B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How does approval routing work?</w:t>
      </w:r>
    </w:p>
    <w:p w14:paraId="43F0988E" w14:textId="77777777" w:rsidR="009F360D" w:rsidRPr="009F360D" w:rsidRDefault="009F360D" w:rsidP="009F360D">
      <w:pPr>
        <w:rPr>
          <w:sz w:val="32"/>
          <w:szCs w:val="32"/>
        </w:rPr>
      </w:pPr>
    </w:p>
    <w:p w14:paraId="001959A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What belongs in the Solution?</w:t>
      </w:r>
    </w:p>
    <w:p w14:paraId="67911BE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C404901">
          <v:rect id="_x0000_i5705" style="width:0;height:1.5pt" o:hralign="center" o:hrstd="t" o:hr="t" fillcolor="#a0a0a0" stroked="f"/>
        </w:pict>
      </w:r>
    </w:p>
    <w:p w14:paraId="44E77A2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10. Do Not Start With Screens</w:t>
      </w:r>
    </w:p>
    <w:p w14:paraId="7F4520F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 common mistake:</w:t>
      </w:r>
    </w:p>
    <w:p w14:paraId="1A0EDA4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Open Power Apps</w:t>
      </w:r>
    </w:p>
    <w:p w14:paraId="46D7DBB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Times New Roman" w:hAnsi="Times New Roman" w:cs="Times New Roman"/>
          <w:sz w:val="32"/>
          <w:szCs w:val="32"/>
        </w:rPr>
        <w:t>↓</w:t>
      </w:r>
    </w:p>
    <w:p w14:paraId="6215994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 Canvas App</w:t>
      </w:r>
    </w:p>
    <w:p w14:paraId="71A54A4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Times New Roman" w:hAnsi="Times New Roman" w:cs="Times New Roman"/>
          <w:sz w:val="32"/>
          <w:szCs w:val="32"/>
        </w:rPr>
        <w:t>↓</w:t>
      </w:r>
    </w:p>
    <w:p w14:paraId="6D1F3C5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Start adding buttons</w:t>
      </w:r>
    </w:p>
    <w:p w14:paraId="625AB86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before understanding:</w:t>
      </w:r>
    </w:p>
    <w:p w14:paraId="4D626AA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The business process.</w:t>
      </w:r>
    </w:p>
    <w:p w14:paraId="53A1FA2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93D9396">
          <v:rect id="_x0000_i5706" style="width:0;height:1.5pt" o:hralign="center" o:hrstd="t" o:hr="t" fillcolor="#a0a0a0" stroked="f"/>
        </w:pict>
      </w:r>
    </w:p>
    <w:p w14:paraId="0805BB0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11. Correct Order</w:t>
      </w:r>
    </w:p>
    <w:p w14:paraId="5EE5AD4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REQUIREMENTS</w:t>
      </w:r>
    </w:p>
    <w:p w14:paraId="2C344DB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|</w:t>
      </w:r>
    </w:p>
    <w:p w14:paraId="6D951FD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v</w:t>
      </w:r>
    </w:p>
    <w:p w14:paraId="0CF28EB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PERSONAS</w:t>
      </w:r>
    </w:p>
    <w:p w14:paraId="5058AFD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|</w:t>
      </w:r>
    </w:p>
    <w:p w14:paraId="755F4E0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v</w:t>
      </w:r>
    </w:p>
    <w:p w14:paraId="644265B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PROCESS</w:t>
      </w:r>
    </w:p>
    <w:p w14:paraId="62444C2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|</w:t>
      </w:r>
    </w:p>
    <w:p w14:paraId="712B7DD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v</w:t>
      </w:r>
    </w:p>
    <w:p w14:paraId="2C8787F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DATA MODEL</w:t>
      </w:r>
    </w:p>
    <w:p w14:paraId="6678912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|</w:t>
      </w:r>
    </w:p>
    <w:p w14:paraId="3A6597B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v</w:t>
      </w:r>
    </w:p>
    <w:p w14:paraId="667A9F7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SECURITY</w:t>
      </w:r>
    </w:p>
    <w:p w14:paraId="0945BEA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|</w:t>
      </w:r>
    </w:p>
    <w:p w14:paraId="53B0D02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v</w:t>
      </w:r>
    </w:p>
    <w:p w14:paraId="412D87A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AUTOMATION</w:t>
      </w:r>
    </w:p>
    <w:p w14:paraId="0ABA3A0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|</w:t>
      </w:r>
    </w:p>
    <w:p w14:paraId="2551245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v</w:t>
      </w:r>
    </w:p>
    <w:p w14:paraId="34ECED5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APPLICATION</w:t>
      </w:r>
    </w:p>
    <w:p w14:paraId="005AB9A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A53D4CE">
          <v:rect id="_x0000_i5707" style="width:0;height:1.5pt" o:hralign="center" o:hrstd="t" o:hr="t" fillcolor="#a0a0a0" stroked="f"/>
        </w:pict>
      </w:r>
    </w:p>
    <w:p w14:paraId="33908C8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12. Day 29 Learning Objectives</w:t>
      </w:r>
    </w:p>
    <w:p w14:paraId="4B6C5A4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By the end of today's lab students should be able to:</w:t>
      </w:r>
    </w:p>
    <w:p w14:paraId="16D15833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Analyze business requirements.</w:t>
      </w:r>
    </w:p>
    <w:p w14:paraId="78316BA6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Separate functional and nonfunctional requirements.</w:t>
      </w:r>
    </w:p>
    <w:p w14:paraId="1AFBB851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Identify business personas.</w:t>
      </w:r>
    </w:p>
    <w:p w14:paraId="45DABC63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Create a process map.</w:t>
      </w:r>
    </w:p>
    <w:p w14:paraId="737A0E4F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Define a solution boundary.</w:t>
      </w:r>
    </w:p>
    <w:p w14:paraId="2C83DF91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Create an unmanaged capstone Solution.</w:t>
      </w:r>
    </w:p>
    <w:p w14:paraId="5A2482AF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Reuse existing Dataverse tables appropriately.</w:t>
      </w:r>
    </w:p>
    <w:p w14:paraId="45B65894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Identify solution dependencies.</w:t>
      </w:r>
    </w:p>
    <w:p w14:paraId="7F70F9E8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Design custom Dataverse tables.</w:t>
      </w:r>
    </w:p>
    <w:p w14:paraId="2C3038D0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Choose table ownership.</w:t>
      </w:r>
    </w:p>
    <w:p w14:paraId="51003D08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Understand organization-owned tables.</w:t>
      </w:r>
    </w:p>
    <w:p w14:paraId="113241F6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Understand user/team-owned tables.</w:t>
      </w:r>
    </w:p>
    <w:p w14:paraId="50193CFA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Select primary-name columns.</w:t>
      </w:r>
    </w:p>
    <w:p w14:paraId="73452F04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Create autonumber business identifiers.</w:t>
      </w:r>
    </w:p>
    <w:p w14:paraId="40299162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Understand GUID primary keys.</w:t>
      </w:r>
    </w:p>
    <w:p w14:paraId="15BB29DB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Choose appropriate data types.</w:t>
      </w:r>
    </w:p>
    <w:p w14:paraId="48417473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Use Text columns.</w:t>
      </w:r>
    </w:p>
    <w:p w14:paraId="121D3AF8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Use Multiline Text columns.</w:t>
      </w:r>
    </w:p>
    <w:p w14:paraId="066BF1BF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Use Whole Number columns.</w:t>
      </w:r>
    </w:p>
    <w:p w14:paraId="7625E1F5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Use Decimal Number columns.</w:t>
      </w:r>
    </w:p>
    <w:p w14:paraId="265A6F56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Use Currency columns.</w:t>
      </w:r>
    </w:p>
    <w:p w14:paraId="766E0F7B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Use Date columns.</w:t>
      </w:r>
    </w:p>
    <w:p w14:paraId="7754C855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Use Yes/No columns.</w:t>
      </w:r>
    </w:p>
    <w:p w14:paraId="0A965F64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Use Choice columns.</w:t>
      </w:r>
    </w:p>
    <w:p w14:paraId="45D63234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Use Lookup columns.</w:t>
      </w:r>
    </w:p>
    <w:p w14:paraId="4550DB8B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Decide local vs global Choice.</w:t>
      </w:r>
    </w:p>
    <w:p w14:paraId="4A03377E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Create Purchase Request Status Choice.</w:t>
      </w:r>
    </w:p>
    <w:p w14:paraId="7874A800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Create Approval Decision Choice.</w:t>
      </w:r>
    </w:p>
    <w:p w14:paraId="2E5DEFED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Create Unit of Measure Choice.</w:t>
      </w:r>
    </w:p>
    <w:p w14:paraId="64CA2E89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Create Vendor table.</w:t>
      </w:r>
    </w:p>
    <w:p w14:paraId="3B683D00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Create Purchase Category table.</w:t>
      </w:r>
    </w:p>
    <w:p w14:paraId="28F8ECD0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Create Product table.</w:t>
      </w:r>
    </w:p>
    <w:p w14:paraId="70A1A9CC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Create Purchase Request table.</w:t>
      </w:r>
    </w:p>
    <w:p w14:paraId="04FBE6D5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Create Purchase Request Item table.</w:t>
      </w:r>
    </w:p>
    <w:p w14:paraId="4ED32643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Reuse Employee.</w:t>
      </w:r>
    </w:p>
    <w:p w14:paraId="156FAA9D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Reuse Department.</w:t>
      </w:r>
    </w:p>
    <w:p w14:paraId="77F10D71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 xml:space="preserve">Model Department </w:t>
      </w:r>
      <w:r w:rsidRPr="009F360D">
        <w:rPr>
          <w:rFonts w:ascii="Times New Roman" w:hAnsi="Times New Roman" w:cs="Times New Roman"/>
          <w:sz w:val="32"/>
          <w:szCs w:val="32"/>
        </w:rPr>
        <w:t>→</w:t>
      </w:r>
      <w:r w:rsidRPr="009F360D">
        <w:rPr>
          <w:sz w:val="32"/>
          <w:szCs w:val="32"/>
        </w:rPr>
        <w:t xml:space="preserve"> Employee.</w:t>
      </w:r>
    </w:p>
    <w:p w14:paraId="759DA208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 xml:space="preserve">Model Employee </w:t>
      </w:r>
      <w:r w:rsidRPr="009F360D">
        <w:rPr>
          <w:rFonts w:ascii="Times New Roman" w:hAnsi="Times New Roman" w:cs="Times New Roman"/>
          <w:sz w:val="32"/>
          <w:szCs w:val="32"/>
        </w:rPr>
        <w:t>→</w:t>
      </w:r>
      <w:r w:rsidRPr="009F360D">
        <w:rPr>
          <w:sz w:val="32"/>
          <w:szCs w:val="32"/>
        </w:rPr>
        <w:t xml:space="preserve"> Purchase Request.</w:t>
      </w:r>
    </w:p>
    <w:p w14:paraId="3B5E0205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 xml:space="preserve">Model Department </w:t>
      </w:r>
      <w:r w:rsidRPr="009F360D">
        <w:rPr>
          <w:rFonts w:ascii="Times New Roman" w:hAnsi="Times New Roman" w:cs="Times New Roman"/>
          <w:sz w:val="32"/>
          <w:szCs w:val="32"/>
        </w:rPr>
        <w:t>→</w:t>
      </w:r>
      <w:r w:rsidRPr="009F360D">
        <w:rPr>
          <w:sz w:val="32"/>
          <w:szCs w:val="32"/>
        </w:rPr>
        <w:t xml:space="preserve"> Purchase Request.</w:t>
      </w:r>
    </w:p>
    <w:p w14:paraId="20805010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 xml:space="preserve">Model Purchase Request </w:t>
      </w:r>
      <w:r w:rsidRPr="009F360D">
        <w:rPr>
          <w:rFonts w:ascii="Times New Roman" w:hAnsi="Times New Roman" w:cs="Times New Roman"/>
          <w:sz w:val="32"/>
          <w:szCs w:val="32"/>
        </w:rPr>
        <w:t>→</w:t>
      </w:r>
      <w:r w:rsidRPr="009F360D">
        <w:rPr>
          <w:sz w:val="32"/>
          <w:szCs w:val="32"/>
        </w:rPr>
        <w:t xml:space="preserve"> Purchase Request Item.</w:t>
      </w:r>
    </w:p>
    <w:p w14:paraId="758C2BE8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 xml:space="preserve">Model Product </w:t>
      </w:r>
      <w:r w:rsidRPr="009F360D">
        <w:rPr>
          <w:rFonts w:ascii="Times New Roman" w:hAnsi="Times New Roman" w:cs="Times New Roman"/>
          <w:sz w:val="32"/>
          <w:szCs w:val="32"/>
        </w:rPr>
        <w:t>→</w:t>
      </w:r>
      <w:r w:rsidRPr="009F360D">
        <w:rPr>
          <w:sz w:val="32"/>
          <w:szCs w:val="32"/>
        </w:rPr>
        <w:t xml:space="preserve"> Purchase Request Item.</w:t>
      </w:r>
    </w:p>
    <w:p w14:paraId="1D7D6908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 xml:space="preserve">Model Purchase Category </w:t>
      </w:r>
      <w:r w:rsidRPr="009F360D">
        <w:rPr>
          <w:rFonts w:ascii="Times New Roman" w:hAnsi="Times New Roman" w:cs="Times New Roman"/>
          <w:sz w:val="32"/>
          <w:szCs w:val="32"/>
        </w:rPr>
        <w:t>→</w:t>
      </w:r>
      <w:r w:rsidRPr="009F360D">
        <w:rPr>
          <w:sz w:val="32"/>
          <w:szCs w:val="32"/>
        </w:rPr>
        <w:t xml:space="preserve"> Product.</w:t>
      </w:r>
    </w:p>
    <w:p w14:paraId="6F331439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 xml:space="preserve">Model Vendor </w:t>
      </w:r>
      <w:r w:rsidRPr="009F360D">
        <w:rPr>
          <w:rFonts w:ascii="Times New Roman" w:hAnsi="Times New Roman" w:cs="Times New Roman"/>
          <w:sz w:val="32"/>
          <w:szCs w:val="32"/>
        </w:rPr>
        <w:t>→</w:t>
      </w:r>
      <w:r w:rsidRPr="009F360D">
        <w:rPr>
          <w:sz w:val="32"/>
          <w:szCs w:val="32"/>
        </w:rPr>
        <w:t xml:space="preserve"> Product.</w:t>
      </w:r>
    </w:p>
    <w:p w14:paraId="159BB104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 xml:space="preserve">Model Vendor </w:t>
      </w:r>
      <w:r w:rsidRPr="009F360D">
        <w:rPr>
          <w:rFonts w:ascii="Times New Roman" w:hAnsi="Times New Roman" w:cs="Times New Roman"/>
          <w:sz w:val="32"/>
          <w:szCs w:val="32"/>
        </w:rPr>
        <w:t>→</w:t>
      </w:r>
      <w:r w:rsidRPr="009F360D">
        <w:rPr>
          <w:sz w:val="32"/>
          <w:szCs w:val="32"/>
        </w:rPr>
        <w:t xml:space="preserve"> Purchase Request Item.</w:t>
      </w:r>
    </w:p>
    <w:p w14:paraId="10E2A5EC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Explain parent/child relationships.</w:t>
      </w:r>
    </w:p>
    <w:p w14:paraId="6203FC70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Explain one-to-many.</w:t>
      </w:r>
    </w:p>
    <w:p w14:paraId="4DF84D3F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Explain many-to-one.</w:t>
      </w:r>
    </w:p>
    <w:p w14:paraId="49B84DB1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Explain many-to-many.</w:t>
      </w:r>
    </w:p>
    <w:p w14:paraId="3E89570B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Explain associative/junction tables.</w:t>
      </w:r>
    </w:p>
    <w:p w14:paraId="35DD0F5F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Explain why Purchase Request Item is needed.</w:t>
      </w:r>
    </w:p>
    <w:p w14:paraId="7CA38933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Define table grain.</w:t>
      </w:r>
    </w:p>
    <w:p w14:paraId="28D353A1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Create business identifiers.</w:t>
      </w:r>
    </w:p>
    <w:p w14:paraId="4E3C02C2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Understand alternate keys.</w:t>
      </w:r>
    </w:p>
    <w:p w14:paraId="6F4299F3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Add basic data validation.</w:t>
      </w:r>
    </w:p>
    <w:p w14:paraId="6918F86F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Explain formula vs stored business values.</w:t>
      </w:r>
    </w:p>
    <w:p w14:paraId="7DFFAF95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Understand limitations of currency formula columns.</w:t>
      </w:r>
    </w:p>
    <w:p w14:paraId="54FFF198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Understand rollup-column timing.</w:t>
      </w:r>
    </w:p>
    <w:p w14:paraId="79E447D4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Avoid using asynchronous rollups for immediate approval thresholds.</w:t>
      </w:r>
    </w:p>
    <w:p w14:paraId="45A49AA2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Define authoritative Purchase Request Total.</w:t>
      </w:r>
    </w:p>
    <w:p w14:paraId="56CD1430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Design approval thresholds.</w:t>
      </w:r>
    </w:p>
    <w:p w14:paraId="148C5F64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Handle exact threshold boundaries.</w:t>
      </w:r>
    </w:p>
    <w:p w14:paraId="68342CA8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Define sequential approvals.</w:t>
      </w:r>
    </w:p>
    <w:p w14:paraId="34A2251D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Define rejection behavior.</w:t>
      </w:r>
    </w:p>
    <w:p w14:paraId="4B769B95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Define cancellation behavior.</w:t>
      </w:r>
    </w:p>
    <w:p w14:paraId="203B7900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Define approval-stage tracking.</w:t>
      </w:r>
    </w:p>
    <w:p w14:paraId="249DAE9F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Define request-state transitions.</w:t>
      </w:r>
    </w:p>
    <w:p w14:paraId="5040D763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Design duplicate-processing prevention.</w:t>
      </w:r>
    </w:p>
    <w:p w14:paraId="6293D1B2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Create security roles.</w:t>
      </w:r>
    </w:p>
    <w:p w14:paraId="5BE0869C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Apply least privilege.</w:t>
      </w:r>
    </w:p>
    <w:p w14:paraId="4F98EC8E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Explain Manager Lookup vs security.</w:t>
      </w:r>
    </w:p>
    <w:p w14:paraId="38B7F447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Design Employee permissions.</w:t>
      </w:r>
    </w:p>
    <w:p w14:paraId="042328D4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Design Manager permissions.</w:t>
      </w:r>
    </w:p>
    <w:p w14:paraId="53E2091B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Design Finance permissions.</w:t>
      </w:r>
    </w:p>
    <w:p w14:paraId="21844493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Design Procurement permissions.</w:t>
      </w:r>
    </w:p>
    <w:p w14:paraId="6A47873A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Design Administrator permissions.</w:t>
      </w:r>
    </w:p>
    <w:p w14:paraId="551BB561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Plan auditing.</w:t>
      </w:r>
    </w:p>
    <w:p w14:paraId="230A2700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Create reference data.</w:t>
      </w:r>
    </w:p>
    <w:p w14:paraId="5786FFE5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Build a data dictionary.</w:t>
      </w:r>
    </w:p>
    <w:p w14:paraId="7113C64F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Build an ERD.</w:t>
      </w:r>
    </w:p>
    <w:p w14:paraId="1EABC7E7" w14:textId="77777777" w:rsidR="009F360D" w:rsidRPr="009F360D" w:rsidRDefault="009F360D" w:rsidP="009F360D">
      <w:pPr>
        <w:numPr>
          <w:ilvl w:val="0"/>
          <w:numId w:val="31"/>
        </w:numPr>
        <w:rPr>
          <w:sz w:val="32"/>
          <w:szCs w:val="32"/>
        </w:rPr>
      </w:pPr>
      <w:r w:rsidRPr="009F360D">
        <w:rPr>
          <w:sz w:val="32"/>
          <w:szCs w:val="32"/>
        </w:rPr>
        <w:t>Prepare Day 30 Canvas App backlog.</w:t>
      </w:r>
    </w:p>
    <w:p w14:paraId="3F209E7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D17D1A9">
          <v:rect id="_x0000_i5708" style="width:0;height:1.5pt" o:hralign="center" o:hrstd="t" o:hr="t" fillcolor="#a0a0a0" stroked="f"/>
        </w:pict>
      </w:r>
    </w:p>
    <w:p w14:paraId="616D1CB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13. Day 29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5625"/>
      </w:tblGrid>
      <w:tr w:rsidR="009F360D" w:rsidRPr="009F360D" w14:paraId="39982E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47E1D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B96F741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Activity</w:t>
            </w:r>
          </w:p>
        </w:tc>
      </w:tr>
      <w:tr w:rsidR="009F360D" w:rsidRPr="009F360D" w14:paraId="2D171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C3BE4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00:00–00:15</w:t>
            </w:r>
          </w:p>
        </w:tc>
        <w:tc>
          <w:tcPr>
            <w:tcW w:w="0" w:type="auto"/>
            <w:vAlign w:val="center"/>
            <w:hideMark/>
          </w:tcPr>
          <w:p w14:paraId="07D26270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Requirements &amp; Personas</w:t>
            </w:r>
          </w:p>
        </w:tc>
      </w:tr>
      <w:tr w:rsidR="009F360D" w:rsidRPr="009F360D" w14:paraId="0E0D0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87A48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00:15–00:25</w:t>
            </w:r>
          </w:p>
        </w:tc>
        <w:tc>
          <w:tcPr>
            <w:tcW w:w="0" w:type="auto"/>
            <w:vAlign w:val="center"/>
            <w:hideMark/>
          </w:tcPr>
          <w:p w14:paraId="4B08074E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Process &amp; Approval Architecture</w:t>
            </w:r>
          </w:p>
        </w:tc>
      </w:tr>
      <w:tr w:rsidR="009F360D" w:rsidRPr="009F360D" w14:paraId="38501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C81D5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00:25–00:35</w:t>
            </w:r>
          </w:p>
        </w:tc>
        <w:tc>
          <w:tcPr>
            <w:tcW w:w="0" w:type="auto"/>
            <w:vAlign w:val="center"/>
            <w:hideMark/>
          </w:tcPr>
          <w:p w14:paraId="348DA06C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Solution Setup</w:t>
            </w:r>
          </w:p>
        </w:tc>
      </w:tr>
      <w:tr w:rsidR="009F360D" w:rsidRPr="009F360D" w14:paraId="08261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A5577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lastRenderedPageBreak/>
              <w:t>00:35–01:15</w:t>
            </w:r>
          </w:p>
        </w:tc>
        <w:tc>
          <w:tcPr>
            <w:tcW w:w="0" w:type="auto"/>
            <w:vAlign w:val="center"/>
            <w:hideMark/>
          </w:tcPr>
          <w:p w14:paraId="08ADA1D5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Dataverse Tables &amp; Columns</w:t>
            </w:r>
          </w:p>
        </w:tc>
      </w:tr>
      <w:tr w:rsidR="009F360D" w:rsidRPr="009F360D" w14:paraId="69258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5FD18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01:15–01:30</w:t>
            </w:r>
          </w:p>
        </w:tc>
        <w:tc>
          <w:tcPr>
            <w:tcW w:w="0" w:type="auto"/>
            <w:vAlign w:val="center"/>
            <w:hideMark/>
          </w:tcPr>
          <w:p w14:paraId="3E9B5C02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Relationships &amp; Data Model</w:t>
            </w:r>
          </w:p>
        </w:tc>
      </w:tr>
      <w:tr w:rsidR="009F360D" w:rsidRPr="009F360D" w14:paraId="0825A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F7E7E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01:30–01:42</w:t>
            </w:r>
          </w:p>
        </w:tc>
        <w:tc>
          <w:tcPr>
            <w:tcW w:w="0" w:type="auto"/>
            <w:vAlign w:val="center"/>
            <w:hideMark/>
          </w:tcPr>
          <w:p w14:paraId="2D649E9C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Security Architecture</w:t>
            </w:r>
          </w:p>
        </w:tc>
      </w:tr>
      <w:tr w:rsidR="009F360D" w:rsidRPr="009F360D" w14:paraId="5ECDD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44DD5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01:42–01:50</w:t>
            </w:r>
          </w:p>
        </w:tc>
        <w:tc>
          <w:tcPr>
            <w:tcW w:w="0" w:type="auto"/>
            <w:vAlign w:val="center"/>
            <w:hideMark/>
          </w:tcPr>
          <w:p w14:paraId="6B2AAA23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Validation, Auditing &amp; Reference Data</w:t>
            </w:r>
          </w:p>
        </w:tc>
      </w:tr>
      <w:tr w:rsidR="009F360D" w:rsidRPr="009F360D" w14:paraId="5FED7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4644C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01:50–01:57</w:t>
            </w:r>
          </w:p>
        </w:tc>
        <w:tc>
          <w:tcPr>
            <w:tcW w:w="0" w:type="auto"/>
            <w:vAlign w:val="center"/>
            <w:hideMark/>
          </w:tcPr>
          <w:p w14:paraId="46E87C18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Architecture Review</w:t>
            </w:r>
          </w:p>
        </w:tc>
      </w:tr>
      <w:tr w:rsidR="009F360D" w:rsidRPr="009F360D" w14:paraId="65888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9C454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01:57–02:00</w:t>
            </w:r>
          </w:p>
        </w:tc>
        <w:tc>
          <w:tcPr>
            <w:tcW w:w="0" w:type="auto"/>
            <w:vAlign w:val="center"/>
            <w:hideMark/>
          </w:tcPr>
          <w:p w14:paraId="042DA110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Assessment</w:t>
            </w:r>
          </w:p>
        </w:tc>
      </w:tr>
    </w:tbl>
    <w:p w14:paraId="42CC942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5D2E64E">
          <v:rect id="_x0000_i5709" style="width:0;height:1.5pt" o:hralign="center" o:hrstd="t" o:hr="t" fillcolor="#a0a0a0" stroked="f"/>
        </w:pict>
      </w:r>
    </w:p>
    <w:p w14:paraId="3D5BC07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A — REQUIREMENTS</w:t>
      </w:r>
    </w:p>
    <w:p w14:paraId="03F315C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14. Functional Requirement</w:t>
      </w:r>
    </w:p>
    <w:p w14:paraId="1F96715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 functional requirement defines:</w:t>
      </w:r>
    </w:p>
    <w:p w14:paraId="6987FE5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What the system must do.</w:t>
      </w:r>
    </w:p>
    <w:p w14:paraId="2135054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6DA3B17">
          <v:rect id="_x0000_i5710" style="width:0;height:1.5pt" o:hralign="center" o:hrstd="t" o:hr="t" fillcolor="#a0a0a0" stroked="f"/>
        </w:pict>
      </w:r>
    </w:p>
    <w:p w14:paraId="0A176A8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15. Example</w:t>
      </w:r>
    </w:p>
    <w:p w14:paraId="3F5F783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Employee can create a Purchase Request.</w:t>
      </w:r>
    </w:p>
    <w:p w14:paraId="4C92C8E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D19CBC1">
          <v:rect id="_x0000_i5711" style="width:0;height:1.5pt" o:hralign="center" o:hrstd="t" o:hr="t" fillcolor="#a0a0a0" stroked="f"/>
        </w:pict>
      </w:r>
    </w:p>
    <w:p w14:paraId="3631AB8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16. Another</w:t>
      </w:r>
    </w:p>
    <w:p w14:paraId="2A8ECFB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Employee can add multiple items to one Purchase Request.</w:t>
      </w:r>
    </w:p>
    <w:p w14:paraId="43C429C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1AA8241">
          <v:rect id="_x0000_i5712" style="width:0;height:1.5pt" o:hralign="center" o:hrstd="t" o:hr="t" fillcolor="#a0a0a0" stroked="f"/>
        </w:pict>
      </w:r>
    </w:p>
    <w:p w14:paraId="57837FE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17. Another</w:t>
      </w:r>
    </w:p>
    <w:p w14:paraId="6ACE74C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Purchase Requests above 50,000 require Procurement Manager approval.</w:t>
      </w:r>
    </w:p>
    <w:p w14:paraId="0D6277B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553DAF8">
          <v:rect id="_x0000_i5713" style="width:0;height:1.5pt" o:hralign="center" o:hrstd="t" o:hr="t" fillcolor="#a0a0a0" stroked="f"/>
        </w:pict>
      </w:r>
    </w:p>
    <w:p w14:paraId="159792B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18. Nonfunctional Requirement</w:t>
      </w:r>
    </w:p>
    <w:p w14:paraId="72E3DA7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Defines:</w:t>
      </w:r>
    </w:p>
    <w:p w14:paraId="2A4096E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How well or under what constraints the system operates.</w:t>
      </w:r>
    </w:p>
    <w:p w14:paraId="0AE9815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D043063">
          <v:rect id="_x0000_i5714" style="width:0;height:1.5pt" o:hralign="center" o:hrstd="t" o:hr="t" fillcolor="#a0a0a0" stroked="f"/>
        </w:pict>
      </w:r>
    </w:p>
    <w:p w14:paraId="3B12EE1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19. Examples</w:t>
      </w:r>
    </w:p>
    <w:p w14:paraId="6045F21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Secure</w:t>
      </w:r>
    </w:p>
    <w:p w14:paraId="7665BD4A" w14:textId="77777777" w:rsidR="009F360D" w:rsidRPr="009F360D" w:rsidRDefault="009F360D" w:rsidP="009F360D">
      <w:pPr>
        <w:rPr>
          <w:sz w:val="32"/>
          <w:szCs w:val="32"/>
        </w:rPr>
      </w:pPr>
    </w:p>
    <w:p w14:paraId="381BA4A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Responsive</w:t>
      </w:r>
    </w:p>
    <w:p w14:paraId="1788CD13" w14:textId="77777777" w:rsidR="009F360D" w:rsidRPr="009F360D" w:rsidRDefault="009F360D" w:rsidP="009F360D">
      <w:pPr>
        <w:rPr>
          <w:sz w:val="32"/>
          <w:szCs w:val="32"/>
        </w:rPr>
      </w:pPr>
    </w:p>
    <w:p w14:paraId="7630180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Auditable</w:t>
      </w:r>
    </w:p>
    <w:p w14:paraId="2E16EBB6" w14:textId="77777777" w:rsidR="009F360D" w:rsidRPr="009F360D" w:rsidRDefault="009F360D" w:rsidP="009F360D">
      <w:pPr>
        <w:rPr>
          <w:sz w:val="32"/>
          <w:szCs w:val="32"/>
        </w:rPr>
      </w:pPr>
    </w:p>
    <w:p w14:paraId="405D61E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Accessible</w:t>
      </w:r>
    </w:p>
    <w:p w14:paraId="598100DA" w14:textId="77777777" w:rsidR="009F360D" w:rsidRPr="009F360D" w:rsidRDefault="009F360D" w:rsidP="009F360D">
      <w:pPr>
        <w:rPr>
          <w:sz w:val="32"/>
          <w:szCs w:val="32"/>
        </w:rPr>
      </w:pPr>
    </w:p>
    <w:p w14:paraId="450A9EA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Maintainable</w:t>
      </w:r>
    </w:p>
    <w:p w14:paraId="43758FB6" w14:textId="77777777" w:rsidR="009F360D" w:rsidRPr="009F360D" w:rsidRDefault="009F360D" w:rsidP="009F360D">
      <w:pPr>
        <w:rPr>
          <w:sz w:val="32"/>
          <w:szCs w:val="32"/>
        </w:rPr>
      </w:pPr>
    </w:p>
    <w:p w14:paraId="10171C8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Production deployable</w:t>
      </w:r>
    </w:p>
    <w:p w14:paraId="61AF021F" w14:textId="77777777" w:rsidR="009F360D" w:rsidRPr="009F360D" w:rsidRDefault="009F360D" w:rsidP="009F360D">
      <w:pPr>
        <w:rPr>
          <w:sz w:val="32"/>
          <w:szCs w:val="32"/>
        </w:rPr>
      </w:pPr>
    </w:p>
    <w:p w14:paraId="11F1423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Least privilege</w:t>
      </w:r>
    </w:p>
    <w:p w14:paraId="6F871C56" w14:textId="77777777" w:rsidR="009F360D" w:rsidRPr="009F360D" w:rsidRDefault="009F360D" w:rsidP="009F360D">
      <w:pPr>
        <w:rPr>
          <w:sz w:val="32"/>
          <w:szCs w:val="32"/>
        </w:rPr>
      </w:pPr>
    </w:p>
    <w:p w14:paraId="2D570AF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Mobile friendly</w:t>
      </w:r>
    </w:p>
    <w:p w14:paraId="7F4BE1E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4C12D10">
          <v:rect id="_x0000_i5715" style="width:0;height:1.5pt" o:hralign="center" o:hrstd="t" o:hr="t" fillcolor="#a0a0a0" stroked="f"/>
        </w:pict>
      </w:r>
    </w:p>
    <w:p w14:paraId="1D26E5D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B — CAPSTONE REQUIREMENTS</w:t>
      </w:r>
    </w:p>
    <w:p w14:paraId="784B36B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20. Requirement R01</w:t>
      </w:r>
    </w:p>
    <w:p w14:paraId="787E5E9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Employees must be able to:</w:t>
      </w:r>
    </w:p>
    <w:p w14:paraId="22FEF67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Create Purchase Requests.</w:t>
      </w:r>
    </w:p>
    <w:p w14:paraId="2A41C43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1EABC9E">
          <v:rect id="_x0000_i5716" style="width:0;height:1.5pt" o:hralign="center" o:hrstd="t" o:hr="t" fillcolor="#a0a0a0" stroked="f"/>
        </w:pict>
      </w:r>
    </w:p>
    <w:p w14:paraId="38123AE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21. R02</w:t>
      </w:r>
    </w:p>
    <w:p w14:paraId="2E6B0C4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 Purchase Request can contain:</w:t>
      </w:r>
    </w:p>
    <w:p w14:paraId="5BC307D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Multiple items.</w:t>
      </w:r>
    </w:p>
    <w:p w14:paraId="64117DB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552D244">
          <v:rect id="_x0000_i5717" style="width:0;height:1.5pt" o:hralign="center" o:hrstd="t" o:hr="t" fillcolor="#a0a0a0" stroked="f"/>
        </w:pict>
      </w:r>
    </w:p>
    <w:p w14:paraId="0E113D9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22. R03</w:t>
      </w:r>
    </w:p>
    <w:p w14:paraId="467558D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Each item must contain at least:</w:t>
      </w:r>
    </w:p>
    <w:p w14:paraId="1EDF3CA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Product</w:t>
      </w:r>
    </w:p>
    <w:p w14:paraId="7525A941" w14:textId="77777777" w:rsidR="009F360D" w:rsidRPr="009F360D" w:rsidRDefault="009F360D" w:rsidP="009F360D">
      <w:pPr>
        <w:rPr>
          <w:sz w:val="32"/>
          <w:szCs w:val="32"/>
        </w:rPr>
      </w:pPr>
    </w:p>
    <w:p w14:paraId="40DB085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Quantity</w:t>
      </w:r>
    </w:p>
    <w:p w14:paraId="2DDCCB67" w14:textId="77777777" w:rsidR="009F360D" w:rsidRPr="009F360D" w:rsidRDefault="009F360D" w:rsidP="009F360D">
      <w:pPr>
        <w:rPr>
          <w:sz w:val="32"/>
          <w:szCs w:val="32"/>
        </w:rPr>
      </w:pPr>
    </w:p>
    <w:p w14:paraId="0A73EC5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Unit Price</w:t>
      </w:r>
    </w:p>
    <w:p w14:paraId="1C3D6DE4" w14:textId="77777777" w:rsidR="009F360D" w:rsidRPr="009F360D" w:rsidRDefault="009F360D" w:rsidP="009F360D">
      <w:pPr>
        <w:rPr>
          <w:sz w:val="32"/>
          <w:szCs w:val="32"/>
        </w:rPr>
      </w:pPr>
    </w:p>
    <w:p w14:paraId="7BAD797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Line Total</w:t>
      </w:r>
    </w:p>
    <w:p w14:paraId="491A194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5593E83">
          <v:rect id="_x0000_i5718" style="width:0;height:1.5pt" o:hralign="center" o:hrstd="t" o:hr="t" fillcolor="#a0a0a0" stroked="f"/>
        </w:pict>
      </w:r>
    </w:p>
    <w:p w14:paraId="0947CE0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23. R04</w:t>
      </w:r>
    </w:p>
    <w:p w14:paraId="22B775E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Employees should build items using:</w:t>
      </w:r>
    </w:p>
    <w:p w14:paraId="7331E6F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 cart-style experience.</w:t>
      </w:r>
    </w:p>
    <w:p w14:paraId="5C7694B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BC01030">
          <v:rect id="_x0000_i5719" style="width:0;height:1.5pt" o:hralign="center" o:hrstd="t" o:hr="t" fillcolor="#a0a0a0" stroked="f"/>
        </w:pict>
      </w:r>
    </w:p>
    <w:p w14:paraId="4C33AAB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24. R05</w:t>
      </w:r>
    </w:p>
    <w:p w14:paraId="7528E27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Employees can:</w:t>
      </w:r>
    </w:p>
    <w:p w14:paraId="3C8564C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Review the cart</w:t>
      </w:r>
    </w:p>
    <w:p w14:paraId="6477BC8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before submission.</w:t>
      </w:r>
    </w:p>
    <w:p w14:paraId="60891EA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239F127">
          <v:rect id="_x0000_i5720" style="width:0;height:1.5pt" o:hralign="center" o:hrstd="t" o:hr="t" fillcolor="#a0a0a0" stroked="f"/>
        </w:pict>
      </w:r>
    </w:p>
    <w:p w14:paraId="076AA83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25. R06</w:t>
      </w:r>
    </w:p>
    <w:p w14:paraId="21C3355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The application calculates:</w:t>
      </w:r>
    </w:p>
    <w:p w14:paraId="58E3419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Request Total.</w:t>
      </w:r>
    </w:p>
    <w:p w14:paraId="21594EE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3E55EB4">
          <v:rect id="_x0000_i5721" style="width:0;height:1.5pt" o:hralign="center" o:hrstd="t" o:hr="t" fillcolor="#a0a0a0" stroked="f"/>
        </w:pict>
      </w:r>
    </w:p>
    <w:p w14:paraId="7A33A03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26. R07</w:t>
      </w:r>
    </w:p>
    <w:p w14:paraId="2997658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Employee must enter:</w:t>
      </w:r>
    </w:p>
    <w:p w14:paraId="301FDC5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Business Justification.</w:t>
      </w:r>
    </w:p>
    <w:p w14:paraId="5153E03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16EEAD9">
          <v:rect id="_x0000_i5722" style="width:0;height:1.5pt" o:hralign="center" o:hrstd="t" o:hr="t" fillcolor="#a0a0a0" stroked="f"/>
        </w:pict>
      </w:r>
    </w:p>
    <w:p w14:paraId="19CCD70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27. R08</w:t>
      </w:r>
    </w:p>
    <w:p w14:paraId="6261DA7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Employee must provide:</w:t>
      </w:r>
    </w:p>
    <w:p w14:paraId="5F08016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Needed By Date.</w:t>
      </w:r>
    </w:p>
    <w:p w14:paraId="512A4F9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73436F0">
          <v:rect id="_x0000_i5723" style="width:0;height:1.5pt" o:hralign="center" o:hrstd="t" o:hr="t" fillcolor="#a0a0a0" stroked="f"/>
        </w:pict>
      </w:r>
    </w:p>
    <w:p w14:paraId="5F3B394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28. R09</w:t>
      </w:r>
    </w:p>
    <w:p w14:paraId="7E113D3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After submission:</w:t>
      </w:r>
    </w:p>
    <w:p w14:paraId="7665904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Approval routing begins.</w:t>
      </w:r>
    </w:p>
    <w:p w14:paraId="315D3AB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92C6031">
          <v:rect id="_x0000_i5724" style="width:0;height:1.5pt" o:hralign="center" o:hrstd="t" o:hr="t" fillcolor="#a0a0a0" stroked="f"/>
        </w:pict>
      </w:r>
    </w:p>
    <w:p w14:paraId="60A2D54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29. R10</w:t>
      </w:r>
    </w:p>
    <w:p w14:paraId="61DDBBB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Approval routing depends on:</w:t>
      </w:r>
    </w:p>
    <w:p w14:paraId="127860E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Total Amount.</w:t>
      </w:r>
    </w:p>
    <w:p w14:paraId="2F29976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6731653">
          <v:rect id="_x0000_i5725" style="width:0;height:1.5pt" o:hralign="center" o:hrstd="t" o:hr="t" fillcolor="#a0a0a0" stroked="f"/>
        </w:pict>
      </w:r>
    </w:p>
    <w:p w14:paraId="69A2AB2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C — APPROVAL REQUIREMENTS</w:t>
      </w:r>
    </w:p>
    <w:p w14:paraId="208BE0D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30. Rule A</w:t>
      </w:r>
    </w:p>
    <w:p w14:paraId="313E49E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Total &lt; 5,000</w:t>
      </w:r>
    </w:p>
    <w:p w14:paraId="3DA56DD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Approval:</w:t>
      </w:r>
    </w:p>
    <w:p w14:paraId="0E74C6C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Manager only.</w:t>
      </w:r>
    </w:p>
    <w:p w14:paraId="30FA6DB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82C3A21">
          <v:rect id="_x0000_i5726" style="width:0;height:1.5pt" o:hralign="center" o:hrstd="t" o:hr="t" fillcolor="#a0a0a0" stroked="f"/>
        </w:pict>
      </w:r>
    </w:p>
    <w:p w14:paraId="124F48B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31. Rule B</w:t>
      </w:r>
    </w:p>
    <w:p w14:paraId="06A5626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Total &gt;= 5,000</w:t>
      </w:r>
    </w:p>
    <w:p w14:paraId="11BD060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AND</w:t>
      </w:r>
    </w:p>
    <w:p w14:paraId="1B9CF0A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Total &lt;= 50,000</w:t>
      </w:r>
    </w:p>
    <w:p w14:paraId="6EC8A2F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Approval:</w:t>
      </w:r>
    </w:p>
    <w:p w14:paraId="222099F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Manager</w:t>
      </w:r>
    </w:p>
    <w:p w14:paraId="57BFC0C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</w:t>
      </w:r>
      <w:r w:rsidRPr="009F360D">
        <w:rPr>
          <w:rFonts w:ascii="Times New Roman" w:hAnsi="Times New Roman" w:cs="Times New Roman"/>
          <w:sz w:val="32"/>
          <w:szCs w:val="32"/>
        </w:rPr>
        <w:t>↓</w:t>
      </w:r>
    </w:p>
    <w:p w14:paraId="725415B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Finance</w:t>
      </w:r>
    </w:p>
    <w:p w14:paraId="1ED1215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3BEE4DE">
          <v:rect id="_x0000_i5727" style="width:0;height:1.5pt" o:hralign="center" o:hrstd="t" o:hr="t" fillcolor="#a0a0a0" stroked="f"/>
        </w:pict>
      </w:r>
    </w:p>
    <w:p w14:paraId="57F99C3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32. Rule C</w:t>
      </w:r>
    </w:p>
    <w:p w14:paraId="1DEAC2F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Total &gt; 50,000</w:t>
      </w:r>
    </w:p>
    <w:p w14:paraId="5247826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Approval:</w:t>
      </w:r>
    </w:p>
    <w:p w14:paraId="1C61C9F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Manager</w:t>
      </w:r>
    </w:p>
    <w:p w14:paraId="6E8DAC7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</w:t>
      </w:r>
      <w:r w:rsidRPr="009F360D">
        <w:rPr>
          <w:rFonts w:ascii="Times New Roman" w:hAnsi="Times New Roman" w:cs="Times New Roman"/>
          <w:sz w:val="32"/>
          <w:szCs w:val="32"/>
        </w:rPr>
        <w:t>↓</w:t>
      </w:r>
    </w:p>
    <w:p w14:paraId="4C1E6A1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Finance</w:t>
      </w:r>
    </w:p>
    <w:p w14:paraId="45D8967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</w:t>
      </w:r>
      <w:r w:rsidRPr="009F360D">
        <w:rPr>
          <w:rFonts w:ascii="Times New Roman" w:hAnsi="Times New Roman" w:cs="Times New Roman"/>
          <w:sz w:val="32"/>
          <w:szCs w:val="32"/>
        </w:rPr>
        <w:t>↓</w:t>
      </w:r>
    </w:p>
    <w:p w14:paraId="2110860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 Manager</w:t>
      </w:r>
    </w:p>
    <w:p w14:paraId="11F39D7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D5F1388">
          <v:rect id="_x0000_i5728" style="width:0;height:1.5pt" o:hralign="center" o:hrstd="t" o:hr="t" fillcolor="#a0a0a0" stroked="f"/>
        </w:pict>
      </w:r>
    </w:p>
    <w:p w14:paraId="49ED3BB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33. Boundary Test</w:t>
      </w:r>
    </w:p>
    <w:p w14:paraId="2D18D8F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Exactly:</w:t>
      </w:r>
    </w:p>
    <w:p w14:paraId="2D491EE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4,999.99</w:t>
      </w:r>
    </w:p>
    <w:p w14:paraId="6933583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Manager only.</w:t>
      </w:r>
    </w:p>
    <w:p w14:paraId="71CBF6B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37D1E0D">
          <v:rect id="_x0000_i5729" style="width:0;height:1.5pt" o:hralign="center" o:hrstd="t" o:hr="t" fillcolor="#a0a0a0" stroked="f"/>
        </w:pict>
      </w:r>
    </w:p>
    <w:p w14:paraId="38C4C84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34. Exactly</w:t>
      </w:r>
    </w:p>
    <w:p w14:paraId="7044717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5,000.00</w:t>
      </w:r>
    </w:p>
    <w:p w14:paraId="0CC186A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Manager + Finance.</w:t>
      </w:r>
    </w:p>
    <w:p w14:paraId="77574C9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1F6A3CD">
          <v:rect id="_x0000_i5730" style="width:0;height:1.5pt" o:hralign="center" o:hrstd="t" o:hr="t" fillcolor="#a0a0a0" stroked="f"/>
        </w:pict>
      </w:r>
    </w:p>
    <w:p w14:paraId="6B2154B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35. Exactly</w:t>
      </w:r>
    </w:p>
    <w:p w14:paraId="78BB6B4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50,000.00</w:t>
      </w:r>
    </w:p>
    <w:p w14:paraId="4910A18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Manager + Finance.</w:t>
      </w:r>
    </w:p>
    <w:p w14:paraId="1E1153D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DF6C976">
          <v:rect id="_x0000_i5731" style="width:0;height:1.5pt" o:hralign="center" o:hrstd="t" o:hr="t" fillcolor="#a0a0a0" stroked="f"/>
        </w:pict>
      </w:r>
    </w:p>
    <w:p w14:paraId="19CA47D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36. Exactly</w:t>
      </w:r>
    </w:p>
    <w:p w14:paraId="003373D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50,000.01</w:t>
      </w:r>
    </w:p>
    <w:p w14:paraId="50F03D1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Manager + Finance + Procurement Manager.</w:t>
      </w:r>
    </w:p>
    <w:p w14:paraId="2B65C0A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F9B937B">
          <v:rect id="_x0000_i5732" style="width:0;height:1.5pt" o:hralign="center" o:hrstd="t" o:hr="t" fillcolor="#a0a0a0" stroked="f"/>
        </w:pict>
      </w:r>
    </w:p>
    <w:p w14:paraId="799DA31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37. Why Define Boundaries Now?</w:t>
      </w:r>
    </w:p>
    <w:p w14:paraId="2F864E9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Because:</w:t>
      </w:r>
    </w:p>
    <w:p w14:paraId="4E8201B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&lt; 5,000</w:t>
      </w:r>
    </w:p>
    <w:p w14:paraId="6C87F9C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and:</w:t>
      </w:r>
    </w:p>
    <w:p w14:paraId="3785572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&lt;= 5,000</w:t>
      </w:r>
    </w:p>
    <w:p w14:paraId="116C43C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are different business rules.</w:t>
      </w:r>
    </w:p>
    <w:p w14:paraId="0170613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E758077">
          <v:rect id="_x0000_i5733" style="width:0;height:1.5pt" o:hralign="center" o:hrstd="t" o:hr="t" fillcolor="#a0a0a0" stroked="f"/>
        </w:pict>
      </w:r>
    </w:p>
    <w:p w14:paraId="4F4E387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D — CURRENCY RULE</w:t>
      </w:r>
    </w:p>
    <w:p w14:paraId="06DA3ED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38. Threshold Currency</w:t>
      </w:r>
    </w:p>
    <w:p w14:paraId="7DA9E08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Approval thresholds must be evaluated using:</w:t>
      </w:r>
    </w:p>
    <w:p w14:paraId="7918534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One consistent currency basis.</w:t>
      </w:r>
    </w:p>
    <w:p w14:paraId="353F540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CCE4A91">
          <v:rect id="_x0000_i5734" style="width:0;height:1.5pt" o:hralign="center" o:hrstd="t" o:hr="t" fillcolor="#a0a0a0" stroked="f"/>
        </w:pict>
      </w:r>
    </w:p>
    <w:p w14:paraId="5986B7C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39. Classroom Rule</w:t>
      </w:r>
    </w:p>
    <w:p w14:paraId="2044379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 the organization's:</w:t>
      </w:r>
    </w:p>
    <w:p w14:paraId="7415527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Base currency</w:t>
      </w:r>
    </w:p>
    <w:p w14:paraId="7109FC1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for approval thresholds.</w:t>
      </w:r>
    </w:p>
    <w:p w14:paraId="2719F70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10F87BF">
          <v:rect id="_x0000_i5735" style="width:0;height:1.5pt" o:hralign="center" o:hrstd="t" o:hr="t" fillcolor="#a0a0a0" stroked="f"/>
        </w:pict>
      </w:r>
    </w:p>
    <w:p w14:paraId="2A2658D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40. Multi-Currency Organization</w:t>
      </w:r>
    </w:p>
    <w:p w14:paraId="1C2B7B7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If requests can be submitted in different currencies:</w:t>
      </w:r>
    </w:p>
    <w:p w14:paraId="4B2C36A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Normalize the amount to:</w:t>
      </w:r>
    </w:p>
    <w:p w14:paraId="7A39AE3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Base Currency</w:t>
      </w:r>
    </w:p>
    <w:p w14:paraId="11DE208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before evaluating:</w:t>
      </w:r>
    </w:p>
    <w:p w14:paraId="1192576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5,000</w:t>
      </w:r>
    </w:p>
    <w:p w14:paraId="362EB52C" w14:textId="77777777" w:rsidR="009F360D" w:rsidRPr="009F360D" w:rsidRDefault="009F360D" w:rsidP="009F360D">
      <w:pPr>
        <w:rPr>
          <w:sz w:val="32"/>
          <w:szCs w:val="32"/>
        </w:rPr>
      </w:pPr>
    </w:p>
    <w:p w14:paraId="38E934C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50,000</w:t>
      </w:r>
    </w:p>
    <w:p w14:paraId="659A56F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BD799E0">
          <v:rect id="_x0000_i5736" style="width:0;height:1.5pt" o:hralign="center" o:hrstd="t" o:hr="t" fillcolor="#a0a0a0" stroked="f"/>
        </w:pict>
      </w:r>
    </w:p>
    <w:p w14:paraId="6D06FCB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41. Do Not Compare</w:t>
      </w:r>
    </w:p>
    <w:p w14:paraId="401936F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5,000 USD</w:t>
      </w:r>
    </w:p>
    <w:p w14:paraId="225F91B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and:</w:t>
      </w:r>
    </w:p>
    <w:p w14:paraId="476581A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5,000 another currency</w:t>
      </w:r>
    </w:p>
    <w:p w14:paraId="1C2BC6A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as if they represent:</w:t>
      </w:r>
    </w:p>
    <w:p w14:paraId="5670A61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The same purchasing value.</w:t>
      </w:r>
    </w:p>
    <w:p w14:paraId="3AA1C89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937315F">
          <v:rect id="_x0000_i5737" style="width:0;height:1.5pt" o:hralign="center" o:hrstd="t" o:hr="t" fillcolor="#a0a0a0" stroked="f"/>
        </w:pict>
      </w:r>
    </w:p>
    <w:p w14:paraId="6B99B7E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E — PERSONAS</w:t>
      </w:r>
    </w:p>
    <w:p w14:paraId="032FF6D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42. Persona 1</w:t>
      </w:r>
    </w:p>
    <w:p w14:paraId="621DC10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Employee</w:t>
      </w:r>
    </w:p>
    <w:p w14:paraId="2A829CA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Creates Purchase Requests.</w:t>
      </w:r>
    </w:p>
    <w:p w14:paraId="6FC0C09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56DBAE3">
          <v:rect id="_x0000_i5738" style="width:0;height:1.5pt" o:hralign="center" o:hrstd="t" o:hr="t" fillcolor="#a0a0a0" stroked="f"/>
        </w:pict>
      </w:r>
    </w:p>
    <w:p w14:paraId="50A8EF0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43. Employee Needs</w:t>
      </w:r>
    </w:p>
    <w:p w14:paraId="7BE6530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 Request</w:t>
      </w:r>
    </w:p>
    <w:p w14:paraId="4E0C26EF" w14:textId="77777777" w:rsidR="009F360D" w:rsidRPr="009F360D" w:rsidRDefault="009F360D" w:rsidP="009F360D">
      <w:pPr>
        <w:rPr>
          <w:sz w:val="32"/>
          <w:szCs w:val="32"/>
        </w:rPr>
      </w:pPr>
    </w:p>
    <w:p w14:paraId="433E6E2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Add Items</w:t>
      </w:r>
    </w:p>
    <w:p w14:paraId="4D157589" w14:textId="77777777" w:rsidR="009F360D" w:rsidRPr="009F360D" w:rsidRDefault="009F360D" w:rsidP="009F360D">
      <w:pPr>
        <w:rPr>
          <w:sz w:val="32"/>
          <w:szCs w:val="32"/>
        </w:rPr>
      </w:pPr>
    </w:p>
    <w:p w14:paraId="4B4AE3A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Review Cart</w:t>
      </w:r>
    </w:p>
    <w:p w14:paraId="130C8A89" w14:textId="77777777" w:rsidR="009F360D" w:rsidRPr="009F360D" w:rsidRDefault="009F360D" w:rsidP="009F360D">
      <w:pPr>
        <w:rPr>
          <w:sz w:val="32"/>
          <w:szCs w:val="32"/>
        </w:rPr>
      </w:pPr>
    </w:p>
    <w:p w14:paraId="632B6FD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Submit</w:t>
      </w:r>
    </w:p>
    <w:p w14:paraId="146DEB7D" w14:textId="77777777" w:rsidR="009F360D" w:rsidRPr="009F360D" w:rsidRDefault="009F360D" w:rsidP="009F360D">
      <w:pPr>
        <w:rPr>
          <w:sz w:val="32"/>
          <w:szCs w:val="32"/>
        </w:rPr>
      </w:pPr>
    </w:p>
    <w:p w14:paraId="57EFDB3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Track Status</w:t>
      </w:r>
    </w:p>
    <w:p w14:paraId="27B9F81E" w14:textId="77777777" w:rsidR="009F360D" w:rsidRPr="009F360D" w:rsidRDefault="009F360D" w:rsidP="009F360D">
      <w:pPr>
        <w:rPr>
          <w:sz w:val="32"/>
          <w:szCs w:val="32"/>
        </w:rPr>
      </w:pPr>
    </w:p>
    <w:p w14:paraId="24706BA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View Own Requests</w:t>
      </w:r>
    </w:p>
    <w:p w14:paraId="07DE5D2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DA78B35">
          <v:rect id="_x0000_i5739" style="width:0;height:1.5pt" o:hralign="center" o:hrstd="t" o:hr="t" fillcolor="#a0a0a0" stroked="f"/>
        </w:pict>
      </w:r>
    </w:p>
    <w:p w14:paraId="78A779B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44. Persona 2</w:t>
      </w:r>
    </w:p>
    <w:p w14:paraId="4BF4C98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Manager</w:t>
      </w:r>
    </w:p>
    <w:p w14:paraId="08E32EE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Reviews Employee requests.</w:t>
      </w:r>
    </w:p>
    <w:p w14:paraId="0E8B5A5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F9423BA">
          <v:rect id="_x0000_i5740" style="width:0;height:1.5pt" o:hralign="center" o:hrstd="t" o:hr="t" fillcolor="#a0a0a0" stroked="f"/>
        </w:pict>
      </w:r>
    </w:p>
    <w:p w14:paraId="1315903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45. Manager Needs</w:t>
      </w:r>
    </w:p>
    <w:p w14:paraId="3D49D12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Review Request</w:t>
      </w:r>
    </w:p>
    <w:p w14:paraId="53E91909" w14:textId="77777777" w:rsidR="009F360D" w:rsidRPr="009F360D" w:rsidRDefault="009F360D" w:rsidP="009F360D">
      <w:pPr>
        <w:rPr>
          <w:sz w:val="32"/>
          <w:szCs w:val="32"/>
        </w:rPr>
      </w:pPr>
    </w:p>
    <w:p w14:paraId="307248A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Review Items</w:t>
      </w:r>
    </w:p>
    <w:p w14:paraId="2B594AF1" w14:textId="77777777" w:rsidR="009F360D" w:rsidRPr="009F360D" w:rsidRDefault="009F360D" w:rsidP="009F360D">
      <w:pPr>
        <w:rPr>
          <w:sz w:val="32"/>
          <w:szCs w:val="32"/>
        </w:rPr>
      </w:pPr>
    </w:p>
    <w:p w14:paraId="1B9CBC1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Review Total</w:t>
      </w:r>
    </w:p>
    <w:p w14:paraId="66E8B590" w14:textId="77777777" w:rsidR="009F360D" w:rsidRPr="009F360D" w:rsidRDefault="009F360D" w:rsidP="009F360D">
      <w:pPr>
        <w:rPr>
          <w:sz w:val="32"/>
          <w:szCs w:val="32"/>
        </w:rPr>
      </w:pPr>
    </w:p>
    <w:p w14:paraId="088A552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Review Justification</w:t>
      </w:r>
    </w:p>
    <w:p w14:paraId="3DF11B46" w14:textId="77777777" w:rsidR="009F360D" w:rsidRPr="009F360D" w:rsidRDefault="009F360D" w:rsidP="009F360D">
      <w:pPr>
        <w:rPr>
          <w:sz w:val="32"/>
          <w:szCs w:val="32"/>
        </w:rPr>
      </w:pPr>
    </w:p>
    <w:p w14:paraId="65B0140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Approve</w:t>
      </w:r>
    </w:p>
    <w:p w14:paraId="2EFE762A" w14:textId="77777777" w:rsidR="009F360D" w:rsidRPr="009F360D" w:rsidRDefault="009F360D" w:rsidP="009F360D">
      <w:pPr>
        <w:rPr>
          <w:sz w:val="32"/>
          <w:szCs w:val="32"/>
        </w:rPr>
      </w:pPr>
    </w:p>
    <w:p w14:paraId="7308069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Reject</w:t>
      </w:r>
    </w:p>
    <w:p w14:paraId="15F2C1AE" w14:textId="77777777" w:rsidR="009F360D" w:rsidRPr="009F360D" w:rsidRDefault="009F360D" w:rsidP="009F360D">
      <w:pPr>
        <w:rPr>
          <w:sz w:val="32"/>
          <w:szCs w:val="32"/>
        </w:rPr>
      </w:pPr>
    </w:p>
    <w:p w14:paraId="1CFCE17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Add Comments</w:t>
      </w:r>
    </w:p>
    <w:p w14:paraId="2C616C7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12B8E9C">
          <v:rect id="_x0000_i5741" style="width:0;height:1.5pt" o:hralign="center" o:hrstd="t" o:hr="t" fillcolor="#a0a0a0" stroked="f"/>
        </w:pict>
      </w:r>
    </w:p>
    <w:p w14:paraId="308BD95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46. Persona 3</w:t>
      </w:r>
    </w:p>
    <w:p w14:paraId="001DC7F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Finance Reviewer</w:t>
      </w:r>
    </w:p>
    <w:p w14:paraId="118CC45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Reviews medium/high-value requests.</w:t>
      </w:r>
    </w:p>
    <w:p w14:paraId="605427C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F0AA9DA">
          <v:rect id="_x0000_i5742" style="width:0;height:1.5pt" o:hralign="center" o:hrstd="t" o:hr="t" fillcolor="#a0a0a0" stroked="f"/>
        </w:pict>
      </w:r>
    </w:p>
    <w:p w14:paraId="1785CE2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47. Finance Focus</w:t>
      </w:r>
    </w:p>
    <w:p w14:paraId="0343166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Budget impact</w:t>
      </w:r>
    </w:p>
    <w:p w14:paraId="3FBE10AE" w14:textId="77777777" w:rsidR="009F360D" w:rsidRPr="009F360D" w:rsidRDefault="009F360D" w:rsidP="009F360D">
      <w:pPr>
        <w:rPr>
          <w:sz w:val="32"/>
          <w:szCs w:val="32"/>
        </w:rPr>
      </w:pPr>
    </w:p>
    <w:p w14:paraId="7992B8B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Amount</w:t>
      </w:r>
    </w:p>
    <w:p w14:paraId="0CC4CBE7" w14:textId="77777777" w:rsidR="009F360D" w:rsidRPr="009F360D" w:rsidRDefault="009F360D" w:rsidP="009F360D">
      <w:pPr>
        <w:rPr>
          <w:sz w:val="32"/>
          <w:szCs w:val="32"/>
        </w:rPr>
      </w:pPr>
    </w:p>
    <w:p w14:paraId="74CF0FC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Department</w:t>
      </w:r>
    </w:p>
    <w:p w14:paraId="469DC566" w14:textId="77777777" w:rsidR="009F360D" w:rsidRPr="009F360D" w:rsidRDefault="009F360D" w:rsidP="009F360D">
      <w:pPr>
        <w:rPr>
          <w:sz w:val="32"/>
          <w:szCs w:val="32"/>
        </w:rPr>
      </w:pPr>
    </w:p>
    <w:p w14:paraId="2DAAAE3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Business justification</w:t>
      </w:r>
    </w:p>
    <w:p w14:paraId="07E9B3B2" w14:textId="77777777" w:rsidR="009F360D" w:rsidRPr="009F360D" w:rsidRDefault="009F360D" w:rsidP="009F360D">
      <w:pPr>
        <w:rPr>
          <w:sz w:val="32"/>
          <w:szCs w:val="32"/>
        </w:rPr>
      </w:pPr>
    </w:p>
    <w:p w14:paraId="2B9F6CF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Approval history</w:t>
      </w:r>
    </w:p>
    <w:p w14:paraId="1E24D7A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722C5FE">
          <v:rect id="_x0000_i5743" style="width:0;height:1.5pt" o:hralign="center" o:hrstd="t" o:hr="t" fillcolor="#a0a0a0" stroked="f"/>
        </w:pict>
      </w:r>
    </w:p>
    <w:p w14:paraId="06725F9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48. Persona 4</w:t>
      </w:r>
    </w:p>
    <w:p w14:paraId="6CCACF1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Procurement User</w:t>
      </w:r>
    </w:p>
    <w:p w14:paraId="3B789DD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Handles approved requests.</w:t>
      </w:r>
    </w:p>
    <w:p w14:paraId="1D4D441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C128B27">
          <v:rect id="_x0000_i5744" style="width:0;height:1.5pt" o:hralign="center" o:hrstd="t" o:hr="t" fillcolor="#a0a0a0" stroked="f"/>
        </w:pict>
      </w:r>
    </w:p>
    <w:p w14:paraId="383AC6A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49. Procurement Needs</w:t>
      </w:r>
    </w:p>
    <w:p w14:paraId="41E4D94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Review Approved Requests</w:t>
      </w:r>
    </w:p>
    <w:p w14:paraId="036F5681" w14:textId="77777777" w:rsidR="009F360D" w:rsidRPr="009F360D" w:rsidRDefault="009F360D" w:rsidP="009F360D">
      <w:pPr>
        <w:rPr>
          <w:sz w:val="32"/>
          <w:szCs w:val="32"/>
        </w:rPr>
      </w:pPr>
    </w:p>
    <w:p w14:paraId="615635B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 Vendors</w:t>
      </w:r>
    </w:p>
    <w:p w14:paraId="435725FD" w14:textId="77777777" w:rsidR="009F360D" w:rsidRPr="009F360D" w:rsidRDefault="009F360D" w:rsidP="009F360D">
      <w:pPr>
        <w:rPr>
          <w:sz w:val="32"/>
          <w:szCs w:val="32"/>
        </w:rPr>
      </w:pPr>
    </w:p>
    <w:p w14:paraId="01592E7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 Products</w:t>
      </w:r>
    </w:p>
    <w:p w14:paraId="55580649" w14:textId="77777777" w:rsidR="009F360D" w:rsidRPr="009F360D" w:rsidRDefault="009F360D" w:rsidP="009F360D">
      <w:pPr>
        <w:rPr>
          <w:sz w:val="32"/>
          <w:szCs w:val="32"/>
        </w:rPr>
      </w:pPr>
    </w:p>
    <w:p w14:paraId="2CF5F8D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 Categories</w:t>
      </w:r>
    </w:p>
    <w:p w14:paraId="7356FDC7" w14:textId="77777777" w:rsidR="009F360D" w:rsidRPr="009F360D" w:rsidRDefault="009F360D" w:rsidP="009F360D">
      <w:pPr>
        <w:rPr>
          <w:sz w:val="32"/>
          <w:szCs w:val="32"/>
        </w:rPr>
      </w:pPr>
    </w:p>
    <w:p w14:paraId="6B52C0A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Track Procurement Status</w:t>
      </w:r>
    </w:p>
    <w:p w14:paraId="60B61FE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E70FD9B">
          <v:rect id="_x0000_i5745" style="width:0;height:1.5pt" o:hralign="center" o:hrstd="t" o:hr="t" fillcolor="#a0a0a0" stroked="f"/>
        </w:pict>
      </w:r>
    </w:p>
    <w:p w14:paraId="45F2111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50. Persona 5</w:t>
      </w:r>
    </w:p>
    <w:p w14:paraId="72879AF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Procurement Manager</w:t>
      </w:r>
    </w:p>
    <w:p w14:paraId="574FF0B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Approves:</w:t>
      </w:r>
    </w:p>
    <w:p w14:paraId="30D3266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&gt; 50,000</w:t>
      </w:r>
    </w:p>
    <w:p w14:paraId="2F75098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requests.</w:t>
      </w:r>
    </w:p>
    <w:p w14:paraId="37FC085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FBE041F">
          <v:rect id="_x0000_i5746" style="width:0;height:1.5pt" o:hralign="center" o:hrstd="t" o:hr="t" fillcolor="#a0a0a0" stroked="f"/>
        </w:pict>
      </w:r>
    </w:p>
    <w:p w14:paraId="5AD7D7B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51. Persona 6</w:t>
      </w:r>
    </w:p>
    <w:p w14:paraId="257AEAC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Platform Administrator</w:t>
      </w:r>
    </w:p>
    <w:p w14:paraId="778DE50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Maintains:</w:t>
      </w:r>
    </w:p>
    <w:p w14:paraId="1999213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Environment</w:t>
      </w:r>
    </w:p>
    <w:p w14:paraId="229C9181" w14:textId="77777777" w:rsidR="009F360D" w:rsidRPr="009F360D" w:rsidRDefault="009F360D" w:rsidP="009F360D">
      <w:pPr>
        <w:rPr>
          <w:sz w:val="32"/>
          <w:szCs w:val="32"/>
        </w:rPr>
      </w:pPr>
    </w:p>
    <w:p w14:paraId="6B86B6C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Security</w:t>
      </w:r>
    </w:p>
    <w:p w14:paraId="2A1E39D2" w14:textId="77777777" w:rsidR="009F360D" w:rsidRPr="009F360D" w:rsidRDefault="009F360D" w:rsidP="009F360D">
      <w:pPr>
        <w:rPr>
          <w:sz w:val="32"/>
          <w:szCs w:val="32"/>
        </w:rPr>
      </w:pPr>
    </w:p>
    <w:p w14:paraId="649D052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Solutions</w:t>
      </w:r>
    </w:p>
    <w:p w14:paraId="76DC9205" w14:textId="77777777" w:rsidR="009F360D" w:rsidRPr="009F360D" w:rsidRDefault="009F360D" w:rsidP="009F360D">
      <w:pPr>
        <w:rPr>
          <w:sz w:val="32"/>
          <w:szCs w:val="32"/>
        </w:rPr>
      </w:pPr>
    </w:p>
    <w:p w14:paraId="06DAC1A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Connections</w:t>
      </w:r>
    </w:p>
    <w:p w14:paraId="1143020D" w14:textId="77777777" w:rsidR="009F360D" w:rsidRPr="009F360D" w:rsidRDefault="009F360D" w:rsidP="009F360D">
      <w:pPr>
        <w:rPr>
          <w:sz w:val="32"/>
          <w:szCs w:val="32"/>
        </w:rPr>
      </w:pPr>
    </w:p>
    <w:p w14:paraId="52B267E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Deployment</w:t>
      </w:r>
    </w:p>
    <w:p w14:paraId="214968E1" w14:textId="77777777" w:rsidR="009F360D" w:rsidRPr="009F360D" w:rsidRDefault="009F360D" w:rsidP="009F360D">
      <w:pPr>
        <w:rPr>
          <w:sz w:val="32"/>
          <w:szCs w:val="32"/>
        </w:rPr>
      </w:pPr>
    </w:p>
    <w:p w14:paraId="184956A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Governance</w:t>
      </w:r>
    </w:p>
    <w:p w14:paraId="508E397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7B0C074">
          <v:rect id="_x0000_i5747" style="width:0;height:1.5pt" o:hralign="center" o:hrstd="t" o:hr="t" fillcolor="#a0a0a0" stroked="f"/>
        </w:pict>
      </w:r>
    </w:p>
    <w:p w14:paraId="7B40045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F — APPLICATION EXPERIENCES</w:t>
      </w:r>
    </w:p>
    <w:p w14:paraId="61F3639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52. Employee Experience</w:t>
      </w:r>
    </w:p>
    <w:p w14:paraId="51402D3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Use:</w:t>
      </w:r>
    </w:p>
    <w:p w14:paraId="2613418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Canvas App.</w:t>
      </w:r>
    </w:p>
    <w:p w14:paraId="4BC62B9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2D3D58B">
          <v:rect id="_x0000_i5748" style="width:0;height:1.5pt" o:hralign="center" o:hrstd="t" o:hr="t" fillcolor="#a0a0a0" stroked="f"/>
        </w:pict>
      </w:r>
    </w:p>
    <w:p w14:paraId="0C822AC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53. Why?</w:t>
      </w:r>
    </w:p>
    <w:p w14:paraId="78AECFC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We need:</w:t>
      </w:r>
    </w:p>
    <w:p w14:paraId="65650E4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Mobile-first experience</w:t>
      </w:r>
    </w:p>
    <w:p w14:paraId="70E2B574" w14:textId="77777777" w:rsidR="009F360D" w:rsidRPr="009F360D" w:rsidRDefault="009F360D" w:rsidP="009F360D">
      <w:pPr>
        <w:rPr>
          <w:sz w:val="32"/>
          <w:szCs w:val="32"/>
        </w:rPr>
      </w:pPr>
    </w:p>
    <w:p w14:paraId="44580B4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Cart UX</w:t>
      </w:r>
    </w:p>
    <w:p w14:paraId="00B6024F" w14:textId="77777777" w:rsidR="009F360D" w:rsidRPr="009F360D" w:rsidRDefault="009F360D" w:rsidP="009F360D">
      <w:pPr>
        <w:rPr>
          <w:sz w:val="32"/>
          <w:szCs w:val="32"/>
        </w:rPr>
      </w:pPr>
    </w:p>
    <w:p w14:paraId="61833DC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Custom navigation</w:t>
      </w:r>
    </w:p>
    <w:p w14:paraId="02E6EF04" w14:textId="77777777" w:rsidR="009F360D" w:rsidRPr="009F360D" w:rsidRDefault="009F360D" w:rsidP="009F360D">
      <w:pPr>
        <w:rPr>
          <w:sz w:val="32"/>
          <w:szCs w:val="32"/>
        </w:rPr>
      </w:pPr>
    </w:p>
    <w:p w14:paraId="706C2FF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Dynamic item selection</w:t>
      </w:r>
    </w:p>
    <w:p w14:paraId="0178E377" w14:textId="77777777" w:rsidR="009F360D" w:rsidRPr="009F360D" w:rsidRDefault="009F360D" w:rsidP="009F360D">
      <w:pPr>
        <w:rPr>
          <w:sz w:val="32"/>
          <w:szCs w:val="32"/>
        </w:rPr>
      </w:pPr>
    </w:p>
    <w:p w14:paraId="15BAF06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Custom Power Fx</w:t>
      </w:r>
    </w:p>
    <w:p w14:paraId="3FA62EC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3B40033">
          <v:rect id="_x0000_i5749" style="width:0;height:1.5pt" o:hralign="center" o:hrstd="t" o:hr="t" fillcolor="#a0a0a0" stroked="f"/>
        </w:pict>
      </w:r>
    </w:p>
    <w:p w14:paraId="655E9CC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54. Procurement Experience</w:t>
      </w:r>
    </w:p>
    <w:p w14:paraId="79B1F4F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Use:</w:t>
      </w:r>
    </w:p>
    <w:p w14:paraId="3B0F335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Model-Driven App.</w:t>
      </w:r>
    </w:p>
    <w:p w14:paraId="513196C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B78820A">
          <v:rect id="_x0000_i5750" style="width:0;height:1.5pt" o:hralign="center" o:hrstd="t" o:hr="t" fillcolor="#a0a0a0" stroked="f"/>
        </w:pict>
      </w:r>
    </w:p>
    <w:p w14:paraId="76731C8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55. Why?</w:t>
      </w:r>
    </w:p>
    <w:p w14:paraId="391A29A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 needs:</w:t>
      </w:r>
    </w:p>
    <w:p w14:paraId="3BBCD7F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Data-heavy administration</w:t>
      </w:r>
    </w:p>
    <w:p w14:paraId="56B4FE15" w14:textId="77777777" w:rsidR="009F360D" w:rsidRPr="009F360D" w:rsidRDefault="009F360D" w:rsidP="009F360D">
      <w:pPr>
        <w:rPr>
          <w:sz w:val="32"/>
          <w:szCs w:val="32"/>
        </w:rPr>
      </w:pPr>
    </w:p>
    <w:p w14:paraId="78845B0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Views</w:t>
      </w:r>
    </w:p>
    <w:p w14:paraId="08A5B906" w14:textId="77777777" w:rsidR="009F360D" w:rsidRPr="009F360D" w:rsidRDefault="009F360D" w:rsidP="009F360D">
      <w:pPr>
        <w:rPr>
          <w:sz w:val="32"/>
          <w:szCs w:val="32"/>
        </w:rPr>
      </w:pPr>
    </w:p>
    <w:p w14:paraId="58B7D0C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Forms</w:t>
      </w:r>
    </w:p>
    <w:p w14:paraId="1ED05116" w14:textId="77777777" w:rsidR="009F360D" w:rsidRPr="009F360D" w:rsidRDefault="009F360D" w:rsidP="009F360D">
      <w:pPr>
        <w:rPr>
          <w:sz w:val="32"/>
          <w:szCs w:val="32"/>
        </w:rPr>
      </w:pPr>
    </w:p>
    <w:p w14:paraId="38C36BB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Filtering</w:t>
      </w:r>
    </w:p>
    <w:p w14:paraId="3C084A8F" w14:textId="77777777" w:rsidR="009F360D" w:rsidRPr="009F360D" w:rsidRDefault="009F360D" w:rsidP="009F360D">
      <w:pPr>
        <w:rPr>
          <w:sz w:val="32"/>
          <w:szCs w:val="32"/>
        </w:rPr>
      </w:pPr>
    </w:p>
    <w:p w14:paraId="25212C3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Vendor management</w:t>
      </w:r>
    </w:p>
    <w:p w14:paraId="04A8F7EC" w14:textId="77777777" w:rsidR="009F360D" w:rsidRPr="009F360D" w:rsidRDefault="009F360D" w:rsidP="009F360D">
      <w:pPr>
        <w:rPr>
          <w:sz w:val="32"/>
          <w:szCs w:val="32"/>
        </w:rPr>
      </w:pPr>
    </w:p>
    <w:p w14:paraId="613BBAF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Product management</w:t>
      </w:r>
    </w:p>
    <w:p w14:paraId="4B80E309" w14:textId="77777777" w:rsidR="009F360D" w:rsidRPr="009F360D" w:rsidRDefault="009F360D" w:rsidP="009F360D">
      <w:pPr>
        <w:rPr>
          <w:sz w:val="32"/>
          <w:szCs w:val="32"/>
        </w:rPr>
      </w:pPr>
    </w:p>
    <w:p w14:paraId="2A929E6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Request administration</w:t>
      </w:r>
    </w:p>
    <w:p w14:paraId="55D45A0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921877B">
          <v:rect id="_x0000_i5751" style="width:0;height:1.5pt" o:hralign="center" o:hrstd="t" o:hr="t" fillcolor="#a0a0a0" stroked="f"/>
        </w:pict>
      </w:r>
    </w:p>
    <w:p w14:paraId="4E8E41E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56. Management Analytics</w:t>
      </w:r>
    </w:p>
    <w:p w14:paraId="42838E8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Use:</w:t>
      </w:r>
    </w:p>
    <w:p w14:paraId="4BFF35F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Power BI.</w:t>
      </w:r>
    </w:p>
    <w:p w14:paraId="18C73B8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6576F53">
          <v:rect id="_x0000_i5752" style="width:0;height:1.5pt" o:hralign="center" o:hrstd="t" o:hr="t" fillcolor="#a0a0a0" stroked="f"/>
        </w:pict>
      </w:r>
    </w:p>
    <w:p w14:paraId="2E434CE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57. Approval</w:t>
      </w:r>
    </w:p>
    <w:p w14:paraId="66E965B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Use:</w:t>
      </w:r>
    </w:p>
    <w:p w14:paraId="22EF579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Power Automate.</w:t>
      </w:r>
    </w:p>
    <w:p w14:paraId="52FF6A2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3567D86">
          <v:rect id="_x0000_i5753" style="width:0;height:1.5pt" o:hralign="center" o:hrstd="t" o:hr="t" fillcolor="#a0a0a0" stroked="f"/>
        </w:pict>
      </w:r>
    </w:p>
    <w:p w14:paraId="2B99675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G — PROCESS MAP</w:t>
      </w:r>
    </w:p>
    <w:p w14:paraId="371F2FE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58. Start</w:t>
      </w:r>
    </w:p>
    <w:p w14:paraId="427D97F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EMPLOYEE</w:t>
      </w:r>
    </w:p>
    <w:p w14:paraId="673AEF6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</w:t>
      </w:r>
    </w:p>
    <w:p w14:paraId="5AFE85F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v</w:t>
      </w:r>
    </w:p>
    <w:p w14:paraId="7165A51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 REQUEST</w:t>
      </w:r>
    </w:p>
    <w:p w14:paraId="637AB60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81A4444">
          <v:rect id="_x0000_i5754" style="width:0;height:1.5pt" o:hralign="center" o:hrstd="t" o:hr="t" fillcolor="#a0a0a0" stroked="f"/>
        </w:pict>
      </w:r>
    </w:p>
    <w:p w14:paraId="75A5E23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59. Add Items</w:t>
      </w:r>
    </w:p>
    <w:p w14:paraId="77E4303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 REQUEST</w:t>
      </w:r>
    </w:p>
    <w:p w14:paraId="081BB9D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</w:t>
      </w:r>
    </w:p>
    <w:p w14:paraId="2AB4C4D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v</w:t>
      </w:r>
    </w:p>
    <w:p w14:paraId="73F1641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ADD PRODUCTS</w:t>
      </w:r>
    </w:p>
    <w:p w14:paraId="0E99D8B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</w:t>
      </w:r>
    </w:p>
    <w:p w14:paraId="3F1ACE6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v</w:t>
      </w:r>
    </w:p>
    <w:p w14:paraId="026CFF9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CART</w:t>
      </w:r>
    </w:p>
    <w:p w14:paraId="2A950F5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2B99C3A">
          <v:rect id="_x0000_i5755" style="width:0;height:1.5pt" o:hralign="center" o:hrstd="t" o:hr="t" fillcolor="#a0a0a0" stroked="f"/>
        </w:pict>
      </w:r>
    </w:p>
    <w:p w14:paraId="337AD9F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60. Review</w:t>
      </w:r>
    </w:p>
    <w:p w14:paraId="0B07F92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CART</w:t>
      </w:r>
    </w:p>
    <w:p w14:paraId="4BECFCC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|</w:t>
      </w:r>
    </w:p>
    <w:p w14:paraId="5DAACC1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v</w:t>
      </w:r>
    </w:p>
    <w:p w14:paraId="7C65629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VALIDATE</w:t>
      </w:r>
    </w:p>
    <w:p w14:paraId="5884A7A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5AB2766">
          <v:rect id="_x0000_i5756" style="width:0;height:1.5pt" o:hralign="center" o:hrstd="t" o:hr="t" fillcolor="#a0a0a0" stroked="f"/>
        </w:pict>
      </w:r>
    </w:p>
    <w:p w14:paraId="741FA4B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61. Submit</w:t>
      </w:r>
    </w:p>
    <w:p w14:paraId="7CFF5A3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VALIDATE</w:t>
      </w:r>
    </w:p>
    <w:p w14:paraId="6B3510D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</w:t>
      </w:r>
    </w:p>
    <w:p w14:paraId="6DD4546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v</w:t>
      </w:r>
    </w:p>
    <w:p w14:paraId="05B80D0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SAVE HEADER</w:t>
      </w:r>
    </w:p>
    <w:p w14:paraId="00D986C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</w:t>
      </w:r>
    </w:p>
    <w:p w14:paraId="3413B4E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v</w:t>
      </w:r>
    </w:p>
    <w:p w14:paraId="7310592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SAVE ITEMS</w:t>
      </w:r>
    </w:p>
    <w:p w14:paraId="553A662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</w:t>
      </w:r>
    </w:p>
    <w:p w14:paraId="3C6DFB5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v</w:t>
      </w:r>
    </w:p>
    <w:p w14:paraId="625077F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CALCULATE / VALIDATE TOTAL</w:t>
      </w:r>
    </w:p>
    <w:p w14:paraId="441761D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</w:t>
      </w:r>
    </w:p>
    <w:p w14:paraId="5011AC3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v</w:t>
      </w:r>
    </w:p>
    <w:p w14:paraId="51092A9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SUBMIT</w:t>
      </w:r>
    </w:p>
    <w:p w14:paraId="67B32CC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2135516">
          <v:rect id="_x0000_i5757" style="width:0;height:1.5pt" o:hralign="center" o:hrstd="t" o:hr="t" fillcolor="#a0a0a0" stroked="f"/>
        </w:pict>
      </w:r>
    </w:p>
    <w:p w14:paraId="5FC8E2C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62. Approval</w:t>
      </w:r>
    </w:p>
    <w:p w14:paraId="38B086A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SUBMITTED</w:t>
      </w:r>
    </w:p>
    <w:p w14:paraId="672B258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</w:t>
      </w:r>
    </w:p>
    <w:p w14:paraId="7D4CDE2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v</w:t>
      </w:r>
    </w:p>
    <w:p w14:paraId="08F44E8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MANAGER</w:t>
      </w:r>
    </w:p>
    <w:p w14:paraId="1F752CF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AB40F72">
          <v:rect id="_x0000_i5758" style="width:0;height:1.5pt" o:hralign="center" o:hrstd="t" o:hr="t" fillcolor="#a0a0a0" stroked="f"/>
        </w:pict>
      </w:r>
    </w:p>
    <w:p w14:paraId="6D4BDC9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63. Manager Rejects</w:t>
      </w:r>
    </w:p>
    <w:p w14:paraId="125AA8A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MANAGER</w:t>
      </w:r>
    </w:p>
    <w:p w14:paraId="3B041A9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</w:t>
      </w:r>
    </w:p>
    <w:p w14:paraId="277D784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Reject</w:t>
      </w:r>
    </w:p>
    <w:p w14:paraId="137C696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</w:t>
      </w:r>
    </w:p>
    <w:p w14:paraId="26E468F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v</w:t>
      </w:r>
    </w:p>
    <w:p w14:paraId="239A94D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REJECTED</w:t>
      </w:r>
    </w:p>
    <w:p w14:paraId="7C4C7A7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Stop.</w:t>
      </w:r>
    </w:p>
    <w:p w14:paraId="1D02B47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pict w14:anchorId="18C17C55">
          <v:rect id="_x0000_i5759" style="width:0;height:1.5pt" o:hralign="center" o:hrstd="t" o:hr="t" fillcolor="#a0a0a0" stroked="f"/>
        </w:pict>
      </w:r>
    </w:p>
    <w:p w14:paraId="0BD3257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64. Manager Approves</w:t>
      </w:r>
    </w:p>
    <w:p w14:paraId="3E50D19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Evaluate threshold.</w:t>
      </w:r>
    </w:p>
    <w:p w14:paraId="3D868B9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1CB7C47">
          <v:rect id="_x0000_i5760" style="width:0;height:1.5pt" o:hralign="center" o:hrstd="t" o:hr="t" fillcolor="#a0a0a0" stroked="f"/>
        </w:pict>
      </w:r>
    </w:p>
    <w:p w14:paraId="6DA6F17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65. Low Value</w:t>
      </w:r>
    </w:p>
    <w:p w14:paraId="388AE7A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&lt; 5,000</w:t>
      </w:r>
    </w:p>
    <w:p w14:paraId="43E5E82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|</w:t>
      </w:r>
    </w:p>
    <w:p w14:paraId="66071A7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v</w:t>
      </w:r>
    </w:p>
    <w:p w14:paraId="3990522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APPROVED</w:t>
      </w:r>
    </w:p>
    <w:p w14:paraId="70AD729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66BA0DD">
          <v:rect id="_x0000_i5761" style="width:0;height:1.5pt" o:hralign="center" o:hrstd="t" o:hr="t" fillcolor="#a0a0a0" stroked="f"/>
        </w:pict>
      </w:r>
    </w:p>
    <w:p w14:paraId="491220C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66. Medium Value</w:t>
      </w:r>
    </w:p>
    <w:p w14:paraId="5780AAB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5,000 – 50,000</w:t>
      </w:r>
    </w:p>
    <w:p w14:paraId="7E2122D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|</w:t>
      </w:r>
    </w:p>
    <w:p w14:paraId="58416F9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v</w:t>
      </w:r>
    </w:p>
    <w:p w14:paraId="6162A83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FINANCE</w:t>
      </w:r>
    </w:p>
    <w:p w14:paraId="20DCB80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A06F56E">
          <v:rect id="_x0000_i5762" style="width:0;height:1.5pt" o:hralign="center" o:hrstd="t" o:hr="t" fillcolor="#a0a0a0" stroked="f"/>
        </w:pict>
      </w:r>
    </w:p>
    <w:p w14:paraId="4E8BA64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67. Finance Rejects</w:t>
      </w:r>
    </w:p>
    <w:p w14:paraId="5E77AAB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FINANCE</w:t>
      </w:r>
    </w:p>
    <w:p w14:paraId="2FDC368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</w:t>
      </w:r>
    </w:p>
    <w:p w14:paraId="2E246D9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Reject</w:t>
      </w:r>
    </w:p>
    <w:p w14:paraId="468C716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</w:t>
      </w:r>
    </w:p>
    <w:p w14:paraId="14E73D7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v</w:t>
      </w:r>
    </w:p>
    <w:p w14:paraId="062D7E7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REJECTED</w:t>
      </w:r>
    </w:p>
    <w:p w14:paraId="1A5916E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802712D">
          <v:rect id="_x0000_i5763" style="width:0;height:1.5pt" o:hralign="center" o:hrstd="t" o:hr="t" fillcolor="#a0a0a0" stroked="f"/>
        </w:pict>
      </w:r>
    </w:p>
    <w:p w14:paraId="66CFC7C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68. Finance Approves</w:t>
      </w:r>
    </w:p>
    <w:p w14:paraId="4C2FD17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&lt;= 50,000</w:t>
      </w:r>
    </w:p>
    <w:p w14:paraId="6182C61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|</w:t>
      </w:r>
    </w:p>
    <w:p w14:paraId="70F5A19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v</w:t>
      </w:r>
    </w:p>
    <w:p w14:paraId="1A44094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APPROVED</w:t>
      </w:r>
    </w:p>
    <w:p w14:paraId="3F2494E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0BC9AA0">
          <v:rect id="_x0000_i5764" style="width:0;height:1.5pt" o:hralign="center" o:hrstd="t" o:hr="t" fillcolor="#a0a0a0" stroked="f"/>
        </w:pict>
      </w:r>
    </w:p>
    <w:p w14:paraId="7972216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69. High Value</w:t>
      </w:r>
    </w:p>
    <w:p w14:paraId="2A78A6C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&gt; 50,000</w:t>
      </w:r>
    </w:p>
    <w:p w14:paraId="71A27D2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|</w:t>
      </w:r>
    </w:p>
    <w:p w14:paraId="01A813B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v</w:t>
      </w:r>
    </w:p>
    <w:p w14:paraId="280A1A1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 MANAGER</w:t>
      </w:r>
    </w:p>
    <w:p w14:paraId="2697DBC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E84A658">
          <v:rect id="_x0000_i5765" style="width:0;height:1.5pt" o:hralign="center" o:hrstd="t" o:hr="t" fillcolor="#a0a0a0" stroked="f"/>
        </w:pict>
      </w:r>
    </w:p>
    <w:p w14:paraId="2AD7CE4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70. Procurement Manager Approves</w:t>
      </w:r>
    </w:p>
    <w:p w14:paraId="34106B1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 MANAGER</w:t>
      </w:r>
    </w:p>
    <w:p w14:paraId="74E940E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|</w:t>
      </w:r>
    </w:p>
    <w:p w14:paraId="336B196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v</w:t>
      </w:r>
    </w:p>
    <w:p w14:paraId="2EBA208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APPROVED</w:t>
      </w:r>
    </w:p>
    <w:p w14:paraId="357E463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1EE5CFB">
          <v:rect id="_x0000_i5766" style="width:0;height:1.5pt" o:hralign="center" o:hrstd="t" o:hr="t" fillcolor="#a0a0a0" stroked="f"/>
        </w:pict>
      </w:r>
    </w:p>
    <w:p w14:paraId="485872C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71. Full Flow</w:t>
      </w:r>
    </w:p>
    <w:p w14:paraId="04387BD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EMPLOYEE</w:t>
      </w:r>
    </w:p>
    <w:p w14:paraId="05F2988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 xml:space="preserve">   |</w:t>
      </w:r>
    </w:p>
    <w:p w14:paraId="46D2553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v</w:t>
      </w:r>
    </w:p>
    <w:p w14:paraId="0E1B5D6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DRAFT</w:t>
      </w:r>
    </w:p>
    <w:p w14:paraId="4ADBAE2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</w:t>
      </w:r>
    </w:p>
    <w:p w14:paraId="68B6128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v</w:t>
      </w:r>
    </w:p>
    <w:p w14:paraId="2BF1632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SUBMITTED</w:t>
      </w:r>
    </w:p>
    <w:p w14:paraId="66761CD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</w:t>
      </w:r>
    </w:p>
    <w:p w14:paraId="5C3D7B7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v</w:t>
      </w:r>
    </w:p>
    <w:p w14:paraId="3DB6346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MANAGER</w:t>
      </w:r>
    </w:p>
    <w:p w14:paraId="1205721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</w:t>
      </w:r>
    </w:p>
    <w:p w14:paraId="75F7B7C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+---- Reject ----------&gt; REJECTED</w:t>
      </w:r>
    </w:p>
    <w:p w14:paraId="3B52F13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</w:t>
      </w:r>
    </w:p>
    <w:p w14:paraId="77FC983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v</w:t>
      </w:r>
    </w:p>
    <w:p w14:paraId="3068F3B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Approve</w:t>
      </w:r>
    </w:p>
    <w:p w14:paraId="4559824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</w:t>
      </w:r>
    </w:p>
    <w:p w14:paraId="15E7A16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+---- &lt; 5,000 ---------&gt; APPROVED</w:t>
      </w:r>
    </w:p>
    <w:p w14:paraId="7226D9E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</w:t>
      </w:r>
    </w:p>
    <w:p w14:paraId="57837B8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+---- 5,000–50,000</w:t>
      </w:r>
    </w:p>
    <w:p w14:paraId="6A27558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           |</w:t>
      </w:r>
    </w:p>
    <w:p w14:paraId="02098B5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           v</w:t>
      </w:r>
    </w:p>
    <w:p w14:paraId="43344EC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        FINANCE</w:t>
      </w:r>
    </w:p>
    <w:p w14:paraId="48BEA93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           |</w:t>
      </w:r>
    </w:p>
    <w:p w14:paraId="556DB48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 xml:space="preserve">   |           +---- Reject --&gt; REJECTED</w:t>
      </w:r>
    </w:p>
    <w:p w14:paraId="6CB3CFA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           |</w:t>
      </w:r>
    </w:p>
    <w:p w14:paraId="4931F20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           v</w:t>
      </w:r>
    </w:p>
    <w:p w14:paraId="1C1E4DB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        APPROVED</w:t>
      </w:r>
    </w:p>
    <w:p w14:paraId="5197F2D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</w:t>
      </w:r>
    </w:p>
    <w:p w14:paraId="4D4B228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+---- &gt; 50,000</w:t>
      </w:r>
    </w:p>
    <w:p w14:paraId="56777BE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|</w:t>
      </w:r>
    </w:p>
    <w:p w14:paraId="40D8A92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v</w:t>
      </w:r>
    </w:p>
    <w:p w14:paraId="52DF0AE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FINANCE</w:t>
      </w:r>
    </w:p>
    <w:p w14:paraId="51B1F47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|</w:t>
      </w:r>
    </w:p>
    <w:p w14:paraId="32FB798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+---- Reject --&gt; REJECTED</w:t>
      </w:r>
    </w:p>
    <w:p w14:paraId="747302A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|</w:t>
      </w:r>
    </w:p>
    <w:p w14:paraId="7B39476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v</w:t>
      </w:r>
    </w:p>
    <w:p w14:paraId="5F756E7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PROCUREMENT MANAGER</w:t>
      </w:r>
    </w:p>
    <w:p w14:paraId="371BDE0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|</w:t>
      </w:r>
    </w:p>
    <w:p w14:paraId="432112E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+---- Reject --&gt; REJECTED</w:t>
      </w:r>
    </w:p>
    <w:p w14:paraId="66DFCEE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|</w:t>
      </w:r>
    </w:p>
    <w:p w14:paraId="33119F0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v</w:t>
      </w:r>
    </w:p>
    <w:p w14:paraId="460FB0D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APPROVED</w:t>
      </w:r>
    </w:p>
    <w:p w14:paraId="62FF9F9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071D469">
          <v:rect id="_x0000_i5767" style="width:0;height:1.5pt" o:hralign="center" o:hrstd="t" o:hr="t" fillcolor="#a0a0a0" stroked="f"/>
        </w:pict>
      </w:r>
    </w:p>
    <w:p w14:paraId="03993C6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H — REJECTION RULE</w:t>
      </w:r>
    </w:p>
    <w:p w14:paraId="28AEA37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72. Any Required Approver Rejects</w:t>
      </w:r>
    </w:p>
    <w:p w14:paraId="4EC0FB1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Request becomes:</w:t>
      </w:r>
    </w:p>
    <w:p w14:paraId="5C6DA7C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Rejected.</w:t>
      </w:r>
    </w:p>
    <w:p w14:paraId="75CA51E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9EEA812">
          <v:rect id="_x0000_i5768" style="width:0;height:1.5pt" o:hralign="center" o:hrstd="t" o:hr="t" fillcolor="#a0a0a0" stroked="f"/>
        </w:pict>
      </w:r>
    </w:p>
    <w:p w14:paraId="6DB44E1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73. Approval Stops</w:t>
      </w:r>
    </w:p>
    <w:p w14:paraId="39241C3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Do not continue to:</w:t>
      </w:r>
    </w:p>
    <w:p w14:paraId="395B912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Later approvers.</w:t>
      </w:r>
    </w:p>
    <w:p w14:paraId="08DC1B8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3B291E9">
          <v:rect id="_x0000_i5769" style="width:0;height:1.5pt" o:hralign="center" o:hrstd="t" o:hr="t" fillcolor="#a0a0a0" stroked="f"/>
        </w:pict>
      </w:r>
    </w:p>
    <w:p w14:paraId="7F17B5E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74. Example</w:t>
      </w:r>
    </w:p>
    <w:p w14:paraId="4BAAEFF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Finance rejects a 70,000 request.</w:t>
      </w:r>
    </w:p>
    <w:p w14:paraId="77C45FF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Do not send it to:</w:t>
      </w:r>
    </w:p>
    <w:p w14:paraId="43A1ADD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Procurement Manager.</w:t>
      </w:r>
    </w:p>
    <w:p w14:paraId="2C97E74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494432E">
          <v:rect id="_x0000_i5770" style="width:0;height:1.5pt" o:hralign="center" o:hrstd="t" o:hr="t" fillcolor="#a0a0a0" stroked="f"/>
        </w:pict>
      </w:r>
    </w:p>
    <w:p w14:paraId="5A91640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I — RESUBMISSION</w:t>
      </w:r>
    </w:p>
    <w:p w14:paraId="16B6CEA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75. Capstone v1 Rule</w:t>
      </w:r>
    </w:p>
    <w:p w14:paraId="7E220D3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Rejected Request:</w:t>
      </w:r>
    </w:p>
    <w:p w14:paraId="7B62EF0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Cannot automatically continue.</w:t>
      </w:r>
    </w:p>
    <w:p w14:paraId="1D796C0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6E203A5">
          <v:rect id="_x0000_i5771" style="width:0;height:1.5pt" o:hralign="center" o:hrstd="t" o:hr="t" fillcolor="#a0a0a0" stroked="f"/>
        </w:pict>
      </w:r>
    </w:p>
    <w:p w14:paraId="5631820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76. Employee</w:t>
      </w:r>
    </w:p>
    <w:p w14:paraId="4456700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 create a:</w:t>
      </w:r>
    </w:p>
    <w:p w14:paraId="4314B7C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New request</w:t>
      </w:r>
    </w:p>
    <w:p w14:paraId="0CDC059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or future version may support:</w:t>
      </w:r>
    </w:p>
    <w:p w14:paraId="6FCF750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Revise &amp; Resubmit.</w:t>
      </w:r>
    </w:p>
    <w:p w14:paraId="04CA75F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pict w14:anchorId="27B292CE">
          <v:rect id="_x0000_i5772" style="width:0;height:1.5pt" o:hralign="center" o:hrstd="t" o:hr="t" fillcolor="#a0a0a0" stroked="f"/>
        </w:pict>
      </w:r>
    </w:p>
    <w:p w14:paraId="661BB96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77. Why Simplify?</w:t>
      </w:r>
    </w:p>
    <w:p w14:paraId="50A575B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Capstone has:</w:t>
      </w:r>
    </w:p>
    <w:p w14:paraId="76A2F07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Four days.</w:t>
      </w:r>
    </w:p>
    <w:p w14:paraId="63F0A58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Scope control matters.</w:t>
      </w:r>
    </w:p>
    <w:p w14:paraId="220C10A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8B6B5B7">
          <v:rect id="_x0000_i5773" style="width:0;height:1.5pt" o:hralign="center" o:hrstd="t" o:hr="t" fillcolor="#a0a0a0" stroked="f"/>
        </w:pict>
      </w:r>
    </w:p>
    <w:p w14:paraId="43E6B46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J — CANCELLATION</w:t>
      </w:r>
    </w:p>
    <w:p w14:paraId="04A2901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78. Employee Can Cancel</w:t>
      </w:r>
    </w:p>
    <w:p w14:paraId="6B7E3AD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Only when request hasn't reached a final procurement outcome according to:</w:t>
      </w:r>
    </w:p>
    <w:p w14:paraId="64A503D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Business rules.</w:t>
      </w:r>
    </w:p>
    <w:p w14:paraId="2990CA3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465EEE4">
          <v:rect id="_x0000_i5774" style="width:0;height:1.5pt" o:hralign="center" o:hrstd="t" o:hr="t" fillcolor="#a0a0a0" stroked="f"/>
        </w:pict>
      </w:r>
    </w:p>
    <w:p w14:paraId="32AB410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79. Core Capstone</w:t>
      </w:r>
    </w:p>
    <w:p w14:paraId="6EEB871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Support cancellation before:</w:t>
      </w:r>
    </w:p>
    <w:p w14:paraId="5CAA180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Final approval</w:t>
      </w:r>
    </w:p>
    <w:p w14:paraId="0468B7D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as an optional feature.</w:t>
      </w:r>
    </w:p>
    <w:p w14:paraId="40623B4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58A909F">
          <v:rect id="_x0000_i5775" style="width:0;height:1.5pt" o:hralign="center" o:hrstd="t" o:hr="t" fillcolor="#a0a0a0" stroked="f"/>
        </w:pict>
      </w:r>
    </w:p>
    <w:p w14:paraId="1389E4A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80. Minimum Requirement</w:t>
      </w:r>
    </w:p>
    <w:p w14:paraId="2C15687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At least provide:</w:t>
      </w:r>
    </w:p>
    <w:p w14:paraId="4C55142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Cancelled status</w:t>
      </w:r>
    </w:p>
    <w:p w14:paraId="76F369E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in the data model.</w:t>
      </w:r>
    </w:p>
    <w:p w14:paraId="7333545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FDAFDE7">
          <v:rect id="_x0000_i5776" style="width:0;height:1.5pt" o:hralign="center" o:hrstd="t" o:hr="t" fillcolor="#a0a0a0" stroked="f"/>
        </w:pict>
      </w:r>
    </w:p>
    <w:p w14:paraId="1337136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PART K — SYSTEM OF RECORD</w:t>
      </w:r>
    </w:p>
    <w:p w14:paraId="42EF234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81. Dataverse</w:t>
      </w:r>
    </w:p>
    <w:p w14:paraId="6B28B5E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is the:</w:t>
      </w:r>
    </w:p>
    <w:p w14:paraId="13D8373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System of Record.</w:t>
      </w:r>
    </w:p>
    <w:p w14:paraId="68CB050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F4B4E1A">
          <v:rect id="_x0000_i5777" style="width:0;height:1.5pt" o:hralign="center" o:hrstd="t" o:hr="t" fillcolor="#a0a0a0" stroked="f"/>
        </w:pict>
      </w:r>
    </w:p>
    <w:p w14:paraId="4F8CEBC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82. Canvas App</w:t>
      </w:r>
    </w:p>
    <w:p w14:paraId="6C3D41D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is:</w:t>
      </w:r>
    </w:p>
    <w:p w14:paraId="0515046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User Experience.</w:t>
      </w:r>
    </w:p>
    <w:p w14:paraId="12565E4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7000459">
          <v:rect id="_x0000_i5778" style="width:0;height:1.5pt" o:hralign="center" o:hrstd="t" o:hr="t" fillcolor="#a0a0a0" stroked="f"/>
        </w:pict>
      </w:r>
    </w:p>
    <w:p w14:paraId="166A82A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83. Power Automate</w:t>
      </w:r>
    </w:p>
    <w:p w14:paraId="0F22625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is:</w:t>
      </w:r>
    </w:p>
    <w:p w14:paraId="35233CC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Process orchestration.</w:t>
      </w:r>
    </w:p>
    <w:p w14:paraId="23DF9FB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6B3C06B">
          <v:rect id="_x0000_i5779" style="width:0;height:1.5pt" o:hralign="center" o:hrstd="t" o:hr="t" fillcolor="#a0a0a0" stroked="f"/>
        </w:pict>
      </w:r>
    </w:p>
    <w:p w14:paraId="54FE3DB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84. Power BI</w:t>
      </w:r>
    </w:p>
    <w:p w14:paraId="38935FD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is:</w:t>
      </w:r>
    </w:p>
    <w:p w14:paraId="08D08F5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Analytics.</w:t>
      </w:r>
    </w:p>
    <w:p w14:paraId="4417434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8E9ACE6">
          <v:rect id="_x0000_i5780" style="width:0;height:1.5pt" o:hralign="center" o:hrstd="t" o:hr="t" fillcolor="#a0a0a0" stroked="f"/>
        </w:pict>
      </w:r>
    </w:p>
    <w:p w14:paraId="4B7D231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85. Model-Driven App</w:t>
      </w:r>
    </w:p>
    <w:p w14:paraId="1AB7B51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is:</w:t>
      </w:r>
    </w:p>
    <w:p w14:paraId="14AC2D9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Administration.</w:t>
      </w:r>
    </w:p>
    <w:p w14:paraId="2C5DF71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79AE033">
          <v:rect id="_x0000_i5781" style="width:0;height:1.5pt" o:hralign="center" o:hrstd="t" o:hr="t" fillcolor="#a0a0a0" stroked="f"/>
        </w:pict>
      </w:r>
    </w:p>
    <w:p w14:paraId="2BDBE84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86. Important</w:t>
      </w:r>
    </w:p>
    <w:p w14:paraId="2E6B6A0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Do not store critical Purchase Request information only in:</w:t>
      </w:r>
    </w:p>
    <w:p w14:paraId="69CF4DC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Collections</w:t>
      </w:r>
    </w:p>
    <w:p w14:paraId="50E7D72F" w14:textId="77777777" w:rsidR="009F360D" w:rsidRPr="009F360D" w:rsidRDefault="009F360D" w:rsidP="009F360D">
      <w:pPr>
        <w:rPr>
          <w:sz w:val="32"/>
          <w:szCs w:val="32"/>
        </w:rPr>
      </w:pPr>
    </w:p>
    <w:p w14:paraId="693704A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Variables</w:t>
      </w:r>
    </w:p>
    <w:p w14:paraId="7EB99D87" w14:textId="77777777" w:rsidR="009F360D" w:rsidRPr="009F360D" w:rsidRDefault="009F360D" w:rsidP="009F360D">
      <w:pPr>
        <w:rPr>
          <w:sz w:val="32"/>
          <w:szCs w:val="32"/>
        </w:rPr>
      </w:pPr>
    </w:p>
    <w:p w14:paraId="31DD4CB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Emails</w:t>
      </w:r>
    </w:p>
    <w:p w14:paraId="11D4C7F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B97ECE8">
          <v:rect id="_x0000_i5782" style="width:0;height:1.5pt" o:hralign="center" o:hrstd="t" o:hr="t" fillcolor="#a0a0a0" stroked="f"/>
        </w:pict>
      </w:r>
    </w:p>
    <w:p w14:paraId="2B0762F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L — SOLUTION</w:t>
      </w:r>
    </w:p>
    <w:p w14:paraId="556D2FB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87. Open</w:t>
      </w:r>
    </w:p>
    <w:p w14:paraId="58CD6FD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Power Apps.</w:t>
      </w:r>
    </w:p>
    <w:p w14:paraId="5C47EFC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Select:</w:t>
      </w:r>
    </w:p>
    <w:p w14:paraId="4EC5B3D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DEV Environment.</w:t>
      </w:r>
    </w:p>
    <w:p w14:paraId="11918BE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E6834BC">
          <v:rect id="_x0000_i5783" style="width:0;height:1.5pt" o:hralign="center" o:hrstd="t" o:hr="t" fillcolor="#a0a0a0" stroked="f"/>
        </w:pict>
      </w:r>
    </w:p>
    <w:p w14:paraId="17B0473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88. Go to</w:t>
      </w:r>
    </w:p>
    <w:p w14:paraId="60A8512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Solutions.</w:t>
      </w:r>
    </w:p>
    <w:p w14:paraId="343E5F5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EBBC977">
          <v:rect id="_x0000_i5784" style="width:0;height:1.5pt" o:hralign="center" o:hrstd="t" o:hr="t" fillcolor="#a0a0a0" stroked="f"/>
        </w:pict>
      </w:r>
    </w:p>
    <w:p w14:paraId="57DD924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89. Create</w:t>
      </w:r>
    </w:p>
    <w:p w14:paraId="6A42AF8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 &amp; Purchase Request Management</w:t>
      </w:r>
    </w:p>
    <w:p w14:paraId="1B5484D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52CCAC6">
          <v:rect id="_x0000_i5785" style="width:0;height:1.5pt" o:hralign="center" o:hrstd="t" o:hr="t" fillcolor="#a0a0a0" stroked="f"/>
        </w:pict>
      </w:r>
    </w:p>
    <w:p w14:paraId="1478174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90. Solution Unique Name</w:t>
      </w:r>
    </w:p>
    <w:p w14:paraId="5E22A27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Example:</w:t>
      </w:r>
    </w:p>
    <w:p w14:paraId="71C0741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ProcurementPurchaseRequestManagement</w:t>
      </w:r>
    </w:p>
    <w:p w14:paraId="7F33938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pict w14:anchorId="126BE12E">
          <v:rect id="_x0000_i5786" style="width:0;height:1.5pt" o:hralign="center" o:hrstd="t" o:hr="t" fillcolor="#a0a0a0" stroked="f"/>
        </w:pict>
      </w:r>
    </w:p>
    <w:p w14:paraId="78AF091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91. Publisher</w:t>
      </w:r>
    </w:p>
    <w:p w14:paraId="6DFCA4F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 the organization's:</w:t>
      </w:r>
    </w:p>
    <w:p w14:paraId="1051DAC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Existing custom publisher.</w:t>
      </w:r>
    </w:p>
    <w:p w14:paraId="2F428A3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FAA4D9E">
          <v:rect id="_x0000_i5787" style="width:0;height:1.5pt" o:hralign="center" o:hrstd="t" o:hr="t" fillcolor="#a0a0a0" stroked="f"/>
        </w:pict>
      </w:r>
    </w:p>
    <w:p w14:paraId="26BD20D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92. Do Not</w:t>
      </w:r>
    </w:p>
    <w:p w14:paraId="40A2CA0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 random new publisher simply for:</w:t>
      </w:r>
    </w:p>
    <w:p w14:paraId="402D3F2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Capstone.</w:t>
      </w:r>
    </w:p>
    <w:p w14:paraId="22DD192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370912C">
          <v:rect id="_x0000_i5788" style="width:0;height:1.5pt" o:hralign="center" o:hrstd="t" o:hr="t" fillcolor="#a0a0a0" stroked="f"/>
        </w:pict>
      </w:r>
    </w:p>
    <w:p w14:paraId="171BDB4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93. Version</w:t>
      </w:r>
    </w:p>
    <w:p w14:paraId="22B7AC9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1.0.0.0</w:t>
      </w:r>
    </w:p>
    <w:p w14:paraId="7B645A5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07E189B">
          <v:rect id="_x0000_i5789" style="width:0;height:1.5pt" o:hralign="center" o:hrstd="t" o:hr="t" fillcolor="#a0a0a0" stroked="f"/>
        </w:pict>
      </w:r>
    </w:p>
    <w:p w14:paraId="53E9CA3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94. Solution Type</w:t>
      </w:r>
    </w:p>
    <w:p w14:paraId="4B0066E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Unmanaged.</w:t>
      </w:r>
    </w:p>
    <w:p w14:paraId="697825C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Because we are in:</w:t>
      </w:r>
    </w:p>
    <w:p w14:paraId="414DFAD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DEV.</w:t>
      </w:r>
    </w:p>
    <w:p w14:paraId="679BEE4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082C10F">
          <v:rect id="_x0000_i5790" style="width:0;height:1.5pt" o:hralign="center" o:hrstd="t" o:hr="t" fillcolor="#a0a0a0" stroked="f"/>
        </w:pict>
      </w:r>
    </w:p>
    <w:p w14:paraId="641014A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M — REUSE EXISTING TABLES</w:t>
      </w:r>
    </w:p>
    <w:p w14:paraId="57F4E06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95. Existing</w:t>
      </w:r>
    </w:p>
    <w:p w14:paraId="6851767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From Employee Leave solution we already have:</w:t>
      </w:r>
    </w:p>
    <w:p w14:paraId="183A325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Department</w:t>
      </w:r>
    </w:p>
    <w:p w14:paraId="0BA9B9D4" w14:textId="77777777" w:rsidR="009F360D" w:rsidRPr="009F360D" w:rsidRDefault="009F360D" w:rsidP="009F360D">
      <w:pPr>
        <w:rPr>
          <w:sz w:val="32"/>
          <w:szCs w:val="32"/>
        </w:rPr>
      </w:pPr>
    </w:p>
    <w:p w14:paraId="094AB06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Employee</w:t>
      </w:r>
    </w:p>
    <w:p w14:paraId="115EA76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335329E">
          <v:rect id="_x0000_i5791" style="width:0;height:1.5pt" o:hralign="center" o:hrstd="t" o:hr="t" fillcolor="#a0a0a0" stroked="f"/>
        </w:pict>
      </w:r>
    </w:p>
    <w:p w14:paraId="7748EC8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96. Reuse Them</w:t>
      </w:r>
    </w:p>
    <w:p w14:paraId="43A746F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Don't create:</w:t>
      </w:r>
    </w:p>
    <w:p w14:paraId="035A740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 Employee</w:t>
      </w:r>
    </w:p>
    <w:p w14:paraId="40222BE0" w14:textId="77777777" w:rsidR="009F360D" w:rsidRPr="009F360D" w:rsidRDefault="009F360D" w:rsidP="009F360D">
      <w:pPr>
        <w:rPr>
          <w:sz w:val="32"/>
          <w:szCs w:val="32"/>
        </w:rPr>
      </w:pPr>
    </w:p>
    <w:p w14:paraId="79FA097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 Department</w:t>
      </w:r>
    </w:p>
    <w:p w14:paraId="0849F2F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with duplicate data.</w:t>
      </w:r>
    </w:p>
    <w:p w14:paraId="17FA0A2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AE3ACE4">
          <v:rect id="_x0000_i5792" style="width:0;height:1.5pt" o:hralign="center" o:hrstd="t" o:hr="t" fillcolor="#a0a0a0" stroked="f"/>
        </w:pict>
      </w:r>
    </w:p>
    <w:p w14:paraId="6E6444A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97. Why?</w:t>
      </w:r>
    </w:p>
    <w:p w14:paraId="17AA5CE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Duplicate master data creates:</w:t>
      </w:r>
    </w:p>
    <w:p w14:paraId="7DBB30E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Synchronization issues</w:t>
      </w:r>
    </w:p>
    <w:p w14:paraId="115115F2" w14:textId="77777777" w:rsidR="009F360D" w:rsidRPr="009F360D" w:rsidRDefault="009F360D" w:rsidP="009F360D">
      <w:pPr>
        <w:rPr>
          <w:sz w:val="32"/>
          <w:szCs w:val="32"/>
        </w:rPr>
      </w:pPr>
    </w:p>
    <w:p w14:paraId="6EC3A59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Conflicting IDs</w:t>
      </w:r>
    </w:p>
    <w:p w14:paraId="62B3EF3D" w14:textId="77777777" w:rsidR="009F360D" w:rsidRPr="009F360D" w:rsidRDefault="009F360D" w:rsidP="009F360D">
      <w:pPr>
        <w:rPr>
          <w:sz w:val="32"/>
          <w:szCs w:val="32"/>
        </w:rPr>
      </w:pPr>
    </w:p>
    <w:p w14:paraId="2BEDD44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Duplicate employees</w:t>
      </w:r>
    </w:p>
    <w:p w14:paraId="5DF638FB" w14:textId="77777777" w:rsidR="009F360D" w:rsidRPr="009F360D" w:rsidRDefault="009F360D" w:rsidP="009F360D">
      <w:pPr>
        <w:rPr>
          <w:sz w:val="32"/>
          <w:szCs w:val="32"/>
        </w:rPr>
      </w:pPr>
    </w:p>
    <w:p w14:paraId="49F4D91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Reporting problems</w:t>
      </w:r>
    </w:p>
    <w:p w14:paraId="5138198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B6C8A55">
          <v:rect id="_x0000_i5793" style="width:0;height:1.5pt" o:hralign="center" o:hrstd="t" o:hr="t" fillcolor="#a0a0a0" stroked="f"/>
        </w:pict>
      </w:r>
    </w:p>
    <w:p w14:paraId="7037F3E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98. Add Existing</w:t>
      </w:r>
    </w:p>
    <w:p w14:paraId="2D95F1E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Add:</w:t>
      </w:r>
    </w:p>
    <w:p w14:paraId="6C6D783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Department</w:t>
      </w:r>
    </w:p>
    <w:p w14:paraId="3EA8CAC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and:</w:t>
      </w:r>
    </w:p>
    <w:p w14:paraId="6C77887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Employee</w:t>
      </w:r>
    </w:p>
    <w:p w14:paraId="40BAE6B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to the Procurement Solution where appropriate.</w:t>
      </w:r>
    </w:p>
    <w:p w14:paraId="5D32D2C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E03C11D">
          <v:rect id="_x0000_i5794" style="width:0;height:1.5pt" o:hralign="center" o:hrstd="t" o:hr="t" fillcolor="#a0a0a0" stroked="f"/>
        </w:pict>
      </w:r>
    </w:p>
    <w:p w14:paraId="01CCE84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99. Dependency Note</w:t>
      </w:r>
    </w:p>
    <w:p w14:paraId="2CF77FF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These tables originated in:</w:t>
      </w:r>
    </w:p>
    <w:p w14:paraId="2DF461C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Existing solution architecture.</w:t>
      </w:r>
    </w:p>
    <w:p w14:paraId="1358BBC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The Procurement solution therefore has:</w:t>
      </w:r>
    </w:p>
    <w:p w14:paraId="4E27C37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Shared-component dependencies.</w:t>
      </w:r>
    </w:p>
    <w:p w14:paraId="66836D3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1142E09">
          <v:rect id="_x0000_i5795" style="width:0;height:1.5pt" o:hralign="center" o:hrstd="t" o:hr="t" fillcolor="#a0a0a0" stroked="f"/>
        </w:pict>
      </w:r>
    </w:p>
    <w:p w14:paraId="5B02033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100. Enterprise Architecture</w:t>
      </w:r>
    </w:p>
    <w:p w14:paraId="77432BB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 larger organization might eventually move common tables into a:</w:t>
      </w:r>
    </w:p>
    <w:p w14:paraId="66F06B7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Core Reference / Foundation Solution.</w:t>
      </w:r>
    </w:p>
    <w:p w14:paraId="30585ED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E36C119">
          <v:rect id="_x0000_i5796" style="width:0;height:1.5pt" o:hralign="center" o:hrstd="t" o:hr="t" fillcolor="#a0a0a0" stroked="f"/>
        </w:pict>
      </w:r>
    </w:p>
    <w:p w14:paraId="493A71E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101. Example</w:t>
      </w:r>
    </w:p>
    <w:p w14:paraId="6230C66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CORE HR REFERENCE</w:t>
      </w:r>
    </w:p>
    <w:p w14:paraId="0437E6D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|</w:t>
      </w:r>
    </w:p>
    <w:p w14:paraId="6FA05B6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+---- Employee</w:t>
      </w:r>
    </w:p>
    <w:p w14:paraId="75DFD50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+---- Department</w:t>
      </w:r>
    </w:p>
    <w:p w14:paraId="26FBB65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|</w:t>
      </w:r>
    </w:p>
    <w:p w14:paraId="218E46B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v</w:t>
      </w:r>
    </w:p>
    <w:p w14:paraId="6A3C065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 xml:space="preserve">    +------+------+</w:t>
      </w:r>
    </w:p>
    <w:p w14:paraId="1BCD11D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|             |</w:t>
      </w:r>
    </w:p>
    <w:p w14:paraId="2532998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v             v</w:t>
      </w:r>
    </w:p>
    <w:p w14:paraId="2138DF3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LEAVE         PROCUREMENT</w:t>
      </w:r>
    </w:p>
    <w:p w14:paraId="1DD8B8B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59AADE8">
          <v:rect id="_x0000_i5797" style="width:0;height:1.5pt" o:hralign="center" o:hrstd="t" o:hr="t" fillcolor="#a0a0a0" stroked="f"/>
        </w:pict>
      </w:r>
    </w:p>
    <w:p w14:paraId="1E324B7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102. Capstone</w:t>
      </w:r>
    </w:p>
    <w:p w14:paraId="0A862D6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Do not restructure all previous solutions today.</w:t>
      </w:r>
    </w:p>
    <w:p w14:paraId="5887ECE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Document:</w:t>
      </w:r>
    </w:p>
    <w:p w14:paraId="7199489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The dependency.</w:t>
      </w:r>
    </w:p>
    <w:p w14:paraId="2083AD4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A0E5E3F">
          <v:rect id="_x0000_i5798" style="width:0;height:1.5pt" o:hralign="center" o:hrstd="t" o:hr="t" fillcolor="#a0a0a0" stroked="f"/>
        </w:pict>
      </w:r>
    </w:p>
    <w:p w14:paraId="769BCC4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N — CAPSTONE TABLES</w:t>
      </w:r>
    </w:p>
    <w:p w14:paraId="51F84B7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103. Core Tables</w:t>
      </w:r>
    </w:p>
    <w:p w14:paraId="3D74946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Create:</w:t>
      </w:r>
    </w:p>
    <w:p w14:paraId="3C6E5B1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Vendor</w:t>
      </w:r>
    </w:p>
    <w:p w14:paraId="70AA0847" w14:textId="77777777" w:rsidR="009F360D" w:rsidRPr="009F360D" w:rsidRDefault="009F360D" w:rsidP="009F360D">
      <w:pPr>
        <w:rPr>
          <w:sz w:val="32"/>
          <w:szCs w:val="32"/>
        </w:rPr>
      </w:pPr>
    </w:p>
    <w:p w14:paraId="460C741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Category</w:t>
      </w:r>
    </w:p>
    <w:p w14:paraId="66CE9090" w14:textId="77777777" w:rsidR="009F360D" w:rsidRPr="009F360D" w:rsidRDefault="009F360D" w:rsidP="009F360D">
      <w:pPr>
        <w:rPr>
          <w:sz w:val="32"/>
          <w:szCs w:val="32"/>
        </w:rPr>
      </w:pPr>
    </w:p>
    <w:p w14:paraId="1D8CC7F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Product</w:t>
      </w:r>
    </w:p>
    <w:p w14:paraId="3CE03EE6" w14:textId="77777777" w:rsidR="009F360D" w:rsidRPr="009F360D" w:rsidRDefault="009F360D" w:rsidP="009F360D">
      <w:pPr>
        <w:rPr>
          <w:sz w:val="32"/>
          <w:szCs w:val="32"/>
        </w:rPr>
      </w:pPr>
    </w:p>
    <w:p w14:paraId="01D9D42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</w:t>
      </w:r>
    </w:p>
    <w:p w14:paraId="1CAD74ED" w14:textId="77777777" w:rsidR="009F360D" w:rsidRPr="009F360D" w:rsidRDefault="009F360D" w:rsidP="009F360D">
      <w:pPr>
        <w:rPr>
          <w:sz w:val="32"/>
          <w:szCs w:val="32"/>
        </w:rPr>
      </w:pPr>
    </w:p>
    <w:p w14:paraId="456B72E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 Item</w:t>
      </w:r>
    </w:p>
    <w:p w14:paraId="4622F6D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Reuse:</w:t>
      </w:r>
    </w:p>
    <w:p w14:paraId="4665169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Employee</w:t>
      </w:r>
    </w:p>
    <w:p w14:paraId="2F2048F7" w14:textId="77777777" w:rsidR="009F360D" w:rsidRPr="009F360D" w:rsidRDefault="009F360D" w:rsidP="009F360D">
      <w:pPr>
        <w:rPr>
          <w:sz w:val="32"/>
          <w:szCs w:val="32"/>
        </w:rPr>
      </w:pPr>
    </w:p>
    <w:p w14:paraId="049C08B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Department</w:t>
      </w:r>
    </w:p>
    <w:p w14:paraId="71073E4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4425CDE">
          <v:rect id="_x0000_i5799" style="width:0;height:1.5pt" o:hralign="center" o:hrstd="t" o:hr="t" fillcolor="#a0a0a0" stroked="f"/>
        </w:pict>
      </w:r>
    </w:p>
    <w:p w14:paraId="3DED15E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104. Final Core Model</w:t>
      </w:r>
    </w:p>
    <w:p w14:paraId="4B6E900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Seven major business entities:</w:t>
      </w:r>
    </w:p>
    <w:p w14:paraId="6B98CE4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Department</w:t>
      </w:r>
    </w:p>
    <w:p w14:paraId="602DB921" w14:textId="77777777" w:rsidR="009F360D" w:rsidRPr="009F360D" w:rsidRDefault="009F360D" w:rsidP="009F360D">
      <w:pPr>
        <w:rPr>
          <w:sz w:val="32"/>
          <w:szCs w:val="32"/>
        </w:rPr>
      </w:pPr>
    </w:p>
    <w:p w14:paraId="55240A4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Employee</w:t>
      </w:r>
    </w:p>
    <w:p w14:paraId="62AAC664" w14:textId="77777777" w:rsidR="009F360D" w:rsidRPr="009F360D" w:rsidRDefault="009F360D" w:rsidP="009F360D">
      <w:pPr>
        <w:rPr>
          <w:sz w:val="32"/>
          <w:szCs w:val="32"/>
        </w:rPr>
      </w:pPr>
    </w:p>
    <w:p w14:paraId="4C89D58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Vendor</w:t>
      </w:r>
    </w:p>
    <w:p w14:paraId="5ED2594A" w14:textId="77777777" w:rsidR="009F360D" w:rsidRPr="009F360D" w:rsidRDefault="009F360D" w:rsidP="009F360D">
      <w:pPr>
        <w:rPr>
          <w:sz w:val="32"/>
          <w:szCs w:val="32"/>
        </w:rPr>
      </w:pPr>
    </w:p>
    <w:p w14:paraId="46B8484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Category</w:t>
      </w:r>
    </w:p>
    <w:p w14:paraId="26B9577C" w14:textId="77777777" w:rsidR="009F360D" w:rsidRPr="009F360D" w:rsidRDefault="009F360D" w:rsidP="009F360D">
      <w:pPr>
        <w:rPr>
          <w:sz w:val="32"/>
          <w:szCs w:val="32"/>
        </w:rPr>
      </w:pPr>
    </w:p>
    <w:p w14:paraId="2F5DF06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Product</w:t>
      </w:r>
    </w:p>
    <w:p w14:paraId="41DCC71C" w14:textId="77777777" w:rsidR="009F360D" w:rsidRPr="009F360D" w:rsidRDefault="009F360D" w:rsidP="009F360D">
      <w:pPr>
        <w:rPr>
          <w:sz w:val="32"/>
          <w:szCs w:val="32"/>
        </w:rPr>
      </w:pPr>
    </w:p>
    <w:p w14:paraId="4DCF444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</w:t>
      </w:r>
    </w:p>
    <w:p w14:paraId="237B4018" w14:textId="77777777" w:rsidR="009F360D" w:rsidRPr="009F360D" w:rsidRDefault="009F360D" w:rsidP="009F360D">
      <w:pPr>
        <w:rPr>
          <w:sz w:val="32"/>
          <w:szCs w:val="32"/>
        </w:rPr>
      </w:pPr>
    </w:p>
    <w:p w14:paraId="4A56AC9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 Item</w:t>
      </w:r>
    </w:p>
    <w:p w14:paraId="7A26F3F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0F1A384">
          <v:rect id="_x0000_i5800" style="width:0;height:1.5pt" o:hralign="center" o:hrstd="t" o:hr="t" fillcolor="#a0a0a0" stroked="f"/>
        </w:pict>
      </w:r>
    </w:p>
    <w:p w14:paraId="436A3AE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O — TABLE OWNERSHIP</w:t>
      </w:r>
    </w:p>
    <w:p w14:paraId="5D62603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105. Ownership Must Be Decided</w:t>
      </w:r>
    </w:p>
    <w:p w14:paraId="221330C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When creating:</w:t>
      </w:r>
    </w:p>
    <w:p w14:paraId="5543C8C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The table.</w:t>
      </w:r>
    </w:p>
    <w:p w14:paraId="2479EC0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11AC3E4">
          <v:rect id="_x0000_i5801" style="width:0;height:1.5pt" o:hralign="center" o:hrstd="t" o:hr="t" fillcolor="#a0a0a0" stroked="f"/>
        </w:pict>
      </w:r>
    </w:p>
    <w:p w14:paraId="7461C1A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106. Two Main Types</w:t>
      </w:r>
    </w:p>
    <w:p w14:paraId="654F2B7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Organization</w:t>
      </w:r>
    </w:p>
    <w:p w14:paraId="294246A0" w14:textId="77777777" w:rsidR="009F360D" w:rsidRPr="009F360D" w:rsidRDefault="009F360D" w:rsidP="009F360D">
      <w:pPr>
        <w:rPr>
          <w:sz w:val="32"/>
          <w:szCs w:val="32"/>
        </w:rPr>
      </w:pPr>
    </w:p>
    <w:p w14:paraId="6E9C20E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User or Team</w:t>
      </w:r>
    </w:p>
    <w:p w14:paraId="76A7CB6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AD9B981">
          <v:rect id="_x0000_i5802" style="width:0;height:1.5pt" o:hralign="center" o:hrstd="t" o:hr="t" fillcolor="#a0a0a0" stroked="f"/>
        </w:pict>
      </w:r>
    </w:p>
    <w:p w14:paraId="1E34491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107. Reference Data</w:t>
      </w:r>
    </w:p>
    <w:p w14:paraId="56E533F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Use:</w:t>
      </w:r>
    </w:p>
    <w:p w14:paraId="3206D26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Organization-owned</w:t>
      </w:r>
    </w:p>
    <w:p w14:paraId="4AC1E30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for:</w:t>
      </w:r>
    </w:p>
    <w:p w14:paraId="0B2F4CD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Vendor</w:t>
      </w:r>
    </w:p>
    <w:p w14:paraId="30A306DB" w14:textId="77777777" w:rsidR="009F360D" w:rsidRPr="009F360D" w:rsidRDefault="009F360D" w:rsidP="009F360D">
      <w:pPr>
        <w:rPr>
          <w:sz w:val="32"/>
          <w:szCs w:val="32"/>
        </w:rPr>
      </w:pPr>
    </w:p>
    <w:p w14:paraId="794ACEF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Category</w:t>
      </w:r>
    </w:p>
    <w:p w14:paraId="45F361B4" w14:textId="77777777" w:rsidR="009F360D" w:rsidRPr="009F360D" w:rsidRDefault="009F360D" w:rsidP="009F360D">
      <w:pPr>
        <w:rPr>
          <w:sz w:val="32"/>
          <w:szCs w:val="32"/>
        </w:rPr>
      </w:pPr>
    </w:p>
    <w:p w14:paraId="24F80D3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Product</w:t>
      </w:r>
    </w:p>
    <w:p w14:paraId="5B207E4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DAE3BC4">
          <v:rect id="_x0000_i5803" style="width:0;height:1.5pt" o:hralign="center" o:hrstd="t" o:hr="t" fillcolor="#a0a0a0" stroked="f"/>
        </w:pict>
      </w:r>
    </w:p>
    <w:p w14:paraId="08994E9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108. Why?</w:t>
      </w:r>
    </w:p>
    <w:p w14:paraId="7C681CA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These represent:</w:t>
      </w:r>
    </w:p>
    <w:p w14:paraId="411FA51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Shared corporate reference data.</w:t>
      </w:r>
    </w:p>
    <w:p w14:paraId="760DDB7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pict w14:anchorId="1037A6FF">
          <v:rect id="_x0000_i5804" style="width:0;height:1.5pt" o:hralign="center" o:hrstd="t" o:hr="t" fillcolor="#a0a0a0" stroked="f"/>
        </w:pict>
      </w:r>
    </w:p>
    <w:p w14:paraId="0CA867B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109. Transactional Data</w:t>
      </w:r>
    </w:p>
    <w:p w14:paraId="339F1C5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Use:</w:t>
      </w:r>
    </w:p>
    <w:p w14:paraId="7A0FE98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User or Team-owned</w:t>
      </w:r>
    </w:p>
    <w:p w14:paraId="4F80019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for:</w:t>
      </w:r>
    </w:p>
    <w:p w14:paraId="7CCAEF2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</w:t>
      </w:r>
    </w:p>
    <w:p w14:paraId="104676F4" w14:textId="77777777" w:rsidR="009F360D" w:rsidRPr="009F360D" w:rsidRDefault="009F360D" w:rsidP="009F360D">
      <w:pPr>
        <w:rPr>
          <w:sz w:val="32"/>
          <w:szCs w:val="32"/>
        </w:rPr>
      </w:pPr>
    </w:p>
    <w:p w14:paraId="7A4E2DC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 Item</w:t>
      </w:r>
    </w:p>
    <w:p w14:paraId="2440166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20E417B">
          <v:rect id="_x0000_i5805" style="width:0;height:1.5pt" o:hralign="center" o:hrstd="t" o:hr="t" fillcolor="#a0a0a0" stroked="f"/>
        </w:pict>
      </w:r>
    </w:p>
    <w:p w14:paraId="49A8038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110. Why?</w:t>
      </w:r>
    </w:p>
    <w:p w14:paraId="4D9BF58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This enables more granular:</w:t>
      </w:r>
    </w:p>
    <w:p w14:paraId="73284C8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Record-level security.</w:t>
      </w:r>
    </w:p>
    <w:p w14:paraId="6C0CF89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7F2D20B">
          <v:rect id="_x0000_i5806" style="width:0;height:1.5pt" o:hralign="center" o:hrstd="t" o:hr="t" fillcolor="#a0a0a0" stroked="f"/>
        </w:pict>
      </w:r>
    </w:p>
    <w:p w14:paraId="48A9840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111. Important</w:t>
      </w:r>
    </w:p>
    <w:p w14:paraId="2A3A21C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Don't select ownership casually.</w:t>
      </w:r>
    </w:p>
    <w:p w14:paraId="132DF1E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Table ownership is a foundational:</w:t>
      </w:r>
    </w:p>
    <w:p w14:paraId="64A72B3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Security architecture decision.</w:t>
      </w:r>
    </w:p>
    <w:p w14:paraId="7C321BE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970B8F9">
          <v:rect id="_x0000_i5807" style="width:0;height:1.5pt" o:hralign="center" o:hrstd="t" o:hr="t" fillcolor="#a0a0a0" stroked="f"/>
        </w:pict>
      </w:r>
    </w:p>
    <w:p w14:paraId="2965198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P — GRAIN</w:t>
      </w:r>
    </w:p>
    <w:p w14:paraId="2690205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112. Grain</w:t>
      </w:r>
    </w:p>
    <w:p w14:paraId="02355F1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Defines what:</w:t>
      </w:r>
    </w:p>
    <w:p w14:paraId="548E5CC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One row represents.</w:t>
      </w:r>
    </w:p>
    <w:p w14:paraId="748B4E6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pict w14:anchorId="74752582">
          <v:rect id="_x0000_i5808" style="width:0;height:1.5pt" o:hralign="center" o:hrstd="t" o:hr="t" fillcolor="#a0a0a0" stroked="f"/>
        </w:pict>
      </w:r>
    </w:p>
    <w:p w14:paraId="1F4C017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113. Vendor Grain</w:t>
      </w:r>
    </w:p>
    <w:p w14:paraId="41E1EF4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One row:</w:t>
      </w:r>
    </w:p>
    <w:p w14:paraId="13A4581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One Vendor.</w:t>
      </w:r>
    </w:p>
    <w:p w14:paraId="22D4758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D2CF293">
          <v:rect id="_x0000_i5809" style="width:0;height:1.5pt" o:hralign="center" o:hrstd="t" o:hr="t" fillcolor="#a0a0a0" stroked="f"/>
        </w:pict>
      </w:r>
    </w:p>
    <w:p w14:paraId="4BAC6EB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114. Product Grain</w:t>
      </w:r>
    </w:p>
    <w:p w14:paraId="31212E3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One row:</w:t>
      </w:r>
    </w:p>
    <w:p w14:paraId="60F5C5F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One purchasable Product/Item.</w:t>
      </w:r>
    </w:p>
    <w:p w14:paraId="4FB9AA5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062BF1A">
          <v:rect id="_x0000_i5810" style="width:0;height:1.5pt" o:hralign="center" o:hrstd="t" o:hr="t" fillcolor="#a0a0a0" stroked="f"/>
        </w:pict>
      </w:r>
    </w:p>
    <w:p w14:paraId="20C7C7B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115. Purchase Request Grain</w:t>
      </w:r>
    </w:p>
    <w:p w14:paraId="2B4636C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One row:</w:t>
      </w:r>
    </w:p>
    <w:p w14:paraId="3FAFAAE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One Purchase Request header.</w:t>
      </w:r>
    </w:p>
    <w:p w14:paraId="513C7ED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74A3025">
          <v:rect id="_x0000_i5811" style="width:0;height:1.5pt" o:hralign="center" o:hrstd="t" o:hr="t" fillcolor="#a0a0a0" stroked="f"/>
        </w:pict>
      </w:r>
    </w:p>
    <w:p w14:paraId="18DAE1E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116. Purchase Request Item Grain</w:t>
      </w:r>
    </w:p>
    <w:p w14:paraId="20197F6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One row:</w:t>
      </w:r>
    </w:p>
    <w:p w14:paraId="0D38C75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One line item within one Purchase Request.</w:t>
      </w:r>
    </w:p>
    <w:p w14:paraId="56442E4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425E443">
          <v:rect id="_x0000_i5812" style="width:0;height:1.5pt" o:hralign="center" o:hrstd="t" o:hr="t" fillcolor="#a0a0a0" stroked="f"/>
        </w:pict>
      </w:r>
    </w:p>
    <w:p w14:paraId="10B0DD5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117. Why Grain Matters</w:t>
      </w:r>
    </w:p>
    <w:p w14:paraId="6C285A9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If students can't say:</w:t>
      </w:r>
    </w:p>
    <w:p w14:paraId="6328936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One row represents...</w:t>
      </w:r>
    </w:p>
    <w:p w14:paraId="26AC692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the table design is:</w:t>
      </w:r>
    </w:p>
    <w:p w14:paraId="3F4BE67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Not sufficiently defined.</w:t>
      </w:r>
    </w:p>
    <w:p w14:paraId="5DD584D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pict w14:anchorId="6CB2E309">
          <v:rect id="_x0000_i5813" style="width:0;height:1.5pt" o:hralign="center" o:hrstd="t" o:hr="t" fillcolor="#a0a0a0" stroked="f"/>
        </w:pict>
      </w:r>
    </w:p>
    <w:p w14:paraId="6356715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Q — PURCHASE CATEGORY TABLE</w:t>
      </w:r>
    </w:p>
    <w:p w14:paraId="06460D4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118. Create Table</w:t>
      </w:r>
    </w:p>
    <w:p w14:paraId="48779F3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Category</w:t>
      </w:r>
    </w:p>
    <w:p w14:paraId="30235BE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Ownership:</w:t>
      </w:r>
    </w:p>
    <w:p w14:paraId="5789170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Organization.</w:t>
      </w:r>
    </w:p>
    <w:p w14:paraId="4145B2F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5BCC47C">
          <v:rect id="_x0000_i5814" style="width:0;height:1.5pt" o:hralign="center" o:hrstd="t" o:hr="t" fillcolor="#a0a0a0" stroked="f"/>
        </w:pict>
      </w:r>
    </w:p>
    <w:p w14:paraId="29EFDA3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119. Primary Name</w:t>
      </w:r>
    </w:p>
    <w:p w14:paraId="71934F1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Category Name</w:t>
      </w:r>
    </w:p>
    <w:p w14:paraId="3B4D05E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5CA9865">
          <v:rect id="_x0000_i5815" style="width:0;height:1.5pt" o:hralign="center" o:hrstd="t" o:hr="t" fillcolor="#a0a0a0" stroked="f"/>
        </w:pict>
      </w:r>
    </w:p>
    <w:p w14:paraId="14E8811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120.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059"/>
        <w:gridCol w:w="1484"/>
      </w:tblGrid>
      <w:tr w:rsidR="009F360D" w:rsidRPr="009F360D" w14:paraId="48F668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DAAE5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F81F4F9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79FCFDE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Required</w:t>
            </w:r>
          </w:p>
        </w:tc>
      </w:tr>
      <w:tr w:rsidR="009F360D" w:rsidRPr="009F360D" w14:paraId="6F258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65253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Category Name</w:t>
            </w:r>
          </w:p>
        </w:tc>
        <w:tc>
          <w:tcPr>
            <w:tcW w:w="0" w:type="auto"/>
            <w:vAlign w:val="center"/>
            <w:hideMark/>
          </w:tcPr>
          <w:p w14:paraId="63611736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EC46363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</w:t>
            </w:r>
          </w:p>
        </w:tc>
      </w:tr>
      <w:tr w:rsidR="009F360D" w:rsidRPr="009F360D" w14:paraId="26450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C8849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Category Code</w:t>
            </w:r>
          </w:p>
        </w:tc>
        <w:tc>
          <w:tcPr>
            <w:tcW w:w="0" w:type="auto"/>
            <w:vAlign w:val="center"/>
            <w:hideMark/>
          </w:tcPr>
          <w:p w14:paraId="3D650002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6BE1C00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</w:t>
            </w:r>
          </w:p>
        </w:tc>
      </w:tr>
      <w:tr w:rsidR="009F360D" w:rsidRPr="009F360D" w14:paraId="46F34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08F23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A8017D8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Multiline Text</w:t>
            </w:r>
          </w:p>
        </w:tc>
        <w:tc>
          <w:tcPr>
            <w:tcW w:w="0" w:type="auto"/>
            <w:vAlign w:val="center"/>
            <w:hideMark/>
          </w:tcPr>
          <w:p w14:paraId="0F1F830D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No</w:t>
            </w:r>
          </w:p>
        </w:tc>
      </w:tr>
      <w:tr w:rsidR="009F360D" w:rsidRPr="009F360D" w14:paraId="5DCB8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1C6A0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1F4DD825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0869CC33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</w:t>
            </w:r>
          </w:p>
        </w:tc>
      </w:tr>
    </w:tbl>
    <w:p w14:paraId="6353235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845423E">
          <v:rect id="_x0000_i5816" style="width:0;height:1.5pt" o:hralign="center" o:hrstd="t" o:hr="t" fillcolor="#a0a0a0" stroked="f"/>
        </w:pict>
      </w:r>
    </w:p>
    <w:p w14:paraId="077F5FC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121. Active</w:t>
      </w:r>
    </w:p>
    <w:p w14:paraId="3C8A1E5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Default:</w:t>
      </w:r>
    </w:p>
    <w:p w14:paraId="19BB19F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Yes.</w:t>
      </w:r>
    </w:p>
    <w:p w14:paraId="39E1011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40B1F69">
          <v:rect id="_x0000_i5817" style="width:0;height:1.5pt" o:hralign="center" o:hrstd="t" o:hr="t" fillcolor="#a0a0a0" stroked="f"/>
        </w:pict>
      </w:r>
    </w:p>
    <w:p w14:paraId="07F289D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122. Sample Categories</w:t>
      </w:r>
    </w:p>
    <w:p w14:paraId="7E9F04C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Information Technology</w:t>
      </w:r>
    </w:p>
    <w:p w14:paraId="35880470" w14:textId="77777777" w:rsidR="009F360D" w:rsidRPr="009F360D" w:rsidRDefault="009F360D" w:rsidP="009F360D">
      <w:pPr>
        <w:rPr>
          <w:sz w:val="32"/>
          <w:szCs w:val="32"/>
        </w:rPr>
      </w:pPr>
    </w:p>
    <w:p w14:paraId="3E1F201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Office Supplies</w:t>
      </w:r>
    </w:p>
    <w:p w14:paraId="4B1FFA29" w14:textId="77777777" w:rsidR="009F360D" w:rsidRPr="009F360D" w:rsidRDefault="009F360D" w:rsidP="009F360D">
      <w:pPr>
        <w:rPr>
          <w:sz w:val="32"/>
          <w:szCs w:val="32"/>
        </w:rPr>
      </w:pPr>
    </w:p>
    <w:p w14:paraId="24CCD9E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Furniture</w:t>
      </w:r>
    </w:p>
    <w:p w14:paraId="61CF3E30" w14:textId="77777777" w:rsidR="009F360D" w:rsidRPr="009F360D" w:rsidRDefault="009F360D" w:rsidP="009F360D">
      <w:pPr>
        <w:rPr>
          <w:sz w:val="32"/>
          <w:szCs w:val="32"/>
        </w:rPr>
      </w:pPr>
    </w:p>
    <w:p w14:paraId="6691B32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Facilities</w:t>
      </w:r>
    </w:p>
    <w:p w14:paraId="7E926802" w14:textId="77777777" w:rsidR="009F360D" w:rsidRPr="009F360D" w:rsidRDefault="009F360D" w:rsidP="009F360D">
      <w:pPr>
        <w:rPr>
          <w:sz w:val="32"/>
          <w:szCs w:val="32"/>
        </w:rPr>
      </w:pPr>
    </w:p>
    <w:p w14:paraId="51ACFF3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Professional Services</w:t>
      </w:r>
    </w:p>
    <w:p w14:paraId="74C725B6" w14:textId="77777777" w:rsidR="009F360D" w:rsidRPr="009F360D" w:rsidRDefault="009F360D" w:rsidP="009F360D">
      <w:pPr>
        <w:rPr>
          <w:sz w:val="32"/>
          <w:szCs w:val="32"/>
        </w:rPr>
      </w:pPr>
    </w:p>
    <w:p w14:paraId="16FE9D5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Travel</w:t>
      </w:r>
    </w:p>
    <w:p w14:paraId="40E62356" w14:textId="77777777" w:rsidR="009F360D" w:rsidRPr="009F360D" w:rsidRDefault="009F360D" w:rsidP="009F360D">
      <w:pPr>
        <w:rPr>
          <w:sz w:val="32"/>
          <w:szCs w:val="32"/>
        </w:rPr>
      </w:pPr>
    </w:p>
    <w:p w14:paraId="57E67E3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Other</w:t>
      </w:r>
    </w:p>
    <w:p w14:paraId="408429D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9C0E5A5">
          <v:rect id="_x0000_i5818" style="width:0;height:1.5pt" o:hralign="center" o:hrstd="t" o:hr="t" fillcolor="#a0a0a0" stroked="f"/>
        </w:pict>
      </w:r>
    </w:p>
    <w:p w14:paraId="2946099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123. Sample Codes</w:t>
      </w:r>
    </w:p>
    <w:p w14:paraId="7EEB336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IT</w:t>
      </w:r>
    </w:p>
    <w:p w14:paraId="201F19A9" w14:textId="77777777" w:rsidR="009F360D" w:rsidRPr="009F360D" w:rsidRDefault="009F360D" w:rsidP="009F360D">
      <w:pPr>
        <w:rPr>
          <w:sz w:val="32"/>
          <w:szCs w:val="32"/>
        </w:rPr>
      </w:pPr>
    </w:p>
    <w:p w14:paraId="642820F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OFFICE</w:t>
      </w:r>
    </w:p>
    <w:p w14:paraId="728582E3" w14:textId="77777777" w:rsidR="009F360D" w:rsidRPr="009F360D" w:rsidRDefault="009F360D" w:rsidP="009F360D">
      <w:pPr>
        <w:rPr>
          <w:sz w:val="32"/>
          <w:szCs w:val="32"/>
        </w:rPr>
      </w:pPr>
    </w:p>
    <w:p w14:paraId="06FB328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FURN</w:t>
      </w:r>
    </w:p>
    <w:p w14:paraId="6DCE4CD1" w14:textId="77777777" w:rsidR="009F360D" w:rsidRPr="009F360D" w:rsidRDefault="009F360D" w:rsidP="009F360D">
      <w:pPr>
        <w:rPr>
          <w:sz w:val="32"/>
          <w:szCs w:val="32"/>
        </w:rPr>
      </w:pPr>
    </w:p>
    <w:p w14:paraId="1E65DDB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FAC</w:t>
      </w:r>
    </w:p>
    <w:p w14:paraId="44F7B5FC" w14:textId="77777777" w:rsidR="009F360D" w:rsidRPr="009F360D" w:rsidRDefault="009F360D" w:rsidP="009F360D">
      <w:pPr>
        <w:rPr>
          <w:sz w:val="32"/>
          <w:szCs w:val="32"/>
        </w:rPr>
      </w:pPr>
    </w:p>
    <w:p w14:paraId="6E0D4BB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SERV</w:t>
      </w:r>
    </w:p>
    <w:p w14:paraId="0F1F0DD8" w14:textId="77777777" w:rsidR="009F360D" w:rsidRPr="009F360D" w:rsidRDefault="009F360D" w:rsidP="009F360D">
      <w:pPr>
        <w:rPr>
          <w:sz w:val="32"/>
          <w:szCs w:val="32"/>
        </w:rPr>
      </w:pPr>
    </w:p>
    <w:p w14:paraId="3562C0E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TRAVEL</w:t>
      </w:r>
    </w:p>
    <w:p w14:paraId="288F48EB" w14:textId="77777777" w:rsidR="009F360D" w:rsidRPr="009F360D" w:rsidRDefault="009F360D" w:rsidP="009F360D">
      <w:pPr>
        <w:rPr>
          <w:sz w:val="32"/>
          <w:szCs w:val="32"/>
        </w:rPr>
      </w:pPr>
    </w:p>
    <w:p w14:paraId="1BED218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OTHER</w:t>
      </w:r>
    </w:p>
    <w:p w14:paraId="732C472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836D75D">
          <v:rect id="_x0000_i5819" style="width:0;height:1.5pt" o:hralign="center" o:hrstd="t" o:hr="t" fillcolor="#a0a0a0" stroked="f"/>
        </w:pict>
      </w:r>
    </w:p>
    <w:p w14:paraId="04B2A0D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124. Category Code</w:t>
      </w:r>
    </w:p>
    <w:p w14:paraId="53D089A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Should be:</w:t>
      </w:r>
    </w:p>
    <w:p w14:paraId="023DC50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Stable.</w:t>
      </w:r>
    </w:p>
    <w:p w14:paraId="16BD677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AF0DE41">
          <v:rect id="_x0000_i5820" style="width:0;height:1.5pt" o:hralign="center" o:hrstd="t" o:hr="t" fillcolor="#a0a0a0" stroked="f"/>
        </w:pict>
      </w:r>
    </w:p>
    <w:p w14:paraId="7B369DE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125. Optional Alternate Key</w:t>
      </w:r>
    </w:p>
    <w:p w14:paraId="7955038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 an Alternate Key on:</w:t>
      </w:r>
    </w:p>
    <w:p w14:paraId="4D74627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Category Code.</w:t>
      </w:r>
    </w:p>
    <w:p w14:paraId="04F2AA7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58B4ACA">
          <v:rect id="_x0000_i5821" style="width:0;height:1.5pt" o:hralign="center" o:hrstd="t" o:hr="t" fillcolor="#a0a0a0" stroked="f"/>
        </w:pict>
      </w:r>
    </w:p>
    <w:p w14:paraId="6C82E11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126. Why?</w:t>
      </w:r>
    </w:p>
    <w:p w14:paraId="7401EFD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Category Code can serve as a stable:</w:t>
      </w:r>
    </w:p>
    <w:p w14:paraId="095C00A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Business identifier</w:t>
      </w:r>
    </w:p>
    <w:p w14:paraId="2990C00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for integrations/reference-data operations.</w:t>
      </w:r>
    </w:p>
    <w:p w14:paraId="3123DEC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BC105CB">
          <v:rect id="_x0000_i5822" style="width:0;height:1.5pt" o:hralign="center" o:hrstd="t" o:hr="t" fillcolor="#a0a0a0" stroked="f"/>
        </w:pict>
      </w:r>
    </w:p>
    <w:p w14:paraId="48274DE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R — VENDOR TABLE</w:t>
      </w:r>
    </w:p>
    <w:p w14:paraId="26E4017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127. Create</w:t>
      </w:r>
    </w:p>
    <w:p w14:paraId="1419F43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Vendor</w:t>
      </w:r>
    </w:p>
    <w:p w14:paraId="42BA0F8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Ownership:</w:t>
      </w:r>
    </w:p>
    <w:p w14:paraId="76F3C24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Organization.</w:t>
      </w:r>
    </w:p>
    <w:p w14:paraId="00711C2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708117E">
          <v:rect id="_x0000_i5823" style="width:0;height:1.5pt" o:hralign="center" o:hrstd="t" o:hr="t" fillcolor="#a0a0a0" stroked="f"/>
        </w:pict>
      </w:r>
    </w:p>
    <w:p w14:paraId="0E50B4B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128. Primary Name</w:t>
      </w:r>
    </w:p>
    <w:p w14:paraId="4930C59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Vendor Name</w:t>
      </w:r>
    </w:p>
    <w:p w14:paraId="6F1813C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B93D2F4">
          <v:rect id="_x0000_i5824" style="width:0;height:1.5pt" o:hralign="center" o:hrstd="t" o:hr="t" fillcolor="#a0a0a0" stroked="f"/>
        </w:pict>
      </w:r>
    </w:p>
    <w:p w14:paraId="09BC394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129.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0"/>
        <w:gridCol w:w="2778"/>
        <w:gridCol w:w="1484"/>
      </w:tblGrid>
      <w:tr w:rsidR="009F360D" w:rsidRPr="009F360D" w14:paraId="16D33C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D1250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5E4342B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B23CCB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Required</w:t>
            </w:r>
          </w:p>
        </w:tc>
      </w:tr>
      <w:tr w:rsidR="009F360D" w:rsidRPr="009F360D" w14:paraId="127B1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58F10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Vendor Name</w:t>
            </w:r>
          </w:p>
        </w:tc>
        <w:tc>
          <w:tcPr>
            <w:tcW w:w="0" w:type="auto"/>
            <w:vAlign w:val="center"/>
            <w:hideMark/>
          </w:tcPr>
          <w:p w14:paraId="760E1CFF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67B47B8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</w:t>
            </w:r>
          </w:p>
        </w:tc>
      </w:tr>
      <w:tr w:rsidR="009F360D" w:rsidRPr="009F360D" w14:paraId="35549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80623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Vendor Code</w:t>
            </w:r>
          </w:p>
        </w:tc>
        <w:tc>
          <w:tcPr>
            <w:tcW w:w="0" w:type="auto"/>
            <w:vAlign w:val="center"/>
            <w:hideMark/>
          </w:tcPr>
          <w:p w14:paraId="7B602249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Autonumber/Text</w:t>
            </w:r>
          </w:p>
        </w:tc>
        <w:tc>
          <w:tcPr>
            <w:tcW w:w="0" w:type="auto"/>
            <w:vAlign w:val="center"/>
            <w:hideMark/>
          </w:tcPr>
          <w:p w14:paraId="321045DA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</w:t>
            </w:r>
          </w:p>
        </w:tc>
      </w:tr>
      <w:tr w:rsidR="009F360D" w:rsidRPr="009F360D" w14:paraId="1B59B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5A9FB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Contact Email</w:t>
            </w:r>
          </w:p>
        </w:tc>
        <w:tc>
          <w:tcPr>
            <w:tcW w:w="0" w:type="auto"/>
            <w:vAlign w:val="center"/>
            <w:hideMark/>
          </w:tcPr>
          <w:p w14:paraId="5386AFD0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Email/Text</w:t>
            </w:r>
          </w:p>
        </w:tc>
        <w:tc>
          <w:tcPr>
            <w:tcW w:w="0" w:type="auto"/>
            <w:vAlign w:val="center"/>
            <w:hideMark/>
          </w:tcPr>
          <w:p w14:paraId="7113B027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No</w:t>
            </w:r>
          </w:p>
        </w:tc>
      </w:tr>
      <w:tr w:rsidR="009F360D" w:rsidRPr="009F360D" w14:paraId="575AD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56029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6106DDC2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Phone/Text</w:t>
            </w:r>
          </w:p>
        </w:tc>
        <w:tc>
          <w:tcPr>
            <w:tcW w:w="0" w:type="auto"/>
            <w:vAlign w:val="center"/>
            <w:hideMark/>
          </w:tcPr>
          <w:p w14:paraId="5F7645A6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No</w:t>
            </w:r>
          </w:p>
        </w:tc>
      </w:tr>
      <w:tr w:rsidR="009F360D" w:rsidRPr="009F360D" w14:paraId="0215C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662A3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19E2DA63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Multiline Text</w:t>
            </w:r>
          </w:p>
        </w:tc>
        <w:tc>
          <w:tcPr>
            <w:tcW w:w="0" w:type="auto"/>
            <w:vAlign w:val="center"/>
            <w:hideMark/>
          </w:tcPr>
          <w:p w14:paraId="2EE0D345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No</w:t>
            </w:r>
          </w:p>
        </w:tc>
      </w:tr>
      <w:tr w:rsidR="009F360D" w:rsidRPr="009F360D" w14:paraId="57580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0AED5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Tax / Registration Number</w:t>
            </w:r>
          </w:p>
        </w:tc>
        <w:tc>
          <w:tcPr>
            <w:tcW w:w="0" w:type="auto"/>
            <w:vAlign w:val="center"/>
            <w:hideMark/>
          </w:tcPr>
          <w:p w14:paraId="35EFCD4A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BA36B4C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No</w:t>
            </w:r>
          </w:p>
        </w:tc>
      </w:tr>
      <w:tr w:rsidR="009F360D" w:rsidRPr="009F360D" w14:paraId="2A6A2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DD3D4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Vendor Status</w:t>
            </w:r>
          </w:p>
        </w:tc>
        <w:tc>
          <w:tcPr>
            <w:tcW w:w="0" w:type="auto"/>
            <w:vAlign w:val="center"/>
            <w:hideMark/>
          </w:tcPr>
          <w:p w14:paraId="0FB4687A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1718B87C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</w:t>
            </w:r>
          </w:p>
        </w:tc>
      </w:tr>
      <w:tr w:rsidR="009F360D" w:rsidRPr="009F360D" w14:paraId="1B699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F6E8E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Payment Terms</w:t>
            </w:r>
          </w:p>
        </w:tc>
        <w:tc>
          <w:tcPr>
            <w:tcW w:w="0" w:type="auto"/>
            <w:vAlign w:val="center"/>
            <w:hideMark/>
          </w:tcPr>
          <w:p w14:paraId="21C11FF8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08F43388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No</w:t>
            </w:r>
          </w:p>
        </w:tc>
      </w:tr>
      <w:tr w:rsidR="009F360D" w:rsidRPr="009F360D" w14:paraId="31957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28FD8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2F2531C1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40F27C40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</w:t>
            </w:r>
          </w:p>
        </w:tc>
      </w:tr>
    </w:tbl>
    <w:p w14:paraId="4D7CBD9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110E614">
          <v:rect id="_x0000_i5825" style="width:0;height:1.5pt" o:hralign="center" o:hrstd="t" o:hr="t" fillcolor="#a0a0a0" stroked="f"/>
        </w:pict>
      </w:r>
    </w:p>
    <w:p w14:paraId="4581CCE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130. Vendor Code</w:t>
      </w:r>
    </w:p>
    <w:p w14:paraId="1F9F8B1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Recommended format:</w:t>
      </w:r>
    </w:p>
    <w:p w14:paraId="46A8003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VEN-0001</w:t>
      </w:r>
    </w:p>
    <w:p w14:paraId="361E334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0578ED1">
          <v:rect id="_x0000_i5826" style="width:0;height:1.5pt" o:hralign="center" o:hrstd="t" o:hr="t" fillcolor="#a0a0a0" stroked="f"/>
        </w:pict>
      </w:r>
    </w:p>
    <w:p w14:paraId="3FA1DBB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131. Example Autonumber Concept</w:t>
      </w:r>
    </w:p>
    <w:p w14:paraId="3F77132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VEN-{SEQNUM:0000}</w:t>
      </w:r>
    </w:p>
    <w:p w14:paraId="5625F1C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 the maker's current Autonumber format designer.</w:t>
      </w:r>
    </w:p>
    <w:p w14:paraId="08B8D40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A0EC404">
          <v:rect id="_x0000_i5827" style="width:0;height:1.5pt" o:hralign="center" o:hrstd="t" o:hr="t" fillcolor="#a0a0a0" stroked="f"/>
        </w:pict>
      </w:r>
    </w:p>
    <w:p w14:paraId="35ABED7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132. Vendor Status</w:t>
      </w:r>
    </w:p>
    <w:p w14:paraId="1FC2841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Options:</w:t>
      </w:r>
    </w:p>
    <w:p w14:paraId="045147B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Pending Review</w:t>
      </w:r>
    </w:p>
    <w:p w14:paraId="3D39BCAE" w14:textId="77777777" w:rsidR="009F360D" w:rsidRPr="009F360D" w:rsidRDefault="009F360D" w:rsidP="009F360D">
      <w:pPr>
        <w:rPr>
          <w:sz w:val="32"/>
          <w:szCs w:val="32"/>
        </w:rPr>
      </w:pPr>
    </w:p>
    <w:p w14:paraId="6B0840B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Approved</w:t>
      </w:r>
    </w:p>
    <w:p w14:paraId="36A6AC34" w14:textId="77777777" w:rsidR="009F360D" w:rsidRPr="009F360D" w:rsidRDefault="009F360D" w:rsidP="009F360D">
      <w:pPr>
        <w:rPr>
          <w:sz w:val="32"/>
          <w:szCs w:val="32"/>
        </w:rPr>
      </w:pPr>
    </w:p>
    <w:p w14:paraId="332921E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Suspended</w:t>
      </w:r>
    </w:p>
    <w:p w14:paraId="4C077589" w14:textId="77777777" w:rsidR="009F360D" w:rsidRPr="009F360D" w:rsidRDefault="009F360D" w:rsidP="009F360D">
      <w:pPr>
        <w:rPr>
          <w:sz w:val="32"/>
          <w:szCs w:val="32"/>
        </w:rPr>
      </w:pPr>
    </w:p>
    <w:p w14:paraId="5534ECF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Inactive</w:t>
      </w:r>
    </w:p>
    <w:p w14:paraId="6A72FA7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3828A00">
          <v:rect id="_x0000_i5828" style="width:0;height:1.5pt" o:hralign="center" o:hrstd="t" o:hr="t" fillcolor="#a0a0a0" stroked="f"/>
        </w:pict>
      </w:r>
    </w:p>
    <w:p w14:paraId="5800BA4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133. Active</w:t>
      </w:r>
    </w:p>
    <w:p w14:paraId="2EF6C4A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Default:</w:t>
      </w:r>
    </w:p>
    <w:p w14:paraId="4BE22CF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Yes.</w:t>
      </w:r>
    </w:p>
    <w:p w14:paraId="3EE4608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1F4CC7D">
          <v:rect id="_x0000_i5829" style="width:0;height:1.5pt" o:hralign="center" o:hrstd="t" o:hr="t" fillcolor="#a0a0a0" stroked="f"/>
        </w:pict>
      </w:r>
    </w:p>
    <w:p w14:paraId="5A577EC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134. Payment Terms</w:t>
      </w:r>
    </w:p>
    <w:p w14:paraId="69A81F9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Example:</w:t>
      </w:r>
    </w:p>
    <w:p w14:paraId="71D0C8A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Immediate</w:t>
      </w:r>
    </w:p>
    <w:p w14:paraId="71ADD474" w14:textId="77777777" w:rsidR="009F360D" w:rsidRPr="009F360D" w:rsidRDefault="009F360D" w:rsidP="009F360D">
      <w:pPr>
        <w:rPr>
          <w:sz w:val="32"/>
          <w:szCs w:val="32"/>
        </w:rPr>
      </w:pPr>
    </w:p>
    <w:p w14:paraId="34BC4BA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Net 15</w:t>
      </w:r>
    </w:p>
    <w:p w14:paraId="36AFBDC2" w14:textId="77777777" w:rsidR="009F360D" w:rsidRPr="009F360D" w:rsidRDefault="009F360D" w:rsidP="009F360D">
      <w:pPr>
        <w:rPr>
          <w:sz w:val="32"/>
          <w:szCs w:val="32"/>
        </w:rPr>
      </w:pPr>
    </w:p>
    <w:p w14:paraId="0F0F7EC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Net 30</w:t>
      </w:r>
    </w:p>
    <w:p w14:paraId="607EDD06" w14:textId="77777777" w:rsidR="009F360D" w:rsidRPr="009F360D" w:rsidRDefault="009F360D" w:rsidP="009F360D">
      <w:pPr>
        <w:rPr>
          <w:sz w:val="32"/>
          <w:szCs w:val="32"/>
        </w:rPr>
      </w:pPr>
    </w:p>
    <w:p w14:paraId="7DF2156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Net 45</w:t>
      </w:r>
    </w:p>
    <w:p w14:paraId="4B2B2126" w14:textId="77777777" w:rsidR="009F360D" w:rsidRPr="009F360D" w:rsidRDefault="009F360D" w:rsidP="009F360D">
      <w:pPr>
        <w:rPr>
          <w:sz w:val="32"/>
          <w:szCs w:val="32"/>
        </w:rPr>
      </w:pPr>
    </w:p>
    <w:p w14:paraId="50A392D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Net 60</w:t>
      </w:r>
    </w:p>
    <w:p w14:paraId="2E44E20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7558A82">
          <v:rect id="_x0000_i5830" style="width:0;height:1.5pt" o:hralign="center" o:hrstd="t" o:hr="t" fillcolor="#a0a0a0" stroked="f"/>
        </w:pict>
      </w:r>
    </w:p>
    <w:p w14:paraId="239FE88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135. Sensitive Vendor Information</w:t>
      </w:r>
    </w:p>
    <w:p w14:paraId="48A96A6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Do not add unnecessary:</w:t>
      </w:r>
    </w:p>
    <w:p w14:paraId="2663AA9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Bank account credentials</w:t>
      </w:r>
    </w:p>
    <w:p w14:paraId="58942D09" w14:textId="77777777" w:rsidR="009F360D" w:rsidRPr="009F360D" w:rsidRDefault="009F360D" w:rsidP="009F360D">
      <w:pPr>
        <w:rPr>
          <w:sz w:val="32"/>
          <w:szCs w:val="32"/>
        </w:rPr>
      </w:pPr>
    </w:p>
    <w:p w14:paraId="4790855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Passwords</w:t>
      </w:r>
    </w:p>
    <w:p w14:paraId="0E592B7D" w14:textId="77777777" w:rsidR="009F360D" w:rsidRPr="009F360D" w:rsidRDefault="009F360D" w:rsidP="009F360D">
      <w:pPr>
        <w:rPr>
          <w:sz w:val="32"/>
          <w:szCs w:val="32"/>
        </w:rPr>
      </w:pPr>
    </w:p>
    <w:p w14:paraId="0DE600B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Authentication secrets</w:t>
      </w:r>
    </w:p>
    <w:p w14:paraId="4BB5A5E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to the Vendor table.</w:t>
      </w:r>
    </w:p>
    <w:p w14:paraId="12AA3E5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7AF98C9">
          <v:rect id="_x0000_i5831" style="width:0;height:1.5pt" o:hralign="center" o:hrstd="t" o:hr="t" fillcolor="#a0a0a0" stroked="f"/>
        </w:pict>
      </w:r>
    </w:p>
    <w:p w14:paraId="2826B55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S — PRODUCT TABLE</w:t>
      </w:r>
    </w:p>
    <w:p w14:paraId="7007E91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136. Create</w:t>
      </w:r>
    </w:p>
    <w:p w14:paraId="7A85849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Product</w:t>
      </w:r>
    </w:p>
    <w:p w14:paraId="6F3DB86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Ownership:</w:t>
      </w:r>
    </w:p>
    <w:p w14:paraId="2DD73B6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Organization.</w:t>
      </w:r>
    </w:p>
    <w:p w14:paraId="350DBF7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6851EBB">
          <v:rect id="_x0000_i5832" style="width:0;height:1.5pt" o:hralign="center" o:hrstd="t" o:hr="t" fillcolor="#a0a0a0" stroked="f"/>
        </w:pict>
      </w:r>
    </w:p>
    <w:p w14:paraId="6B783B0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137. Primary Name</w:t>
      </w:r>
    </w:p>
    <w:p w14:paraId="7E7CADB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Product Name</w:t>
      </w:r>
    </w:p>
    <w:p w14:paraId="102043C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BF898E5">
          <v:rect id="_x0000_i5833" style="width:0;height:1.5pt" o:hralign="center" o:hrstd="t" o:hr="t" fillcolor="#a0a0a0" stroked="f"/>
        </w:pict>
      </w:r>
    </w:p>
    <w:p w14:paraId="40D5197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138. Product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6"/>
        <w:gridCol w:w="2778"/>
        <w:gridCol w:w="1484"/>
      </w:tblGrid>
      <w:tr w:rsidR="009F360D" w:rsidRPr="009F360D" w14:paraId="1EF93F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E9A7C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EB95FFC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A437B1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Required</w:t>
            </w:r>
          </w:p>
        </w:tc>
      </w:tr>
      <w:tr w:rsidR="009F360D" w:rsidRPr="009F360D" w14:paraId="7F9BE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2B599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11FDA499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AA03848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</w:t>
            </w:r>
          </w:p>
        </w:tc>
      </w:tr>
      <w:tr w:rsidR="009F360D" w:rsidRPr="009F360D" w14:paraId="23035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F11F4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Product Code</w:t>
            </w:r>
          </w:p>
        </w:tc>
        <w:tc>
          <w:tcPr>
            <w:tcW w:w="0" w:type="auto"/>
            <w:vAlign w:val="center"/>
            <w:hideMark/>
          </w:tcPr>
          <w:p w14:paraId="71F0759C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Text/Autonumber</w:t>
            </w:r>
          </w:p>
        </w:tc>
        <w:tc>
          <w:tcPr>
            <w:tcW w:w="0" w:type="auto"/>
            <w:vAlign w:val="center"/>
            <w:hideMark/>
          </w:tcPr>
          <w:p w14:paraId="30DCD5D0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</w:t>
            </w:r>
          </w:p>
        </w:tc>
      </w:tr>
      <w:tr w:rsidR="009F360D" w:rsidRPr="009F360D" w14:paraId="3AEB2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16D18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Purchase Category</w:t>
            </w:r>
          </w:p>
        </w:tc>
        <w:tc>
          <w:tcPr>
            <w:tcW w:w="0" w:type="auto"/>
            <w:vAlign w:val="center"/>
            <w:hideMark/>
          </w:tcPr>
          <w:p w14:paraId="5023081C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Lookup</w:t>
            </w:r>
          </w:p>
        </w:tc>
        <w:tc>
          <w:tcPr>
            <w:tcW w:w="0" w:type="auto"/>
            <w:vAlign w:val="center"/>
            <w:hideMark/>
          </w:tcPr>
          <w:p w14:paraId="6AFB0491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</w:t>
            </w:r>
          </w:p>
        </w:tc>
      </w:tr>
      <w:tr w:rsidR="009F360D" w:rsidRPr="009F360D" w14:paraId="5385E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AC423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Preferred Vendor</w:t>
            </w:r>
          </w:p>
        </w:tc>
        <w:tc>
          <w:tcPr>
            <w:tcW w:w="0" w:type="auto"/>
            <w:vAlign w:val="center"/>
            <w:hideMark/>
          </w:tcPr>
          <w:p w14:paraId="17137458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Lookup</w:t>
            </w:r>
          </w:p>
        </w:tc>
        <w:tc>
          <w:tcPr>
            <w:tcW w:w="0" w:type="auto"/>
            <w:vAlign w:val="center"/>
            <w:hideMark/>
          </w:tcPr>
          <w:p w14:paraId="606310BC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No</w:t>
            </w:r>
          </w:p>
        </w:tc>
      </w:tr>
      <w:tr w:rsidR="009F360D" w:rsidRPr="009F360D" w14:paraId="6585F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DD9D3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Standard Unit Price</w:t>
            </w:r>
          </w:p>
        </w:tc>
        <w:tc>
          <w:tcPr>
            <w:tcW w:w="0" w:type="auto"/>
            <w:vAlign w:val="center"/>
            <w:hideMark/>
          </w:tcPr>
          <w:p w14:paraId="29DA49F9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36549286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</w:t>
            </w:r>
          </w:p>
        </w:tc>
      </w:tr>
      <w:tr w:rsidR="009F360D" w:rsidRPr="009F360D" w14:paraId="32C1B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27588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Unit of Measure</w:t>
            </w:r>
          </w:p>
        </w:tc>
        <w:tc>
          <w:tcPr>
            <w:tcW w:w="0" w:type="auto"/>
            <w:vAlign w:val="center"/>
            <w:hideMark/>
          </w:tcPr>
          <w:p w14:paraId="27F3BA39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4C3BF20D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</w:t>
            </w:r>
          </w:p>
        </w:tc>
      </w:tr>
      <w:tr w:rsidR="009F360D" w:rsidRPr="009F360D" w14:paraId="211E5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1AB5B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B77A02C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Multiline Text</w:t>
            </w:r>
          </w:p>
        </w:tc>
        <w:tc>
          <w:tcPr>
            <w:tcW w:w="0" w:type="auto"/>
            <w:vAlign w:val="center"/>
            <w:hideMark/>
          </w:tcPr>
          <w:p w14:paraId="274870DB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No</w:t>
            </w:r>
          </w:p>
        </w:tc>
      </w:tr>
      <w:tr w:rsidR="009F360D" w:rsidRPr="009F360D" w14:paraId="4748E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D2A7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36441381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6CAD1699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</w:t>
            </w:r>
          </w:p>
        </w:tc>
      </w:tr>
    </w:tbl>
    <w:p w14:paraId="5359720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B0E3C11">
          <v:rect id="_x0000_i5834" style="width:0;height:1.5pt" o:hralign="center" o:hrstd="t" o:hr="t" fillcolor="#a0a0a0" stroked="f"/>
        </w:pict>
      </w:r>
    </w:p>
    <w:p w14:paraId="2978CA4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139. Product Code</w:t>
      </w:r>
    </w:p>
    <w:p w14:paraId="19F55ED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Example:</w:t>
      </w:r>
    </w:p>
    <w:p w14:paraId="7544FFE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PRD-0001</w:t>
      </w:r>
    </w:p>
    <w:p w14:paraId="731B176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or:</w:t>
      </w:r>
    </w:p>
    <w:p w14:paraId="715E222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LAPTOP-001</w:t>
      </w:r>
    </w:p>
    <w:p w14:paraId="4350707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depending on business process.</w:t>
      </w:r>
    </w:p>
    <w:p w14:paraId="7FF706F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C233ED4">
          <v:rect id="_x0000_i5835" style="width:0;height:1.5pt" o:hralign="center" o:hrstd="t" o:hr="t" fillcolor="#a0a0a0" stroked="f"/>
        </w:pict>
      </w:r>
    </w:p>
    <w:p w14:paraId="42D29F4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140. For Training</w:t>
      </w:r>
    </w:p>
    <w:p w14:paraId="25360CB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 meaningful codes such as:</w:t>
      </w:r>
    </w:p>
    <w:p w14:paraId="2593783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IT-LAP-001</w:t>
      </w:r>
    </w:p>
    <w:p w14:paraId="2578A43D" w14:textId="77777777" w:rsidR="009F360D" w:rsidRPr="009F360D" w:rsidRDefault="009F360D" w:rsidP="009F360D">
      <w:pPr>
        <w:rPr>
          <w:sz w:val="32"/>
          <w:szCs w:val="32"/>
        </w:rPr>
      </w:pPr>
    </w:p>
    <w:p w14:paraId="2041771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IT-MON-001</w:t>
      </w:r>
    </w:p>
    <w:p w14:paraId="0A82EA1A" w14:textId="77777777" w:rsidR="009F360D" w:rsidRPr="009F360D" w:rsidRDefault="009F360D" w:rsidP="009F360D">
      <w:pPr>
        <w:rPr>
          <w:sz w:val="32"/>
          <w:szCs w:val="32"/>
        </w:rPr>
      </w:pPr>
    </w:p>
    <w:p w14:paraId="5B5BB02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OFF-PAP-001</w:t>
      </w:r>
    </w:p>
    <w:p w14:paraId="67809CC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F2E1F02">
          <v:rect id="_x0000_i5836" style="width:0;height:1.5pt" o:hralign="center" o:hrstd="t" o:hr="t" fillcolor="#a0a0a0" stroked="f"/>
        </w:pict>
      </w:r>
    </w:p>
    <w:p w14:paraId="4C0C7B3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141. Purchase Category</w:t>
      </w:r>
    </w:p>
    <w:p w14:paraId="15E04B9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Lookup to:</w:t>
      </w:r>
    </w:p>
    <w:p w14:paraId="58C0D2C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Purchase Category.</w:t>
      </w:r>
    </w:p>
    <w:p w14:paraId="7863A80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7688152">
          <v:rect id="_x0000_i5837" style="width:0;height:1.5pt" o:hralign="center" o:hrstd="t" o:hr="t" fillcolor="#a0a0a0" stroked="f"/>
        </w:pict>
      </w:r>
    </w:p>
    <w:p w14:paraId="2231550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142. Preferred Vendor</w:t>
      </w:r>
    </w:p>
    <w:p w14:paraId="5996E00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Lookup to:</w:t>
      </w:r>
    </w:p>
    <w:p w14:paraId="0C1C5BA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Vendor.</w:t>
      </w:r>
    </w:p>
    <w:p w14:paraId="36F4247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F35E859">
          <v:rect id="_x0000_i5838" style="width:0;height:1.5pt" o:hralign="center" o:hrstd="t" o:hr="t" fillcolor="#a0a0a0" stroked="f"/>
        </w:pict>
      </w:r>
    </w:p>
    <w:p w14:paraId="4F273E5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143. Standard Unit Price</w:t>
      </w:r>
    </w:p>
    <w:p w14:paraId="2F90A04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Type:</w:t>
      </w:r>
    </w:p>
    <w:p w14:paraId="5A6073A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Currency.</w:t>
      </w:r>
    </w:p>
    <w:p w14:paraId="414143D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21F9C11">
          <v:rect id="_x0000_i5839" style="width:0;height:1.5pt" o:hralign="center" o:hrstd="t" o:hr="t" fillcolor="#a0a0a0" stroked="f"/>
        </w:pict>
      </w:r>
    </w:p>
    <w:p w14:paraId="7FD4E3E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144. Why Currency?</w:t>
      </w:r>
    </w:p>
    <w:p w14:paraId="2537E95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Because price represents:</w:t>
      </w:r>
    </w:p>
    <w:p w14:paraId="6D00638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Monetary value.</w:t>
      </w:r>
    </w:p>
    <w:p w14:paraId="42F754F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1B2E3DD">
          <v:rect id="_x0000_i5840" style="width:0;height:1.5pt" o:hralign="center" o:hrstd="t" o:hr="t" fillcolor="#a0a0a0" stroked="f"/>
        </w:pict>
      </w:r>
    </w:p>
    <w:p w14:paraId="258250D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145. Unit of Measure</w:t>
      </w:r>
    </w:p>
    <w:p w14:paraId="1363C67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Use:</w:t>
      </w:r>
    </w:p>
    <w:p w14:paraId="75C1507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Global Choice.</w:t>
      </w:r>
    </w:p>
    <w:p w14:paraId="1439D16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Why?</w:t>
      </w:r>
    </w:p>
    <w:p w14:paraId="09226DC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Because we'll reuse it on:</w:t>
      </w:r>
    </w:p>
    <w:p w14:paraId="08D92DB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Purchase Request Item.</w:t>
      </w:r>
    </w:p>
    <w:p w14:paraId="0EBBFD4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6DC44CB">
          <v:rect id="_x0000_i5841" style="width:0;height:1.5pt" o:hralign="center" o:hrstd="t" o:hr="t" fillcolor="#a0a0a0" stroked="f"/>
        </w:pict>
      </w:r>
    </w:p>
    <w:p w14:paraId="5CF07C4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T — GLOBAL UNIT OF MEASURE CHOICE</w:t>
      </w:r>
    </w:p>
    <w:p w14:paraId="10DCE12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146. Create Global Choice</w:t>
      </w:r>
    </w:p>
    <w:p w14:paraId="04B6467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Unit of Measure</w:t>
      </w:r>
    </w:p>
    <w:p w14:paraId="5FBA575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B47F05F">
          <v:rect id="_x0000_i5842" style="width:0;height:1.5pt" o:hralign="center" o:hrstd="t" o:hr="t" fillcolor="#a0a0a0" stroked="f"/>
        </w:pict>
      </w:r>
    </w:p>
    <w:p w14:paraId="0AB6689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147. Options</w:t>
      </w:r>
    </w:p>
    <w:p w14:paraId="12D778F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Each</w:t>
      </w:r>
    </w:p>
    <w:p w14:paraId="6F479AB4" w14:textId="77777777" w:rsidR="009F360D" w:rsidRPr="009F360D" w:rsidRDefault="009F360D" w:rsidP="009F360D">
      <w:pPr>
        <w:rPr>
          <w:sz w:val="32"/>
          <w:szCs w:val="32"/>
        </w:rPr>
      </w:pPr>
    </w:p>
    <w:p w14:paraId="2906CD7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Box</w:t>
      </w:r>
    </w:p>
    <w:p w14:paraId="05056BF5" w14:textId="77777777" w:rsidR="009F360D" w:rsidRPr="009F360D" w:rsidRDefault="009F360D" w:rsidP="009F360D">
      <w:pPr>
        <w:rPr>
          <w:sz w:val="32"/>
          <w:szCs w:val="32"/>
        </w:rPr>
      </w:pPr>
    </w:p>
    <w:p w14:paraId="3C0B570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Pack</w:t>
      </w:r>
    </w:p>
    <w:p w14:paraId="1A170DF3" w14:textId="77777777" w:rsidR="009F360D" w:rsidRPr="009F360D" w:rsidRDefault="009F360D" w:rsidP="009F360D">
      <w:pPr>
        <w:rPr>
          <w:sz w:val="32"/>
          <w:szCs w:val="32"/>
        </w:rPr>
      </w:pPr>
    </w:p>
    <w:p w14:paraId="017EEBA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Kilogram</w:t>
      </w:r>
    </w:p>
    <w:p w14:paraId="7D2377B3" w14:textId="77777777" w:rsidR="009F360D" w:rsidRPr="009F360D" w:rsidRDefault="009F360D" w:rsidP="009F360D">
      <w:pPr>
        <w:rPr>
          <w:sz w:val="32"/>
          <w:szCs w:val="32"/>
        </w:rPr>
      </w:pPr>
    </w:p>
    <w:p w14:paraId="54B40EE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Liter</w:t>
      </w:r>
    </w:p>
    <w:p w14:paraId="1AACA97C" w14:textId="77777777" w:rsidR="009F360D" w:rsidRPr="009F360D" w:rsidRDefault="009F360D" w:rsidP="009F360D">
      <w:pPr>
        <w:rPr>
          <w:sz w:val="32"/>
          <w:szCs w:val="32"/>
        </w:rPr>
      </w:pPr>
    </w:p>
    <w:p w14:paraId="6CEEAD4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Meter</w:t>
      </w:r>
    </w:p>
    <w:p w14:paraId="1B7B1FBE" w14:textId="77777777" w:rsidR="009F360D" w:rsidRPr="009F360D" w:rsidRDefault="009F360D" w:rsidP="009F360D">
      <w:pPr>
        <w:rPr>
          <w:sz w:val="32"/>
          <w:szCs w:val="32"/>
        </w:rPr>
      </w:pPr>
    </w:p>
    <w:p w14:paraId="5D7D7B7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Hour</w:t>
      </w:r>
    </w:p>
    <w:p w14:paraId="31F73E7B" w14:textId="77777777" w:rsidR="009F360D" w:rsidRPr="009F360D" w:rsidRDefault="009F360D" w:rsidP="009F360D">
      <w:pPr>
        <w:rPr>
          <w:sz w:val="32"/>
          <w:szCs w:val="32"/>
        </w:rPr>
      </w:pPr>
    </w:p>
    <w:p w14:paraId="7524C6E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Day</w:t>
      </w:r>
    </w:p>
    <w:p w14:paraId="1EEE898C" w14:textId="77777777" w:rsidR="009F360D" w:rsidRPr="009F360D" w:rsidRDefault="009F360D" w:rsidP="009F360D">
      <w:pPr>
        <w:rPr>
          <w:sz w:val="32"/>
          <w:szCs w:val="32"/>
        </w:rPr>
      </w:pPr>
    </w:p>
    <w:p w14:paraId="401F713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Service</w:t>
      </w:r>
    </w:p>
    <w:p w14:paraId="1147FF8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1DD3113">
          <v:rect id="_x0000_i5843" style="width:0;height:1.5pt" o:hralign="center" o:hrstd="t" o:hr="t" fillcolor="#a0a0a0" stroked="f"/>
        </w:pict>
      </w:r>
    </w:p>
    <w:p w14:paraId="1223047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148. Why Global?</w:t>
      </w:r>
    </w:p>
    <w:p w14:paraId="646EE69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The same consistent set will be used by:</w:t>
      </w:r>
    </w:p>
    <w:p w14:paraId="0D91839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Product</w:t>
      </w:r>
    </w:p>
    <w:p w14:paraId="2271923E" w14:textId="77777777" w:rsidR="009F360D" w:rsidRPr="009F360D" w:rsidRDefault="009F360D" w:rsidP="009F360D">
      <w:pPr>
        <w:rPr>
          <w:sz w:val="32"/>
          <w:szCs w:val="32"/>
        </w:rPr>
      </w:pPr>
    </w:p>
    <w:p w14:paraId="7A04275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 Item</w:t>
      </w:r>
    </w:p>
    <w:p w14:paraId="0C65439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DB06119">
          <v:rect id="_x0000_i5844" style="width:0;height:1.5pt" o:hralign="center" o:hrstd="t" o:hr="t" fillcolor="#a0a0a0" stroked="f"/>
        </w:pict>
      </w:r>
    </w:p>
    <w:p w14:paraId="23DFBB2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149. Product Active</w:t>
      </w:r>
    </w:p>
    <w:p w14:paraId="591C585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Default:</w:t>
      </w:r>
    </w:p>
    <w:p w14:paraId="2F767EF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Yes.</w:t>
      </w:r>
    </w:p>
    <w:p w14:paraId="6FF09BE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289C297">
          <v:rect id="_x0000_i5845" style="width:0;height:1.5pt" o:hralign="center" o:hrstd="t" o:hr="t" fillcolor="#a0a0a0" stroked="f"/>
        </w:pict>
      </w:r>
    </w:p>
    <w:p w14:paraId="7C9990C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150. Inactive Product</w:t>
      </w:r>
    </w:p>
    <w:p w14:paraId="2A552F5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Should not appear in:</w:t>
      </w:r>
    </w:p>
    <w:p w14:paraId="2105E3D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New Purchase Request selection.</w:t>
      </w:r>
    </w:p>
    <w:p w14:paraId="7A03652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But historical Purchase Request Items must:</w:t>
      </w:r>
    </w:p>
    <w:p w14:paraId="6F4CA17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Remain intact.</w:t>
      </w:r>
    </w:p>
    <w:p w14:paraId="69DC699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9FAF1C6">
          <v:rect id="_x0000_i5846" style="width:0;height:1.5pt" o:hralign="center" o:hrstd="t" o:hr="t" fillcolor="#a0a0a0" stroked="f"/>
        </w:pict>
      </w:r>
    </w:p>
    <w:p w14:paraId="47CC9C3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U — SAMPLE PRODUCT DATA</w:t>
      </w:r>
    </w:p>
    <w:p w14:paraId="0F914D8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151. Product 1</w:t>
      </w:r>
    </w:p>
    <w:p w14:paraId="54574D2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Product Name:</w:t>
      </w:r>
    </w:p>
    <w:p w14:paraId="3438356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Business Laptop</w:t>
      </w:r>
    </w:p>
    <w:p w14:paraId="6B656E88" w14:textId="77777777" w:rsidR="009F360D" w:rsidRPr="009F360D" w:rsidRDefault="009F360D" w:rsidP="009F360D">
      <w:pPr>
        <w:rPr>
          <w:sz w:val="32"/>
          <w:szCs w:val="32"/>
        </w:rPr>
      </w:pPr>
    </w:p>
    <w:p w14:paraId="2D4E478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Product Code:</w:t>
      </w:r>
    </w:p>
    <w:p w14:paraId="2F19C92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IT-LAP-001</w:t>
      </w:r>
    </w:p>
    <w:p w14:paraId="0B4693DF" w14:textId="77777777" w:rsidR="009F360D" w:rsidRPr="009F360D" w:rsidRDefault="009F360D" w:rsidP="009F360D">
      <w:pPr>
        <w:rPr>
          <w:sz w:val="32"/>
          <w:szCs w:val="32"/>
        </w:rPr>
      </w:pPr>
    </w:p>
    <w:p w14:paraId="2DA3760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Category:</w:t>
      </w:r>
    </w:p>
    <w:p w14:paraId="72F4B8B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Information Technology</w:t>
      </w:r>
    </w:p>
    <w:p w14:paraId="315F6F8B" w14:textId="77777777" w:rsidR="009F360D" w:rsidRPr="009F360D" w:rsidRDefault="009F360D" w:rsidP="009F360D">
      <w:pPr>
        <w:rPr>
          <w:sz w:val="32"/>
          <w:szCs w:val="32"/>
        </w:rPr>
      </w:pPr>
    </w:p>
    <w:p w14:paraId="3546F55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Unit:</w:t>
      </w:r>
    </w:p>
    <w:p w14:paraId="7E3F269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Each</w:t>
      </w:r>
    </w:p>
    <w:p w14:paraId="57B8E8E4" w14:textId="77777777" w:rsidR="009F360D" w:rsidRPr="009F360D" w:rsidRDefault="009F360D" w:rsidP="009F360D">
      <w:pPr>
        <w:rPr>
          <w:sz w:val="32"/>
          <w:szCs w:val="32"/>
        </w:rPr>
      </w:pPr>
    </w:p>
    <w:p w14:paraId="6BCB51E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Price:</w:t>
      </w:r>
    </w:p>
    <w:p w14:paraId="721244B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1,500</w:t>
      </w:r>
    </w:p>
    <w:p w14:paraId="41E3F27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B1A0761">
          <v:rect id="_x0000_i5847" style="width:0;height:1.5pt" o:hralign="center" o:hrstd="t" o:hr="t" fillcolor="#a0a0a0" stroked="f"/>
        </w:pict>
      </w:r>
    </w:p>
    <w:p w14:paraId="60DA413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152. Product 2</w:t>
      </w:r>
    </w:p>
    <w:p w14:paraId="3004770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24-inch Monitor</w:t>
      </w:r>
    </w:p>
    <w:p w14:paraId="365638A8" w14:textId="77777777" w:rsidR="009F360D" w:rsidRPr="009F360D" w:rsidRDefault="009F360D" w:rsidP="009F360D">
      <w:pPr>
        <w:rPr>
          <w:sz w:val="32"/>
          <w:szCs w:val="32"/>
        </w:rPr>
      </w:pPr>
    </w:p>
    <w:p w14:paraId="24C84FF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IT-MON-001</w:t>
      </w:r>
    </w:p>
    <w:p w14:paraId="33B05C6C" w14:textId="77777777" w:rsidR="009F360D" w:rsidRPr="009F360D" w:rsidRDefault="009F360D" w:rsidP="009F360D">
      <w:pPr>
        <w:rPr>
          <w:sz w:val="32"/>
          <w:szCs w:val="32"/>
        </w:rPr>
      </w:pPr>
    </w:p>
    <w:p w14:paraId="0FD65CB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Information Technology</w:t>
      </w:r>
    </w:p>
    <w:p w14:paraId="2DAFF59B" w14:textId="77777777" w:rsidR="009F360D" w:rsidRPr="009F360D" w:rsidRDefault="009F360D" w:rsidP="009F360D">
      <w:pPr>
        <w:rPr>
          <w:sz w:val="32"/>
          <w:szCs w:val="32"/>
        </w:rPr>
      </w:pPr>
    </w:p>
    <w:p w14:paraId="526E115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Each</w:t>
      </w:r>
    </w:p>
    <w:p w14:paraId="639B8B12" w14:textId="77777777" w:rsidR="009F360D" w:rsidRPr="009F360D" w:rsidRDefault="009F360D" w:rsidP="009F360D">
      <w:pPr>
        <w:rPr>
          <w:sz w:val="32"/>
          <w:szCs w:val="32"/>
        </w:rPr>
      </w:pPr>
    </w:p>
    <w:p w14:paraId="61331D4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350</w:t>
      </w:r>
    </w:p>
    <w:p w14:paraId="00F75B0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099F4E5">
          <v:rect id="_x0000_i5848" style="width:0;height:1.5pt" o:hralign="center" o:hrstd="t" o:hr="t" fillcolor="#a0a0a0" stroked="f"/>
        </w:pict>
      </w:r>
    </w:p>
    <w:p w14:paraId="2C6AF4E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153. Product 3</w:t>
      </w:r>
    </w:p>
    <w:p w14:paraId="1E421CF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Office Chair</w:t>
      </w:r>
    </w:p>
    <w:p w14:paraId="695DBC94" w14:textId="77777777" w:rsidR="009F360D" w:rsidRPr="009F360D" w:rsidRDefault="009F360D" w:rsidP="009F360D">
      <w:pPr>
        <w:rPr>
          <w:sz w:val="32"/>
          <w:szCs w:val="32"/>
        </w:rPr>
      </w:pPr>
    </w:p>
    <w:p w14:paraId="4C186C9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FURN-CHR-001</w:t>
      </w:r>
    </w:p>
    <w:p w14:paraId="600AD7E3" w14:textId="77777777" w:rsidR="009F360D" w:rsidRPr="009F360D" w:rsidRDefault="009F360D" w:rsidP="009F360D">
      <w:pPr>
        <w:rPr>
          <w:sz w:val="32"/>
          <w:szCs w:val="32"/>
        </w:rPr>
      </w:pPr>
    </w:p>
    <w:p w14:paraId="1B09030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Furniture</w:t>
      </w:r>
    </w:p>
    <w:p w14:paraId="43C6A632" w14:textId="77777777" w:rsidR="009F360D" w:rsidRPr="009F360D" w:rsidRDefault="009F360D" w:rsidP="009F360D">
      <w:pPr>
        <w:rPr>
          <w:sz w:val="32"/>
          <w:szCs w:val="32"/>
        </w:rPr>
      </w:pPr>
    </w:p>
    <w:p w14:paraId="36E2A6E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Each</w:t>
      </w:r>
    </w:p>
    <w:p w14:paraId="3029C47C" w14:textId="77777777" w:rsidR="009F360D" w:rsidRPr="009F360D" w:rsidRDefault="009F360D" w:rsidP="009F360D">
      <w:pPr>
        <w:rPr>
          <w:sz w:val="32"/>
          <w:szCs w:val="32"/>
        </w:rPr>
      </w:pPr>
    </w:p>
    <w:p w14:paraId="4D63975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275</w:t>
      </w:r>
    </w:p>
    <w:p w14:paraId="00B2040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D54DB52">
          <v:rect id="_x0000_i5849" style="width:0;height:1.5pt" o:hralign="center" o:hrstd="t" o:hr="t" fillcolor="#a0a0a0" stroked="f"/>
        </w:pict>
      </w:r>
    </w:p>
    <w:p w14:paraId="485254F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154. Product 4</w:t>
      </w:r>
    </w:p>
    <w:p w14:paraId="199182D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A4 Printer Paper</w:t>
      </w:r>
    </w:p>
    <w:p w14:paraId="7E541BA8" w14:textId="77777777" w:rsidR="009F360D" w:rsidRPr="009F360D" w:rsidRDefault="009F360D" w:rsidP="009F360D">
      <w:pPr>
        <w:rPr>
          <w:sz w:val="32"/>
          <w:szCs w:val="32"/>
        </w:rPr>
      </w:pPr>
    </w:p>
    <w:p w14:paraId="7BB601C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OFF-PAP-001</w:t>
      </w:r>
    </w:p>
    <w:p w14:paraId="106F11FA" w14:textId="77777777" w:rsidR="009F360D" w:rsidRPr="009F360D" w:rsidRDefault="009F360D" w:rsidP="009F360D">
      <w:pPr>
        <w:rPr>
          <w:sz w:val="32"/>
          <w:szCs w:val="32"/>
        </w:rPr>
      </w:pPr>
    </w:p>
    <w:p w14:paraId="10115FD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Office Supplies</w:t>
      </w:r>
    </w:p>
    <w:p w14:paraId="0596818B" w14:textId="77777777" w:rsidR="009F360D" w:rsidRPr="009F360D" w:rsidRDefault="009F360D" w:rsidP="009F360D">
      <w:pPr>
        <w:rPr>
          <w:sz w:val="32"/>
          <w:szCs w:val="32"/>
        </w:rPr>
      </w:pPr>
    </w:p>
    <w:p w14:paraId="79F45B1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Box</w:t>
      </w:r>
    </w:p>
    <w:p w14:paraId="2E570734" w14:textId="77777777" w:rsidR="009F360D" w:rsidRPr="009F360D" w:rsidRDefault="009F360D" w:rsidP="009F360D">
      <w:pPr>
        <w:rPr>
          <w:sz w:val="32"/>
          <w:szCs w:val="32"/>
        </w:rPr>
      </w:pPr>
    </w:p>
    <w:p w14:paraId="5BBC0FF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40</w:t>
      </w:r>
    </w:p>
    <w:p w14:paraId="58BD217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B6EA25F">
          <v:rect id="_x0000_i5850" style="width:0;height:1.5pt" o:hralign="center" o:hrstd="t" o:hr="t" fillcolor="#a0a0a0" stroked="f"/>
        </w:pict>
      </w:r>
    </w:p>
    <w:p w14:paraId="6AB8B40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155. Product 5</w:t>
      </w:r>
    </w:p>
    <w:p w14:paraId="4AE06C4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Network Switch</w:t>
      </w:r>
    </w:p>
    <w:p w14:paraId="1EA6CEEA" w14:textId="77777777" w:rsidR="009F360D" w:rsidRPr="009F360D" w:rsidRDefault="009F360D" w:rsidP="009F360D">
      <w:pPr>
        <w:rPr>
          <w:sz w:val="32"/>
          <w:szCs w:val="32"/>
        </w:rPr>
      </w:pPr>
    </w:p>
    <w:p w14:paraId="005CA8C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IT-NET-001</w:t>
      </w:r>
    </w:p>
    <w:p w14:paraId="7DC46004" w14:textId="77777777" w:rsidR="009F360D" w:rsidRPr="009F360D" w:rsidRDefault="009F360D" w:rsidP="009F360D">
      <w:pPr>
        <w:rPr>
          <w:sz w:val="32"/>
          <w:szCs w:val="32"/>
        </w:rPr>
      </w:pPr>
    </w:p>
    <w:p w14:paraId="71A4655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Information Technology</w:t>
      </w:r>
    </w:p>
    <w:p w14:paraId="4AD10523" w14:textId="77777777" w:rsidR="009F360D" w:rsidRPr="009F360D" w:rsidRDefault="009F360D" w:rsidP="009F360D">
      <w:pPr>
        <w:rPr>
          <w:sz w:val="32"/>
          <w:szCs w:val="32"/>
        </w:rPr>
      </w:pPr>
    </w:p>
    <w:p w14:paraId="4FBEE8A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Each</w:t>
      </w:r>
    </w:p>
    <w:p w14:paraId="69F03FCF" w14:textId="77777777" w:rsidR="009F360D" w:rsidRPr="009F360D" w:rsidRDefault="009F360D" w:rsidP="009F360D">
      <w:pPr>
        <w:rPr>
          <w:sz w:val="32"/>
          <w:szCs w:val="32"/>
        </w:rPr>
      </w:pPr>
    </w:p>
    <w:p w14:paraId="40CCCCA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2,000</w:t>
      </w:r>
    </w:p>
    <w:p w14:paraId="0BD4F8F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E57D83A">
          <v:rect id="_x0000_i5851" style="width:0;height:1.5pt" o:hralign="center" o:hrstd="t" o:hr="t" fillcolor="#a0a0a0" stroked="f"/>
        </w:pict>
      </w:r>
    </w:p>
    <w:p w14:paraId="045F053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156. Why Sample Prices?</w:t>
      </w:r>
    </w:p>
    <w:p w14:paraId="4C57529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Tomorrow we need products that can create:</w:t>
      </w:r>
    </w:p>
    <w:p w14:paraId="4D08354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Low-value</w:t>
      </w:r>
    </w:p>
    <w:p w14:paraId="4EF00CFA" w14:textId="77777777" w:rsidR="009F360D" w:rsidRPr="009F360D" w:rsidRDefault="009F360D" w:rsidP="009F360D">
      <w:pPr>
        <w:rPr>
          <w:sz w:val="32"/>
          <w:szCs w:val="32"/>
        </w:rPr>
      </w:pPr>
    </w:p>
    <w:p w14:paraId="6A2EB12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Medium-value</w:t>
      </w:r>
    </w:p>
    <w:p w14:paraId="1C4F194F" w14:textId="77777777" w:rsidR="009F360D" w:rsidRPr="009F360D" w:rsidRDefault="009F360D" w:rsidP="009F360D">
      <w:pPr>
        <w:rPr>
          <w:sz w:val="32"/>
          <w:szCs w:val="32"/>
        </w:rPr>
      </w:pPr>
    </w:p>
    <w:p w14:paraId="218AB40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High-value</w:t>
      </w:r>
    </w:p>
    <w:p w14:paraId="61286F1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Requests.</w:t>
      </w:r>
    </w:p>
    <w:p w14:paraId="6739BDC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B0EE802">
          <v:rect id="_x0000_i5852" style="width:0;height:1.5pt" o:hralign="center" o:hrstd="t" o:hr="t" fillcolor="#a0a0a0" stroked="f"/>
        </w:pict>
      </w:r>
    </w:p>
    <w:p w14:paraId="2D3397D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V — PURCHASE REQUEST STATUS</w:t>
      </w:r>
    </w:p>
    <w:p w14:paraId="2F553E0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157. Create Global Choice</w:t>
      </w:r>
    </w:p>
    <w:p w14:paraId="743905A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 Status</w:t>
      </w:r>
    </w:p>
    <w:p w14:paraId="4A9ACE9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5E784C0">
          <v:rect id="_x0000_i5853" style="width:0;height:1.5pt" o:hralign="center" o:hrstd="t" o:hr="t" fillcolor="#a0a0a0" stroked="f"/>
        </w:pict>
      </w:r>
    </w:p>
    <w:p w14:paraId="2FF3E7C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158. Options</w:t>
      </w:r>
    </w:p>
    <w:p w14:paraId="3B10436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Draft</w:t>
      </w:r>
    </w:p>
    <w:p w14:paraId="79F63BB3" w14:textId="77777777" w:rsidR="009F360D" w:rsidRPr="009F360D" w:rsidRDefault="009F360D" w:rsidP="009F360D">
      <w:pPr>
        <w:rPr>
          <w:sz w:val="32"/>
          <w:szCs w:val="32"/>
        </w:rPr>
      </w:pPr>
    </w:p>
    <w:p w14:paraId="765D433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Submitted</w:t>
      </w:r>
    </w:p>
    <w:p w14:paraId="72E8016C" w14:textId="77777777" w:rsidR="009F360D" w:rsidRPr="009F360D" w:rsidRDefault="009F360D" w:rsidP="009F360D">
      <w:pPr>
        <w:rPr>
          <w:sz w:val="32"/>
          <w:szCs w:val="32"/>
        </w:rPr>
      </w:pPr>
    </w:p>
    <w:p w14:paraId="498B7CD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In Approval</w:t>
      </w:r>
    </w:p>
    <w:p w14:paraId="07419156" w14:textId="77777777" w:rsidR="009F360D" w:rsidRPr="009F360D" w:rsidRDefault="009F360D" w:rsidP="009F360D">
      <w:pPr>
        <w:rPr>
          <w:sz w:val="32"/>
          <w:szCs w:val="32"/>
        </w:rPr>
      </w:pPr>
    </w:p>
    <w:p w14:paraId="7971576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Approved</w:t>
      </w:r>
    </w:p>
    <w:p w14:paraId="0C33B982" w14:textId="77777777" w:rsidR="009F360D" w:rsidRPr="009F360D" w:rsidRDefault="009F360D" w:rsidP="009F360D">
      <w:pPr>
        <w:rPr>
          <w:sz w:val="32"/>
          <w:szCs w:val="32"/>
        </w:rPr>
      </w:pPr>
    </w:p>
    <w:p w14:paraId="376059A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Rejected</w:t>
      </w:r>
    </w:p>
    <w:p w14:paraId="065C9365" w14:textId="77777777" w:rsidR="009F360D" w:rsidRPr="009F360D" w:rsidRDefault="009F360D" w:rsidP="009F360D">
      <w:pPr>
        <w:rPr>
          <w:sz w:val="32"/>
          <w:szCs w:val="32"/>
        </w:rPr>
      </w:pPr>
    </w:p>
    <w:p w14:paraId="288F4BD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Cancelled</w:t>
      </w:r>
    </w:p>
    <w:p w14:paraId="1C5DD2F3" w14:textId="77777777" w:rsidR="009F360D" w:rsidRPr="009F360D" w:rsidRDefault="009F360D" w:rsidP="009F360D">
      <w:pPr>
        <w:rPr>
          <w:sz w:val="32"/>
          <w:szCs w:val="32"/>
        </w:rPr>
      </w:pPr>
    </w:p>
    <w:p w14:paraId="5672653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Ordered</w:t>
      </w:r>
    </w:p>
    <w:p w14:paraId="7DA16D2E" w14:textId="77777777" w:rsidR="009F360D" w:rsidRPr="009F360D" w:rsidRDefault="009F360D" w:rsidP="009F360D">
      <w:pPr>
        <w:rPr>
          <w:sz w:val="32"/>
          <w:szCs w:val="32"/>
        </w:rPr>
      </w:pPr>
    </w:p>
    <w:p w14:paraId="34E6702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Closed</w:t>
      </w:r>
    </w:p>
    <w:p w14:paraId="0768638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DDC5C25">
          <v:rect id="_x0000_i5854" style="width:0;height:1.5pt" o:hralign="center" o:hrstd="t" o:hr="t" fillcolor="#a0a0a0" stroked="f"/>
        </w:pict>
      </w:r>
    </w:p>
    <w:p w14:paraId="4ABFEF9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159. Why Separate Submitted and In Approval?</w:t>
      </w:r>
    </w:p>
    <w:p w14:paraId="405745C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Submitted means:</w:t>
      </w:r>
    </w:p>
    <w:p w14:paraId="6F1BC50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Employee completed submission.</w:t>
      </w:r>
    </w:p>
    <w:p w14:paraId="17631F3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In Approval means:</w:t>
      </w:r>
    </w:p>
    <w:p w14:paraId="50B19AA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Automation has claimed and started approval processing.</w:t>
      </w:r>
    </w:p>
    <w:p w14:paraId="48870DC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9C7B93B">
          <v:rect id="_x0000_i5855" style="width:0;height:1.5pt" o:hralign="center" o:hrstd="t" o:hr="t" fillcolor="#a0a0a0" stroked="f"/>
        </w:pict>
      </w:r>
    </w:p>
    <w:p w14:paraId="0028509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160. This Helps Prevent</w:t>
      </w:r>
    </w:p>
    <w:p w14:paraId="25A8FE7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Ambiguous states.</w:t>
      </w:r>
    </w:p>
    <w:p w14:paraId="5F36B88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E19D257">
          <v:rect id="_x0000_i5856" style="width:0;height:1.5pt" o:hralign="center" o:hrstd="t" o:hr="t" fillcolor="#a0a0a0" stroked="f"/>
        </w:pict>
      </w:r>
    </w:p>
    <w:p w14:paraId="5151FC1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W — APPROVAL DECISION CHOICE</w:t>
      </w:r>
    </w:p>
    <w:p w14:paraId="5140F18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161. Create Global Choice</w:t>
      </w:r>
    </w:p>
    <w:p w14:paraId="437E5C2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Approval Decision</w:t>
      </w:r>
    </w:p>
    <w:p w14:paraId="61A1052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FA73F80">
          <v:rect id="_x0000_i5857" style="width:0;height:1.5pt" o:hralign="center" o:hrstd="t" o:hr="t" fillcolor="#a0a0a0" stroked="f"/>
        </w:pict>
      </w:r>
    </w:p>
    <w:p w14:paraId="7950691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162. Options</w:t>
      </w:r>
    </w:p>
    <w:p w14:paraId="1CDD483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Not Required</w:t>
      </w:r>
    </w:p>
    <w:p w14:paraId="702929BE" w14:textId="77777777" w:rsidR="009F360D" w:rsidRPr="009F360D" w:rsidRDefault="009F360D" w:rsidP="009F360D">
      <w:pPr>
        <w:rPr>
          <w:sz w:val="32"/>
          <w:szCs w:val="32"/>
        </w:rPr>
      </w:pPr>
    </w:p>
    <w:p w14:paraId="7633593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Pending</w:t>
      </w:r>
    </w:p>
    <w:p w14:paraId="2AF21169" w14:textId="77777777" w:rsidR="009F360D" w:rsidRPr="009F360D" w:rsidRDefault="009F360D" w:rsidP="009F360D">
      <w:pPr>
        <w:rPr>
          <w:sz w:val="32"/>
          <w:szCs w:val="32"/>
        </w:rPr>
      </w:pPr>
    </w:p>
    <w:p w14:paraId="2392A3D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Approved</w:t>
      </w:r>
    </w:p>
    <w:p w14:paraId="4BA34505" w14:textId="77777777" w:rsidR="009F360D" w:rsidRPr="009F360D" w:rsidRDefault="009F360D" w:rsidP="009F360D">
      <w:pPr>
        <w:rPr>
          <w:sz w:val="32"/>
          <w:szCs w:val="32"/>
        </w:rPr>
      </w:pPr>
    </w:p>
    <w:p w14:paraId="519B9E3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Rejected</w:t>
      </w:r>
    </w:p>
    <w:p w14:paraId="5A11962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E3C00EA">
          <v:rect id="_x0000_i5858" style="width:0;height:1.5pt" o:hralign="center" o:hrstd="t" o:hr="t" fillcolor="#a0a0a0" stroked="f"/>
        </w:pict>
      </w:r>
    </w:p>
    <w:p w14:paraId="6FBAE8E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163. Why Global?</w:t>
      </w:r>
    </w:p>
    <w:p w14:paraId="7086CF3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We'll use the same options for:</w:t>
      </w:r>
    </w:p>
    <w:p w14:paraId="7EC892B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Manager Decision</w:t>
      </w:r>
    </w:p>
    <w:p w14:paraId="6FB2AFE1" w14:textId="77777777" w:rsidR="009F360D" w:rsidRPr="009F360D" w:rsidRDefault="009F360D" w:rsidP="009F360D">
      <w:pPr>
        <w:rPr>
          <w:sz w:val="32"/>
          <w:szCs w:val="32"/>
        </w:rPr>
      </w:pPr>
    </w:p>
    <w:p w14:paraId="35124CB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Finance Decision</w:t>
      </w:r>
    </w:p>
    <w:p w14:paraId="1A16CE32" w14:textId="77777777" w:rsidR="009F360D" w:rsidRPr="009F360D" w:rsidRDefault="009F360D" w:rsidP="009F360D">
      <w:pPr>
        <w:rPr>
          <w:sz w:val="32"/>
          <w:szCs w:val="32"/>
        </w:rPr>
      </w:pPr>
    </w:p>
    <w:p w14:paraId="77F11E5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 Decision</w:t>
      </w:r>
    </w:p>
    <w:p w14:paraId="7825E91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EFC151B">
          <v:rect id="_x0000_i5859" style="width:0;height:1.5pt" o:hralign="center" o:hrstd="t" o:hr="t" fillcolor="#a0a0a0" stroked="f"/>
        </w:pict>
      </w:r>
    </w:p>
    <w:p w14:paraId="616AF59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164. This Is Better Than</w:t>
      </w:r>
    </w:p>
    <w:p w14:paraId="5F5C4F2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Creating three local Choices with:</w:t>
      </w:r>
    </w:p>
    <w:p w14:paraId="7356BA2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Duplicate values.</w:t>
      </w:r>
    </w:p>
    <w:p w14:paraId="6130629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pict w14:anchorId="07C28FA5">
          <v:rect id="_x0000_i5860" style="width:0;height:1.5pt" o:hralign="center" o:hrstd="t" o:hr="t" fillcolor="#a0a0a0" stroked="f"/>
        </w:pict>
      </w:r>
    </w:p>
    <w:p w14:paraId="18429DB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X — APPROVAL STAGE</w:t>
      </w:r>
    </w:p>
    <w:p w14:paraId="4EA90FB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165. Create Local Choice</w:t>
      </w:r>
    </w:p>
    <w:p w14:paraId="46CC5C4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on Purchase Request:</w:t>
      </w:r>
    </w:p>
    <w:p w14:paraId="28FC311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Current Approval Stage</w:t>
      </w:r>
    </w:p>
    <w:p w14:paraId="6DF3DC0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E0D5075">
          <v:rect id="_x0000_i5861" style="width:0;height:1.5pt" o:hralign="center" o:hrstd="t" o:hr="t" fillcolor="#a0a0a0" stroked="f"/>
        </w:pict>
      </w:r>
    </w:p>
    <w:p w14:paraId="3F4DCE5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166. Options</w:t>
      </w:r>
    </w:p>
    <w:p w14:paraId="26F2B88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Not Started</w:t>
      </w:r>
    </w:p>
    <w:p w14:paraId="489CE3DC" w14:textId="77777777" w:rsidR="009F360D" w:rsidRPr="009F360D" w:rsidRDefault="009F360D" w:rsidP="009F360D">
      <w:pPr>
        <w:rPr>
          <w:sz w:val="32"/>
          <w:szCs w:val="32"/>
        </w:rPr>
      </w:pPr>
    </w:p>
    <w:p w14:paraId="45DE553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Manager</w:t>
      </w:r>
    </w:p>
    <w:p w14:paraId="7D775D0A" w14:textId="77777777" w:rsidR="009F360D" w:rsidRPr="009F360D" w:rsidRDefault="009F360D" w:rsidP="009F360D">
      <w:pPr>
        <w:rPr>
          <w:sz w:val="32"/>
          <w:szCs w:val="32"/>
        </w:rPr>
      </w:pPr>
    </w:p>
    <w:p w14:paraId="67394ED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Finance</w:t>
      </w:r>
    </w:p>
    <w:p w14:paraId="1C920125" w14:textId="77777777" w:rsidR="009F360D" w:rsidRPr="009F360D" w:rsidRDefault="009F360D" w:rsidP="009F360D">
      <w:pPr>
        <w:rPr>
          <w:sz w:val="32"/>
          <w:szCs w:val="32"/>
        </w:rPr>
      </w:pPr>
    </w:p>
    <w:p w14:paraId="2842B20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</w:t>
      </w:r>
    </w:p>
    <w:p w14:paraId="21B451E5" w14:textId="77777777" w:rsidR="009F360D" w:rsidRPr="009F360D" w:rsidRDefault="009F360D" w:rsidP="009F360D">
      <w:pPr>
        <w:rPr>
          <w:sz w:val="32"/>
          <w:szCs w:val="32"/>
        </w:rPr>
      </w:pPr>
    </w:p>
    <w:p w14:paraId="1DB67D2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Completed</w:t>
      </w:r>
    </w:p>
    <w:p w14:paraId="7CEB4B0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FD47616">
          <v:rect id="_x0000_i5862" style="width:0;height:1.5pt" o:hralign="center" o:hrstd="t" o:hr="t" fillcolor="#a0a0a0" stroked="f"/>
        </w:pict>
      </w:r>
    </w:p>
    <w:p w14:paraId="69A9546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167. Why Local?</w:t>
      </w:r>
    </w:p>
    <w:p w14:paraId="2017FB1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Currently this Choice is needed only on:</w:t>
      </w:r>
    </w:p>
    <w:p w14:paraId="53095F8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Purchase Request.</w:t>
      </w:r>
    </w:p>
    <w:p w14:paraId="29A194C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4C3252D">
          <v:rect id="_x0000_i5863" style="width:0;height:1.5pt" o:hralign="center" o:hrstd="t" o:hr="t" fillcolor="#a0a0a0" stroked="f"/>
        </w:pict>
      </w:r>
    </w:p>
    <w:p w14:paraId="36D589F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Y — PURCHASE REQUEST TABLE</w:t>
      </w:r>
    </w:p>
    <w:p w14:paraId="391B4D6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168. Create</w:t>
      </w:r>
    </w:p>
    <w:p w14:paraId="677565D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</w:t>
      </w:r>
    </w:p>
    <w:p w14:paraId="1DD1123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Ownership:</w:t>
      </w:r>
    </w:p>
    <w:p w14:paraId="78B4C6C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User or Team.</w:t>
      </w:r>
    </w:p>
    <w:p w14:paraId="4A39E73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D75FA81">
          <v:rect id="_x0000_i5864" style="width:0;height:1.5pt" o:hralign="center" o:hrstd="t" o:hr="t" fillcolor="#a0a0a0" stroked="f"/>
        </w:pict>
      </w:r>
    </w:p>
    <w:p w14:paraId="2A6790E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169. Primary Name</w:t>
      </w:r>
    </w:p>
    <w:p w14:paraId="622FC88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Use:</w:t>
      </w:r>
    </w:p>
    <w:p w14:paraId="5E2D13F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Request Title</w:t>
      </w:r>
    </w:p>
    <w:p w14:paraId="0263258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217E176">
          <v:rect id="_x0000_i5865" style="width:0;height:1.5pt" o:hralign="center" o:hrstd="t" o:hr="t" fillcolor="#a0a0a0" stroked="f"/>
        </w:pict>
      </w:r>
    </w:p>
    <w:p w14:paraId="30A2594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170. Why Not Make Title Just</w:t>
      </w:r>
    </w:p>
    <w:p w14:paraId="5F4787A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</w:t>
      </w:r>
    </w:p>
    <w:p w14:paraId="562B1AF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for every row?</w:t>
      </w:r>
    </w:p>
    <w:p w14:paraId="4EB6F3D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 a descriptive title.</w:t>
      </w:r>
    </w:p>
    <w:p w14:paraId="5BB44A3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Example:</w:t>
      </w:r>
    </w:p>
    <w:p w14:paraId="2E9080D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New Laptops for Finance Team</w:t>
      </w:r>
    </w:p>
    <w:p w14:paraId="78AB95E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93120FD">
          <v:rect id="_x0000_i5866" style="width:0;height:1.5pt" o:hralign="center" o:hrstd="t" o:hr="t" fillcolor="#a0a0a0" stroked="f"/>
        </w:pict>
      </w:r>
    </w:p>
    <w:p w14:paraId="69A31BB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171. Business Identifier</w:t>
      </w:r>
    </w:p>
    <w:p w14:paraId="316BBA2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Add:</w:t>
      </w:r>
    </w:p>
    <w:p w14:paraId="0CD19FF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Request Number</w:t>
      </w:r>
    </w:p>
    <w:p w14:paraId="60F1D3B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Type:</w:t>
      </w:r>
    </w:p>
    <w:p w14:paraId="3853F44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Autonumber.</w:t>
      </w:r>
    </w:p>
    <w:p w14:paraId="07CF887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CCB81CD">
          <v:rect id="_x0000_i5867" style="width:0;height:1.5pt" o:hralign="center" o:hrstd="t" o:hr="t" fillcolor="#a0a0a0" stroked="f"/>
        </w:pict>
      </w:r>
    </w:p>
    <w:p w14:paraId="3FB1E41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172. Example</w:t>
      </w:r>
    </w:p>
    <w:p w14:paraId="2688111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PR-000001</w:t>
      </w:r>
    </w:p>
    <w:p w14:paraId="4D0349F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63F5191">
          <v:rect id="_x0000_i5868" style="width:0;height:1.5pt" o:hralign="center" o:hrstd="t" o:hr="t" fillcolor="#a0a0a0" stroked="f"/>
        </w:pict>
      </w:r>
    </w:p>
    <w:p w14:paraId="1239303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173. Important</w:t>
      </w:r>
    </w:p>
    <w:p w14:paraId="36FBA39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The Dataverse row still has its system:</w:t>
      </w:r>
    </w:p>
    <w:p w14:paraId="6EC0C4F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GUID primary key.</w:t>
      </w:r>
    </w:p>
    <w:p w14:paraId="7451B03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Request Number is the:</w:t>
      </w:r>
    </w:p>
    <w:p w14:paraId="7CE12DE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Human-friendly business identifier.</w:t>
      </w:r>
    </w:p>
    <w:p w14:paraId="65ABCD1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628F515">
          <v:rect id="_x0000_i5869" style="width:0;height:1.5pt" o:hralign="center" o:hrstd="t" o:hr="t" fillcolor="#a0a0a0" stroked="f"/>
        </w:pict>
      </w:r>
    </w:p>
    <w:p w14:paraId="0AE8C0A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Z — PURCHASE REQUEST COLUMNS</w:t>
      </w:r>
    </w:p>
    <w:p w14:paraId="1E33AED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174. Core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3260"/>
        <w:gridCol w:w="2965"/>
      </w:tblGrid>
      <w:tr w:rsidR="009F360D" w:rsidRPr="009F360D" w14:paraId="014F56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67433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B648E10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BAAC4DF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Required</w:t>
            </w:r>
          </w:p>
        </w:tc>
      </w:tr>
      <w:tr w:rsidR="009F360D" w:rsidRPr="009F360D" w14:paraId="3629A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EF07C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Request Title</w:t>
            </w:r>
          </w:p>
        </w:tc>
        <w:tc>
          <w:tcPr>
            <w:tcW w:w="0" w:type="auto"/>
            <w:vAlign w:val="center"/>
            <w:hideMark/>
          </w:tcPr>
          <w:p w14:paraId="614CB271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66685D8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</w:t>
            </w:r>
          </w:p>
        </w:tc>
      </w:tr>
      <w:tr w:rsidR="009F360D" w:rsidRPr="009F360D" w14:paraId="1E9EC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9BC39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Request Number</w:t>
            </w:r>
          </w:p>
        </w:tc>
        <w:tc>
          <w:tcPr>
            <w:tcW w:w="0" w:type="auto"/>
            <w:vAlign w:val="center"/>
            <w:hideMark/>
          </w:tcPr>
          <w:p w14:paraId="3446DD5B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Autonumber</w:t>
            </w:r>
          </w:p>
        </w:tc>
        <w:tc>
          <w:tcPr>
            <w:tcW w:w="0" w:type="auto"/>
            <w:vAlign w:val="center"/>
            <w:hideMark/>
          </w:tcPr>
          <w:p w14:paraId="1DA6AF46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System</w:t>
            </w:r>
          </w:p>
        </w:tc>
      </w:tr>
      <w:tr w:rsidR="009F360D" w:rsidRPr="009F360D" w14:paraId="49C72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9D17B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Requested By</w:t>
            </w:r>
          </w:p>
        </w:tc>
        <w:tc>
          <w:tcPr>
            <w:tcW w:w="0" w:type="auto"/>
            <w:vAlign w:val="center"/>
            <w:hideMark/>
          </w:tcPr>
          <w:p w14:paraId="35962BDC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 xml:space="preserve">Lookup </w:t>
            </w:r>
            <w:r w:rsidRPr="009F360D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9F360D">
              <w:rPr>
                <w:sz w:val="32"/>
                <w:szCs w:val="32"/>
              </w:rPr>
              <w:t xml:space="preserve"> Employee</w:t>
            </w:r>
          </w:p>
        </w:tc>
        <w:tc>
          <w:tcPr>
            <w:tcW w:w="0" w:type="auto"/>
            <w:vAlign w:val="center"/>
            <w:hideMark/>
          </w:tcPr>
          <w:p w14:paraId="5D1D5808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</w:t>
            </w:r>
          </w:p>
        </w:tc>
      </w:tr>
      <w:tr w:rsidR="009F360D" w:rsidRPr="009F360D" w14:paraId="042A0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A8D0F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Requested Department</w:t>
            </w:r>
          </w:p>
        </w:tc>
        <w:tc>
          <w:tcPr>
            <w:tcW w:w="0" w:type="auto"/>
            <w:vAlign w:val="center"/>
            <w:hideMark/>
          </w:tcPr>
          <w:p w14:paraId="7C32647E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 xml:space="preserve">Lookup </w:t>
            </w:r>
            <w:r w:rsidRPr="009F360D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9F360D">
              <w:rPr>
                <w:sz w:val="32"/>
                <w:szCs w:val="32"/>
              </w:rPr>
              <w:t xml:space="preserve"> Department</w:t>
            </w:r>
          </w:p>
        </w:tc>
        <w:tc>
          <w:tcPr>
            <w:tcW w:w="0" w:type="auto"/>
            <w:vAlign w:val="center"/>
            <w:hideMark/>
          </w:tcPr>
          <w:p w14:paraId="34463348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</w:t>
            </w:r>
          </w:p>
        </w:tc>
      </w:tr>
      <w:tr w:rsidR="009F360D" w:rsidRPr="009F360D" w14:paraId="542AF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07BF8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Needed By</w:t>
            </w:r>
          </w:p>
        </w:tc>
        <w:tc>
          <w:tcPr>
            <w:tcW w:w="0" w:type="auto"/>
            <w:vAlign w:val="center"/>
            <w:hideMark/>
          </w:tcPr>
          <w:p w14:paraId="6250BC12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Date Only</w:t>
            </w:r>
          </w:p>
        </w:tc>
        <w:tc>
          <w:tcPr>
            <w:tcW w:w="0" w:type="auto"/>
            <w:vAlign w:val="center"/>
            <w:hideMark/>
          </w:tcPr>
          <w:p w14:paraId="4E4BFCB8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</w:t>
            </w:r>
          </w:p>
        </w:tc>
      </w:tr>
      <w:tr w:rsidR="009F360D" w:rsidRPr="009F360D" w14:paraId="69254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6AB02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Business Justification</w:t>
            </w:r>
          </w:p>
        </w:tc>
        <w:tc>
          <w:tcPr>
            <w:tcW w:w="0" w:type="auto"/>
            <w:vAlign w:val="center"/>
            <w:hideMark/>
          </w:tcPr>
          <w:p w14:paraId="423B2FD6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Multiline Text</w:t>
            </w:r>
          </w:p>
        </w:tc>
        <w:tc>
          <w:tcPr>
            <w:tcW w:w="0" w:type="auto"/>
            <w:vAlign w:val="center"/>
            <w:hideMark/>
          </w:tcPr>
          <w:p w14:paraId="73A702D9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</w:t>
            </w:r>
          </w:p>
        </w:tc>
      </w:tr>
      <w:tr w:rsidR="009F360D" w:rsidRPr="009F360D" w14:paraId="12424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F04B4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lastRenderedPageBreak/>
              <w:t>Total Amount</w:t>
            </w:r>
          </w:p>
        </w:tc>
        <w:tc>
          <w:tcPr>
            <w:tcW w:w="0" w:type="auto"/>
            <w:vAlign w:val="center"/>
            <w:hideMark/>
          </w:tcPr>
          <w:p w14:paraId="1C2457F1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394E7744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 before submission</w:t>
            </w:r>
          </w:p>
        </w:tc>
      </w:tr>
      <w:tr w:rsidR="009F360D" w:rsidRPr="009F360D" w14:paraId="21F84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394F9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596CE28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Purchase Request Status</w:t>
            </w:r>
          </w:p>
        </w:tc>
        <w:tc>
          <w:tcPr>
            <w:tcW w:w="0" w:type="auto"/>
            <w:vAlign w:val="center"/>
            <w:hideMark/>
          </w:tcPr>
          <w:p w14:paraId="056F82C4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</w:t>
            </w:r>
          </w:p>
        </w:tc>
      </w:tr>
      <w:tr w:rsidR="009F360D" w:rsidRPr="009F360D" w14:paraId="74E40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CDC19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Current Approval Stage</w:t>
            </w:r>
          </w:p>
        </w:tc>
        <w:tc>
          <w:tcPr>
            <w:tcW w:w="0" w:type="auto"/>
            <w:vAlign w:val="center"/>
            <w:hideMark/>
          </w:tcPr>
          <w:p w14:paraId="5E648572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51604280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</w:t>
            </w:r>
          </w:p>
        </w:tc>
      </w:tr>
      <w:tr w:rsidR="009F360D" w:rsidRPr="009F360D" w14:paraId="7A1A4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665A0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Approval Started</w:t>
            </w:r>
          </w:p>
        </w:tc>
        <w:tc>
          <w:tcPr>
            <w:tcW w:w="0" w:type="auto"/>
            <w:vAlign w:val="center"/>
            <w:hideMark/>
          </w:tcPr>
          <w:p w14:paraId="03C5AB08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513F07C7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</w:t>
            </w:r>
          </w:p>
        </w:tc>
      </w:tr>
      <w:tr w:rsidR="009F360D" w:rsidRPr="009F360D" w14:paraId="6252A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45D52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Submitted On</w:t>
            </w:r>
          </w:p>
        </w:tc>
        <w:tc>
          <w:tcPr>
            <w:tcW w:w="0" w:type="auto"/>
            <w:vAlign w:val="center"/>
            <w:hideMark/>
          </w:tcPr>
          <w:p w14:paraId="19ECED15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314FED63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No</w:t>
            </w:r>
          </w:p>
        </w:tc>
      </w:tr>
      <w:tr w:rsidR="009F360D" w:rsidRPr="009F360D" w14:paraId="525A7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883F7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Manager Decision</w:t>
            </w:r>
          </w:p>
        </w:tc>
        <w:tc>
          <w:tcPr>
            <w:tcW w:w="0" w:type="auto"/>
            <w:vAlign w:val="center"/>
            <w:hideMark/>
          </w:tcPr>
          <w:p w14:paraId="425B515A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Approval Decision</w:t>
            </w:r>
          </w:p>
        </w:tc>
        <w:tc>
          <w:tcPr>
            <w:tcW w:w="0" w:type="auto"/>
            <w:vAlign w:val="center"/>
            <w:hideMark/>
          </w:tcPr>
          <w:p w14:paraId="444CD37E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</w:t>
            </w:r>
          </w:p>
        </w:tc>
      </w:tr>
      <w:tr w:rsidR="009F360D" w:rsidRPr="009F360D" w14:paraId="653C2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35326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Finance Decision</w:t>
            </w:r>
          </w:p>
        </w:tc>
        <w:tc>
          <w:tcPr>
            <w:tcW w:w="0" w:type="auto"/>
            <w:vAlign w:val="center"/>
            <w:hideMark/>
          </w:tcPr>
          <w:p w14:paraId="78D9D076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Approval Decision</w:t>
            </w:r>
          </w:p>
        </w:tc>
        <w:tc>
          <w:tcPr>
            <w:tcW w:w="0" w:type="auto"/>
            <w:vAlign w:val="center"/>
            <w:hideMark/>
          </w:tcPr>
          <w:p w14:paraId="571F4237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</w:t>
            </w:r>
          </w:p>
        </w:tc>
      </w:tr>
      <w:tr w:rsidR="009F360D" w:rsidRPr="009F360D" w14:paraId="4F3E6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B9B49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Procurement Decision</w:t>
            </w:r>
          </w:p>
        </w:tc>
        <w:tc>
          <w:tcPr>
            <w:tcW w:w="0" w:type="auto"/>
            <w:vAlign w:val="center"/>
            <w:hideMark/>
          </w:tcPr>
          <w:p w14:paraId="3FB1195C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Approval Decision</w:t>
            </w:r>
          </w:p>
        </w:tc>
        <w:tc>
          <w:tcPr>
            <w:tcW w:w="0" w:type="auto"/>
            <w:vAlign w:val="center"/>
            <w:hideMark/>
          </w:tcPr>
          <w:p w14:paraId="0826B019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</w:t>
            </w:r>
          </w:p>
        </w:tc>
      </w:tr>
    </w:tbl>
    <w:p w14:paraId="27469A6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C4ECC17">
          <v:rect id="_x0000_i5870" style="width:0;height:1.5pt" o:hralign="center" o:hrstd="t" o:hr="t" fillcolor="#a0a0a0" stroked="f"/>
        </w:pict>
      </w:r>
    </w:p>
    <w:p w14:paraId="5A9E06C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175. Additional Approval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2"/>
        <w:gridCol w:w="2074"/>
      </w:tblGrid>
      <w:tr w:rsidR="009F360D" w:rsidRPr="009F360D" w14:paraId="244AA6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7FF2C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585423B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Type</w:t>
            </w:r>
          </w:p>
        </w:tc>
      </w:tr>
      <w:tr w:rsidR="009F360D" w:rsidRPr="009F360D" w14:paraId="6D455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03727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Manager Comments</w:t>
            </w:r>
          </w:p>
        </w:tc>
        <w:tc>
          <w:tcPr>
            <w:tcW w:w="0" w:type="auto"/>
            <w:vAlign w:val="center"/>
            <w:hideMark/>
          </w:tcPr>
          <w:p w14:paraId="74E0C07C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Multiline Text</w:t>
            </w:r>
          </w:p>
        </w:tc>
      </w:tr>
      <w:tr w:rsidR="009F360D" w:rsidRPr="009F360D" w14:paraId="5A87C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692B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Manager Decision On</w:t>
            </w:r>
          </w:p>
        </w:tc>
        <w:tc>
          <w:tcPr>
            <w:tcW w:w="0" w:type="auto"/>
            <w:vAlign w:val="center"/>
            <w:hideMark/>
          </w:tcPr>
          <w:p w14:paraId="2FE7612D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Date/Time</w:t>
            </w:r>
          </w:p>
        </w:tc>
      </w:tr>
      <w:tr w:rsidR="009F360D" w:rsidRPr="009F360D" w14:paraId="6C1AF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095D4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Finance Comments</w:t>
            </w:r>
          </w:p>
        </w:tc>
        <w:tc>
          <w:tcPr>
            <w:tcW w:w="0" w:type="auto"/>
            <w:vAlign w:val="center"/>
            <w:hideMark/>
          </w:tcPr>
          <w:p w14:paraId="2E00B48B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Multiline Text</w:t>
            </w:r>
          </w:p>
        </w:tc>
      </w:tr>
      <w:tr w:rsidR="009F360D" w:rsidRPr="009F360D" w14:paraId="0428C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C6955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Finance Decision On</w:t>
            </w:r>
          </w:p>
        </w:tc>
        <w:tc>
          <w:tcPr>
            <w:tcW w:w="0" w:type="auto"/>
            <w:vAlign w:val="center"/>
            <w:hideMark/>
          </w:tcPr>
          <w:p w14:paraId="4591C469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Date/Time</w:t>
            </w:r>
          </w:p>
        </w:tc>
      </w:tr>
      <w:tr w:rsidR="009F360D" w:rsidRPr="009F360D" w14:paraId="22B72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7C3A9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Procurement Comments</w:t>
            </w:r>
          </w:p>
        </w:tc>
        <w:tc>
          <w:tcPr>
            <w:tcW w:w="0" w:type="auto"/>
            <w:vAlign w:val="center"/>
            <w:hideMark/>
          </w:tcPr>
          <w:p w14:paraId="63E9FDB7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Multiline Text</w:t>
            </w:r>
          </w:p>
        </w:tc>
      </w:tr>
      <w:tr w:rsidR="009F360D" w:rsidRPr="009F360D" w14:paraId="5EECB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82F7E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lastRenderedPageBreak/>
              <w:t>Procurement Decision On</w:t>
            </w:r>
          </w:p>
        </w:tc>
        <w:tc>
          <w:tcPr>
            <w:tcW w:w="0" w:type="auto"/>
            <w:vAlign w:val="center"/>
            <w:hideMark/>
          </w:tcPr>
          <w:p w14:paraId="4B92EF22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Date/Time</w:t>
            </w:r>
          </w:p>
        </w:tc>
      </w:tr>
      <w:tr w:rsidR="009F360D" w:rsidRPr="009F360D" w14:paraId="7B1D4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533B1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Current Approver Email</w:t>
            </w:r>
          </w:p>
        </w:tc>
        <w:tc>
          <w:tcPr>
            <w:tcW w:w="0" w:type="auto"/>
            <w:vAlign w:val="center"/>
            <w:hideMark/>
          </w:tcPr>
          <w:p w14:paraId="403CE4AB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Email/Text</w:t>
            </w:r>
          </w:p>
        </w:tc>
      </w:tr>
      <w:tr w:rsidR="009F360D" w:rsidRPr="009F360D" w14:paraId="0ED0B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3F5C0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Rejection Reason</w:t>
            </w:r>
          </w:p>
        </w:tc>
        <w:tc>
          <w:tcPr>
            <w:tcW w:w="0" w:type="auto"/>
            <w:vAlign w:val="center"/>
            <w:hideMark/>
          </w:tcPr>
          <w:p w14:paraId="71C7889C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Multiline Text</w:t>
            </w:r>
          </w:p>
        </w:tc>
      </w:tr>
    </w:tbl>
    <w:p w14:paraId="78C5C19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5F887AB">
          <v:rect id="_x0000_i5871" style="width:0;height:1.5pt" o:hralign="center" o:hrstd="t" o:hr="t" fillcolor="#a0a0a0" stroked="f"/>
        </w:pict>
      </w:r>
    </w:p>
    <w:p w14:paraId="559FD56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176. Default Status</w:t>
      </w:r>
    </w:p>
    <w:p w14:paraId="6FCAC8D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Draft</w:t>
      </w:r>
    </w:p>
    <w:p w14:paraId="518742E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A796198">
          <v:rect id="_x0000_i5872" style="width:0;height:1.5pt" o:hralign="center" o:hrstd="t" o:hr="t" fillcolor="#a0a0a0" stroked="f"/>
        </w:pict>
      </w:r>
    </w:p>
    <w:p w14:paraId="4D1DB83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177. Approval Started</w:t>
      </w:r>
    </w:p>
    <w:p w14:paraId="0831B15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Default:</w:t>
      </w:r>
    </w:p>
    <w:p w14:paraId="756DEEE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No</w:t>
      </w:r>
    </w:p>
    <w:p w14:paraId="15734E5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DA1E015">
          <v:rect id="_x0000_i5873" style="width:0;height:1.5pt" o:hralign="center" o:hrstd="t" o:hr="t" fillcolor="#a0a0a0" stroked="f"/>
        </w:pict>
      </w:r>
    </w:p>
    <w:p w14:paraId="0391367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178. Current Approval Stage</w:t>
      </w:r>
    </w:p>
    <w:p w14:paraId="74E2A14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Default:</w:t>
      </w:r>
    </w:p>
    <w:p w14:paraId="355145C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Not Started</w:t>
      </w:r>
    </w:p>
    <w:p w14:paraId="09EDE2C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61E53A1">
          <v:rect id="_x0000_i5874" style="width:0;height:1.5pt" o:hralign="center" o:hrstd="t" o:hr="t" fillcolor="#a0a0a0" stroked="f"/>
        </w:pict>
      </w:r>
    </w:p>
    <w:p w14:paraId="06224BE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179. Manager Decision</w:t>
      </w:r>
    </w:p>
    <w:p w14:paraId="6CC5D12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Default:</w:t>
      </w:r>
    </w:p>
    <w:p w14:paraId="7BF68E6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Pending</w:t>
      </w:r>
    </w:p>
    <w:p w14:paraId="3CC1E45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once submitted.</w:t>
      </w:r>
    </w:p>
    <w:p w14:paraId="75622FE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During Draft it can be:</w:t>
      </w:r>
    </w:p>
    <w:p w14:paraId="52D5922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Not Required</w:t>
      </w:r>
    </w:p>
    <w:p w14:paraId="6653DFB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or left according to implementation.</w:t>
      </w:r>
    </w:p>
    <w:p w14:paraId="3ABA669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47B24B3">
          <v:rect id="_x0000_i5875" style="width:0;height:1.5pt" o:hralign="center" o:hrstd="t" o:hr="t" fillcolor="#a0a0a0" stroked="f"/>
        </w:pict>
      </w:r>
    </w:p>
    <w:p w14:paraId="1BFF8DE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180. Recommended Submission Initialization</w:t>
      </w:r>
    </w:p>
    <w:p w14:paraId="35F3638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When employee submits:</w:t>
      </w:r>
    </w:p>
    <w:p w14:paraId="553D397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Manager Decision = Pending</w:t>
      </w:r>
    </w:p>
    <w:p w14:paraId="28D319E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33BBF5E">
          <v:rect id="_x0000_i5876" style="width:0;height:1.5pt" o:hralign="center" o:hrstd="t" o:hr="t" fillcolor="#a0a0a0" stroked="f"/>
        </w:pict>
      </w:r>
    </w:p>
    <w:p w14:paraId="45963E5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181. Finance Decision</w:t>
      </w:r>
    </w:p>
    <w:p w14:paraId="2FE24DA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Set based on threshold.</w:t>
      </w:r>
    </w:p>
    <w:p w14:paraId="17C99C1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62958E8">
          <v:rect id="_x0000_i5877" style="width:0;height:1.5pt" o:hralign="center" o:hrstd="t" o:hr="t" fillcolor="#a0a0a0" stroked="f"/>
        </w:pict>
      </w:r>
    </w:p>
    <w:p w14:paraId="2C750BF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182. For Total &lt; 5,000</w:t>
      </w:r>
    </w:p>
    <w:p w14:paraId="21581F9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Finance Decision = Not Required</w:t>
      </w:r>
    </w:p>
    <w:p w14:paraId="4CC124D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 Decision = Not Required</w:t>
      </w:r>
    </w:p>
    <w:p w14:paraId="28B0554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B449B5D">
          <v:rect id="_x0000_i5878" style="width:0;height:1.5pt" o:hralign="center" o:hrstd="t" o:hr="t" fillcolor="#a0a0a0" stroked="f"/>
        </w:pict>
      </w:r>
    </w:p>
    <w:p w14:paraId="0FC37B1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183. For 5,000–50,000</w:t>
      </w:r>
    </w:p>
    <w:p w14:paraId="5955674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Finance Decision = Pending</w:t>
      </w:r>
    </w:p>
    <w:p w14:paraId="3C683E2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 Decision = Not Required</w:t>
      </w:r>
    </w:p>
    <w:p w14:paraId="06242CF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2092BE1">
          <v:rect id="_x0000_i5879" style="width:0;height:1.5pt" o:hralign="center" o:hrstd="t" o:hr="t" fillcolor="#a0a0a0" stroked="f"/>
        </w:pict>
      </w:r>
    </w:p>
    <w:p w14:paraId="34DDC35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184. For &gt;50,000</w:t>
      </w:r>
    </w:p>
    <w:p w14:paraId="3A9ACE1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Finance Decision = Pending</w:t>
      </w:r>
    </w:p>
    <w:p w14:paraId="5FE250F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 Decision = Pending</w:t>
      </w:r>
    </w:p>
    <w:p w14:paraId="08497F3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4E5428F">
          <v:rect id="_x0000_i5880" style="width:0;height:1.5pt" o:hralign="center" o:hrstd="t" o:hr="t" fillcolor="#a0a0a0" stroked="f"/>
        </w:pict>
      </w:r>
    </w:p>
    <w:p w14:paraId="06A2D04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PART AA — REQUESTED BY</w:t>
      </w:r>
    </w:p>
    <w:p w14:paraId="2F1DF9F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185. Requested By</w:t>
      </w:r>
    </w:p>
    <w:p w14:paraId="2C0AF9A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Lookup to:</w:t>
      </w:r>
    </w:p>
    <w:p w14:paraId="3C17763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Employee.</w:t>
      </w:r>
    </w:p>
    <w:p w14:paraId="6B1F2F4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A375079">
          <v:rect id="_x0000_i5881" style="width:0;height:1.5pt" o:hralign="center" o:hrstd="t" o:hr="t" fillcolor="#a0a0a0" stroked="f"/>
        </w:pict>
      </w:r>
    </w:p>
    <w:p w14:paraId="266607C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186. Tomorrow</w:t>
      </w:r>
    </w:p>
    <w:p w14:paraId="3344DAF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Canvas App derives this from:</w:t>
      </w:r>
    </w:p>
    <w:p w14:paraId="7391441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Current authenticated employee.</w:t>
      </w:r>
    </w:p>
    <w:p w14:paraId="26EE2B0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7171AB5">
          <v:rect id="_x0000_i5882" style="width:0;height:1.5pt" o:hralign="center" o:hrstd="t" o:hr="t" fillcolor="#a0a0a0" stroked="f"/>
        </w:pict>
      </w:r>
    </w:p>
    <w:p w14:paraId="19F685F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187. Do Not Let User Freely Select</w:t>
      </w:r>
    </w:p>
    <w:p w14:paraId="217D177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Requested By</w:t>
      </w:r>
    </w:p>
    <w:p w14:paraId="56F9EA7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from all employees.</w:t>
      </w:r>
    </w:p>
    <w:p w14:paraId="4CA41CC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C68690B">
          <v:rect id="_x0000_i5883" style="width:0;height:1.5pt" o:hralign="center" o:hrstd="t" o:hr="t" fillcolor="#a0a0a0" stroked="f"/>
        </w:pict>
      </w:r>
    </w:p>
    <w:p w14:paraId="4EF1312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188. Why?</w:t>
      </w:r>
    </w:p>
    <w:p w14:paraId="15F7486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Employee must not submit a Purchase Request pretending to be:</w:t>
      </w:r>
    </w:p>
    <w:p w14:paraId="4AA0BFA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Someone else.</w:t>
      </w:r>
    </w:p>
    <w:p w14:paraId="13E6352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C92BC4A">
          <v:rect id="_x0000_i5884" style="width:0;height:1.5pt" o:hralign="center" o:hrstd="t" o:hr="t" fillcolor="#a0a0a0" stroked="f"/>
        </w:pict>
      </w:r>
    </w:p>
    <w:p w14:paraId="0191E2D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AB — REQUESTED DEPARTMENT</w:t>
      </w:r>
    </w:p>
    <w:p w14:paraId="54B7815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189. Why Store Department On Request?</w:t>
      </w:r>
    </w:p>
    <w:p w14:paraId="1EE97B1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Employee already has:</w:t>
      </w:r>
    </w:p>
    <w:p w14:paraId="7E22EA4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Department.</w:t>
      </w:r>
    </w:p>
    <w:p w14:paraId="1C8395D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Why duplicate it?</w:t>
      </w:r>
    </w:p>
    <w:p w14:paraId="7F183B5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44E2EF0">
          <v:rect id="_x0000_i5885" style="width:0;height:1.5pt" o:hralign="center" o:hrstd="t" o:hr="t" fillcolor="#a0a0a0" stroked="f"/>
        </w:pict>
      </w:r>
    </w:p>
    <w:p w14:paraId="5FA9311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190. Snapshot Principle</w:t>
      </w:r>
    </w:p>
    <w:p w14:paraId="78CD8AC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Suppose Hana submits a request while in:</w:t>
      </w:r>
    </w:p>
    <w:p w14:paraId="005220C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Finance.</w:t>
      </w:r>
    </w:p>
    <w:p w14:paraId="69C0518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Next month she transfers to:</w:t>
      </w:r>
    </w:p>
    <w:p w14:paraId="12047CB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IT.</w:t>
      </w:r>
    </w:p>
    <w:p w14:paraId="5131441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66B6EAD">
          <v:rect id="_x0000_i5886" style="width:0;height:1.5pt" o:hralign="center" o:hrstd="t" o:hr="t" fillcolor="#a0a0a0" stroked="f"/>
        </w:pict>
      </w:r>
    </w:p>
    <w:p w14:paraId="6A0DBE0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191. If Reports Always Follow</w:t>
      </w:r>
    </w:p>
    <w:p w14:paraId="2C40220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Employee </w:t>
      </w:r>
      <w:r w:rsidRPr="009F360D">
        <w:rPr>
          <w:rFonts w:ascii="Times New Roman" w:hAnsi="Times New Roman" w:cs="Times New Roman"/>
          <w:sz w:val="32"/>
          <w:szCs w:val="32"/>
        </w:rPr>
        <w:t>→</w:t>
      </w:r>
      <w:r w:rsidRPr="009F360D">
        <w:rPr>
          <w:sz w:val="32"/>
          <w:szCs w:val="32"/>
        </w:rPr>
        <w:t xml:space="preserve"> Current Department</w:t>
      </w:r>
    </w:p>
    <w:p w14:paraId="336660A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the old request may appear as:</w:t>
      </w:r>
    </w:p>
    <w:p w14:paraId="7997A98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IT spend.</w:t>
      </w:r>
    </w:p>
    <w:p w14:paraId="4A4FBAB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281B33F">
          <v:rect id="_x0000_i5887" style="width:0;height:1.5pt" o:hralign="center" o:hrstd="t" o:hr="t" fillcolor="#a0a0a0" stroked="f"/>
        </w:pict>
      </w:r>
    </w:p>
    <w:p w14:paraId="6FBA14E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192. Better</w:t>
      </w:r>
    </w:p>
    <w:p w14:paraId="50C0E4B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At request creation:</w:t>
      </w:r>
    </w:p>
    <w:p w14:paraId="13142C8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Store:</w:t>
      </w:r>
    </w:p>
    <w:p w14:paraId="07FE342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Requested Department = Finance</w:t>
      </w:r>
    </w:p>
    <w:p w14:paraId="3E22A91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4C64DE8">
          <v:rect id="_x0000_i5888" style="width:0;height:1.5pt" o:hralign="center" o:hrstd="t" o:hr="t" fillcolor="#a0a0a0" stroked="f"/>
        </w:pict>
      </w:r>
    </w:p>
    <w:p w14:paraId="52BD755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193. This Preserves</w:t>
      </w:r>
    </w:p>
    <w:p w14:paraId="494AE42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Request-time organizational context.</w:t>
      </w:r>
    </w:p>
    <w:p w14:paraId="5920187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6A784D7">
          <v:rect id="_x0000_i5889" style="width:0;height:1.5pt" o:hralign="center" o:hrstd="t" o:hr="t" fillcolor="#a0a0a0" stroked="f"/>
        </w:pict>
      </w:r>
    </w:p>
    <w:p w14:paraId="3F586F9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AC — NEEDED BY</w:t>
      </w:r>
    </w:p>
    <w:p w14:paraId="3EBCE6B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194. Needed By</w:t>
      </w:r>
    </w:p>
    <w:p w14:paraId="6FEAE60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Type:</w:t>
      </w:r>
    </w:p>
    <w:p w14:paraId="21883AB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Date Only.</w:t>
      </w:r>
    </w:p>
    <w:p w14:paraId="02416F1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39FF17D">
          <v:rect id="_x0000_i5890" style="width:0;height:1.5pt" o:hralign="center" o:hrstd="t" o:hr="t" fillcolor="#a0a0a0" stroked="f"/>
        </w:pict>
      </w:r>
    </w:p>
    <w:p w14:paraId="234FEC2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195. Business Rule</w:t>
      </w:r>
    </w:p>
    <w:p w14:paraId="4C232E0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Should generally not be:</w:t>
      </w:r>
    </w:p>
    <w:p w14:paraId="7CA959D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Before the request date.</w:t>
      </w:r>
    </w:p>
    <w:p w14:paraId="07E8A01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A0029E4">
          <v:rect id="_x0000_i5891" style="width:0;height:1.5pt" o:hralign="center" o:hrstd="t" o:hr="t" fillcolor="#a0a0a0" stroked="f"/>
        </w:pict>
      </w:r>
    </w:p>
    <w:p w14:paraId="0253611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196. Tomorrow</w:t>
      </w:r>
    </w:p>
    <w:p w14:paraId="53BF653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Canvas App also validates:</w:t>
      </w:r>
    </w:p>
    <w:p w14:paraId="709A2CD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Needed By &gt;= Today()</w:t>
      </w:r>
    </w:p>
    <w:p w14:paraId="65B6563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353F5BB">
          <v:rect id="_x0000_i5892" style="width:0;height:1.5pt" o:hralign="center" o:hrstd="t" o:hr="t" fillcolor="#a0a0a0" stroked="f"/>
        </w:pict>
      </w:r>
    </w:p>
    <w:p w14:paraId="1F168BC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197. But</w:t>
      </w:r>
    </w:p>
    <w:p w14:paraId="3EFCCDD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Client validation alone isn't:</w:t>
      </w:r>
    </w:p>
    <w:p w14:paraId="0371CA0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Enterprise security/business enforcement.</w:t>
      </w:r>
    </w:p>
    <w:p w14:paraId="3F608AB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706E1F9">
          <v:rect id="_x0000_i5893" style="width:0;height:1.5pt" o:hralign="center" o:hrstd="t" o:hr="t" fillcolor="#a0a0a0" stroked="f"/>
        </w:pict>
      </w:r>
    </w:p>
    <w:p w14:paraId="75B596D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AD — TOTAL AMOUNT</w:t>
      </w:r>
    </w:p>
    <w:p w14:paraId="5267CD0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198. Total Amount</w:t>
      </w:r>
    </w:p>
    <w:p w14:paraId="7332791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Type:</w:t>
      </w:r>
    </w:p>
    <w:p w14:paraId="725D1E0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Currency.</w:t>
      </w:r>
    </w:p>
    <w:p w14:paraId="79550FD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E17DB89">
          <v:rect id="_x0000_i5894" style="width:0;height:1.5pt" o:hralign="center" o:hrstd="t" o:hr="t" fillcolor="#a0a0a0" stroked="f"/>
        </w:pict>
      </w:r>
    </w:p>
    <w:p w14:paraId="4F4E62B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199. This value determines:</w:t>
      </w:r>
    </w:p>
    <w:p w14:paraId="0D2E8AD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Approval routing.</w:t>
      </w:r>
    </w:p>
    <w:p w14:paraId="4D91D51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44DD497">
          <v:rect id="_x0000_i5895" style="width:0;height:1.5pt" o:hralign="center" o:hrstd="t" o:hr="t" fillcolor="#a0a0a0" stroked="f"/>
        </w:pict>
      </w:r>
    </w:p>
    <w:p w14:paraId="6EA9A66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200. Therefore</w:t>
      </w:r>
    </w:p>
    <w:p w14:paraId="7D61BAB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It must be:</w:t>
      </w:r>
    </w:p>
    <w:p w14:paraId="2944337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Authoritative.</w:t>
      </w:r>
    </w:p>
    <w:p w14:paraId="3877B00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8E152B7">
          <v:rect id="_x0000_i5896" style="width:0;height:1.5pt" o:hralign="center" o:hrstd="t" o:hr="t" fillcolor="#a0a0a0" stroked="f"/>
        </w:pict>
      </w:r>
    </w:p>
    <w:p w14:paraId="62A9CFA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201. Bad Architecture</w:t>
      </w:r>
    </w:p>
    <w:p w14:paraId="2790B10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Trust whatever Canvas App sends:</w:t>
      </w:r>
    </w:p>
    <w:p w14:paraId="74E3640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Total Amount = 4,999</w:t>
      </w:r>
    </w:p>
    <w:p w14:paraId="52824E1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while actual line items total:</w:t>
      </w:r>
    </w:p>
    <w:p w14:paraId="6BFBB76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75,000.</w:t>
      </w:r>
    </w:p>
    <w:p w14:paraId="32B8CB5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72EF040">
          <v:rect id="_x0000_i5897" style="width:0;height:1.5pt" o:hralign="center" o:hrstd="t" o:hr="t" fillcolor="#a0a0a0" stroked="f"/>
        </w:pict>
      </w:r>
    </w:p>
    <w:p w14:paraId="765D43B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202. Secure Pattern</w:t>
      </w:r>
    </w:p>
    <w:p w14:paraId="72FC648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CANVAS APP</w:t>
      </w:r>
    </w:p>
    <w:p w14:paraId="57AA6CB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calculates total for UX</w:t>
      </w:r>
    </w:p>
    <w:p w14:paraId="401A3759" w14:textId="77777777" w:rsidR="009F360D" w:rsidRPr="009F360D" w:rsidRDefault="009F360D" w:rsidP="009F360D">
      <w:pPr>
        <w:rPr>
          <w:sz w:val="32"/>
          <w:szCs w:val="32"/>
        </w:rPr>
      </w:pPr>
    </w:p>
    <w:p w14:paraId="48CA1D0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Times New Roman" w:hAnsi="Times New Roman" w:cs="Times New Roman"/>
          <w:sz w:val="32"/>
          <w:szCs w:val="32"/>
        </w:rPr>
        <w:t>↓</w:t>
      </w:r>
    </w:p>
    <w:p w14:paraId="0CC7C11A" w14:textId="77777777" w:rsidR="009F360D" w:rsidRPr="009F360D" w:rsidRDefault="009F360D" w:rsidP="009F360D">
      <w:pPr>
        <w:rPr>
          <w:sz w:val="32"/>
          <w:szCs w:val="32"/>
        </w:rPr>
      </w:pPr>
    </w:p>
    <w:p w14:paraId="6647C11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DATAVERSE ITEMS</w:t>
      </w:r>
    </w:p>
    <w:p w14:paraId="69C73D22" w14:textId="77777777" w:rsidR="009F360D" w:rsidRPr="009F360D" w:rsidRDefault="009F360D" w:rsidP="009F360D">
      <w:pPr>
        <w:rPr>
          <w:sz w:val="32"/>
          <w:szCs w:val="32"/>
        </w:rPr>
      </w:pPr>
    </w:p>
    <w:p w14:paraId="1B8140E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Times New Roman" w:hAnsi="Times New Roman" w:cs="Times New Roman"/>
          <w:sz w:val="32"/>
          <w:szCs w:val="32"/>
        </w:rPr>
        <w:t>↓</w:t>
      </w:r>
    </w:p>
    <w:p w14:paraId="48A2D76C" w14:textId="77777777" w:rsidR="009F360D" w:rsidRPr="009F360D" w:rsidRDefault="009F360D" w:rsidP="009F360D">
      <w:pPr>
        <w:rPr>
          <w:sz w:val="32"/>
          <w:szCs w:val="32"/>
        </w:rPr>
      </w:pPr>
    </w:p>
    <w:p w14:paraId="2A2F225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SERVER-SIDE FLOW</w:t>
      </w:r>
    </w:p>
    <w:p w14:paraId="6D45A18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recalculates/validates authoritative total</w:t>
      </w:r>
    </w:p>
    <w:p w14:paraId="2353634F" w14:textId="77777777" w:rsidR="009F360D" w:rsidRPr="009F360D" w:rsidRDefault="009F360D" w:rsidP="009F360D">
      <w:pPr>
        <w:rPr>
          <w:sz w:val="32"/>
          <w:szCs w:val="32"/>
        </w:rPr>
      </w:pPr>
    </w:p>
    <w:p w14:paraId="5115937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Times New Roman" w:hAnsi="Times New Roman" w:cs="Times New Roman"/>
          <w:sz w:val="32"/>
          <w:szCs w:val="32"/>
        </w:rPr>
        <w:t>↓</w:t>
      </w:r>
    </w:p>
    <w:p w14:paraId="43C6CD77" w14:textId="77777777" w:rsidR="009F360D" w:rsidRPr="009F360D" w:rsidRDefault="009F360D" w:rsidP="009F360D">
      <w:pPr>
        <w:rPr>
          <w:sz w:val="32"/>
          <w:szCs w:val="32"/>
        </w:rPr>
      </w:pPr>
    </w:p>
    <w:p w14:paraId="3CC51F8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APPROVAL ROUTING</w:t>
      </w:r>
    </w:p>
    <w:p w14:paraId="71575AF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EC3A2CF">
          <v:rect id="_x0000_i5898" style="width:0;height:1.5pt" o:hralign="center" o:hrstd="t" o:hr="t" fillcolor="#a0a0a0" stroked="f"/>
        </w:pict>
      </w:r>
    </w:p>
    <w:p w14:paraId="3F49257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203. Principle</w:t>
      </w:r>
    </w:p>
    <w:p w14:paraId="742F5CE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Client computes for:</w:t>
      </w:r>
    </w:p>
    <w:p w14:paraId="580C3B3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User Experience.</w:t>
      </w:r>
    </w:p>
    <w:p w14:paraId="6847E45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Server/process validates for:</w:t>
      </w:r>
    </w:p>
    <w:p w14:paraId="2911105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Business trust.</w:t>
      </w:r>
    </w:p>
    <w:p w14:paraId="0EACAEC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249DE0D">
          <v:rect id="_x0000_i5899" style="width:0;height:1.5pt" o:hralign="center" o:hrstd="t" o:hr="t" fillcolor="#a0a0a0" stroked="f"/>
        </w:pict>
      </w:r>
    </w:p>
    <w:p w14:paraId="11BAB61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AE — WHY NOT A SIMPLE ROLLUP FOR APPROVAL?</w:t>
      </w:r>
    </w:p>
    <w:p w14:paraId="42E8F62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204. Dataverse Supports</w:t>
      </w:r>
    </w:p>
    <w:p w14:paraId="7E38604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Rollup Columns.</w:t>
      </w:r>
    </w:p>
    <w:p w14:paraId="53D183E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6D8867E">
          <v:rect id="_x0000_i5900" style="width:0;height:1.5pt" o:hralign="center" o:hrstd="t" o:hr="t" fillcolor="#a0a0a0" stroked="f"/>
        </w:pict>
      </w:r>
    </w:p>
    <w:p w14:paraId="27BD996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205. Could We Roll Up</w:t>
      </w:r>
    </w:p>
    <w:p w14:paraId="2FB384A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 Item Line Totals?</w:t>
      </w:r>
    </w:p>
    <w:p w14:paraId="14F59C6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Technically:</w:t>
      </w:r>
    </w:p>
    <w:p w14:paraId="2D7E77D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Yes, depending on configuration.</w:t>
      </w:r>
    </w:p>
    <w:p w14:paraId="67C8F53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BAC6D95">
          <v:rect id="_x0000_i5901" style="width:0;height:1.5pt" o:hralign="center" o:hrstd="t" o:hr="t" fillcolor="#a0a0a0" stroked="f"/>
        </w:pict>
      </w:r>
    </w:p>
    <w:p w14:paraId="2374CF1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206. But Rollup Calculations</w:t>
      </w:r>
    </w:p>
    <w:p w14:paraId="533AA74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are processed:</w:t>
      </w:r>
    </w:p>
    <w:p w14:paraId="0C3173B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Asynchronously.</w:t>
      </w:r>
    </w:p>
    <w:p w14:paraId="6032050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0F4D6DB">
          <v:rect id="_x0000_i5902" style="width:0;height:1.5pt" o:hralign="center" o:hrstd="t" o:hr="t" fillcolor="#a0a0a0" stroked="f"/>
        </w:pict>
      </w:r>
    </w:p>
    <w:p w14:paraId="79F7E8E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207. Therefore</w:t>
      </w:r>
    </w:p>
    <w:p w14:paraId="36AF06C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Do not rely on a scheduled rollup being immediately current at:</w:t>
      </w:r>
    </w:p>
    <w:p w14:paraId="73A44C9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Submission time.</w:t>
      </w:r>
    </w:p>
    <w:p w14:paraId="011C566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BE34E6C">
          <v:rect id="_x0000_i5903" style="width:0;height:1.5pt" o:hralign="center" o:hrstd="t" o:hr="t" fillcolor="#a0a0a0" stroked="f"/>
        </w:pict>
      </w:r>
    </w:p>
    <w:p w14:paraId="372BF4A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208. Example</w:t>
      </w:r>
    </w:p>
    <w:p w14:paraId="2C5583D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Employee changes cart from:</w:t>
      </w:r>
    </w:p>
    <w:p w14:paraId="67AF6D8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4,000</w:t>
      </w:r>
    </w:p>
    <w:p w14:paraId="5009A42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to:</w:t>
      </w:r>
    </w:p>
    <w:p w14:paraId="1CEAD99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60,000.</w:t>
      </w:r>
    </w:p>
    <w:p w14:paraId="78AA278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A446E4A">
          <v:rect id="_x0000_i5904" style="width:0;height:1.5pt" o:hralign="center" o:hrstd="t" o:hr="t" fillcolor="#a0a0a0" stroked="f"/>
        </w:pict>
      </w:r>
    </w:p>
    <w:p w14:paraId="32BB76A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209. Approval starts immediately.</w:t>
      </w:r>
    </w:p>
    <w:p w14:paraId="5CC3D46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If rollup hasn't refreshed:</w:t>
      </w:r>
    </w:p>
    <w:p w14:paraId="5FB7AD2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Flow could route based on:</w:t>
      </w:r>
    </w:p>
    <w:p w14:paraId="2479E30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Stale total.</w:t>
      </w:r>
    </w:p>
    <w:p w14:paraId="7306FF5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E47B378">
          <v:rect id="_x0000_i5905" style="width:0;height:1.5pt" o:hralign="center" o:hrstd="t" o:hr="t" fillcolor="#a0a0a0" stroked="f"/>
        </w:pict>
      </w:r>
    </w:p>
    <w:p w14:paraId="6E7ECC9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210. Capstone Design</w:t>
      </w:r>
    </w:p>
    <w:p w14:paraId="117B1C1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 stored:</w:t>
      </w:r>
    </w:p>
    <w:p w14:paraId="3AF24FF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Total Amount</w:t>
      </w:r>
    </w:p>
    <w:p w14:paraId="7CF3736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validated/recalculated during:</w:t>
      </w:r>
    </w:p>
    <w:p w14:paraId="229E1B3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Submission automation.</w:t>
      </w:r>
    </w:p>
    <w:p w14:paraId="2687EC9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FBCF157">
          <v:rect id="_x0000_i5906" style="width:0;height:1.5pt" o:hralign="center" o:hrstd="t" o:hr="t" fillcolor="#a0a0a0" stroked="f"/>
        </w:pict>
      </w:r>
    </w:p>
    <w:p w14:paraId="478D541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AF — FORMULA COLUMN NOTE</w:t>
      </w:r>
    </w:p>
    <w:p w14:paraId="13E00FB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211. Dataverse Formula Columns</w:t>
      </w:r>
    </w:p>
    <w:p w14:paraId="15C8722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Use:</w:t>
      </w:r>
    </w:p>
    <w:p w14:paraId="45D0B16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Power Fx.</w:t>
      </w:r>
    </w:p>
    <w:p w14:paraId="7233088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E835C11">
          <v:rect id="_x0000_i5907" style="width:0;height:1.5pt" o:hralign="center" o:hrstd="t" o:hr="t" fillcolor="#a0a0a0" stroked="f"/>
        </w:pict>
      </w:r>
    </w:p>
    <w:p w14:paraId="2ADACE6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212. However</w:t>
      </w:r>
    </w:p>
    <w:p w14:paraId="272E0C0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Current formula-column capabilities don't produce a native:</w:t>
      </w:r>
    </w:p>
    <w:p w14:paraId="2C905FF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Currency output type.</w:t>
      </w:r>
    </w:p>
    <w:p w14:paraId="39BEE83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06FBA44">
          <v:rect id="_x0000_i5908" style="width:0;height:1.5pt" o:hralign="center" o:hrstd="t" o:hr="t" fillcolor="#a0a0a0" stroked="f"/>
        </w:pict>
      </w:r>
    </w:p>
    <w:p w14:paraId="6BDE68A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213. Therefore</w:t>
      </w:r>
    </w:p>
    <w:p w14:paraId="4E60D79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For the capstone's authoritative money calculations:</w:t>
      </w:r>
    </w:p>
    <w:p w14:paraId="743C3D8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Use:</w:t>
      </w:r>
    </w:p>
    <w:p w14:paraId="46117DA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Currency columns</w:t>
      </w:r>
    </w:p>
    <w:p w14:paraId="280E0AD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and calculate/validate values through:</w:t>
      </w:r>
    </w:p>
    <w:p w14:paraId="3DC3BE0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Canvas Power Fx</w:t>
      </w:r>
    </w:p>
    <w:p w14:paraId="195D715A" w14:textId="77777777" w:rsidR="009F360D" w:rsidRPr="009F360D" w:rsidRDefault="009F360D" w:rsidP="009F360D">
      <w:pPr>
        <w:rPr>
          <w:sz w:val="32"/>
          <w:szCs w:val="32"/>
        </w:rPr>
      </w:pPr>
    </w:p>
    <w:p w14:paraId="30D251A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+</w:t>
      </w:r>
    </w:p>
    <w:p w14:paraId="0F924F5B" w14:textId="77777777" w:rsidR="009F360D" w:rsidRPr="009F360D" w:rsidRDefault="009F360D" w:rsidP="009F360D">
      <w:pPr>
        <w:rPr>
          <w:sz w:val="32"/>
          <w:szCs w:val="32"/>
        </w:rPr>
      </w:pPr>
    </w:p>
    <w:p w14:paraId="7AFAFC9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Power Automate</w:t>
      </w:r>
    </w:p>
    <w:p w14:paraId="09B854D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9497E1F">
          <v:rect id="_x0000_i5909" style="width:0;height:1.5pt" o:hralign="center" o:hrstd="t" o:hr="t" fillcolor="#a0a0a0" stroked="f"/>
        </w:pict>
      </w:r>
    </w:p>
    <w:p w14:paraId="7F9A9F6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AG — PURCHASE REQUEST ITEM TABLE</w:t>
      </w:r>
    </w:p>
    <w:p w14:paraId="69E3201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214. Create</w:t>
      </w:r>
    </w:p>
    <w:p w14:paraId="4952159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 Item</w:t>
      </w:r>
    </w:p>
    <w:p w14:paraId="6D137E3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Ownership:</w:t>
      </w:r>
    </w:p>
    <w:p w14:paraId="1FDE434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User or Team.</w:t>
      </w:r>
    </w:p>
    <w:p w14:paraId="2CC7A3E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37846AC">
          <v:rect id="_x0000_i5910" style="width:0;height:1.5pt" o:hralign="center" o:hrstd="t" o:hr="t" fillcolor="#a0a0a0" stroked="f"/>
        </w:pict>
      </w:r>
    </w:p>
    <w:p w14:paraId="01E8B09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215. Grain</w:t>
      </w:r>
    </w:p>
    <w:p w14:paraId="56CB3D2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One row represents:</w:t>
      </w:r>
    </w:p>
    <w:p w14:paraId="4DF54EF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One line item on one Purchase Request.</w:t>
      </w:r>
    </w:p>
    <w:p w14:paraId="56E3561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83C30DD">
          <v:rect id="_x0000_i5911" style="width:0;height:1.5pt" o:hralign="center" o:hrstd="t" o:hr="t" fillcolor="#a0a0a0" stroked="f"/>
        </w:pict>
      </w:r>
    </w:p>
    <w:p w14:paraId="6A6B5E1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216. Primary Name</w:t>
      </w:r>
    </w:p>
    <w:p w14:paraId="3405841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Use:</w:t>
      </w:r>
    </w:p>
    <w:p w14:paraId="52A9BAE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Line Description</w:t>
      </w:r>
    </w:p>
    <w:p w14:paraId="5474FC0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82B7C34">
          <v:rect id="_x0000_i5912" style="width:0;height:1.5pt" o:hralign="center" o:hrstd="t" o:hr="t" fillcolor="#a0a0a0" stroked="f"/>
        </w:pict>
      </w:r>
    </w:p>
    <w:p w14:paraId="26F4670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217. Optional Business Identifier</w:t>
      </w:r>
    </w:p>
    <w:p w14:paraId="0921B8B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Line Number</w:t>
      </w:r>
    </w:p>
    <w:p w14:paraId="6DB7DBE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Whole Number.</w:t>
      </w:r>
    </w:p>
    <w:p w14:paraId="417D340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748C2A3">
          <v:rect id="_x0000_i5913" style="width:0;height:1.5pt" o:hralign="center" o:hrstd="t" o:hr="t" fillcolor="#a0a0a0" stroked="f"/>
        </w:pict>
      </w:r>
    </w:p>
    <w:p w14:paraId="7B426A2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218. Core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2762"/>
        <w:gridCol w:w="1484"/>
      </w:tblGrid>
      <w:tr w:rsidR="009F360D" w:rsidRPr="009F360D" w14:paraId="76C669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E4F8D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7A6EACDC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2EA6F8F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Required</w:t>
            </w:r>
          </w:p>
        </w:tc>
      </w:tr>
      <w:tr w:rsidR="009F360D" w:rsidRPr="009F360D" w14:paraId="450C1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3DE6A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Line Description</w:t>
            </w:r>
          </w:p>
        </w:tc>
        <w:tc>
          <w:tcPr>
            <w:tcW w:w="0" w:type="auto"/>
            <w:vAlign w:val="center"/>
            <w:hideMark/>
          </w:tcPr>
          <w:p w14:paraId="59384EB7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030A3E3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</w:t>
            </w:r>
          </w:p>
        </w:tc>
      </w:tr>
      <w:tr w:rsidR="009F360D" w:rsidRPr="009F360D" w14:paraId="3F402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D9A36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Purchase Request</w:t>
            </w:r>
          </w:p>
        </w:tc>
        <w:tc>
          <w:tcPr>
            <w:tcW w:w="0" w:type="auto"/>
            <w:vAlign w:val="center"/>
            <w:hideMark/>
          </w:tcPr>
          <w:p w14:paraId="2DF1FDAF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Lookup</w:t>
            </w:r>
          </w:p>
        </w:tc>
        <w:tc>
          <w:tcPr>
            <w:tcW w:w="0" w:type="auto"/>
            <w:vAlign w:val="center"/>
            <w:hideMark/>
          </w:tcPr>
          <w:p w14:paraId="379DE3FD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</w:t>
            </w:r>
          </w:p>
        </w:tc>
      </w:tr>
      <w:tr w:rsidR="009F360D" w:rsidRPr="009F360D" w14:paraId="27CF4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525BF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9A5D792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Lookup</w:t>
            </w:r>
          </w:p>
        </w:tc>
        <w:tc>
          <w:tcPr>
            <w:tcW w:w="0" w:type="auto"/>
            <w:vAlign w:val="center"/>
            <w:hideMark/>
          </w:tcPr>
          <w:p w14:paraId="5A4BC4F1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</w:t>
            </w:r>
          </w:p>
        </w:tc>
      </w:tr>
      <w:tr w:rsidR="009F360D" w:rsidRPr="009F360D" w14:paraId="3C492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C1C3E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43D4632B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Decimal Number</w:t>
            </w:r>
          </w:p>
        </w:tc>
        <w:tc>
          <w:tcPr>
            <w:tcW w:w="0" w:type="auto"/>
            <w:vAlign w:val="center"/>
            <w:hideMark/>
          </w:tcPr>
          <w:p w14:paraId="45ED50FF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</w:t>
            </w:r>
          </w:p>
        </w:tc>
      </w:tr>
      <w:tr w:rsidR="009F360D" w:rsidRPr="009F360D" w14:paraId="5683D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5184F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Unit of Measure</w:t>
            </w:r>
          </w:p>
        </w:tc>
        <w:tc>
          <w:tcPr>
            <w:tcW w:w="0" w:type="auto"/>
            <w:vAlign w:val="center"/>
            <w:hideMark/>
          </w:tcPr>
          <w:p w14:paraId="5ED27F3D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Global Choice</w:t>
            </w:r>
          </w:p>
        </w:tc>
        <w:tc>
          <w:tcPr>
            <w:tcW w:w="0" w:type="auto"/>
            <w:vAlign w:val="center"/>
            <w:hideMark/>
          </w:tcPr>
          <w:p w14:paraId="4C68409E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</w:t>
            </w:r>
          </w:p>
        </w:tc>
      </w:tr>
      <w:tr w:rsidR="009F360D" w:rsidRPr="009F360D" w14:paraId="5890C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603BC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Unit Price</w:t>
            </w:r>
          </w:p>
        </w:tc>
        <w:tc>
          <w:tcPr>
            <w:tcW w:w="0" w:type="auto"/>
            <w:vAlign w:val="center"/>
            <w:hideMark/>
          </w:tcPr>
          <w:p w14:paraId="50CA162B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73C14569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</w:t>
            </w:r>
          </w:p>
        </w:tc>
      </w:tr>
      <w:tr w:rsidR="009F360D" w:rsidRPr="009F360D" w14:paraId="17E18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3026D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Line Total</w:t>
            </w:r>
          </w:p>
        </w:tc>
        <w:tc>
          <w:tcPr>
            <w:tcW w:w="0" w:type="auto"/>
            <w:vAlign w:val="center"/>
            <w:hideMark/>
          </w:tcPr>
          <w:p w14:paraId="7C80EFF4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7982541B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Yes</w:t>
            </w:r>
          </w:p>
        </w:tc>
      </w:tr>
      <w:tr w:rsidR="009F360D" w:rsidRPr="009F360D" w14:paraId="773F4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36C60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Suggested Vendor</w:t>
            </w:r>
          </w:p>
        </w:tc>
        <w:tc>
          <w:tcPr>
            <w:tcW w:w="0" w:type="auto"/>
            <w:vAlign w:val="center"/>
            <w:hideMark/>
          </w:tcPr>
          <w:p w14:paraId="38716E00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 xml:space="preserve">Lookup </w:t>
            </w:r>
            <w:r w:rsidRPr="009F360D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9F360D">
              <w:rPr>
                <w:sz w:val="32"/>
                <w:szCs w:val="32"/>
              </w:rPr>
              <w:t xml:space="preserve"> Vendor</w:t>
            </w:r>
          </w:p>
        </w:tc>
        <w:tc>
          <w:tcPr>
            <w:tcW w:w="0" w:type="auto"/>
            <w:vAlign w:val="center"/>
            <w:hideMark/>
          </w:tcPr>
          <w:p w14:paraId="7295C8A5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No</w:t>
            </w:r>
          </w:p>
        </w:tc>
      </w:tr>
      <w:tr w:rsidR="009F360D" w:rsidRPr="009F360D" w14:paraId="20573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7C254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4316EF26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Multiline Text</w:t>
            </w:r>
          </w:p>
        </w:tc>
        <w:tc>
          <w:tcPr>
            <w:tcW w:w="0" w:type="auto"/>
            <w:vAlign w:val="center"/>
            <w:hideMark/>
          </w:tcPr>
          <w:p w14:paraId="61E16E74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No</w:t>
            </w:r>
          </w:p>
        </w:tc>
      </w:tr>
    </w:tbl>
    <w:p w14:paraId="4CCBF45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D5FC8B2">
          <v:rect id="_x0000_i5914" style="width:0;height:1.5pt" o:hralign="center" o:hrstd="t" o:hr="t" fillcolor="#a0a0a0" stroked="f"/>
        </w:pict>
      </w:r>
    </w:p>
    <w:p w14:paraId="476A179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219. Why Decimal Quantity?</w:t>
      </w:r>
    </w:p>
    <w:p w14:paraId="4C18794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Some purchasing may use:</w:t>
      </w:r>
    </w:p>
    <w:p w14:paraId="61F0E50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2 Each</w:t>
      </w:r>
    </w:p>
    <w:p w14:paraId="718EB6F2" w14:textId="77777777" w:rsidR="009F360D" w:rsidRPr="009F360D" w:rsidRDefault="009F360D" w:rsidP="009F360D">
      <w:pPr>
        <w:rPr>
          <w:sz w:val="32"/>
          <w:szCs w:val="32"/>
        </w:rPr>
      </w:pPr>
    </w:p>
    <w:p w14:paraId="0B0D62B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1.5 Kilograms</w:t>
      </w:r>
    </w:p>
    <w:p w14:paraId="1B90E99D" w14:textId="77777777" w:rsidR="009F360D" w:rsidRPr="009F360D" w:rsidRDefault="009F360D" w:rsidP="009F360D">
      <w:pPr>
        <w:rPr>
          <w:sz w:val="32"/>
          <w:szCs w:val="32"/>
        </w:rPr>
      </w:pPr>
    </w:p>
    <w:p w14:paraId="215EEB6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3.25 Hours</w:t>
      </w:r>
    </w:p>
    <w:p w14:paraId="517A81B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EA33A92">
          <v:rect id="_x0000_i5915" style="width:0;height:1.5pt" o:hralign="center" o:hrstd="t" o:hr="t" fillcolor="#a0a0a0" stroked="f"/>
        </w:pict>
      </w:r>
    </w:p>
    <w:p w14:paraId="63CE865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220. Whole Number Would Prevent</w:t>
      </w:r>
    </w:p>
    <w:p w14:paraId="0504C16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Fractional quantities.</w:t>
      </w:r>
    </w:p>
    <w:p w14:paraId="227C415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pict w14:anchorId="270AA7B7">
          <v:rect id="_x0000_i5916" style="width:0;height:1.5pt" o:hralign="center" o:hrstd="t" o:hr="t" fillcolor="#a0a0a0" stroked="f"/>
        </w:pict>
      </w:r>
    </w:p>
    <w:p w14:paraId="13E2A36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AH — LINE TOTAL</w:t>
      </w:r>
    </w:p>
    <w:p w14:paraId="78A3A49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221. Formula</w:t>
      </w:r>
    </w:p>
    <w:p w14:paraId="38EE56E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Conceptually:</w:t>
      </w:r>
    </w:p>
    <w:p w14:paraId="2A8997B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Line Total</w:t>
      </w:r>
    </w:p>
    <w:p w14:paraId="7B8F1F1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=</w:t>
      </w:r>
    </w:p>
    <w:p w14:paraId="3CA9026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Quantity × Unit Price</w:t>
      </w:r>
    </w:p>
    <w:p w14:paraId="3ACF3C0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ED0E58E">
          <v:rect id="_x0000_i5917" style="width:0;height:1.5pt" o:hralign="center" o:hrstd="t" o:hr="t" fillcolor="#a0a0a0" stroked="f"/>
        </w:pict>
      </w:r>
    </w:p>
    <w:p w14:paraId="3B3DF0D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222. Tomorrow</w:t>
      </w:r>
    </w:p>
    <w:p w14:paraId="524D595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Canvas App calculates this in:</w:t>
      </w:r>
    </w:p>
    <w:p w14:paraId="7C688A3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colRequestItems.</w:t>
      </w:r>
    </w:p>
    <w:p w14:paraId="518C0BC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F035CC5">
          <v:rect id="_x0000_i5918" style="width:0;height:1.5pt" o:hralign="center" o:hrstd="t" o:hr="t" fillcolor="#a0a0a0" stroked="f"/>
        </w:pict>
      </w:r>
    </w:p>
    <w:p w14:paraId="04AC54A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223. During Submission</w:t>
      </w:r>
    </w:p>
    <w:p w14:paraId="6238DE4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Server process should:</w:t>
      </w:r>
    </w:p>
    <w:p w14:paraId="3AB3AEB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Recalculate/validate.</w:t>
      </w:r>
    </w:p>
    <w:p w14:paraId="1A43994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F0A9F6D">
          <v:rect id="_x0000_i5919" style="width:0;height:1.5pt" o:hralign="center" o:hrstd="t" o:hr="t" fillcolor="#a0a0a0" stroked="f"/>
        </w:pict>
      </w:r>
    </w:p>
    <w:p w14:paraId="2E5BDBA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224. Do Not Trust</w:t>
      </w:r>
    </w:p>
    <w:p w14:paraId="1505C17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 manipulated client-supplied:</w:t>
      </w:r>
    </w:p>
    <w:p w14:paraId="18DB2C5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Line Total.</w:t>
      </w:r>
    </w:p>
    <w:p w14:paraId="2B4033E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592D25F">
          <v:rect id="_x0000_i5920" style="width:0;height:1.5pt" o:hralign="center" o:hrstd="t" o:hr="t" fillcolor="#a0a0a0" stroked="f"/>
        </w:pict>
      </w:r>
    </w:p>
    <w:p w14:paraId="5915321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AI — SNAPSHOT PRICE</w:t>
      </w:r>
    </w:p>
    <w:p w14:paraId="1D3057A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225. Product Has</w:t>
      </w:r>
    </w:p>
    <w:p w14:paraId="629F88B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Standard Unit Price = 1,500</w:t>
      </w:r>
    </w:p>
    <w:p w14:paraId="1D4BE52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C9D3BB7">
          <v:rect id="_x0000_i5921" style="width:0;height:1.5pt" o:hralign="center" o:hrstd="t" o:hr="t" fillcolor="#a0a0a0" stroked="f"/>
        </w:pict>
      </w:r>
    </w:p>
    <w:p w14:paraId="03A24CB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226. Purchase Request Item Also Stores:</w:t>
      </w:r>
    </w:p>
    <w:p w14:paraId="046558D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Unit Price = 1,500</w:t>
      </w:r>
    </w:p>
    <w:p w14:paraId="3F0D82C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7088D9C">
          <v:rect id="_x0000_i5922" style="width:0;height:1.5pt" o:hralign="center" o:hrstd="t" o:hr="t" fillcolor="#a0a0a0" stroked="f"/>
        </w:pict>
      </w:r>
    </w:p>
    <w:p w14:paraId="045EC3E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227. Why Duplicate?</w:t>
      </w:r>
    </w:p>
    <w:p w14:paraId="428DD32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Because Product price can:</w:t>
      </w:r>
    </w:p>
    <w:p w14:paraId="55E94F8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Change later.</w:t>
      </w:r>
    </w:p>
    <w:p w14:paraId="729D1D9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E2D6100">
          <v:rect id="_x0000_i5923" style="width:0;height:1.5pt" o:hralign="center" o:hrstd="t" o:hr="t" fillcolor="#a0a0a0" stroked="f"/>
        </w:pict>
      </w:r>
    </w:p>
    <w:p w14:paraId="108566D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228. Example</w:t>
      </w:r>
    </w:p>
    <w:p w14:paraId="68C68A6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January request:</w:t>
      </w:r>
    </w:p>
    <w:p w14:paraId="23B7DAB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1 laptop</w:t>
      </w:r>
    </w:p>
    <w:p w14:paraId="5F4EAE1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Price = 1,500</w:t>
      </w:r>
    </w:p>
    <w:p w14:paraId="687A969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March Product catalog changes to:</w:t>
      </w:r>
    </w:p>
    <w:p w14:paraId="41F08CC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1,800.</w:t>
      </w:r>
    </w:p>
    <w:p w14:paraId="445496C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DEF3A34">
          <v:rect id="_x0000_i5924" style="width:0;height:1.5pt" o:hralign="center" o:hrstd="t" o:hr="t" fillcolor="#a0a0a0" stroked="f"/>
        </w:pict>
      </w:r>
    </w:p>
    <w:p w14:paraId="7C29929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229. Historical January request should still show:</w:t>
      </w:r>
    </w:p>
    <w:p w14:paraId="61E937B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1,500.</w:t>
      </w:r>
    </w:p>
    <w:p w14:paraId="4B0C572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D98CAD0">
          <v:rect id="_x0000_i5925" style="width:0;height:1.5pt" o:hralign="center" o:hrstd="t" o:hr="t" fillcolor="#a0a0a0" stroked="f"/>
        </w:pict>
      </w:r>
    </w:p>
    <w:p w14:paraId="337858E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230. Therefore</w:t>
      </w:r>
    </w:p>
    <w:p w14:paraId="2AF822D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Store transaction-time:</w:t>
      </w:r>
    </w:p>
    <w:p w14:paraId="0C5D421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Unit Price snapshot.</w:t>
      </w:r>
    </w:p>
    <w:p w14:paraId="70BC1CE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pict w14:anchorId="29A952F3">
          <v:rect id="_x0000_i5926" style="width:0;height:1.5pt" o:hralign="center" o:hrstd="t" o:hr="t" fillcolor="#a0a0a0" stroked="f"/>
        </w:pict>
      </w:r>
    </w:p>
    <w:p w14:paraId="7BACBEF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AJ — UNIT OF MEASURE SNAPSHOT</w:t>
      </w:r>
    </w:p>
    <w:p w14:paraId="2D28462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231. Same Idea</w:t>
      </w:r>
    </w:p>
    <w:p w14:paraId="7D1745D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Product:</w:t>
      </w:r>
    </w:p>
    <w:p w14:paraId="00DE370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Unit of Measure = Box</w:t>
      </w:r>
    </w:p>
    <w:p w14:paraId="67F0A6F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FDFEF65">
          <v:rect id="_x0000_i5927" style="width:0;height:1.5pt" o:hralign="center" o:hrstd="t" o:hr="t" fillcolor="#a0a0a0" stroked="f"/>
        </w:pict>
      </w:r>
    </w:p>
    <w:p w14:paraId="1642DCE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232. Line Item</w:t>
      </w:r>
    </w:p>
    <w:p w14:paraId="1E224B1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Store:</w:t>
      </w:r>
    </w:p>
    <w:p w14:paraId="24A66BE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Box.</w:t>
      </w:r>
    </w:p>
    <w:p w14:paraId="1F86FEA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CEFDB98">
          <v:rect id="_x0000_i5928" style="width:0;height:1.5pt" o:hralign="center" o:hrstd="t" o:hr="t" fillcolor="#a0a0a0" stroked="f"/>
        </w:pict>
      </w:r>
    </w:p>
    <w:p w14:paraId="18E4E05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233. This preserves</w:t>
      </w:r>
    </w:p>
    <w:p w14:paraId="1F7EDA2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Transaction context.</w:t>
      </w:r>
    </w:p>
    <w:p w14:paraId="608493C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8C83143">
          <v:rect id="_x0000_i5929" style="width:0;height:1.5pt" o:hralign="center" o:hrstd="t" o:hr="t" fillcolor="#a0a0a0" stroked="f"/>
        </w:pict>
      </w:r>
    </w:p>
    <w:p w14:paraId="5926830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AK — SUGGESTED VENDOR</w:t>
      </w:r>
    </w:p>
    <w:p w14:paraId="357C6FF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234. Product Can Have</w:t>
      </w:r>
    </w:p>
    <w:p w14:paraId="01DF3B5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Preferred Vendor.</w:t>
      </w:r>
    </w:p>
    <w:p w14:paraId="6BF3E9F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3167F0E">
          <v:rect id="_x0000_i5930" style="width:0;height:1.5pt" o:hralign="center" o:hrstd="t" o:hr="t" fillcolor="#a0a0a0" stroked="f"/>
        </w:pict>
      </w:r>
    </w:p>
    <w:p w14:paraId="0764A55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235. Request Item Can Have</w:t>
      </w:r>
    </w:p>
    <w:p w14:paraId="3B28EDE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Suggested Vendor.</w:t>
      </w:r>
    </w:p>
    <w:p w14:paraId="2C3A855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114F9E8">
          <v:rect id="_x0000_i5931" style="width:0;height:1.5pt" o:hralign="center" o:hrstd="t" o:hr="t" fillcolor="#a0a0a0" stroked="f"/>
        </w:pict>
      </w:r>
    </w:p>
    <w:p w14:paraId="5C1A21B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236. Why Both?</w:t>
      </w:r>
    </w:p>
    <w:p w14:paraId="718C2B6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Preferred Vendor:</w:t>
      </w:r>
    </w:p>
    <w:p w14:paraId="296A7BB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Current catalog default.</w:t>
      </w:r>
    </w:p>
    <w:p w14:paraId="7518FF3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Suggested Vendor:</w:t>
      </w:r>
    </w:p>
    <w:p w14:paraId="5B038B6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Transaction-specific selection.</w:t>
      </w:r>
    </w:p>
    <w:p w14:paraId="32074DF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CC3E723">
          <v:rect id="_x0000_i5932" style="width:0;height:1.5pt" o:hralign="center" o:hrstd="t" o:hr="t" fillcolor="#a0a0a0" stroked="f"/>
        </w:pict>
      </w:r>
    </w:p>
    <w:p w14:paraId="5D4730B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237. Tomorrow</w:t>
      </w:r>
    </w:p>
    <w:p w14:paraId="0F24752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When Product is added:</w:t>
      </w:r>
    </w:p>
    <w:p w14:paraId="04AE69F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Default Suggested Vendor from:</w:t>
      </w:r>
    </w:p>
    <w:p w14:paraId="3224606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Product.Preferred Vendor.</w:t>
      </w:r>
    </w:p>
    <w:p w14:paraId="38924AC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28720DA">
          <v:rect id="_x0000_i5933" style="width:0;height:1.5pt" o:hralign="center" o:hrstd="t" o:hr="t" fillcolor="#a0a0a0" stroked="f"/>
        </w:pict>
      </w:r>
    </w:p>
    <w:p w14:paraId="5F4C3A9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238. Employee</w:t>
      </w:r>
    </w:p>
    <w:p w14:paraId="0A71965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May not necessarily have permission to:</w:t>
      </w:r>
    </w:p>
    <w:p w14:paraId="42A06FE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Create Vendors.</w:t>
      </w:r>
    </w:p>
    <w:p w14:paraId="1FF0C50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5041DD8">
          <v:rect id="_x0000_i5934" style="width:0;height:1.5pt" o:hralign="center" o:hrstd="t" o:hr="t" fillcolor="#a0a0a0" stroked="f"/>
        </w:pict>
      </w:r>
    </w:p>
    <w:p w14:paraId="72C3A9E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AL — MANY-TO-MANY THINKING</w:t>
      </w:r>
    </w:p>
    <w:p w14:paraId="5759251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239. Purchase Request</w:t>
      </w:r>
    </w:p>
    <w:p w14:paraId="11F16D2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 contain:</w:t>
      </w:r>
    </w:p>
    <w:p w14:paraId="75F4492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Many Products.</w:t>
      </w:r>
    </w:p>
    <w:p w14:paraId="37A83A6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9F9A85C">
          <v:rect id="_x0000_i5935" style="width:0;height:1.5pt" o:hralign="center" o:hrstd="t" o:hr="t" fillcolor="#a0a0a0" stroked="f"/>
        </w:pict>
      </w:r>
    </w:p>
    <w:p w14:paraId="4BD599B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240. Product</w:t>
      </w:r>
    </w:p>
    <w:p w14:paraId="5C7818C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 appear in:</w:t>
      </w:r>
    </w:p>
    <w:p w14:paraId="065BE68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Many Purchase Requests.</w:t>
      </w:r>
    </w:p>
    <w:p w14:paraId="0EA6DD0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9BC9070">
          <v:rect id="_x0000_i5936" style="width:0;height:1.5pt" o:hralign="center" o:hrstd="t" o:hr="t" fillcolor="#a0a0a0" stroked="f"/>
        </w:pict>
      </w:r>
    </w:p>
    <w:p w14:paraId="3278FF5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241. This Looks Like</w:t>
      </w:r>
    </w:p>
    <w:p w14:paraId="66E7E11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Many-to-Many.</w:t>
      </w:r>
    </w:p>
    <w:p w14:paraId="68B2928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1FDE94F">
          <v:rect id="_x0000_i5937" style="width:0;height:1.5pt" o:hralign="center" o:hrstd="t" o:hr="t" fillcolor="#a0a0a0" stroked="f"/>
        </w:pict>
      </w:r>
    </w:p>
    <w:p w14:paraId="25AB61B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242. But</w:t>
      </w:r>
    </w:p>
    <w:p w14:paraId="3ACF7C5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We need attributes about the relationship:</w:t>
      </w:r>
    </w:p>
    <w:p w14:paraId="44E1386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Quantity</w:t>
      </w:r>
    </w:p>
    <w:p w14:paraId="0F3D5608" w14:textId="77777777" w:rsidR="009F360D" w:rsidRPr="009F360D" w:rsidRDefault="009F360D" w:rsidP="009F360D">
      <w:pPr>
        <w:rPr>
          <w:sz w:val="32"/>
          <w:szCs w:val="32"/>
        </w:rPr>
      </w:pPr>
    </w:p>
    <w:p w14:paraId="3F1A347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Unit Price</w:t>
      </w:r>
    </w:p>
    <w:p w14:paraId="6B5C9977" w14:textId="77777777" w:rsidR="009F360D" w:rsidRPr="009F360D" w:rsidRDefault="009F360D" w:rsidP="009F360D">
      <w:pPr>
        <w:rPr>
          <w:sz w:val="32"/>
          <w:szCs w:val="32"/>
        </w:rPr>
      </w:pPr>
    </w:p>
    <w:p w14:paraId="5A78664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Line Total</w:t>
      </w:r>
    </w:p>
    <w:p w14:paraId="57F9DD1C" w14:textId="77777777" w:rsidR="009F360D" w:rsidRPr="009F360D" w:rsidRDefault="009F360D" w:rsidP="009F360D">
      <w:pPr>
        <w:rPr>
          <w:sz w:val="32"/>
          <w:szCs w:val="32"/>
        </w:rPr>
      </w:pPr>
    </w:p>
    <w:p w14:paraId="27A4510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Vendor</w:t>
      </w:r>
    </w:p>
    <w:p w14:paraId="65C5CC9D" w14:textId="77777777" w:rsidR="009F360D" w:rsidRPr="009F360D" w:rsidRDefault="009F360D" w:rsidP="009F360D">
      <w:pPr>
        <w:rPr>
          <w:sz w:val="32"/>
          <w:szCs w:val="32"/>
        </w:rPr>
      </w:pPr>
    </w:p>
    <w:p w14:paraId="7047970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Notes</w:t>
      </w:r>
    </w:p>
    <w:p w14:paraId="0579A1E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4EC669F">
          <v:rect id="_x0000_i5938" style="width:0;height:1.5pt" o:hralign="center" o:hrstd="t" o:hr="t" fillcolor="#a0a0a0" stroked="f"/>
        </w:pict>
      </w:r>
    </w:p>
    <w:p w14:paraId="264554A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243. Therefore</w:t>
      </w:r>
    </w:p>
    <w:p w14:paraId="4CCDE29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 explicit:</w:t>
      </w:r>
    </w:p>
    <w:p w14:paraId="117B673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Purchase Request Item</w:t>
      </w:r>
    </w:p>
    <w:p w14:paraId="463496E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table.</w:t>
      </w:r>
    </w:p>
    <w:p w14:paraId="6A8F076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C29C351">
          <v:rect id="_x0000_i5939" style="width:0;height:1.5pt" o:hralign="center" o:hrstd="t" o:hr="t" fillcolor="#a0a0a0" stroked="f"/>
        </w:pict>
      </w:r>
    </w:p>
    <w:p w14:paraId="0C1B8CD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244. Concept</w:t>
      </w:r>
    </w:p>
    <w:p w14:paraId="17F754E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</w:t>
      </w:r>
    </w:p>
    <w:p w14:paraId="0680BCE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 xml:space="preserve">       |</w:t>
      </w:r>
    </w:p>
    <w:p w14:paraId="13DB5FA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| 1:N</w:t>
      </w:r>
    </w:p>
    <w:p w14:paraId="61F167E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v</w:t>
      </w:r>
    </w:p>
    <w:p w14:paraId="052CDC4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 ITEM</w:t>
      </w:r>
    </w:p>
    <w:p w14:paraId="250B0F7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^</w:t>
      </w:r>
    </w:p>
    <w:p w14:paraId="345E391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| N:1</w:t>
      </w:r>
    </w:p>
    <w:p w14:paraId="1DC17C9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|</w:t>
      </w:r>
    </w:p>
    <w:p w14:paraId="22D5F7D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PRODUCT</w:t>
      </w:r>
    </w:p>
    <w:p w14:paraId="0591A90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936E74C">
          <v:rect id="_x0000_i5940" style="width:0;height:1.5pt" o:hralign="center" o:hrstd="t" o:hr="t" fillcolor="#a0a0a0" stroked="f"/>
        </w:pict>
      </w:r>
    </w:p>
    <w:p w14:paraId="400F4F8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245. Purchase Request Item Is</w:t>
      </w:r>
    </w:p>
    <w:p w14:paraId="266AFF4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An:</w:t>
      </w:r>
    </w:p>
    <w:p w14:paraId="71CF3B3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Associative / Junction Business Entity.</w:t>
      </w:r>
    </w:p>
    <w:p w14:paraId="361F048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A542586">
          <v:rect id="_x0000_i5941" style="width:0;height:1.5pt" o:hralign="center" o:hrstd="t" o:hr="t" fillcolor="#a0a0a0" stroked="f"/>
        </w:pict>
      </w:r>
    </w:p>
    <w:p w14:paraId="5EFD38D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246. This Is Better Than Simple N:N</w:t>
      </w:r>
    </w:p>
    <w:p w14:paraId="337B21E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because simple N:N relationship doesn't directly model all our:</w:t>
      </w:r>
    </w:p>
    <w:p w14:paraId="15D01D1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Line-level business attributes.</w:t>
      </w:r>
    </w:p>
    <w:p w14:paraId="6BF8DF7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9307A7E">
          <v:rect id="_x0000_i5942" style="width:0;height:1.5pt" o:hralign="center" o:hrstd="t" o:hr="t" fillcolor="#a0a0a0" stroked="f"/>
        </w:pict>
      </w:r>
    </w:p>
    <w:p w14:paraId="45A17F1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AM — RELATIONSHIPS</w:t>
      </w:r>
    </w:p>
    <w:p w14:paraId="5F96863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247. Existing</w:t>
      </w:r>
    </w:p>
    <w:p w14:paraId="2CA8413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Department</w:t>
      </w:r>
    </w:p>
    <w:p w14:paraId="4DDB25F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</w:t>
      </w:r>
    </w:p>
    <w:p w14:paraId="6B4C2AA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 1:N</w:t>
      </w:r>
    </w:p>
    <w:p w14:paraId="640E26A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 xml:space="preserve">   v</w:t>
      </w:r>
    </w:p>
    <w:p w14:paraId="0DEDE5F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Employee</w:t>
      </w:r>
    </w:p>
    <w:p w14:paraId="7A9BA33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3D8146F">
          <v:rect id="_x0000_i5943" style="width:0;height:1.5pt" o:hralign="center" o:hrstd="t" o:hr="t" fillcolor="#a0a0a0" stroked="f"/>
        </w:pict>
      </w:r>
    </w:p>
    <w:p w14:paraId="3FD0A20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248. Employee</w:t>
      </w:r>
    </w:p>
    <w:p w14:paraId="41E50A4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Employee</w:t>
      </w:r>
    </w:p>
    <w:p w14:paraId="0AC781C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</w:t>
      </w:r>
    </w:p>
    <w:p w14:paraId="22C9CC0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 1:N</w:t>
      </w:r>
    </w:p>
    <w:p w14:paraId="32A4757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v</w:t>
      </w:r>
    </w:p>
    <w:p w14:paraId="6A3A4E8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</w:t>
      </w:r>
    </w:p>
    <w:p w14:paraId="59E3B97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through:</w:t>
      </w:r>
    </w:p>
    <w:p w14:paraId="104F8A1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Requested By.</w:t>
      </w:r>
    </w:p>
    <w:p w14:paraId="567239A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394A5F1">
          <v:rect id="_x0000_i5944" style="width:0;height:1.5pt" o:hralign="center" o:hrstd="t" o:hr="t" fillcolor="#a0a0a0" stroked="f"/>
        </w:pict>
      </w:r>
    </w:p>
    <w:p w14:paraId="771986B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249. Department</w:t>
      </w:r>
    </w:p>
    <w:p w14:paraId="2952014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Department</w:t>
      </w:r>
    </w:p>
    <w:p w14:paraId="4A08091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</w:t>
      </w:r>
    </w:p>
    <w:p w14:paraId="31517A5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 1:N</w:t>
      </w:r>
    </w:p>
    <w:p w14:paraId="1DCF444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v</w:t>
      </w:r>
    </w:p>
    <w:p w14:paraId="337B4E7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</w:t>
      </w:r>
    </w:p>
    <w:p w14:paraId="1C7E93B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through:</w:t>
      </w:r>
    </w:p>
    <w:p w14:paraId="3EF65EF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Requested Department.</w:t>
      </w:r>
    </w:p>
    <w:p w14:paraId="0CA661D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8AECA32">
          <v:rect id="_x0000_i5945" style="width:0;height:1.5pt" o:hralign="center" o:hrstd="t" o:hr="t" fillcolor="#a0a0a0" stroked="f"/>
        </w:pict>
      </w:r>
    </w:p>
    <w:p w14:paraId="6603E70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250. Purchase Request</w:t>
      </w:r>
    </w:p>
    <w:p w14:paraId="3EC27EF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Purchase Request</w:t>
      </w:r>
    </w:p>
    <w:p w14:paraId="468D7C8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</w:t>
      </w:r>
    </w:p>
    <w:p w14:paraId="3CEF4D1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 1:N</w:t>
      </w:r>
    </w:p>
    <w:p w14:paraId="436D437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v</w:t>
      </w:r>
    </w:p>
    <w:p w14:paraId="51C243C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 Item</w:t>
      </w:r>
    </w:p>
    <w:p w14:paraId="24B047A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48FAA1E">
          <v:rect id="_x0000_i5946" style="width:0;height:1.5pt" o:hralign="center" o:hrstd="t" o:hr="t" fillcolor="#a0a0a0" stroked="f"/>
        </w:pict>
      </w:r>
    </w:p>
    <w:p w14:paraId="19B970E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251. Product</w:t>
      </w:r>
    </w:p>
    <w:p w14:paraId="7A2D910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Product</w:t>
      </w:r>
    </w:p>
    <w:p w14:paraId="4121B97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</w:t>
      </w:r>
    </w:p>
    <w:p w14:paraId="45D426A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 1:N</w:t>
      </w:r>
    </w:p>
    <w:p w14:paraId="76DB9F2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v</w:t>
      </w:r>
    </w:p>
    <w:p w14:paraId="62753D6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 Item</w:t>
      </w:r>
    </w:p>
    <w:p w14:paraId="46C1BF6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67E2574">
          <v:rect id="_x0000_i5947" style="width:0;height:1.5pt" o:hralign="center" o:hrstd="t" o:hr="t" fillcolor="#a0a0a0" stroked="f"/>
        </w:pict>
      </w:r>
    </w:p>
    <w:p w14:paraId="11D9DA7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252. Category</w:t>
      </w:r>
    </w:p>
    <w:p w14:paraId="6D9E081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Category</w:t>
      </w:r>
    </w:p>
    <w:p w14:paraId="62A8B7B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</w:t>
      </w:r>
    </w:p>
    <w:p w14:paraId="7D9DAAC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 1:N</w:t>
      </w:r>
    </w:p>
    <w:p w14:paraId="24AE257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v</w:t>
      </w:r>
    </w:p>
    <w:p w14:paraId="47E0C3B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Product</w:t>
      </w:r>
    </w:p>
    <w:p w14:paraId="14C109C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06FA3FC">
          <v:rect id="_x0000_i5948" style="width:0;height:1.5pt" o:hralign="center" o:hrstd="t" o:hr="t" fillcolor="#a0a0a0" stroked="f"/>
        </w:pict>
      </w:r>
    </w:p>
    <w:p w14:paraId="4CA0663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253. Vendor</w:t>
      </w:r>
    </w:p>
    <w:p w14:paraId="407E26C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Preferred Product:</w:t>
      </w:r>
    </w:p>
    <w:p w14:paraId="42A3194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Vendor</w:t>
      </w:r>
    </w:p>
    <w:p w14:paraId="060DA95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</w:t>
      </w:r>
    </w:p>
    <w:p w14:paraId="55261B5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 1:N</w:t>
      </w:r>
    </w:p>
    <w:p w14:paraId="31F39CF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v</w:t>
      </w:r>
    </w:p>
    <w:p w14:paraId="69D8963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Product</w:t>
      </w:r>
    </w:p>
    <w:p w14:paraId="35071BC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5F2FA61">
          <v:rect id="_x0000_i5949" style="width:0;height:1.5pt" o:hralign="center" o:hrstd="t" o:hr="t" fillcolor="#a0a0a0" stroked="f"/>
        </w:pict>
      </w:r>
    </w:p>
    <w:p w14:paraId="6CC0DDA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254. Vendor</w:t>
      </w:r>
    </w:p>
    <w:p w14:paraId="3E0368D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Suggested item:</w:t>
      </w:r>
    </w:p>
    <w:p w14:paraId="23DADE6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Vendor</w:t>
      </w:r>
    </w:p>
    <w:p w14:paraId="1E92A90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</w:t>
      </w:r>
    </w:p>
    <w:p w14:paraId="7B6C21D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 1:N</w:t>
      </w:r>
    </w:p>
    <w:p w14:paraId="7E5A8E2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v</w:t>
      </w:r>
    </w:p>
    <w:p w14:paraId="730BE9E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 Item</w:t>
      </w:r>
    </w:p>
    <w:p w14:paraId="2B18E8E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57C0A38">
          <v:rect id="_x0000_i5950" style="width:0;height:1.5pt" o:hralign="center" o:hrstd="t" o:hr="t" fillcolor="#a0a0a0" stroked="f"/>
        </w:pict>
      </w:r>
    </w:p>
    <w:p w14:paraId="75ABE9B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AN — COMPLETE ERD</w:t>
      </w:r>
    </w:p>
    <w:p w14:paraId="5F31FEB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255. Model</w:t>
      </w:r>
    </w:p>
    <w:p w14:paraId="1C05F91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  DEPARTMENT</w:t>
      </w:r>
    </w:p>
    <w:p w14:paraId="2C32BBA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 /          \</w:t>
      </w:r>
    </w:p>
    <w:p w14:paraId="3156DC8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/            \</w:t>
      </w:r>
    </w:p>
    <w:p w14:paraId="6C55EF9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v              v</w:t>
      </w:r>
    </w:p>
    <w:p w14:paraId="37D6676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EMPLOYEE      PURCHASE REQUEST</w:t>
      </w:r>
    </w:p>
    <w:p w14:paraId="374A912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|                |</w:t>
      </w:r>
    </w:p>
    <w:p w14:paraId="42AF1C6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 xml:space="preserve">                 |                |</w:t>
      </w:r>
    </w:p>
    <w:p w14:paraId="52E1345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+---------------&gt;|</w:t>
      </w:r>
    </w:p>
    <w:p w14:paraId="24A2E6A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| Requested By   |</w:t>
      </w:r>
    </w:p>
    <w:p w14:paraId="1877226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                |</w:t>
      </w:r>
    </w:p>
    <w:p w14:paraId="2D6EC64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                | 1:N</w:t>
      </w:r>
    </w:p>
    <w:p w14:paraId="0DBA0A0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                v</w:t>
      </w:r>
    </w:p>
    <w:p w14:paraId="351FA62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       PURCHASE REQUEST ITEM</w:t>
      </w:r>
    </w:p>
    <w:p w14:paraId="1A3515E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           /             \</w:t>
      </w:r>
    </w:p>
    <w:p w14:paraId="0197326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          /               \</w:t>
      </w:r>
    </w:p>
    <w:p w14:paraId="2075D60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         v                 v</w:t>
      </w:r>
    </w:p>
    <w:p w14:paraId="63A0123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     PRODUCT            VENDOR</w:t>
      </w:r>
    </w:p>
    <w:p w14:paraId="0EE6FD1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    /       \</w:t>
      </w:r>
    </w:p>
    <w:p w14:paraId="4E88335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   /         \</w:t>
      </w:r>
    </w:p>
    <w:p w14:paraId="5A25B41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  v           v</w:t>
      </w:r>
    </w:p>
    <w:p w14:paraId="7379E3D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PURCHASE CATEGORY     VENDOR</w:t>
      </w:r>
    </w:p>
    <w:p w14:paraId="2627808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         Preferred Vendor</w:t>
      </w:r>
    </w:p>
    <w:p w14:paraId="5479D25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2A0DBEA">
          <v:rect id="_x0000_i5951" style="width:0;height:1.5pt" o:hralign="center" o:hrstd="t" o:hr="t" fillcolor="#a0a0a0" stroked="f"/>
        </w:pict>
      </w:r>
    </w:p>
    <w:p w14:paraId="6088438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256. Cleaner Logical View</w:t>
      </w:r>
    </w:p>
    <w:p w14:paraId="6692802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Department</w:t>
      </w:r>
    </w:p>
    <w:p w14:paraId="1D4B65A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</w:t>
      </w:r>
    </w:p>
    <w:p w14:paraId="7086CF4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+----&lt; Employee</w:t>
      </w:r>
    </w:p>
    <w:p w14:paraId="7ECB491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</w:t>
      </w:r>
    </w:p>
    <w:p w14:paraId="57C0A17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 xml:space="preserve">   +----&lt; Purchase Request</w:t>
      </w:r>
    </w:p>
    <w:p w14:paraId="14005563" w14:textId="77777777" w:rsidR="009F360D" w:rsidRPr="009F360D" w:rsidRDefault="009F360D" w:rsidP="009F360D">
      <w:pPr>
        <w:rPr>
          <w:sz w:val="32"/>
          <w:szCs w:val="32"/>
        </w:rPr>
      </w:pPr>
    </w:p>
    <w:p w14:paraId="6BD87F0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Employee</w:t>
      </w:r>
    </w:p>
    <w:p w14:paraId="6B8EBF2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</w:t>
      </w:r>
    </w:p>
    <w:p w14:paraId="5E484C9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+----&lt; Purchase Request</w:t>
      </w:r>
    </w:p>
    <w:p w14:paraId="16AF9F84" w14:textId="77777777" w:rsidR="009F360D" w:rsidRPr="009F360D" w:rsidRDefault="009F360D" w:rsidP="009F360D">
      <w:pPr>
        <w:rPr>
          <w:sz w:val="32"/>
          <w:szCs w:val="32"/>
        </w:rPr>
      </w:pPr>
    </w:p>
    <w:p w14:paraId="6A87502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</w:t>
      </w:r>
    </w:p>
    <w:p w14:paraId="641C14F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</w:t>
      </w:r>
    </w:p>
    <w:p w14:paraId="245DCF5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+----&lt; Purchase Request Item &gt;---- Product</w:t>
      </w:r>
    </w:p>
    <w:p w14:paraId="3DE7A3C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                    |</w:t>
      </w:r>
    </w:p>
    <w:p w14:paraId="7A83EAF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                    v</w:t>
      </w:r>
    </w:p>
    <w:p w14:paraId="31D979A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             Purchase Category</w:t>
      </w:r>
    </w:p>
    <w:p w14:paraId="7F1D65AA" w14:textId="77777777" w:rsidR="009F360D" w:rsidRPr="009F360D" w:rsidRDefault="009F360D" w:rsidP="009F360D">
      <w:pPr>
        <w:rPr>
          <w:sz w:val="32"/>
          <w:szCs w:val="32"/>
        </w:rPr>
      </w:pPr>
    </w:p>
    <w:p w14:paraId="25D2351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Vendor</w:t>
      </w:r>
    </w:p>
    <w:p w14:paraId="0C4AFFB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</w:t>
      </w:r>
    </w:p>
    <w:p w14:paraId="34417D0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+----&lt; Product</w:t>
      </w:r>
    </w:p>
    <w:p w14:paraId="4F65618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</w:t>
      </w:r>
    </w:p>
    <w:p w14:paraId="7F5C8EC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+----&lt; Purchase Request Item</w:t>
      </w:r>
    </w:p>
    <w:p w14:paraId="1CDD59D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021641E">
          <v:rect id="_x0000_i5952" style="width:0;height:1.5pt" o:hralign="center" o:hrstd="t" o:hr="t" fillcolor="#a0a0a0" stroked="f"/>
        </w:pict>
      </w:r>
    </w:p>
    <w:p w14:paraId="72CCF50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AO — FOREIGN KEYS / LOOKUPS</w:t>
      </w:r>
    </w:p>
    <w:p w14:paraId="3BE02E6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257. In Dataverse</w:t>
      </w:r>
    </w:p>
    <w:p w14:paraId="22604BB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The many-side table contains the:</w:t>
      </w:r>
    </w:p>
    <w:p w14:paraId="63460E8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Lookup.</w:t>
      </w:r>
    </w:p>
    <w:p w14:paraId="11A79FA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C0AB102">
          <v:rect id="_x0000_i5953" style="width:0;height:1.5pt" o:hralign="center" o:hrstd="t" o:hr="t" fillcolor="#a0a0a0" stroked="f"/>
        </w:pict>
      </w:r>
    </w:p>
    <w:p w14:paraId="66A5220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258. Example</w:t>
      </w:r>
    </w:p>
    <w:p w14:paraId="6818897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One Department has many Products?</w:t>
      </w:r>
    </w:p>
    <w:p w14:paraId="105E894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Not directly.</w:t>
      </w:r>
    </w:p>
    <w:p w14:paraId="15C5239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Category relationship:</w:t>
      </w:r>
    </w:p>
    <w:p w14:paraId="46F4081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Category</w:t>
      </w:r>
    </w:p>
    <w:p w14:paraId="1AE6395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1</w:t>
      </w:r>
    </w:p>
    <w:p w14:paraId="0D3264D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|</w:t>
      </w:r>
    </w:p>
    <w:p w14:paraId="6152983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|</w:t>
      </w:r>
    </w:p>
    <w:p w14:paraId="38A569B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*</w:t>
      </w:r>
    </w:p>
    <w:p w14:paraId="3CD56A1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Product</w:t>
      </w:r>
    </w:p>
    <w:p w14:paraId="6254FC8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13578F6">
          <v:rect id="_x0000_i5954" style="width:0;height:1.5pt" o:hralign="center" o:hrstd="t" o:hr="t" fillcolor="#a0a0a0" stroked="f"/>
        </w:pict>
      </w:r>
    </w:p>
    <w:p w14:paraId="7168BC0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259. Lookup Goes On</w:t>
      </w:r>
    </w:p>
    <w:p w14:paraId="5A0160F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Product.</w:t>
      </w:r>
    </w:p>
    <w:p w14:paraId="01F174B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Column:</w:t>
      </w:r>
    </w:p>
    <w:p w14:paraId="2718596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Category</w:t>
      </w:r>
    </w:p>
    <w:p w14:paraId="6C2B20C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B6E4A0A">
          <v:rect id="_x0000_i5955" style="width:0;height:1.5pt" o:hralign="center" o:hrstd="t" o:hr="t" fillcolor="#a0a0a0" stroked="f"/>
        </w:pict>
      </w:r>
    </w:p>
    <w:p w14:paraId="4D95915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 xml:space="preserve">260. Purchase Request </w:t>
      </w:r>
      <w:r w:rsidRPr="009F360D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9F360D">
        <w:rPr>
          <w:b/>
          <w:bCs/>
          <w:sz w:val="32"/>
          <w:szCs w:val="32"/>
        </w:rPr>
        <w:t xml:space="preserve"> Items</w:t>
      </w:r>
    </w:p>
    <w:p w14:paraId="7DF68E9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Lookup goes on:</w:t>
      </w:r>
    </w:p>
    <w:p w14:paraId="76C9806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Purchase Request Item.</w:t>
      </w:r>
    </w:p>
    <w:p w14:paraId="2B502DA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11B1ED9">
          <v:rect id="_x0000_i5956" style="width:0;height:1.5pt" o:hralign="center" o:hrstd="t" o:hr="t" fillcolor="#a0a0a0" stroked="f"/>
        </w:pict>
      </w:r>
    </w:p>
    <w:p w14:paraId="3DF48D6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 xml:space="preserve">261. Employee </w:t>
      </w:r>
      <w:r w:rsidRPr="009F360D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9F360D">
        <w:rPr>
          <w:b/>
          <w:bCs/>
          <w:sz w:val="32"/>
          <w:szCs w:val="32"/>
        </w:rPr>
        <w:t xml:space="preserve"> Requests</w:t>
      </w:r>
    </w:p>
    <w:p w14:paraId="69E2710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Lookup goes on:</w:t>
      </w:r>
    </w:p>
    <w:p w14:paraId="2F17F37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Purchase Request.</w:t>
      </w:r>
    </w:p>
    <w:p w14:paraId="44E4CE3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87B5408">
          <v:rect id="_x0000_i5957" style="width:0;height:1.5pt" o:hralign="center" o:hrstd="t" o:hr="t" fillcolor="#a0a0a0" stroked="f"/>
        </w:pict>
      </w:r>
    </w:p>
    <w:p w14:paraId="18C8CD1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262. This Is Same Principle</w:t>
      </w:r>
    </w:p>
    <w:p w14:paraId="6A71619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from:</w:t>
      </w:r>
    </w:p>
    <w:p w14:paraId="1AB8F2E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Day 3.</w:t>
      </w:r>
    </w:p>
    <w:p w14:paraId="444C8CF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E5391A4">
          <v:rect id="_x0000_i5958" style="width:0;height:1.5pt" o:hralign="center" o:hrstd="t" o:hr="t" fillcolor="#a0a0a0" stroked="f"/>
        </w:pict>
      </w:r>
    </w:p>
    <w:p w14:paraId="47C7FCC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AP — RELATIONSHIP REQUIREDNESS</w:t>
      </w:r>
    </w:p>
    <w:p w14:paraId="5E382D9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263. Purchase Request Item</w:t>
      </w:r>
    </w:p>
    <w:p w14:paraId="2C3AAE0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must not exist without:</w:t>
      </w:r>
    </w:p>
    <w:p w14:paraId="62336C7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Purchase Request.</w:t>
      </w:r>
    </w:p>
    <w:p w14:paraId="69D5830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Therefore Purchase Request lookup:</w:t>
      </w:r>
    </w:p>
    <w:p w14:paraId="3F105CF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Business Required.</w:t>
      </w:r>
    </w:p>
    <w:p w14:paraId="71CA424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7073F82">
          <v:rect id="_x0000_i5959" style="width:0;height:1.5pt" o:hralign="center" o:hrstd="t" o:hr="t" fillcolor="#a0a0a0" stroked="f"/>
        </w:pict>
      </w:r>
    </w:p>
    <w:p w14:paraId="775D3E2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264. Item</w:t>
      </w:r>
    </w:p>
    <w:p w14:paraId="4F2696B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must have:</w:t>
      </w:r>
    </w:p>
    <w:p w14:paraId="1670D30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Product.</w:t>
      </w:r>
    </w:p>
    <w:p w14:paraId="015BB61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Product lookup:</w:t>
      </w:r>
    </w:p>
    <w:p w14:paraId="36664DD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Business Required.</w:t>
      </w:r>
    </w:p>
    <w:p w14:paraId="0DC488F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C1C2CAE">
          <v:rect id="_x0000_i5960" style="width:0;height:1.5pt" o:hralign="center" o:hrstd="t" o:hr="t" fillcolor="#a0a0a0" stroked="f"/>
        </w:pict>
      </w:r>
    </w:p>
    <w:p w14:paraId="47C6836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265. Product</w:t>
      </w:r>
    </w:p>
    <w:p w14:paraId="25ACF2C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must belong to:</w:t>
      </w:r>
    </w:p>
    <w:p w14:paraId="76EB3BC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Purchase Category.</w:t>
      </w:r>
    </w:p>
    <w:p w14:paraId="3961EA1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Category:</w:t>
      </w:r>
    </w:p>
    <w:p w14:paraId="7C5E13E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Business Required.</w:t>
      </w:r>
    </w:p>
    <w:p w14:paraId="402E4A7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FEAC982">
          <v:rect id="_x0000_i5961" style="width:0;height:1.5pt" o:hralign="center" o:hrstd="t" o:hr="t" fillcolor="#a0a0a0" stroked="f"/>
        </w:pict>
      </w:r>
    </w:p>
    <w:p w14:paraId="4AEB0D3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266. Preferred Vendor</w:t>
      </w:r>
    </w:p>
    <w:p w14:paraId="366614D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 be:</w:t>
      </w:r>
    </w:p>
    <w:p w14:paraId="0539BE7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Optional.</w:t>
      </w:r>
    </w:p>
    <w:p w14:paraId="134BBC1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D413FD7">
          <v:rect id="_x0000_i5962" style="width:0;height:1.5pt" o:hralign="center" o:hrstd="t" o:hr="t" fillcolor="#a0a0a0" stroked="f"/>
        </w:pict>
      </w:r>
    </w:p>
    <w:p w14:paraId="5B7B52F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267. Suggested Vendor</w:t>
      </w:r>
    </w:p>
    <w:p w14:paraId="252A7F5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 be:</w:t>
      </w:r>
    </w:p>
    <w:p w14:paraId="6A63C32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Optional.</w:t>
      </w:r>
    </w:p>
    <w:p w14:paraId="1042C93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B3AFD1D">
          <v:rect id="_x0000_i5963" style="width:0;height:1.5pt" o:hralign="center" o:hrstd="t" o:hr="t" fillcolor="#a0a0a0" stroked="f"/>
        </w:pict>
      </w:r>
    </w:p>
    <w:p w14:paraId="6D2E549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AQ — CASCADE BEHAVIOR</w:t>
      </w:r>
    </w:p>
    <w:p w14:paraId="256F15B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268. Think Before Cascading Deletes</w:t>
      </w:r>
    </w:p>
    <w:p w14:paraId="31A1F69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Should deleting a Product delete:</w:t>
      </w:r>
    </w:p>
    <w:p w14:paraId="2D7CB24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Historical Purchase Request Items?</w:t>
      </w:r>
    </w:p>
    <w:p w14:paraId="23D1127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No.</w:t>
      </w:r>
    </w:p>
    <w:p w14:paraId="26BDEE3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10D0B7E">
          <v:rect id="_x0000_i5964" style="width:0;height:1.5pt" o:hralign="center" o:hrstd="t" o:hr="t" fillcolor="#a0a0a0" stroked="f"/>
        </w:pict>
      </w:r>
    </w:p>
    <w:p w14:paraId="5F689A6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269. Historical Transaction Data</w:t>
      </w:r>
    </w:p>
    <w:p w14:paraId="4AF86D3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should generally be:</w:t>
      </w:r>
    </w:p>
    <w:p w14:paraId="37836E6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Preserved.</w:t>
      </w:r>
    </w:p>
    <w:p w14:paraId="482EB2C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pict w14:anchorId="3C7E9EF7">
          <v:rect id="_x0000_i5965" style="width:0;height:1.5pt" o:hralign="center" o:hrstd="t" o:hr="t" fillcolor="#a0a0a0" stroked="f"/>
        </w:pict>
      </w:r>
    </w:p>
    <w:p w14:paraId="428CEB2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270. Better</w:t>
      </w:r>
    </w:p>
    <w:p w14:paraId="332560B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Deactivate Product instead of:</w:t>
      </w:r>
    </w:p>
    <w:p w14:paraId="3BFB9BB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Deleting Product.</w:t>
      </w:r>
    </w:p>
    <w:p w14:paraId="3E9118B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0A53A6D">
          <v:rect id="_x0000_i5966" style="width:0;height:1.5pt" o:hralign="center" o:hrstd="t" o:hr="t" fillcolor="#a0a0a0" stroked="f"/>
        </w:pict>
      </w:r>
    </w:p>
    <w:p w14:paraId="5F6DF38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271. Same for Vendor</w:t>
      </w:r>
    </w:p>
    <w:p w14:paraId="1824741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Use:</w:t>
      </w:r>
    </w:p>
    <w:p w14:paraId="4986350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Active/Status.</w:t>
      </w:r>
    </w:p>
    <w:p w14:paraId="3CAC260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DBF597D">
          <v:rect id="_x0000_i5967" style="width:0;height:1.5pt" o:hralign="center" o:hrstd="t" o:hr="t" fillcolor="#a0a0a0" stroked="f"/>
        </w:pict>
      </w:r>
    </w:p>
    <w:p w14:paraId="333AC88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AR — HARD DELETE VS DEACTIVATE</w:t>
      </w:r>
    </w:p>
    <w:p w14:paraId="712AFC6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272. Reference Data</w:t>
      </w:r>
    </w:p>
    <w:p w14:paraId="1921680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Prefer:</w:t>
      </w:r>
    </w:p>
    <w:p w14:paraId="31A0134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Deactivate</w:t>
      </w:r>
    </w:p>
    <w:p w14:paraId="651082F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over:</w:t>
      </w:r>
    </w:p>
    <w:p w14:paraId="457D982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Delete</w:t>
      </w:r>
    </w:p>
    <w:p w14:paraId="7E42AFC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when historical records reference it.</w:t>
      </w:r>
    </w:p>
    <w:p w14:paraId="5F5EA4E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0D8EDD8">
          <v:rect id="_x0000_i5968" style="width:0;height:1.5pt" o:hralign="center" o:hrstd="t" o:hr="t" fillcolor="#a0a0a0" stroked="f"/>
        </w:pict>
      </w:r>
    </w:p>
    <w:p w14:paraId="4CE85D7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273. Example</w:t>
      </w:r>
    </w:p>
    <w:p w14:paraId="0956CFF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Vendor goes out of business.</w:t>
      </w:r>
    </w:p>
    <w:p w14:paraId="6274E48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Do not delete all historical evidence.</w:t>
      </w:r>
    </w:p>
    <w:p w14:paraId="396F4EC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Set:</w:t>
      </w:r>
    </w:p>
    <w:p w14:paraId="7E2D21C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Vendor Status = Inactive</w:t>
      </w:r>
    </w:p>
    <w:p w14:paraId="2476673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pict w14:anchorId="4D2964B7">
          <v:rect id="_x0000_i5969" style="width:0;height:1.5pt" o:hralign="center" o:hrstd="t" o:hr="t" fillcolor="#a0a0a0" stroked="f"/>
        </w:pict>
      </w:r>
    </w:p>
    <w:p w14:paraId="6D62E6E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AS — ALTERNATE KEYS</w:t>
      </w:r>
    </w:p>
    <w:p w14:paraId="0641D72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274. Dataverse Already Has</w:t>
      </w:r>
    </w:p>
    <w:p w14:paraId="26E8EBD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GUID primary key.</w:t>
      </w:r>
    </w:p>
    <w:p w14:paraId="50AC285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8099406">
          <v:rect id="_x0000_i5970" style="width:0;height:1.5pt" o:hralign="center" o:hrstd="t" o:hr="t" fillcolor="#a0a0a0" stroked="f"/>
        </w:pict>
      </w:r>
    </w:p>
    <w:p w14:paraId="779462E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275. But External Systems May Know</w:t>
      </w:r>
    </w:p>
    <w:p w14:paraId="12A314D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Product Code</w:t>
      </w:r>
    </w:p>
    <w:p w14:paraId="1562EBD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instead.</w:t>
      </w:r>
    </w:p>
    <w:p w14:paraId="0EFEADB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2809853">
          <v:rect id="_x0000_i5971" style="width:0;height:1.5pt" o:hralign="center" o:hrstd="t" o:hr="t" fillcolor="#a0a0a0" stroked="f"/>
        </w:pict>
      </w:r>
    </w:p>
    <w:p w14:paraId="5B5AFCB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276. Alternate Key</w:t>
      </w:r>
    </w:p>
    <w:p w14:paraId="4C9D5A3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 provide a stable unique:</w:t>
      </w:r>
    </w:p>
    <w:p w14:paraId="4B9A94C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Business key.</w:t>
      </w:r>
    </w:p>
    <w:p w14:paraId="044A2A8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A608272">
          <v:rect id="_x0000_i5972" style="width:0;height:1.5pt" o:hralign="center" o:hrstd="t" o:hr="t" fillcolor="#a0a0a0" stroked="f"/>
        </w:pict>
      </w:r>
    </w:p>
    <w:p w14:paraId="2C4E322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277. Recommended Optional Keys</w:t>
      </w:r>
    </w:p>
    <w:p w14:paraId="4EE76D2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Category:</w:t>
      </w:r>
    </w:p>
    <w:p w14:paraId="1F52EFE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Category Code</w:t>
      </w:r>
    </w:p>
    <w:p w14:paraId="4BC9FAA9" w14:textId="77777777" w:rsidR="009F360D" w:rsidRPr="009F360D" w:rsidRDefault="009F360D" w:rsidP="009F360D">
      <w:pPr>
        <w:rPr>
          <w:sz w:val="32"/>
          <w:szCs w:val="32"/>
        </w:rPr>
      </w:pPr>
    </w:p>
    <w:p w14:paraId="1EA1F06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Product:</w:t>
      </w:r>
    </w:p>
    <w:p w14:paraId="45904C1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Product Code</w:t>
      </w:r>
    </w:p>
    <w:p w14:paraId="4BC358A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378FE2C">
          <v:rect id="_x0000_i5973" style="width:0;height:1.5pt" o:hralign="center" o:hrstd="t" o:hr="t" fillcolor="#a0a0a0" stroked="f"/>
        </w:pict>
      </w:r>
    </w:p>
    <w:p w14:paraId="202C0FA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278. Vendor Code</w:t>
      </w:r>
    </w:p>
    <w:p w14:paraId="55603F9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If Autonumber is reliably unique:</w:t>
      </w:r>
    </w:p>
    <w:p w14:paraId="6875901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can also serve as a:</w:t>
      </w:r>
    </w:p>
    <w:p w14:paraId="0125168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Business identifier.</w:t>
      </w:r>
    </w:p>
    <w:p w14:paraId="06DDE28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3BB9EA6">
          <v:rect id="_x0000_i5974" style="width:0;height:1.5pt" o:hralign="center" o:hrstd="t" o:hr="t" fillcolor="#a0a0a0" stroked="f"/>
        </w:pict>
      </w:r>
    </w:p>
    <w:p w14:paraId="09492D3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279. Important</w:t>
      </w:r>
    </w:p>
    <w:p w14:paraId="57577A5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Alternate-key columns should:</w:t>
      </w:r>
    </w:p>
    <w:p w14:paraId="51FD536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Not be blank</w:t>
      </w:r>
    </w:p>
    <w:p w14:paraId="7E74847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when uniqueness is expected.</w:t>
      </w:r>
    </w:p>
    <w:p w14:paraId="570A5CA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FC216C8">
          <v:rect id="_x0000_i5975" style="width:0;height:1.5pt" o:hralign="center" o:hrstd="t" o:hr="t" fillcolor="#a0a0a0" stroked="f"/>
        </w:pict>
      </w:r>
    </w:p>
    <w:p w14:paraId="4390B4D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AT — REQUEST NUMBER</w:t>
      </w:r>
    </w:p>
    <w:p w14:paraId="2176EEA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280. Purchase Request</w:t>
      </w:r>
    </w:p>
    <w:p w14:paraId="6AAE663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Business number:</w:t>
      </w:r>
    </w:p>
    <w:p w14:paraId="3F952FB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PR-000001</w:t>
      </w:r>
    </w:p>
    <w:p w14:paraId="59554FF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3F0AD48">
          <v:rect id="_x0000_i5976" style="width:0;height:1.5pt" o:hralign="center" o:hrstd="t" o:hr="t" fillcolor="#a0a0a0" stroked="f"/>
        </w:pict>
      </w:r>
    </w:p>
    <w:p w14:paraId="38EA46B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281. Do Users Need GUID?</w:t>
      </w:r>
    </w:p>
    <w:p w14:paraId="0EA7E85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No.</w:t>
      </w:r>
    </w:p>
    <w:p w14:paraId="5A8865B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3346697">
          <v:rect id="_x0000_i5977" style="width:0;height:1.5pt" o:hralign="center" o:hrstd="t" o:hr="t" fillcolor="#a0a0a0" stroked="f"/>
        </w:pict>
      </w:r>
    </w:p>
    <w:p w14:paraId="3DB2BB6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282. Use Request Number for:</w:t>
      </w:r>
    </w:p>
    <w:p w14:paraId="0CCB3DE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Emails</w:t>
      </w:r>
    </w:p>
    <w:p w14:paraId="6C135DB9" w14:textId="77777777" w:rsidR="009F360D" w:rsidRPr="009F360D" w:rsidRDefault="009F360D" w:rsidP="009F360D">
      <w:pPr>
        <w:rPr>
          <w:sz w:val="32"/>
          <w:szCs w:val="32"/>
        </w:rPr>
      </w:pPr>
    </w:p>
    <w:p w14:paraId="3DFF7DF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Approvals</w:t>
      </w:r>
    </w:p>
    <w:p w14:paraId="0D912F73" w14:textId="77777777" w:rsidR="009F360D" w:rsidRPr="009F360D" w:rsidRDefault="009F360D" w:rsidP="009F360D">
      <w:pPr>
        <w:rPr>
          <w:sz w:val="32"/>
          <w:szCs w:val="32"/>
        </w:rPr>
      </w:pPr>
    </w:p>
    <w:p w14:paraId="15D60EC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Search</w:t>
      </w:r>
    </w:p>
    <w:p w14:paraId="500153B0" w14:textId="77777777" w:rsidR="009F360D" w:rsidRPr="009F360D" w:rsidRDefault="009F360D" w:rsidP="009F360D">
      <w:pPr>
        <w:rPr>
          <w:sz w:val="32"/>
          <w:szCs w:val="32"/>
        </w:rPr>
      </w:pPr>
    </w:p>
    <w:p w14:paraId="5DF462A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Support</w:t>
      </w:r>
    </w:p>
    <w:p w14:paraId="037960BC" w14:textId="77777777" w:rsidR="009F360D" w:rsidRPr="009F360D" w:rsidRDefault="009F360D" w:rsidP="009F360D">
      <w:pPr>
        <w:rPr>
          <w:sz w:val="32"/>
          <w:szCs w:val="32"/>
        </w:rPr>
      </w:pPr>
    </w:p>
    <w:p w14:paraId="6280CB6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Reports</w:t>
      </w:r>
    </w:p>
    <w:p w14:paraId="02076C8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C509AFA">
          <v:rect id="_x0000_i5978" style="width:0;height:1.5pt" o:hralign="center" o:hrstd="t" o:hr="t" fillcolor="#a0a0a0" stroked="f"/>
        </w:pict>
      </w:r>
    </w:p>
    <w:p w14:paraId="71DC6A6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AU — AUTONUMBER NOTE</w:t>
      </w:r>
    </w:p>
    <w:p w14:paraId="2FEA39E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283. Autonumber</w:t>
      </w:r>
    </w:p>
    <w:p w14:paraId="47BC068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generates the value when:</w:t>
      </w:r>
    </w:p>
    <w:p w14:paraId="1353E21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Row is created.</w:t>
      </w:r>
    </w:p>
    <w:p w14:paraId="1415F6F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B5646C7">
          <v:rect id="_x0000_i5979" style="width:0;height:1.5pt" o:hralign="center" o:hrstd="t" o:hr="t" fillcolor="#a0a0a0" stroked="f"/>
        </w:pict>
      </w:r>
    </w:p>
    <w:p w14:paraId="29AFE3F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284. Do Not Implement</w:t>
      </w:r>
    </w:p>
    <w:p w14:paraId="5BC9D8E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Max(Request Number) + 1</w:t>
      </w:r>
    </w:p>
    <w:p w14:paraId="6992925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inside Canvas App.</w:t>
      </w:r>
    </w:p>
    <w:p w14:paraId="3704386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7E6381A">
          <v:rect id="_x0000_i5980" style="width:0;height:1.5pt" o:hralign="center" o:hrstd="t" o:hr="t" fillcolor="#a0a0a0" stroked="f"/>
        </w:pict>
      </w:r>
    </w:p>
    <w:p w14:paraId="37F5388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285. Why?</w:t>
      </w:r>
    </w:p>
    <w:p w14:paraId="5586CD8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Two users can submit simultaneously and create:</w:t>
      </w:r>
    </w:p>
    <w:p w14:paraId="2F8804F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Number collisions.</w:t>
      </w:r>
    </w:p>
    <w:p w14:paraId="10327B4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603285F">
          <v:rect id="_x0000_i5981" style="width:0;height:1.5pt" o:hralign="center" o:hrstd="t" o:hr="t" fillcolor="#a0a0a0" stroked="f"/>
        </w:pict>
      </w:r>
    </w:p>
    <w:p w14:paraId="7BB0119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AV — STATUS STATE MACHINE</w:t>
      </w:r>
    </w:p>
    <w:p w14:paraId="2C9F633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286. Define Allowed Lifecycle</w:t>
      </w:r>
    </w:p>
    <w:p w14:paraId="79ADDF9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DRAFT</w:t>
      </w:r>
    </w:p>
    <w:p w14:paraId="1E68717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|</w:t>
      </w:r>
    </w:p>
    <w:p w14:paraId="27D4A2A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 xml:space="preserve">  v</w:t>
      </w:r>
    </w:p>
    <w:p w14:paraId="237035F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SUBMITTED</w:t>
      </w:r>
    </w:p>
    <w:p w14:paraId="22D2E3A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|</w:t>
      </w:r>
    </w:p>
    <w:p w14:paraId="0F753E5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v</w:t>
      </w:r>
    </w:p>
    <w:p w14:paraId="1FE6397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IN APPROVAL</w:t>
      </w:r>
    </w:p>
    <w:p w14:paraId="5E36A51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|</w:t>
      </w:r>
    </w:p>
    <w:p w14:paraId="7167C1D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+----&gt; APPROVED</w:t>
      </w:r>
    </w:p>
    <w:p w14:paraId="34850DB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|</w:t>
      </w:r>
    </w:p>
    <w:p w14:paraId="6F6BAB1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+----&gt; REJECTED</w:t>
      </w:r>
    </w:p>
    <w:p w14:paraId="108FCFD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|</w:t>
      </w:r>
    </w:p>
    <w:p w14:paraId="7824A14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+----&gt; CANCELLED</w:t>
      </w:r>
    </w:p>
    <w:p w14:paraId="304CE40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2307FB5">
          <v:rect id="_x0000_i5982" style="width:0;height:1.5pt" o:hralign="center" o:hrstd="t" o:hr="t" fillcolor="#a0a0a0" stroked="f"/>
        </w:pict>
      </w:r>
    </w:p>
    <w:p w14:paraId="10D4F7D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287. After Approved</w:t>
      </w:r>
    </w:p>
    <w:p w14:paraId="5534293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 may move:</w:t>
      </w:r>
    </w:p>
    <w:p w14:paraId="4D1E6C2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APPROVED</w:t>
      </w:r>
    </w:p>
    <w:p w14:paraId="232855C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</w:t>
      </w:r>
    </w:p>
    <w:p w14:paraId="5D6FC14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v</w:t>
      </w:r>
    </w:p>
    <w:p w14:paraId="2356C90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ORDERED</w:t>
      </w:r>
    </w:p>
    <w:p w14:paraId="536A5A7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|</w:t>
      </w:r>
    </w:p>
    <w:p w14:paraId="321D9A6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v</w:t>
      </w:r>
    </w:p>
    <w:p w14:paraId="34B8BE4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CLOSED</w:t>
      </w:r>
    </w:p>
    <w:p w14:paraId="2E687C5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9A00943">
          <v:rect id="_x0000_i5983" style="width:0;height:1.5pt" o:hralign="center" o:hrstd="t" o:hr="t" fillcolor="#a0a0a0" stroked="f"/>
        </w:pict>
      </w:r>
    </w:p>
    <w:p w14:paraId="7977DC1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288. Avoid Invalid Transition</w:t>
      </w:r>
    </w:p>
    <w:p w14:paraId="064261A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Rejected</w:t>
      </w:r>
    </w:p>
    <w:p w14:paraId="3BA9FA1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Times New Roman" w:hAnsi="Times New Roman" w:cs="Times New Roman"/>
          <w:sz w:val="32"/>
          <w:szCs w:val="32"/>
        </w:rPr>
        <w:t>→</w:t>
      </w:r>
    </w:p>
    <w:p w14:paraId="02EC592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Approved</w:t>
      </w:r>
    </w:p>
    <w:p w14:paraId="4025700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without:</w:t>
      </w:r>
    </w:p>
    <w:p w14:paraId="7748B41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Explicit resubmission/review process.</w:t>
      </w:r>
    </w:p>
    <w:p w14:paraId="3B31892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B902641">
          <v:rect id="_x0000_i5984" style="width:0;height:1.5pt" o:hralign="center" o:hrstd="t" o:hr="t" fillcolor="#a0a0a0" stroked="f"/>
        </w:pict>
      </w:r>
    </w:p>
    <w:p w14:paraId="7667A35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AW — STATUS RESPONSIBILITIES</w:t>
      </w:r>
    </w:p>
    <w:p w14:paraId="00F30CD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289. Employee</w:t>
      </w:r>
    </w:p>
    <w:p w14:paraId="074056D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 set:</w:t>
      </w:r>
    </w:p>
    <w:p w14:paraId="4A51566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Draft</w:t>
      </w:r>
    </w:p>
    <w:p w14:paraId="2D6D2F0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during authoring.</w:t>
      </w:r>
    </w:p>
    <w:p w14:paraId="50B32F0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418806E">
          <v:rect id="_x0000_i5985" style="width:0;height:1.5pt" o:hralign="center" o:hrstd="t" o:hr="t" fillcolor="#a0a0a0" stroked="f"/>
        </w:pict>
      </w:r>
    </w:p>
    <w:p w14:paraId="05213FC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290. Employee Submission</w:t>
      </w:r>
    </w:p>
    <w:p w14:paraId="679842E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sets:</w:t>
      </w:r>
    </w:p>
    <w:p w14:paraId="574C808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Submitted</w:t>
      </w:r>
    </w:p>
    <w:p w14:paraId="2CEC5DC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through controlled logic.</w:t>
      </w:r>
    </w:p>
    <w:p w14:paraId="02D5F90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B03B655">
          <v:rect id="_x0000_i5986" style="width:0;height:1.5pt" o:hralign="center" o:hrstd="t" o:hr="t" fillcolor="#a0a0a0" stroked="f"/>
        </w:pict>
      </w:r>
    </w:p>
    <w:p w14:paraId="65C0412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291. Automation</w:t>
      </w:r>
    </w:p>
    <w:p w14:paraId="1B91A3A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sets:</w:t>
      </w:r>
    </w:p>
    <w:p w14:paraId="3D3F5C7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In Approval</w:t>
      </w:r>
    </w:p>
    <w:p w14:paraId="42CBEAB2" w14:textId="77777777" w:rsidR="009F360D" w:rsidRPr="009F360D" w:rsidRDefault="009F360D" w:rsidP="009F360D">
      <w:pPr>
        <w:rPr>
          <w:sz w:val="32"/>
          <w:szCs w:val="32"/>
        </w:rPr>
      </w:pPr>
    </w:p>
    <w:p w14:paraId="23F78CD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Approved</w:t>
      </w:r>
    </w:p>
    <w:p w14:paraId="6AE34708" w14:textId="77777777" w:rsidR="009F360D" w:rsidRPr="009F360D" w:rsidRDefault="009F360D" w:rsidP="009F360D">
      <w:pPr>
        <w:rPr>
          <w:sz w:val="32"/>
          <w:szCs w:val="32"/>
        </w:rPr>
      </w:pPr>
    </w:p>
    <w:p w14:paraId="2C28F4D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Rejected</w:t>
      </w:r>
    </w:p>
    <w:p w14:paraId="3A44D9F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876A177">
          <v:rect id="_x0000_i5987" style="width:0;height:1.5pt" o:hralign="center" o:hrstd="t" o:hr="t" fillcolor="#a0a0a0" stroked="f"/>
        </w:pict>
      </w:r>
    </w:p>
    <w:p w14:paraId="7E6A524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292. Procurement</w:t>
      </w:r>
    </w:p>
    <w:p w14:paraId="4FE3A2E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 later set:</w:t>
      </w:r>
    </w:p>
    <w:p w14:paraId="6AED061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Ordered</w:t>
      </w:r>
    </w:p>
    <w:p w14:paraId="220F13C5" w14:textId="77777777" w:rsidR="009F360D" w:rsidRPr="009F360D" w:rsidRDefault="009F360D" w:rsidP="009F360D">
      <w:pPr>
        <w:rPr>
          <w:sz w:val="32"/>
          <w:szCs w:val="32"/>
        </w:rPr>
      </w:pPr>
    </w:p>
    <w:p w14:paraId="377632A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Closed</w:t>
      </w:r>
    </w:p>
    <w:p w14:paraId="4C80F79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A1D09C0">
          <v:rect id="_x0000_i5988" style="width:0;height:1.5pt" o:hralign="center" o:hrstd="t" o:hr="t" fillcolor="#a0a0a0" stroked="f"/>
        </w:pict>
      </w:r>
    </w:p>
    <w:p w14:paraId="0AA7696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293. This Prevents</w:t>
      </w:r>
    </w:p>
    <w:p w14:paraId="5383261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Employee manually selecting:</w:t>
      </w:r>
    </w:p>
    <w:p w14:paraId="6959883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Approved.</w:t>
      </w:r>
    </w:p>
    <w:p w14:paraId="2ACA83F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70BFB70">
          <v:rect id="_x0000_i5989" style="width:0;height:1.5pt" o:hralign="center" o:hrstd="t" o:hr="t" fillcolor="#a0a0a0" stroked="f"/>
        </w:pict>
      </w:r>
    </w:p>
    <w:p w14:paraId="36363FA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AX — CLIENT UI VS BUSINESS AUTHORITY</w:t>
      </w:r>
    </w:p>
    <w:p w14:paraId="5A33B83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294. Hiding Approved From Dropdown</w:t>
      </w:r>
    </w:p>
    <w:p w14:paraId="0D2FD13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is good UX.</w:t>
      </w:r>
    </w:p>
    <w:p w14:paraId="7E7997F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1B9FF16">
          <v:rect id="_x0000_i5990" style="width:0;height:1.5pt" o:hralign="center" o:hrstd="t" o:hr="t" fillcolor="#a0a0a0" stroked="f"/>
        </w:pict>
      </w:r>
    </w:p>
    <w:p w14:paraId="19C719E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295. But</w:t>
      </w:r>
    </w:p>
    <w:p w14:paraId="06385CB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UI hiding is not security.</w:t>
      </w:r>
    </w:p>
    <w:p w14:paraId="3B490CF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77BAB28">
          <v:rect id="_x0000_i5991" style="width:0;height:1.5pt" o:hralign="center" o:hrstd="t" o:hr="t" fillcolor="#a0a0a0" stroked="f"/>
        </w:pict>
      </w:r>
    </w:p>
    <w:p w14:paraId="7C82C2E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296. Backend/security/process</w:t>
      </w:r>
    </w:p>
    <w:p w14:paraId="3F7B349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must prevent unauthorized state changes where:</w:t>
      </w:r>
    </w:p>
    <w:p w14:paraId="749C57D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Business risk requires it.</w:t>
      </w:r>
    </w:p>
    <w:p w14:paraId="2CE2EA0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E621843">
          <v:rect id="_x0000_i5992" style="width:0;height:1.5pt" o:hralign="center" o:hrstd="t" o:hr="t" fillcolor="#a0a0a0" stroked="f"/>
        </w:pict>
      </w:r>
    </w:p>
    <w:p w14:paraId="1838485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AY — APPROVAL STARTED</w:t>
      </w:r>
    </w:p>
    <w:p w14:paraId="423BDD8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297. Why Add</w:t>
      </w:r>
    </w:p>
    <w:p w14:paraId="0DADD55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Approval Started</w:t>
      </w:r>
    </w:p>
    <w:p w14:paraId="60DF246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?</w:t>
      </w:r>
    </w:p>
    <w:p w14:paraId="6B84788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449B08E">
          <v:rect id="_x0000_i5993" style="width:0;height:1.5pt" o:hralign="center" o:hrstd="t" o:hr="t" fillcolor="#a0a0a0" stroked="f"/>
        </w:pict>
      </w:r>
    </w:p>
    <w:p w14:paraId="5410CF9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298. Power Automate Trigger</w:t>
      </w:r>
    </w:p>
    <w:p w14:paraId="23F8100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 use:</w:t>
      </w:r>
    </w:p>
    <w:p w14:paraId="7E8C676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Status = Submitted</w:t>
      </w:r>
    </w:p>
    <w:p w14:paraId="6B690DAD" w14:textId="77777777" w:rsidR="009F360D" w:rsidRPr="009F360D" w:rsidRDefault="009F360D" w:rsidP="009F360D">
      <w:pPr>
        <w:rPr>
          <w:sz w:val="32"/>
          <w:szCs w:val="32"/>
        </w:rPr>
      </w:pPr>
    </w:p>
    <w:p w14:paraId="383E858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AND</w:t>
      </w:r>
    </w:p>
    <w:p w14:paraId="51958A99" w14:textId="77777777" w:rsidR="009F360D" w:rsidRPr="009F360D" w:rsidRDefault="009F360D" w:rsidP="009F360D">
      <w:pPr>
        <w:rPr>
          <w:sz w:val="32"/>
          <w:szCs w:val="32"/>
        </w:rPr>
      </w:pPr>
    </w:p>
    <w:p w14:paraId="70F2E16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Approval Started = No</w:t>
      </w:r>
    </w:p>
    <w:p w14:paraId="30BE13B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A073F35">
          <v:rect id="_x0000_i5994" style="width:0;height:1.5pt" o:hralign="center" o:hrstd="t" o:hr="t" fillcolor="#a0a0a0" stroked="f"/>
        </w:pict>
      </w:r>
    </w:p>
    <w:p w14:paraId="07084C7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299. Then Flow</w:t>
      </w:r>
    </w:p>
    <w:p w14:paraId="646984E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claims the request:</w:t>
      </w:r>
    </w:p>
    <w:p w14:paraId="3F1BB94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Approval Started = Yes</w:t>
      </w:r>
    </w:p>
    <w:p w14:paraId="259FB73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310A568">
          <v:rect id="_x0000_i5995" style="width:0;height:1.5pt" o:hralign="center" o:hrstd="t" o:hr="t" fillcolor="#a0a0a0" stroked="f"/>
        </w:pict>
      </w:r>
    </w:p>
    <w:p w14:paraId="7B441AA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300. This reduces</w:t>
      </w:r>
    </w:p>
    <w:p w14:paraId="7EBEA36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Duplicate processing.</w:t>
      </w:r>
    </w:p>
    <w:p w14:paraId="728F654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pict w14:anchorId="00A62F66">
          <v:rect id="_x0000_i5996" style="width:0;height:1.5pt" o:hralign="center" o:hrstd="t" o:hr="t" fillcolor="#a0a0a0" stroked="f"/>
        </w:pict>
      </w:r>
    </w:p>
    <w:p w14:paraId="022D644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AZ — SUBMISSION PROCESS</w:t>
      </w:r>
    </w:p>
    <w:p w14:paraId="226CF20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301. Day 31 Flow</w:t>
      </w:r>
    </w:p>
    <w:p w14:paraId="488CCDA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will roughly perform:</w:t>
      </w:r>
    </w:p>
    <w:p w14:paraId="5CBA86D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Trigger</w:t>
      </w:r>
    </w:p>
    <w:p w14:paraId="7AD3B3A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Times New Roman" w:hAnsi="Times New Roman" w:cs="Times New Roman"/>
          <w:sz w:val="32"/>
          <w:szCs w:val="32"/>
        </w:rPr>
        <w:t>↓</w:t>
      </w:r>
    </w:p>
    <w:p w14:paraId="26A00DC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Validate Request</w:t>
      </w:r>
    </w:p>
    <w:p w14:paraId="653E15F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Times New Roman" w:hAnsi="Times New Roman" w:cs="Times New Roman"/>
          <w:sz w:val="32"/>
          <w:szCs w:val="32"/>
        </w:rPr>
        <w:t>↓</w:t>
      </w:r>
    </w:p>
    <w:p w14:paraId="19DD69D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Validate Items</w:t>
      </w:r>
    </w:p>
    <w:p w14:paraId="5E313C8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Times New Roman" w:hAnsi="Times New Roman" w:cs="Times New Roman"/>
          <w:sz w:val="32"/>
          <w:szCs w:val="32"/>
        </w:rPr>
        <w:t>↓</w:t>
      </w:r>
    </w:p>
    <w:p w14:paraId="21EC23C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Recalculate Total</w:t>
      </w:r>
    </w:p>
    <w:p w14:paraId="7B25FC4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Times New Roman" w:hAnsi="Times New Roman" w:cs="Times New Roman"/>
          <w:sz w:val="32"/>
          <w:szCs w:val="32"/>
        </w:rPr>
        <w:t>↓</w:t>
      </w:r>
    </w:p>
    <w:p w14:paraId="7B4C58A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Claim Processing</w:t>
      </w:r>
    </w:p>
    <w:p w14:paraId="3AF2F53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Times New Roman" w:hAnsi="Times New Roman" w:cs="Times New Roman"/>
          <w:sz w:val="32"/>
          <w:szCs w:val="32"/>
        </w:rPr>
        <w:t>↓</w:t>
      </w:r>
    </w:p>
    <w:p w14:paraId="15B6D98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Manager Approval</w:t>
      </w:r>
    </w:p>
    <w:p w14:paraId="22C4355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Times New Roman" w:hAnsi="Times New Roman" w:cs="Times New Roman"/>
          <w:sz w:val="32"/>
          <w:szCs w:val="32"/>
        </w:rPr>
        <w:t>↓</w:t>
      </w:r>
    </w:p>
    <w:p w14:paraId="5C3EF28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Threshold Routing</w:t>
      </w:r>
    </w:p>
    <w:p w14:paraId="75EB913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274FA68">
          <v:rect id="_x0000_i5997" style="width:0;height:1.5pt" o:hralign="center" o:hrstd="t" o:hr="t" fillcolor="#a0a0a0" stroked="f"/>
        </w:pict>
      </w:r>
    </w:p>
    <w:p w14:paraId="692ED93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BA — AUTHORITATIVE TOTAL</w:t>
      </w:r>
    </w:p>
    <w:p w14:paraId="454F5AD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302. Server Process</w:t>
      </w:r>
    </w:p>
    <w:p w14:paraId="105D81E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Queries:</w:t>
      </w:r>
    </w:p>
    <w:p w14:paraId="6E4CC4B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Purchase Request Items.</w:t>
      </w:r>
    </w:p>
    <w:p w14:paraId="1224A0B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pict w14:anchorId="5CB70A8C">
          <v:rect id="_x0000_i5998" style="width:0;height:1.5pt" o:hralign="center" o:hrstd="t" o:hr="t" fillcolor="#a0a0a0" stroked="f"/>
        </w:pict>
      </w:r>
    </w:p>
    <w:p w14:paraId="2236515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303. Recalculates each:</w:t>
      </w:r>
    </w:p>
    <w:p w14:paraId="18DB4DA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Quantity × Unit Price</w:t>
      </w:r>
    </w:p>
    <w:p w14:paraId="303F9BD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51C8CFC">
          <v:rect id="_x0000_i5999" style="width:0;height:1.5pt" o:hralign="center" o:hrstd="t" o:hr="t" fillcolor="#a0a0a0" stroked="f"/>
        </w:pict>
      </w:r>
    </w:p>
    <w:p w14:paraId="134B926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304. Then</w:t>
      </w:r>
    </w:p>
    <w:p w14:paraId="553D465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Total Amount</w:t>
      </w:r>
    </w:p>
    <w:p w14:paraId="2ABFB91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=</w:t>
      </w:r>
    </w:p>
    <w:p w14:paraId="182D7B0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Sum(Line Amounts)</w:t>
      </w:r>
    </w:p>
    <w:p w14:paraId="23D4BDA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3599542">
          <v:rect id="_x0000_i6000" style="width:0;height:1.5pt" o:hralign="center" o:hrstd="t" o:hr="t" fillcolor="#a0a0a0" stroked="f"/>
        </w:pict>
      </w:r>
    </w:p>
    <w:p w14:paraId="337CF69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305. Approval decision uses:</w:t>
      </w:r>
    </w:p>
    <w:p w14:paraId="5C0D559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Validated Total.</w:t>
      </w:r>
    </w:p>
    <w:p w14:paraId="0699BEC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EBFEC99">
          <v:rect id="_x0000_i6001" style="width:0;height:1.5pt" o:hralign="center" o:hrstd="t" o:hr="t" fillcolor="#a0a0a0" stroked="f"/>
        </w:pict>
      </w:r>
    </w:p>
    <w:p w14:paraId="5337A25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BB — EMPTY REQUEST</w:t>
      </w:r>
    </w:p>
    <w:p w14:paraId="185CC91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306. Can employee submit:</w:t>
      </w:r>
    </w:p>
    <w:p w14:paraId="3A9B422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Zero items?</w:t>
      </w:r>
    </w:p>
    <w:p w14:paraId="7144F6D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No.</w:t>
      </w:r>
    </w:p>
    <w:p w14:paraId="7DBE131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3E4B1CE">
          <v:rect id="_x0000_i6002" style="width:0;height:1.5pt" o:hralign="center" o:hrstd="t" o:hr="t" fillcolor="#a0a0a0" stroked="f"/>
        </w:pict>
      </w:r>
    </w:p>
    <w:p w14:paraId="7FEFE8D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307. Day 30 App</w:t>
      </w:r>
    </w:p>
    <w:p w14:paraId="31C39D6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blocks submission if:</w:t>
      </w:r>
    </w:p>
    <w:p w14:paraId="387B300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CountRows(colRequestItems) = 0</w:t>
      </w:r>
    </w:p>
    <w:p w14:paraId="68EF00D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785E802">
          <v:rect id="_x0000_i6003" style="width:0;height:1.5pt" o:hralign="center" o:hrstd="t" o:hr="t" fillcolor="#a0a0a0" stroked="f"/>
        </w:pict>
      </w:r>
    </w:p>
    <w:p w14:paraId="3400390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308. Day 31 Server Process</w:t>
      </w:r>
    </w:p>
    <w:p w14:paraId="0799BF1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should also verify:</w:t>
      </w:r>
    </w:p>
    <w:p w14:paraId="304438C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At least one stored item.</w:t>
      </w:r>
    </w:p>
    <w:p w14:paraId="44442F2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72242BD">
          <v:rect id="_x0000_i6004" style="width:0;height:1.5pt" o:hralign="center" o:hrstd="t" o:hr="t" fillcolor="#a0a0a0" stroked="f"/>
        </w:pict>
      </w:r>
    </w:p>
    <w:p w14:paraId="06D279E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BC — NEGATIVE QUANTITY</w:t>
      </w:r>
    </w:p>
    <w:p w14:paraId="539AB73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309. Quantity:</w:t>
      </w:r>
    </w:p>
    <w:p w14:paraId="7173398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-5</w:t>
      </w:r>
    </w:p>
    <w:p w14:paraId="6C71EE1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should be:</w:t>
      </w:r>
    </w:p>
    <w:p w14:paraId="69C8D03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Rejected.</w:t>
      </w:r>
    </w:p>
    <w:p w14:paraId="57E977D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866EE01">
          <v:rect id="_x0000_i6005" style="width:0;height:1.5pt" o:hralign="center" o:hrstd="t" o:hr="t" fillcolor="#a0a0a0" stroked="f"/>
        </w:pict>
      </w:r>
    </w:p>
    <w:p w14:paraId="32A68DF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310. Quantity must be:</w:t>
      </w:r>
    </w:p>
    <w:p w14:paraId="3AA09B3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&gt; 0.</w:t>
      </w:r>
    </w:p>
    <w:p w14:paraId="3E70459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FC56FAF">
          <v:rect id="_x0000_i6006" style="width:0;height:1.5pt" o:hralign="center" o:hrstd="t" o:hr="t" fillcolor="#a0a0a0" stroked="f"/>
        </w:pict>
      </w:r>
    </w:p>
    <w:p w14:paraId="742A377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BD — NEGATIVE PRICE</w:t>
      </w:r>
    </w:p>
    <w:p w14:paraId="129F0EB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311. Unit Price</w:t>
      </w:r>
    </w:p>
    <w:p w14:paraId="7B03B8A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must be:</w:t>
      </w:r>
    </w:p>
    <w:p w14:paraId="58D0A1E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&gt;= 0</w:t>
      </w:r>
    </w:p>
    <w:p w14:paraId="56E0323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and normally:</w:t>
      </w:r>
    </w:p>
    <w:p w14:paraId="71F29E1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&gt; 0</w:t>
      </w:r>
    </w:p>
    <w:p w14:paraId="03A8218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for purchasing.</w:t>
      </w:r>
    </w:p>
    <w:p w14:paraId="641B79B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45A65D0">
          <v:rect id="_x0000_i6007" style="width:0;height:1.5pt" o:hralign="center" o:hrstd="t" o:hr="t" fillcolor="#a0a0a0" stroked="f"/>
        </w:pict>
      </w:r>
    </w:p>
    <w:p w14:paraId="0D19E98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312. Core Capstone</w:t>
      </w:r>
    </w:p>
    <w:p w14:paraId="3620BDC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Require:</w:t>
      </w:r>
    </w:p>
    <w:p w14:paraId="211D5E0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Greater than zero.</w:t>
      </w:r>
    </w:p>
    <w:p w14:paraId="7EADDBA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B00C337">
          <v:rect id="_x0000_i6008" style="width:0;height:1.5pt" o:hralign="center" o:hrstd="t" o:hr="t" fillcolor="#a0a0a0" stroked="f"/>
        </w:pict>
      </w:r>
    </w:p>
    <w:p w14:paraId="6ECFB78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BE — LINE TOTAL VALIDATION</w:t>
      </w:r>
    </w:p>
    <w:p w14:paraId="31C1BD6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313. Server should verify:</w:t>
      </w:r>
    </w:p>
    <w:p w14:paraId="708B9A7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Line Total</w:t>
      </w:r>
    </w:p>
    <w:p w14:paraId="36B0B73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=</w:t>
      </w:r>
    </w:p>
    <w:p w14:paraId="3471B4F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Quantity × Unit Price</w:t>
      </w:r>
    </w:p>
    <w:p w14:paraId="093918F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within expected:</w:t>
      </w:r>
    </w:p>
    <w:p w14:paraId="6E807BE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Precision.</w:t>
      </w:r>
    </w:p>
    <w:p w14:paraId="521E062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74DE8FA">
          <v:rect id="_x0000_i6009" style="width:0;height:1.5pt" o:hralign="center" o:hrstd="t" o:hr="t" fillcolor="#a0a0a0" stroked="f"/>
        </w:pict>
      </w:r>
    </w:p>
    <w:p w14:paraId="64DF4A6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BF — BUSINESS RULES</w:t>
      </w:r>
    </w:p>
    <w:p w14:paraId="653646C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314. Dataverse Business Rules</w:t>
      </w:r>
    </w:p>
    <w:p w14:paraId="6E45452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 provide reusable:</w:t>
      </w:r>
    </w:p>
    <w:p w14:paraId="727C0B9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Validation.</w:t>
      </w:r>
    </w:p>
    <w:p w14:paraId="1BD49E4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2EF8A0D">
          <v:rect id="_x0000_i6010" style="width:0;height:1.5pt" o:hralign="center" o:hrstd="t" o:hr="t" fillcolor="#a0a0a0" stroked="f"/>
        </w:pict>
      </w:r>
    </w:p>
    <w:p w14:paraId="46C9EE1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315. Create Rule 1</w:t>
      </w:r>
    </w:p>
    <w:p w14:paraId="4BBF43A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Product Standard Unit Price must not be:</w:t>
      </w:r>
    </w:p>
    <w:p w14:paraId="0392C44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Negative.</w:t>
      </w:r>
    </w:p>
    <w:p w14:paraId="30804EC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A8FD64A">
          <v:rect id="_x0000_i6011" style="width:0;height:1.5pt" o:hralign="center" o:hrstd="t" o:hr="t" fillcolor="#a0a0a0" stroked="f"/>
        </w:pict>
      </w:r>
    </w:p>
    <w:p w14:paraId="455BF01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316. Condition</w:t>
      </w:r>
    </w:p>
    <w:p w14:paraId="7317094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Standard Unit Price &lt; 0</w:t>
      </w:r>
    </w:p>
    <w:p w14:paraId="55CC085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B1C85E3">
          <v:rect id="_x0000_i6012" style="width:0;height:1.5pt" o:hralign="center" o:hrstd="t" o:hr="t" fillcolor="#a0a0a0" stroked="f"/>
        </w:pict>
      </w:r>
    </w:p>
    <w:p w14:paraId="0F67DA5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317. Action</w:t>
      </w:r>
    </w:p>
    <w:p w14:paraId="1E2F864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Show Error Message.</w:t>
      </w:r>
    </w:p>
    <w:p w14:paraId="203E5F3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049275D">
          <v:rect id="_x0000_i6013" style="width:0;height:1.5pt" o:hralign="center" o:hrstd="t" o:hr="t" fillcolor="#a0a0a0" stroked="f"/>
        </w:pict>
      </w:r>
    </w:p>
    <w:p w14:paraId="13D8185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318. Message</w:t>
      </w:r>
    </w:p>
    <w:p w14:paraId="642A035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Standard Unit Price cannot be negative.</w:t>
      </w:r>
    </w:p>
    <w:p w14:paraId="3ACEFC9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177E2B8">
          <v:rect id="_x0000_i6014" style="width:0;height:1.5pt" o:hralign="center" o:hrstd="t" o:hr="t" fillcolor="#a0a0a0" stroked="f"/>
        </w:pict>
      </w:r>
    </w:p>
    <w:p w14:paraId="31BE155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319. Create Rule 2</w:t>
      </w:r>
    </w:p>
    <w:p w14:paraId="6445593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 Total Amount must not be:</w:t>
      </w:r>
    </w:p>
    <w:p w14:paraId="537C45B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Negative.</w:t>
      </w:r>
    </w:p>
    <w:p w14:paraId="618B097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F416EB4">
          <v:rect id="_x0000_i6015" style="width:0;height:1.5pt" o:hralign="center" o:hrstd="t" o:hr="t" fillcolor="#a0a0a0" stroked="f"/>
        </w:pict>
      </w:r>
    </w:p>
    <w:p w14:paraId="2DF71CD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320. Scope</w:t>
      </w:r>
    </w:p>
    <w:p w14:paraId="7C19E1D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 appropriate table-level scope for:</w:t>
      </w:r>
    </w:p>
    <w:p w14:paraId="07FA7D8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Cross-app enforcement.</w:t>
      </w:r>
    </w:p>
    <w:p w14:paraId="2FAE7E5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C40E2A1">
          <v:rect id="_x0000_i6016" style="width:0;height:1.5pt" o:hralign="center" o:hrstd="t" o:hr="t" fillcolor="#a0a0a0" stroked="f"/>
        </w:pict>
      </w:r>
    </w:p>
    <w:p w14:paraId="543157F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321. Remember</w:t>
      </w:r>
    </w:p>
    <w:p w14:paraId="0409B8A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Canvas support differs for some:</w:t>
      </w:r>
    </w:p>
    <w:p w14:paraId="03FE223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Form-only Business Rule actions.</w:t>
      </w:r>
    </w:p>
    <w:p w14:paraId="47740E6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0432244">
          <v:rect id="_x0000_i6017" style="width:0;height:1.5pt" o:hralign="center" o:hrstd="t" o:hr="t" fillcolor="#a0a0a0" stroked="f"/>
        </w:pict>
      </w:r>
    </w:p>
    <w:p w14:paraId="4A5A08A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BG — VALIDATION LAYERS</w:t>
      </w:r>
    </w:p>
    <w:p w14:paraId="7B0B743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322. Strong Solution</w:t>
      </w:r>
    </w:p>
    <w:p w14:paraId="01774C7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Uses multiple validation layers:</w:t>
      </w:r>
    </w:p>
    <w:p w14:paraId="58BE027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Canvas App</w:t>
      </w:r>
    </w:p>
    <w:p w14:paraId="0C7286A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Times New Roman" w:hAnsi="Times New Roman" w:cs="Times New Roman"/>
          <w:sz w:val="32"/>
          <w:szCs w:val="32"/>
        </w:rPr>
        <w:lastRenderedPageBreak/>
        <w:t>→</w:t>
      </w:r>
      <w:r w:rsidRPr="009F360D">
        <w:rPr>
          <w:sz w:val="32"/>
          <w:szCs w:val="32"/>
        </w:rPr>
        <w:t xml:space="preserve"> Immediate UX</w:t>
      </w:r>
    </w:p>
    <w:p w14:paraId="20A367D1" w14:textId="77777777" w:rsidR="009F360D" w:rsidRPr="009F360D" w:rsidRDefault="009F360D" w:rsidP="009F360D">
      <w:pPr>
        <w:rPr>
          <w:sz w:val="32"/>
          <w:szCs w:val="32"/>
        </w:rPr>
      </w:pPr>
    </w:p>
    <w:p w14:paraId="37D27F8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Dataverse</w:t>
      </w:r>
    </w:p>
    <w:p w14:paraId="217396F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Times New Roman" w:hAnsi="Times New Roman" w:cs="Times New Roman"/>
          <w:sz w:val="32"/>
          <w:szCs w:val="32"/>
        </w:rPr>
        <w:t>→</w:t>
      </w:r>
      <w:r w:rsidRPr="009F360D">
        <w:rPr>
          <w:sz w:val="32"/>
          <w:szCs w:val="32"/>
        </w:rPr>
        <w:t xml:space="preserve"> Data constraints/business rules</w:t>
      </w:r>
    </w:p>
    <w:p w14:paraId="6A7366A8" w14:textId="77777777" w:rsidR="009F360D" w:rsidRPr="009F360D" w:rsidRDefault="009F360D" w:rsidP="009F360D">
      <w:pPr>
        <w:rPr>
          <w:sz w:val="32"/>
          <w:szCs w:val="32"/>
        </w:rPr>
      </w:pPr>
    </w:p>
    <w:p w14:paraId="68362E9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Power Automate</w:t>
      </w:r>
    </w:p>
    <w:p w14:paraId="01A5745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Times New Roman" w:hAnsi="Times New Roman" w:cs="Times New Roman"/>
          <w:sz w:val="32"/>
          <w:szCs w:val="32"/>
        </w:rPr>
        <w:t>→</w:t>
      </w:r>
      <w:r w:rsidRPr="009F360D">
        <w:rPr>
          <w:sz w:val="32"/>
          <w:szCs w:val="32"/>
        </w:rPr>
        <w:t xml:space="preserve"> Process validation</w:t>
      </w:r>
    </w:p>
    <w:p w14:paraId="436C737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A865434">
          <v:rect id="_x0000_i6018" style="width:0;height:1.5pt" o:hralign="center" o:hrstd="t" o:hr="t" fillcolor="#a0a0a0" stroked="f"/>
        </w:pict>
      </w:r>
    </w:p>
    <w:p w14:paraId="3296518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323. Don't Rely On</w:t>
      </w:r>
    </w:p>
    <w:p w14:paraId="4BC1ACC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One layer only.</w:t>
      </w:r>
    </w:p>
    <w:p w14:paraId="600E7C9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E59565D">
          <v:rect id="_x0000_i6019" style="width:0;height:1.5pt" o:hralign="center" o:hrstd="t" o:hr="t" fillcolor="#a0a0a0" stroked="f"/>
        </w:pict>
      </w:r>
    </w:p>
    <w:p w14:paraId="26CE004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BH — SECURITY DESIGN</w:t>
      </w:r>
    </w:p>
    <w:p w14:paraId="47ED545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324. Security Roles</w:t>
      </w:r>
    </w:p>
    <w:p w14:paraId="76C9A8C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Create:</w:t>
      </w:r>
    </w:p>
    <w:p w14:paraId="315CE15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 Employee</w:t>
      </w:r>
    </w:p>
    <w:p w14:paraId="533CA030" w14:textId="77777777" w:rsidR="009F360D" w:rsidRPr="009F360D" w:rsidRDefault="009F360D" w:rsidP="009F360D">
      <w:pPr>
        <w:rPr>
          <w:sz w:val="32"/>
          <w:szCs w:val="32"/>
        </w:rPr>
      </w:pPr>
    </w:p>
    <w:p w14:paraId="57DA416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 Manager</w:t>
      </w:r>
    </w:p>
    <w:p w14:paraId="6B0B0E50" w14:textId="77777777" w:rsidR="009F360D" w:rsidRPr="009F360D" w:rsidRDefault="009F360D" w:rsidP="009F360D">
      <w:pPr>
        <w:rPr>
          <w:sz w:val="32"/>
          <w:szCs w:val="32"/>
        </w:rPr>
      </w:pPr>
    </w:p>
    <w:p w14:paraId="2230F85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 Finance</w:t>
      </w:r>
    </w:p>
    <w:p w14:paraId="4BB4F7CD" w14:textId="77777777" w:rsidR="009F360D" w:rsidRPr="009F360D" w:rsidRDefault="009F360D" w:rsidP="009F360D">
      <w:pPr>
        <w:rPr>
          <w:sz w:val="32"/>
          <w:szCs w:val="32"/>
        </w:rPr>
      </w:pPr>
    </w:p>
    <w:p w14:paraId="7893628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 User</w:t>
      </w:r>
    </w:p>
    <w:p w14:paraId="49374323" w14:textId="77777777" w:rsidR="009F360D" w:rsidRPr="009F360D" w:rsidRDefault="009F360D" w:rsidP="009F360D">
      <w:pPr>
        <w:rPr>
          <w:sz w:val="32"/>
          <w:szCs w:val="32"/>
        </w:rPr>
      </w:pPr>
    </w:p>
    <w:p w14:paraId="68175FD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Procurement Administrator</w:t>
      </w:r>
    </w:p>
    <w:p w14:paraId="63C3C76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452F0D9">
          <v:rect id="_x0000_i6020" style="width:0;height:1.5pt" o:hralign="center" o:hrstd="t" o:hr="t" fillcolor="#a0a0a0" stroked="f"/>
        </w:pict>
      </w:r>
    </w:p>
    <w:p w14:paraId="68C61C5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325. These Correspond To</w:t>
      </w:r>
    </w:p>
    <w:p w14:paraId="13398EC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Employee</w:t>
      </w:r>
    </w:p>
    <w:p w14:paraId="2227D824" w14:textId="77777777" w:rsidR="009F360D" w:rsidRPr="009F360D" w:rsidRDefault="009F360D" w:rsidP="009F360D">
      <w:pPr>
        <w:rPr>
          <w:sz w:val="32"/>
          <w:szCs w:val="32"/>
        </w:rPr>
      </w:pPr>
    </w:p>
    <w:p w14:paraId="6D9BA11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Manager</w:t>
      </w:r>
    </w:p>
    <w:p w14:paraId="0680ACAE" w14:textId="77777777" w:rsidR="009F360D" w:rsidRPr="009F360D" w:rsidRDefault="009F360D" w:rsidP="009F360D">
      <w:pPr>
        <w:rPr>
          <w:sz w:val="32"/>
          <w:szCs w:val="32"/>
        </w:rPr>
      </w:pPr>
    </w:p>
    <w:p w14:paraId="116D4C4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Finance</w:t>
      </w:r>
    </w:p>
    <w:p w14:paraId="29141B0F" w14:textId="77777777" w:rsidR="009F360D" w:rsidRPr="009F360D" w:rsidRDefault="009F360D" w:rsidP="009F360D">
      <w:pPr>
        <w:rPr>
          <w:sz w:val="32"/>
          <w:szCs w:val="32"/>
        </w:rPr>
      </w:pPr>
    </w:p>
    <w:p w14:paraId="035ECB1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</w:t>
      </w:r>
    </w:p>
    <w:p w14:paraId="66A122FD" w14:textId="77777777" w:rsidR="009F360D" w:rsidRPr="009F360D" w:rsidRDefault="009F360D" w:rsidP="009F360D">
      <w:pPr>
        <w:rPr>
          <w:sz w:val="32"/>
          <w:szCs w:val="32"/>
        </w:rPr>
      </w:pPr>
    </w:p>
    <w:p w14:paraId="4EC83F9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Admin</w:t>
      </w:r>
    </w:p>
    <w:p w14:paraId="733D65F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CEE7E1D">
          <v:rect id="_x0000_i6021" style="width:0;height:1.5pt" o:hralign="center" o:hrstd="t" o:hr="t" fillcolor="#a0a0a0" stroked="f"/>
        </w:pict>
      </w:r>
    </w:p>
    <w:p w14:paraId="157D9F3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BI — IMPORTANT SECURITY FACT</w:t>
      </w:r>
    </w:p>
    <w:p w14:paraId="0F516C1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326. Manager Lookup</w:t>
      </w:r>
    </w:p>
    <w:p w14:paraId="41ABFB1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on Employee does NOT automatically mean:</w:t>
      </w:r>
    </w:p>
    <w:p w14:paraId="7DCD0B5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Manager can read all employee Purchase Requests.</w:t>
      </w:r>
    </w:p>
    <w:p w14:paraId="3E39860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468EABC">
          <v:rect id="_x0000_i6022" style="width:0;height:1.5pt" o:hralign="center" o:hrstd="t" o:hr="t" fillcolor="#a0a0a0" stroked="f"/>
        </w:pict>
      </w:r>
    </w:p>
    <w:p w14:paraId="3FD706E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327. Relationship</w:t>
      </w:r>
    </w:p>
    <w:p w14:paraId="3731397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defines:</w:t>
      </w:r>
    </w:p>
    <w:p w14:paraId="7675763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Data association.</w:t>
      </w:r>
    </w:p>
    <w:p w14:paraId="134632B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8022415">
          <v:rect id="_x0000_i6023" style="width:0;height:1.5pt" o:hralign="center" o:hrstd="t" o:hr="t" fillcolor="#a0a0a0" stroked="f"/>
        </w:pict>
      </w:r>
    </w:p>
    <w:p w14:paraId="0713880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328. Security Role</w:t>
      </w:r>
    </w:p>
    <w:p w14:paraId="1356DC6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defines:</w:t>
      </w:r>
    </w:p>
    <w:p w14:paraId="0651023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Authorization.</w:t>
      </w:r>
    </w:p>
    <w:p w14:paraId="6CCE48A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52F2827">
          <v:rect id="_x0000_i6024" style="width:0;height:1.5pt" o:hralign="center" o:hrstd="t" o:hr="t" fillcolor="#a0a0a0" stroked="f"/>
        </w:pict>
      </w:r>
    </w:p>
    <w:p w14:paraId="40C503C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329. Keep Them Separate</w:t>
      </w:r>
    </w:p>
    <w:p w14:paraId="612DF70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RELATIONSHIP</w:t>
      </w:r>
    </w:p>
    <w:p w14:paraId="3B6AA14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≠</w:t>
      </w:r>
    </w:p>
    <w:p w14:paraId="04BB1E6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PERMISSION</w:t>
      </w:r>
    </w:p>
    <w:p w14:paraId="198A32E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D2410A5">
          <v:rect id="_x0000_i6025" style="width:0;height:1.5pt" o:hralign="center" o:hrstd="t" o:hr="t" fillcolor="#a0a0a0" stroked="f"/>
        </w:pict>
      </w:r>
    </w:p>
    <w:p w14:paraId="65D0A24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BJ — PROCUREMENT EMPLOYEE ROLE</w:t>
      </w:r>
    </w:p>
    <w:p w14:paraId="0FEFA65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330. Purchase Request</w:t>
      </w:r>
    </w:p>
    <w:p w14:paraId="77CD11D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Suggested:</w:t>
      </w:r>
    </w:p>
    <w:p w14:paraId="1131AAA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Create:</w:t>
      </w:r>
    </w:p>
    <w:p w14:paraId="396CFB8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User</w:t>
      </w:r>
    </w:p>
    <w:p w14:paraId="24FA0D43" w14:textId="77777777" w:rsidR="009F360D" w:rsidRPr="009F360D" w:rsidRDefault="009F360D" w:rsidP="009F360D">
      <w:pPr>
        <w:rPr>
          <w:sz w:val="32"/>
          <w:szCs w:val="32"/>
        </w:rPr>
      </w:pPr>
    </w:p>
    <w:p w14:paraId="27DB850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Read:</w:t>
      </w:r>
    </w:p>
    <w:p w14:paraId="2B8C290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User</w:t>
      </w:r>
    </w:p>
    <w:p w14:paraId="3B0EBB33" w14:textId="77777777" w:rsidR="009F360D" w:rsidRPr="009F360D" w:rsidRDefault="009F360D" w:rsidP="009F360D">
      <w:pPr>
        <w:rPr>
          <w:sz w:val="32"/>
          <w:szCs w:val="32"/>
        </w:rPr>
      </w:pPr>
    </w:p>
    <w:p w14:paraId="3F305C3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Write:</w:t>
      </w:r>
    </w:p>
    <w:p w14:paraId="3D4E3E7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User</w:t>
      </w:r>
    </w:p>
    <w:p w14:paraId="7DBE18B7" w14:textId="77777777" w:rsidR="009F360D" w:rsidRPr="009F360D" w:rsidRDefault="009F360D" w:rsidP="009F360D">
      <w:pPr>
        <w:rPr>
          <w:sz w:val="32"/>
          <w:szCs w:val="32"/>
        </w:rPr>
      </w:pPr>
    </w:p>
    <w:p w14:paraId="00C7100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Delete:</w:t>
      </w:r>
    </w:p>
    <w:p w14:paraId="6FBDC30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None or tightly controlled</w:t>
      </w:r>
    </w:p>
    <w:p w14:paraId="5DEF435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B9F77C9">
          <v:rect id="_x0000_i6026" style="width:0;height:1.5pt" o:hralign="center" o:hrstd="t" o:hr="t" fillcolor="#a0a0a0" stroked="f"/>
        </w:pict>
      </w:r>
    </w:p>
    <w:p w14:paraId="3EF6A87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331. Purchase Request Item</w:t>
      </w:r>
    </w:p>
    <w:p w14:paraId="17AA750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Suggested:</w:t>
      </w:r>
    </w:p>
    <w:p w14:paraId="0157D76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Create:</w:t>
      </w:r>
    </w:p>
    <w:p w14:paraId="21EE24D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User</w:t>
      </w:r>
    </w:p>
    <w:p w14:paraId="480810F7" w14:textId="77777777" w:rsidR="009F360D" w:rsidRPr="009F360D" w:rsidRDefault="009F360D" w:rsidP="009F360D">
      <w:pPr>
        <w:rPr>
          <w:sz w:val="32"/>
          <w:szCs w:val="32"/>
        </w:rPr>
      </w:pPr>
    </w:p>
    <w:p w14:paraId="787FB64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Read:</w:t>
      </w:r>
    </w:p>
    <w:p w14:paraId="56816C9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User</w:t>
      </w:r>
    </w:p>
    <w:p w14:paraId="3E305ED6" w14:textId="77777777" w:rsidR="009F360D" w:rsidRPr="009F360D" w:rsidRDefault="009F360D" w:rsidP="009F360D">
      <w:pPr>
        <w:rPr>
          <w:sz w:val="32"/>
          <w:szCs w:val="32"/>
        </w:rPr>
      </w:pPr>
    </w:p>
    <w:p w14:paraId="60B2FA2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Write:</w:t>
      </w:r>
    </w:p>
    <w:p w14:paraId="4D329B4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User</w:t>
      </w:r>
    </w:p>
    <w:p w14:paraId="297BE416" w14:textId="77777777" w:rsidR="009F360D" w:rsidRPr="009F360D" w:rsidRDefault="009F360D" w:rsidP="009F360D">
      <w:pPr>
        <w:rPr>
          <w:sz w:val="32"/>
          <w:szCs w:val="32"/>
        </w:rPr>
      </w:pPr>
    </w:p>
    <w:p w14:paraId="10E9EC0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Delete:</w:t>
      </w:r>
    </w:p>
    <w:p w14:paraId="791149D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User only if required during draft workflow</w:t>
      </w:r>
    </w:p>
    <w:p w14:paraId="274ADA3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FC33EF2">
          <v:rect id="_x0000_i6027" style="width:0;height:1.5pt" o:hralign="center" o:hrstd="t" o:hr="t" fillcolor="#a0a0a0" stroked="f"/>
        </w:pict>
      </w:r>
    </w:p>
    <w:p w14:paraId="7DA2DF8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332. Core Capstone</w:t>
      </w:r>
    </w:p>
    <w:p w14:paraId="6C660C9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Day 30 uses an in-memory cart before submission.</w:t>
      </w:r>
    </w:p>
    <w:p w14:paraId="21FCFE4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Therefore persisted-line deletion by employee can be:</w:t>
      </w:r>
    </w:p>
    <w:p w14:paraId="01B4B1E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Minimized.</w:t>
      </w:r>
    </w:p>
    <w:p w14:paraId="0C19D44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052BD87">
          <v:rect id="_x0000_i6028" style="width:0;height:1.5pt" o:hralign="center" o:hrstd="t" o:hr="t" fillcolor="#a0a0a0" stroked="f"/>
        </w:pict>
      </w:r>
    </w:p>
    <w:p w14:paraId="55F11D6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333. Employee Reference Data</w:t>
      </w:r>
    </w:p>
    <w:p w14:paraId="1E00F98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Read access:</w:t>
      </w:r>
    </w:p>
    <w:p w14:paraId="267299A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Product</w:t>
      </w:r>
    </w:p>
    <w:p w14:paraId="157D3FB6" w14:textId="77777777" w:rsidR="009F360D" w:rsidRPr="009F360D" w:rsidRDefault="009F360D" w:rsidP="009F360D">
      <w:pPr>
        <w:rPr>
          <w:sz w:val="32"/>
          <w:szCs w:val="32"/>
        </w:rPr>
      </w:pPr>
    </w:p>
    <w:p w14:paraId="0101EAC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Category</w:t>
      </w:r>
    </w:p>
    <w:p w14:paraId="4197CC73" w14:textId="77777777" w:rsidR="009F360D" w:rsidRPr="009F360D" w:rsidRDefault="009F360D" w:rsidP="009F360D">
      <w:pPr>
        <w:rPr>
          <w:sz w:val="32"/>
          <w:szCs w:val="32"/>
        </w:rPr>
      </w:pPr>
    </w:p>
    <w:p w14:paraId="778B258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Approved/Active Vendor data as appropriate</w:t>
      </w:r>
    </w:p>
    <w:p w14:paraId="302C8C5B" w14:textId="77777777" w:rsidR="009F360D" w:rsidRPr="009F360D" w:rsidRDefault="009F360D" w:rsidP="009F360D">
      <w:pPr>
        <w:rPr>
          <w:sz w:val="32"/>
          <w:szCs w:val="32"/>
        </w:rPr>
      </w:pPr>
    </w:p>
    <w:p w14:paraId="38115BE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Department</w:t>
      </w:r>
    </w:p>
    <w:p w14:paraId="0CFF3C0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13DC84C">
          <v:rect id="_x0000_i6029" style="width:0;height:1.5pt" o:hralign="center" o:hrstd="t" o:hr="t" fillcolor="#a0a0a0" stroked="f"/>
        </w:pict>
      </w:r>
    </w:p>
    <w:p w14:paraId="36AFB31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334. Employee</w:t>
      </w:r>
    </w:p>
    <w:p w14:paraId="0D76303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should not:</w:t>
      </w:r>
    </w:p>
    <w:p w14:paraId="0A24133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 Vendor</w:t>
      </w:r>
    </w:p>
    <w:p w14:paraId="25029E32" w14:textId="77777777" w:rsidR="009F360D" w:rsidRPr="009F360D" w:rsidRDefault="009F360D" w:rsidP="009F360D">
      <w:pPr>
        <w:rPr>
          <w:sz w:val="32"/>
          <w:szCs w:val="32"/>
        </w:rPr>
      </w:pPr>
    </w:p>
    <w:p w14:paraId="707B9CE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Delete Product</w:t>
      </w:r>
    </w:p>
    <w:p w14:paraId="513E7732" w14:textId="77777777" w:rsidR="009F360D" w:rsidRPr="009F360D" w:rsidRDefault="009F360D" w:rsidP="009F360D">
      <w:pPr>
        <w:rPr>
          <w:sz w:val="32"/>
          <w:szCs w:val="32"/>
        </w:rPr>
      </w:pPr>
    </w:p>
    <w:p w14:paraId="646FA4F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Edit Purchase Category</w:t>
      </w:r>
    </w:p>
    <w:p w14:paraId="2A19400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A39E6CD">
          <v:rect id="_x0000_i6030" style="width:0;height:1.5pt" o:hralign="center" o:hrstd="t" o:hr="t" fillcolor="#a0a0a0" stroked="f"/>
        </w:pict>
      </w:r>
    </w:p>
    <w:p w14:paraId="25B8FB6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BK — MANAGER ROLE</w:t>
      </w:r>
    </w:p>
    <w:p w14:paraId="4492134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335. Manager Needs</w:t>
      </w:r>
    </w:p>
    <w:p w14:paraId="32FAA21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Enough access to support:</w:t>
      </w:r>
    </w:p>
    <w:p w14:paraId="5428827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Approval responsibilities.</w:t>
      </w:r>
    </w:p>
    <w:p w14:paraId="3122586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A57FC1F">
          <v:rect id="_x0000_i6031" style="width:0;height:1.5pt" o:hralign="center" o:hrstd="t" o:hr="t" fillcolor="#a0a0a0" stroked="f"/>
        </w:pict>
      </w:r>
    </w:p>
    <w:p w14:paraId="0DA6A90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336. Possible Production Approaches</w:t>
      </w:r>
    </w:p>
    <w:p w14:paraId="4DAF7F8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Business Unit access</w:t>
      </w:r>
    </w:p>
    <w:p w14:paraId="60BC6643" w14:textId="77777777" w:rsidR="009F360D" w:rsidRPr="009F360D" w:rsidRDefault="009F360D" w:rsidP="009F360D">
      <w:pPr>
        <w:rPr>
          <w:sz w:val="32"/>
          <w:szCs w:val="32"/>
        </w:rPr>
      </w:pPr>
    </w:p>
    <w:p w14:paraId="36ABFAB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Team-based access</w:t>
      </w:r>
    </w:p>
    <w:p w14:paraId="7EBE51A3" w14:textId="77777777" w:rsidR="009F360D" w:rsidRPr="009F360D" w:rsidRDefault="009F360D" w:rsidP="009F360D">
      <w:pPr>
        <w:rPr>
          <w:sz w:val="32"/>
          <w:szCs w:val="32"/>
        </w:rPr>
      </w:pPr>
    </w:p>
    <w:p w14:paraId="664ED08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Record sharing</w:t>
      </w:r>
    </w:p>
    <w:p w14:paraId="78A29DB0" w14:textId="77777777" w:rsidR="009F360D" w:rsidRPr="009F360D" w:rsidRDefault="009F360D" w:rsidP="009F360D">
      <w:pPr>
        <w:rPr>
          <w:sz w:val="32"/>
          <w:szCs w:val="32"/>
        </w:rPr>
      </w:pPr>
    </w:p>
    <w:p w14:paraId="1188503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Flow/Approval experience without broad browsing</w:t>
      </w:r>
    </w:p>
    <w:p w14:paraId="357926F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C700D33">
          <v:rect id="_x0000_i6032" style="width:0;height:1.5pt" o:hralign="center" o:hrstd="t" o:hr="t" fillcolor="#a0a0a0" stroked="f"/>
        </w:pict>
      </w:r>
    </w:p>
    <w:p w14:paraId="03D8B04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337. Capstone Training</w:t>
      </w:r>
    </w:p>
    <w:p w14:paraId="2AEFE99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If business units align with department security:</w:t>
      </w:r>
    </w:p>
    <w:p w14:paraId="50E01B9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Use:</w:t>
      </w:r>
    </w:p>
    <w:p w14:paraId="4090623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Business Unit Read</w:t>
      </w:r>
    </w:p>
    <w:p w14:paraId="7E151F2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for Purchase Requests/Items.</w:t>
      </w:r>
    </w:p>
    <w:p w14:paraId="0B587A4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1B7327F">
          <v:rect id="_x0000_i6033" style="width:0;height:1.5pt" o:hralign="center" o:hrstd="t" o:hr="t" fillcolor="#a0a0a0" stroked="f"/>
        </w:pict>
      </w:r>
    </w:p>
    <w:p w14:paraId="5C57B34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338. If They Do Not</w:t>
      </w:r>
    </w:p>
    <w:p w14:paraId="2B86BC6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Do not claim Manager lookup itself gives:</w:t>
      </w:r>
    </w:p>
    <w:p w14:paraId="6AF6D26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Security access.</w:t>
      </w:r>
    </w:p>
    <w:p w14:paraId="19F26D1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C190B39">
          <v:rect id="_x0000_i6034" style="width:0;height:1.5pt" o:hralign="center" o:hrstd="t" o:hr="t" fillcolor="#a0a0a0" stroked="f"/>
        </w:pict>
      </w:r>
    </w:p>
    <w:p w14:paraId="0450FEA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339. Simplified Training Alternative</w:t>
      </w:r>
    </w:p>
    <w:p w14:paraId="32451B1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Managers approve using:</w:t>
      </w:r>
    </w:p>
    <w:p w14:paraId="202D087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Power Automate Approval</w:t>
      </w:r>
    </w:p>
    <w:p w14:paraId="7AAA7F2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without being given a broad procurement administration App.</w:t>
      </w:r>
    </w:p>
    <w:p w14:paraId="79DD687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7D088C9">
          <v:rect id="_x0000_i6035" style="width:0;height:1.5pt" o:hralign="center" o:hrstd="t" o:hr="t" fillcolor="#a0a0a0" stroked="f"/>
        </w:pict>
      </w:r>
    </w:p>
    <w:p w14:paraId="3DFD80F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340. Manager Role</w:t>
      </w:r>
    </w:p>
    <w:p w14:paraId="41492E3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At minimum needs required:</w:t>
      </w:r>
    </w:p>
    <w:p w14:paraId="2F7ECD7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Environment/application permissions</w:t>
      </w:r>
    </w:p>
    <w:p w14:paraId="2E9C639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for any direct resource interaction used in your implementation.</w:t>
      </w:r>
    </w:p>
    <w:p w14:paraId="40A61F4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61C6342">
          <v:rect id="_x0000_i6036" style="width:0;height:1.5pt" o:hralign="center" o:hrstd="t" o:hr="t" fillcolor="#a0a0a0" stroked="f"/>
        </w:pict>
      </w:r>
    </w:p>
    <w:p w14:paraId="400BBFB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BL — FINANCE ROLE</w:t>
      </w:r>
    </w:p>
    <w:p w14:paraId="1DC5A04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341. Finance</w:t>
      </w:r>
    </w:p>
    <w:p w14:paraId="41A369E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Needs:</w:t>
      </w:r>
    </w:p>
    <w:p w14:paraId="352200F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Read</w:t>
      </w:r>
    </w:p>
    <w:p w14:paraId="748C7D0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of relevant Purchase Requests/Items.</w:t>
      </w:r>
    </w:p>
    <w:p w14:paraId="4CA4E88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A18A574">
          <v:rect id="_x0000_i6037" style="width:0;height:1.5pt" o:hralign="center" o:hrstd="t" o:hr="t" fillcolor="#a0a0a0" stroked="f"/>
        </w:pict>
      </w:r>
    </w:p>
    <w:p w14:paraId="6D7885F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342. Finance Should Not Necessarily</w:t>
      </w:r>
    </w:p>
    <w:p w14:paraId="43B90EA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have permission to:</w:t>
      </w:r>
    </w:p>
    <w:p w14:paraId="2D75060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Delete Requests</w:t>
      </w:r>
    </w:p>
    <w:p w14:paraId="7D75D638" w14:textId="77777777" w:rsidR="009F360D" w:rsidRPr="009F360D" w:rsidRDefault="009F360D" w:rsidP="009F360D">
      <w:pPr>
        <w:rPr>
          <w:sz w:val="32"/>
          <w:szCs w:val="32"/>
        </w:rPr>
      </w:pPr>
    </w:p>
    <w:p w14:paraId="2CA816B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 Vendors</w:t>
      </w:r>
    </w:p>
    <w:p w14:paraId="477BFB0A" w14:textId="77777777" w:rsidR="009F360D" w:rsidRPr="009F360D" w:rsidRDefault="009F360D" w:rsidP="009F360D">
      <w:pPr>
        <w:rPr>
          <w:sz w:val="32"/>
          <w:szCs w:val="32"/>
        </w:rPr>
      </w:pPr>
    </w:p>
    <w:p w14:paraId="7A5A8DF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Change Employee identity</w:t>
      </w:r>
    </w:p>
    <w:p w14:paraId="7F04322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E90421C">
          <v:rect id="_x0000_i6038" style="width:0;height:1.5pt" o:hralign="center" o:hrstd="t" o:hr="t" fillcolor="#a0a0a0" stroked="f"/>
        </w:pict>
      </w:r>
    </w:p>
    <w:p w14:paraId="5F063AF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343. Approval Process</w:t>
      </w:r>
    </w:p>
    <w:p w14:paraId="0D112CB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 use:</w:t>
      </w:r>
    </w:p>
    <w:p w14:paraId="66ED1C2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Power Automate</w:t>
      </w:r>
    </w:p>
    <w:p w14:paraId="315EF74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to record decision through controlled service/user context.</w:t>
      </w:r>
    </w:p>
    <w:p w14:paraId="23419EE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F450662">
          <v:rect id="_x0000_i6039" style="width:0;height:1.5pt" o:hralign="center" o:hrstd="t" o:hr="t" fillcolor="#a0a0a0" stroked="f"/>
        </w:pict>
      </w:r>
    </w:p>
    <w:p w14:paraId="277A1FF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BM — PROCUREMENT USER ROLE</w:t>
      </w:r>
    </w:p>
    <w:p w14:paraId="132A3AD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344. Procurement User</w:t>
      </w:r>
    </w:p>
    <w:p w14:paraId="561F8B8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Needs organization-level Read on:</w:t>
      </w:r>
    </w:p>
    <w:p w14:paraId="133913A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Requests</w:t>
      </w:r>
    </w:p>
    <w:p w14:paraId="0FB31A47" w14:textId="77777777" w:rsidR="009F360D" w:rsidRPr="009F360D" w:rsidRDefault="009F360D" w:rsidP="009F360D">
      <w:pPr>
        <w:rPr>
          <w:sz w:val="32"/>
          <w:szCs w:val="32"/>
        </w:rPr>
      </w:pPr>
    </w:p>
    <w:p w14:paraId="6503C2E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 Items</w:t>
      </w:r>
    </w:p>
    <w:p w14:paraId="5C58D8B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612D21D">
          <v:rect id="_x0000_i6040" style="width:0;height:1.5pt" o:hralign="center" o:hrstd="t" o:hr="t" fillcolor="#a0a0a0" stroked="f"/>
        </w:pict>
      </w:r>
    </w:p>
    <w:p w14:paraId="577F5C5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345. Procurement can maintain:</w:t>
      </w:r>
    </w:p>
    <w:p w14:paraId="4C0670B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Vendor</w:t>
      </w:r>
    </w:p>
    <w:p w14:paraId="2E1EE0AB" w14:textId="77777777" w:rsidR="009F360D" w:rsidRPr="009F360D" w:rsidRDefault="009F360D" w:rsidP="009F360D">
      <w:pPr>
        <w:rPr>
          <w:sz w:val="32"/>
          <w:szCs w:val="32"/>
        </w:rPr>
      </w:pPr>
    </w:p>
    <w:p w14:paraId="719DBED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Product</w:t>
      </w:r>
    </w:p>
    <w:p w14:paraId="4BAEF2DB" w14:textId="77777777" w:rsidR="009F360D" w:rsidRPr="009F360D" w:rsidRDefault="009F360D" w:rsidP="009F360D">
      <w:pPr>
        <w:rPr>
          <w:sz w:val="32"/>
          <w:szCs w:val="32"/>
        </w:rPr>
      </w:pPr>
    </w:p>
    <w:p w14:paraId="11A7909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Category</w:t>
      </w:r>
    </w:p>
    <w:p w14:paraId="6463440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according to job function.</w:t>
      </w:r>
    </w:p>
    <w:p w14:paraId="4F34AEF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B138DC2">
          <v:rect id="_x0000_i6041" style="width:0;height:1.5pt" o:hralign="center" o:hrstd="t" o:hr="t" fillcolor="#a0a0a0" stroked="f"/>
        </w:pict>
      </w:r>
    </w:p>
    <w:p w14:paraId="3328C99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346. Suggested</w:t>
      </w:r>
    </w:p>
    <w:p w14:paraId="3ECB795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 / Read / Write</w:t>
      </w:r>
    </w:p>
    <w:p w14:paraId="1EFB726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for reference data.</w:t>
      </w:r>
    </w:p>
    <w:p w14:paraId="2F61755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832228C">
          <v:rect id="_x0000_i6042" style="width:0;height:1.5pt" o:hralign="center" o:hrstd="t" o:hr="t" fillcolor="#a0a0a0" stroked="f"/>
        </w:pict>
      </w:r>
    </w:p>
    <w:p w14:paraId="48DEADB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347. Delete</w:t>
      </w:r>
    </w:p>
    <w:p w14:paraId="21BA568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Prefer limited use.</w:t>
      </w:r>
    </w:p>
    <w:p w14:paraId="0495B90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Use:</w:t>
      </w:r>
    </w:p>
    <w:p w14:paraId="7EE9234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Deactivation</w:t>
      </w:r>
    </w:p>
    <w:p w14:paraId="50FB48C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for master data where possible.</w:t>
      </w:r>
    </w:p>
    <w:p w14:paraId="532439B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6640AE2">
          <v:rect id="_x0000_i6043" style="width:0;height:1.5pt" o:hralign="center" o:hrstd="t" o:hr="t" fillcolor="#a0a0a0" stroked="f"/>
        </w:pict>
      </w:r>
    </w:p>
    <w:p w14:paraId="2FC7BEA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BN — PROCUREMENT ADMINISTRATOR</w:t>
      </w:r>
    </w:p>
    <w:p w14:paraId="1CEA195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348. Procurement Administrator</w:t>
      </w:r>
    </w:p>
    <w:p w14:paraId="5BD9C33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 have broader:</w:t>
      </w:r>
    </w:p>
    <w:p w14:paraId="4C22F4D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Procurement solution privileges.</w:t>
      </w:r>
    </w:p>
    <w:p w14:paraId="7416B59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7025884">
          <v:rect id="_x0000_i6044" style="width:0;height:1.5pt" o:hralign="center" o:hrstd="t" o:hr="t" fillcolor="#a0a0a0" stroked="f"/>
        </w:pict>
      </w:r>
    </w:p>
    <w:p w14:paraId="2642310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349. But</w:t>
      </w:r>
    </w:p>
    <w:p w14:paraId="545F05F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Don't automatically give:</w:t>
      </w:r>
    </w:p>
    <w:p w14:paraId="5C75F38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System Administrator.</w:t>
      </w:r>
    </w:p>
    <w:p w14:paraId="340C97D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00AA6AF">
          <v:rect id="_x0000_i6045" style="width:0;height:1.5pt" o:hralign="center" o:hrstd="t" o:hr="t" fillcolor="#a0a0a0" stroked="f"/>
        </w:pict>
      </w:r>
    </w:p>
    <w:p w14:paraId="6229575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350. Procurement Admin ≠ Platform Admin</w:t>
      </w:r>
    </w:p>
    <w:p w14:paraId="670773D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3A93C2E">
          <v:rect id="_x0000_i6046" style="width:0;height:1.5pt" o:hralign="center" o:hrstd="t" o:hr="t" fillcolor="#a0a0a0" stroked="f"/>
        </w:pict>
      </w:r>
    </w:p>
    <w:p w14:paraId="23F4393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BO — SECURITY MATRIX</w:t>
      </w:r>
    </w:p>
    <w:p w14:paraId="6B44476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351.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592"/>
        <w:gridCol w:w="1402"/>
        <w:gridCol w:w="1255"/>
        <w:gridCol w:w="2056"/>
        <w:gridCol w:w="1059"/>
      </w:tblGrid>
      <w:tr w:rsidR="009F360D" w:rsidRPr="009F360D" w14:paraId="5EAE6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41263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lastRenderedPageBreak/>
              <w:t>Capability</w:t>
            </w:r>
          </w:p>
        </w:tc>
        <w:tc>
          <w:tcPr>
            <w:tcW w:w="0" w:type="auto"/>
            <w:vAlign w:val="center"/>
            <w:hideMark/>
          </w:tcPr>
          <w:p w14:paraId="40F21D08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2350972C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65C42F99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3262FEC3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Procurement</w:t>
            </w:r>
          </w:p>
        </w:tc>
        <w:tc>
          <w:tcPr>
            <w:tcW w:w="0" w:type="auto"/>
            <w:vAlign w:val="center"/>
            <w:hideMark/>
          </w:tcPr>
          <w:p w14:paraId="1AD45430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Admin</w:t>
            </w:r>
          </w:p>
        </w:tc>
      </w:tr>
      <w:tr w:rsidR="009F360D" w:rsidRPr="009F360D" w14:paraId="29217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7D20D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Create own request</w:t>
            </w:r>
          </w:p>
        </w:tc>
        <w:tc>
          <w:tcPr>
            <w:tcW w:w="0" w:type="auto"/>
            <w:vAlign w:val="center"/>
            <w:hideMark/>
          </w:tcPr>
          <w:p w14:paraId="3B221AD5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66C3C9D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15E27B5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42607F9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20C9E4B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9F360D" w:rsidRPr="009F360D" w14:paraId="25055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B051E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Read own request</w:t>
            </w:r>
          </w:p>
        </w:tc>
        <w:tc>
          <w:tcPr>
            <w:tcW w:w="0" w:type="auto"/>
            <w:vAlign w:val="center"/>
            <w:hideMark/>
          </w:tcPr>
          <w:p w14:paraId="472FF7D6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6439F77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B496016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8F80D41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F212140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9F360D" w:rsidRPr="009F360D" w14:paraId="3D999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5C4D5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Read approval request</w:t>
            </w:r>
          </w:p>
        </w:tc>
        <w:tc>
          <w:tcPr>
            <w:tcW w:w="0" w:type="auto"/>
            <w:vAlign w:val="center"/>
            <w:hideMark/>
          </w:tcPr>
          <w:p w14:paraId="6A7D0E1F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A93A6EF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D77F956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EA54244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4EC0572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9F360D" w:rsidRPr="009F360D" w14:paraId="47FCA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0B3B3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Approve manager stage</w:t>
            </w:r>
          </w:p>
        </w:tc>
        <w:tc>
          <w:tcPr>
            <w:tcW w:w="0" w:type="auto"/>
            <w:vAlign w:val="center"/>
            <w:hideMark/>
          </w:tcPr>
          <w:p w14:paraId="0C7AACC0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942099B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5776091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FC06BAC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3EF8CE2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9F360D" w:rsidRPr="009F360D" w14:paraId="70B61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5AA54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Approve finance stage</w:t>
            </w:r>
          </w:p>
        </w:tc>
        <w:tc>
          <w:tcPr>
            <w:tcW w:w="0" w:type="auto"/>
            <w:vAlign w:val="center"/>
            <w:hideMark/>
          </w:tcPr>
          <w:p w14:paraId="5FB424CB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CF45624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499671C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C159AAD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3DBC235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9F360D" w:rsidRPr="009F360D" w14:paraId="7F86B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6C6EB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Approve procurement stage</w:t>
            </w:r>
          </w:p>
        </w:tc>
        <w:tc>
          <w:tcPr>
            <w:tcW w:w="0" w:type="auto"/>
            <w:vAlign w:val="center"/>
            <w:hideMark/>
          </w:tcPr>
          <w:p w14:paraId="5A39F4B8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C6E1E64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790E395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C778B57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Manager-level procurement</w:t>
            </w:r>
          </w:p>
        </w:tc>
        <w:tc>
          <w:tcPr>
            <w:tcW w:w="0" w:type="auto"/>
            <w:vAlign w:val="center"/>
            <w:hideMark/>
          </w:tcPr>
          <w:p w14:paraId="11297C00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9F360D" w:rsidRPr="009F360D" w14:paraId="36EF5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A0F18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Manage vendors</w:t>
            </w:r>
          </w:p>
        </w:tc>
        <w:tc>
          <w:tcPr>
            <w:tcW w:w="0" w:type="auto"/>
            <w:vAlign w:val="center"/>
            <w:hideMark/>
          </w:tcPr>
          <w:p w14:paraId="61820D1E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53E2C69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D3AA34B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D974458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F25C47B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9F360D" w:rsidRPr="009F360D" w14:paraId="5330A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437AC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Manage products</w:t>
            </w:r>
          </w:p>
        </w:tc>
        <w:tc>
          <w:tcPr>
            <w:tcW w:w="0" w:type="auto"/>
            <w:vAlign w:val="center"/>
            <w:hideMark/>
          </w:tcPr>
          <w:p w14:paraId="69588AB0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4CD6D8A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7EFF450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B7C8F35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48EBE8A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9F360D" w:rsidRPr="009F360D" w14:paraId="2CB9F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E0111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lastRenderedPageBreak/>
              <w:t>Delete reference data</w:t>
            </w:r>
          </w:p>
        </w:tc>
        <w:tc>
          <w:tcPr>
            <w:tcW w:w="0" w:type="auto"/>
            <w:vAlign w:val="center"/>
            <w:hideMark/>
          </w:tcPr>
          <w:p w14:paraId="330B9349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E1E3481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7D122A9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D2B9984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CAD3AEA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</w:tbl>
    <w:p w14:paraId="74DE313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E765175">
          <v:rect id="_x0000_i6047" style="width:0;height:1.5pt" o:hralign="center" o:hrstd="t" o:hr="t" fillcolor="#a0a0a0" stroked="f"/>
        </w:pict>
      </w:r>
    </w:p>
    <w:p w14:paraId="0B1420B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352. This Matrix Is</w:t>
      </w:r>
    </w:p>
    <w:p w14:paraId="1E37FCC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Functional authorization design.</w:t>
      </w:r>
    </w:p>
    <w:p w14:paraId="64EA02A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It must later be mapped into:</w:t>
      </w:r>
    </w:p>
    <w:p w14:paraId="0075047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Dataverse Roles</w:t>
      </w:r>
    </w:p>
    <w:p w14:paraId="2438C809" w14:textId="77777777" w:rsidR="009F360D" w:rsidRPr="009F360D" w:rsidRDefault="009F360D" w:rsidP="009F360D">
      <w:pPr>
        <w:rPr>
          <w:sz w:val="32"/>
          <w:szCs w:val="32"/>
        </w:rPr>
      </w:pPr>
    </w:p>
    <w:p w14:paraId="315EB85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Power Automate</w:t>
      </w:r>
    </w:p>
    <w:p w14:paraId="19D2DA5B" w14:textId="77777777" w:rsidR="009F360D" w:rsidRPr="009F360D" w:rsidRDefault="009F360D" w:rsidP="009F360D">
      <w:pPr>
        <w:rPr>
          <w:sz w:val="32"/>
          <w:szCs w:val="32"/>
        </w:rPr>
      </w:pPr>
    </w:p>
    <w:p w14:paraId="490F90B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 access</w:t>
      </w:r>
    </w:p>
    <w:p w14:paraId="75308347" w14:textId="77777777" w:rsidR="009F360D" w:rsidRPr="009F360D" w:rsidRDefault="009F360D" w:rsidP="009F360D">
      <w:pPr>
        <w:rPr>
          <w:sz w:val="32"/>
          <w:szCs w:val="32"/>
        </w:rPr>
      </w:pPr>
    </w:p>
    <w:p w14:paraId="6129306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Approval assignments</w:t>
      </w:r>
    </w:p>
    <w:p w14:paraId="0433CCB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C1FB770">
          <v:rect id="_x0000_i6048" style="width:0;height:1.5pt" o:hralign="center" o:hrstd="t" o:hr="t" fillcolor="#a0a0a0" stroked="f"/>
        </w:pict>
      </w:r>
    </w:p>
    <w:p w14:paraId="52408F3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BP — SECURITY IS ADDITIVE</w:t>
      </w:r>
    </w:p>
    <w:p w14:paraId="11C441C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353. Remember</w:t>
      </w:r>
    </w:p>
    <w:p w14:paraId="311C134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Dataverse security privileges from multiple roles/teams:</w:t>
      </w:r>
    </w:p>
    <w:p w14:paraId="1D1BAC0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Accumulate.</w:t>
      </w:r>
    </w:p>
    <w:p w14:paraId="49A2AB2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7CD3DE6">
          <v:rect id="_x0000_i6049" style="width:0;height:1.5pt" o:hralign="center" o:hrstd="t" o:hr="t" fillcolor="#a0a0a0" stroked="f"/>
        </w:pict>
      </w:r>
    </w:p>
    <w:p w14:paraId="008DF77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354. Example</w:t>
      </w:r>
    </w:p>
    <w:p w14:paraId="615BCF2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Employee Role:</w:t>
      </w:r>
    </w:p>
    <w:p w14:paraId="1A26B7C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Own Read</w:t>
      </w:r>
    </w:p>
    <w:p w14:paraId="5A6428F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Plus another Role:</w:t>
      </w:r>
    </w:p>
    <w:p w14:paraId="4F84CBB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Organization Read.</w:t>
      </w:r>
    </w:p>
    <w:p w14:paraId="3487537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7CC5DEC">
          <v:rect id="_x0000_i6050" style="width:0;height:1.5pt" o:hralign="center" o:hrstd="t" o:hr="t" fillcolor="#a0a0a0" stroked="f"/>
        </w:pict>
      </w:r>
    </w:p>
    <w:p w14:paraId="4698DF7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355. Effective Access</w:t>
      </w:r>
    </w:p>
    <w:p w14:paraId="71C24BD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Organization Read.</w:t>
      </w:r>
    </w:p>
    <w:p w14:paraId="45E3A4D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63BF782">
          <v:rect id="_x0000_i6051" style="width:0;height:1.5pt" o:hralign="center" o:hrstd="t" o:hr="t" fillcolor="#a0a0a0" stroked="f"/>
        </w:pict>
      </w:r>
    </w:p>
    <w:p w14:paraId="49376EC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356. Therefore</w:t>
      </w:r>
    </w:p>
    <w:p w14:paraId="6EA265C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Adding another broad role can accidentally:</w:t>
      </w:r>
    </w:p>
    <w:p w14:paraId="6727125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Destroy your restriction.</w:t>
      </w:r>
    </w:p>
    <w:p w14:paraId="60F7F42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59308B9">
          <v:rect id="_x0000_i6052" style="width:0;height:1.5pt" o:hralign="center" o:hrstd="t" o:hr="t" fillcolor="#a0a0a0" stroked="f"/>
        </w:pict>
      </w:r>
    </w:p>
    <w:p w14:paraId="235ED78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BQ — DELETE PERMISSION</w:t>
      </w:r>
    </w:p>
    <w:p w14:paraId="08805CC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357. Why Be Careful?</w:t>
      </w:r>
    </w:p>
    <w:p w14:paraId="3F74BB6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 Purchase Request is an:</w:t>
      </w:r>
    </w:p>
    <w:p w14:paraId="7C46283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Business record.</w:t>
      </w:r>
    </w:p>
    <w:p w14:paraId="2A81E95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4C27A85">
          <v:rect id="_x0000_i6053" style="width:0;height:1.5pt" o:hralign="center" o:hrstd="t" o:hr="t" fillcolor="#a0a0a0" stroked="f"/>
        </w:pict>
      </w:r>
    </w:p>
    <w:p w14:paraId="54E0EE1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358. Instead of deleting submitted request:</w:t>
      </w:r>
    </w:p>
    <w:p w14:paraId="541AD97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Use:</w:t>
      </w:r>
    </w:p>
    <w:p w14:paraId="2516C19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Cancelled</w:t>
      </w:r>
    </w:p>
    <w:p w14:paraId="750E942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3E32DF1">
          <v:rect id="_x0000_i6054" style="width:0;height:1.5pt" o:hralign="center" o:hrstd="t" o:hr="t" fillcolor="#a0a0a0" stroked="f"/>
        </w:pict>
      </w:r>
    </w:p>
    <w:p w14:paraId="4B5585A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359. This preserves:</w:t>
      </w:r>
    </w:p>
    <w:p w14:paraId="2AF49B5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History</w:t>
      </w:r>
    </w:p>
    <w:p w14:paraId="04F89D12" w14:textId="77777777" w:rsidR="009F360D" w:rsidRPr="009F360D" w:rsidRDefault="009F360D" w:rsidP="009F360D">
      <w:pPr>
        <w:rPr>
          <w:sz w:val="32"/>
          <w:szCs w:val="32"/>
        </w:rPr>
      </w:pPr>
    </w:p>
    <w:p w14:paraId="50AE790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Analytics</w:t>
      </w:r>
    </w:p>
    <w:p w14:paraId="5066ECCB" w14:textId="77777777" w:rsidR="009F360D" w:rsidRPr="009F360D" w:rsidRDefault="009F360D" w:rsidP="009F360D">
      <w:pPr>
        <w:rPr>
          <w:sz w:val="32"/>
          <w:szCs w:val="32"/>
        </w:rPr>
      </w:pPr>
    </w:p>
    <w:p w14:paraId="1797185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Auditability</w:t>
      </w:r>
    </w:p>
    <w:p w14:paraId="1A8E81D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D662011">
          <v:rect id="_x0000_i6055" style="width:0;height:1.5pt" o:hralign="center" o:hrstd="t" o:hr="t" fillcolor="#a0a0a0" stroked="f"/>
        </w:pict>
      </w:r>
    </w:p>
    <w:p w14:paraId="6818486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BR — AUDITING</w:t>
      </w:r>
    </w:p>
    <w:p w14:paraId="069EB12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360. Procurement Data Can Be Sensitive</w:t>
      </w:r>
    </w:p>
    <w:p w14:paraId="10FFB45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Consider auditing for:</w:t>
      </w:r>
    </w:p>
    <w:p w14:paraId="3CB6086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</w:t>
      </w:r>
    </w:p>
    <w:p w14:paraId="2E6E3EDA" w14:textId="77777777" w:rsidR="009F360D" w:rsidRPr="009F360D" w:rsidRDefault="009F360D" w:rsidP="009F360D">
      <w:pPr>
        <w:rPr>
          <w:sz w:val="32"/>
          <w:szCs w:val="32"/>
        </w:rPr>
      </w:pPr>
    </w:p>
    <w:p w14:paraId="566DF15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 Item</w:t>
      </w:r>
    </w:p>
    <w:p w14:paraId="52D0364D" w14:textId="77777777" w:rsidR="009F360D" w:rsidRPr="009F360D" w:rsidRDefault="009F360D" w:rsidP="009F360D">
      <w:pPr>
        <w:rPr>
          <w:sz w:val="32"/>
          <w:szCs w:val="32"/>
        </w:rPr>
      </w:pPr>
    </w:p>
    <w:p w14:paraId="18BFFB7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Vendor</w:t>
      </w:r>
    </w:p>
    <w:p w14:paraId="181E053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and important columns.</w:t>
      </w:r>
    </w:p>
    <w:p w14:paraId="52BB607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1E8D16B">
          <v:rect id="_x0000_i6056" style="width:0;height:1.5pt" o:hralign="center" o:hrstd="t" o:hr="t" fillcolor="#a0a0a0" stroked="f"/>
        </w:pict>
      </w:r>
    </w:p>
    <w:p w14:paraId="7971236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361. Important Columns</w:t>
      </w:r>
    </w:p>
    <w:p w14:paraId="0468F72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Examples:</w:t>
      </w:r>
    </w:p>
    <w:p w14:paraId="49DE2BA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Status</w:t>
      </w:r>
    </w:p>
    <w:p w14:paraId="6B3E282B" w14:textId="77777777" w:rsidR="009F360D" w:rsidRPr="009F360D" w:rsidRDefault="009F360D" w:rsidP="009F360D">
      <w:pPr>
        <w:rPr>
          <w:sz w:val="32"/>
          <w:szCs w:val="32"/>
        </w:rPr>
      </w:pPr>
    </w:p>
    <w:p w14:paraId="4A97ECC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Total Amount</w:t>
      </w:r>
    </w:p>
    <w:p w14:paraId="4163BBE7" w14:textId="77777777" w:rsidR="009F360D" w:rsidRPr="009F360D" w:rsidRDefault="009F360D" w:rsidP="009F360D">
      <w:pPr>
        <w:rPr>
          <w:sz w:val="32"/>
          <w:szCs w:val="32"/>
        </w:rPr>
      </w:pPr>
    </w:p>
    <w:p w14:paraId="2A2C617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Requested Department</w:t>
      </w:r>
    </w:p>
    <w:p w14:paraId="03A2DB56" w14:textId="77777777" w:rsidR="009F360D" w:rsidRPr="009F360D" w:rsidRDefault="009F360D" w:rsidP="009F360D">
      <w:pPr>
        <w:rPr>
          <w:sz w:val="32"/>
          <w:szCs w:val="32"/>
        </w:rPr>
      </w:pPr>
    </w:p>
    <w:p w14:paraId="19C516F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Manager Decision</w:t>
      </w:r>
    </w:p>
    <w:p w14:paraId="390E8EFE" w14:textId="77777777" w:rsidR="009F360D" w:rsidRPr="009F360D" w:rsidRDefault="009F360D" w:rsidP="009F360D">
      <w:pPr>
        <w:rPr>
          <w:sz w:val="32"/>
          <w:szCs w:val="32"/>
        </w:rPr>
      </w:pPr>
    </w:p>
    <w:p w14:paraId="7E9085E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Finance Decision</w:t>
      </w:r>
    </w:p>
    <w:p w14:paraId="096D0041" w14:textId="77777777" w:rsidR="009F360D" w:rsidRPr="009F360D" w:rsidRDefault="009F360D" w:rsidP="009F360D">
      <w:pPr>
        <w:rPr>
          <w:sz w:val="32"/>
          <w:szCs w:val="32"/>
        </w:rPr>
      </w:pPr>
    </w:p>
    <w:p w14:paraId="35AF664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 Decision</w:t>
      </w:r>
    </w:p>
    <w:p w14:paraId="24F463A7" w14:textId="77777777" w:rsidR="009F360D" w:rsidRPr="009F360D" w:rsidRDefault="009F360D" w:rsidP="009F360D">
      <w:pPr>
        <w:rPr>
          <w:sz w:val="32"/>
          <w:szCs w:val="32"/>
        </w:rPr>
      </w:pPr>
    </w:p>
    <w:p w14:paraId="4E9FC2A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Unit Price</w:t>
      </w:r>
    </w:p>
    <w:p w14:paraId="61FC4BD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BB6B3E9">
          <v:rect id="_x0000_i6057" style="width:0;height:1.5pt" o:hralign="center" o:hrstd="t" o:hr="t" fillcolor="#a0a0a0" stroked="f"/>
        </w:pict>
      </w:r>
    </w:p>
    <w:p w14:paraId="26F6BE5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362. Dataverse Auditing</w:t>
      </w:r>
    </w:p>
    <w:p w14:paraId="62F0E8C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requires appropriate configuration at:</w:t>
      </w:r>
    </w:p>
    <w:p w14:paraId="4F1EAD4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Environment</w:t>
      </w:r>
    </w:p>
    <w:p w14:paraId="66E9485D" w14:textId="77777777" w:rsidR="009F360D" w:rsidRPr="009F360D" w:rsidRDefault="009F360D" w:rsidP="009F360D">
      <w:pPr>
        <w:rPr>
          <w:sz w:val="32"/>
          <w:szCs w:val="32"/>
        </w:rPr>
      </w:pPr>
    </w:p>
    <w:p w14:paraId="1E8A090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Table</w:t>
      </w:r>
    </w:p>
    <w:p w14:paraId="30883073" w14:textId="77777777" w:rsidR="009F360D" w:rsidRPr="009F360D" w:rsidRDefault="009F360D" w:rsidP="009F360D">
      <w:pPr>
        <w:rPr>
          <w:sz w:val="32"/>
          <w:szCs w:val="32"/>
        </w:rPr>
      </w:pPr>
    </w:p>
    <w:p w14:paraId="73B7716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Column</w:t>
      </w:r>
    </w:p>
    <w:p w14:paraId="5F85B2F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levels.</w:t>
      </w:r>
    </w:p>
    <w:p w14:paraId="27306D7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B20DAC5">
          <v:rect id="_x0000_i6058" style="width:0;height:1.5pt" o:hralign="center" o:hrstd="t" o:hr="t" fillcolor="#a0a0a0" stroked="f"/>
        </w:pict>
      </w:r>
    </w:p>
    <w:p w14:paraId="07E3B0F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363. Do Not Audit Everything Automatically</w:t>
      </w:r>
    </w:p>
    <w:p w14:paraId="4507D11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Audit logs consume:</w:t>
      </w:r>
    </w:p>
    <w:p w14:paraId="57EC1F8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Storage.</w:t>
      </w:r>
    </w:p>
    <w:p w14:paraId="1882CAF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6758B6A">
          <v:rect id="_x0000_i6059" style="width:0;height:1.5pt" o:hralign="center" o:hrstd="t" o:hr="t" fillcolor="#a0a0a0" stroked="f"/>
        </w:pict>
      </w:r>
    </w:p>
    <w:p w14:paraId="6CB1842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364. Audit Based On</w:t>
      </w:r>
    </w:p>
    <w:p w14:paraId="7126BF6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Compliance</w:t>
      </w:r>
    </w:p>
    <w:p w14:paraId="7688BA89" w14:textId="77777777" w:rsidR="009F360D" w:rsidRPr="009F360D" w:rsidRDefault="009F360D" w:rsidP="009F360D">
      <w:pPr>
        <w:rPr>
          <w:sz w:val="32"/>
          <w:szCs w:val="32"/>
        </w:rPr>
      </w:pPr>
    </w:p>
    <w:p w14:paraId="766912E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Risk</w:t>
      </w:r>
    </w:p>
    <w:p w14:paraId="3808035C" w14:textId="77777777" w:rsidR="009F360D" w:rsidRPr="009F360D" w:rsidRDefault="009F360D" w:rsidP="009F360D">
      <w:pPr>
        <w:rPr>
          <w:sz w:val="32"/>
          <w:szCs w:val="32"/>
        </w:rPr>
      </w:pPr>
    </w:p>
    <w:p w14:paraId="2675C49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Investigation needs</w:t>
      </w:r>
    </w:p>
    <w:p w14:paraId="0F041C2B" w14:textId="77777777" w:rsidR="009F360D" w:rsidRPr="009F360D" w:rsidRDefault="009F360D" w:rsidP="009F360D">
      <w:pPr>
        <w:rPr>
          <w:sz w:val="32"/>
          <w:szCs w:val="32"/>
        </w:rPr>
      </w:pPr>
    </w:p>
    <w:p w14:paraId="2BB9576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Business value</w:t>
      </w:r>
    </w:p>
    <w:p w14:paraId="005A72E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6721ECE">
          <v:rect id="_x0000_i6060" style="width:0;height:1.5pt" o:hralign="center" o:hrstd="t" o:hr="t" fillcolor="#a0a0a0" stroked="f"/>
        </w:pict>
      </w:r>
    </w:p>
    <w:p w14:paraId="28F66D5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BS — APPROVER IDENTITY</w:t>
      </w:r>
    </w:p>
    <w:p w14:paraId="10CCAA2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365. Manager</w:t>
      </w:r>
    </w:p>
    <w:p w14:paraId="16A74C7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Already exists as:</w:t>
      </w:r>
    </w:p>
    <w:p w14:paraId="2B2E407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Employee self-reference</w:t>
      </w:r>
    </w:p>
    <w:p w14:paraId="286BBBA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from earlier bootcamp.</w:t>
      </w:r>
    </w:p>
    <w:p w14:paraId="480B6FE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3146846">
          <v:rect id="_x0000_i6061" style="width:0;height:1.5pt" o:hralign="center" o:hrstd="t" o:hr="t" fillcolor="#a0a0a0" stroked="f"/>
        </w:pict>
      </w:r>
    </w:p>
    <w:p w14:paraId="79D1CB0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366. Manager Email</w:t>
      </w:r>
    </w:p>
    <w:p w14:paraId="00660BD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 be obtained through:</w:t>
      </w:r>
    </w:p>
    <w:p w14:paraId="65E19B6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Requested By</w:t>
      </w:r>
    </w:p>
    <w:p w14:paraId="1B13F69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Times New Roman" w:hAnsi="Times New Roman" w:cs="Times New Roman"/>
          <w:sz w:val="32"/>
          <w:szCs w:val="32"/>
        </w:rPr>
        <w:t>→</w:t>
      </w:r>
      <w:r w:rsidRPr="009F360D">
        <w:rPr>
          <w:sz w:val="32"/>
          <w:szCs w:val="32"/>
        </w:rPr>
        <w:t xml:space="preserve"> Manager</w:t>
      </w:r>
    </w:p>
    <w:p w14:paraId="67E7F93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Times New Roman" w:hAnsi="Times New Roman" w:cs="Times New Roman"/>
          <w:sz w:val="32"/>
          <w:szCs w:val="32"/>
        </w:rPr>
        <w:t>→</w:t>
      </w:r>
      <w:r w:rsidRPr="009F360D">
        <w:rPr>
          <w:sz w:val="32"/>
          <w:szCs w:val="32"/>
        </w:rPr>
        <w:t xml:space="preserve"> Email</w:t>
      </w:r>
    </w:p>
    <w:p w14:paraId="49507E3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pict w14:anchorId="20F1426A">
          <v:rect id="_x0000_i6062" style="width:0;height:1.5pt" o:hralign="center" o:hrstd="t" o:hr="t" fillcolor="#a0a0a0" stroked="f"/>
        </w:pict>
      </w:r>
    </w:p>
    <w:p w14:paraId="30069F2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367. Finance Approver</w:t>
      </w:r>
    </w:p>
    <w:p w14:paraId="09157F1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Could be configured using:</w:t>
      </w:r>
    </w:p>
    <w:p w14:paraId="18B8F42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Environment Variable.</w:t>
      </w:r>
    </w:p>
    <w:p w14:paraId="0A7BB73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28D8F15">
          <v:rect id="_x0000_i6063" style="width:0;height:1.5pt" o:hralign="center" o:hrstd="t" o:hr="t" fillcolor="#a0a0a0" stroked="f"/>
        </w:pict>
      </w:r>
    </w:p>
    <w:p w14:paraId="472F94A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368. Create Later</w:t>
      </w:r>
    </w:p>
    <w:p w14:paraId="07670AA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Finance Approver Email</w:t>
      </w:r>
    </w:p>
    <w:p w14:paraId="170FD0A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BB709C5">
          <v:rect id="_x0000_i6064" style="width:0;height:1.5pt" o:hralign="center" o:hrstd="t" o:hr="t" fillcolor="#a0a0a0" stroked="f"/>
        </w:pict>
      </w:r>
    </w:p>
    <w:p w14:paraId="54C379E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369. Procurement Manager</w:t>
      </w:r>
    </w:p>
    <w:p w14:paraId="6A29068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Similarly:</w:t>
      </w:r>
    </w:p>
    <w:p w14:paraId="42EB96C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 Approver Email</w:t>
      </w:r>
    </w:p>
    <w:p w14:paraId="6303F2D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7FEAF0B">
          <v:rect id="_x0000_i6065" style="width:0;height:1.5pt" o:hralign="center" o:hrstd="t" o:hr="t" fillcolor="#a0a0a0" stroked="f"/>
        </w:pict>
      </w:r>
    </w:p>
    <w:p w14:paraId="2987CB7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370. Why Environment Variables?</w:t>
      </w:r>
    </w:p>
    <w:p w14:paraId="5995784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Approvers can differ across:</w:t>
      </w:r>
    </w:p>
    <w:p w14:paraId="5633689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DEV</w:t>
      </w:r>
    </w:p>
    <w:p w14:paraId="0D418424" w14:textId="77777777" w:rsidR="009F360D" w:rsidRPr="009F360D" w:rsidRDefault="009F360D" w:rsidP="009F360D">
      <w:pPr>
        <w:rPr>
          <w:sz w:val="32"/>
          <w:szCs w:val="32"/>
        </w:rPr>
      </w:pPr>
    </w:p>
    <w:p w14:paraId="25770D8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TEST</w:t>
      </w:r>
    </w:p>
    <w:p w14:paraId="634ED393" w14:textId="77777777" w:rsidR="009F360D" w:rsidRPr="009F360D" w:rsidRDefault="009F360D" w:rsidP="009F360D">
      <w:pPr>
        <w:rPr>
          <w:sz w:val="32"/>
          <w:szCs w:val="32"/>
        </w:rPr>
      </w:pPr>
    </w:p>
    <w:p w14:paraId="62179EF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PROD</w:t>
      </w:r>
    </w:p>
    <w:p w14:paraId="3F397D0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08E292A">
          <v:rect id="_x0000_i6066" style="width:0;height:1.5pt" o:hralign="center" o:hrstd="t" o:hr="t" fillcolor="#a0a0a0" stroked="f"/>
        </w:pict>
      </w:r>
    </w:p>
    <w:p w14:paraId="1B7DA06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BT — APPROVER SNAPSHOT</w:t>
      </w:r>
    </w:p>
    <w:p w14:paraId="3D80424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371. During Submission</w:t>
      </w:r>
    </w:p>
    <w:p w14:paraId="7C7A641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Flow may store:</w:t>
      </w:r>
    </w:p>
    <w:p w14:paraId="7E5FCF0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Current Approver Email</w:t>
      </w:r>
    </w:p>
    <w:p w14:paraId="3C97252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on request.</w:t>
      </w:r>
    </w:p>
    <w:p w14:paraId="0D7A082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8CE06E0">
          <v:rect id="_x0000_i6067" style="width:0;height:1.5pt" o:hralign="center" o:hrstd="t" o:hr="t" fillcolor="#a0a0a0" stroked="f"/>
        </w:pict>
      </w:r>
    </w:p>
    <w:p w14:paraId="1D9709E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372. This aids:</w:t>
      </w:r>
    </w:p>
    <w:p w14:paraId="4664691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Troubleshooting.</w:t>
      </w:r>
    </w:p>
    <w:p w14:paraId="152086B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2EA9850">
          <v:rect id="_x0000_i6068" style="width:0;height:1.5pt" o:hralign="center" o:hrstd="t" o:hr="t" fillcolor="#a0a0a0" stroked="f"/>
        </w:pict>
      </w:r>
    </w:p>
    <w:p w14:paraId="1BDC57B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373. Optional</w:t>
      </w:r>
    </w:p>
    <w:p w14:paraId="6F1E0DC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Add dedicated fields:</w:t>
      </w:r>
    </w:p>
    <w:p w14:paraId="6F026BC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Manager Approver Email</w:t>
      </w:r>
    </w:p>
    <w:p w14:paraId="4AED497F" w14:textId="77777777" w:rsidR="009F360D" w:rsidRPr="009F360D" w:rsidRDefault="009F360D" w:rsidP="009F360D">
      <w:pPr>
        <w:rPr>
          <w:sz w:val="32"/>
          <w:szCs w:val="32"/>
        </w:rPr>
      </w:pPr>
    </w:p>
    <w:p w14:paraId="0C295A6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Finance Approver Email</w:t>
      </w:r>
    </w:p>
    <w:p w14:paraId="297D6C38" w14:textId="77777777" w:rsidR="009F360D" w:rsidRPr="009F360D" w:rsidRDefault="009F360D" w:rsidP="009F360D">
      <w:pPr>
        <w:rPr>
          <w:sz w:val="32"/>
          <w:szCs w:val="32"/>
        </w:rPr>
      </w:pPr>
    </w:p>
    <w:p w14:paraId="4BAD7B8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 Approver Email</w:t>
      </w:r>
    </w:p>
    <w:p w14:paraId="5968EC6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if audit requirements justify it.</w:t>
      </w:r>
    </w:p>
    <w:p w14:paraId="2942A0C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CE22635">
          <v:rect id="_x0000_i6069" style="width:0;height:1.5pt" o:hralign="center" o:hrstd="t" o:hr="t" fillcolor="#a0a0a0" stroked="f"/>
        </w:pict>
      </w:r>
    </w:p>
    <w:p w14:paraId="7C1FFA2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BU — APPROVAL HISTORY</w:t>
      </w:r>
    </w:p>
    <w:p w14:paraId="71CD1CB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374. Ideal Enterprise Model</w:t>
      </w:r>
    </w:p>
    <w:p w14:paraId="64D34AE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Could include:</w:t>
      </w:r>
    </w:p>
    <w:p w14:paraId="18ED899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Approval History</w:t>
      </w:r>
    </w:p>
    <w:p w14:paraId="6BC326A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table.</w:t>
      </w:r>
    </w:p>
    <w:p w14:paraId="38AE267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AE07D84">
          <v:rect id="_x0000_i6070" style="width:0;height:1.5pt" o:hralign="center" o:hrstd="t" o:hr="t" fillcolor="#a0a0a0" stroked="f"/>
        </w:pict>
      </w:r>
    </w:p>
    <w:p w14:paraId="0C056DD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375. One Row Per</w:t>
      </w:r>
    </w:p>
    <w:p w14:paraId="4753415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Approval decision/event.</w:t>
      </w:r>
    </w:p>
    <w:p w14:paraId="5FFFADC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13C2EFC">
          <v:rect id="_x0000_i6071" style="width:0;height:1.5pt" o:hralign="center" o:hrstd="t" o:hr="t" fillcolor="#a0a0a0" stroked="f"/>
        </w:pict>
      </w:r>
    </w:p>
    <w:p w14:paraId="6EBB9EE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376. Example Columns</w:t>
      </w:r>
    </w:p>
    <w:p w14:paraId="2ECD34A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</w:t>
      </w:r>
    </w:p>
    <w:p w14:paraId="1168DD6E" w14:textId="77777777" w:rsidR="009F360D" w:rsidRPr="009F360D" w:rsidRDefault="009F360D" w:rsidP="009F360D">
      <w:pPr>
        <w:rPr>
          <w:sz w:val="32"/>
          <w:szCs w:val="32"/>
        </w:rPr>
      </w:pPr>
    </w:p>
    <w:p w14:paraId="7F038FB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Stage</w:t>
      </w:r>
    </w:p>
    <w:p w14:paraId="46AE2A24" w14:textId="77777777" w:rsidR="009F360D" w:rsidRPr="009F360D" w:rsidRDefault="009F360D" w:rsidP="009F360D">
      <w:pPr>
        <w:rPr>
          <w:sz w:val="32"/>
          <w:szCs w:val="32"/>
        </w:rPr>
      </w:pPr>
    </w:p>
    <w:p w14:paraId="229370E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Approver</w:t>
      </w:r>
    </w:p>
    <w:p w14:paraId="0D5E64B9" w14:textId="77777777" w:rsidR="009F360D" w:rsidRPr="009F360D" w:rsidRDefault="009F360D" w:rsidP="009F360D">
      <w:pPr>
        <w:rPr>
          <w:sz w:val="32"/>
          <w:szCs w:val="32"/>
        </w:rPr>
      </w:pPr>
    </w:p>
    <w:p w14:paraId="794ABFC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Decision</w:t>
      </w:r>
    </w:p>
    <w:p w14:paraId="43AC4CCC" w14:textId="77777777" w:rsidR="009F360D" w:rsidRPr="009F360D" w:rsidRDefault="009F360D" w:rsidP="009F360D">
      <w:pPr>
        <w:rPr>
          <w:sz w:val="32"/>
          <w:szCs w:val="32"/>
        </w:rPr>
      </w:pPr>
    </w:p>
    <w:p w14:paraId="440B12B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Comments</w:t>
      </w:r>
    </w:p>
    <w:p w14:paraId="77DAB453" w14:textId="77777777" w:rsidR="009F360D" w:rsidRPr="009F360D" w:rsidRDefault="009F360D" w:rsidP="009F360D">
      <w:pPr>
        <w:rPr>
          <w:sz w:val="32"/>
          <w:szCs w:val="32"/>
        </w:rPr>
      </w:pPr>
    </w:p>
    <w:p w14:paraId="1C44C1E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Decision On</w:t>
      </w:r>
    </w:p>
    <w:p w14:paraId="14D0589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CE3411A">
          <v:rect id="_x0000_i6072" style="width:0;height:1.5pt" o:hralign="center" o:hrstd="t" o:hr="t" fillcolor="#a0a0a0" stroked="f"/>
        </w:pict>
      </w:r>
    </w:p>
    <w:p w14:paraId="17E4961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377. Why Good?</w:t>
      </w:r>
    </w:p>
    <w:p w14:paraId="375ED16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It supports:</w:t>
      </w:r>
    </w:p>
    <w:p w14:paraId="4B93A56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Multiple approvals</w:t>
      </w:r>
    </w:p>
    <w:p w14:paraId="7A3DEDA2" w14:textId="77777777" w:rsidR="009F360D" w:rsidRPr="009F360D" w:rsidRDefault="009F360D" w:rsidP="009F360D">
      <w:pPr>
        <w:rPr>
          <w:sz w:val="32"/>
          <w:szCs w:val="32"/>
        </w:rPr>
      </w:pPr>
    </w:p>
    <w:p w14:paraId="34D2520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History</w:t>
      </w:r>
    </w:p>
    <w:p w14:paraId="03A242F2" w14:textId="77777777" w:rsidR="009F360D" w:rsidRPr="009F360D" w:rsidRDefault="009F360D" w:rsidP="009F360D">
      <w:pPr>
        <w:rPr>
          <w:sz w:val="32"/>
          <w:szCs w:val="32"/>
        </w:rPr>
      </w:pPr>
    </w:p>
    <w:p w14:paraId="02EEF45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Audit</w:t>
      </w:r>
    </w:p>
    <w:p w14:paraId="241F75F5" w14:textId="77777777" w:rsidR="009F360D" w:rsidRPr="009F360D" w:rsidRDefault="009F360D" w:rsidP="009F360D">
      <w:pPr>
        <w:rPr>
          <w:sz w:val="32"/>
          <w:szCs w:val="32"/>
        </w:rPr>
      </w:pPr>
    </w:p>
    <w:p w14:paraId="65FD0A2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Reassignment</w:t>
      </w:r>
    </w:p>
    <w:p w14:paraId="377A6177" w14:textId="77777777" w:rsidR="009F360D" w:rsidRPr="009F360D" w:rsidRDefault="009F360D" w:rsidP="009F360D">
      <w:pPr>
        <w:rPr>
          <w:sz w:val="32"/>
          <w:szCs w:val="32"/>
        </w:rPr>
      </w:pPr>
    </w:p>
    <w:p w14:paraId="6CF9E50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Reporting</w:t>
      </w:r>
    </w:p>
    <w:p w14:paraId="49D40C5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5456E31">
          <v:rect id="_x0000_i6073" style="width:0;height:1.5pt" o:hralign="center" o:hrstd="t" o:hr="t" fillcolor="#a0a0a0" stroked="f"/>
        </w:pict>
      </w:r>
    </w:p>
    <w:p w14:paraId="66EB4F4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378. But</w:t>
      </w:r>
    </w:p>
    <w:p w14:paraId="6C4D74E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Core capstone has only:</w:t>
      </w:r>
    </w:p>
    <w:p w14:paraId="728A32B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Four days.</w:t>
      </w:r>
    </w:p>
    <w:p w14:paraId="3AC8288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3A12F49">
          <v:rect id="_x0000_i6074" style="width:0;height:1.5pt" o:hralign="center" o:hrstd="t" o:hr="t" fillcolor="#a0a0a0" stroked="f"/>
        </w:pict>
      </w:r>
    </w:p>
    <w:p w14:paraId="2BC8076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379. Therefore</w:t>
      </w:r>
    </w:p>
    <w:p w14:paraId="33D1E3E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Approval History table is:</w:t>
      </w:r>
    </w:p>
    <w:p w14:paraId="161FC4D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Optional Advanced Extension.</w:t>
      </w:r>
    </w:p>
    <w:p w14:paraId="5BCF5C5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99FC30F">
          <v:rect id="_x0000_i6075" style="width:0;height:1.5pt" o:hralign="center" o:hrstd="t" o:hr="t" fillcolor="#a0a0a0" stroked="f"/>
        </w:pict>
      </w:r>
    </w:p>
    <w:p w14:paraId="3D169FE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BV — CORE VS OPTIONAL</w:t>
      </w:r>
    </w:p>
    <w:p w14:paraId="2801CF3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380. Core</w:t>
      </w:r>
    </w:p>
    <w:p w14:paraId="687655F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 decision fields on:</w:t>
      </w:r>
    </w:p>
    <w:p w14:paraId="1ECC529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Purchase Request.</w:t>
      </w:r>
    </w:p>
    <w:p w14:paraId="1F89931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10AF17C">
          <v:rect id="_x0000_i6076" style="width:0;height:1.5pt" o:hralign="center" o:hrstd="t" o:hr="t" fillcolor="#a0a0a0" stroked="f"/>
        </w:pict>
      </w:r>
    </w:p>
    <w:p w14:paraId="7BDBEB0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381. Advanced Student</w:t>
      </w:r>
    </w:p>
    <w:p w14:paraId="3ED5904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May implement:</w:t>
      </w:r>
    </w:p>
    <w:p w14:paraId="220C573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Purchase Approval History.</w:t>
      </w:r>
    </w:p>
    <w:p w14:paraId="4E7BDDD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pict w14:anchorId="4BDF167C">
          <v:rect id="_x0000_i6077" style="width:0;height:1.5pt" o:hralign="center" o:hrstd="t" o:hr="t" fillcolor="#a0a0a0" stroked="f"/>
        </w:pict>
      </w:r>
    </w:p>
    <w:p w14:paraId="00FB0FD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BW — DATA DICTIONARY</w:t>
      </w:r>
    </w:p>
    <w:p w14:paraId="3A9ACF6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382. Every Table Needs</w:t>
      </w:r>
    </w:p>
    <w:p w14:paraId="601322F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Documentation.</w:t>
      </w:r>
    </w:p>
    <w:p w14:paraId="5930674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86E7760">
          <v:rect id="_x0000_i6078" style="width:0;height:1.5pt" o:hralign="center" o:hrstd="t" o:hr="t" fillcolor="#a0a0a0" stroked="f"/>
        </w:pict>
      </w:r>
    </w:p>
    <w:p w14:paraId="30F6953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383. Create Data Dictionary</w:t>
      </w:r>
    </w:p>
    <w:p w14:paraId="7EC8107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2057"/>
        <w:gridCol w:w="1933"/>
        <w:gridCol w:w="3072"/>
      </w:tblGrid>
      <w:tr w:rsidR="009F360D" w:rsidRPr="009F360D" w14:paraId="67E5F4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C6DC2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F7BA516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5790F44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04B681E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9F360D" w:rsidRPr="009F360D" w14:paraId="5B048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47147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Purchase Request</w:t>
            </w:r>
          </w:p>
        </w:tc>
        <w:tc>
          <w:tcPr>
            <w:tcW w:w="0" w:type="auto"/>
            <w:vAlign w:val="center"/>
            <w:hideMark/>
          </w:tcPr>
          <w:p w14:paraId="200ABBB6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Request Number</w:t>
            </w:r>
          </w:p>
        </w:tc>
        <w:tc>
          <w:tcPr>
            <w:tcW w:w="0" w:type="auto"/>
            <w:vAlign w:val="center"/>
            <w:hideMark/>
          </w:tcPr>
          <w:p w14:paraId="56D005F7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Autonumber</w:t>
            </w:r>
          </w:p>
        </w:tc>
        <w:tc>
          <w:tcPr>
            <w:tcW w:w="0" w:type="auto"/>
            <w:vAlign w:val="center"/>
            <w:hideMark/>
          </w:tcPr>
          <w:p w14:paraId="0581AE33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Business identifier</w:t>
            </w:r>
          </w:p>
        </w:tc>
      </w:tr>
      <w:tr w:rsidR="009F360D" w:rsidRPr="009F360D" w14:paraId="35CBB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6560D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Purchase Request</w:t>
            </w:r>
          </w:p>
        </w:tc>
        <w:tc>
          <w:tcPr>
            <w:tcW w:w="0" w:type="auto"/>
            <w:vAlign w:val="center"/>
            <w:hideMark/>
          </w:tcPr>
          <w:p w14:paraId="6BF0236F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Requested By</w:t>
            </w:r>
          </w:p>
        </w:tc>
        <w:tc>
          <w:tcPr>
            <w:tcW w:w="0" w:type="auto"/>
            <w:vAlign w:val="center"/>
            <w:hideMark/>
          </w:tcPr>
          <w:p w14:paraId="768C5D0C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Lookup</w:t>
            </w:r>
          </w:p>
        </w:tc>
        <w:tc>
          <w:tcPr>
            <w:tcW w:w="0" w:type="auto"/>
            <w:vAlign w:val="center"/>
            <w:hideMark/>
          </w:tcPr>
          <w:p w14:paraId="01DA7BCA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Employee requesting purchase</w:t>
            </w:r>
          </w:p>
        </w:tc>
      </w:tr>
      <w:tr w:rsidR="009F360D" w:rsidRPr="009F360D" w14:paraId="4088D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3E06B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Purchase Request</w:t>
            </w:r>
          </w:p>
        </w:tc>
        <w:tc>
          <w:tcPr>
            <w:tcW w:w="0" w:type="auto"/>
            <w:vAlign w:val="center"/>
            <w:hideMark/>
          </w:tcPr>
          <w:p w14:paraId="29B5628E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Total Amount</w:t>
            </w:r>
          </w:p>
        </w:tc>
        <w:tc>
          <w:tcPr>
            <w:tcW w:w="0" w:type="auto"/>
            <w:vAlign w:val="center"/>
            <w:hideMark/>
          </w:tcPr>
          <w:p w14:paraId="2E92BAD4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4E16174E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Validated request total</w:t>
            </w:r>
          </w:p>
        </w:tc>
      </w:tr>
      <w:tr w:rsidR="009F360D" w:rsidRPr="009F360D" w14:paraId="46D2C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C8B1B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Purchase Request Item</w:t>
            </w:r>
          </w:p>
        </w:tc>
        <w:tc>
          <w:tcPr>
            <w:tcW w:w="0" w:type="auto"/>
            <w:vAlign w:val="center"/>
            <w:hideMark/>
          </w:tcPr>
          <w:p w14:paraId="56A172BC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ABB6DAB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536AE4A7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Requested quantity</w:t>
            </w:r>
          </w:p>
        </w:tc>
      </w:tr>
      <w:tr w:rsidR="009F360D" w:rsidRPr="009F360D" w14:paraId="1265E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46D98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Purchase Request Item</w:t>
            </w:r>
          </w:p>
        </w:tc>
        <w:tc>
          <w:tcPr>
            <w:tcW w:w="0" w:type="auto"/>
            <w:vAlign w:val="center"/>
            <w:hideMark/>
          </w:tcPr>
          <w:p w14:paraId="509D2D18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Unit Price</w:t>
            </w:r>
          </w:p>
        </w:tc>
        <w:tc>
          <w:tcPr>
            <w:tcW w:w="0" w:type="auto"/>
            <w:vAlign w:val="center"/>
            <w:hideMark/>
          </w:tcPr>
          <w:p w14:paraId="38D7D97F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4BBFA691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Transaction-time unit price</w:t>
            </w:r>
          </w:p>
        </w:tc>
      </w:tr>
    </w:tbl>
    <w:p w14:paraId="69BB331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0E68008">
          <v:rect id="_x0000_i6079" style="width:0;height:1.5pt" o:hralign="center" o:hrstd="t" o:hr="t" fillcolor="#a0a0a0" stroked="f"/>
        </w:pict>
      </w:r>
    </w:p>
    <w:p w14:paraId="4DA4821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384. Why?</w:t>
      </w:r>
    </w:p>
    <w:p w14:paraId="3B1F08F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Tomorrow students shouldn't ask:</w:t>
      </w:r>
    </w:p>
    <w:p w14:paraId="30A8B5F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What was this column supposed to mean?</w:t>
      </w:r>
    </w:p>
    <w:p w14:paraId="5358A4D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pict w14:anchorId="35CA8ACC">
          <v:rect id="_x0000_i6080" style="width:0;height:1.5pt" o:hralign="center" o:hrstd="t" o:hr="t" fillcolor="#a0a0a0" stroked="f"/>
        </w:pict>
      </w:r>
    </w:p>
    <w:p w14:paraId="0AB867C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BX — NAMING</w:t>
      </w:r>
    </w:p>
    <w:p w14:paraId="5F7131E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385. Display Names</w:t>
      </w:r>
    </w:p>
    <w:p w14:paraId="149530A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 clear business language.</w:t>
      </w:r>
    </w:p>
    <w:p w14:paraId="3A77810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Good:</w:t>
      </w:r>
    </w:p>
    <w:p w14:paraId="159DE30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Requested Department</w:t>
      </w:r>
    </w:p>
    <w:p w14:paraId="651A61B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Bad:</w:t>
      </w:r>
    </w:p>
    <w:p w14:paraId="4022DCA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Dept2</w:t>
      </w:r>
    </w:p>
    <w:p w14:paraId="1478D21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63B906C">
          <v:rect id="_x0000_i6081" style="width:0;height:1.5pt" o:hralign="center" o:hrstd="t" o:hr="t" fillcolor="#a0a0a0" stroked="f"/>
        </w:pict>
      </w:r>
    </w:p>
    <w:p w14:paraId="7A20456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386. Technical Names</w:t>
      </w:r>
    </w:p>
    <w:p w14:paraId="4314194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Publisher prefix will create:</w:t>
      </w:r>
    </w:p>
    <w:p w14:paraId="75197DF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Logical names.</w:t>
      </w:r>
    </w:p>
    <w:p w14:paraId="6E037FF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62050AF">
          <v:rect id="_x0000_i6082" style="width:0;height:1.5pt" o:hralign="center" o:hrstd="t" o:hr="t" fillcolor="#a0a0a0" stroked="f"/>
        </w:pict>
      </w:r>
    </w:p>
    <w:p w14:paraId="175223E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387. Do Not Rename Randomly</w:t>
      </w:r>
    </w:p>
    <w:p w14:paraId="4537BBF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after multiple Apps/Flows already depend on:</w:t>
      </w:r>
    </w:p>
    <w:p w14:paraId="0632E04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Column semantics.</w:t>
      </w:r>
    </w:p>
    <w:p w14:paraId="68D2CCB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0C40E0F">
          <v:rect id="_x0000_i6083" style="width:0;height:1.5pt" o:hralign="center" o:hrstd="t" o:hr="t" fillcolor="#a0a0a0" stroked="f"/>
        </w:pict>
      </w:r>
    </w:p>
    <w:p w14:paraId="7A03BEB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BY — DESCRIPTION</w:t>
      </w:r>
    </w:p>
    <w:p w14:paraId="7CB9AFC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388. Add Descriptions</w:t>
      </w:r>
    </w:p>
    <w:p w14:paraId="7A99520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for important columns.</w:t>
      </w:r>
    </w:p>
    <w:p w14:paraId="66EC2C8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C5C300A">
          <v:rect id="_x0000_i6084" style="width:0;height:1.5pt" o:hralign="center" o:hrstd="t" o:hr="t" fillcolor="#a0a0a0" stroked="f"/>
        </w:pict>
      </w:r>
    </w:p>
    <w:p w14:paraId="0D7454F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389. Example</w:t>
      </w:r>
    </w:p>
    <w:p w14:paraId="42EC441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Total Amount:</w:t>
      </w:r>
    </w:p>
    <w:p w14:paraId="7CFE428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Authoritative total monetary amount for all Purchase Request Items. Used for approval routing after server-side validation.</w:t>
      </w:r>
    </w:p>
    <w:p w14:paraId="414B637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7ABBA43">
          <v:rect id="_x0000_i6085" style="width:0;height:1.5pt" o:hralign="center" o:hrstd="t" o:hr="t" fillcolor="#a0a0a0" stroked="f"/>
        </w:pict>
      </w:r>
    </w:p>
    <w:p w14:paraId="043413C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390. Approval Started:</w:t>
      </w:r>
    </w:p>
    <w:p w14:paraId="5CE714E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Indicates whether the approval workflow has claimed the submitted request to prevent duplicate processing.</w:t>
      </w:r>
    </w:p>
    <w:p w14:paraId="2818CAF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21572E2">
          <v:rect id="_x0000_i6086" style="width:0;height:1.5pt" o:hralign="center" o:hrstd="t" o:hr="t" fillcolor="#a0a0a0" stroked="f"/>
        </w:pict>
      </w:r>
    </w:p>
    <w:p w14:paraId="5A2E32C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391. Descriptions Help</w:t>
      </w:r>
    </w:p>
    <w:p w14:paraId="395FC59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Future:</w:t>
      </w:r>
    </w:p>
    <w:p w14:paraId="2A2C8AB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Makers</w:t>
      </w:r>
    </w:p>
    <w:p w14:paraId="09D1C222" w14:textId="77777777" w:rsidR="009F360D" w:rsidRPr="009F360D" w:rsidRDefault="009F360D" w:rsidP="009F360D">
      <w:pPr>
        <w:rPr>
          <w:sz w:val="32"/>
          <w:szCs w:val="32"/>
        </w:rPr>
      </w:pPr>
    </w:p>
    <w:p w14:paraId="4F11424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Developers</w:t>
      </w:r>
    </w:p>
    <w:p w14:paraId="64298DC4" w14:textId="77777777" w:rsidR="009F360D" w:rsidRPr="009F360D" w:rsidRDefault="009F360D" w:rsidP="009F360D">
      <w:pPr>
        <w:rPr>
          <w:sz w:val="32"/>
          <w:szCs w:val="32"/>
        </w:rPr>
      </w:pPr>
    </w:p>
    <w:p w14:paraId="2930737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Administrators</w:t>
      </w:r>
    </w:p>
    <w:p w14:paraId="42CA7F36" w14:textId="77777777" w:rsidR="009F360D" w:rsidRPr="009F360D" w:rsidRDefault="009F360D" w:rsidP="009F360D">
      <w:pPr>
        <w:rPr>
          <w:sz w:val="32"/>
          <w:szCs w:val="32"/>
        </w:rPr>
      </w:pPr>
    </w:p>
    <w:p w14:paraId="6D7F126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AI-assisted development</w:t>
      </w:r>
    </w:p>
    <w:p w14:paraId="3EF301A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understand intent.</w:t>
      </w:r>
    </w:p>
    <w:p w14:paraId="0B93D2C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BE51A13">
          <v:rect id="_x0000_i6087" style="width:0;height:1.5pt" o:hralign="center" o:hrstd="t" o:hr="t" fillcolor="#a0a0a0" stroked="f"/>
        </w:pict>
      </w:r>
    </w:p>
    <w:p w14:paraId="4109744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BZ — SAMPLE VENDORS</w:t>
      </w:r>
    </w:p>
    <w:p w14:paraId="22BEC82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392. Create Sample Vendor 1</w:t>
      </w:r>
    </w:p>
    <w:p w14:paraId="0C11130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Nova Technology Supplies</w:t>
      </w:r>
    </w:p>
    <w:p w14:paraId="0614AAE0" w14:textId="77777777" w:rsidR="009F360D" w:rsidRPr="009F360D" w:rsidRDefault="009F360D" w:rsidP="009F360D">
      <w:pPr>
        <w:rPr>
          <w:sz w:val="32"/>
          <w:szCs w:val="32"/>
        </w:rPr>
      </w:pPr>
    </w:p>
    <w:p w14:paraId="61EBFBF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VEN-0001</w:t>
      </w:r>
    </w:p>
    <w:p w14:paraId="352EDD9F" w14:textId="77777777" w:rsidR="009F360D" w:rsidRPr="009F360D" w:rsidRDefault="009F360D" w:rsidP="009F360D">
      <w:pPr>
        <w:rPr>
          <w:sz w:val="32"/>
          <w:szCs w:val="32"/>
        </w:rPr>
      </w:pPr>
    </w:p>
    <w:p w14:paraId="61F8E5E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Approved</w:t>
      </w:r>
    </w:p>
    <w:p w14:paraId="24984075" w14:textId="77777777" w:rsidR="009F360D" w:rsidRPr="009F360D" w:rsidRDefault="009F360D" w:rsidP="009F360D">
      <w:pPr>
        <w:rPr>
          <w:sz w:val="32"/>
          <w:szCs w:val="32"/>
        </w:rPr>
      </w:pPr>
    </w:p>
    <w:p w14:paraId="7FEDA02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Active</w:t>
      </w:r>
    </w:p>
    <w:p w14:paraId="5A267F6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F2619CD">
          <v:rect id="_x0000_i6088" style="width:0;height:1.5pt" o:hralign="center" o:hrstd="t" o:hr="t" fillcolor="#a0a0a0" stroked="f"/>
        </w:pict>
      </w:r>
    </w:p>
    <w:p w14:paraId="11F1FD3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393. Vendor 2</w:t>
      </w:r>
    </w:p>
    <w:p w14:paraId="0B8BF15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Prime Office Solutions</w:t>
      </w:r>
    </w:p>
    <w:p w14:paraId="12B544BC" w14:textId="77777777" w:rsidR="009F360D" w:rsidRPr="009F360D" w:rsidRDefault="009F360D" w:rsidP="009F360D">
      <w:pPr>
        <w:rPr>
          <w:sz w:val="32"/>
          <w:szCs w:val="32"/>
        </w:rPr>
      </w:pPr>
    </w:p>
    <w:p w14:paraId="4F1A9C6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VEN-0002</w:t>
      </w:r>
    </w:p>
    <w:p w14:paraId="4AEE75BB" w14:textId="77777777" w:rsidR="009F360D" w:rsidRPr="009F360D" w:rsidRDefault="009F360D" w:rsidP="009F360D">
      <w:pPr>
        <w:rPr>
          <w:sz w:val="32"/>
          <w:szCs w:val="32"/>
        </w:rPr>
      </w:pPr>
    </w:p>
    <w:p w14:paraId="392752C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Approved</w:t>
      </w:r>
    </w:p>
    <w:p w14:paraId="349ED5C9" w14:textId="77777777" w:rsidR="009F360D" w:rsidRPr="009F360D" w:rsidRDefault="009F360D" w:rsidP="009F360D">
      <w:pPr>
        <w:rPr>
          <w:sz w:val="32"/>
          <w:szCs w:val="32"/>
        </w:rPr>
      </w:pPr>
    </w:p>
    <w:p w14:paraId="4C7C5CC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Active</w:t>
      </w:r>
    </w:p>
    <w:p w14:paraId="5A00398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3B8B194">
          <v:rect id="_x0000_i6089" style="width:0;height:1.5pt" o:hralign="center" o:hrstd="t" o:hr="t" fillcolor="#a0a0a0" stroked="f"/>
        </w:pict>
      </w:r>
    </w:p>
    <w:p w14:paraId="55ACA85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394. Vendor 3</w:t>
      </w:r>
    </w:p>
    <w:p w14:paraId="5BC314C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Apex Furniture</w:t>
      </w:r>
    </w:p>
    <w:p w14:paraId="6601FEB2" w14:textId="77777777" w:rsidR="009F360D" w:rsidRPr="009F360D" w:rsidRDefault="009F360D" w:rsidP="009F360D">
      <w:pPr>
        <w:rPr>
          <w:sz w:val="32"/>
          <w:szCs w:val="32"/>
        </w:rPr>
      </w:pPr>
    </w:p>
    <w:p w14:paraId="7594E70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VEN-0003</w:t>
      </w:r>
    </w:p>
    <w:p w14:paraId="6C6FD4C0" w14:textId="77777777" w:rsidR="009F360D" w:rsidRPr="009F360D" w:rsidRDefault="009F360D" w:rsidP="009F360D">
      <w:pPr>
        <w:rPr>
          <w:sz w:val="32"/>
          <w:szCs w:val="32"/>
        </w:rPr>
      </w:pPr>
    </w:p>
    <w:p w14:paraId="1941C87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Approved</w:t>
      </w:r>
    </w:p>
    <w:p w14:paraId="0BB3E9FA" w14:textId="77777777" w:rsidR="009F360D" w:rsidRPr="009F360D" w:rsidRDefault="009F360D" w:rsidP="009F360D">
      <w:pPr>
        <w:rPr>
          <w:sz w:val="32"/>
          <w:szCs w:val="32"/>
        </w:rPr>
      </w:pPr>
    </w:p>
    <w:p w14:paraId="1023DB8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Active</w:t>
      </w:r>
    </w:p>
    <w:p w14:paraId="4AA8F33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F814804">
          <v:rect id="_x0000_i6090" style="width:0;height:1.5pt" o:hralign="center" o:hrstd="t" o:hr="t" fillcolor="#a0a0a0" stroked="f"/>
        </w:pict>
      </w:r>
    </w:p>
    <w:p w14:paraId="4E86D7B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395. Vendor 4</w:t>
      </w:r>
    </w:p>
    <w:p w14:paraId="260EB92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Metro Professional Services</w:t>
      </w:r>
    </w:p>
    <w:p w14:paraId="1DE140E5" w14:textId="77777777" w:rsidR="009F360D" w:rsidRPr="009F360D" w:rsidRDefault="009F360D" w:rsidP="009F360D">
      <w:pPr>
        <w:rPr>
          <w:sz w:val="32"/>
          <w:szCs w:val="32"/>
        </w:rPr>
      </w:pPr>
    </w:p>
    <w:p w14:paraId="6583481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VEN-0004</w:t>
      </w:r>
    </w:p>
    <w:p w14:paraId="78725FD7" w14:textId="77777777" w:rsidR="009F360D" w:rsidRPr="009F360D" w:rsidRDefault="009F360D" w:rsidP="009F360D">
      <w:pPr>
        <w:rPr>
          <w:sz w:val="32"/>
          <w:szCs w:val="32"/>
        </w:rPr>
      </w:pPr>
    </w:p>
    <w:p w14:paraId="56D3BD1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Approved</w:t>
      </w:r>
    </w:p>
    <w:p w14:paraId="140A9458" w14:textId="77777777" w:rsidR="009F360D" w:rsidRPr="009F360D" w:rsidRDefault="009F360D" w:rsidP="009F360D">
      <w:pPr>
        <w:rPr>
          <w:sz w:val="32"/>
          <w:szCs w:val="32"/>
        </w:rPr>
      </w:pPr>
    </w:p>
    <w:p w14:paraId="74E9BE2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Active</w:t>
      </w:r>
    </w:p>
    <w:p w14:paraId="46308AE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DB4A5B5">
          <v:rect id="_x0000_i6091" style="width:0;height:1.5pt" o:hralign="center" o:hrstd="t" o:hr="t" fillcolor="#a0a0a0" stroked="f"/>
        </w:pict>
      </w:r>
    </w:p>
    <w:p w14:paraId="4F4D845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CA — SAMPLE PRODUCT MAPPING</w:t>
      </w:r>
    </w:p>
    <w:p w14:paraId="6BDA5E2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396. Business Laptop</w:t>
      </w:r>
    </w:p>
    <w:p w14:paraId="335A337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Preferred Vendor:</w:t>
      </w:r>
    </w:p>
    <w:p w14:paraId="2675327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Nova Technology Supplies.</w:t>
      </w:r>
    </w:p>
    <w:p w14:paraId="791E286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645EBF2">
          <v:rect id="_x0000_i6092" style="width:0;height:1.5pt" o:hralign="center" o:hrstd="t" o:hr="t" fillcolor="#a0a0a0" stroked="f"/>
        </w:pict>
      </w:r>
    </w:p>
    <w:p w14:paraId="1501704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397. Monitor</w:t>
      </w:r>
    </w:p>
    <w:p w14:paraId="733C504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Preferred Vendor:</w:t>
      </w:r>
    </w:p>
    <w:p w14:paraId="6BE12F8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Nova Technology Supplies.</w:t>
      </w:r>
    </w:p>
    <w:p w14:paraId="38EA1A0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3795890">
          <v:rect id="_x0000_i6093" style="width:0;height:1.5pt" o:hralign="center" o:hrstd="t" o:hr="t" fillcolor="#a0a0a0" stroked="f"/>
        </w:pict>
      </w:r>
    </w:p>
    <w:p w14:paraId="07F638D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398. Office Chair</w:t>
      </w:r>
    </w:p>
    <w:p w14:paraId="0BF075D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Preferred Vendor:</w:t>
      </w:r>
    </w:p>
    <w:p w14:paraId="22E48C3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Apex Furniture.</w:t>
      </w:r>
    </w:p>
    <w:p w14:paraId="34E5250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1476840">
          <v:rect id="_x0000_i6094" style="width:0;height:1.5pt" o:hralign="center" o:hrstd="t" o:hr="t" fillcolor="#a0a0a0" stroked="f"/>
        </w:pict>
      </w:r>
    </w:p>
    <w:p w14:paraId="55C9623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399. Printer Paper</w:t>
      </w:r>
    </w:p>
    <w:p w14:paraId="29C9C36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Preferred Vendor:</w:t>
      </w:r>
    </w:p>
    <w:p w14:paraId="3C5B189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Prime Office Solutions.</w:t>
      </w:r>
    </w:p>
    <w:p w14:paraId="0DCA691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B773438">
          <v:rect id="_x0000_i6095" style="width:0;height:1.5pt" o:hralign="center" o:hrstd="t" o:hr="t" fillcolor="#a0a0a0" stroked="f"/>
        </w:pict>
      </w:r>
    </w:p>
    <w:p w14:paraId="292D645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400. Network Switch</w:t>
      </w:r>
    </w:p>
    <w:p w14:paraId="4D6FACD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Preferred Vendor:</w:t>
      </w:r>
    </w:p>
    <w:p w14:paraId="5047376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Nova Technology Supplies.</w:t>
      </w:r>
    </w:p>
    <w:p w14:paraId="57266A0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71B216F">
          <v:rect id="_x0000_i6096" style="width:0;height:1.5pt" o:hralign="center" o:hrstd="t" o:hr="t" fillcolor="#a0a0a0" stroked="f"/>
        </w:pict>
      </w:r>
    </w:p>
    <w:p w14:paraId="77BF4E8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CB — SAMPLE REQUEST TEST 1</w:t>
      </w:r>
    </w:p>
    <w:p w14:paraId="0135BBF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401. Low Value</w:t>
      </w:r>
    </w:p>
    <w:p w14:paraId="05798C1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2 monitors</w:t>
      </w:r>
    </w:p>
    <w:p w14:paraId="2300042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×</w:t>
      </w:r>
    </w:p>
    <w:p w14:paraId="52AC418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350</w:t>
      </w:r>
    </w:p>
    <w:p w14:paraId="355B1ED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=</w:t>
      </w:r>
    </w:p>
    <w:p w14:paraId="03BBF0A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700</w:t>
      </w:r>
    </w:p>
    <w:p w14:paraId="5C0B435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6DE780B">
          <v:rect id="_x0000_i6097" style="width:0;height:1.5pt" o:hralign="center" o:hrstd="t" o:hr="t" fillcolor="#a0a0a0" stroked="f"/>
        </w:pict>
      </w:r>
    </w:p>
    <w:p w14:paraId="3723BEF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402. Expected Route</w:t>
      </w:r>
    </w:p>
    <w:p w14:paraId="7162F44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Manager only.</w:t>
      </w:r>
    </w:p>
    <w:p w14:paraId="7C4352F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FAFF3DF">
          <v:rect id="_x0000_i6098" style="width:0;height:1.5pt" o:hralign="center" o:hrstd="t" o:hr="t" fillcolor="#a0a0a0" stroked="f"/>
        </w:pict>
      </w:r>
    </w:p>
    <w:p w14:paraId="3DD2A6A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PART CC — SAMPLE REQUEST TEST 2</w:t>
      </w:r>
    </w:p>
    <w:p w14:paraId="5550DF5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403. Medium</w:t>
      </w:r>
    </w:p>
    <w:p w14:paraId="1A94D1B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10 laptops</w:t>
      </w:r>
    </w:p>
    <w:p w14:paraId="5A3D38E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×</w:t>
      </w:r>
    </w:p>
    <w:p w14:paraId="79BD12A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1,500</w:t>
      </w:r>
    </w:p>
    <w:p w14:paraId="658203A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=</w:t>
      </w:r>
    </w:p>
    <w:p w14:paraId="47D346A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15,000</w:t>
      </w:r>
    </w:p>
    <w:p w14:paraId="0F497F5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C2B7C7D">
          <v:rect id="_x0000_i6099" style="width:0;height:1.5pt" o:hralign="center" o:hrstd="t" o:hr="t" fillcolor="#a0a0a0" stroked="f"/>
        </w:pict>
      </w:r>
    </w:p>
    <w:p w14:paraId="11A6A87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404. Expected</w:t>
      </w:r>
    </w:p>
    <w:p w14:paraId="419A774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Manager</w:t>
      </w:r>
    </w:p>
    <w:p w14:paraId="5DDE137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Times New Roman" w:hAnsi="Times New Roman" w:cs="Times New Roman"/>
          <w:sz w:val="32"/>
          <w:szCs w:val="32"/>
        </w:rPr>
        <w:t>↓</w:t>
      </w:r>
    </w:p>
    <w:p w14:paraId="2B9E8D8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Finance</w:t>
      </w:r>
    </w:p>
    <w:p w14:paraId="7CA9770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B53B662">
          <v:rect id="_x0000_i6100" style="width:0;height:1.5pt" o:hralign="center" o:hrstd="t" o:hr="t" fillcolor="#a0a0a0" stroked="f"/>
        </w:pict>
      </w:r>
    </w:p>
    <w:p w14:paraId="0C48E7D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CD — SAMPLE REQUEST TEST 3</w:t>
      </w:r>
    </w:p>
    <w:p w14:paraId="63F407B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405. High</w:t>
      </w:r>
    </w:p>
    <w:p w14:paraId="23D7D53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40 laptops</w:t>
      </w:r>
    </w:p>
    <w:p w14:paraId="2A1A5BA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×</w:t>
      </w:r>
    </w:p>
    <w:p w14:paraId="503A8E2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1,500</w:t>
      </w:r>
    </w:p>
    <w:p w14:paraId="716D27E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=</w:t>
      </w:r>
    </w:p>
    <w:p w14:paraId="03A043F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60,000</w:t>
      </w:r>
    </w:p>
    <w:p w14:paraId="365C81E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5888174">
          <v:rect id="_x0000_i6101" style="width:0;height:1.5pt" o:hralign="center" o:hrstd="t" o:hr="t" fillcolor="#a0a0a0" stroked="f"/>
        </w:pict>
      </w:r>
    </w:p>
    <w:p w14:paraId="15F0114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406. Expected</w:t>
      </w:r>
    </w:p>
    <w:p w14:paraId="35D27CA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Manager</w:t>
      </w:r>
    </w:p>
    <w:p w14:paraId="6705A3B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Times New Roman" w:hAnsi="Times New Roman" w:cs="Times New Roman"/>
          <w:sz w:val="32"/>
          <w:szCs w:val="32"/>
        </w:rPr>
        <w:t>↓</w:t>
      </w:r>
    </w:p>
    <w:p w14:paraId="5E662CB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Finance</w:t>
      </w:r>
    </w:p>
    <w:p w14:paraId="10CD8F9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Times New Roman" w:hAnsi="Times New Roman" w:cs="Times New Roman"/>
          <w:sz w:val="32"/>
          <w:szCs w:val="32"/>
        </w:rPr>
        <w:t>↓</w:t>
      </w:r>
    </w:p>
    <w:p w14:paraId="390B69E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 Manager</w:t>
      </w:r>
    </w:p>
    <w:p w14:paraId="05EAA40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0DB0D4C">
          <v:rect id="_x0000_i6102" style="width:0;height:1.5pt" o:hralign="center" o:hrstd="t" o:hr="t" fillcolor="#a0a0a0" stroked="f"/>
        </w:pict>
      </w:r>
    </w:p>
    <w:p w14:paraId="15A3639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CE — BOUNDARY REQUESTS</w:t>
      </w:r>
    </w:p>
    <w:p w14:paraId="3830FA9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407. We Also Need Test Data For</w:t>
      </w:r>
    </w:p>
    <w:p w14:paraId="4A0A3F0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4,999.99</w:t>
      </w:r>
    </w:p>
    <w:p w14:paraId="0621F1E1" w14:textId="77777777" w:rsidR="009F360D" w:rsidRPr="009F360D" w:rsidRDefault="009F360D" w:rsidP="009F360D">
      <w:pPr>
        <w:rPr>
          <w:sz w:val="32"/>
          <w:szCs w:val="32"/>
        </w:rPr>
      </w:pPr>
    </w:p>
    <w:p w14:paraId="5F48E68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5,000</w:t>
      </w:r>
    </w:p>
    <w:p w14:paraId="0AC0C62D" w14:textId="77777777" w:rsidR="009F360D" w:rsidRPr="009F360D" w:rsidRDefault="009F360D" w:rsidP="009F360D">
      <w:pPr>
        <w:rPr>
          <w:sz w:val="32"/>
          <w:szCs w:val="32"/>
        </w:rPr>
      </w:pPr>
    </w:p>
    <w:p w14:paraId="207F6CD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50,000</w:t>
      </w:r>
    </w:p>
    <w:p w14:paraId="53801CD2" w14:textId="77777777" w:rsidR="009F360D" w:rsidRPr="009F360D" w:rsidRDefault="009F360D" w:rsidP="009F360D">
      <w:pPr>
        <w:rPr>
          <w:sz w:val="32"/>
          <w:szCs w:val="32"/>
        </w:rPr>
      </w:pPr>
    </w:p>
    <w:p w14:paraId="74DE898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50,000.01</w:t>
      </w:r>
    </w:p>
    <w:p w14:paraId="184E760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E99BB07">
          <v:rect id="_x0000_i6103" style="width:0;height:1.5pt" o:hralign="center" o:hrstd="t" o:hr="t" fillcolor="#a0a0a0" stroked="f"/>
        </w:pict>
      </w:r>
    </w:p>
    <w:p w14:paraId="1511D15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408. Why?</w:t>
      </w:r>
    </w:p>
    <w:p w14:paraId="6797D8C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Threshold bugs usually occur at:</w:t>
      </w:r>
    </w:p>
    <w:p w14:paraId="4765428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Boundaries.</w:t>
      </w:r>
    </w:p>
    <w:p w14:paraId="12B54FB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AA8F202">
          <v:rect id="_x0000_i6104" style="width:0;height:1.5pt" o:hralign="center" o:hrstd="t" o:hr="t" fillcolor="#a0a0a0" stroked="f"/>
        </w:pict>
      </w:r>
    </w:p>
    <w:p w14:paraId="50C0EFA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CF — REQUIREMENT TRACEABILITY</w:t>
      </w:r>
    </w:p>
    <w:p w14:paraId="14B7E73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409. Create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5"/>
        <w:gridCol w:w="2804"/>
      </w:tblGrid>
      <w:tr w:rsidR="009F360D" w:rsidRPr="009F360D" w14:paraId="6F6CFD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EE0C1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lastRenderedPageBreak/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77144E7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Component</w:t>
            </w:r>
          </w:p>
        </w:tc>
      </w:tr>
      <w:tr w:rsidR="009F360D" w:rsidRPr="009F360D" w14:paraId="13FAA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5524C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Employee creates PR</w:t>
            </w:r>
          </w:p>
        </w:tc>
        <w:tc>
          <w:tcPr>
            <w:tcW w:w="0" w:type="auto"/>
            <w:vAlign w:val="center"/>
            <w:hideMark/>
          </w:tcPr>
          <w:p w14:paraId="3B42FD42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Canvas App</w:t>
            </w:r>
          </w:p>
        </w:tc>
      </w:tr>
      <w:tr w:rsidR="009F360D" w:rsidRPr="009F360D" w14:paraId="647A3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A0C0A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Store Request</w:t>
            </w:r>
          </w:p>
        </w:tc>
        <w:tc>
          <w:tcPr>
            <w:tcW w:w="0" w:type="auto"/>
            <w:vAlign w:val="center"/>
            <w:hideMark/>
          </w:tcPr>
          <w:p w14:paraId="238C9D46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Dataverse</w:t>
            </w:r>
          </w:p>
        </w:tc>
      </w:tr>
      <w:tr w:rsidR="009F360D" w:rsidRPr="009F360D" w14:paraId="29E86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8C332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Add multiple items</w:t>
            </w:r>
          </w:p>
        </w:tc>
        <w:tc>
          <w:tcPr>
            <w:tcW w:w="0" w:type="auto"/>
            <w:vAlign w:val="center"/>
            <w:hideMark/>
          </w:tcPr>
          <w:p w14:paraId="0B251D79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Cart + PR Item</w:t>
            </w:r>
          </w:p>
        </w:tc>
      </w:tr>
      <w:tr w:rsidR="009F360D" w:rsidRPr="009F360D" w14:paraId="19343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C673E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Approval by amount</w:t>
            </w:r>
          </w:p>
        </w:tc>
        <w:tc>
          <w:tcPr>
            <w:tcW w:w="0" w:type="auto"/>
            <w:vAlign w:val="center"/>
            <w:hideMark/>
          </w:tcPr>
          <w:p w14:paraId="60B19F2C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Power Automate</w:t>
            </w:r>
          </w:p>
        </w:tc>
      </w:tr>
      <w:tr w:rsidR="009F360D" w:rsidRPr="009F360D" w14:paraId="4AAA4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20CD4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Vendor management</w:t>
            </w:r>
          </w:p>
        </w:tc>
        <w:tc>
          <w:tcPr>
            <w:tcW w:w="0" w:type="auto"/>
            <w:vAlign w:val="center"/>
            <w:hideMark/>
          </w:tcPr>
          <w:p w14:paraId="2F32CB34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Model-Driven App</w:t>
            </w:r>
          </w:p>
        </w:tc>
      </w:tr>
      <w:tr w:rsidR="009F360D" w:rsidRPr="009F360D" w14:paraId="052A2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51F5E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Spend analytics</w:t>
            </w:r>
          </w:p>
        </w:tc>
        <w:tc>
          <w:tcPr>
            <w:tcW w:w="0" w:type="auto"/>
            <w:vAlign w:val="center"/>
            <w:hideMark/>
          </w:tcPr>
          <w:p w14:paraId="6B10F8EA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Power BI</w:t>
            </w:r>
          </w:p>
        </w:tc>
      </w:tr>
      <w:tr w:rsidR="009F360D" w:rsidRPr="009F360D" w14:paraId="3EB8D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2D8DE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Record security</w:t>
            </w:r>
          </w:p>
        </w:tc>
        <w:tc>
          <w:tcPr>
            <w:tcW w:w="0" w:type="auto"/>
            <w:vAlign w:val="center"/>
            <w:hideMark/>
          </w:tcPr>
          <w:p w14:paraId="4596A15A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Dataverse</w:t>
            </w:r>
          </w:p>
        </w:tc>
      </w:tr>
      <w:tr w:rsidR="009F360D" w:rsidRPr="009F360D" w14:paraId="0E0B7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FF82A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Environment deployment</w:t>
            </w:r>
          </w:p>
        </w:tc>
        <w:tc>
          <w:tcPr>
            <w:tcW w:w="0" w:type="auto"/>
            <w:vAlign w:val="center"/>
            <w:hideMark/>
          </w:tcPr>
          <w:p w14:paraId="1AF04172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Solutions/ALM</w:t>
            </w:r>
          </w:p>
        </w:tc>
      </w:tr>
    </w:tbl>
    <w:p w14:paraId="682AF82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E58FC7C">
          <v:rect id="_x0000_i6105" style="width:0;height:1.5pt" o:hralign="center" o:hrstd="t" o:hr="t" fillcolor="#a0a0a0" stroked="f"/>
        </w:pict>
      </w:r>
    </w:p>
    <w:p w14:paraId="537F20D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410. Benefit</w:t>
      </w:r>
    </w:p>
    <w:p w14:paraId="4F1C0A8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Every requirement maps to:</w:t>
      </w:r>
    </w:p>
    <w:p w14:paraId="01CC09B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Technical architecture.</w:t>
      </w:r>
    </w:p>
    <w:p w14:paraId="0B9DD8A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6DAFF03">
          <v:rect id="_x0000_i6106" style="width:0;height:1.5pt" o:hralign="center" o:hrstd="t" o:hr="t" fillcolor="#a0a0a0" stroked="f"/>
        </w:pict>
      </w:r>
    </w:p>
    <w:p w14:paraId="418D150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CG — DO NOT OVERBUILD</w:t>
      </w:r>
    </w:p>
    <w:p w14:paraId="5C6B706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411. Capstone Scope</w:t>
      </w:r>
    </w:p>
    <w:p w14:paraId="20C471B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Must be achievable in:</w:t>
      </w:r>
    </w:p>
    <w:p w14:paraId="2B4C5AB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Four days.</w:t>
      </w:r>
    </w:p>
    <w:p w14:paraId="2B401BE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A75C106">
          <v:rect id="_x0000_i6107" style="width:0;height:1.5pt" o:hralign="center" o:hrstd="t" o:hr="t" fillcolor="#a0a0a0" stroked="f"/>
        </w:pict>
      </w:r>
    </w:p>
    <w:p w14:paraId="557A6FF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412. Avoid Adding</w:t>
      </w:r>
    </w:p>
    <w:p w14:paraId="552524E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Inventory warehouse management</w:t>
      </w:r>
    </w:p>
    <w:p w14:paraId="0D0670AB" w14:textId="77777777" w:rsidR="009F360D" w:rsidRPr="009F360D" w:rsidRDefault="009F360D" w:rsidP="009F360D">
      <w:pPr>
        <w:rPr>
          <w:sz w:val="32"/>
          <w:szCs w:val="32"/>
        </w:rPr>
      </w:pPr>
    </w:p>
    <w:p w14:paraId="4B1CF80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Supplier bidding marketplace</w:t>
      </w:r>
    </w:p>
    <w:p w14:paraId="31652A2C" w14:textId="77777777" w:rsidR="009F360D" w:rsidRPr="009F360D" w:rsidRDefault="009F360D" w:rsidP="009F360D">
      <w:pPr>
        <w:rPr>
          <w:sz w:val="32"/>
          <w:szCs w:val="32"/>
        </w:rPr>
      </w:pPr>
    </w:p>
    <w:p w14:paraId="110FA1D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ERP integration</w:t>
      </w:r>
    </w:p>
    <w:p w14:paraId="1FC0965D" w14:textId="77777777" w:rsidR="009F360D" w:rsidRPr="009F360D" w:rsidRDefault="009F360D" w:rsidP="009F360D">
      <w:pPr>
        <w:rPr>
          <w:sz w:val="32"/>
          <w:szCs w:val="32"/>
        </w:rPr>
      </w:pPr>
    </w:p>
    <w:p w14:paraId="3A553EC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Payment settlement</w:t>
      </w:r>
    </w:p>
    <w:p w14:paraId="7356660E" w14:textId="77777777" w:rsidR="009F360D" w:rsidRPr="009F360D" w:rsidRDefault="009F360D" w:rsidP="009F360D">
      <w:pPr>
        <w:rPr>
          <w:sz w:val="32"/>
          <w:szCs w:val="32"/>
        </w:rPr>
      </w:pPr>
    </w:p>
    <w:p w14:paraId="54961A6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orders</w:t>
      </w:r>
    </w:p>
    <w:p w14:paraId="1D7FA9E0" w14:textId="77777777" w:rsidR="009F360D" w:rsidRPr="009F360D" w:rsidRDefault="009F360D" w:rsidP="009F360D">
      <w:pPr>
        <w:rPr>
          <w:sz w:val="32"/>
          <w:szCs w:val="32"/>
        </w:rPr>
      </w:pPr>
    </w:p>
    <w:p w14:paraId="45A4C2A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Goods receipt</w:t>
      </w:r>
    </w:p>
    <w:p w14:paraId="5CCC570F" w14:textId="77777777" w:rsidR="009F360D" w:rsidRPr="009F360D" w:rsidRDefault="009F360D" w:rsidP="009F360D">
      <w:pPr>
        <w:rPr>
          <w:sz w:val="32"/>
          <w:szCs w:val="32"/>
        </w:rPr>
      </w:pPr>
    </w:p>
    <w:p w14:paraId="2634C4D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Invoice matching</w:t>
      </w:r>
    </w:p>
    <w:p w14:paraId="51708FF9" w14:textId="77777777" w:rsidR="009F360D" w:rsidRPr="009F360D" w:rsidRDefault="009F360D" w:rsidP="009F360D">
      <w:pPr>
        <w:rPr>
          <w:sz w:val="32"/>
          <w:szCs w:val="32"/>
        </w:rPr>
      </w:pPr>
    </w:p>
    <w:p w14:paraId="665026C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Tax engine</w:t>
      </w:r>
    </w:p>
    <w:p w14:paraId="2BEDCDD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unless:</w:t>
      </w:r>
    </w:p>
    <w:p w14:paraId="5CFF31A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Core solution is already complete.</w:t>
      </w:r>
    </w:p>
    <w:p w14:paraId="4520F7D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27AE017">
          <v:rect id="_x0000_i6108" style="width:0;height:1.5pt" o:hralign="center" o:hrstd="t" o:hr="t" fillcolor="#a0a0a0" stroked="f"/>
        </w:pict>
      </w:r>
    </w:p>
    <w:p w14:paraId="1CD0A59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413. Scope Discipline</w:t>
      </w:r>
    </w:p>
    <w:p w14:paraId="0B6E157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 smaller complete system is better than:</w:t>
      </w:r>
    </w:p>
    <w:p w14:paraId="193AF84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Twenty half-built modules.</w:t>
      </w:r>
    </w:p>
    <w:p w14:paraId="0653D1E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EF3B52F">
          <v:rect id="_x0000_i6109" style="width:0;height:1.5pt" o:hralign="center" o:hrstd="t" o:hr="t" fillcolor="#a0a0a0" stroked="f"/>
        </w:pict>
      </w:r>
    </w:p>
    <w:p w14:paraId="58A7518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CH — MVP</w:t>
      </w:r>
    </w:p>
    <w:p w14:paraId="25F0332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414. Minimum Viable Capstone</w:t>
      </w:r>
    </w:p>
    <w:p w14:paraId="0AE79AC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Must include:</w:t>
      </w:r>
    </w:p>
    <w:p w14:paraId="722A0AA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Dataverse model</w:t>
      </w:r>
    </w:p>
    <w:p w14:paraId="51E694C2" w14:textId="77777777" w:rsidR="009F360D" w:rsidRPr="009F360D" w:rsidRDefault="009F360D" w:rsidP="009F360D">
      <w:pPr>
        <w:rPr>
          <w:sz w:val="32"/>
          <w:szCs w:val="32"/>
        </w:rPr>
      </w:pPr>
    </w:p>
    <w:p w14:paraId="15E5C16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Employee Canvas App</w:t>
      </w:r>
    </w:p>
    <w:p w14:paraId="2A39479D" w14:textId="77777777" w:rsidR="009F360D" w:rsidRPr="009F360D" w:rsidRDefault="009F360D" w:rsidP="009F360D">
      <w:pPr>
        <w:rPr>
          <w:sz w:val="32"/>
          <w:szCs w:val="32"/>
        </w:rPr>
      </w:pPr>
    </w:p>
    <w:p w14:paraId="727D188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Cart</w:t>
      </w:r>
    </w:p>
    <w:p w14:paraId="4423636A" w14:textId="77777777" w:rsidR="009F360D" w:rsidRPr="009F360D" w:rsidRDefault="009F360D" w:rsidP="009F360D">
      <w:pPr>
        <w:rPr>
          <w:sz w:val="32"/>
          <w:szCs w:val="32"/>
        </w:rPr>
      </w:pPr>
    </w:p>
    <w:p w14:paraId="1CA9A7F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 submission</w:t>
      </w:r>
    </w:p>
    <w:p w14:paraId="339D42AA" w14:textId="77777777" w:rsidR="009F360D" w:rsidRPr="009F360D" w:rsidRDefault="009F360D" w:rsidP="009F360D">
      <w:pPr>
        <w:rPr>
          <w:sz w:val="32"/>
          <w:szCs w:val="32"/>
        </w:rPr>
      </w:pPr>
    </w:p>
    <w:p w14:paraId="3313336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Approval routing</w:t>
      </w:r>
    </w:p>
    <w:p w14:paraId="02A6A586" w14:textId="77777777" w:rsidR="009F360D" w:rsidRPr="009F360D" w:rsidRDefault="009F360D" w:rsidP="009F360D">
      <w:pPr>
        <w:rPr>
          <w:sz w:val="32"/>
          <w:szCs w:val="32"/>
        </w:rPr>
      </w:pPr>
    </w:p>
    <w:p w14:paraId="4E28A94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Model-Driven Procurement Admin</w:t>
      </w:r>
    </w:p>
    <w:p w14:paraId="08F2A0A0" w14:textId="77777777" w:rsidR="009F360D" w:rsidRPr="009F360D" w:rsidRDefault="009F360D" w:rsidP="009F360D">
      <w:pPr>
        <w:rPr>
          <w:sz w:val="32"/>
          <w:szCs w:val="32"/>
        </w:rPr>
      </w:pPr>
    </w:p>
    <w:p w14:paraId="5F08DB7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Power BI report</w:t>
      </w:r>
    </w:p>
    <w:p w14:paraId="71D826B0" w14:textId="77777777" w:rsidR="009F360D" w:rsidRPr="009F360D" w:rsidRDefault="009F360D" w:rsidP="009F360D">
      <w:pPr>
        <w:rPr>
          <w:sz w:val="32"/>
          <w:szCs w:val="32"/>
        </w:rPr>
      </w:pPr>
    </w:p>
    <w:p w14:paraId="0C51329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Security</w:t>
      </w:r>
    </w:p>
    <w:p w14:paraId="220D8546" w14:textId="77777777" w:rsidR="009F360D" w:rsidRPr="009F360D" w:rsidRDefault="009F360D" w:rsidP="009F360D">
      <w:pPr>
        <w:rPr>
          <w:sz w:val="32"/>
          <w:szCs w:val="32"/>
        </w:rPr>
      </w:pPr>
    </w:p>
    <w:p w14:paraId="7BBE826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Testing</w:t>
      </w:r>
    </w:p>
    <w:p w14:paraId="569E920C" w14:textId="77777777" w:rsidR="009F360D" w:rsidRPr="009F360D" w:rsidRDefault="009F360D" w:rsidP="009F360D">
      <w:pPr>
        <w:rPr>
          <w:sz w:val="32"/>
          <w:szCs w:val="32"/>
        </w:rPr>
      </w:pPr>
    </w:p>
    <w:p w14:paraId="1C55B95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ALM</w:t>
      </w:r>
    </w:p>
    <w:p w14:paraId="1FB4166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67ABC51">
          <v:rect id="_x0000_i6110" style="width:0;height:1.5pt" o:hralign="center" o:hrstd="t" o:hr="t" fillcolor="#a0a0a0" stroked="f"/>
        </w:pict>
      </w:r>
    </w:p>
    <w:p w14:paraId="5ACD029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PART CI — BUSINESS RULE MATRIX</w:t>
      </w:r>
    </w:p>
    <w:p w14:paraId="05E8BD5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415. Create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2"/>
        <w:gridCol w:w="3540"/>
      </w:tblGrid>
      <w:tr w:rsidR="009F360D" w:rsidRPr="009F360D" w14:paraId="65BD40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4505A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3C7B6ACE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Enforcement</w:t>
            </w:r>
          </w:p>
        </w:tc>
      </w:tr>
      <w:tr w:rsidR="009F360D" w:rsidRPr="009F360D" w14:paraId="0EC41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FC736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Quantity &gt; 0</w:t>
            </w:r>
          </w:p>
        </w:tc>
        <w:tc>
          <w:tcPr>
            <w:tcW w:w="0" w:type="auto"/>
            <w:vAlign w:val="center"/>
            <w:hideMark/>
          </w:tcPr>
          <w:p w14:paraId="179A1FD6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Canvas + Flow</w:t>
            </w:r>
          </w:p>
        </w:tc>
      </w:tr>
      <w:tr w:rsidR="009F360D" w:rsidRPr="009F360D" w14:paraId="50B15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96382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Unit Price &gt; 0</w:t>
            </w:r>
          </w:p>
        </w:tc>
        <w:tc>
          <w:tcPr>
            <w:tcW w:w="0" w:type="auto"/>
            <w:vAlign w:val="center"/>
            <w:hideMark/>
          </w:tcPr>
          <w:p w14:paraId="2FFB246E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Canvas + Flow</w:t>
            </w:r>
          </w:p>
        </w:tc>
      </w:tr>
      <w:tr w:rsidR="009F360D" w:rsidRPr="009F360D" w14:paraId="585B3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A0310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At least one item</w:t>
            </w:r>
          </w:p>
        </w:tc>
        <w:tc>
          <w:tcPr>
            <w:tcW w:w="0" w:type="auto"/>
            <w:vAlign w:val="center"/>
            <w:hideMark/>
          </w:tcPr>
          <w:p w14:paraId="46D444AB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Canvas + Flow</w:t>
            </w:r>
          </w:p>
        </w:tc>
      </w:tr>
      <w:tr w:rsidR="009F360D" w:rsidRPr="009F360D" w14:paraId="7C225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B9B3C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Needed By required</w:t>
            </w:r>
          </w:p>
        </w:tc>
        <w:tc>
          <w:tcPr>
            <w:tcW w:w="0" w:type="auto"/>
            <w:vAlign w:val="center"/>
            <w:hideMark/>
          </w:tcPr>
          <w:p w14:paraId="441F3433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Dataverse/App</w:t>
            </w:r>
          </w:p>
        </w:tc>
      </w:tr>
      <w:tr w:rsidR="009F360D" w:rsidRPr="009F360D" w14:paraId="63EC7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61810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Business Justification required</w:t>
            </w:r>
          </w:p>
        </w:tc>
        <w:tc>
          <w:tcPr>
            <w:tcW w:w="0" w:type="auto"/>
            <w:vAlign w:val="center"/>
            <w:hideMark/>
          </w:tcPr>
          <w:p w14:paraId="524609A2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Dataverse/App</w:t>
            </w:r>
          </w:p>
        </w:tc>
      </w:tr>
      <w:tr w:rsidR="009F360D" w:rsidRPr="009F360D" w14:paraId="19419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68FC2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Requested By = signed-in employee</w:t>
            </w:r>
          </w:p>
        </w:tc>
        <w:tc>
          <w:tcPr>
            <w:tcW w:w="0" w:type="auto"/>
            <w:vAlign w:val="center"/>
            <w:hideMark/>
          </w:tcPr>
          <w:p w14:paraId="2535BA87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App/server logic</w:t>
            </w:r>
          </w:p>
        </w:tc>
      </w:tr>
      <w:tr w:rsidR="009F360D" w:rsidRPr="009F360D" w14:paraId="4184A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1A3A9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Approval threshold</w:t>
            </w:r>
          </w:p>
        </w:tc>
        <w:tc>
          <w:tcPr>
            <w:tcW w:w="0" w:type="auto"/>
            <w:vAlign w:val="center"/>
            <w:hideMark/>
          </w:tcPr>
          <w:p w14:paraId="30D048C6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Power Automate</w:t>
            </w:r>
          </w:p>
        </w:tc>
      </w:tr>
      <w:tr w:rsidR="009F360D" w:rsidRPr="009F360D" w14:paraId="1B076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8F30F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Employee can't approve</w:t>
            </w:r>
          </w:p>
        </w:tc>
        <w:tc>
          <w:tcPr>
            <w:tcW w:w="0" w:type="auto"/>
            <w:vAlign w:val="center"/>
            <w:hideMark/>
          </w:tcPr>
          <w:p w14:paraId="0D413E80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Security/process</w:t>
            </w:r>
          </w:p>
        </w:tc>
      </w:tr>
      <w:tr w:rsidR="009F360D" w:rsidRPr="009F360D" w14:paraId="31564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3C4A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Rejection stops process</w:t>
            </w:r>
          </w:p>
        </w:tc>
        <w:tc>
          <w:tcPr>
            <w:tcW w:w="0" w:type="auto"/>
            <w:vAlign w:val="center"/>
            <w:hideMark/>
          </w:tcPr>
          <w:p w14:paraId="313AA199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Power Automate</w:t>
            </w:r>
          </w:p>
        </w:tc>
      </w:tr>
      <w:tr w:rsidR="009F360D" w:rsidRPr="009F360D" w14:paraId="5F664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C92B5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No duplicate approval</w:t>
            </w:r>
          </w:p>
        </w:tc>
        <w:tc>
          <w:tcPr>
            <w:tcW w:w="0" w:type="auto"/>
            <w:vAlign w:val="center"/>
            <w:hideMark/>
          </w:tcPr>
          <w:p w14:paraId="3E5509D0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Approval Started guard</w:t>
            </w:r>
          </w:p>
        </w:tc>
      </w:tr>
    </w:tbl>
    <w:p w14:paraId="7177EC2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D974D2A">
          <v:rect id="_x0000_i6111" style="width:0;height:1.5pt" o:hralign="center" o:hrstd="t" o:hr="t" fillcolor="#a0a0a0" stroked="f"/>
        </w:pict>
      </w:r>
    </w:p>
    <w:p w14:paraId="20AB0E6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CJ — DATA RULE</w:t>
      </w:r>
    </w:p>
    <w:p w14:paraId="5D54397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416. Request Cannot Enter Approval</w:t>
      </w:r>
    </w:p>
    <w:p w14:paraId="032E79D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unless:</w:t>
      </w:r>
    </w:p>
    <w:p w14:paraId="290498C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Requested By exists</w:t>
      </w:r>
    </w:p>
    <w:p w14:paraId="3066C1B3" w14:textId="77777777" w:rsidR="009F360D" w:rsidRPr="009F360D" w:rsidRDefault="009F360D" w:rsidP="009F360D">
      <w:pPr>
        <w:rPr>
          <w:sz w:val="32"/>
          <w:szCs w:val="32"/>
        </w:rPr>
      </w:pPr>
    </w:p>
    <w:p w14:paraId="7121B69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Department exists</w:t>
      </w:r>
    </w:p>
    <w:p w14:paraId="35675C8F" w14:textId="77777777" w:rsidR="009F360D" w:rsidRPr="009F360D" w:rsidRDefault="009F360D" w:rsidP="009F360D">
      <w:pPr>
        <w:rPr>
          <w:sz w:val="32"/>
          <w:szCs w:val="32"/>
        </w:rPr>
      </w:pPr>
    </w:p>
    <w:p w14:paraId="5956A45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Needed By exists</w:t>
      </w:r>
    </w:p>
    <w:p w14:paraId="6BEBF8B2" w14:textId="77777777" w:rsidR="009F360D" w:rsidRPr="009F360D" w:rsidRDefault="009F360D" w:rsidP="009F360D">
      <w:pPr>
        <w:rPr>
          <w:sz w:val="32"/>
          <w:szCs w:val="32"/>
        </w:rPr>
      </w:pPr>
    </w:p>
    <w:p w14:paraId="56B0A2F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Business Justification exists</w:t>
      </w:r>
    </w:p>
    <w:p w14:paraId="516A04DA" w14:textId="77777777" w:rsidR="009F360D" w:rsidRPr="009F360D" w:rsidRDefault="009F360D" w:rsidP="009F360D">
      <w:pPr>
        <w:rPr>
          <w:sz w:val="32"/>
          <w:szCs w:val="32"/>
        </w:rPr>
      </w:pPr>
    </w:p>
    <w:p w14:paraId="6B48EE7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At least one Item exists</w:t>
      </w:r>
    </w:p>
    <w:p w14:paraId="67F1522D" w14:textId="77777777" w:rsidR="009F360D" w:rsidRPr="009F360D" w:rsidRDefault="009F360D" w:rsidP="009F360D">
      <w:pPr>
        <w:rPr>
          <w:sz w:val="32"/>
          <w:szCs w:val="32"/>
        </w:rPr>
      </w:pPr>
    </w:p>
    <w:p w14:paraId="2FEA676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Total &gt; 0</w:t>
      </w:r>
    </w:p>
    <w:p w14:paraId="4E8ED40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07800A7">
          <v:rect id="_x0000_i6112" style="width:0;height:1.5pt" o:hralign="center" o:hrstd="t" o:hr="t" fillcolor="#a0a0a0" stroked="f"/>
        </w:pict>
      </w:r>
    </w:p>
    <w:p w14:paraId="586A08E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417. Why Validate Again In Flow?</w:t>
      </w:r>
    </w:p>
    <w:p w14:paraId="76E494B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Because data could be created through:</w:t>
      </w:r>
    </w:p>
    <w:p w14:paraId="3A2AABB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Another App</w:t>
      </w:r>
    </w:p>
    <w:p w14:paraId="120A66F9" w14:textId="77777777" w:rsidR="009F360D" w:rsidRPr="009F360D" w:rsidRDefault="009F360D" w:rsidP="009F360D">
      <w:pPr>
        <w:rPr>
          <w:sz w:val="32"/>
          <w:szCs w:val="32"/>
        </w:rPr>
      </w:pPr>
    </w:p>
    <w:p w14:paraId="341D099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API</w:t>
      </w:r>
    </w:p>
    <w:p w14:paraId="5906BDDA" w14:textId="77777777" w:rsidR="009F360D" w:rsidRPr="009F360D" w:rsidRDefault="009F360D" w:rsidP="009F360D">
      <w:pPr>
        <w:rPr>
          <w:sz w:val="32"/>
          <w:szCs w:val="32"/>
        </w:rPr>
      </w:pPr>
    </w:p>
    <w:p w14:paraId="72AE2AA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Import</w:t>
      </w:r>
    </w:p>
    <w:p w14:paraId="1EA786C3" w14:textId="77777777" w:rsidR="009F360D" w:rsidRPr="009F360D" w:rsidRDefault="009F360D" w:rsidP="009F360D">
      <w:pPr>
        <w:rPr>
          <w:sz w:val="32"/>
          <w:szCs w:val="32"/>
        </w:rPr>
      </w:pPr>
    </w:p>
    <w:p w14:paraId="1BE9B9F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Automation</w:t>
      </w:r>
    </w:p>
    <w:p w14:paraId="708EF08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not only:</w:t>
      </w:r>
    </w:p>
    <w:p w14:paraId="36AE115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Our Canvas App.</w:t>
      </w:r>
    </w:p>
    <w:p w14:paraId="4EDBBCD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6BDC995">
          <v:rect id="_x0000_i6113" style="width:0;height:1.5pt" o:hralign="center" o:hrstd="t" o:hr="t" fillcolor="#a0a0a0" stroked="f"/>
        </w:pict>
      </w:r>
    </w:p>
    <w:p w14:paraId="5EE7C76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CK — USER STORIES</w:t>
      </w:r>
    </w:p>
    <w:p w14:paraId="7CDA026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418. Story 1</w:t>
      </w:r>
    </w:p>
    <w:p w14:paraId="529AFB8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As an Employee, I want to create a Purchase Request so that I can request business items.</w:t>
      </w:r>
    </w:p>
    <w:p w14:paraId="1EB0B9F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9EB147A">
          <v:rect id="_x0000_i6114" style="width:0;height:1.5pt" o:hralign="center" o:hrstd="t" o:hr="t" fillcolor="#a0a0a0" stroked="f"/>
        </w:pict>
      </w:r>
    </w:p>
    <w:p w14:paraId="7CDB3AF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419. Acceptance Criteria</w:t>
      </w:r>
    </w:p>
    <w:p w14:paraId="0171970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Employee identity automatically populated.</w:t>
      </w:r>
    </w:p>
    <w:p w14:paraId="7DBADEA5" w14:textId="77777777" w:rsidR="009F360D" w:rsidRPr="009F360D" w:rsidRDefault="009F360D" w:rsidP="009F360D">
      <w:pPr>
        <w:rPr>
          <w:sz w:val="32"/>
          <w:szCs w:val="32"/>
        </w:rPr>
      </w:pPr>
    </w:p>
    <w:p w14:paraId="04FC659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Department automatically populated.</w:t>
      </w:r>
    </w:p>
    <w:p w14:paraId="61D31F36" w14:textId="77777777" w:rsidR="009F360D" w:rsidRPr="009F360D" w:rsidRDefault="009F360D" w:rsidP="009F360D">
      <w:pPr>
        <w:rPr>
          <w:sz w:val="32"/>
          <w:szCs w:val="32"/>
        </w:rPr>
      </w:pPr>
    </w:p>
    <w:p w14:paraId="7B61390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Request begins as Draft.</w:t>
      </w:r>
    </w:p>
    <w:p w14:paraId="5BD59649" w14:textId="77777777" w:rsidR="009F360D" w:rsidRPr="009F360D" w:rsidRDefault="009F360D" w:rsidP="009F360D">
      <w:pPr>
        <w:rPr>
          <w:sz w:val="32"/>
          <w:szCs w:val="32"/>
        </w:rPr>
      </w:pPr>
    </w:p>
    <w:p w14:paraId="2BF3592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Request Number generated.</w:t>
      </w:r>
    </w:p>
    <w:p w14:paraId="31AFA62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A7D45E8">
          <v:rect id="_x0000_i6115" style="width:0;height:1.5pt" o:hralign="center" o:hrstd="t" o:hr="t" fillcolor="#a0a0a0" stroked="f"/>
        </w:pict>
      </w:r>
    </w:p>
    <w:p w14:paraId="3A84F09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420. Story 2</w:t>
      </w:r>
    </w:p>
    <w:p w14:paraId="190FB2D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As an Employee, I want to add multiple products so I can submit one request containing several items.</w:t>
      </w:r>
    </w:p>
    <w:p w14:paraId="0A4BD87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2EF8C3E">
          <v:rect id="_x0000_i6116" style="width:0;height:1.5pt" o:hralign="center" o:hrstd="t" o:hr="t" fillcolor="#a0a0a0" stroked="f"/>
        </w:pict>
      </w:r>
    </w:p>
    <w:p w14:paraId="1ABC0D3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421. Acceptance</w:t>
      </w:r>
    </w:p>
    <w:p w14:paraId="3B53FBD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 add product.</w:t>
      </w:r>
    </w:p>
    <w:p w14:paraId="1FF0CFBB" w14:textId="77777777" w:rsidR="009F360D" w:rsidRPr="009F360D" w:rsidRDefault="009F360D" w:rsidP="009F360D">
      <w:pPr>
        <w:rPr>
          <w:sz w:val="32"/>
          <w:szCs w:val="32"/>
        </w:rPr>
      </w:pPr>
    </w:p>
    <w:p w14:paraId="745DF8F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 change quantity.</w:t>
      </w:r>
    </w:p>
    <w:p w14:paraId="54263417" w14:textId="77777777" w:rsidR="009F360D" w:rsidRPr="009F360D" w:rsidRDefault="009F360D" w:rsidP="009F360D">
      <w:pPr>
        <w:rPr>
          <w:sz w:val="32"/>
          <w:szCs w:val="32"/>
        </w:rPr>
      </w:pPr>
    </w:p>
    <w:p w14:paraId="58A92E1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Can remove cart item.</w:t>
      </w:r>
    </w:p>
    <w:p w14:paraId="6D5A4374" w14:textId="77777777" w:rsidR="009F360D" w:rsidRPr="009F360D" w:rsidRDefault="009F360D" w:rsidP="009F360D">
      <w:pPr>
        <w:rPr>
          <w:sz w:val="32"/>
          <w:szCs w:val="32"/>
        </w:rPr>
      </w:pPr>
    </w:p>
    <w:p w14:paraId="3ADAB93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 see line total.</w:t>
      </w:r>
    </w:p>
    <w:p w14:paraId="73FF76F9" w14:textId="77777777" w:rsidR="009F360D" w:rsidRPr="009F360D" w:rsidRDefault="009F360D" w:rsidP="009F360D">
      <w:pPr>
        <w:rPr>
          <w:sz w:val="32"/>
          <w:szCs w:val="32"/>
        </w:rPr>
      </w:pPr>
    </w:p>
    <w:p w14:paraId="2A84170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 see request total.</w:t>
      </w:r>
    </w:p>
    <w:p w14:paraId="287563C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AE3F622">
          <v:rect id="_x0000_i6117" style="width:0;height:1.5pt" o:hralign="center" o:hrstd="t" o:hr="t" fillcolor="#a0a0a0" stroked="f"/>
        </w:pict>
      </w:r>
    </w:p>
    <w:p w14:paraId="3A82A90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422. Story 3</w:t>
      </w:r>
    </w:p>
    <w:p w14:paraId="419A7D0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As a Manager, I want to approve or reject my employee's request.</w:t>
      </w:r>
    </w:p>
    <w:p w14:paraId="5EBB646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6666326">
          <v:rect id="_x0000_i6118" style="width:0;height:1.5pt" o:hralign="center" o:hrstd="t" o:hr="t" fillcolor="#a0a0a0" stroked="f"/>
        </w:pict>
      </w:r>
    </w:p>
    <w:p w14:paraId="5608EFE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423. Acceptance</w:t>
      </w:r>
    </w:p>
    <w:p w14:paraId="2FE9761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Receive approval.</w:t>
      </w:r>
    </w:p>
    <w:p w14:paraId="2A64617E" w14:textId="77777777" w:rsidR="009F360D" w:rsidRPr="009F360D" w:rsidRDefault="009F360D" w:rsidP="009F360D">
      <w:pPr>
        <w:rPr>
          <w:sz w:val="32"/>
          <w:szCs w:val="32"/>
        </w:rPr>
      </w:pPr>
    </w:p>
    <w:p w14:paraId="67FCF26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See Request Number.</w:t>
      </w:r>
    </w:p>
    <w:p w14:paraId="6DEBDB70" w14:textId="77777777" w:rsidR="009F360D" w:rsidRPr="009F360D" w:rsidRDefault="009F360D" w:rsidP="009F360D">
      <w:pPr>
        <w:rPr>
          <w:sz w:val="32"/>
          <w:szCs w:val="32"/>
        </w:rPr>
      </w:pPr>
    </w:p>
    <w:p w14:paraId="0C4E543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See requester.</w:t>
      </w:r>
    </w:p>
    <w:p w14:paraId="3401BDFD" w14:textId="77777777" w:rsidR="009F360D" w:rsidRPr="009F360D" w:rsidRDefault="009F360D" w:rsidP="009F360D">
      <w:pPr>
        <w:rPr>
          <w:sz w:val="32"/>
          <w:szCs w:val="32"/>
        </w:rPr>
      </w:pPr>
    </w:p>
    <w:p w14:paraId="41E25DF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See department.</w:t>
      </w:r>
    </w:p>
    <w:p w14:paraId="243C8CE7" w14:textId="77777777" w:rsidR="009F360D" w:rsidRPr="009F360D" w:rsidRDefault="009F360D" w:rsidP="009F360D">
      <w:pPr>
        <w:rPr>
          <w:sz w:val="32"/>
          <w:szCs w:val="32"/>
        </w:rPr>
      </w:pPr>
    </w:p>
    <w:p w14:paraId="41F6332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See justification.</w:t>
      </w:r>
    </w:p>
    <w:p w14:paraId="1D15A368" w14:textId="77777777" w:rsidR="009F360D" w:rsidRPr="009F360D" w:rsidRDefault="009F360D" w:rsidP="009F360D">
      <w:pPr>
        <w:rPr>
          <w:sz w:val="32"/>
          <w:szCs w:val="32"/>
        </w:rPr>
      </w:pPr>
    </w:p>
    <w:p w14:paraId="622A9BC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See total.</w:t>
      </w:r>
    </w:p>
    <w:p w14:paraId="17A62630" w14:textId="77777777" w:rsidR="009F360D" w:rsidRPr="009F360D" w:rsidRDefault="009F360D" w:rsidP="009F360D">
      <w:pPr>
        <w:rPr>
          <w:sz w:val="32"/>
          <w:szCs w:val="32"/>
        </w:rPr>
      </w:pPr>
    </w:p>
    <w:p w14:paraId="5C13C89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 approve/reject.</w:t>
      </w:r>
    </w:p>
    <w:p w14:paraId="7E02474D" w14:textId="77777777" w:rsidR="009F360D" w:rsidRPr="009F360D" w:rsidRDefault="009F360D" w:rsidP="009F360D">
      <w:pPr>
        <w:rPr>
          <w:sz w:val="32"/>
          <w:szCs w:val="32"/>
        </w:rPr>
      </w:pPr>
    </w:p>
    <w:p w14:paraId="3876530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Decision recorded.</w:t>
      </w:r>
    </w:p>
    <w:p w14:paraId="2E5B14E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0F678C1">
          <v:rect id="_x0000_i6119" style="width:0;height:1.5pt" o:hralign="center" o:hrstd="t" o:hr="t" fillcolor="#a0a0a0" stroked="f"/>
        </w:pict>
      </w:r>
    </w:p>
    <w:p w14:paraId="773E671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424. Story 4</w:t>
      </w:r>
    </w:p>
    <w:p w14:paraId="3006CB6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As Finance, I want to review requests of 5,000 or more.</w:t>
      </w:r>
    </w:p>
    <w:p w14:paraId="0FB52E3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A8356AF">
          <v:rect id="_x0000_i6120" style="width:0;height:1.5pt" o:hralign="center" o:hrstd="t" o:hr="t" fillcolor="#a0a0a0" stroked="f"/>
        </w:pict>
      </w:r>
    </w:p>
    <w:p w14:paraId="34BAD5F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425. Acceptance</w:t>
      </w:r>
    </w:p>
    <w:p w14:paraId="7EB014D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Requests below 5,000 do not require Finance.</w:t>
      </w:r>
    </w:p>
    <w:p w14:paraId="441D46D7" w14:textId="77777777" w:rsidR="009F360D" w:rsidRPr="009F360D" w:rsidRDefault="009F360D" w:rsidP="009F360D">
      <w:pPr>
        <w:rPr>
          <w:sz w:val="32"/>
          <w:szCs w:val="32"/>
        </w:rPr>
      </w:pPr>
    </w:p>
    <w:p w14:paraId="323376F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5,000 does require Finance.</w:t>
      </w:r>
    </w:p>
    <w:p w14:paraId="7B67481A" w14:textId="77777777" w:rsidR="009F360D" w:rsidRPr="009F360D" w:rsidRDefault="009F360D" w:rsidP="009F360D">
      <w:pPr>
        <w:rPr>
          <w:sz w:val="32"/>
          <w:szCs w:val="32"/>
        </w:rPr>
      </w:pPr>
    </w:p>
    <w:p w14:paraId="4446090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Finance rejection ends process.</w:t>
      </w:r>
    </w:p>
    <w:p w14:paraId="4DD4331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BA157DC">
          <v:rect id="_x0000_i6121" style="width:0;height:1.5pt" o:hralign="center" o:hrstd="t" o:hr="t" fillcolor="#a0a0a0" stroked="f"/>
        </w:pict>
      </w:r>
    </w:p>
    <w:p w14:paraId="60B80CD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426. Story 5</w:t>
      </w:r>
    </w:p>
    <w:p w14:paraId="0FD22D2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As Procurement Manager, I want to review requests above 50,000.</w:t>
      </w:r>
    </w:p>
    <w:p w14:paraId="0D1B648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7B4560E">
          <v:rect id="_x0000_i6122" style="width:0;height:1.5pt" o:hralign="center" o:hrstd="t" o:hr="t" fillcolor="#a0a0a0" stroked="f"/>
        </w:pict>
      </w:r>
    </w:p>
    <w:p w14:paraId="6EED22D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427. Acceptance</w:t>
      </w:r>
    </w:p>
    <w:p w14:paraId="1A5EF6C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50,000 does not require Procurement Manager.</w:t>
      </w:r>
    </w:p>
    <w:p w14:paraId="482E64F2" w14:textId="77777777" w:rsidR="009F360D" w:rsidRPr="009F360D" w:rsidRDefault="009F360D" w:rsidP="009F360D">
      <w:pPr>
        <w:rPr>
          <w:sz w:val="32"/>
          <w:szCs w:val="32"/>
        </w:rPr>
      </w:pPr>
    </w:p>
    <w:p w14:paraId="36E36F4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50,000.01 does.</w:t>
      </w:r>
    </w:p>
    <w:p w14:paraId="4E30EF0D" w14:textId="77777777" w:rsidR="009F360D" w:rsidRPr="009F360D" w:rsidRDefault="009F360D" w:rsidP="009F360D">
      <w:pPr>
        <w:rPr>
          <w:sz w:val="32"/>
          <w:szCs w:val="32"/>
        </w:rPr>
      </w:pPr>
    </w:p>
    <w:p w14:paraId="464FB40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Finance must approve first.</w:t>
      </w:r>
    </w:p>
    <w:p w14:paraId="7AB9E5A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C564DB3">
          <v:rect id="_x0000_i6123" style="width:0;height:1.5pt" o:hralign="center" o:hrstd="t" o:hr="t" fillcolor="#a0a0a0" stroked="f"/>
        </w:pict>
      </w:r>
    </w:p>
    <w:p w14:paraId="48AD111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428. Story 6</w:t>
      </w:r>
    </w:p>
    <w:p w14:paraId="327560E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As Procurement, I want to manage Product and Vendor master data.</w:t>
      </w:r>
    </w:p>
    <w:p w14:paraId="5C13EEB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5EF941B">
          <v:rect id="_x0000_i6124" style="width:0;height:1.5pt" o:hralign="center" o:hrstd="t" o:hr="t" fillcolor="#a0a0a0" stroked="f"/>
        </w:pict>
      </w:r>
    </w:p>
    <w:p w14:paraId="03BA9A9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429. Acceptance</w:t>
      </w:r>
    </w:p>
    <w:p w14:paraId="28C827E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 Product</w:t>
      </w:r>
    </w:p>
    <w:p w14:paraId="21AECAF7" w14:textId="77777777" w:rsidR="009F360D" w:rsidRPr="009F360D" w:rsidRDefault="009F360D" w:rsidP="009F360D">
      <w:pPr>
        <w:rPr>
          <w:sz w:val="32"/>
          <w:szCs w:val="32"/>
        </w:rPr>
      </w:pPr>
    </w:p>
    <w:p w14:paraId="49AD329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Edit Product</w:t>
      </w:r>
    </w:p>
    <w:p w14:paraId="147B4C16" w14:textId="77777777" w:rsidR="009F360D" w:rsidRPr="009F360D" w:rsidRDefault="009F360D" w:rsidP="009F360D">
      <w:pPr>
        <w:rPr>
          <w:sz w:val="32"/>
          <w:szCs w:val="32"/>
        </w:rPr>
      </w:pPr>
    </w:p>
    <w:p w14:paraId="5922B16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Deactivate Product</w:t>
      </w:r>
    </w:p>
    <w:p w14:paraId="22FD5660" w14:textId="77777777" w:rsidR="009F360D" w:rsidRPr="009F360D" w:rsidRDefault="009F360D" w:rsidP="009F360D">
      <w:pPr>
        <w:rPr>
          <w:sz w:val="32"/>
          <w:szCs w:val="32"/>
        </w:rPr>
      </w:pPr>
    </w:p>
    <w:p w14:paraId="6BE7680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 Vendor</w:t>
      </w:r>
    </w:p>
    <w:p w14:paraId="278FD05B" w14:textId="77777777" w:rsidR="009F360D" w:rsidRPr="009F360D" w:rsidRDefault="009F360D" w:rsidP="009F360D">
      <w:pPr>
        <w:rPr>
          <w:sz w:val="32"/>
          <w:szCs w:val="32"/>
        </w:rPr>
      </w:pPr>
    </w:p>
    <w:p w14:paraId="533902D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Approve Vendor</w:t>
      </w:r>
    </w:p>
    <w:p w14:paraId="4D2F768E" w14:textId="77777777" w:rsidR="009F360D" w:rsidRPr="009F360D" w:rsidRDefault="009F360D" w:rsidP="009F360D">
      <w:pPr>
        <w:rPr>
          <w:sz w:val="32"/>
          <w:szCs w:val="32"/>
        </w:rPr>
      </w:pPr>
    </w:p>
    <w:p w14:paraId="30E40E1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Deactivate Vendor</w:t>
      </w:r>
    </w:p>
    <w:p w14:paraId="37FE30E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311C5F9">
          <v:rect id="_x0000_i6125" style="width:0;height:1.5pt" o:hralign="center" o:hrstd="t" o:hr="t" fillcolor="#a0a0a0" stroked="f"/>
        </w:pict>
      </w:r>
    </w:p>
    <w:p w14:paraId="2DA7A50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CL — USER STORY 7</w:t>
      </w:r>
    </w:p>
    <w:p w14:paraId="1372C87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430. Analytics</w:t>
      </w:r>
    </w:p>
    <w:p w14:paraId="3581960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As Management, I want to understand purchasing activity.</w:t>
      </w:r>
    </w:p>
    <w:p w14:paraId="4764B29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BE4A617">
          <v:rect id="_x0000_i6126" style="width:0;height:1.5pt" o:hralign="center" o:hrstd="t" o:hr="t" fillcolor="#a0a0a0" stroked="f"/>
        </w:pict>
      </w:r>
    </w:p>
    <w:p w14:paraId="7D23A82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431. Metrics</w:t>
      </w:r>
    </w:p>
    <w:p w14:paraId="5BF7294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Total Requests</w:t>
      </w:r>
    </w:p>
    <w:p w14:paraId="33F7505A" w14:textId="77777777" w:rsidR="009F360D" w:rsidRPr="009F360D" w:rsidRDefault="009F360D" w:rsidP="009F360D">
      <w:pPr>
        <w:rPr>
          <w:sz w:val="32"/>
          <w:szCs w:val="32"/>
        </w:rPr>
      </w:pPr>
    </w:p>
    <w:p w14:paraId="31D2521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Approved Requests</w:t>
      </w:r>
    </w:p>
    <w:p w14:paraId="6CA3AABF" w14:textId="77777777" w:rsidR="009F360D" w:rsidRPr="009F360D" w:rsidRDefault="009F360D" w:rsidP="009F360D">
      <w:pPr>
        <w:rPr>
          <w:sz w:val="32"/>
          <w:szCs w:val="32"/>
        </w:rPr>
      </w:pPr>
    </w:p>
    <w:p w14:paraId="5DDA474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Rejected Requests</w:t>
      </w:r>
    </w:p>
    <w:p w14:paraId="19EDBCEC" w14:textId="77777777" w:rsidR="009F360D" w:rsidRPr="009F360D" w:rsidRDefault="009F360D" w:rsidP="009F360D">
      <w:pPr>
        <w:rPr>
          <w:sz w:val="32"/>
          <w:szCs w:val="32"/>
        </w:rPr>
      </w:pPr>
    </w:p>
    <w:p w14:paraId="507577C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Total Requested Spend</w:t>
      </w:r>
    </w:p>
    <w:p w14:paraId="45822461" w14:textId="77777777" w:rsidR="009F360D" w:rsidRPr="009F360D" w:rsidRDefault="009F360D" w:rsidP="009F360D">
      <w:pPr>
        <w:rPr>
          <w:sz w:val="32"/>
          <w:szCs w:val="32"/>
        </w:rPr>
      </w:pPr>
    </w:p>
    <w:p w14:paraId="2CBA717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Spend by Department</w:t>
      </w:r>
    </w:p>
    <w:p w14:paraId="079F75A4" w14:textId="77777777" w:rsidR="009F360D" w:rsidRPr="009F360D" w:rsidRDefault="009F360D" w:rsidP="009F360D">
      <w:pPr>
        <w:rPr>
          <w:sz w:val="32"/>
          <w:szCs w:val="32"/>
        </w:rPr>
      </w:pPr>
    </w:p>
    <w:p w14:paraId="0B70C9C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Spend by Category</w:t>
      </w:r>
    </w:p>
    <w:p w14:paraId="00F9AFCA" w14:textId="77777777" w:rsidR="009F360D" w:rsidRPr="009F360D" w:rsidRDefault="009F360D" w:rsidP="009F360D">
      <w:pPr>
        <w:rPr>
          <w:sz w:val="32"/>
          <w:szCs w:val="32"/>
        </w:rPr>
      </w:pPr>
    </w:p>
    <w:p w14:paraId="05D9795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Requests by Status</w:t>
      </w:r>
    </w:p>
    <w:p w14:paraId="0311488B" w14:textId="77777777" w:rsidR="009F360D" w:rsidRPr="009F360D" w:rsidRDefault="009F360D" w:rsidP="009F360D">
      <w:pPr>
        <w:rPr>
          <w:sz w:val="32"/>
          <w:szCs w:val="32"/>
        </w:rPr>
      </w:pPr>
    </w:p>
    <w:p w14:paraId="4918A91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Average Request Value</w:t>
      </w:r>
    </w:p>
    <w:p w14:paraId="521C82F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DC4A8E2">
          <v:rect id="_x0000_i6127" style="width:0;height:1.5pt" o:hralign="center" o:hrstd="t" o:hr="t" fillcolor="#a0a0a0" stroked="f"/>
        </w:pict>
      </w:r>
    </w:p>
    <w:p w14:paraId="2AD963C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432. Day 31</w:t>
      </w:r>
    </w:p>
    <w:p w14:paraId="70D56A2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We build:</w:t>
      </w:r>
    </w:p>
    <w:p w14:paraId="4657835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Power BI.</w:t>
      </w:r>
    </w:p>
    <w:p w14:paraId="26555FD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C8FA87E">
          <v:rect id="_x0000_i6128" style="width:0;height:1.5pt" o:hralign="center" o:hrstd="t" o:hr="t" fillcolor="#a0a0a0" stroked="f"/>
        </w:pict>
      </w:r>
    </w:p>
    <w:p w14:paraId="3449A0E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CM — NONFUNCTIONAL REQUIREMENTS</w:t>
      </w:r>
    </w:p>
    <w:p w14:paraId="07AE9EC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433. Security</w:t>
      </w:r>
    </w:p>
    <w:p w14:paraId="510EF2F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Users only access what:</w:t>
      </w:r>
    </w:p>
    <w:p w14:paraId="458CCFE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Their role allows.</w:t>
      </w:r>
    </w:p>
    <w:p w14:paraId="4611357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E3F9AB3">
          <v:rect id="_x0000_i6129" style="width:0;height:1.5pt" o:hralign="center" o:hrstd="t" o:hr="t" fillcolor="#a0a0a0" stroked="f"/>
        </w:pict>
      </w:r>
    </w:p>
    <w:p w14:paraId="1D3C56C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434. Performance</w:t>
      </w:r>
    </w:p>
    <w:p w14:paraId="2ED97CD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Canvas App should avoid:</w:t>
      </w:r>
    </w:p>
    <w:p w14:paraId="689608B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Loading entire tables unnecessarily</w:t>
      </w:r>
    </w:p>
    <w:p w14:paraId="5ED8FD17" w14:textId="77777777" w:rsidR="009F360D" w:rsidRPr="009F360D" w:rsidRDefault="009F360D" w:rsidP="009F360D">
      <w:pPr>
        <w:rPr>
          <w:sz w:val="32"/>
          <w:szCs w:val="32"/>
        </w:rPr>
      </w:pPr>
    </w:p>
    <w:p w14:paraId="4572466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Repeated API calls</w:t>
      </w:r>
    </w:p>
    <w:p w14:paraId="4C04B317" w14:textId="77777777" w:rsidR="009F360D" w:rsidRPr="009F360D" w:rsidRDefault="009F360D" w:rsidP="009F360D">
      <w:pPr>
        <w:rPr>
          <w:sz w:val="32"/>
          <w:szCs w:val="32"/>
        </w:rPr>
      </w:pPr>
    </w:p>
    <w:p w14:paraId="6B575DF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Nondelegable broad queries</w:t>
      </w:r>
    </w:p>
    <w:p w14:paraId="11BD643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91EB651">
          <v:rect id="_x0000_i6130" style="width:0;height:1.5pt" o:hralign="center" o:hrstd="t" o:hr="t" fillcolor="#a0a0a0" stroked="f"/>
        </w:pict>
      </w:r>
    </w:p>
    <w:p w14:paraId="29BA598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435. Availability</w:t>
      </w:r>
    </w:p>
    <w:p w14:paraId="6D09C88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Critical workflows require:</w:t>
      </w:r>
    </w:p>
    <w:p w14:paraId="2B5E517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Monitoring.</w:t>
      </w:r>
    </w:p>
    <w:p w14:paraId="5C66F54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A4533D8">
          <v:rect id="_x0000_i6131" style="width:0;height:1.5pt" o:hralign="center" o:hrstd="t" o:hr="t" fillcolor="#a0a0a0" stroked="f"/>
        </w:pict>
      </w:r>
    </w:p>
    <w:p w14:paraId="74DD6CF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436. Auditability</w:t>
      </w:r>
    </w:p>
    <w:p w14:paraId="6DAAA32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Approval decisions should be:</w:t>
      </w:r>
    </w:p>
    <w:p w14:paraId="46415A5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Traceable.</w:t>
      </w:r>
    </w:p>
    <w:p w14:paraId="5433B9B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pict w14:anchorId="3BE2A708">
          <v:rect id="_x0000_i6132" style="width:0;height:1.5pt" o:hralign="center" o:hrstd="t" o:hr="t" fillcolor="#a0a0a0" stroked="f"/>
        </w:pict>
      </w:r>
    </w:p>
    <w:p w14:paraId="5F68497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437. Maintainability</w:t>
      </w:r>
    </w:p>
    <w:p w14:paraId="3ED8407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Use:</w:t>
      </w:r>
    </w:p>
    <w:p w14:paraId="092DD8F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Solutions</w:t>
      </w:r>
    </w:p>
    <w:p w14:paraId="3EE95D5D" w14:textId="77777777" w:rsidR="009F360D" w:rsidRPr="009F360D" w:rsidRDefault="009F360D" w:rsidP="009F360D">
      <w:pPr>
        <w:rPr>
          <w:sz w:val="32"/>
          <w:szCs w:val="32"/>
        </w:rPr>
      </w:pPr>
    </w:p>
    <w:p w14:paraId="19AF864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Naming</w:t>
      </w:r>
    </w:p>
    <w:p w14:paraId="7DBE8B22" w14:textId="77777777" w:rsidR="009F360D" w:rsidRPr="009F360D" w:rsidRDefault="009F360D" w:rsidP="009F360D">
      <w:pPr>
        <w:rPr>
          <w:sz w:val="32"/>
          <w:szCs w:val="32"/>
        </w:rPr>
      </w:pPr>
    </w:p>
    <w:p w14:paraId="11EC8C8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Descriptions</w:t>
      </w:r>
    </w:p>
    <w:p w14:paraId="3AD86745" w14:textId="77777777" w:rsidR="009F360D" w:rsidRPr="009F360D" w:rsidRDefault="009F360D" w:rsidP="009F360D">
      <w:pPr>
        <w:rPr>
          <w:sz w:val="32"/>
          <w:szCs w:val="32"/>
        </w:rPr>
      </w:pPr>
    </w:p>
    <w:p w14:paraId="1AFE937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Environment Variables</w:t>
      </w:r>
    </w:p>
    <w:p w14:paraId="336B1391" w14:textId="77777777" w:rsidR="009F360D" w:rsidRPr="009F360D" w:rsidRDefault="009F360D" w:rsidP="009F360D">
      <w:pPr>
        <w:rPr>
          <w:sz w:val="32"/>
          <w:szCs w:val="32"/>
        </w:rPr>
      </w:pPr>
    </w:p>
    <w:p w14:paraId="2DDA806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Connection References</w:t>
      </w:r>
    </w:p>
    <w:p w14:paraId="327C203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12EB547">
          <v:rect id="_x0000_i6133" style="width:0;height:1.5pt" o:hralign="center" o:hrstd="t" o:hr="t" fillcolor="#a0a0a0" stroked="f"/>
        </w:pict>
      </w:r>
    </w:p>
    <w:p w14:paraId="5EECDE6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438. Accessibility</w:t>
      </w:r>
    </w:p>
    <w:p w14:paraId="401D225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Canvas App should include:</w:t>
      </w:r>
    </w:p>
    <w:p w14:paraId="38BBF07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Accessible labels</w:t>
      </w:r>
    </w:p>
    <w:p w14:paraId="1D043B21" w14:textId="77777777" w:rsidR="009F360D" w:rsidRPr="009F360D" w:rsidRDefault="009F360D" w:rsidP="009F360D">
      <w:pPr>
        <w:rPr>
          <w:sz w:val="32"/>
          <w:szCs w:val="32"/>
        </w:rPr>
      </w:pPr>
    </w:p>
    <w:p w14:paraId="465D222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Readable contrast</w:t>
      </w:r>
    </w:p>
    <w:p w14:paraId="7DF4F33B" w14:textId="77777777" w:rsidR="009F360D" w:rsidRPr="009F360D" w:rsidRDefault="009F360D" w:rsidP="009F360D">
      <w:pPr>
        <w:rPr>
          <w:sz w:val="32"/>
          <w:szCs w:val="32"/>
        </w:rPr>
      </w:pPr>
    </w:p>
    <w:p w14:paraId="39242B4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Keyboard considerations</w:t>
      </w:r>
    </w:p>
    <w:p w14:paraId="3B9DEF08" w14:textId="77777777" w:rsidR="009F360D" w:rsidRPr="009F360D" w:rsidRDefault="009F360D" w:rsidP="009F360D">
      <w:pPr>
        <w:rPr>
          <w:sz w:val="32"/>
          <w:szCs w:val="32"/>
        </w:rPr>
      </w:pPr>
    </w:p>
    <w:p w14:paraId="34E7D96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Clear status indicators</w:t>
      </w:r>
    </w:p>
    <w:p w14:paraId="3D8B1F0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pict w14:anchorId="77ED1053">
          <v:rect id="_x0000_i6134" style="width:0;height:1.5pt" o:hralign="center" o:hrstd="t" o:hr="t" fillcolor="#a0a0a0" stroked="f"/>
        </w:pict>
      </w:r>
    </w:p>
    <w:p w14:paraId="1D33142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439. Responsive Design</w:t>
      </w:r>
    </w:p>
    <w:p w14:paraId="4B98311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Primary Employee App:</w:t>
      </w:r>
    </w:p>
    <w:p w14:paraId="28A0504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Mobile-first</w:t>
      </w:r>
    </w:p>
    <w:p w14:paraId="293425C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but usable at larger widths.</w:t>
      </w:r>
    </w:p>
    <w:p w14:paraId="509A44C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C982E72">
          <v:rect id="_x0000_i6135" style="width:0;height:1.5pt" o:hralign="center" o:hrstd="t" o:hr="t" fillcolor="#a0a0a0" stroked="f"/>
        </w:pict>
      </w:r>
    </w:p>
    <w:p w14:paraId="494D0E9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CN — SOLUTION COMPONENT MAP</w:t>
      </w:r>
    </w:p>
    <w:p w14:paraId="2C3656B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440. Solution</w:t>
      </w:r>
    </w:p>
    <w:p w14:paraId="3BAA188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 &amp; Purchase Request Management</w:t>
      </w:r>
    </w:p>
    <w:p w14:paraId="077BCFA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will eventually contain:</w:t>
      </w:r>
    </w:p>
    <w:p w14:paraId="33DA26F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TABLES</w:t>
      </w:r>
    </w:p>
    <w:p w14:paraId="53169246" w14:textId="77777777" w:rsidR="009F360D" w:rsidRPr="009F360D" w:rsidRDefault="009F360D" w:rsidP="009F360D">
      <w:pPr>
        <w:rPr>
          <w:sz w:val="32"/>
          <w:szCs w:val="32"/>
        </w:rPr>
      </w:pPr>
    </w:p>
    <w:p w14:paraId="23F6638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CHOICES</w:t>
      </w:r>
    </w:p>
    <w:p w14:paraId="3E54A1DC" w14:textId="77777777" w:rsidR="009F360D" w:rsidRPr="009F360D" w:rsidRDefault="009F360D" w:rsidP="009F360D">
      <w:pPr>
        <w:rPr>
          <w:sz w:val="32"/>
          <w:szCs w:val="32"/>
        </w:rPr>
      </w:pPr>
    </w:p>
    <w:p w14:paraId="4FD245C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CANVAS APP</w:t>
      </w:r>
    </w:p>
    <w:p w14:paraId="50CB7008" w14:textId="77777777" w:rsidR="009F360D" w:rsidRPr="009F360D" w:rsidRDefault="009F360D" w:rsidP="009F360D">
      <w:pPr>
        <w:rPr>
          <w:sz w:val="32"/>
          <w:szCs w:val="32"/>
        </w:rPr>
      </w:pPr>
    </w:p>
    <w:p w14:paraId="2795B81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MODEL-DRIVEN APP</w:t>
      </w:r>
    </w:p>
    <w:p w14:paraId="35C48514" w14:textId="77777777" w:rsidR="009F360D" w:rsidRPr="009F360D" w:rsidRDefault="009F360D" w:rsidP="009F360D">
      <w:pPr>
        <w:rPr>
          <w:sz w:val="32"/>
          <w:szCs w:val="32"/>
        </w:rPr>
      </w:pPr>
    </w:p>
    <w:p w14:paraId="4F321C9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FLOWS</w:t>
      </w:r>
    </w:p>
    <w:p w14:paraId="5080B6C2" w14:textId="77777777" w:rsidR="009F360D" w:rsidRPr="009F360D" w:rsidRDefault="009F360D" w:rsidP="009F360D">
      <w:pPr>
        <w:rPr>
          <w:sz w:val="32"/>
          <w:szCs w:val="32"/>
        </w:rPr>
      </w:pPr>
    </w:p>
    <w:p w14:paraId="74F016C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ENVIRONMENT VARIABLES</w:t>
      </w:r>
    </w:p>
    <w:p w14:paraId="39A5C1A1" w14:textId="77777777" w:rsidR="009F360D" w:rsidRPr="009F360D" w:rsidRDefault="009F360D" w:rsidP="009F360D">
      <w:pPr>
        <w:rPr>
          <w:sz w:val="32"/>
          <w:szCs w:val="32"/>
        </w:rPr>
      </w:pPr>
    </w:p>
    <w:p w14:paraId="27021D5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CONNECTION REFERENCES</w:t>
      </w:r>
    </w:p>
    <w:p w14:paraId="172BB8D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53ABF2D">
          <v:rect id="_x0000_i6136" style="width:0;height:1.5pt" o:hralign="center" o:hrstd="t" o:hr="t" fillcolor="#a0a0a0" stroked="f"/>
        </w:pict>
      </w:r>
    </w:p>
    <w:p w14:paraId="035EF91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441. Day 29</w:t>
      </w:r>
    </w:p>
    <w:p w14:paraId="6D86607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Create:</w:t>
      </w:r>
    </w:p>
    <w:p w14:paraId="572F73C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Tables</w:t>
      </w:r>
    </w:p>
    <w:p w14:paraId="527A265C" w14:textId="77777777" w:rsidR="009F360D" w:rsidRPr="009F360D" w:rsidRDefault="009F360D" w:rsidP="009F360D">
      <w:pPr>
        <w:rPr>
          <w:sz w:val="32"/>
          <w:szCs w:val="32"/>
        </w:rPr>
      </w:pPr>
    </w:p>
    <w:p w14:paraId="331E7BA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Choices</w:t>
      </w:r>
    </w:p>
    <w:p w14:paraId="337B7709" w14:textId="77777777" w:rsidR="009F360D" w:rsidRPr="009F360D" w:rsidRDefault="009F360D" w:rsidP="009F360D">
      <w:pPr>
        <w:rPr>
          <w:sz w:val="32"/>
          <w:szCs w:val="32"/>
        </w:rPr>
      </w:pPr>
    </w:p>
    <w:p w14:paraId="2292704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Relationships</w:t>
      </w:r>
    </w:p>
    <w:p w14:paraId="66EA5617" w14:textId="77777777" w:rsidR="009F360D" w:rsidRPr="009F360D" w:rsidRDefault="009F360D" w:rsidP="009F360D">
      <w:pPr>
        <w:rPr>
          <w:sz w:val="32"/>
          <w:szCs w:val="32"/>
        </w:rPr>
      </w:pPr>
    </w:p>
    <w:p w14:paraId="46F5ABB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Business Rules</w:t>
      </w:r>
    </w:p>
    <w:p w14:paraId="59C85807" w14:textId="77777777" w:rsidR="009F360D" w:rsidRPr="009F360D" w:rsidRDefault="009F360D" w:rsidP="009F360D">
      <w:pPr>
        <w:rPr>
          <w:sz w:val="32"/>
          <w:szCs w:val="32"/>
        </w:rPr>
      </w:pPr>
    </w:p>
    <w:p w14:paraId="75E5DD4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Security Roles</w:t>
      </w:r>
    </w:p>
    <w:p w14:paraId="0E660937" w14:textId="77777777" w:rsidR="009F360D" w:rsidRPr="009F360D" w:rsidRDefault="009F360D" w:rsidP="009F360D">
      <w:pPr>
        <w:rPr>
          <w:sz w:val="32"/>
          <w:szCs w:val="32"/>
        </w:rPr>
      </w:pPr>
    </w:p>
    <w:p w14:paraId="7B7C4D8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Environment Variables skeleton</w:t>
      </w:r>
    </w:p>
    <w:p w14:paraId="6AB7505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9C5138A">
          <v:rect id="_x0000_i6137" style="width:0;height:1.5pt" o:hralign="center" o:hrstd="t" o:hr="t" fillcolor="#a0a0a0" stroked="f"/>
        </w:pict>
      </w:r>
    </w:p>
    <w:p w14:paraId="1592163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CO — ENVIRONMENT VARIABLES</w:t>
      </w:r>
    </w:p>
    <w:p w14:paraId="206AF21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442. Create</w:t>
      </w:r>
    </w:p>
    <w:p w14:paraId="41D5C8A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Environment Name</w:t>
      </w:r>
    </w:p>
    <w:p w14:paraId="417F6AE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if not using shared existing variable.</w:t>
      </w:r>
    </w:p>
    <w:p w14:paraId="503547F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88B6815">
          <v:rect id="_x0000_i6138" style="width:0;height:1.5pt" o:hralign="center" o:hrstd="t" o:hr="t" fillcolor="#a0a0a0" stroked="f"/>
        </w:pict>
      </w:r>
    </w:p>
    <w:p w14:paraId="2717522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443. Create</w:t>
      </w:r>
    </w:p>
    <w:p w14:paraId="44B6B60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Finance Approver Email</w:t>
      </w:r>
    </w:p>
    <w:p w14:paraId="3072C01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724A408">
          <v:rect id="_x0000_i6139" style="width:0;height:1.5pt" o:hralign="center" o:hrstd="t" o:hr="t" fillcolor="#a0a0a0" stroked="f"/>
        </w:pict>
      </w:r>
    </w:p>
    <w:p w14:paraId="3D3F915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444. Create</w:t>
      </w:r>
    </w:p>
    <w:p w14:paraId="4AB67FE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 Approver Email</w:t>
      </w:r>
    </w:p>
    <w:p w14:paraId="5656AD7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3B57570">
          <v:rect id="_x0000_i6140" style="width:0;height:1.5pt" o:hralign="center" o:hrstd="t" o:hr="t" fillcolor="#a0a0a0" stroked="f"/>
        </w:pict>
      </w:r>
    </w:p>
    <w:p w14:paraId="5648BC0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445. Optional</w:t>
      </w:r>
    </w:p>
    <w:p w14:paraId="3F62AC5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 Support Email</w:t>
      </w:r>
    </w:p>
    <w:p w14:paraId="477B58B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3671BD0">
          <v:rect id="_x0000_i6141" style="width:0;height:1.5pt" o:hralign="center" o:hrstd="t" o:hr="t" fillcolor="#a0a0a0" stroked="f"/>
        </w:pict>
      </w:r>
    </w:p>
    <w:p w14:paraId="6207DBD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446. DEV Values</w:t>
      </w:r>
    </w:p>
    <w:p w14:paraId="6288D19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Use:</w:t>
      </w:r>
    </w:p>
    <w:p w14:paraId="35DE7B6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Training accounts/mailboxes.</w:t>
      </w:r>
    </w:p>
    <w:p w14:paraId="33320D6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5A2B10A">
          <v:rect id="_x0000_i6142" style="width:0;height:1.5pt" o:hralign="center" o:hrstd="t" o:hr="t" fillcolor="#a0a0a0" stroked="f"/>
        </w:pict>
      </w:r>
    </w:p>
    <w:p w14:paraId="22398F4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447. Do Not Hardcode</w:t>
      </w:r>
    </w:p>
    <w:p w14:paraId="153A3C4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approver email addresses in:</w:t>
      </w:r>
    </w:p>
    <w:p w14:paraId="762682E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Flow logic.</w:t>
      </w:r>
    </w:p>
    <w:p w14:paraId="3E79747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D6E8221">
          <v:rect id="_x0000_i6143" style="width:0;height:1.5pt" o:hralign="center" o:hrstd="t" o:hr="t" fillcolor="#a0a0a0" stroked="f"/>
        </w:pict>
      </w:r>
    </w:p>
    <w:p w14:paraId="5477012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CP — CONNECTION REFERENCES</w:t>
      </w:r>
    </w:p>
    <w:p w14:paraId="747521C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448. Day 29</w:t>
      </w:r>
    </w:p>
    <w:p w14:paraId="4C9D572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Create/plan:</w:t>
      </w:r>
    </w:p>
    <w:p w14:paraId="4B259C9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 — Dataverse</w:t>
      </w:r>
    </w:p>
    <w:p w14:paraId="7CF4CE0D" w14:textId="77777777" w:rsidR="009F360D" w:rsidRPr="009F360D" w:rsidRDefault="009F360D" w:rsidP="009F360D">
      <w:pPr>
        <w:rPr>
          <w:sz w:val="32"/>
          <w:szCs w:val="32"/>
        </w:rPr>
      </w:pPr>
    </w:p>
    <w:p w14:paraId="5691C55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 — Approvals</w:t>
      </w:r>
    </w:p>
    <w:p w14:paraId="314C040E" w14:textId="77777777" w:rsidR="009F360D" w:rsidRPr="009F360D" w:rsidRDefault="009F360D" w:rsidP="009F360D">
      <w:pPr>
        <w:rPr>
          <w:sz w:val="32"/>
          <w:szCs w:val="32"/>
        </w:rPr>
      </w:pPr>
    </w:p>
    <w:p w14:paraId="4C444D1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 — Outlook</w:t>
      </w:r>
    </w:p>
    <w:p w14:paraId="734DB06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as needed.</w:t>
      </w:r>
    </w:p>
    <w:p w14:paraId="0674A1A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383205A">
          <v:rect id="_x0000_i6144" style="width:0;height:1.5pt" o:hralign="center" o:hrstd="t" o:hr="t" fillcolor="#a0a0a0" stroked="f"/>
        </w:pict>
      </w:r>
    </w:p>
    <w:p w14:paraId="436B504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449. Day 31</w:t>
      </w:r>
    </w:p>
    <w:p w14:paraId="06F372E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Flows should use:</w:t>
      </w:r>
    </w:p>
    <w:p w14:paraId="448B1FB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Solution-aware references.</w:t>
      </w:r>
    </w:p>
    <w:p w14:paraId="284BB01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87CF9FC">
          <v:rect id="_x0000_i6145" style="width:0;height:1.5pt" o:hralign="center" o:hrstd="t" o:hr="t" fillcolor="#a0a0a0" stroked="f"/>
        </w:pict>
      </w:r>
    </w:p>
    <w:p w14:paraId="7AAFB76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CQ — AUDIT DESIGN</w:t>
      </w:r>
    </w:p>
    <w:p w14:paraId="421AC73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450. Enable table auditing where appropriate for:</w:t>
      </w:r>
    </w:p>
    <w:p w14:paraId="1859BE8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</w:t>
      </w:r>
    </w:p>
    <w:p w14:paraId="45EF45AA" w14:textId="77777777" w:rsidR="009F360D" w:rsidRPr="009F360D" w:rsidRDefault="009F360D" w:rsidP="009F360D">
      <w:pPr>
        <w:rPr>
          <w:sz w:val="32"/>
          <w:szCs w:val="32"/>
        </w:rPr>
      </w:pPr>
    </w:p>
    <w:p w14:paraId="075077E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 Item</w:t>
      </w:r>
    </w:p>
    <w:p w14:paraId="3515B1E4" w14:textId="77777777" w:rsidR="009F360D" w:rsidRPr="009F360D" w:rsidRDefault="009F360D" w:rsidP="009F360D">
      <w:pPr>
        <w:rPr>
          <w:sz w:val="32"/>
          <w:szCs w:val="32"/>
        </w:rPr>
      </w:pPr>
    </w:p>
    <w:p w14:paraId="1C5635C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Vendor</w:t>
      </w:r>
    </w:p>
    <w:p w14:paraId="325A8EE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D8EF17F">
          <v:rect id="_x0000_i6146" style="width:0;height:1.5pt" o:hralign="center" o:hrstd="t" o:hr="t" fillcolor="#a0a0a0" stroked="f"/>
        </w:pict>
      </w:r>
    </w:p>
    <w:p w14:paraId="57290BC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451. Consider Column Auditing</w:t>
      </w:r>
    </w:p>
    <w:p w14:paraId="5CB6E08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For:</w:t>
      </w:r>
    </w:p>
    <w:p w14:paraId="6ECFD30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Status</w:t>
      </w:r>
    </w:p>
    <w:p w14:paraId="35DFEB1E" w14:textId="77777777" w:rsidR="009F360D" w:rsidRPr="009F360D" w:rsidRDefault="009F360D" w:rsidP="009F360D">
      <w:pPr>
        <w:rPr>
          <w:sz w:val="32"/>
          <w:szCs w:val="32"/>
        </w:rPr>
      </w:pPr>
    </w:p>
    <w:p w14:paraId="6A4BB8A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Total Amount</w:t>
      </w:r>
    </w:p>
    <w:p w14:paraId="75F71DC7" w14:textId="77777777" w:rsidR="009F360D" w:rsidRPr="009F360D" w:rsidRDefault="009F360D" w:rsidP="009F360D">
      <w:pPr>
        <w:rPr>
          <w:sz w:val="32"/>
          <w:szCs w:val="32"/>
        </w:rPr>
      </w:pPr>
    </w:p>
    <w:p w14:paraId="243E4FF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Decisions</w:t>
      </w:r>
    </w:p>
    <w:p w14:paraId="058E3CCE" w14:textId="77777777" w:rsidR="009F360D" w:rsidRPr="009F360D" w:rsidRDefault="009F360D" w:rsidP="009F360D">
      <w:pPr>
        <w:rPr>
          <w:sz w:val="32"/>
          <w:szCs w:val="32"/>
        </w:rPr>
      </w:pPr>
    </w:p>
    <w:p w14:paraId="3CBF534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Prices</w:t>
      </w:r>
    </w:p>
    <w:p w14:paraId="12EB67C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FD34A69">
          <v:rect id="_x0000_i6147" style="width:0;height:1.5pt" o:hralign="center" o:hrstd="t" o:hr="t" fillcolor="#a0a0a0" stroked="f"/>
        </w:pict>
      </w:r>
    </w:p>
    <w:p w14:paraId="6BF7DBC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452. Don't Use Auditing As</w:t>
      </w:r>
    </w:p>
    <w:p w14:paraId="1EB6855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Replacement for business approval history.</w:t>
      </w:r>
    </w:p>
    <w:p w14:paraId="5B26D2D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They serve different purposes.</w:t>
      </w:r>
    </w:p>
    <w:p w14:paraId="7B7379B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7DA7D9B">
          <v:rect id="_x0000_i6148" style="width:0;height:1.5pt" o:hralign="center" o:hrstd="t" o:hr="t" fillcolor="#a0a0a0" stroked="f"/>
        </w:pict>
      </w:r>
    </w:p>
    <w:p w14:paraId="1810513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CR — INDEX / KEY DESIGN</w:t>
      </w:r>
    </w:p>
    <w:p w14:paraId="45099E8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453. Create Optional Alternate Keys</w:t>
      </w:r>
    </w:p>
    <w:p w14:paraId="1D1457B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Category</w:t>
      </w:r>
    </w:p>
    <w:p w14:paraId="307524A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Times New Roman" w:hAnsi="Times New Roman" w:cs="Times New Roman"/>
          <w:sz w:val="32"/>
          <w:szCs w:val="32"/>
        </w:rPr>
        <w:t>→</w:t>
      </w:r>
      <w:r w:rsidRPr="009F360D">
        <w:rPr>
          <w:sz w:val="32"/>
          <w:szCs w:val="32"/>
        </w:rPr>
        <w:t xml:space="preserve"> Category Code</w:t>
      </w:r>
    </w:p>
    <w:p w14:paraId="190BDE1B" w14:textId="77777777" w:rsidR="009F360D" w:rsidRPr="009F360D" w:rsidRDefault="009F360D" w:rsidP="009F360D">
      <w:pPr>
        <w:rPr>
          <w:sz w:val="32"/>
          <w:szCs w:val="32"/>
        </w:rPr>
      </w:pPr>
    </w:p>
    <w:p w14:paraId="7754779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Product</w:t>
      </w:r>
    </w:p>
    <w:p w14:paraId="7E7BD3A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Times New Roman" w:hAnsi="Times New Roman" w:cs="Times New Roman"/>
          <w:sz w:val="32"/>
          <w:szCs w:val="32"/>
        </w:rPr>
        <w:t>→</w:t>
      </w:r>
      <w:r w:rsidRPr="009F360D">
        <w:rPr>
          <w:sz w:val="32"/>
          <w:szCs w:val="32"/>
        </w:rPr>
        <w:t xml:space="preserve"> Product Code</w:t>
      </w:r>
    </w:p>
    <w:p w14:paraId="6F72E5A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4116686">
          <v:rect id="_x0000_i6149" style="width:0;height:1.5pt" o:hralign="center" o:hrstd="t" o:hr="t" fillcolor="#a0a0a0" stroked="f"/>
        </w:pict>
      </w:r>
    </w:p>
    <w:p w14:paraId="25E16F5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454. Why Product Code?</w:t>
      </w:r>
    </w:p>
    <w:p w14:paraId="5478580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External procurement/ERP system may know:</w:t>
      </w:r>
    </w:p>
    <w:p w14:paraId="27D704E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IT-LAP-001</w:t>
      </w:r>
    </w:p>
    <w:p w14:paraId="7EE4CAE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instead of Dataverse:</w:t>
      </w:r>
    </w:p>
    <w:p w14:paraId="2A48820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GUID.</w:t>
      </w:r>
    </w:p>
    <w:p w14:paraId="3AB0B09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A96D389">
          <v:rect id="_x0000_i6150" style="width:0;height:1.5pt" o:hralign="center" o:hrstd="t" o:hr="t" fillcolor="#a0a0a0" stroked="f"/>
        </w:pict>
      </w:r>
    </w:p>
    <w:p w14:paraId="2773623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455. Alternate Keys Help</w:t>
      </w:r>
    </w:p>
    <w:p w14:paraId="108C2EF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Integration.</w:t>
      </w:r>
    </w:p>
    <w:p w14:paraId="6CF1FEF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73DF2BA">
          <v:rect id="_x0000_i6151" style="width:0;height:1.5pt" o:hralign="center" o:hrstd="t" o:hr="t" fillcolor="#a0a0a0" stroked="f"/>
        </w:pict>
      </w:r>
    </w:p>
    <w:p w14:paraId="1ACFFA2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CS — DUPLICATE PRODUCT</w:t>
      </w:r>
    </w:p>
    <w:p w14:paraId="37BCF76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456. Without Unique Governance</w:t>
      </w:r>
    </w:p>
    <w:p w14:paraId="676BCB3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Two makers could create:</w:t>
      </w:r>
    </w:p>
    <w:p w14:paraId="2D60AC1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IT-LAP-001</w:t>
      </w:r>
    </w:p>
    <w:p w14:paraId="70B5D7E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twice.</w:t>
      </w:r>
    </w:p>
    <w:p w14:paraId="0B28769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E95C01C">
          <v:rect id="_x0000_i6152" style="width:0;height:1.5pt" o:hralign="center" o:hrstd="t" o:hr="t" fillcolor="#a0a0a0" stroked="f"/>
        </w:pict>
      </w:r>
    </w:p>
    <w:p w14:paraId="2A5A1ED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457. Alternate Key</w:t>
      </w:r>
    </w:p>
    <w:p w14:paraId="5E5E5A2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 help enforce:</w:t>
      </w:r>
    </w:p>
    <w:p w14:paraId="64B6470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Uniqueness.</w:t>
      </w:r>
    </w:p>
    <w:p w14:paraId="3FD02A8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1F7B36F">
          <v:rect id="_x0000_i6153" style="width:0;height:1.5pt" o:hralign="center" o:hrstd="t" o:hr="t" fillcolor="#a0a0a0" stroked="f"/>
        </w:pict>
      </w:r>
    </w:p>
    <w:p w14:paraId="2FFCDD2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CT — DOCUMENT ATTACHMENTS</w:t>
      </w:r>
    </w:p>
    <w:p w14:paraId="12BD060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458. Procurement Requests May Need</w:t>
      </w:r>
    </w:p>
    <w:p w14:paraId="789CDA6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Quotation</w:t>
      </w:r>
    </w:p>
    <w:p w14:paraId="3472E95F" w14:textId="77777777" w:rsidR="009F360D" w:rsidRPr="009F360D" w:rsidRDefault="009F360D" w:rsidP="009F360D">
      <w:pPr>
        <w:rPr>
          <w:sz w:val="32"/>
          <w:szCs w:val="32"/>
        </w:rPr>
      </w:pPr>
    </w:p>
    <w:p w14:paraId="376FC07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Specification</w:t>
      </w:r>
    </w:p>
    <w:p w14:paraId="5536B492" w14:textId="77777777" w:rsidR="009F360D" w:rsidRPr="009F360D" w:rsidRDefault="009F360D" w:rsidP="009F360D">
      <w:pPr>
        <w:rPr>
          <w:sz w:val="32"/>
          <w:szCs w:val="32"/>
        </w:rPr>
      </w:pPr>
    </w:p>
    <w:p w14:paraId="2EBA391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Supporting document</w:t>
      </w:r>
    </w:p>
    <w:p w14:paraId="392D822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6AB8B2E">
          <v:rect id="_x0000_i6154" style="width:0;height:1.5pt" o:hralign="center" o:hrstd="t" o:hr="t" fillcolor="#a0a0a0" stroked="f"/>
        </w:pict>
      </w:r>
    </w:p>
    <w:p w14:paraId="21E6AE4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459. Core Capstone</w:t>
      </w:r>
    </w:p>
    <w:p w14:paraId="29B844F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Attachments are:</w:t>
      </w:r>
    </w:p>
    <w:p w14:paraId="1D3A7E8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Optional.</w:t>
      </w:r>
    </w:p>
    <w:p w14:paraId="6815408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E07463E">
          <v:rect id="_x0000_i6155" style="width:0;height:1.5pt" o:hralign="center" o:hrstd="t" o:hr="t" fillcolor="#a0a0a0" stroked="f"/>
        </w:pict>
      </w:r>
    </w:p>
    <w:p w14:paraId="125A924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460. If Implemented</w:t>
      </w:r>
    </w:p>
    <w:p w14:paraId="37AA8FF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 supported:</w:t>
      </w:r>
    </w:p>
    <w:p w14:paraId="2561352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File column</w:t>
      </w:r>
    </w:p>
    <w:p w14:paraId="1D418EEF" w14:textId="77777777" w:rsidR="009F360D" w:rsidRPr="009F360D" w:rsidRDefault="009F360D" w:rsidP="009F360D">
      <w:pPr>
        <w:rPr>
          <w:sz w:val="32"/>
          <w:szCs w:val="32"/>
        </w:rPr>
      </w:pPr>
    </w:p>
    <w:p w14:paraId="7715384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Notes/attachments</w:t>
      </w:r>
    </w:p>
    <w:p w14:paraId="041C99EB" w14:textId="77777777" w:rsidR="009F360D" w:rsidRPr="009F360D" w:rsidRDefault="009F360D" w:rsidP="009F360D">
      <w:pPr>
        <w:rPr>
          <w:sz w:val="32"/>
          <w:szCs w:val="32"/>
        </w:rPr>
      </w:pPr>
    </w:p>
    <w:p w14:paraId="584980B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SharePoint document integration</w:t>
      </w:r>
    </w:p>
    <w:p w14:paraId="16DCF7F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according to architecture.</w:t>
      </w:r>
    </w:p>
    <w:p w14:paraId="362119F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81E8CE5">
          <v:rect id="_x0000_i6156" style="width:0;height:1.5pt" o:hralign="center" o:hrstd="t" o:hr="t" fillcolor="#a0a0a0" stroked="f"/>
        </w:pict>
      </w:r>
    </w:p>
    <w:p w14:paraId="2EED054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461. Don't Store</w:t>
      </w:r>
    </w:p>
    <w:p w14:paraId="55F0164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File as:</w:t>
      </w:r>
    </w:p>
    <w:p w14:paraId="7693CFC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Base64 text</w:t>
      </w:r>
    </w:p>
    <w:p w14:paraId="1F96D64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in normal text columns.</w:t>
      </w:r>
    </w:p>
    <w:p w14:paraId="78A7BC5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70FF4E7">
          <v:rect id="_x0000_i6157" style="width:0;height:1.5pt" o:hralign="center" o:hrstd="t" o:hr="t" fillcolor="#a0a0a0" stroked="f"/>
        </w:pict>
      </w:r>
    </w:p>
    <w:p w14:paraId="55F1E95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CU — PRIORITY</w:t>
      </w:r>
    </w:p>
    <w:p w14:paraId="3C91993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462. Optional Choice</w:t>
      </w:r>
    </w:p>
    <w:p w14:paraId="38B0321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Priority</w:t>
      </w:r>
    </w:p>
    <w:p w14:paraId="5A7F7FE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Options:</w:t>
      </w:r>
    </w:p>
    <w:p w14:paraId="685A233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Low</w:t>
      </w:r>
    </w:p>
    <w:p w14:paraId="6507046C" w14:textId="77777777" w:rsidR="009F360D" w:rsidRPr="009F360D" w:rsidRDefault="009F360D" w:rsidP="009F360D">
      <w:pPr>
        <w:rPr>
          <w:sz w:val="32"/>
          <w:szCs w:val="32"/>
        </w:rPr>
      </w:pPr>
    </w:p>
    <w:p w14:paraId="5941899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Normal</w:t>
      </w:r>
    </w:p>
    <w:p w14:paraId="42481DFA" w14:textId="77777777" w:rsidR="009F360D" w:rsidRPr="009F360D" w:rsidRDefault="009F360D" w:rsidP="009F360D">
      <w:pPr>
        <w:rPr>
          <w:sz w:val="32"/>
          <w:szCs w:val="32"/>
        </w:rPr>
      </w:pPr>
    </w:p>
    <w:p w14:paraId="63B2DB8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High</w:t>
      </w:r>
    </w:p>
    <w:p w14:paraId="5F9CD6D5" w14:textId="77777777" w:rsidR="009F360D" w:rsidRPr="009F360D" w:rsidRDefault="009F360D" w:rsidP="009F360D">
      <w:pPr>
        <w:rPr>
          <w:sz w:val="32"/>
          <w:szCs w:val="32"/>
        </w:rPr>
      </w:pPr>
    </w:p>
    <w:p w14:paraId="1EEA8ED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Urgent</w:t>
      </w:r>
    </w:p>
    <w:p w14:paraId="277658F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A32EEE1">
          <v:rect id="_x0000_i6158" style="width:0;height:1.5pt" o:hralign="center" o:hrstd="t" o:hr="t" fillcolor="#a0a0a0" stroked="f"/>
        </w:pict>
      </w:r>
    </w:p>
    <w:p w14:paraId="024008E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463. But</w:t>
      </w:r>
    </w:p>
    <w:p w14:paraId="6DA21B1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Priority does NOT change approval thresholds in:</w:t>
      </w:r>
    </w:p>
    <w:p w14:paraId="7EF75D9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Core v1.</w:t>
      </w:r>
    </w:p>
    <w:p w14:paraId="72CF296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F02E09D">
          <v:rect id="_x0000_i6159" style="width:0;height:1.5pt" o:hralign="center" o:hrstd="t" o:hr="t" fillcolor="#a0a0a0" stroked="f"/>
        </w:pict>
      </w:r>
    </w:p>
    <w:p w14:paraId="107508E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464. Avoid Rule Creep</w:t>
      </w:r>
    </w:p>
    <w:p w14:paraId="74E3325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Urgent does not mean:</w:t>
      </w:r>
    </w:p>
    <w:p w14:paraId="4B0F758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Skip Finance.</w:t>
      </w:r>
    </w:p>
    <w:p w14:paraId="2B1C4C7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C6FCDB1">
          <v:rect id="_x0000_i6160" style="width:0;height:1.5pt" o:hralign="center" o:hrstd="t" o:hr="t" fillcolor="#a0a0a0" stroked="f"/>
        </w:pict>
      </w:r>
    </w:p>
    <w:p w14:paraId="77ADCF8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CV — PROCUREMENT STATUS VS APPROVAL STATUS</w:t>
      </w:r>
    </w:p>
    <w:p w14:paraId="61FEB87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465. Could Create</w:t>
      </w:r>
    </w:p>
    <w:p w14:paraId="03F7B26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separate:</w:t>
      </w:r>
    </w:p>
    <w:p w14:paraId="5083047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 Status</w:t>
      </w:r>
    </w:p>
    <w:p w14:paraId="4D4EF8C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for:</w:t>
      </w:r>
    </w:p>
    <w:p w14:paraId="69AC042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Not Started</w:t>
      </w:r>
    </w:p>
    <w:p w14:paraId="072815AD" w14:textId="77777777" w:rsidR="009F360D" w:rsidRPr="009F360D" w:rsidRDefault="009F360D" w:rsidP="009F360D">
      <w:pPr>
        <w:rPr>
          <w:sz w:val="32"/>
          <w:szCs w:val="32"/>
        </w:rPr>
      </w:pPr>
    </w:p>
    <w:p w14:paraId="27D4489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Sourcing</w:t>
      </w:r>
    </w:p>
    <w:p w14:paraId="15F1B248" w14:textId="77777777" w:rsidR="009F360D" w:rsidRPr="009F360D" w:rsidRDefault="009F360D" w:rsidP="009F360D">
      <w:pPr>
        <w:rPr>
          <w:sz w:val="32"/>
          <w:szCs w:val="32"/>
        </w:rPr>
      </w:pPr>
    </w:p>
    <w:p w14:paraId="74513D6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Ordered</w:t>
      </w:r>
    </w:p>
    <w:p w14:paraId="6BAEBDE3" w14:textId="77777777" w:rsidR="009F360D" w:rsidRPr="009F360D" w:rsidRDefault="009F360D" w:rsidP="009F360D">
      <w:pPr>
        <w:rPr>
          <w:sz w:val="32"/>
          <w:szCs w:val="32"/>
        </w:rPr>
      </w:pPr>
    </w:p>
    <w:p w14:paraId="29B7A35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Received</w:t>
      </w:r>
    </w:p>
    <w:p w14:paraId="05019CB8" w14:textId="77777777" w:rsidR="009F360D" w:rsidRPr="009F360D" w:rsidRDefault="009F360D" w:rsidP="009F360D">
      <w:pPr>
        <w:rPr>
          <w:sz w:val="32"/>
          <w:szCs w:val="32"/>
        </w:rPr>
      </w:pPr>
    </w:p>
    <w:p w14:paraId="29E5F21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Completed</w:t>
      </w:r>
    </w:p>
    <w:p w14:paraId="758565D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832ACEF">
          <v:rect id="_x0000_i6161" style="width:0;height:1.5pt" o:hralign="center" o:hrstd="t" o:hr="t" fillcolor="#a0a0a0" stroked="f"/>
        </w:pict>
      </w:r>
    </w:p>
    <w:p w14:paraId="19A11B9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466. Core Scope</w:t>
      </w:r>
    </w:p>
    <w:p w14:paraId="54AC16B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 main Purchase Request Status:</w:t>
      </w:r>
    </w:p>
    <w:p w14:paraId="68F15B4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Approved</w:t>
      </w:r>
    </w:p>
    <w:p w14:paraId="0E478DF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Times New Roman" w:hAnsi="Times New Roman" w:cs="Times New Roman"/>
          <w:sz w:val="32"/>
          <w:szCs w:val="32"/>
        </w:rPr>
        <w:t>→</w:t>
      </w:r>
      <w:r w:rsidRPr="009F360D">
        <w:rPr>
          <w:sz w:val="32"/>
          <w:szCs w:val="32"/>
        </w:rPr>
        <w:t xml:space="preserve"> Ordered</w:t>
      </w:r>
    </w:p>
    <w:p w14:paraId="6A1EB23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Times New Roman" w:hAnsi="Times New Roman" w:cs="Times New Roman"/>
          <w:sz w:val="32"/>
          <w:szCs w:val="32"/>
        </w:rPr>
        <w:t>→</w:t>
      </w:r>
      <w:r w:rsidRPr="009F360D">
        <w:rPr>
          <w:sz w:val="32"/>
          <w:szCs w:val="32"/>
        </w:rPr>
        <w:t xml:space="preserve"> Closed</w:t>
      </w:r>
    </w:p>
    <w:p w14:paraId="36A7041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B21180E">
          <v:rect id="_x0000_i6162" style="width:0;height:1.5pt" o:hralign="center" o:hrstd="t" o:hr="t" fillcolor="#a0a0a0" stroked="f"/>
        </w:pict>
      </w:r>
    </w:p>
    <w:p w14:paraId="40552E6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467. Advanced Students</w:t>
      </w:r>
    </w:p>
    <w:p w14:paraId="1EE2719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 separate:</w:t>
      </w:r>
    </w:p>
    <w:p w14:paraId="702CD34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Approval State</w:t>
      </w:r>
    </w:p>
    <w:p w14:paraId="02B2E6D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from:</w:t>
      </w:r>
    </w:p>
    <w:p w14:paraId="244EDD6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Fulfillment State.</w:t>
      </w:r>
    </w:p>
    <w:p w14:paraId="008FEE8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FA492A7">
          <v:rect id="_x0000_i6163" style="width:0;height:1.5pt" o:hralign="center" o:hrstd="t" o:hr="t" fillcolor="#a0a0a0" stroked="f"/>
        </w:pict>
      </w:r>
    </w:p>
    <w:p w14:paraId="2CBF113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CW — DATA MODEL REVIEW QUESTIONS</w:t>
      </w:r>
    </w:p>
    <w:p w14:paraId="3904C9E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468. Ask</w:t>
      </w:r>
    </w:p>
    <w:p w14:paraId="07C223C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Can Purchase Request exist without Employee?</w:t>
      </w:r>
    </w:p>
    <w:p w14:paraId="3DE379B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No.</w:t>
      </w:r>
    </w:p>
    <w:p w14:paraId="5AC01A1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79AC1AC">
          <v:rect id="_x0000_i6164" style="width:0;height:1.5pt" o:hralign="center" o:hrstd="t" o:hr="t" fillcolor="#a0a0a0" stroked="f"/>
        </w:pict>
      </w:r>
    </w:p>
    <w:p w14:paraId="16B5FDA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469. Without Department?</w:t>
      </w:r>
    </w:p>
    <w:p w14:paraId="5ED1084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No.</w:t>
      </w:r>
    </w:p>
    <w:p w14:paraId="1438258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704B562">
          <v:rect id="_x0000_i6165" style="width:0;height:1.5pt" o:hralign="center" o:hrstd="t" o:hr="t" fillcolor="#a0a0a0" stroked="f"/>
        </w:pict>
      </w:r>
    </w:p>
    <w:p w14:paraId="49045E5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470. Can Request Item exist without Request?</w:t>
      </w:r>
    </w:p>
    <w:p w14:paraId="47A3450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No.</w:t>
      </w:r>
    </w:p>
    <w:p w14:paraId="5D9D1F0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AAF3889">
          <v:rect id="_x0000_i6166" style="width:0;height:1.5pt" o:hralign="center" o:hrstd="t" o:hr="t" fillcolor="#a0a0a0" stroked="f"/>
        </w:pict>
      </w:r>
    </w:p>
    <w:p w14:paraId="6FBCFDF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471. Without Product?</w:t>
      </w:r>
    </w:p>
    <w:p w14:paraId="4067576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No.</w:t>
      </w:r>
    </w:p>
    <w:p w14:paraId="578FE0B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F18A1A2">
          <v:rect id="_x0000_i6167" style="width:0;height:1.5pt" o:hralign="center" o:hrstd="t" o:hr="t" fillcolor="#a0a0a0" stroked="f"/>
        </w:pict>
      </w:r>
    </w:p>
    <w:p w14:paraId="45AC49A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472. Can Product exist without Vendor?</w:t>
      </w:r>
    </w:p>
    <w:p w14:paraId="7D91A96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Yes.</w:t>
      </w:r>
    </w:p>
    <w:p w14:paraId="581E028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Preferred Vendor is optional.</w:t>
      </w:r>
    </w:p>
    <w:p w14:paraId="1253006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EFD90B9">
          <v:rect id="_x0000_i6168" style="width:0;height:1.5pt" o:hralign="center" o:hrstd="t" o:hr="t" fillcolor="#a0a0a0" stroked="f"/>
        </w:pict>
      </w:r>
    </w:p>
    <w:p w14:paraId="15426A3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473. Can Product exist without Category?</w:t>
      </w:r>
    </w:p>
    <w:p w14:paraId="2FF0DBA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For our business model:</w:t>
      </w:r>
    </w:p>
    <w:p w14:paraId="4627673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No.</w:t>
      </w:r>
    </w:p>
    <w:p w14:paraId="70AE8E4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0A61758">
          <v:rect id="_x0000_i6169" style="width:0;height:1.5pt" o:hralign="center" o:hrstd="t" o:hr="t" fillcolor="#a0a0a0" stroked="f"/>
        </w:pict>
      </w:r>
    </w:p>
    <w:p w14:paraId="73942A1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474. Can Vendor exist without Product?</w:t>
      </w:r>
    </w:p>
    <w:p w14:paraId="161F32C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Yes.</w:t>
      </w:r>
    </w:p>
    <w:p w14:paraId="45EC03B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pict w14:anchorId="5EDA7AD6">
          <v:rect id="_x0000_i6170" style="width:0;height:1.5pt" o:hralign="center" o:hrstd="t" o:hr="t" fillcolor="#a0a0a0" stroked="f"/>
        </w:pict>
      </w:r>
    </w:p>
    <w:p w14:paraId="0A56596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CX — DESIGN ANTI-PATTERN 1</w:t>
      </w:r>
    </w:p>
    <w:p w14:paraId="2DB0451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475. One Table</w:t>
      </w:r>
    </w:p>
    <w:p w14:paraId="5E57758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Student creates:</w:t>
      </w:r>
    </w:p>
    <w:p w14:paraId="5C454EC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</w:t>
      </w:r>
    </w:p>
    <w:p w14:paraId="69ED119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with:</w:t>
      </w:r>
    </w:p>
    <w:p w14:paraId="46C8EF7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Product1</w:t>
      </w:r>
    </w:p>
    <w:p w14:paraId="2597ED72" w14:textId="77777777" w:rsidR="009F360D" w:rsidRPr="009F360D" w:rsidRDefault="009F360D" w:rsidP="009F360D">
      <w:pPr>
        <w:rPr>
          <w:sz w:val="32"/>
          <w:szCs w:val="32"/>
        </w:rPr>
      </w:pPr>
    </w:p>
    <w:p w14:paraId="507CE4E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Quantity1</w:t>
      </w:r>
    </w:p>
    <w:p w14:paraId="6265B453" w14:textId="77777777" w:rsidR="009F360D" w:rsidRPr="009F360D" w:rsidRDefault="009F360D" w:rsidP="009F360D">
      <w:pPr>
        <w:rPr>
          <w:sz w:val="32"/>
          <w:szCs w:val="32"/>
        </w:rPr>
      </w:pPr>
    </w:p>
    <w:p w14:paraId="72C3C88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Product2</w:t>
      </w:r>
    </w:p>
    <w:p w14:paraId="5BF04D2A" w14:textId="77777777" w:rsidR="009F360D" w:rsidRPr="009F360D" w:rsidRDefault="009F360D" w:rsidP="009F360D">
      <w:pPr>
        <w:rPr>
          <w:sz w:val="32"/>
          <w:szCs w:val="32"/>
        </w:rPr>
      </w:pPr>
    </w:p>
    <w:p w14:paraId="2CCD1C9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Quantity2</w:t>
      </w:r>
    </w:p>
    <w:p w14:paraId="53CEF957" w14:textId="77777777" w:rsidR="009F360D" w:rsidRPr="009F360D" w:rsidRDefault="009F360D" w:rsidP="009F360D">
      <w:pPr>
        <w:rPr>
          <w:sz w:val="32"/>
          <w:szCs w:val="32"/>
        </w:rPr>
      </w:pPr>
    </w:p>
    <w:p w14:paraId="46405DB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Product3</w:t>
      </w:r>
    </w:p>
    <w:p w14:paraId="2E571609" w14:textId="77777777" w:rsidR="009F360D" w:rsidRPr="009F360D" w:rsidRDefault="009F360D" w:rsidP="009F360D">
      <w:pPr>
        <w:rPr>
          <w:sz w:val="32"/>
          <w:szCs w:val="32"/>
        </w:rPr>
      </w:pPr>
    </w:p>
    <w:p w14:paraId="5DF51CB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Quantity3</w:t>
      </w:r>
    </w:p>
    <w:p w14:paraId="1F5BF40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EA744D9">
          <v:rect id="_x0000_i6171" style="width:0;height:1.5pt" o:hralign="center" o:hrstd="t" o:hr="t" fillcolor="#a0a0a0" stroked="f"/>
        </w:pict>
      </w:r>
    </w:p>
    <w:p w14:paraId="25AD459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476. Problem</w:t>
      </w:r>
    </w:p>
    <w:p w14:paraId="0353DA0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What if request has:</w:t>
      </w:r>
    </w:p>
    <w:p w14:paraId="42DED63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10 products?</w:t>
      </w:r>
    </w:p>
    <w:p w14:paraId="79CBE56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2092241">
          <v:rect id="_x0000_i6172" style="width:0;height:1.5pt" o:hralign="center" o:hrstd="t" o:hr="t" fillcolor="#a0a0a0" stroked="f"/>
        </w:pict>
      </w:r>
    </w:p>
    <w:p w14:paraId="1E2B80F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477. Correct</w:t>
      </w:r>
    </w:p>
    <w:p w14:paraId="05FF95E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Purchase Request Item.</w:t>
      </w:r>
    </w:p>
    <w:p w14:paraId="39271A7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3740754">
          <v:rect id="_x0000_i6173" style="width:0;height:1.5pt" o:hralign="center" o:hrstd="t" o:hr="t" fillcolor="#a0a0a0" stroked="f"/>
        </w:pict>
      </w:r>
    </w:p>
    <w:p w14:paraId="2C2EDC4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CY — ANTI-PATTERN 2</w:t>
      </w:r>
    </w:p>
    <w:p w14:paraId="1CC5B7E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478. Product List Stored As</w:t>
      </w:r>
    </w:p>
    <w:p w14:paraId="682E166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"Laptop x5, Monitor x10"</w:t>
      </w:r>
    </w:p>
    <w:p w14:paraId="4B1D56D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inside Multiline Text.</w:t>
      </w:r>
    </w:p>
    <w:p w14:paraId="3F983FA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54A1B1F">
          <v:rect id="_x0000_i6174" style="width:0;height:1.5pt" o:hralign="center" o:hrstd="t" o:hr="t" fillcolor="#a0a0a0" stroked="f"/>
        </w:pict>
      </w:r>
    </w:p>
    <w:p w14:paraId="4ECEDE8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479. Problem</w:t>
      </w:r>
    </w:p>
    <w:p w14:paraId="713CD53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Cannot easily:</w:t>
      </w:r>
    </w:p>
    <w:p w14:paraId="45CC5A7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Report</w:t>
      </w:r>
    </w:p>
    <w:p w14:paraId="4BB7B67D" w14:textId="77777777" w:rsidR="009F360D" w:rsidRPr="009F360D" w:rsidRDefault="009F360D" w:rsidP="009F360D">
      <w:pPr>
        <w:rPr>
          <w:sz w:val="32"/>
          <w:szCs w:val="32"/>
        </w:rPr>
      </w:pPr>
    </w:p>
    <w:p w14:paraId="61E0ADC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Validate</w:t>
      </w:r>
    </w:p>
    <w:p w14:paraId="0377995E" w14:textId="77777777" w:rsidR="009F360D" w:rsidRPr="009F360D" w:rsidRDefault="009F360D" w:rsidP="009F360D">
      <w:pPr>
        <w:rPr>
          <w:sz w:val="32"/>
          <w:szCs w:val="32"/>
        </w:rPr>
      </w:pPr>
    </w:p>
    <w:p w14:paraId="1E43581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Calculate</w:t>
      </w:r>
    </w:p>
    <w:p w14:paraId="1897DD0D" w14:textId="77777777" w:rsidR="009F360D" w:rsidRPr="009F360D" w:rsidRDefault="009F360D" w:rsidP="009F360D">
      <w:pPr>
        <w:rPr>
          <w:sz w:val="32"/>
          <w:szCs w:val="32"/>
        </w:rPr>
      </w:pPr>
    </w:p>
    <w:p w14:paraId="1507FC0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Filter</w:t>
      </w:r>
    </w:p>
    <w:p w14:paraId="6E5BD315" w14:textId="77777777" w:rsidR="009F360D" w:rsidRPr="009F360D" w:rsidRDefault="009F360D" w:rsidP="009F360D">
      <w:pPr>
        <w:rPr>
          <w:sz w:val="32"/>
          <w:szCs w:val="32"/>
        </w:rPr>
      </w:pPr>
    </w:p>
    <w:p w14:paraId="53BDBE3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Relate</w:t>
      </w:r>
    </w:p>
    <w:p w14:paraId="3137524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6FF6CE6">
          <v:rect id="_x0000_i6175" style="width:0;height:1.5pt" o:hralign="center" o:hrstd="t" o:hr="t" fillcolor="#a0a0a0" stroked="f"/>
        </w:pict>
      </w:r>
    </w:p>
    <w:p w14:paraId="325BF86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480. Use</w:t>
      </w:r>
    </w:p>
    <w:p w14:paraId="0D568C3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Structured rows.</w:t>
      </w:r>
    </w:p>
    <w:p w14:paraId="4C4E2EA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pict w14:anchorId="0001781E">
          <v:rect id="_x0000_i6176" style="width:0;height:1.5pt" o:hralign="center" o:hrstd="t" o:hr="t" fillcolor="#a0a0a0" stroked="f"/>
        </w:pict>
      </w:r>
    </w:p>
    <w:p w14:paraId="6E600B7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CZ — ANTI-PATTERN 3</w:t>
      </w:r>
    </w:p>
    <w:p w14:paraId="75A3BAE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481. Department Stored As</w:t>
      </w:r>
    </w:p>
    <w:p w14:paraId="2546FE0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"Finance"</w:t>
      </w:r>
    </w:p>
    <w:p w14:paraId="2F8C039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text.</w:t>
      </w:r>
    </w:p>
    <w:p w14:paraId="2973C3A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369D217">
          <v:rect id="_x0000_i6177" style="width:0;height:1.5pt" o:hralign="center" o:hrstd="t" o:hr="t" fillcolor="#a0a0a0" stroked="f"/>
        </w:pict>
      </w:r>
    </w:p>
    <w:p w14:paraId="5924BB4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482. Better</w:t>
      </w:r>
    </w:p>
    <w:p w14:paraId="71323B3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Department Lookup.</w:t>
      </w:r>
    </w:p>
    <w:p w14:paraId="2F164FF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DADA93B">
          <v:rect id="_x0000_i6178" style="width:0;height:1.5pt" o:hralign="center" o:hrstd="t" o:hr="t" fillcolor="#a0a0a0" stroked="f"/>
        </w:pict>
      </w:r>
    </w:p>
    <w:p w14:paraId="0606D6B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483. Why?</w:t>
      </w:r>
    </w:p>
    <w:p w14:paraId="4F6789A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Avoid:</w:t>
      </w:r>
    </w:p>
    <w:p w14:paraId="5219032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Finance</w:t>
      </w:r>
    </w:p>
    <w:p w14:paraId="249B5C3E" w14:textId="77777777" w:rsidR="009F360D" w:rsidRPr="009F360D" w:rsidRDefault="009F360D" w:rsidP="009F360D">
      <w:pPr>
        <w:rPr>
          <w:sz w:val="32"/>
          <w:szCs w:val="32"/>
        </w:rPr>
      </w:pPr>
    </w:p>
    <w:p w14:paraId="772E854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finance</w:t>
      </w:r>
    </w:p>
    <w:p w14:paraId="4EBBA499" w14:textId="77777777" w:rsidR="009F360D" w:rsidRPr="009F360D" w:rsidRDefault="009F360D" w:rsidP="009F360D">
      <w:pPr>
        <w:rPr>
          <w:sz w:val="32"/>
          <w:szCs w:val="32"/>
        </w:rPr>
      </w:pPr>
    </w:p>
    <w:p w14:paraId="0FA6573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FIN</w:t>
      </w:r>
    </w:p>
    <w:p w14:paraId="7B6D1725" w14:textId="77777777" w:rsidR="009F360D" w:rsidRPr="009F360D" w:rsidRDefault="009F360D" w:rsidP="009F360D">
      <w:pPr>
        <w:rPr>
          <w:sz w:val="32"/>
          <w:szCs w:val="32"/>
        </w:rPr>
      </w:pPr>
    </w:p>
    <w:p w14:paraId="231DE6C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Finance Department</w:t>
      </w:r>
    </w:p>
    <w:p w14:paraId="4D2BD96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representing the same concept.</w:t>
      </w:r>
    </w:p>
    <w:p w14:paraId="2641291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A41FADA">
          <v:rect id="_x0000_i6179" style="width:0;height:1.5pt" o:hralign="center" o:hrstd="t" o:hr="t" fillcolor="#a0a0a0" stroked="f"/>
        </w:pict>
      </w:r>
    </w:p>
    <w:p w14:paraId="2CD1AF1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DA — ANTI-PATTERN 4</w:t>
      </w:r>
    </w:p>
    <w:p w14:paraId="0337FD5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484. Vendor Stored As Free Text</w:t>
      </w:r>
    </w:p>
    <w:p w14:paraId="15FF04F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Nova Tech</w:t>
      </w:r>
    </w:p>
    <w:p w14:paraId="736D6193" w14:textId="77777777" w:rsidR="009F360D" w:rsidRPr="009F360D" w:rsidRDefault="009F360D" w:rsidP="009F360D">
      <w:pPr>
        <w:rPr>
          <w:sz w:val="32"/>
          <w:szCs w:val="32"/>
        </w:rPr>
      </w:pPr>
    </w:p>
    <w:p w14:paraId="464534F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Nova Technologies</w:t>
      </w:r>
    </w:p>
    <w:p w14:paraId="680CFB28" w14:textId="77777777" w:rsidR="009F360D" w:rsidRPr="009F360D" w:rsidRDefault="009F360D" w:rsidP="009F360D">
      <w:pPr>
        <w:rPr>
          <w:sz w:val="32"/>
          <w:szCs w:val="32"/>
        </w:rPr>
      </w:pPr>
    </w:p>
    <w:p w14:paraId="550C262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Nova Technology Ltd.</w:t>
      </w:r>
    </w:p>
    <w:p w14:paraId="4E21040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0413C6F">
          <v:rect id="_x0000_i6180" style="width:0;height:1.5pt" o:hralign="center" o:hrstd="t" o:hr="t" fillcolor="#a0a0a0" stroked="f"/>
        </w:pict>
      </w:r>
    </w:p>
    <w:p w14:paraId="63A47A8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485. Better</w:t>
      </w:r>
    </w:p>
    <w:p w14:paraId="37FD5BC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Vendor Lookup.</w:t>
      </w:r>
    </w:p>
    <w:p w14:paraId="0DB750E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1B853DB">
          <v:rect id="_x0000_i6181" style="width:0;height:1.5pt" o:hralign="center" o:hrstd="t" o:hr="t" fillcolor="#a0a0a0" stroked="f"/>
        </w:pict>
      </w:r>
    </w:p>
    <w:p w14:paraId="4CA7F68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DB — ANTI-PATTERN 5</w:t>
      </w:r>
    </w:p>
    <w:p w14:paraId="62A8700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486. Status Stored As Free Text</w:t>
      </w:r>
    </w:p>
    <w:p w14:paraId="72DDB89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Bad.</w:t>
      </w:r>
    </w:p>
    <w:p w14:paraId="3EFF7E1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775B0C1">
          <v:rect id="_x0000_i6182" style="width:0;height:1.5pt" o:hralign="center" o:hrstd="t" o:hr="t" fillcolor="#a0a0a0" stroked="f"/>
        </w:pict>
      </w:r>
    </w:p>
    <w:p w14:paraId="6A949D9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487. Use</w:t>
      </w:r>
    </w:p>
    <w:p w14:paraId="626F231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Choice.</w:t>
      </w:r>
    </w:p>
    <w:p w14:paraId="5CA1224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90ABECB">
          <v:rect id="_x0000_i6183" style="width:0;height:1.5pt" o:hralign="center" o:hrstd="t" o:hr="t" fillcolor="#a0a0a0" stroked="f"/>
        </w:pict>
      </w:r>
    </w:p>
    <w:p w14:paraId="2CAC2B1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DC — ANTI-PATTERN 6</w:t>
      </w:r>
    </w:p>
    <w:p w14:paraId="63FD3D5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488. Total Stored Only In Canvas Variable</w:t>
      </w:r>
    </w:p>
    <w:p w14:paraId="0527DAE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Bad.</w:t>
      </w:r>
    </w:p>
    <w:p w14:paraId="65047EC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C46540D">
          <v:rect id="_x0000_i6184" style="width:0;height:1.5pt" o:hralign="center" o:hrstd="t" o:hr="t" fillcolor="#a0a0a0" stroked="f"/>
        </w:pict>
      </w:r>
    </w:p>
    <w:p w14:paraId="78810D2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489. Persist validated:</w:t>
      </w:r>
    </w:p>
    <w:p w14:paraId="09E2A87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Total Amount</w:t>
      </w:r>
    </w:p>
    <w:p w14:paraId="5765136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in Dataverse.</w:t>
      </w:r>
    </w:p>
    <w:p w14:paraId="5BA719A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1135C8C">
          <v:rect id="_x0000_i6185" style="width:0;height:1.5pt" o:hralign="center" o:hrstd="t" o:hr="t" fillcolor="#a0a0a0" stroked="f"/>
        </w:pict>
      </w:r>
    </w:p>
    <w:p w14:paraId="349032C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DD — ANTI-PATTERN 7</w:t>
      </w:r>
    </w:p>
    <w:p w14:paraId="1AF9A41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490. Employee Chooses Approval Route</w:t>
      </w:r>
    </w:p>
    <w:p w14:paraId="7619A48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Manager only</w:t>
      </w:r>
    </w:p>
    <w:p w14:paraId="50C8DD00" w14:textId="77777777" w:rsidR="009F360D" w:rsidRPr="009F360D" w:rsidRDefault="009F360D" w:rsidP="009F360D">
      <w:pPr>
        <w:rPr>
          <w:sz w:val="32"/>
          <w:szCs w:val="32"/>
        </w:rPr>
      </w:pPr>
    </w:p>
    <w:p w14:paraId="44D337D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Manager + Finance</w:t>
      </w:r>
    </w:p>
    <w:p w14:paraId="76113F9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ED2615E">
          <v:rect id="_x0000_i6186" style="width:0;height:1.5pt" o:hralign="center" o:hrstd="t" o:hr="t" fillcolor="#a0a0a0" stroked="f"/>
        </w:pict>
      </w:r>
    </w:p>
    <w:p w14:paraId="0EC0741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491. No.</w:t>
      </w:r>
    </w:p>
    <w:p w14:paraId="08319AA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Route is determined by:</w:t>
      </w:r>
    </w:p>
    <w:p w14:paraId="7206B06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Business rule.</w:t>
      </w:r>
    </w:p>
    <w:p w14:paraId="05AAB1B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7EE2C51">
          <v:rect id="_x0000_i6187" style="width:0;height:1.5pt" o:hralign="center" o:hrstd="t" o:hr="t" fillcolor="#a0a0a0" stroked="f"/>
        </w:pict>
      </w:r>
    </w:p>
    <w:p w14:paraId="00719AC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DE — ANTI-PATTERN 8</w:t>
      </w:r>
    </w:p>
    <w:p w14:paraId="214B3BC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492. Employee Sets</w:t>
      </w:r>
    </w:p>
    <w:p w14:paraId="5E4019D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Status = Approved</w:t>
      </w:r>
    </w:p>
    <w:p w14:paraId="5C2BC0A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No.</w:t>
      </w:r>
    </w:p>
    <w:p w14:paraId="1589C42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726D8BE">
          <v:rect id="_x0000_i6188" style="width:0;height:1.5pt" o:hralign="center" o:hrstd="t" o:hr="t" fillcolor="#a0a0a0" stroked="f"/>
        </w:pict>
      </w:r>
    </w:p>
    <w:p w14:paraId="6136893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493. Approval state is controlled by:</w:t>
      </w:r>
    </w:p>
    <w:p w14:paraId="043C0C8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Process and authorization.</w:t>
      </w:r>
    </w:p>
    <w:p w14:paraId="0EB889C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855EF81">
          <v:rect id="_x0000_i6189" style="width:0;height:1.5pt" o:hralign="center" o:hrstd="t" o:hr="t" fillcolor="#a0a0a0" stroked="f"/>
        </w:pict>
      </w:r>
    </w:p>
    <w:p w14:paraId="588B6E9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DF — ANTI-PATTERN 9</w:t>
      </w:r>
    </w:p>
    <w:p w14:paraId="781F618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494. Delete rejected Requests</w:t>
      </w:r>
    </w:p>
    <w:p w14:paraId="66ECCEA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No.</w:t>
      </w:r>
    </w:p>
    <w:p w14:paraId="25C1DF3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Keep:</w:t>
      </w:r>
    </w:p>
    <w:p w14:paraId="199D6AC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History.</w:t>
      </w:r>
    </w:p>
    <w:p w14:paraId="4715D1F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3D1F2B8">
          <v:rect id="_x0000_i6190" style="width:0;height:1.5pt" o:hralign="center" o:hrstd="t" o:hr="t" fillcolor="#a0a0a0" stroked="f"/>
        </w:pict>
      </w:r>
    </w:p>
    <w:p w14:paraId="2B24FF1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DG — ANTI-PATTERN 10</w:t>
      </w:r>
    </w:p>
    <w:p w14:paraId="455B1A0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495. Use Rollup As Immediate Approval Total</w:t>
      </w:r>
    </w:p>
    <w:p w14:paraId="530358D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Risk:</w:t>
      </w:r>
    </w:p>
    <w:p w14:paraId="4274DE9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Stale asynchronous value.</w:t>
      </w:r>
    </w:p>
    <w:p w14:paraId="188C2B9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85941EE">
          <v:rect id="_x0000_i6191" style="width:0;height:1.5pt" o:hralign="center" o:hrstd="t" o:hr="t" fillcolor="#a0a0a0" stroked="f"/>
        </w:pict>
      </w:r>
    </w:p>
    <w:p w14:paraId="546FEB9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DH — ANTI-PATTERN 11</w:t>
      </w:r>
    </w:p>
    <w:p w14:paraId="64AD9CC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496. Recalculate Total Only In Canvas</w:t>
      </w:r>
    </w:p>
    <w:p w14:paraId="73645C7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Risk:</w:t>
      </w:r>
    </w:p>
    <w:p w14:paraId="6C3C9A8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Client manipulation / alternate-entry paths.</w:t>
      </w:r>
    </w:p>
    <w:p w14:paraId="6C00D73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3430D13">
          <v:rect id="_x0000_i6192" style="width:0;height:1.5pt" o:hralign="center" o:hrstd="t" o:hr="t" fillcolor="#a0a0a0" stroked="f"/>
        </w:pict>
      </w:r>
    </w:p>
    <w:p w14:paraId="774DB01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DI — ANTI-PATTERN 12</w:t>
      </w:r>
    </w:p>
    <w:p w14:paraId="7A699BC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497. Finance Approver Hardcoded</w:t>
      </w:r>
    </w:p>
    <w:p w14:paraId="408AF6E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finance@example</w:t>
      </w:r>
    </w:p>
    <w:p w14:paraId="2E2E669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inside Flow.</w:t>
      </w:r>
    </w:p>
    <w:p w14:paraId="4521851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Use:</w:t>
      </w:r>
    </w:p>
    <w:p w14:paraId="31FAC67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Environment Variable.</w:t>
      </w:r>
    </w:p>
    <w:p w14:paraId="7C9C0B7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E593B90">
          <v:rect id="_x0000_i6193" style="width:0;height:1.5pt" o:hralign="center" o:hrstd="t" o:hr="t" fillcolor="#a0a0a0" stroked="f"/>
        </w:pict>
      </w:r>
    </w:p>
    <w:p w14:paraId="0971687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DJ — ANTI-PATTERN 13</w:t>
      </w:r>
    </w:p>
    <w:p w14:paraId="5EC2788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498. Create Second Employee Table</w:t>
      </w:r>
    </w:p>
    <w:p w14:paraId="659682D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No.</w:t>
      </w:r>
    </w:p>
    <w:p w14:paraId="5A26945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Reuse:</w:t>
      </w:r>
    </w:p>
    <w:p w14:paraId="151517A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Existing Employee.</w:t>
      </w:r>
    </w:p>
    <w:p w14:paraId="65396A4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04EDCDC">
          <v:rect id="_x0000_i6194" style="width:0;height:1.5pt" o:hralign="center" o:hrstd="t" o:hr="t" fillcolor="#a0a0a0" stroked="f"/>
        </w:pict>
      </w:r>
    </w:p>
    <w:p w14:paraId="66AE6B3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DK — ANTI-PATTERN 14</w:t>
      </w:r>
    </w:p>
    <w:p w14:paraId="4C535BB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499. Create Business-Critical Components Outside Solution</w:t>
      </w:r>
    </w:p>
    <w:p w14:paraId="34F273A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No.</w:t>
      </w:r>
    </w:p>
    <w:p w14:paraId="544C281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Use:</w:t>
      </w:r>
    </w:p>
    <w:p w14:paraId="08AA99F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Solution-first development.</w:t>
      </w:r>
    </w:p>
    <w:p w14:paraId="13E1D85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C7B8A5C">
          <v:rect id="_x0000_i6195" style="width:0;height:1.5pt" o:hralign="center" o:hrstd="t" o:hr="t" fillcolor="#a0a0a0" stroked="f"/>
        </w:pict>
      </w:r>
    </w:p>
    <w:p w14:paraId="5A34AD1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DL — ANTI-PATTERN 15</w:t>
      </w:r>
    </w:p>
    <w:p w14:paraId="31E1030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500. Choose Table Ownership Later</w:t>
      </w:r>
    </w:p>
    <w:p w14:paraId="203DFBD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Cannot treat ownership as:</w:t>
      </w:r>
    </w:p>
    <w:p w14:paraId="04F20CF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 afterthought.</w:t>
      </w:r>
    </w:p>
    <w:p w14:paraId="54E9291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Choose it during:</w:t>
      </w:r>
    </w:p>
    <w:p w14:paraId="0FDB2A4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Table creation.</w:t>
      </w:r>
    </w:p>
    <w:p w14:paraId="65F0EEF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A77CC3B">
          <v:rect id="_x0000_i6196" style="width:0;height:1.5pt" o:hralign="center" o:hrstd="t" o:hr="t" fillcolor="#a0a0a0" stroked="f"/>
        </w:pict>
      </w:r>
    </w:p>
    <w:p w14:paraId="670C03B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DM — SECURITY TEST CASES</w:t>
      </w:r>
    </w:p>
    <w:p w14:paraId="52F6A39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501. S01</w:t>
      </w:r>
    </w:p>
    <w:p w14:paraId="5AEE050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Employee A should see:</w:t>
      </w:r>
    </w:p>
    <w:p w14:paraId="7844F54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Their Requests.</w:t>
      </w:r>
    </w:p>
    <w:p w14:paraId="0883778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pict w14:anchorId="40E2CF5F">
          <v:rect id="_x0000_i6197" style="width:0;height:1.5pt" o:hralign="center" o:hrstd="t" o:hr="t" fillcolor="#a0a0a0" stroked="f"/>
        </w:pict>
      </w:r>
    </w:p>
    <w:p w14:paraId="368DF0F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502. S02</w:t>
      </w:r>
    </w:p>
    <w:p w14:paraId="7E628CB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Employee A should not automatically see:</w:t>
      </w:r>
    </w:p>
    <w:p w14:paraId="25BD703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Employee B's requests.</w:t>
      </w:r>
    </w:p>
    <w:p w14:paraId="6F87EF0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83A447B">
          <v:rect id="_x0000_i6198" style="width:0;height:1.5pt" o:hralign="center" o:hrstd="t" o:hr="t" fillcolor="#a0a0a0" stroked="f"/>
        </w:pict>
      </w:r>
    </w:p>
    <w:p w14:paraId="4CEA176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503. S03</w:t>
      </w:r>
    </w:p>
    <w:p w14:paraId="4B91341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Employee cannot:</w:t>
      </w:r>
    </w:p>
    <w:p w14:paraId="1C89515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Edit Product catalog.</w:t>
      </w:r>
    </w:p>
    <w:p w14:paraId="5B026CC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E61FBC6">
          <v:rect id="_x0000_i6199" style="width:0;height:1.5pt" o:hralign="center" o:hrstd="t" o:hr="t" fillcolor="#a0a0a0" stroked="f"/>
        </w:pict>
      </w:r>
    </w:p>
    <w:p w14:paraId="0713863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504. S04</w:t>
      </w:r>
    </w:p>
    <w:p w14:paraId="13103B0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Employee cannot:</w:t>
      </w:r>
    </w:p>
    <w:p w14:paraId="70B64A7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Create Vendor.</w:t>
      </w:r>
    </w:p>
    <w:p w14:paraId="1C53DB4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004B3A6">
          <v:rect id="_x0000_i6200" style="width:0;height:1.5pt" o:hralign="center" o:hrstd="t" o:hr="t" fillcolor="#a0a0a0" stroked="f"/>
        </w:pict>
      </w:r>
    </w:p>
    <w:p w14:paraId="580EF14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505. S05</w:t>
      </w:r>
    </w:p>
    <w:p w14:paraId="504A1DA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Employee cannot:</w:t>
      </w:r>
    </w:p>
    <w:p w14:paraId="465FB39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Mark request Approved.</w:t>
      </w:r>
    </w:p>
    <w:p w14:paraId="60792BE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F6C9D2D">
          <v:rect id="_x0000_i6201" style="width:0;height:1.5pt" o:hralign="center" o:hrstd="t" o:hr="t" fillcolor="#a0a0a0" stroked="f"/>
        </w:pict>
      </w:r>
    </w:p>
    <w:p w14:paraId="23960F6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506. S06</w:t>
      </w:r>
    </w:p>
    <w:p w14:paraId="4EDA2ED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Finance does not need:</w:t>
      </w:r>
    </w:p>
    <w:p w14:paraId="23431BE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Vendor deletion privileges.</w:t>
      </w:r>
    </w:p>
    <w:p w14:paraId="6092898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4D6B831">
          <v:rect id="_x0000_i6202" style="width:0;height:1.5pt" o:hralign="center" o:hrstd="t" o:hr="t" fillcolor="#a0a0a0" stroked="f"/>
        </w:pict>
      </w:r>
    </w:p>
    <w:p w14:paraId="70B27EE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507. S07</w:t>
      </w:r>
    </w:p>
    <w:p w14:paraId="0ABBE1C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Procurement can maintain:</w:t>
      </w:r>
    </w:p>
    <w:p w14:paraId="64D1520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Product/Vendor reference data.</w:t>
      </w:r>
    </w:p>
    <w:p w14:paraId="4D45B6D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C64F88F">
          <v:rect id="_x0000_i6203" style="width:0;height:1.5pt" o:hralign="center" o:hrstd="t" o:hr="t" fillcolor="#a0a0a0" stroked="f"/>
        </w:pict>
      </w:r>
    </w:p>
    <w:p w14:paraId="0684CC4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508. S08</w:t>
      </w:r>
    </w:p>
    <w:p w14:paraId="2F9C5AD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 Manager can review:</w:t>
      </w:r>
    </w:p>
    <w:p w14:paraId="1C54B3C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High-value requests.</w:t>
      </w:r>
    </w:p>
    <w:p w14:paraId="7882C24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8A047BD">
          <v:rect id="_x0000_i6204" style="width:0;height:1.5pt" o:hralign="center" o:hrstd="t" o:hr="t" fillcolor="#a0a0a0" stroked="f"/>
        </w:pict>
      </w:r>
    </w:p>
    <w:p w14:paraId="4B64BCF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DN — BUSINESS TEST CASES</w:t>
      </w:r>
    </w:p>
    <w:p w14:paraId="72B33EF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509. B01</w:t>
      </w:r>
    </w:p>
    <w:p w14:paraId="6182F8F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Total = 4,999.99</w:t>
      </w:r>
    </w:p>
    <w:p w14:paraId="789541B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Expected:</w:t>
      </w:r>
    </w:p>
    <w:p w14:paraId="1107EA1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Manager only.</w:t>
      </w:r>
    </w:p>
    <w:p w14:paraId="77AC6D1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7ECE391">
          <v:rect id="_x0000_i6205" style="width:0;height:1.5pt" o:hralign="center" o:hrstd="t" o:hr="t" fillcolor="#a0a0a0" stroked="f"/>
        </w:pict>
      </w:r>
    </w:p>
    <w:p w14:paraId="2CE0F08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510. B02</w:t>
      </w:r>
    </w:p>
    <w:p w14:paraId="4C79473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Total = 5,000</w:t>
      </w:r>
    </w:p>
    <w:p w14:paraId="63AEA5D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Expected:</w:t>
      </w:r>
    </w:p>
    <w:p w14:paraId="3E1DB35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Manager + Finance.</w:t>
      </w:r>
    </w:p>
    <w:p w14:paraId="14755F2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5E31D92">
          <v:rect id="_x0000_i6206" style="width:0;height:1.5pt" o:hralign="center" o:hrstd="t" o:hr="t" fillcolor="#a0a0a0" stroked="f"/>
        </w:pict>
      </w:r>
    </w:p>
    <w:p w14:paraId="75D0398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511. B03</w:t>
      </w:r>
    </w:p>
    <w:p w14:paraId="503AD7A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Total = 50,000</w:t>
      </w:r>
    </w:p>
    <w:p w14:paraId="7C6F770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Expected:</w:t>
      </w:r>
    </w:p>
    <w:p w14:paraId="5B36608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Manager + Finance.</w:t>
      </w:r>
    </w:p>
    <w:p w14:paraId="5022B16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pict w14:anchorId="04F25976">
          <v:rect id="_x0000_i6207" style="width:0;height:1.5pt" o:hralign="center" o:hrstd="t" o:hr="t" fillcolor="#a0a0a0" stroked="f"/>
        </w:pict>
      </w:r>
    </w:p>
    <w:p w14:paraId="5DFC8E6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512. B04</w:t>
      </w:r>
    </w:p>
    <w:p w14:paraId="3CEF613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Total = 50,000.01</w:t>
      </w:r>
    </w:p>
    <w:p w14:paraId="4671D22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Expected:</w:t>
      </w:r>
    </w:p>
    <w:p w14:paraId="1798D59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Manager + Finance + Procurement.</w:t>
      </w:r>
    </w:p>
    <w:p w14:paraId="5D4732D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05EBB2A">
          <v:rect id="_x0000_i6208" style="width:0;height:1.5pt" o:hralign="center" o:hrstd="t" o:hr="t" fillcolor="#a0a0a0" stroked="f"/>
        </w:pict>
      </w:r>
    </w:p>
    <w:p w14:paraId="0F7616E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513. B05</w:t>
      </w:r>
    </w:p>
    <w:p w14:paraId="405A847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No items.</w:t>
      </w:r>
    </w:p>
    <w:p w14:paraId="6B98F1E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Expected:</w:t>
      </w:r>
    </w:p>
    <w:p w14:paraId="6584B32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Submission blocked.</w:t>
      </w:r>
    </w:p>
    <w:p w14:paraId="2EDA052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D3F160C">
          <v:rect id="_x0000_i6209" style="width:0;height:1.5pt" o:hralign="center" o:hrstd="t" o:hr="t" fillcolor="#a0a0a0" stroked="f"/>
        </w:pict>
      </w:r>
    </w:p>
    <w:p w14:paraId="7D03D00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514. B06</w:t>
      </w:r>
    </w:p>
    <w:p w14:paraId="164F8A5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Quantity = 0.</w:t>
      </w:r>
    </w:p>
    <w:p w14:paraId="047BB6B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Expected:</w:t>
      </w:r>
    </w:p>
    <w:p w14:paraId="191DC61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Rejected.</w:t>
      </w:r>
    </w:p>
    <w:p w14:paraId="2645A6B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83D9164">
          <v:rect id="_x0000_i6210" style="width:0;height:1.5pt" o:hralign="center" o:hrstd="t" o:hr="t" fillcolor="#a0a0a0" stroked="f"/>
        </w:pict>
      </w:r>
    </w:p>
    <w:p w14:paraId="5918A69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515. B07</w:t>
      </w:r>
    </w:p>
    <w:p w14:paraId="21BB19D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Negative quantity.</w:t>
      </w:r>
    </w:p>
    <w:p w14:paraId="21DA142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Expected:</w:t>
      </w:r>
    </w:p>
    <w:p w14:paraId="46451DD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Rejected.</w:t>
      </w:r>
    </w:p>
    <w:p w14:paraId="6495FDD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CFF8AAA">
          <v:rect id="_x0000_i6211" style="width:0;height:1.5pt" o:hralign="center" o:hrstd="t" o:hr="t" fillcolor="#a0a0a0" stroked="f"/>
        </w:pict>
      </w:r>
    </w:p>
    <w:p w14:paraId="693736C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516. B08</w:t>
      </w:r>
    </w:p>
    <w:p w14:paraId="063D7A2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Missing Business Justification.</w:t>
      </w:r>
    </w:p>
    <w:p w14:paraId="7F84591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Expected:</w:t>
      </w:r>
    </w:p>
    <w:p w14:paraId="135BFF7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Submission blocked.</w:t>
      </w:r>
    </w:p>
    <w:p w14:paraId="4B65106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2774D5D">
          <v:rect id="_x0000_i6212" style="width:0;height:1.5pt" o:hralign="center" o:hrstd="t" o:hr="t" fillcolor="#a0a0a0" stroked="f"/>
        </w:pict>
      </w:r>
    </w:p>
    <w:p w14:paraId="7F3285B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517. B09</w:t>
      </w:r>
    </w:p>
    <w:p w14:paraId="5040E94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Manager rejects.</w:t>
      </w:r>
    </w:p>
    <w:p w14:paraId="6542A90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Expected:</w:t>
      </w:r>
    </w:p>
    <w:p w14:paraId="495C4A8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Request Rejected.</w:t>
      </w:r>
    </w:p>
    <w:p w14:paraId="74A367E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5DFA5B5">
          <v:rect id="_x0000_i6213" style="width:0;height:1.5pt" o:hralign="center" o:hrstd="t" o:hr="t" fillcolor="#a0a0a0" stroked="f"/>
        </w:pict>
      </w:r>
    </w:p>
    <w:p w14:paraId="3BD6848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518. B10</w:t>
      </w:r>
    </w:p>
    <w:p w14:paraId="2FA7071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Finance rejects.</w:t>
      </w:r>
    </w:p>
    <w:p w14:paraId="35C79AE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Expected:</w:t>
      </w:r>
    </w:p>
    <w:p w14:paraId="458D72F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Procurement approval never starts.</w:t>
      </w:r>
    </w:p>
    <w:p w14:paraId="5E7F732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FE4B7B7">
          <v:rect id="_x0000_i6214" style="width:0;height:1.5pt" o:hralign="center" o:hrstd="t" o:hr="t" fillcolor="#a0a0a0" stroked="f"/>
        </w:pict>
      </w:r>
    </w:p>
    <w:p w14:paraId="5A714C5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DO — SAMPLE DATA</w:t>
      </w:r>
    </w:p>
    <w:p w14:paraId="478AE07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519. Categories</w:t>
      </w:r>
    </w:p>
    <w:p w14:paraId="35D2829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 at least:</w:t>
      </w:r>
    </w:p>
    <w:p w14:paraId="67E96FC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Information Technology</w:t>
      </w:r>
    </w:p>
    <w:p w14:paraId="01727F6A" w14:textId="77777777" w:rsidR="009F360D" w:rsidRPr="009F360D" w:rsidRDefault="009F360D" w:rsidP="009F360D">
      <w:pPr>
        <w:rPr>
          <w:sz w:val="32"/>
          <w:szCs w:val="32"/>
        </w:rPr>
      </w:pPr>
    </w:p>
    <w:p w14:paraId="208EAF9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Office Supplies</w:t>
      </w:r>
    </w:p>
    <w:p w14:paraId="1CF41D63" w14:textId="77777777" w:rsidR="009F360D" w:rsidRPr="009F360D" w:rsidRDefault="009F360D" w:rsidP="009F360D">
      <w:pPr>
        <w:rPr>
          <w:sz w:val="32"/>
          <w:szCs w:val="32"/>
        </w:rPr>
      </w:pPr>
    </w:p>
    <w:p w14:paraId="5C182DE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Furniture</w:t>
      </w:r>
    </w:p>
    <w:p w14:paraId="26A5CB54" w14:textId="77777777" w:rsidR="009F360D" w:rsidRPr="009F360D" w:rsidRDefault="009F360D" w:rsidP="009F360D">
      <w:pPr>
        <w:rPr>
          <w:sz w:val="32"/>
          <w:szCs w:val="32"/>
        </w:rPr>
      </w:pPr>
    </w:p>
    <w:p w14:paraId="41760D9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Professional Services</w:t>
      </w:r>
    </w:p>
    <w:p w14:paraId="68F3220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468D2B4">
          <v:rect id="_x0000_i6215" style="width:0;height:1.5pt" o:hralign="center" o:hrstd="t" o:hr="t" fillcolor="#a0a0a0" stroked="f"/>
        </w:pict>
      </w:r>
    </w:p>
    <w:p w14:paraId="526E5DA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520. Vendors</w:t>
      </w:r>
    </w:p>
    <w:p w14:paraId="6F0AF4E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 at least:</w:t>
      </w:r>
    </w:p>
    <w:p w14:paraId="1263299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Nova Technology Supplies</w:t>
      </w:r>
    </w:p>
    <w:p w14:paraId="013EC173" w14:textId="77777777" w:rsidR="009F360D" w:rsidRPr="009F360D" w:rsidRDefault="009F360D" w:rsidP="009F360D">
      <w:pPr>
        <w:rPr>
          <w:sz w:val="32"/>
          <w:szCs w:val="32"/>
        </w:rPr>
      </w:pPr>
    </w:p>
    <w:p w14:paraId="5F90127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Prime Office Solutions</w:t>
      </w:r>
    </w:p>
    <w:p w14:paraId="3521808E" w14:textId="77777777" w:rsidR="009F360D" w:rsidRPr="009F360D" w:rsidRDefault="009F360D" w:rsidP="009F360D">
      <w:pPr>
        <w:rPr>
          <w:sz w:val="32"/>
          <w:szCs w:val="32"/>
        </w:rPr>
      </w:pPr>
    </w:p>
    <w:p w14:paraId="614D894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Apex Furniture</w:t>
      </w:r>
    </w:p>
    <w:p w14:paraId="76990DE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4681A89">
          <v:rect id="_x0000_i6216" style="width:0;height:1.5pt" o:hralign="center" o:hrstd="t" o:hr="t" fillcolor="#a0a0a0" stroked="f"/>
        </w:pict>
      </w:r>
    </w:p>
    <w:p w14:paraId="68B793A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521. Products</w:t>
      </w:r>
    </w:p>
    <w:p w14:paraId="65A8A98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 at least:</w:t>
      </w:r>
    </w:p>
    <w:p w14:paraId="127BEEB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Business Laptop</w:t>
      </w:r>
    </w:p>
    <w:p w14:paraId="3782B4EF" w14:textId="77777777" w:rsidR="009F360D" w:rsidRPr="009F360D" w:rsidRDefault="009F360D" w:rsidP="009F360D">
      <w:pPr>
        <w:rPr>
          <w:sz w:val="32"/>
          <w:szCs w:val="32"/>
        </w:rPr>
      </w:pPr>
    </w:p>
    <w:p w14:paraId="2C63FA5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24-inch Monitor</w:t>
      </w:r>
    </w:p>
    <w:p w14:paraId="1288647B" w14:textId="77777777" w:rsidR="009F360D" w:rsidRPr="009F360D" w:rsidRDefault="009F360D" w:rsidP="009F360D">
      <w:pPr>
        <w:rPr>
          <w:sz w:val="32"/>
          <w:szCs w:val="32"/>
        </w:rPr>
      </w:pPr>
    </w:p>
    <w:p w14:paraId="158379F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Office Chair</w:t>
      </w:r>
    </w:p>
    <w:p w14:paraId="6FEB6DF8" w14:textId="77777777" w:rsidR="009F360D" w:rsidRPr="009F360D" w:rsidRDefault="009F360D" w:rsidP="009F360D">
      <w:pPr>
        <w:rPr>
          <w:sz w:val="32"/>
          <w:szCs w:val="32"/>
        </w:rPr>
      </w:pPr>
    </w:p>
    <w:p w14:paraId="35E6B07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A4 Printer Paper</w:t>
      </w:r>
    </w:p>
    <w:p w14:paraId="6E0D8CBD" w14:textId="77777777" w:rsidR="009F360D" w:rsidRPr="009F360D" w:rsidRDefault="009F360D" w:rsidP="009F360D">
      <w:pPr>
        <w:rPr>
          <w:sz w:val="32"/>
          <w:szCs w:val="32"/>
        </w:rPr>
      </w:pPr>
    </w:p>
    <w:p w14:paraId="18DD2CF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Network Switch</w:t>
      </w:r>
    </w:p>
    <w:p w14:paraId="7813C95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pict w14:anchorId="18CEB6C4">
          <v:rect id="_x0000_i6217" style="width:0;height:1.5pt" o:hralign="center" o:hrstd="t" o:hr="t" fillcolor="#a0a0a0" stroked="f"/>
        </w:pict>
      </w:r>
    </w:p>
    <w:p w14:paraId="2A1FE9D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522. Verify</w:t>
      </w:r>
    </w:p>
    <w:p w14:paraId="255BCCC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Every Product has:</w:t>
      </w:r>
    </w:p>
    <w:p w14:paraId="4DCBD40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Code</w:t>
      </w:r>
    </w:p>
    <w:p w14:paraId="1F929D77" w14:textId="77777777" w:rsidR="009F360D" w:rsidRPr="009F360D" w:rsidRDefault="009F360D" w:rsidP="009F360D">
      <w:pPr>
        <w:rPr>
          <w:sz w:val="32"/>
          <w:szCs w:val="32"/>
        </w:rPr>
      </w:pPr>
    </w:p>
    <w:p w14:paraId="56AF8E2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Category</w:t>
      </w:r>
    </w:p>
    <w:p w14:paraId="27EE8481" w14:textId="77777777" w:rsidR="009F360D" w:rsidRPr="009F360D" w:rsidRDefault="009F360D" w:rsidP="009F360D">
      <w:pPr>
        <w:rPr>
          <w:sz w:val="32"/>
          <w:szCs w:val="32"/>
        </w:rPr>
      </w:pPr>
    </w:p>
    <w:p w14:paraId="045E242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Price</w:t>
      </w:r>
    </w:p>
    <w:p w14:paraId="2A9CC29B" w14:textId="77777777" w:rsidR="009F360D" w:rsidRPr="009F360D" w:rsidRDefault="009F360D" w:rsidP="009F360D">
      <w:pPr>
        <w:rPr>
          <w:sz w:val="32"/>
          <w:szCs w:val="32"/>
        </w:rPr>
      </w:pPr>
    </w:p>
    <w:p w14:paraId="5AE28C2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Unit</w:t>
      </w:r>
    </w:p>
    <w:p w14:paraId="40267CF8" w14:textId="77777777" w:rsidR="009F360D" w:rsidRPr="009F360D" w:rsidRDefault="009F360D" w:rsidP="009F360D">
      <w:pPr>
        <w:rPr>
          <w:sz w:val="32"/>
          <w:szCs w:val="32"/>
        </w:rPr>
      </w:pPr>
    </w:p>
    <w:p w14:paraId="1F950BA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Active</w:t>
      </w:r>
    </w:p>
    <w:p w14:paraId="33ED3CD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D462B22">
          <v:rect id="_x0000_i6218" style="width:0;height:1.5pt" o:hralign="center" o:hrstd="t" o:hr="t" fillcolor="#a0a0a0" stroked="f"/>
        </w:pict>
      </w:r>
    </w:p>
    <w:p w14:paraId="2F44EEC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DP — SAMPLE EMPLOYEES</w:t>
      </w:r>
    </w:p>
    <w:p w14:paraId="028867B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523. Reuse Existing</w:t>
      </w:r>
    </w:p>
    <w:p w14:paraId="45FF85C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Employees from earlier project.</w:t>
      </w:r>
    </w:p>
    <w:p w14:paraId="76BC539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7F19E75">
          <v:rect id="_x0000_i6219" style="width:0;height:1.5pt" o:hralign="center" o:hrstd="t" o:hr="t" fillcolor="#a0a0a0" stroked="f"/>
        </w:pict>
      </w:r>
    </w:p>
    <w:p w14:paraId="31E014C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524. Ensure Several Have</w:t>
      </w:r>
    </w:p>
    <w:p w14:paraId="7C8A34C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Managers.</w:t>
      </w:r>
    </w:p>
    <w:p w14:paraId="5D17238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B589F95">
          <v:rect id="_x0000_i6220" style="width:0;height:1.5pt" o:hralign="center" o:hrstd="t" o:hr="t" fillcolor="#a0a0a0" stroked="f"/>
        </w:pict>
      </w:r>
    </w:p>
    <w:p w14:paraId="5BBC159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525. Why?</w:t>
      </w:r>
    </w:p>
    <w:p w14:paraId="599435B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Day 31 approval requires:</w:t>
      </w:r>
    </w:p>
    <w:p w14:paraId="25DE7A3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Employee</w:t>
      </w:r>
    </w:p>
    <w:p w14:paraId="6304432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Times New Roman" w:hAnsi="Times New Roman" w:cs="Times New Roman"/>
          <w:sz w:val="32"/>
          <w:szCs w:val="32"/>
        </w:rPr>
        <w:t>→</w:t>
      </w:r>
    </w:p>
    <w:p w14:paraId="359257C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Manager</w:t>
      </w:r>
    </w:p>
    <w:p w14:paraId="4A3EA19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1EEEFFF">
          <v:rect id="_x0000_i6221" style="width:0;height:1.5pt" o:hralign="center" o:hrstd="t" o:hr="t" fillcolor="#a0a0a0" stroked="f"/>
        </w:pict>
      </w:r>
    </w:p>
    <w:p w14:paraId="5FC938E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526. If Employee Has No Manager</w:t>
      </w:r>
    </w:p>
    <w:p w14:paraId="4599C29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Flow must not automatically:</w:t>
      </w:r>
    </w:p>
    <w:p w14:paraId="36CB540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Approve.</w:t>
      </w:r>
    </w:p>
    <w:p w14:paraId="31627DD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679CD72">
          <v:rect id="_x0000_i6222" style="width:0;height:1.5pt" o:hralign="center" o:hrstd="t" o:hr="t" fillcolor="#a0a0a0" stroked="f"/>
        </w:pict>
      </w:r>
    </w:p>
    <w:p w14:paraId="2A823B8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527. Expected</w:t>
      </w:r>
    </w:p>
    <w:p w14:paraId="613394F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Controlled:</w:t>
      </w:r>
    </w:p>
    <w:p w14:paraId="12E7CF6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Configuration exception.</w:t>
      </w:r>
    </w:p>
    <w:p w14:paraId="620BA6C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9CB7704">
          <v:rect id="_x0000_i6223" style="width:0;height:1.5pt" o:hralign="center" o:hrstd="t" o:hr="t" fillcolor="#a0a0a0" stroked="f"/>
        </w:pict>
      </w:r>
    </w:p>
    <w:p w14:paraId="740A521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DQ — SAMPLE FINANCE APPROVER</w:t>
      </w:r>
    </w:p>
    <w:p w14:paraId="4AFC643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528. Configure</w:t>
      </w:r>
    </w:p>
    <w:p w14:paraId="4F9CA73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 training:</w:t>
      </w:r>
    </w:p>
    <w:p w14:paraId="47C77C5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Finance approver.</w:t>
      </w:r>
    </w:p>
    <w:p w14:paraId="4AF8DDA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DA1B4D0">
          <v:rect id="_x0000_i6224" style="width:0;height:1.5pt" o:hralign="center" o:hrstd="t" o:hr="t" fillcolor="#a0a0a0" stroked="f"/>
        </w:pict>
      </w:r>
    </w:p>
    <w:p w14:paraId="485C52A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529. Sample Procurement Approver</w:t>
      </w:r>
    </w:p>
    <w:p w14:paraId="18DB4AE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Configure:</w:t>
      </w:r>
    </w:p>
    <w:p w14:paraId="2FD533E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Procurement Manager.</w:t>
      </w:r>
    </w:p>
    <w:p w14:paraId="21359A7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FA259AA">
          <v:rect id="_x0000_i6225" style="width:0;height:1.5pt" o:hralign="center" o:hrstd="t" o:hr="t" fillcolor="#a0a0a0" stroked="f"/>
        </w:pict>
      </w:r>
    </w:p>
    <w:p w14:paraId="20735D6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530. These should be</w:t>
      </w:r>
    </w:p>
    <w:p w14:paraId="04D355F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Environment configuration,</w:t>
      </w:r>
    </w:p>
    <w:p w14:paraId="3A96CAB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not fixed application logic.</w:t>
      </w:r>
    </w:p>
    <w:p w14:paraId="45EC89D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256C13F">
          <v:rect id="_x0000_i6226" style="width:0;height:1.5pt" o:hralign="center" o:hrstd="t" o:hr="t" fillcolor="#a0a0a0" stroked="f"/>
        </w:pict>
      </w:r>
    </w:p>
    <w:p w14:paraId="1E715E3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DR — DATA QUALITY CHECK</w:t>
      </w:r>
    </w:p>
    <w:p w14:paraId="7E374A2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531. Before Day 30</w:t>
      </w:r>
    </w:p>
    <w:p w14:paraId="2A24978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Verify:</w:t>
      </w:r>
    </w:p>
    <w:p w14:paraId="58D5FC7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Every Product has Category.</w:t>
      </w:r>
    </w:p>
    <w:p w14:paraId="24436D0C" w14:textId="77777777" w:rsidR="009F360D" w:rsidRPr="009F360D" w:rsidRDefault="009F360D" w:rsidP="009F360D">
      <w:pPr>
        <w:rPr>
          <w:sz w:val="32"/>
          <w:szCs w:val="32"/>
        </w:rPr>
      </w:pPr>
    </w:p>
    <w:p w14:paraId="49BB3CF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Every Product has Unit Price.</w:t>
      </w:r>
    </w:p>
    <w:p w14:paraId="2F1E1D15" w14:textId="77777777" w:rsidR="009F360D" w:rsidRPr="009F360D" w:rsidRDefault="009F360D" w:rsidP="009F360D">
      <w:pPr>
        <w:rPr>
          <w:sz w:val="32"/>
          <w:szCs w:val="32"/>
        </w:rPr>
      </w:pPr>
    </w:p>
    <w:p w14:paraId="314E6A3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Every Product has Unit.</w:t>
      </w:r>
    </w:p>
    <w:p w14:paraId="284CE984" w14:textId="77777777" w:rsidR="009F360D" w:rsidRPr="009F360D" w:rsidRDefault="009F360D" w:rsidP="009F360D">
      <w:pPr>
        <w:rPr>
          <w:sz w:val="32"/>
          <w:szCs w:val="32"/>
        </w:rPr>
      </w:pPr>
    </w:p>
    <w:p w14:paraId="29A72F4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Every Employee used in testing has Department.</w:t>
      </w:r>
    </w:p>
    <w:p w14:paraId="0DCD1408" w14:textId="77777777" w:rsidR="009F360D" w:rsidRPr="009F360D" w:rsidRDefault="009F360D" w:rsidP="009F360D">
      <w:pPr>
        <w:rPr>
          <w:sz w:val="32"/>
          <w:szCs w:val="32"/>
        </w:rPr>
      </w:pPr>
    </w:p>
    <w:p w14:paraId="0F861F9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Every Employee used in testing has Manager.</w:t>
      </w:r>
    </w:p>
    <w:p w14:paraId="2776D5E6" w14:textId="77777777" w:rsidR="009F360D" w:rsidRPr="009F360D" w:rsidRDefault="009F360D" w:rsidP="009F360D">
      <w:pPr>
        <w:rPr>
          <w:sz w:val="32"/>
          <w:szCs w:val="32"/>
        </w:rPr>
      </w:pPr>
    </w:p>
    <w:p w14:paraId="14F89D9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Approver configuration exists.</w:t>
      </w:r>
    </w:p>
    <w:p w14:paraId="20C1825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5407CB6">
          <v:rect id="_x0000_i6227" style="width:0;height:1.5pt" o:hralign="center" o:hrstd="t" o:hr="t" fillcolor="#a0a0a0" stroked="f"/>
        </w:pict>
      </w:r>
    </w:p>
    <w:p w14:paraId="3AB1319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DS — ARCHITECTURE REVIEW</w:t>
      </w:r>
    </w:p>
    <w:p w14:paraId="3AC7873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532. Review With Team</w:t>
      </w:r>
    </w:p>
    <w:p w14:paraId="139AB59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Ask:</w:t>
      </w:r>
    </w:p>
    <w:p w14:paraId="3134A08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 every requirement be mapped to a component?</w:t>
      </w:r>
    </w:p>
    <w:p w14:paraId="4AFED92B" w14:textId="77777777" w:rsidR="009F360D" w:rsidRPr="009F360D" w:rsidRDefault="009F360D" w:rsidP="009F360D">
      <w:pPr>
        <w:rPr>
          <w:sz w:val="32"/>
          <w:szCs w:val="32"/>
        </w:rPr>
      </w:pPr>
    </w:p>
    <w:p w14:paraId="2DDE321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Do tables have clear grain?</w:t>
      </w:r>
    </w:p>
    <w:p w14:paraId="4033A226" w14:textId="77777777" w:rsidR="009F360D" w:rsidRPr="009F360D" w:rsidRDefault="009F360D" w:rsidP="009F360D">
      <w:pPr>
        <w:rPr>
          <w:sz w:val="32"/>
          <w:szCs w:val="32"/>
        </w:rPr>
      </w:pPr>
    </w:p>
    <w:p w14:paraId="17E05BD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Are lookups correct?</w:t>
      </w:r>
    </w:p>
    <w:p w14:paraId="152FAD8F" w14:textId="77777777" w:rsidR="009F360D" w:rsidRPr="009F360D" w:rsidRDefault="009F360D" w:rsidP="009F360D">
      <w:pPr>
        <w:rPr>
          <w:sz w:val="32"/>
          <w:szCs w:val="32"/>
        </w:rPr>
      </w:pPr>
    </w:p>
    <w:p w14:paraId="6121FCB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Are security boundaries defined?</w:t>
      </w:r>
    </w:p>
    <w:p w14:paraId="6FEA1542" w14:textId="77777777" w:rsidR="009F360D" w:rsidRPr="009F360D" w:rsidRDefault="009F360D" w:rsidP="009F360D">
      <w:pPr>
        <w:rPr>
          <w:sz w:val="32"/>
          <w:szCs w:val="32"/>
        </w:rPr>
      </w:pPr>
    </w:p>
    <w:p w14:paraId="023E781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Are approval thresholds unambiguous?</w:t>
      </w:r>
    </w:p>
    <w:p w14:paraId="3190FE04" w14:textId="77777777" w:rsidR="009F360D" w:rsidRPr="009F360D" w:rsidRDefault="009F360D" w:rsidP="009F360D">
      <w:pPr>
        <w:rPr>
          <w:sz w:val="32"/>
          <w:szCs w:val="32"/>
        </w:rPr>
      </w:pPr>
    </w:p>
    <w:p w14:paraId="226DB12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Are totals authoritative?</w:t>
      </w:r>
    </w:p>
    <w:p w14:paraId="65310904" w14:textId="77777777" w:rsidR="009F360D" w:rsidRPr="009F360D" w:rsidRDefault="009F360D" w:rsidP="009F360D">
      <w:pPr>
        <w:rPr>
          <w:sz w:val="32"/>
          <w:szCs w:val="32"/>
        </w:rPr>
      </w:pPr>
    </w:p>
    <w:p w14:paraId="2533C9F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Are environment-specific values externalized?</w:t>
      </w:r>
    </w:p>
    <w:p w14:paraId="4ED8486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5FCF81C">
          <v:rect id="_x0000_i6228" style="width:0;height:1.5pt" o:hralign="center" o:hrstd="t" o:hr="t" fillcolor="#a0a0a0" stroked="f"/>
        </w:pict>
      </w:r>
    </w:p>
    <w:p w14:paraId="5A5E3CF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DT — FINAL ERD</w:t>
      </w:r>
    </w:p>
    <w:p w14:paraId="6C555CE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533. Students Must Draw</w:t>
      </w:r>
    </w:p>
    <w:p w14:paraId="21DA7C0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  Department</w:t>
      </w:r>
    </w:p>
    <w:p w14:paraId="55D4546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  /        \</w:t>
      </w:r>
    </w:p>
    <w:p w14:paraId="4DB7FBE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 /          \</w:t>
      </w:r>
    </w:p>
    <w:p w14:paraId="2647444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v            v</w:t>
      </w:r>
    </w:p>
    <w:p w14:paraId="17141C1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Employee     Purchase Request</w:t>
      </w:r>
    </w:p>
    <w:p w14:paraId="798630D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|              |</w:t>
      </w:r>
    </w:p>
    <w:p w14:paraId="2C0D62F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+-------------&gt;|</w:t>
      </w:r>
    </w:p>
    <w:p w14:paraId="189A0E5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 xml:space="preserve">                                 |</w:t>
      </w:r>
    </w:p>
    <w:p w14:paraId="6926234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               v</w:t>
      </w:r>
    </w:p>
    <w:p w14:paraId="77247A0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   Purchase Request Item</w:t>
      </w:r>
    </w:p>
    <w:p w14:paraId="4D69C4C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      /              \</w:t>
      </w:r>
    </w:p>
    <w:p w14:paraId="6DAE80D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     v                v</w:t>
      </w:r>
    </w:p>
    <w:p w14:paraId="5A90EE8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 Product           Vendor</w:t>
      </w:r>
    </w:p>
    <w:p w14:paraId="051B7CC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   |</w:t>
      </w:r>
    </w:p>
    <w:p w14:paraId="0A8F6A1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        v</w:t>
      </w:r>
    </w:p>
    <w:p w14:paraId="3AE5AEE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     Purchase Category</w:t>
      </w:r>
    </w:p>
    <w:p w14:paraId="18729BE6" w14:textId="77777777" w:rsidR="009F360D" w:rsidRPr="009F360D" w:rsidRDefault="009F360D" w:rsidP="009F360D">
      <w:pPr>
        <w:rPr>
          <w:sz w:val="32"/>
          <w:szCs w:val="32"/>
        </w:rPr>
      </w:pPr>
    </w:p>
    <w:p w14:paraId="7FD375D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Vendor</w:t>
      </w:r>
    </w:p>
    <w:p w14:paraId="6E5C5DD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|</w:t>
      </w:r>
    </w:p>
    <w:p w14:paraId="68881B6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+----&lt; Product</w:t>
      </w:r>
    </w:p>
    <w:p w14:paraId="4891123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4C7012C">
          <v:rect id="_x0000_i6229" style="width:0;height:1.5pt" o:hralign="center" o:hrstd="t" o:hr="t" fillcolor="#a0a0a0" stroked="f"/>
        </w:pict>
      </w:r>
    </w:p>
    <w:p w14:paraId="0074BE3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DU — REQUEST HEADER VS LINE</w:t>
      </w:r>
    </w:p>
    <w:p w14:paraId="19B235F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534. Header</w:t>
      </w:r>
    </w:p>
    <w:p w14:paraId="64CC695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 stores:</w:t>
      </w:r>
    </w:p>
    <w:p w14:paraId="10F13D0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Who</w:t>
      </w:r>
    </w:p>
    <w:p w14:paraId="11BFFE2E" w14:textId="77777777" w:rsidR="009F360D" w:rsidRPr="009F360D" w:rsidRDefault="009F360D" w:rsidP="009F360D">
      <w:pPr>
        <w:rPr>
          <w:sz w:val="32"/>
          <w:szCs w:val="32"/>
        </w:rPr>
      </w:pPr>
    </w:p>
    <w:p w14:paraId="0D86F81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Department</w:t>
      </w:r>
    </w:p>
    <w:p w14:paraId="0DE93C5E" w14:textId="77777777" w:rsidR="009F360D" w:rsidRPr="009F360D" w:rsidRDefault="009F360D" w:rsidP="009F360D">
      <w:pPr>
        <w:rPr>
          <w:sz w:val="32"/>
          <w:szCs w:val="32"/>
        </w:rPr>
      </w:pPr>
    </w:p>
    <w:p w14:paraId="47BD8EB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Needed By</w:t>
      </w:r>
    </w:p>
    <w:p w14:paraId="4E1978B2" w14:textId="77777777" w:rsidR="009F360D" w:rsidRPr="009F360D" w:rsidRDefault="009F360D" w:rsidP="009F360D">
      <w:pPr>
        <w:rPr>
          <w:sz w:val="32"/>
          <w:szCs w:val="32"/>
        </w:rPr>
      </w:pPr>
    </w:p>
    <w:p w14:paraId="4238198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Justification</w:t>
      </w:r>
    </w:p>
    <w:p w14:paraId="7D395511" w14:textId="77777777" w:rsidR="009F360D" w:rsidRPr="009F360D" w:rsidRDefault="009F360D" w:rsidP="009F360D">
      <w:pPr>
        <w:rPr>
          <w:sz w:val="32"/>
          <w:szCs w:val="32"/>
        </w:rPr>
      </w:pPr>
    </w:p>
    <w:p w14:paraId="1B81706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Total</w:t>
      </w:r>
    </w:p>
    <w:p w14:paraId="4FC0EED0" w14:textId="77777777" w:rsidR="009F360D" w:rsidRPr="009F360D" w:rsidRDefault="009F360D" w:rsidP="009F360D">
      <w:pPr>
        <w:rPr>
          <w:sz w:val="32"/>
          <w:szCs w:val="32"/>
        </w:rPr>
      </w:pPr>
    </w:p>
    <w:p w14:paraId="3796768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Status</w:t>
      </w:r>
    </w:p>
    <w:p w14:paraId="224E1880" w14:textId="77777777" w:rsidR="009F360D" w:rsidRPr="009F360D" w:rsidRDefault="009F360D" w:rsidP="009F360D">
      <w:pPr>
        <w:rPr>
          <w:sz w:val="32"/>
          <w:szCs w:val="32"/>
        </w:rPr>
      </w:pPr>
    </w:p>
    <w:p w14:paraId="290E98D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Approval information</w:t>
      </w:r>
    </w:p>
    <w:p w14:paraId="300ABF6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184B4E7">
          <v:rect id="_x0000_i6230" style="width:0;height:1.5pt" o:hralign="center" o:hrstd="t" o:hr="t" fillcolor="#a0a0a0" stroked="f"/>
        </w:pict>
      </w:r>
    </w:p>
    <w:p w14:paraId="275ECFC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535. Line</w:t>
      </w:r>
    </w:p>
    <w:p w14:paraId="7B56DA7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 Item stores:</w:t>
      </w:r>
    </w:p>
    <w:p w14:paraId="4E06FB4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What</w:t>
      </w:r>
    </w:p>
    <w:p w14:paraId="7CE22DDA" w14:textId="77777777" w:rsidR="009F360D" w:rsidRPr="009F360D" w:rsidRDefault="009F360D" w:rsidP="009F360D">
      <w:pPr>
        <w:rPr>
          <w:sz w:val="32"/>
          <w:szCs w:val="32"/>
        </w:rPr>
      </w:pPr>
    </w:p>
    <w:p w14:paraId="0C05EF5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Quantity</w:t>
      </w:r>
    </w:p>
    <w:p w14:paraId="5ABBD337" w14:textId="77777777" w:rsidR="009F360D" w:rsidRPr="009F360D" w:rsidRDefault="009F360D" w:rsidP="009F360D">
      <w:pPr>
        <w:rPr>
          <w:sz w:val="32"/>
          <w:szCs w:val="32"/>
        </w:rPr>
      </w:pPr>
    </w:p>
    <w:p w14:paraId="72A2D36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Unit</w:t>
      </w:r>
    </w:p>
    <w:p w14:paraId="6B95CC65" w14:textId="77777777" w:rsidR="009F360D" w:rsidRPr="009F360D" w:rsidRDefault="009F360D" w:rsidP="009F360D">
      <w:pPr>
        <w:rPr>
          <w:sz w:val="32"/>
          <w:szCs w:val="32"/>
        </w:rPr>
      </w:pPr>
    </w:p>
    <w:p w14:paraId="6CCF29C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Price</w:t>
      </w:r>
    </w:p>
    <w:p w14:paraId="62820D68" w14:textId="77777777" w:rsidR="009F360D" w:rsidRPr="009F360D" w:rsidRDefault="009F360D" w:rsidP="009F360D">
      <w:pPr>
        <w:rPr>
          <w:sz w:val="32"/>
          <w:szCs w:val="32"/>
        </w:rPr>
      </w:pPr>
    </w:p>
    <w:p w14:paraId="32493A7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Line Total</w:t>
      </w:r>
    </w:p>
    <w:p w14:paraId="3E544EA8" w14:textId="77777777" w:rsidR="009F360D" w:rsidRPr="009F360D" w:rsidRDefault="009F360D" w:rsidP="009F360D">
      <w:pPr>
        <w:rPr>
          <w:sz w:val="32"/>
          <w:szCs w:val="32"/>
        </w:rPr>
      </w:pPr>
    </w:p>
    <w:p w14:paraId="435A46B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Vendor</w:t>
      </w:r>
    </w:p>
    <w:p w14:paraId="7956CEF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pict w14:anchorId="5B1CB312">
          <v:rect id="_x0000_i6231" style="width:0;height:1.5pt" o:hralign="center" o:hrstd="t" o:hr="t" fillcolor="#a0a0a0" stroked="f"/>
        </w:pict>
      </w:r>
    </w:p>
    <w:p w14:paraId="124EAB5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536. This Is a Classic</w:t>
      </w:r>
    </w:p>
    <w:p w14:paraId="6F0F880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Header-Line transactional model.</w:t>
      </w:r>
    </w:p>
    <w:p w14:paraId="41E1B46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70E995F">
          <v:rect id="_x0000_i6232" style="width:0;height:1.5pt" o:hralign="center" o:hrstd="t" o:hr="t" fillcolor="#a0a0a0" stroked="f"/>
        </w:pict>
      </w:r>
    </w:p>
    <w:p w14:paraId="0AD2C10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DV — CARDINALITY REVIEW</w:t>
      </w:r>
    </w:p>
    <w:p w14:paraId="52446C8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 xml:space="preserve">537. Department </w:t>
      </w:r>
      <w:r w:rsidRPr="009F360D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9F360D">
        <w:rPr>
          <w:b/>
          <w:bCs/>
          <w:sz w:val="32"/>
          <w:szCs w:val="32"/>
        </w:rPr>
        <w:t xml:space="preserve"> Employee</w:t>
      </w:r>
    </w:p>
    <w:p w14:paraId="260382D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1:N</w:t>
      </w:r>
    </w:p>
    <w:p w14:paraId="6FBEE36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61EC308">
          <v:rect id="_x0000_i6233" style="width:0;height:1.5pt" o:hralign="center" o:hrstd="t" o:hr="t" fillcolor="#a0a0a0" stroked="f"/>
        </w:pict>
      </w:r>
    </w:p>
    <w:p w14:paraId="0927690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 xml:space="preserve">538. Employee </w:t>
      </w:r>
      <w:r w:rsidRPr="009F360D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9F360D">
        <w:rPr>
          <w:b/>
          <w:bCs/>
          <w:sz w:val="32"/>
          <w:szCs w:val="32"/>
        </w:rPr>
        <w:t xml:space="preserve"> Purchase Request</w:t>
      </w:r>
    </w:p>
    <w:p w14:paraId="47F3D27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1:N</w:t>
      </w:r>
    </w:p>
    <w:p w14:paraId="6FDE9C5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52CC493">
          <v:rect id="_x0000_i6234" style="width:0;height:1.5pt" o:hralign="center" o:hrstd="t" o:hr="t" fillcolor="#a0a0a0" stroked="f"/>
        </w:pict>
      </w:r>
    </w:p>
    <w:p w14:paraId="4A207F6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 xml:space="preserve">539. Purchase Request </w:t>
      </w:r>
      <w:r w:rsidRPr="009F360D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9F360D">
        <w:rPr>
          <w:b/>
          <w:bCs/>
          <w:sz w:val="32"/>
          <w:szCs w:val="32"/>
        </w:rPr>
        <w:t xml:space="preserve"> Purchase Request Item</w:t>
      </w:r>
    </w:p>
    <w:p w14:paraId="5BC4B5D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1:N</w:t>
      </w:r>
    </w:p>
    <w:p w14:paraId="2480B2A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17E1DDD">
          <v:rect id="_x0000_i6235" style="width:0;height:1.5pt" o:hralign="center" o:hrstd="t" o:hr="t" fillcolor="#a0a0a0" stroked="f"/>
        </w:pict>
      </w:r>
    </w:p>
    <w:p w14:paraId="7852775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 xml:space="preserve">540. Product </w:t>
      </w:r>
      <w:r w:rsidRPr="009F360D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9F360D">
        <w:rPr>
          <w:b/>
          <w:bCs/>
          <w:sz w:val="32"/>
          <w:szCs w:val="32"/>
        </w:rPr>
        <w:t xml:space="preserve"> Purchase Request Item</w:t>
      </w:r>
    </w:p>
    <w:p w14:paraId="0EB8900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1:N</w:t>
      </w:r>
    </w:p>
    <w:p w14:paraId="5979631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E4C4E52">
          <v:rect id="_x0000_i6236" style="width:0;height:1.5pt" o:hralign="center" o:hrstd="t" o:hr="t" fillcolor="#a0a0a0" stroked="f"/>
        </w:pict>
      </w:r>
    </w:p>
    <w:p w14:paraId="20DB0BF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 xml:space="preserve">541. Category </w:t>
      </w:r>
      <w:r w:rsidRPr="009F360D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9F360D">
        <w:rPr>
          <w:b/>
          <w:bCs/>
          <w:sz w:val="32"/>
          <w:szCs w:val="32"/>
        </w:rPr>
        <w:t xml:space="preserve"> Product</w:t>
      </w:r>
    </w:p>
    <w:p w14:paraId="0E67262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1:N</w:t>
      </w:r>
    </w:p>
    <w:p w14:paraId="262F5FB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06591FB">
          <v:rect id="_x0000_i6237" style="width:0;height:1.5pt" o:hralign="center" o:hrstd="t" o:hr="t" fillcolor="#a0a0a0" stroked="f"/>
        </w:pict>
      </w:r>
    </w:p>
    <w:p w14:paraId="0277B62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 xml:space="preserve">542. Vendor </w:t>
      </w:r>
      <w:r w:rsidRPr="009F360D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9F360D">
        <w:rPr>
          <w:b/>
          <w:bCs/>
          <w:sz w:val="32"/>
          <w:szCs w:val="32"/>
        </w:rPr>
        <w:t xml:space="preserve"> Product</w:t>
      </w:r>
    </w:p>
    <w:p w14:paraId="4593419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1:N</w:t>
      </w:r>
    </w:p>
    <w:p w14:paraId="3D47444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pict w14:anchorId="439E2898">
          <v:rect id="_x0000_i6238" style="width:0;height:1.5pt" o:hralign="center" o:hrstd="t" o:hr="t" fillcolor="#a0a0a0" stroked="f"/>
        </w:pict>
      </w:r>
    </w:p>
    <w:p w14:paraId="72121D4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 xml:space="preserve">543. Vendor </w:t>
      </w:r>
      <w:r w:rsidRPr="009F360D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9F360D">
        <w:rPr>
          <w:b/>
          <w:bCs/>
          <w:sz w:val="32"/>
          <w:szCs w:val="32"/>
        </w:rPr>
        <w:t xml:space="preserve"> Purchase Request Item</w:t>
      </w:r>
    </w:p>
    <w:p w14:paraId="3BFAC27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1:N</w:t>
      </w:r>
    </w:p>
    <w:p w14:paraId="1E03A27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58823F7">
          <v:rect id="_x0000_i6239" style="width:0;height:1.5pt" o:hralign="center" o:hrstd="t" o:hr="t" fillcolor="#a0a0a0" stroked="f"/>
        </w:pict>
      </w:r>
    </w:p>
    <w:p w14:paraId="0C7C17B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DW — DAY 30 APP PLAN</w:t>
      </w:r>
    </w:p>
    <w:p w14:paraId="0FA62CE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544. Tomorrow We Build</w:t>
      </w:r>
    </w:p>
    <w:p w14:paraId="7514A16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Employee Purchase Request App.</w:t>
      </w:r>
    </w:p>
    <w:p w14:paraId="3381F62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2D87EEA">
          <v:rect id="_x0000_i6240" style="width:0;height:1.5pt" o:hralign="center" o:hrstd="t" o:hr="t" fillcolor="#a0a0a0" stroked="f"/>
        </w:pict>
      </w:r>
    </w:p>
    <w:p w14:paraId="1BCD972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545. Screens</w:t>
      </w:r>
    </w:p>
    <w:p w14:paraId="392D851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scrHome</w:t>
      </w:r>
    </w:p>
    <w:p w14:paraId="2257CB34" w14:textId="77777777" w:rsidR="009F360D" w:rsidRPr="009F360D" w:rsidRDefault="009F360D" w:rsidP="009F360D">
      <w:pPr>
        <w:rPr>
          <w:sz w:val="32"/>
          <w:szCs w:val="32"/>
        </w:rPr>
      </w:pPr>
    </w:p>
    <w:p w14:paraId="1D1B496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scrMyRequests</w:t>
      </w:r>
    </w:p>
    <w:p w14:paraId="3ADCDC00" w14:textId="77777777" w:rsidR="009F360D" w:rsidRPr="009F360D" w:rsidRDefault="009F360D" w:rsidP="009F360D">
      <w:pPr>
        <w:rPr>
          <w:sz w:val="32"/>
          <w:szCs w:val="32"/>
        </w:rPr>
      </w:pPr>
    </w:p>
    <w:p w14:paraId="45F0BA1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scrNewRequest</w:t>
      </w:r>
    </w:p>
    <w:p w14:paraId="3F1F4F15" w14:textId="77777777" w:rsidR="009F360D" w:rsidRPr="009F360D" w:rsidRDefault="009F360D" w:rsidP="009F360D">
      <w:pPr>
        <w:rPr>
          <w:sz w:val="32"/>
          <w:szCs w:val="32"/>
        </w:rPr>
      </w:pPr>
    </w:p>
    <w:p w14:paraId="2F29ACD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scrProductCatalog</w:t>
      </w:r>
    </w:p>
    <w:p w14:paraId="6CD8E0F6" w14:textId="77777777" w:rsidR="009F360D" w:rsidRPr="009F360D" w:rsidRDefault="009F360D" w:rsidP="009F360D">
      <w:pPr>
        <w:rPr>
          <w:sz w:val="32"/>
          <w:szCs w:val="32"/>
        </w:rPr>
      </w:pPr>
    </w:p>
    <w:p w14:paraId="573B3F4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scrCart</w:t>
      </w:r>
    </w:p>
    <w:p w14:paraId="16F7F8E4" w14:textId="77777777" w:rsidR="009F360D" w:rsidRPr="009F360D" w:rsidRDefault="009F360D" w:rsidP="009F360D">
      <w:pPr>
        <w:rPr>
          <w:sz w:val="32"/>
          <w:szCs w:val="32"/>
        </w:rPr>
      </w:pPr>
    </w:p>
    <w:p w14:paraId="4213F1B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scrRequestDetails</w:t>
      </w:r>
    </w:p>
    <w:p w14:paraId="122D87E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689BC15">
          <v:rect id="_x0000_i6241" style="width:0;height:1.5pt" o:hralign="center" o:hrstd="t" o:hr="t" fillcolor="#a0a0a0" stroked="f"/>
        </w:pict>
      </w:r>
    </w:p>
    <w:p w14:paraId="77C34AC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546. Optional</w:t>
      </w:r>
    </w:p>
    <w:p w14:paraId="1A18DEC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scrProfile</w:t>
      </w:r>
    </w:p>
    <w:p w14:paraId="472674F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D01732F">
          <v:rect id="_x0000_i6242" style="width:0;height:1.5pt" o:hralign="center" o:hrstd="t" o:hr="t" fillcolor="#a0a0a0" stroked="f"/>
        </w:pict>
      </w:r>
    </w:p>
    <w:p w14:paraId="296131C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DX — DAY 30 CART</w:t>
      </w:r>
    </w:p>
    <w:p w14:paraId="10C0165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547. Central Collection</w:t>
      </w:r>
    </w:p>
    <w:p w14:paraId="34258FB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colRequestItems</w:t>
      </w:r>
    </w:p>
    <w:p w14:paraId="2006912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BAC87CC">
          <v:rect id="_x0000_i6243" style="width:0;height:1.5pt" o:hralign="center" o:hrstd="t" o:hr="t" fillcolor="#a0a0a0" stroked="f"/>
        </w:pict>
      </w:r>
    </w:p>
    <w:p w14:paraId="36FC72A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548. Example Shape</w:t>
      </w:r>
    </w:p>
    <w:p w14:paraId="0DC7E59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ProductId</w:t>
      </w:r>
    </w:p>
    <w:p w14:paraId="48C06332" w14:textId="77777777" w:rsidR="009F360D" w:rsidRPr="009F360D" w:rsidRDefault="009F360D" w:rsidP="009F360D">
      <w:pPr>
        <w:rPr>
          <w:sz w:val="32"/>
          <w:szCs w:val="32"/>
        </w:rPr>
      </w:pPr>
    </w:p>
    <w:p w14:paraId="17AA409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ProductName</w:t>
      </w:r>
    </w:p>
    <w:p w14:paraId="797DC3DD" w14:textId="77777777" w:rsidR="009F360D" w:rsidRPr="009F360D" w:rsidRDefault="009F360D" w:rsidP="009F360D">
      <w:pPr>
        <w:rPr>
          <w:sz w:val="32"/>
          <w:szCs w:val="32"/>
        </w:rPr>
      </w:pPr>
    </w:p>
    <w:p w14:paraId="68CFE6A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ProductCode</w:t>
      </w:r>
    </w:p>
    <w:p w14:paraId="0AD067C4" w14:textId="77777777" w:rsidR="009F360D" w:rsidRPr="009F360D" w:rsidRDefault="009F360D" w:rsidP="009F360D">
      <w:pPr>
        <w:rPr>
          <w:sz w:val="32"/>
          <w:szCs w:val="32"/>
        </w:rPr>
      </w:pPr>
    </w:p>
    <w:p w14:paraId="78298E8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Quantity</w:t>
      </w:r>
    </w:p>
    <w:p w14:paraId="6D4E10C8" w14:textId="77777777" w:rsidR="009F360D" w:rsidRPr="009F360D" w:rsidRDefault="009F360D" w:rsidP="009F360D">
      <w:pPr>
        <w:rPr>
          <w:sz w:val="32"/>
          <w:szCs w:val="32"/>
        </w:rPr>
      </w:pPr>
    </w:p>
    <w:p w14:paraId="66E6C1F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UnitPrice</w:t>
      </w:r>
    </w:p>
    <w:p w14:paraId="3DABFD91" w14:textId="77777777" w:rsidR="009F360D" w:rsidRPr="009F360D" w:rsidRDefault="009F360D" w:rsidP="009F360D">
      <w:pPr>
        <w:rPr>
          <w:sz w:val="32"/>
          <w:szCs w:val="32"/>
        </w:rPr>
      </w:pPr>
    </w:p>
    <w:p w14:paraId="0A2B7F8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LineTotal</w:t>
      </w:r>
    </w:p>
    <w:p w14:paraId="41C89F22" w14:textId="77777777" w:rsidR="009F360D" w:rsidRPr="009F360D" w:rsidRDefault="009F360D" w:rsidP="009F360D">
      <w:pPr>
        <w:rPr>
          <w:sz w:val="32"/>
          <w:szCs w:val="32"/>
        </w:rPr>
      </w:pPr>
    </w:p>
    <w:p w14:paraId="488DB89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Unit</w:t>
      </w:r>
    </w:p>
    <w:p w14:paraId="7FEE44A6" w14:textId="77777777" w:rsidR="009F360D" w:rsidRPr="009F360D" w:rsidRDefault="009F360D" w:rsidP="009F360D">
      <w:pPr>
        <w:rPr>
          <w:sz w:val="32"/>
          <w:szCs w:val="32"/>
        </w:rPr>
      </w:pPr>
    </w:p>
    <w:p w14:paraId="72CC9A6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Vendor</w:t>
      </w:r>
    </w:p>
    <w:p w14:paraId="2E4D26D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pict w14:anchorId="04E28005">
          <v:rect id="_x0000_i6244" style="width:0;height:1.5pt" o:hralign="center" o:hrstd="t" o:hr="t" fillcolor="#a0a0a0" stroked="f"/>
        </w:pict>
      </w:r>
    </w:p>
    <w:p w14:paraId="60D78E1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549. Add Product</w:t>
      </w:r>
    </w:p>
    <w:p w14:paraId="487425C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Concept:</w:t>
      </w:r>
    </w:p>
    <w:p w14:paraId="2ADB5B4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Collect(</w:t>
      </w:r>
    </w:p>
    <w:p w14:paraId="3C498DE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colRequestItems,</w:t>
      </w:r>
    </w:p>
    <w:p w14:paraId="6CD5D25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{</w:t>
      </w:r>
    </w:p>
    <w:p w14:paraId="61F29A3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Product: ThisItem,</w:t>
      </w:r>
    </w:p>
    <w:p w14:paraId="3312DE5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Quantity: 1,</w:t>
      </w:r>
    </w:p>
    <w:p w14:paraId="75E959F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 UnitPrice: ThisItem.'Standard Unit Price'</w:t>
      </w:r>
    </w:p>
    <w:p w14:paraId="142D642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}</w:t>
      </w:r>
    </w:p>
    <w:p w14:paraId="2C68C72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)</w:t>
      </w:r>
    </w:p>
    <w:p w14:paraId="4AADBEF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Actual schema/formula is built:</w:t>
      </w:r>
    </w:p>
    <w:p w14:paraId="0685189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Tomorrow.</w:t>
      </w:r>
    </w:p>
    <w:p w14:paraId="3B0C945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055EA4E">
          <v:rect id="_x0000_i6245" style="width:0;height:1.5pt" o:hralign="center" o:hrstd="t" o:hr="t" fillcolor="#a0a0a0" stroked="f"/>
        </w:pict>
      </w:r>
    </w:p>
    <w:p w14:paraId="6CA4D99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DY — CART TOTAL</w:t>
      </w:r>
    </w:p>
    <w:p w14:paraId="0B3CC1A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550. Concept</w:t>
      </w:r>
    </w:p>
    <w:p w14:paraId="34DE4CA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Sum(</w:t>
      </w:r>
    </w:p>
    <w:p w14:paraId="4F2EAD5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colRequestItems,</w:t>
      </w:r>
    </w:p>
    <w:p w14:paraId="4CBC5E7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Quantity * UnitPrice</w:t>
      </w:r>
    </w:p>
    <w:p w14:paraId="7181954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)</w:t>
      </w:r>
    </w:p>
    <w:p w14:paraId="1347F97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B0A656F">
          <v:rect id="_x0000_i6246" style="width:0;height:1.5pt" o:hralign="center" o:hrstd="t" o:hr="t" fillcolor="#a0a0a0" stroked="f"/>
        </w:pict>
      </w:r>
    </w:p>
    <w:p w14:paraId="4B3B1BA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551. But Remember</w:t>
      </w:r>
    </w:p>
    <w:p w14:paraId="359FECE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This is:</w:t>
      </w:r>
    </w:p>
    <w:p w14:paraId="5350CFC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UX calculation.</w:t>
      </w:r>
    </w:p>
    <w:p w14:paraId="5E3F1DE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8E24EE2">
          <v:rect id="_x0000_i6247" style="width:0;height:1.5pt" o:hralign="center" o:hrstd="t" o:hr="t" fillcolor="#a0a0a0" stroked="f"/>
        </w:pict>
      </w:r>
    </w:p>
    <w:p w14:paraId="366A9A8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552. Server</w:t>
      </w:r>
    </w:p>
    <w:p w14:paraId="32B8148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will validate total before:</w:t>
      </w:r>
    </w:p>
    <w:p w14:paraId="5AF92C5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Approval.</w:t>
      </w:r>
    </w:p>
    <w:p w14:paraId="24267AD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CF90A31">
          <v:rect id="_x0000_i6248" style="width:0;height:1.5pt" o:hralign="center" o:hrstd="t" o:hr="t" fillcolor="#a0a0a0" stroked="f"/>
        </w:pict>
      </w:r>
    </w:p>
    <w:p w14:paraId="734277C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DZ — DAY 30 SUBMISSION</w:t>
      </w:r>
    </w:p>
    <w:p w14:paraId="57F9A43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553. Canvas App</w:t>
      </w:r>
    </w:p>
    <w:p w14:paraId="1F1DE8A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will:</w:t>
      </w:r>
    </w:p>
    <w:p w14:paraId="59737FF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Validate</w:t>
      </w:r>
    </w:p>
    <w:p w14:paraId="3F005DFA" w14:textId="77777777" w:rsidR="009F360D" w:rsidRPr="009F360D" w:rsidRDefault="009F360D" w:rsidP="009F360D">
      <w:pPr>
        <w:rPr>
          <w:sz w:val="32"/>
          <w:szCs w:val="32"/>
        </w:rPr>
      </w:pPr>
    </w:p>
    <w:p w14:paraId="0C220B5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 Purchase Request</w:t>
      </w:r>
    </w:p>
    <w:p w14:paraId="111A32C5" w14:textId="77777777" w:rsidR="009F360D" w:rsidRPr="009F360D" w:rsidRDefault="009F360D" w:rsidP="009F360D">
      <w:pPr>
        <w:rPr>
          <w:sz w:val="32"/>
          <w:szCs w:val="32"/>
        </w:rPr>
      </w:pPr>
    </w:p>
    <w:p w14:paraId="351A767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 Purchase Request Items</w:t>
      </w:r>
    </w:p>
    <w:p w14:paraId="533EED2C" w14:textId="77777777" w:rsidR="009F360D" w:rsidRPr="009F360D" w:rsidRDefault="009F360D" w:rsidP="009F360D">
      <w:pPr>
        <w:rPr>
          <w:sz w:val="32"/>
          <w:szCs w:val="32"/>
        </w:rPr>
      </w:pPr>
    </w:p>
    <w:p w14:paraId="301D913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Set Total</w:t>
      </w:r>
    </w:p>
    <w:p w14:paraId="7957E754" w14:textId="77777777" w:rsidR="009F360D" w:rsidRPr="009F360D" w:rsidRDefault="009F360D" w:rsidP="009F360D">
      <w:pPr>
        <w:rPr>
          <w:sz w:val="32"/>
          <w:szCs w:val="32"/>
        </w:rPr>
      </w:pPr>
    </w:p>
    <w:p w14:paraId="3C527C4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Submit</w:t>
      </w:r>
    </w:p>
    <w:p w14:paraId="43756B1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908EEB0">
          <v:rect id="_x0000_i6249" style="width:0;height:1.5pt" o:hralign="center" o:hrstd="t" o:hr="t" fillcolor="#a0a0a0" stroked="f"/>
        </w:pict>
      </w:r>
    </w:p>
    <w:p w14:paraId="0A9ACC1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554. Important Transaction Problem</w:t>
      </w:r>
    </w:p>
    <w:p w14:paraId="6F93792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What if:</w:t>
      </w:r>
    </w:p>
    <w:p w14:paraId="079C746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Purchase Request created</w:t>
      </w:r>
    </w:p>
    <w:p w14:paraId="1829C6EB" w14:textId="77777777" w:rsidR="009F360D" w:rsidRPr="009F360D" w:rsidRDefault="009F360D" w:rsidP="009F360D">
      <w:pPr>
        <w:rPr>
          <w:sz w:val="32"/>
          <w:szCs w:val="32"/>
        </w:rPr>
      </w:pPr>
    </w:p>
    <w:p w14:paraId="15C0EDC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Item 1 created</w:t>
      </w:r>
    </w:p>
    <w:p w14:paraId="256DCA6D" w14:textId="77777777" w:rsidR="009F360D" w:rsidRPr="009F360D" w:rsidRDefault="009F360D" w:rsidP="009F360D">
      <w:pPr>
        <w:rPr>
          <w:sz w:val="32"/>
          <w:szCs w:val="32"/>
        </w:rPr>
      </w:pPr>
    </w:p>
    <w:p w14:paraId="7FFB6BB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Item 2 fails</w:t>
      </w:r>
    </w:p>
    <w:p w14:paraId="6B616868" w14:textId="77777777" w:rsidR="009F360D" w:rsidRPr="009F360D" w:rsidRDefault="009F360D" w:rsidP="009F360D">
      <w:pPr>
        <w:rPr>
          <w:sz w:val="32"/>
          <w:szCs w:val="32"/>
        </w:rPr>
      </w:pPr>
    </w:p>
    <w:p w14:paraId="12EF5EE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Item 3 never created</w:t>
      </w:r>
    </w:p>
    <w:p w14:paraId="0417DCB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?</w:t>
      </w:r>
    </w:p>
    <w:p w14:paraId="227C3A4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6B9BD90">
          <v:rect id="_x0000_i6250" style="width:0;height:1.5pt" o:hralign="center" o:hrstd="t" o:hr="t" fillcolor="#a0a0a0" stroked="f"/>
        </w:pict>
      </w:r>
    </w:p>
    <w:p w14:paraId="12D51DD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555. We Need</w:t>
      </w:r>
    </w:p>
    <w:p w14:paraId="14E6D61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Error handling.</w:t>
      </w:r>
    </w:p>
    <w:p w14:paraId="76AF018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EAA1F3E">
          <v:rect id="_x0000_i6251" style="width:0;height:1.5pt" o:hralign="center" o:hrstd="t" o:hr="t" fillcolor="#a0a0a0" stroked="f"/>
        </w:pict>
      </w:r>
    </w:p>
    <w:p w14:paraId="32DB3A9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556. Tomorrow</w:t>
      </w:r>
    </w:p>
    <w:p w14:paraId="1F64827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We'll design:</w:t>
      </w:r>
    </w:p>
    <w:p w14:paraId="6DEDB22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Parent creation</w:t>
      </w:r>
    </w:p>
    <w:p w14:paraId="52D82802" w14:textId="77777777" w:rsidR="009F360D" w:rsidRPr="009F360D" w:rsidRDefault="009F360D" w:rsidP="009F360D">
      <w:pPr>
        <w:rPr>
          <w:sz w:val="32"/>
          <w:szCs w:val="32"/>
        </w:rPr>
      </w:pPr>
    </w:p>
    <w:p w14:paraId="4983A43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Child creation</w:t>
      </w:r>
    </w:p>
    <w:p w14:paraId="5A401431" w14:textId="77777777" w:rsidR="009F360D" w:rsidRPr="009F360D" w:rsidRDefault="009F360D" w:rsidP="009F360D">
      <w:pPr>
        <w:rPr>
          <w:sz w:val="32"/>
          <w:szCs w:val="32"/>
        </w:rPr>
      </w:pPr>
    </w:p>
    <w:p w14:paraId="675394C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Failure tracking</w:t>
      </w:r>
    </w:p>
    <w:p w14:paraId="0C80B074" w14:textId="77777777" w:rsidR="009F360D" w:rsidRPr="009F360D" w:rsidRDefault="009F360D" w:rsidP="009F360D">
      <w:pPr>
        <w:rPr>
          <w:sz w:val="32"/>
          <w:szCs w:val="32"/>
        </w:rPr>
      </w:pPr>
    </w:p>
    <w:p w14:paraId="3FFE112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User feedback</w:t>
      </w:r>
    </w:p>
    <w:p w14:paraId="10E4FC2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F7D76DF">
          <v:rect id="_x0000_i6252" style="width:0;height:1.5pt" o:hralign="center" o:hrstd="t" o:hr="t" fillcolor="#a0a0a0" stroked="f"/>
        </w:pict>
      </w:r>
    </w:p>
    <w:p w14:paraId="3BAA4F1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PART EA — DAY 31 AUTOMATION PLAN</w:t>
      </w:r>
    </w:p>
    <w:p w14:paraId="0FA906E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557. Trigger</w:t>
      </w:r>
    </w:p>
    <w:p w14:paraId="627B058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</w:t>
      </w:r>
    </w:p>
    <w:p w14:paraId="248F6FD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Status changes to Submitted</w:t>
      </w:r>
    </w:p>
    <w:p w14:paraId="2DC38C7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B4631D6">
          <v:rect id="_x0000_i6253" style="width:0;height:1.5pt" o:hralign="center" o:hrstd="t" o:hr="t" fillcolor="#a0a0a0" stroked="f"/>
        </w:pict>
      </w:r>
    </w:p>
    <w:p w14:paraId="41F06B8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558. Guard</w:t>
      </w:r>
    </w:p>
    <w:p w14:paraId="3F59D9A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Approval Started = No</w:t>
      </w:r>
    </w:p>
    <w:p w14:paraId="74FFE40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EF2BD00">
          <v:rect id="_x0000_i6254" style="width:0;height:1.5pt" o:hralign="center" o:hrstd="t" o:hr="t" fillcolor="#a0a0a0" stroked="f"/>
        </w:pict>
      </w:r>
    </w:p>
    <w:p w14:paraId="17DC1D9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559. Validation</w:t>
      </w:r>
    </w:p>
    <w:p w14:paraId="7267E81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Items exist</w:t>
      </w:r>
    </w:p>
    <w:p w14:paraId="1740C4EE" w14:textId="77777777" w:rsidR="009F360D" w:rsidRPr="009F360D" w:rsidRDefault="009F360D" w:rsidP="009F360D">
      <w:pPr>
        <w:rPr>
          <w:sz w:val="32"/>
          <w:szCs w:val="32"/>
        </w:rPr>
      </w:pPr>
    </w:p>
    <w:p w14:paraId="2ACFA60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Total recalculated</w:t>
      </w:r>
    </w:p>
    <w:p w14:paraId="7B20D332" w14:textId="77777777" w:rsidR="009F360D" w:rsidRPr="009F360D" w:rsidRDefault="009F360D" w:rsidP="009F360D">
      <w:pPr>
        <w:rPr>
          <w:sz w:val="32"/>
          <w:szCs w:val="32"/>
        </w:rPr>
      </w:pPr>
    </w:p>
    <w:p w14:paraId="35532D0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Employee valid</w:t>
      </w:r>
    </w:p>
    <w:p w14:paraId="52F28BB4" w14:textId="77777777" w:rsidR="009F360D" w:rsidRPr="009F360D" w:rsidRDefault="009F360D" w:rsidP="009F360D">
      <w:pPr>
        <w:rPr>
          <w:sz w:val="32"/>
          <w:szCs w:val="32"/>
        </w:rPr>
      </w:pPr>
    </w:p>
    <w:p w14:paraId="3DE65A6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Manager valid</w:t>
      </w:r>
    </w:p>
    <w:p w14:paraId="4926C502" w14:textId="77777777" w:rsidR="009F360D" w:rsidRPr="009F360D" w:rsidRDefault="009F360D" w:rsidP="009F360D">
      <w:pPr>
        <w:rPr>
          <w:sz w:val="32"/>
          <w:szCs w:val="32"/>
        </w:rPr>
      </w:pPr>
    </w:p>
    <w:p w14:paraId="6F60C24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Approvers configured</w:t>
      </w:r>
    </w:p>
    <w:p w14:paraId="6E0A14D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1499652">
          <v:rect id="_x0000_i6255" style="width:0;height:1.5pt" o:hralign="center" o:hrstd="t" o:hr="t" fillcolor="#a0a0a0" stroked="f"/>
        </w:pict>
      </w:r>
    </w:p>
    <w:p w14:paraId="13CEE12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560. Route</w:t>
      </w:r>
    </w:p>
    <w:p w14:paraId="02A0C66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IF Total &lt; 5000</w:t>
      </w:r>
    </w:p>
    <w:p w14:paraId="6CE71A9A" w14:textId="77777777" w:rsidR="009F360D" w:rsidRPr="009F360D" w:rsidRDefault="009F360D" w:rsidP="009F360D">
      <w:pPr>
        <w:rPr>
          <w:sz w:val="32"/>
          <w:szCs w:val="32"/>
        </w:rPr>
      </w:pPr>
    </w:p>
    <w:p w14:paraId="78F47BF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Manager only</w:t>
      </w:r>
    </w:p>
    <w:p w14:paraId="56445A1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F18A23A">
          <v:rect id="_x0000_i6256" style="width:0;height:1.5pt" o:hralign="center" o:hrstd="t" o:hr="t" fillcolor="#a0a0a0" stroked="f"/>
        </w:pict>
      </w:r>
    </w:p>
    <w:p w14:paraId="174025F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561. Else If</w:t>
      </w:r>
    </w:p>
    <w:p w14:paraId="12FCCB1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Total &lt;= 50000</w:t>
      </w:r>
    </w:p>
    <w:p w14:paraId="07074BAE" w14:textId="77777777" w:rsidR="009F360D" w:rsidRPr="009F360D" w:rsidRDefault="009F360D" w:rsidP="009F360D">
      <w:pPr>
        <w:rPr>
          <w:sz w:val="32"/>
          <w:szCs w:val="32"/>
        </w:rPr>
      </w:pPr>
    </w:p>
    <w:p w14:paraId="3DEF196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Manager</w:t>
      </w:r>
    </w:p>
    <w:p w14:paraId="18AE009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Times New Roman" w:hAnsi="Times New Roman" w:cs="Times New Roman"/>
          <w:sz w:val="32"/>
          <w:szCs w:val="32"/>
        </w:rPr>
        <w:t>→</w:t>
      </w:r>
    </w:p>
    <w:p w14:paraId="6659BD4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Finance</w:t>
      </w:r>
    </w:p>
    <w:p w14:paraId="1BC03D5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F146E20">
          <v:rect id="_x0000_i6257" style="width:0;height:1.5pt" o:hralign="center" o:hrstd="t" o:hr="t" fillcolor="#a0a0a0" stroked="f"/>
        </w:pict>
      </w:r>
    </w:p>
    <w:p w14:paraId="38FF056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562. Else</w:t>
      </w:r>
    </w:p>
    <w:p w14:paraId="2A80355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Manager</w:t>
      </w:r>
    </w:p>
    <w:p w14:paraId="138AFF0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Times New Roman" w:hAnsi="Times New Roman" w:cs="Times New Roman"/>
          <w:sz w:val="32"/>
          <w:szCs w:val="32"/>
        </w:rPr>
        <w:t>→</w:t>
      </w:r>
    </w:p>
    <w:p w14:paraId="56679B9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Finance</w:t>
      </w:r>
    </w:p>
    <w:p w14:paraId="5FC9ECF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Times New Roman" w:hAnsi="Times New Roman" w:cs="Times New Roman"/>
          <w:sz w:val="32"/>
          <w:szCs w:val="32"/>
        </w:rPr>
        <w:t>→</w:t>
      </w:r>
    </w:p>
    <w:p w14:paraId="6093ACA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</w:t>
      </w:r>
    </w:p>
    <w:p w14:paraId="1C5320A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DD1A069">
          <v:rect id="_x0000_i6258" style="width:0;height:1.5pt" o:hralign="center" o:hrstd="t" o:hr="t" fillcolor="#a0a0a0" stroked="f"/>
        </w:pict>
      </w:r>
    </w:p>
    <w:p w14:paraId="3C18003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EB — MODEL-DRIVEN PLAN</w:t>
      </w:r>
    </w:p>
    <w:p w14:paraId="7FCDAA4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563. Procurement App</w:t>
      </w:r>
    </w:p>
    <w:p w14:paraId="100B482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Navigation:</w:t>
      </w:r>
    </w:p>
    <w:p w14:paraId="1BDAF31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Operations</w:t>
      </w:r>
    </w:p>
    <w:p w14:paraId="39AC1EF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Purchase Requests</w:t>
      </w:r>
    </w:p>
    <w:p w14:paraId="1B2D5F6C" w14:textId="77777777" w:rsidR="009F360D" w:rsidRPr="009F360D" w:rsidRDefault="009F360D" w:rsidP="009F360D">
      <w:pPr>
        <w:rPr>
          <w:sz w:val="32"/>
          <w:szCs w:val="32"/>
        </w:rPr>
      </w:pPr>
    </w:p>
    <w:p w14:paraId="36B27CB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Catalog</w:t>
      </w:r>
    </w:p>
    <w:p w14:paraId="7867411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Products</w:t>
      </w:r>
    </w:p>
    <w:p w14:paraId="2C38C33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Categories</w:t>
      </w:r>
    </w:p>
    <w:p w14:paraId="18A5966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Vendors</w:t>
      </w:r>
    </w:p>
    <w:p w14:paraId="2387D891" w14:textId="77777777" w:rsidR="009F360D" w:rsidRPr="009F360D" w:rsidRDefault="009F360D" w:rsidP="009F360D">
      <w:pPr>
        <w:rPr>
          <w:sz w:val="32"/>
          <w:szCs w:val="32"/>
        </w:rPr>
      </w:pPr>
    </w:p>
    <w:p w14:paraId="2D8C02C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People</w:t>
      </w:r>
    </w:p>
    <w:p w14:paraId="6F53466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Employees</w:t>
      </w:r>
    </w:p>
    <w:p w14:paraId="68C20EB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E03AD5E">
          <v:rect id="_x0000_i6259" style="width:0;height:1.5pt" o:hralign="center" o:hrstd="t" o:hr="t" fillcolor="#a0a0a0" stroked="f"/>
        </w:pict>
      </w:r>
    </w:p>
    <w:p w14:paraId="77BBDFE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564. Views</w:t>
      </w:r>
    </w:p>
    <w:p w14:paraId="7D89245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Plan:</w:t>
      </w:r>
    </w:p>
    <w:p w14:paraId="1144EB6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Submitted Requests</w:t>
      </w:r>
    </w:p>
    <w:p w14:paraId="1C07FD14" w14:textId="77777777" w:rsidR="009F360D" w:rsidRPr="009F360D" w:rsidRDefault="009F360D" w:rsidP="009F360D">
      <w:pPr>
        <w:rPr>
          <w:sz w:val="32"/>
          <w:szCs w:val="32"/>
        </w:rPr>
      </w:pPr>
    </w:p>
    <w:p w14:paraId="7984AB4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In Approval</w:t>
      </w:r>
    </w:p>
    <w:p w14:paraId="71AA9EEC" w14:textId="77777777" w:rsidR="009F360D" w:rsidRPr="009F360D" w:rsidRDefault="009F360D" w:rsidP="009F360D">
      <w:pPr>
        <w:rPr>
          <w:sz w:val="32"/>
          <w:szCs w:val="32"/>
        </w:rPr>
      </w:pPr>
    </w:p>
    <w:p w14:paraId="399FBA7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Approved</w:t>
      </w:r>
    </w:p>
    <w:p w14:paraId="3FC2703B" w14:textId="77777777" w:rsidR="009F360D" w:rsidRPr="009F360D" w:rsidRDefault="009F360D" w:rsidP="009F360D">
      <w:pPr>
        <w:rPr>
          <w:sz w:val="32"/>
          <w:szCs w:val="32"/>
        </w:rPr>
      </w:pPr>
    </w:p>
    <w:p w14:paraId="215855F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Rejected</w:t>
      </w:r>
    </w:p>
    <w:p w14:paraId="54E67FA1" w14:textId="77777777" w:rsidR="009F360D" w:rsidRPr="009F360D" w:rsidRDefault="009F360D" w:rsidP="009F360D">
      <w:pPr>
        <w:rPr>
          <w:sz w:val="32"/>
          <w:szCs w:val="32"/>
        </w:rPr>
      </w:pPr>
    </w:p>
    <w:p w14:paraId="29BB255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High Value Requests</w:t>
      </w:r>
    </w:p>
    <w:p w14:paraId="0B94835A" w14:textId="77777777" w:rsidR="009F360D" w:rsidRPr="009F360D" w:rsidRDefault="009F360D" w:rsidP="009F360D">
      <w:pPr>
        <w:rPr>
          <w:sz w:val="32"/>
          <w:szCs w:val="32"/>
        </w:rPr>
      </w:pPr>
    </w:p>
    <w:p w14:paraId="5B7FDA2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Pending Procurement</w:t>
      </w:r>
    </w:p>
    <w:p w14:paraId="52DFF3F0" w14:textId="77777777" w:rsidR="009F360D" w:rsidRPr="009F360D" w:rsidRDefault="009F360D" w:rsidP="009F360D">
      <w:pPr>
        <w:rPr>
          <w:sz w:val="32"/>
          <w:szCs w:val="32"/>
        </w:rPr>
      </w:pPr>
    </w:p>
    <w:p w14:paraId="749E10C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Ordered</w:t>
      </w:r>
    </w:p>
    <w:p w14:paraId="6EF5C2C2" w14:textId="77777777" w:rsidR="009F360D" w:rsidRPr="009F360D" w:rsidRDefault="009F360D" w:rsidP="009F360D">
      <w:pPr>
        <w:rPr>
          <w:sz w:val="32"/>
          <w:szCs w:val="32"/>
        </w:rPr>
      </w:pPr>
    </w:p>
    <w:p w14:paraId="653D760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Closed</w:t>
      </w:r>
    </w:p>
    <w:p w14:paraId="01E6A80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E1EC517">
          <v:rect id="_x0000_i6260" style="width:0;height:1.5pt" o:hralign="center" o:hrstd="t" o:hr="t" fillcolor="#a0a0a0" stroked="f"/>
        </w:pict>
      </w:r>
    </w:p>
    <w:p w14:paraId="08C86C6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EC — POWER BI PLAN</w:t>
      </w:r>
    </w:p>
    <w:p w14:paraId="0BF2B7A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565. Report</w:t>
      </w:r>
    </w:p>
    <w:p w14:paraId="797C808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Procurement Analytics.</w:t>
      </w:r>
    </w:p>
    <w:p w14:paraId="385B000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D7BEA4E">
          <v:rect id="_x0000_i6261" style="width:0;height:1.5pt" o:hralign="center" o:hrstd="t" o:hr="t" fillcolor="#a0a0a0" stroked="f"/>
        </w:pict>
      </w:r>
    </w:p>
    <w:p w14:paraId="161CE8C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566. KPI Cards</w:t>
      </w:r>
    </w:p>
    <w:p w14:paraId="6E1B0B2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Total Requests</w:t>
      </w:r>
    </w:p>
    <w:p w14:paraId="1E870653" w14:textId="77777777" w:rsidR="009F360D" w:rsidRPr="009F360D" w:rsidRDefault="009F360D" w:rsidP="009F360D">
      <w:pPr>
        <w:rPr>
          <w:sz w:val="32"/>
          <w:szCs w:val="32"/>
        </w:rPr>
      </w:pPr>
    </w:p>
    <w:p w14:paraId="3D0A521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Approved Requests</w:t>
      </w:r>
    </w:p>
    <w:p w14:paraId="4FFB9E62" w14:textId="77777777" w:rsidR="009F360D" w:rsidRPr="009F360D" w:rsidRDefault="009F360D" w:rsidP="009F360D">
      <w:pPr>
        <w:rPr>
          <w:sz w:val="32"/>
          <w:szCs w:val="32"/>
        </w:rPr>
      </w:pPr>
    </w:p>
    <w:p w14:paraId="02F7FCA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Rejected Requests</w:t>
      </w:r>
    </w:p>
    <w:p w14:paraId="7EA37CF5" w14:textId="77777777" w:rsidR="009F360D" w:rsidRPr="009F360D" w:rsidRDefault="009F360D" w:rsidP="009F360D">
      <w:pPr>
        <w:rPr>
          <w:sz w:val="32"/>
          <w:szCs w:val="32"/>
        </w:rPr>
      </w:pPr>
    </w:p>
    <w:p w14:paraId="60FDC65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Total Spend</w:t>
      </w:r>
    </w:p>
    <w:p w14:paraId="02AF6B80" w14:textId="77777777" w:rsidR="009F360D" w:rsidRPr="009F360D" w:rsidRDefault="009F360D" w:rsidP="009F360D">
      <w:pPr>
        <w:rPr>
          <w:sz w:val="32"/>
          <w:szCs w:val="32"/>
        </w:rPr>
      </w:pPr>
    </w:p>
    <w:p w14:paraId="1EBBCA3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Average Request Value</w:t>
      </w:r>
    </w:p>
    <w:p w14:paraId="2548989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5D8A233">
          <v:rect id="_x0000_i6262" style="width:0;height:1.5pt" o:hralign="center" o:hrstd="t" o:hr="t" fillcolor="#a0a0a0" stroked="f"/>
        </w:pict>
      </w:r>
    </w:p>
    <w:p w14:paraId="6D129AB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567. Charts</w:t>
      </w:r>
    </w:p>
    <w:p w14:paraId="7DC651B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Spend by Department</w:t>
      </w:r>
    </w:p>
    <w:p w14:paraId="3C39E7C5" w14:textId="77777777" w:rsidR="009F360D" w:rsidRPr="009F360D" w:rsidRDefault="009F360D" w:rsidP="009F360D">
      <w:pPr>
        <w:rPr>
          <w:sz w:val="32"/>
          <w:szCs w:val="32"/>
        </w:rPr>
      </w:pPr>
    </w:p>
    <w:p w14:paraId="147D480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Spend by Category</w:t>
      </w:r>
    </w:p>
    <w:p w14:paraId="25404D98" w14:textId="77777777" w:rsidR="009F360D" w:rsidRPr="009F360D" w:rsidRDefault="009F360D" w:rsidP="009F360D">
      <w:pPr>
        <w:rPr>
          <w:sz w:val="32"/>
          <w:szCs w:val="32"/>
        </w:rPr>
      </w:pPr>
    </w:p>
    <w:p w14:paraId="2EED840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Requests by Status</w:t>
      </w:r>
    </w:p>
    <w:p w14:paraId="68EEE924" w14:textId="77777777" w:rsidR="009F360D" w:rsidRPr="009F360D" w:rsidRDefault="009F360D" w:rsidP="009F360D">
      <w:pPr>
        <w:rPr>
          <w:sz w:val="32"/>
          <w:szCs w:val="32"/>
        </w:rPr>
      </w:pPr>
    </w:p>
    <w:p w14:paraId="3072F9C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Monthly Purchase Requests</w:t>
      </w:r>
    </w:p>
    <w:p w14:paraId="45E5DA48" w14:textId="77777777" w:rsidR="009F360D" w:rsidRPr="009F360D" w:rsidRDefault="009F360D" w:rsidP="009F360D">
      <w:pPr>
        <w:rPr>
          <w:sz w:val="32"/>
          <w:szCs w:val="32"/>
        </w:rPr>
      </w:pPr>
    </w:p>
    <w:p w14:paraId="1DF3C77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Top Products</w:t>
      </w:r>
    </w:p>
    <w:p w14:paraId="2C37C26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2D38600">
          <v:rect id="_x0000_i6263" style="width:0;height:1.5pt" o:hralign="center" o:hrstd="t" o:hr="t" fillcolor="#a0a0a0" stroked="f"/>
        </w:pict>
      </w:r>
    </w:p>
    <w:p w14:paraId="7229964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ED — OPTIONAL POWER PAGES</w:t>
      </w:r>
    </w:p>
    <w:p w14:paraId="4077DA3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568. Vendor Portal Extension</w:t>
      </w:r>
    </w:p>
    <w:p w14:paraId="50FC677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Vendor could:</w:t>
      </w:r>
    </w:p>
    <w:p w14:paraId="7E1961F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View profile</w:t>
      </w:r>
    </w:p>
    <w:p w14:paraId="2ED053F7" w14:textId="77777777" w:rsidR="009F360D" w:rsidRPr="009F360D" w:rsidRDefault="009F360D" w:rsidP="009F360D">
      <w:pPr>
        <w:rPr>
          <w:sz w:val="32"/>
          <w:szCs w:val="32"/>
        </w:rPr>
      </w:pPr>
    </w:p>
    <w:p w14:paraId="093201B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Update contact info</w:t>
      </w:r>
    </w:p>
    <w:p w14:paraId="5E78EBA0" w14:textId="77777777" w:rsidR="009F360D" w:rsidRPr="009F360D" w:rsidRDefault="009F360D" w:rsidP="009F360D">
      <w:pPr>
        <w:rPr>
          <w:sz w:val="32"/>
          <w:szCs w:val="32"/>
        </w:rPr>
      </w:pPr>
    </w:p>
    <w:p w14:paraId="5FF435A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Review selected purchasing information</w:t>
      </w:r>
    </w:p>
    <w:p w14:paraId="36BB7AB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7C8710F">
          <v:rect id="_x0000_i6264" style="width:0;height:1.5pt" o:hralign="center" o:hrstd="t" o:hr="t" fillcolor="#a0a0a0" stroked="f"/>
        </w:pict>
      </w:r>
    </w:p>
    <w:p w14:paraId="5160CFD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569. But</w:t>
      </w:r>
    </w:p>
    <w:p w14:paraId="0A1379B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External Vendor access introduces:</w:t>
      </w:r>
    </w:p>
    <w:p w14:paraId="283194A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Additional security scope.</w:t>
      </w:r>
    </w:p>
    <w:p w14:paraId="111FF04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Only implement if:</w:t>
      </w:r>
    </w:p>
    <w:p w14:paraId="1152B7E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Core project is complete.</w:t>
      </w:r>
    </w:p>
    <w:p w14:paraId="2D66E5E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pict w14:anchorId="3FA63C18">
          <v:rect id="_x0000_i6265" style="width:0;height:1.5pt" o:hralign="center" o:hrstd="t" o:hr="t" fillcolor="#a0a0a0" stroked="f"/>
        </w:pict>
      </w:r>
    </w:p>
    <w:p w14:paraId="5F8E8A7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EE — OPTIONAL COPILOT</w:t>
      </w:r>
    </w:p>
    <w:p w14:paraId="7A63A06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570. Procurement Assistant</w:t>
      </w:r>
    </w:p>
    <w:p w14:paraId="5B0D2B5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Could answer:</w:t>
      </w:r>
    </w:p>
    <w:p w14:paraId="2345858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How do I create a Purchase Request?</w:t>
      </w:r>
    </w:p>
    <w:p w14:paraId="3D2121E1" w14:textId="77777777" w:rsidR="009F360D" w:rsidRPr="009F360D" w:rsidRDefault="009F360D" w:rsidP="009F360D">
      <w:pPr>
        <w:rPr>
          <w:sz w:val="32"/>
          <w:szCs w:val="32"/>
        </w:rPr>
      </w:pPr>
    </w:p>
    <w:p w14:paraId="3B1D7C4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What does In Approval mean?</w:t>
      </w:r>
    </w:p>
    <w:p w14:paraId="753634FD" w14:textId="77777777" w:rsidR="009F360D" w:rsidRPr="009F360D" w:rsidRDefault="009F360D" w:rsidP="009F360D">
      <w:pPr>
        <w:rPr>
          <w:sz w:val="32"/>
          <w:szCs w:val="32"/>
        </w:rPr>
      </w:pPr>
    </w:p>
    <w:p w14:paraId="3B9BD5C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Which approvals are needed for 20,000?</w:t>
      </w:r>
    </w:p>
    <w:p w14:paraId="6464331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75C30EB">
          <v:rect id="_x0000_i6266" style="width:0;height:1.5pt" o:hralign="center" o:hrstd="t" o:hr="t" fillcolor="#a0a0a0" stroked="f"/>
        </w:pict>
      </w:r>
    </w:p>
    <w:p w14:paraId="7308DB5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571. Advanced</w:t>
      </w:r>
    </w:p>
    <w:p w14:paraId="35D448B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Could retrieve:</w:t>
      </w:r>
    </w:p>
    <w:p w14:paraId="2BF75F4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My Purchase Request status.</w:t>
      </w:r>
    </w:p>
    <w:p w14:paraId="4C0F718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6CD9D28">
          <v:rect id="_x0000_i6267" style="width:0;height:1.5pt" o:hralign="center" o:hrstd="t" o:hr="t" fillcolor="#a0a0a0" stroked="f"/>
        </w:pict>
      </w:r>
    </w:p>
    <w:p w14:paraId="0783F5A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572. But Again</w:t>
      </w:r>
    </w:p>
    <w:p w14:paraId="6C72FF4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Core first.</w:t>
      </w:r>
    </w:p>
    <w:p w14:paraId="12B8F05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912F60D">
          <v:rect id="_x0000_i6268" style="width:0;height:1.5pt" o:hralign="center" o:hrstd="t" o:hr="t" fillcolor="#a0a0a0" stroked="f"/>
        </w:pict>
      </w:r>
    </w:p>
    <w:p w14:paraId="5BE8D21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EF — COMPLETION CHECKLIST</w:t>
      </w:r>
    </w:p>
    <w:p w14:paraId="0DD13ED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573. Requirements</w:t>
      </w:r>
    </w:p>
    <w:p w14:paraId="2F654AB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Business problem documented</w:t>
      </w:r>
    </w:p>
    <w:p w14:paraId="5BF07C03" w14:textId="77777777" w:rsidR="009F360D" w:rsidRPr="009F360D" w:rsidRDefault="009F360D" w:rsidP="009F360D">
      <w:pPr>
        <w:rPr>
          <w:sz w:val="32"/>
          <w:szCs w:val="32"/>
        </w:rPr>
      </w:pPr>
    </w:p>
    <w:p w14:paraId="33D2730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9F360D">
        <w:rPr>
          <w:sz w:val="32"/>
          <w:szCs w:val="32"/>
        </w:rPr>
        <w:t xml:space="preserve"> Functional requirements</w:t>
      </w:r>
    </w:p>
    <w:p w14:paraId="2B92C721" w14:textId="77777777" w:rsidR="009F360D" w:rsidRPr="009F360D" w:rsidRDefault="009F360D" w:rsidP="009F360D">
      <w:pPr>
        <w:rPr>
          <w:sz w:val="32"/>
          <w:szCs w:val="32"/>
        </w:rPr>
      </w:pPr>
    </w:p>
    <w:p w14:paraId="38EE07B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Nonfunctional requirements</w:t>
      </w:r>
    </w:p>
    <w:p w14:paraId="1EA9EED0" w14:textId="77777777" w:rsidR="009F360D" w:rsidRPr="009F360D" w:rsidRDefault="009F360D" w:rsidP="009F360D">
      <w:pPr>
        <w:rPr>
          <w:sz w:val="32"/>
          <w:szCs w:val="32"/>
        </w:rPr>
      </w:pPr>
    </w:p>
    <w:p w14:paraId="783B6F6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Personas</w:t>
      </w:r>
    </w:p>
    <w:p w14:paraId="1B2E04C9" w14:textId="77777777" w:rsidR="009F360D" w:rsidRPr="009F360D" w:rsidRDefault="009F360D" w:rsidP="009F360D">
      <w:pPr>
        <w:rPr>
          <w:sz w:val="32"/>
          <w:szCs w:val="32"/>
        </w:rPr>
      </w:pPr>
    </w:p>
    <w:p w14:paraId="4F7A4D6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Approval rules</w:t>
      </w:r>
    </w:p>
    <w:p w14:paraId="21F7BBEA" w14:textId="77777777" w:rsidR="009F360D" w:rsidRPr="009F360D" w:rsidRDefault="009F360D" w:rsidP="009F360D">
      <w:pPr>
        <w:rPr>
          <w:sz w:val="32"/>
          <w:szCs w:val="32"/>
        </w:rPr>
      </w:pPr>
    </w:p>
    <w:p w14:paraId="37F0B78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Threshold boundaries</w:t>
      </w:r>
    </w:p>
    <w:p w14:paraId="28BDA6BD" w14:textId="77777777" w:rsidR="009F360D" w:rsidRPr="009F360D" w:rsidRDefault="009F360D" w:rsidP="009F360D">
      <w:pPr>
        <w:rPr>
          <w:sz w:val="32"/>
          <w:szCs w:val="32"/>
        </w:rPr>
      </w:pPr>
    </w:p>
    <w:p w14:paraId="0EB25B5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Rejection rules</w:t>
      </w:r>
    </w:p>
    <w:p w14:paraId="6B6687F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776277D">
          <v:rect id="_x0000_i6269" style="width:0;height:1.5pt" o:hralign="center" o:hrstd="t" o:hr="t" fillcolor="#a0a0a0" stroked="f"/>
        </w:pict>
      </w:r>
    </w:p>
    <w:p w14:paraId="577B28D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574. Solution</w:t>
      </w:r>
    </w:p>
    <w:p w14:paraId="2ADB4BD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DEV Environment</w:t>
      </w:r>
    </w:p>
    <w:p w14:paraId="39F8B791" w14:textId="77777777" w:rsidR="009F360D" w:rsidRPr="009F360D" w:rsidRDefault="009F360D" w:rsidP="009F360D">
      <w:pPr>
        <w:rPr>
          <w:sz w:val="32"/>
          <w:szCs w:val="32"/>
        </w:rPr>
      </w:pPr>
    </w:p>
    <w:p w14:paraId="15A70E5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Unmanaged Solution</w:t>
      </w:r>
    </w:p>
    <w:p w14:paraId="44DD0EB2" w14:textId="77777777" w:rsidR="009F360D" w:rsidRPr="009F360D" w:rsidRDefault="009F360D" w:rsidP="009F360D">
      <w:pPr>
        <w:rPr>
          <w:sz w:val="32"/>
          <w:szCs w:val="32"/>
        </w:rPr>
      </w:pPr>
    </w:p>
    <w:p w14:paraId="6F89914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Existing Publisher</w:t>
      </w:r>
    </w:p>
    <w:p w14:paraId="0B96A5F0" w14:textId="77777777" w:rsidR="009F360D" w:rsidRPr="009F360D" w:rsidRDefault="009F360D" w:rsidP="009F360D">
      <w:pPr>
        <w:rPr>
          <w:sz w:val="32"/>
          <w:szCs w:val="32"/>
        </w:rPr>
      </w:pPr>
    </w:p>
    <w:p w14:paraId="2D689F9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Version 1.0.0.0</w:t>
      </w:r>
    </w:p>
    <w:p w14:paraId="21BE13B5" w14:textId="77777777" w:rsidR="009F360D" w:rsidRPr="009F360D" w:rsidRDefault="009F360D" w:rsidP="009F360D">
      <w:pPr>
        <w:rPr>
          <w:sz w:val="32"/>
          <w:szCs w:val="32"/>
        </w:rPr>
      </w:pPr>
    </w:p>
    <w:p w14:paraId="1406C9A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9F360D">
        <w:rPr>
          <w:sz w:val="32"/>
          <w:szCs w:val="32"/>
        </w:rPr>
        <w:t xml:space="preserve"> Employee added</w:t>
      </w:r>
    </w:p>
    <w:p w14:paraId="63736076" w14:textId="77777777" w:rsidR="009F360D" w:rsidRPr="009F360D" w:rsidRDefault="009F360D" w:rsidP="009F360D">
      <w:pPr>
        <w:rPr>
          <w:sz w:val="32"/>
          <w:szCs w:val="32"/>
        </w:rPr>
      </w:pPr>
    </w:p>
    <w:p w14:paraId="5C4889A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Department added</w:t>
      </w:r>
    </w:p>
    <w:p w14:paraId="65D6808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AD5CD49">
          <v:rect id="_x0000_i6270" style="width:0;height:1.5pt" o:hralign="center" o:hrstd="t" o:hr="t" fillcolor="#a0a0a0" stroked="f"/>
        </w:pict>
      </w:r>
    </w:p>
    <w:p w14:paraId="710D63E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575. Choices</w:t>
      </w:r>
    </w:p>
    <w:p w14:paraId="29BD885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Purchase Request Status</w:t>
      </w:r>
    </w:p>
    <w:p w14:paraId="6724C7D3" w14:textId="77777777" w:rsidR="009F360D" w:rsidRPr="009F360D" w:rsidRDefault="009F360D" w:rsidP="009F360D">
      <w:pPr>
        <w:rPr>
          <w:sz w:val="32"/>
          <w:szCs w:val="32"/>
        </w:rPr>
      </w:pPr>
    </w:p>
    <w:p w14:paraId="0912CF6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Approval Decision</w:t>
      </w:r>
    </w:p>
    <w:p w14:paraId="31AB95E2" w14:textId="77777777" w:rsidR="009F360D" w:rsidRPr="009F360D" w:rsidRDefault="009F360D" w:rsidP="009F360D">
      <w:pPr>
        <w:rPr>
          <w:sz w:val="32"/>
          <w:szCs w:val="32"/>
        </w:rPr>
      </w:pPr>
    </w:p>
    <w:p w14:paraId="1EA1D56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Unit of Measure</w:t>
      </w:r>
    </w:p>
    <w:p w14:paraId="41854D4D" w14:textId="77777777" w:rsidR="009F360D" w:rsidRPr="009F360D" w:rsidRDefault="009F360D" w:rsidP="009F360D">
      <w:pPr>
        <w:rPr>
          <w:sz w:val="32"/>
          <w:szCs w:val="32"/>
        </w:rPr>
      </w:pPr>
    </w:p>
    <w:p w14:paraId="31F35E3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Current Approval Stage</w:t>
      </w:r>
    </w:p>
    <w:p w14:paraId="607306C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731526C">
          <v:rect id="_x0000_i6271" style="width:0;height:1.5pt" o:hralign="center" o:hrstd="t" o:hr="t" fillcolor="#a0a0a0" stroked="f"/>
        </w:pict>
      </w:r>
    </w:p>
    <w:p w14:paraId="37D7D81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576. Tables</w:t>
      </w:r>
    </w:p>
    <w:p w14:paraId="6E8A7F8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Vendor</w:t>
      </w:r>
    </w:p>
    <w:p w14:paraId="524AC085" w14:textId="77777777" w:rsidR="009F360D" w:rsidRPr="009F360D" w:rsidRDefault="009F360D" w:rsidP="009F360D">
      <w:pPr>
        <w:rPr>
          <w:sz w:val="32"/>
          <w:szCs w:val="32"/>
        </w:rPr>
      </w:pPr>
    </w:p>
    <w:p w14:paraId="18C898F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Purchase Category</w:t>
      </w:r>
    </w:p>
    <w:p w14:paraId="62A01B3B" w14:textId="77777777" w:rsidR="009F360D" w:rsidRPr="009F360D" w:rsidRDefault="009F360D" w:rsidP="009F360D">
      <w:pPr>
        <w:rPr>
          <w:sz w:val="32"/>
          <w:szCs w:val="32"/>
        </w:rPr>
      </w:pPr>
    </w:p>
    <w:p w14:paraId="3341A3C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Product</w:t>
      </w:r>
    </w:p>
    <w:p w14:paraId="783551CC" w14:textId="77777777" w:rsidR="009F360D" w:rsidRPr="009F360D" w:rsidRDefault="009F360D" w:rsidP="009F360D">
      <w:pPr>
        <w:rPr>
          <w:sz w:val="32"/>
          <w:szCs w:val="32"/>
        </w:rPr>
      </w:pPr>
    </w:p>
    <w:p w14:paraId="3090020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Purchase Request</w:t>
      </w:r>
    </w:p>
    <w:p w14:paraId="1FA9ED28" w14:textId="77777777" w:rsidR="009F360D" w:rsidRPr="009F360D" w:rsidRDefault="009F360D" w:rsidP="009F360D">
      <w:pPr>
        <w:rPr>
          <w:sz w:val="32"/>
          <w:szCs w:val="32"/>
        </w:rPr>
      </w:pPr>
    </w:p>
    <w:p w14:paraId="54FBD69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Purchase Request Item</w:t>
      </w:r>
    </w:p>
    <w:p w14:paraId="5C65695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A33B81A">
          <v:rect id="_x0000_i6272" style="width:0;height:1.5pt" o:hralign="center" o:hrstd="t" o:hr="t" fillcolor="#a0a0a0" stroked="f"/>
        </w:pict>
      </w:r>
    </w:p>
    <w:p w14:paraId="3987887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577. Relationships</w:t>
      </w:r>
    </w:p>
    <w:p w14:paraId="1F8C521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Department </w:t>
      </w:r>
      <w:r w:rsidRPr="009F360D">
        <w:rPr>
          <w:rFonts w:ascii="Times New Roman" w:hAnsi="Times New Roman" w:cs="Times New Roman"/>
          <w:sz w:val="32"/>
          <w:szCs w:val="32"/>
        </w:rPr>
        <w:t>→</w:t>
      </w:r>
      <w:r w:rsidRPr="009F360D">
        <w:rPr>
          <w:sz w:val="32"/>
          <w:szCs w:val="32"/>
        </w:rPr>
        <w:t xml:space="preserve"> Employee</w:t>
      </w:r>
    </w:p>
    <w:p w14:paraId="65353F86" w14:textId="77777777" w:rsidR="009F360D" w:rsidRPr="009F360D" w:rsidRDefault="009F360D" w:rsidP="009F360D">
      <w:pPr>
        <w:rPr>
          <w:sz w:val="32"/>
          <w:szCs w:val="32"/>
        </w:rPr>
      </w:pPr>
    </w:p>
    <w:p w14:paraId="46D2E05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Employee </w:t>
      </w:r>
      <w:r w:rsidRPr="009F360D">
        <w:rPr>
          <w:rFonts w:ascii="Times New Roman" w:hAnsi="Times New Roman" w:cs="Times New Roman"/>
          <w:sz w:val="32"/>
          <w:szCs w:val="32"/>
        </w:rPr>
        <w:t>→</w:t>
      </w:r>
      <w:r w:rsidRPr="009F360D">
        <w:rPr>
          <w:sz w:val="32"/>
          <w:szCs w:val="32"/>
        </w:rPr>
        <w:t xml:space="preserve"> Purchase Request</w:t>
      </w:r>
    </w:p>
    <w:p w14:paraId="22F5D362" w14:textId="77777777" w:rsidR="009F360D" w:rsidRPr="009F360D" w:rsidRDefault="009F360D" w:rsidP="009F360D">
      <w:pPr>
        <w:rPr>
          <w:sz w:val="32"/>
          <w:szCs w:val="32"/>
        </w:rPr>
      </w:pPr>
    </w:p>
    <w:p w14:paraId="4BBB25A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Department </w:t>
      </w:r>
      <w:r w:rsidRPr="009F360D">
        <w:rPr>
          <w:rFonts w:ascii="Times New Roman" w:hAnsi="Times New Roman" w:cs="Times New Roman"/>
          <w:sz w:val="32"/>
          <w:szCs w:val="32"/>
        </w:rPr>
        <w:t>→</w:t>
      </w:r>
      <w:r w:rsidRPr="009F360D">
        <w:rPr>
          <w:sz w:val="32"/>
          <w:szCs w:val="32"/>
        </w:rPr>
        <w:t xml:space="preserve"> Purchase Request</w:t>
      </w:r>
    </w:p>
    <w:p w14:paraId="65A04358" w14:textId="77777777" w:rsidR="009F360D" w:rsidRPr="009F360D" w:rsidRDefault="009F360D" w:rsidP="009F360D">
      <w:pPr>
        <w:rPr>
          <w:sz w:val="32"/>
          <w:szCs w:val="32"/>
        </w:rPr>
      </w:pPr>
    </w:p>
    <w:p w14:paraId="5044725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Purchase Request </w:t>
      </w:r>
      <w:r w:rsidRPr="009F360D">
        <w:rPr>
          <w:rFonts w:ascii="Times New Roman" w:hAnsi="Times New Roman" w:cs="Times New Roman"/>
          <w:sz w:val="32"/>
          <w:szCs w:val="32"/>
        </w:rPr>
        <w:t>→</w:t>
      </w:r>
      <w:r w:rsidRPr="009F360D">
        <w:rPr>
          <w:sz w:val="32"/>
          <w:szCs w:val="32"/>
        </w:rPr>
        <w:t xml:space="preserve"> Items</w:t>
      </w:r>
    </w:p>
    <w:p w14:paraId="6CE3589B" w14:textId="77777777" w:rsidR="009F360D" w:rsidRPr="009F360D" w:rsidRDefault="009F360D" w:rsidP="009F360D">
      <w:pPr>
        <w:rPr>
          <w:sz w:val="32"/>
          <w:szCs w:val="32"/>
        </w:rPr>
      </w:pPr>
    </w:p>
    <w:p w14:paraId="68CB2CD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Product </w:t>
      </w:r>
      <w:r w:rsidRPr="009F360D">
        <w:rPr>
          <w:rFonts w:ascii="Times New Roman" w:hAnsi="Times New Roman" w:cs="Times New Roman"/>
          <w:sz w:val="32"/>
          <w:szCs w:val="32"/>
        </w:rPr>
        <w:t>→</w:t>
      </w:r>
      <w:r w:rsidRPr="009F360D">
        <w:rPr>
          <w:sz w:val="32"/>
          <w:szCs w:val="32"/>
        </w:rPr>
        <w:t xml:space="preserve"> Items</w:t>
      </w:r>
    </w:p>
    <w:p w14:paraId="5583272A" w14:textId="77777777" w:rsidR="009F360D" w:rsidRPr="009F360D" w:rsidRDefault="009F360D" w:rsidP="009F360D">
      <w:pPr>
        <w:rPr>
          <w:sz w:val="32"/>
          <w:szCs w:val="32"/>
        </w:rPr>
      </w:pPr>
    </w:p>
    <w:p w14:paraId="23825CE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Category </w:t>
      </w:r>
      <w:r w:rsidRPr="009F360D">
        <w:rPr>
          <w:rFonts w:ascii="Times New Roman" w:hAnsi="Times New Roman" w:cs="Times New Roman"/>
          <w:sz w:val="32"/>
          <w:szCs w:val="32"/>
        </w:rPr>
        <w:t>→</w:t>
      </w:r>
      <w:r w:rsidRPr="009F360D">
        <w:rPr>
          <w:sz w:val="32"/>
          <w:szCs w:val="32"/>
        </w:rPr>
        <w:t xml:space="preserve"> Product</w:t>
      </w:r>
    </w:p>
    <w:p w14:paraId="5B332AA3" w14:textId="77777777" w:rsidR="009F360D" w:rsidRPr="009F360D" w:rsidRDefault="009F360D" w:rsidP="009F360D">
      <w:pPr>
        <w:rPr>
          <w:sz w:val="32"/>
          <w:szCs w:val="32"/>
        </w:rPr>
      </w:pPr>
    </w:p>
    <w:p w14:paraId="54F7A0C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Vendor </w:t>
      </w:r>
      <w:r w:rsidRPr="009F360D">
        <w:rPr>
          <w:rFonts w:ascii="Times New Roman" w:hAnsi="Times New Roman" w:cs="Times New Roman"/>
          <w:sz w:val="32"/>
          <w:szCs w:val="32"/>
        </w:rPr>
        <w:t>→</w:t>
      </w:r>
      <w:r w:rsidRPr="009F360D">
        <w:rPr>
          <w:sz w:val="32"/>
          <w:szCs w:val="32"/>
        </w:rPr>
        <w:t xml:space="preserve"> Product</w:t>
      </w:r>
    </w:p>
    <w:p w14:paraId="3AE0E6C3" w14:textId="77777777" w:rsidR="009F360D" w:rsidRPr="009F360D" w:rsidRDefault="009F360D" w:rsidP="009F360D">
      <w:pPr>
        <w:rPr>
          <w:sz w:val="32"/>
          <w:szCs w:val="32"/>
        </w:rPr>
      </w:pPr>
    </w:p>
    <w:p w14:paraId="61019E3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Vendor </w:t>
      </w:r>
      <w:r w:rsidRPr="009F360D">
        <w:rPr>
          <w:rFonts w:ascii="Times New Roman" w:hAnsi="Times New Roman" w:cs="Times New Roman"/>
          <w:sz w:val="32"/>
          <w:szCs w:val="32"/>
        </w:rPr>
        <w:t>→</w:t>
      </w:r>
      <w:r w:rsidRPr="009F360D">
        <w:rPr>
          <w:sz w:val="32"/>
          <w:szCs w:val="32"/>
        </w:rPr>
        <w:t xml:space="preserve"> Items</w:t>
      </w:r>
    </w:p>
    <w:p w14:paraId="161F292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D2A8022">
          <v:rect id="_x0000_i6273" style="width:0;height:1.5pt" o:hralign="center" o:hrstd="t" o:hr="t" fillcolor="#a0a0a0" stroked="f"/>
        </w:pict>
      </w:r>
    </w:p>
    <w:p w14:paraId="447A851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578. Purchase Request</w:t>
      </w:r>
    </w:p>
    <w:p w14:paraId="2B50F84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9F360D">
        <w:rPr>
          <w:sz w:val="32"/>
          <w:szCs w:val="32"/>
        </w:rPr>
        <w:t xml:space="preserve"> Request Number</w:t>
      </w:r>
    </w:p>
    <w:p w14:paraId="5C52BB93" w14:textId="77777777" w:rsidR="009F360D" w:rsidRPr="009F360D" w:rsidRDefault="009F360D" w:rsidP="009F360D">
      <w:pPr>
        <w:rPr>
          <w:sz w:val="32"/>
          <w:szCs w:val="32"/>
        </w:rPr>
      </w:pPr>
    </w:p>
    <w:p w14:paraId="6CF2DE2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Requested By</w:t>
      </w:r>
    </w:p>
    <w:p w14:paraId="3C425424" w14:textId="77777777" w:rsidR="009F360D" w:rsidRPr="009F360D" w:rsidRDefault="009F360D" w:rsidP="009F360D">
      <w:pPr>
        <w:rPr>
          <w:sz w:val="32"/>
          <w:szCs w:val="32"/>
        </w:rPr>
      </w:pPr>
    </w:p>
    <w:p w14:paraId="57A2C33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Requested Department</w:t>
      </w:r>
    </w:p>
    <w:p w14:paraId="1A280287" w14:textId="77777777" w:rsidR="009F360D" w:rsidRPr="009F360D" w:rsidRDefault="009F360D" w:rsidP="009F360D">
      <w:pPr>
        <w:rPr>
          <w:sz w:val="32"/>
          <w:szCs w:val="32"/>
        </w:rPr>
      </w:pPr>
    </w:p>
    <w:p w14:paraId="0BF5BDF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Needed By</w:t>
      </w:r>
    </w:p>
    <w:p w14:paraId="6D84E300" w14:textId="77777777" w:rsidR="009F360D" w:rsidRPr="009F360D" w:rsidRDefault="009F360D" w:rsidP="009F360D">
      <w:pPr>
        <w:rPr>
          <w:sz w:val="32"/>
          <w:szCs w:val="32"/>
        </w:rPr>
      </w:pPr>
    </w:p>
    <w:p w14:paraId="1E055B0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Business Justification</w:t>
      </w:r>
    </w:p>
    <w:p w14:paraId="4E820843" w14:textId="77777777" w:rsidR="009F360D" w:rsidRPr="009F360D" w:rsidRDefault="009F360D" w:rsidP="009F360D">
      <w:pPr>
        <w:rPr>
          <w:sz w:val="32"/>
          <w:szCs w:val="32"/>
        </w:rPr>
      </w:pPr>
    </w:p>
    <w:p w14:paraId="6D83E1A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Total Amount</w:t>
      </w:r>
    </w:p>
    <w:p w14:paraId="7775CD43" w14:textId="77777777" w:rsidR="009F360D" w:rsidRPr="009F360D" w:rsidRDefault="009F360D" w:rsidP="009F360D">
      <w:pPr>
        <w:rPr>
          <w:sz w:val="32"/>
          <w:szCs w:val="32"/>
        </w:rPr>
      </w:pPr>
    </w:p>
    <w:p w14:paraId="7D5089A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Status</w:t>
      </w:r>
    </w:p>
    <w:p w14:paraId="15BEF2A4" w14:textId="77777777" w:rsidR="009F360D" w:rsidRPr="009F360D" w:rsidRDefault="009F360D" w:rsidP="009F360D">
      <w:pPr>
        <w:rPr>
          <w:sz w:val="32"/>
          <w:szCs w:val="32"/>
        </w:rPr>
      </w:pPr>
    </w:p>
    <w:p w14:paraId="596F3EF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Approval Stage</w:t>
      </w:r>
    </w:p>
    <w:p w14:paraId="1BD05FB5" w14:textId="77777777" w:rsidR="009F360D" w:rsidRPr="009F360D" w:rsidRDefault="009F360D" w:rsidP="009F360D">
      <w:pPr>
        <w:rPr>
          <w:sz w:val="32"/>
          <w:szCs w:val="32"/>
        </w:rPr>
      </w:pPr>
    </w:p>
    <w:p w14:paraId="23F4568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Approval Started</w:t>
      </w:r>
    </w:p>
    <w:p w14:paraId="6FA86696" w14:textId="77777777" w:rsidR="009F360D" w:rsidRPr="009F360D" w:rsidRDefault="009F360D" w:rsidP="009F360D">
      <w:pPr>
        <w:rPr>
          <w:sz w:val="32"/>
          <w:szCs w:val="32"/>
        </w:rPr>
      </w:pPr>
    </w:p>
    <w:p w14:paraId="2A7477C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Decision columns</w:t>
      </w:r>
    </w:p>
    <w:p w14:paraId="512343A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2826528">
          <v:rect id="_x0000_i6274" style="width:0;height:1.5pt" o:hralign="center" o:hrstd="t" o:hr="t" fillcolor="#a0a0a0" stroked="f"/>
        </w:pict>
      </w:r>
    </w:p>
    <w:p w14:paraId="50E6AF3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579. Purchase Request Item</w:t>
      </w:r>
    </w:p>
    <w:p w14:paraId="3CDC932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9F360D">
        <w:rPr>
          <w:sz w:val="32"/>
          <w:szCs w:val="32"/>
        </w:rPr>
        <w:t xml:space="preserve"> Product</w:t>
      </w:r>
    </w:p>
    <w:p w14:paraId="7505B4D3" w14:textId="77777777" w:rsidR="009F360D" w:rsidRPr="009F360D" w:rsidRDefault="009F360D" w:rsidP="009F360D">
      <w:pPr>
        <w:rPr>
          <w:sz w:val="32"/>
          <w:szCs w:val="32"/>
        </w:rPr>
      </w:pPr>
    </w:p>
    <w:p w14:paraId="76F7004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Quantity</w:t>
      </w:r>
    </w:p>
    <w:p w14:paraId="7CD3A1B3" w14:textId="77777777" w:rsidR="009F360D" w:rsidRPr="009F360D" w:rsidRDefault="009F360D" w:rsidP="009F360D">
      <w:pPr>
        <w:rPr>
          <w:sz w:val="32"/>
          <w:szCs w:val="32"/>
        </w:rPr>
      </w:pPr>
    </w:p>
    <w:p w14:paraId="5DEF497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Unit</w:t>
      </w:r>
    </w:p>
    <w:p w14:paraId="3FE304D2" w14:textId="77777777" w:rsidR="009F360D" w:rsidRPr="009F360D" w:rsidRDefault="009F360D" w:rsidP="009F360D">
      <w:pPr>
        <w:rPr>
          <w:sz w:val="32"/>
          <w:szCs w:val="32"/>
        </w:rPr>
      </w:pPr>
    </w:p>
    <w:p w14:paraId="033CBFE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Unit Price</w:t>
      </w:r>
    </w:p>
    <w:p w14:paraId="4C9B1C65" w14:textId="77777777" w:rsidR="009F360D" w:rsidRPr="009F360D" w:rsidRDefault="009F360D" w:rsidP="009F360D">
      <w:pPr>
        <w:rPr>
          <w:sz w:val="32"/>
          <w:szCs w:val="32"/>
        </w:rPr>
      </w:pPr>
    </w:p>
    <w:p w14:paraId="759D24D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Line Total</w:t>
      </w:r>
    </w:p>
    <w:p w14:paraId="289BF86B" w14:textId="77777777" w:rsidR="009F360D" w:rsidRPr="009F360D" w:rsidRDefault="009F360D" w:rsidP="009F360D">
      <w:pPr>
        <w:rPr>
          <w:sz w:val="32"/>
          <w:szCs w:val="32"/>
        </w:rPr>
      </w:pPr>
    </w:p>
    <w:p w14:paraId="0295FB5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Suggested Vendor</w:t>
      </w:r>
    </w:p>
    <w:p w14:paraId="4ED6E8C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F6F69F9">
          <v:rect id="_x0000_i6275" style="width:0;height:1.5pt" o:hralign="center" o:hrstd="t" o:hr="t" fillcolor="#a0a0a0" stroked="f"/>
        </w:pict>
      </w:r>
    </w:p>
    <w:p w14:paraId="25AC12E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580. Security</w:t>
      </w:r>
    </w:p>
    <w:p w14:paraId="555DE9C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Employee role</w:t>
      </w:r>
    </w:p>
    <w:p w14:paraId="0EDE6A89" w14:textId="77777777" w:rsidR="009F360D" w:rsidRPr="009F360D" w:rsidRDefault="009F360D" w:rsidP="009F360D">
      <w:pPr>
        <w:rPr>
          <w:sz w:val="32"/>
          <w:szCs w:val="32"/>
        </w:rPr>
      </w:pPr>
    </w:p>
    <w:p w14:paraId="05A9CB3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Manager role</w:t>
      </w:r>
    </w:p>
    <w:p w14:paraId="5DE49381" w14:textId="77777777" w:rsidR="009F360D" w:rsidRPr="009F360D" w:rsidRDefault="009F360D" w:rsidP="009F360D">
      <w:pPr>
        <w:rPr>
          <w:sz w:val="32"/>
          <w:szCs w:val="32"/>
        </w:rPr>
      </w:pPr>
    </w:p>
    <w:p w14:paraId="24FB960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Finance role</w:t>
      </w:r>
    </w:p>
    <w:p w14:paraId="62B66B8B" w14:textId="77777777" w:rsidR="009F360D" w:rsidRPr="009F360D" w:rsidRDefault="009F360D" w:rsidP="009F360D">
      <w:pPr>
        <w:rPr>
          <w:sz w:val="32"/>
          <w:szCs w:val="32"/>
        </w:rPr>
      </w:pPr>
    </w:p>
    <w:p w14:paraId="0B48A2C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Procurement role</w:t>
      </w:r>
    </w:p>
    <w:p w14:paraId="7C9908EC" w14:textId="77777777" w:rsidR="009F360D" w:rsidRPr="009F360D" w:rsidRDefault="009F360D" w:rsidP="009F360D">
      <w:pPr>
        <w:rPr>
          <w:sz w:val="32"/>
          <w:szCs w:val="32"/>
        </w:rPr>
      </w:pPr>
    </w:p>
    <w:p w14:paraId="15F8502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9F360D">
        <w:rPr>
          <w:sz w:val="32"/>
          <w:szCs w:val="32"/>
        </w:rPr>
        <w:t xml:space="preserve"> Admin role</w:t>
      </w:r>
    </w:p>
    <w:p w14:paraId="7226C858" w14:textId="77777777" w:rsidR="009F360D" w:rsidRPr="009F360D" w:rsidRDefault="009F360D" w:rsidP="009F360D">
      <w:pPr>
        <w:rPr>
          <w:sz w:val="32"/>
          <w:szCs w:val="32"/>
        </w:rPr>
      </w:pPr>
    </w:p>
    <w:p w14:paraId="54E0C75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Least privilege reviewed</w:t>
      </w:r>
    </w:p>
    <w:p w14:paraId="4E4B1EE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041695F">
          <v:rect id="_x0000_i6276" style="width:0;height:1.5pt" o:hralign="center" o:hrstd="t" o:hr="t" fillcolor="#a0a0a0" stroked="f"/>
        </w:pict>
      </w:r>
    </w:p>
    <w:p w14:paraId="32ED71C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581. Configuration</w:t>
      </w:r>
    </w:p>
    <w:p w14:paraId="5A322A9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Finance Approver environment variable</w:t>
      </w:r>
    </w:p>
    <w:p w14:paraId="5199D500" w14:textId="77777777" w:rsidR="009F360D" w:rsidRPr="009F360D" w:rsidRDefault="009F360D" w:rsidP="009F360D">
      <w:pPr>
        <w:rPr>
          <w:sz w:val="32"/>
          <w:szCs w:val="32"/>
        </w:rPr>
      </w:pPr>
    </w:p>
    <w:p w14:paraId="158D468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Procurement Approver environment variable</w:t>
      </w:r>
    </w:p>
    <w:p w14:paraId="67D7879A" w14:textId="77777777" w:rsidR="009F360D" w:rsidRPr="009F360D" w:rsidRDefault="009F360D" w:rsidP="009F360D">
      <w:pPr>
        <w:rPr>
          <w:sz w:val="32"/>
          <w:szCs w:val="32"/>
        </w:rPr>
      </w:pPr>
    </w:p>
    <w:p w14:paraId="527A01A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Connection Reference plan</w:t>
      </w:r>
    </w:p>
    <w:p w14:paraId="2D9D396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8745247">
          <v:rect id="_x0000_i6277" style="width:0;height:1.5pt" o:hralign="center" o:hrstd="t" o:hr="t" fillcolor="#a0a0a0" stroked="f"/>
        </w:pict>
      </w:r>
    </w:p>
    <w:p w14:paraId="03B116C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582. Quality</w:t>
      </w:r>
    </w:p>
    <w:p w14:paraId="3BC4177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Sample Categories</w:t>
      </w:r>
    </w:p>
    <w:p w14:paraId="6CC48F56" w14:textId="77777777" w:rsidR="009F360D" w:rsidRPr="009F360D" w:rsidRDefault="009F360D" w:rsidP="009F360D">
      <w:pPr>
        <w:rPr>
          <w:sz w:val="32"/>
          <w:szCs w:val="32"/>
        </w:rPr>
      </w:pPr>
    </w:p>
    <w:p w14:paraId="4BBBBA0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Sample Vendors</w:t>
      </w:r>
    </w:p>
    <w:p w14:paraId="7BDD3619" w14:textId="77777777" w:rsidR="009F360D" w:rsidRPr="009F360D" w:rsidRDefault="009F360D" w:rsidP="009F360D">
      <w:pPr>
        <w:rPr>
          <w:sz w:val="32"/>
          <w:szCs w:val="32"/>
        </w:rPr>
      </w:pPr>
    </w:p>
    <w:p w14:paraId="707151D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Sample Products</w:t>
      </w:r>
    </w:p>
    <w:p w14:paraId="465CBF21" w14:textId="77777777" w:rsidR="009F360D" w:rsidRPr="009F360D" w:rsidRDefault="009F360D" w:rsidP="009F360D">
      <w:pPr>
        <w:rPr>
          <w:sz w:val="32"/>
          <w:szCs w:val="32"/>
        </w:rPr>
      </w:pPr>
    </w:p>
    <w:p w14:paraId="6F1D26B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Sample Employees with Managers</w:t>
      </w:r>
    </w:p>
    <w:p w14:paraId="4C63DAA7" w14:textId="77777777" w:rsidR="009F360D" w:rsidRPr="009F360D" w:rsidRDefault="009F360D" w:rsidP="009F360D">
      <w:pPr>
        <w:rPr>
          <w:sz w:val="32"/>
          <w:szCs w:val="32"/>
        </w:rPr>
      </w:pPr>
    </w:p>
    <w:p w14:paraId="2DC8294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Business rules</w:t>
      </w:r>
    </w:p>
    <w:p w14:paraId="72E4AF95" w14:textId="77777777" w:rsidR="009F360D" w:rsidRPr="009F360D" w:rsidRDefault="009F360D" w:rsidP="009F360D">
      <w:pPr>
        <w:rPr>
          <w:sz w:val="32"/>
          <w:szCs w:val="32"/>
        </w:rPr>
      </w:pPr>
    </w:p>
    <w:p w14:paraId="4A30CDB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Auditing reviewed</w:t>
      </w:r>
    </w:p>
    <w:p w14:paraId="4D5065DB" w14:textId="77777777" w:rsidR="009F360D" w:rsidRPr="009F360D" w:rsidRDefault="009F360D" w:rsidP="009F360D">
      <w:pPr>
        <w:rPr>
          <w:sz w:val="32"/>
          <w:szCs w:val="32"/>
        </w:rPr>
      </w:pPr>
    </w:p>
    <w:p w14:paraId="206058E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Data Dictionary</w:t>
      </w:r>
    </w:p>
    <w:p w14:paraId="2B3E6CCE" w14:textId="77777777" w:rsidR="009F360D" w:rsidRPr="009F360D" w:rsidRDefault="009F360D" w:rsidP="009F360D">
      <w:pPr>
        <w:rPr>
          <w:sz w:val="32"/>
          <w:szCs w:val="32"/>
        </w:rPr>
      </w:pPr>
    </w:p>
    <w:p w14:paraId="14E0F61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☐</w:t>
      </w:r>
      <w:r w:rsidRPr="009F360D">
        <w:rPr>
          <w:sz w:val="32"/>
          <w:szCs w:val="32"/>
        </w:rPr>
        <w:t xml:space="preserve"> ERD</w:t>
      </w:r>
    </w:p>
    <w:p w14:paraId="154E001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18555CC">
          <v:rect id="_x0000_i6278" style="width:0;height:1.5pt" o:hralign="center" o:hrstd="t" o:hr="t" fillcolor="#a0a0a0" stroked="f"/>
        </w:pict>
      </w:r>
    </w:p>
    <w:p w14:paraId="6C653DA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EG — DELIVERABLES</w:t>
      </w:r>
    </w:p>
    <w:p w14:paraId="02FA1ED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583. Deliverable 1</w:t>
      </w:r>
    </w:p>
    <w:p w14:paraId="507DA70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Capstone Requirements Document.</w:t>
      </w:r>
    </w:p>
    <w:p w14:paraId="7F7D5C4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3392B15">
          <v:rect id="_x0000_i6279" style="width:0;height:1.5pt" o:hralign="center" o:hrstd="t" o:hr="t" fillcolor="#a0a0a0" stroked="f"/>
        </w:pict>
      </w:r>
    </w:p>
    <w:p w14:paraId="074940F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584. Deliverable 2</w:t>
      </w:r>
    </w:p>
    <w:p w14:paraId="204E40A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Persona Matrix.</w:t>
      </w:r>
    </w:p>
    <w:p w14:paraId="75127F2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3369268">
          <v:rect id="_x0000_i6280" style="width:0;height:1.5pt" o:hralign="center" o:hrstd="t" o:hr="t" fillcolor="#a0a0a0" stroked="f"/>
        </w:pict>
      </w:r>
    </w:p>
    <w:p w14:paraId="61A6235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585. Deliverable 3</w:t>
      </w:r>
    </w:p>
    <w:p w14:paraId="3DA67E6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Business Process Diagram.</w:t>
      </w:r>
    </w:p>
    <w:p w14:paraId="374CC97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F9B6817">
          <v:rect id="_x0000_i6281" style="width:0;height:1.5pt" o:hralign="center" o:hrstd="t" o:hr="t" fillcolor="#a0a0a0" stroked="f"/>
        </w:pict>
      </w:r>
    </w:p>
    <w:p w14:paraId="17D9474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586. Deliverable 4</w:t>
      </w:r>
    </w:p>
    <w:p w14:paraId="059023F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Approval Matrix.</w:t>
      </w:r>
    </w:p>
    <w:p w14:paraId="05C19FC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7F4F8B1">
          <v:rect id="_x0000_i6282" style="width:0;height:1.5pt" o:hralign="center" o:hrstd="t" o:hr="t" fillcolor="#a0a0a0" stroked="f"/>
        </w:pict>
      </w:r>
    </w:p>
    <w:p w14:paraId="701AE98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587. Deliverable 5</w:t>
      </w:r>
    </w:p>
    <w:p w14:paraId="537E039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Screenshot:</w:t>
      </w:r>
    </w:p>
    <w:p w14:paraId="245D659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Procurement Solution.</w:t>
      </w:r>
    </w:p>
    <w:p w14:paraId="2E0F3D9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BF5A34D">
          <v:rect id="_x0000_i6283" style="width:0;height:1.5pt" o:hralign="center" o:hrstd="t" o:hr="t" fillcolor="#a0a0a0" stroked="f"/>
        </w:pict>
      </w:r>
    </w:p>
    <w:p w14:paraId="19BB1E6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588. Deliverable 6</w:t>
      </w:r>
    </w:p>
    <w:p w14:paraId="3A8B218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Screenshot:</w:t>
      </w:r>
    </w:p>
    <w:p w14:paraId="0691068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Purchase Category Table.</w:t>
      </w:r>
    </w:p>
    <w:p w14:paraId="04B4AA3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9868455">
          <v:rect id="_x0000_i6284" style="width:0;height:1.5pt" o:hralign="center" o:hrstd="t" o:hr="t" fillcolor="#a0a0a0" stroked="f"/>
        </w:pict>
      </w:r>
    </w:p>
    <w:p w14:paraId="21F2976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589. Deliverable 7</w:t>
      </w:r>
    </w:p>
    <w:p w14:paraId="72A8518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Screenshot:</w:t>
      </w:r>
    </w:p>
    <w:p w14:paraId="3E4D21A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Vendor Table.</w:t>
      </w:r>
    </w:p>
    <w:p w14:paraId="300FF92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88F9608">
          <v:rect id="_x0000_i6285" style="width:0;height:1.5pt" o:hralign="center" o:hrstd="t" o:hr="t" fillcolor="#a0a0a0" stroked="f"/>
        </w:pict>
      </w:r>
    </w:p>
    <w:p w14:paraId="6FD5201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590. Deliverable 8</w:t>
      </w:r>
    </w:p>
    <w:p w14:paraId="5E3CAF3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Screenshot:</w:t>
      </w:r>
    </w:p>
    <w:p w14:paraId="591A352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Product Table.</w:t>
      </w:r>
    </w:p>
    <w:p w14:paraId="5D77170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77B92FC">
          <v:rect id="_x0000_i6286" style="width:0;height:1.5pt" o:hralign="center" o:hrstd="t" o:hr="t" fillcolor="#a0a0a0" stroked="f"/>
        </w:pict>
      </w:r>
    </w:p>
    <w:p w14:paraId="3CBA4D6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591. Deliverable 9</w:t>
      </w:r>
    </w:p>
    <w:p w14:paraId="5238C35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Screenshot:</w:t>
      </w:r>
    </w:p>
    <w:p w14:paraId="66AB70D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Purchase Request Table.</w:t>
      </w:r>
    </w:p>
    <w:p w14:paraId="5A13FE4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AC2C4D6">
          <v:rect id="_x0000_i6287" style="width:0;height:1.5pt" o:hralign="center" o:hrstd="t" o:hr="t" fillcolor="#a0a0a0" stroked="f"/>
        </w:pict>
      </w:r>
    </w:p>
    <w:p w14:paraId="4C0FE44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592. Deliverable 10</w:t>
      </w:r>
    </w:p>
    <w:p w14:paraId="18B47D5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Screenshot:</w:t>
      </w:r>
    </w:p>
    <w:p w14:paraId="5F3A13E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Purchase Request Item Table.</w:t>
      </w:r>
    </w:p>
    <w:p w14:paraId="521A6AD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pict w14:anchorId="6D05FFCF">
          <v:rect id="_x0000_i6288" style="width:0;height:1.5pt" o:hralign="center" o:hrstd="t" o:hr="t" fillcolor="#a0a0a0" stroked="f"/>
        </w:pict>
      </w:r>
    </w:p>
    <w:p w14:paraId="5A80D55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593. Deliverable 11</w:t>
      </w:r>
    </w:p>
    <w:p w14:paraId="1B84C59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Complete ERD.</w:t>
      </w:r>
    </w:p>
    <w:p w14:paraId="4F9D160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A339FA3">
          <v:rect id="_x0000_i6289" style="width:0;height:1.5pt" o:hralign="center" o:hrstd="t" o:hr="t" fillcolor="#a0a0a0" stroked="f"/>
        </w:pict>
      </w:r>
    </w:p>
    <w:p w14:paraId="58632B7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594. Deliverable 12</w:t>
      </w:r>
    </w:p>
    <w:p w14:paraId="6F883A8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Data Dictionary.</w:t>
      </w:r>
    </w:p>
    <w:p w14:paraId="583AC20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97FF85F">
          <v:rect id="_x0000_i6290" style="width:0;height:1.5pt" o:hralign="center" o:hrstd="t" o:hr="t" fillcolor="#a0a0a0" stroked="f"/>
        </w:pict>
      </w:r>
    </w:p>
    <w:p w14:paraId="6133921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595. Deliverable 13</w:t>
      </w:r>
    </w:p>
    <w:p w14:paraId="127851A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Security Role Matrix.</w:t>
      </w:r>
    </w:p>
    <w:p w14:paraId="2CE035B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D682B47">
          <v:rect id="_x0000_i6291" style="width:0;height:1.5pt" o:hralign="center" o:hrstd="t" o:hr="t" fillcolor="#a0a0a0" stroked="f"/>
        </w:pict>
      </w:r>
    </w:p>
    <w:p w14:paraId="3079E8C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596. Deliverable 14</w:t>
      </w:r>
    </w:p>
    <w:p w14:paraId="4FE4DE3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Business Rule Matrix.</w:t>
      </w:r>
    </w:p>
    <w:p w14:paraId="1A2D7A0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05129AC">
          <v:rect id="_x0000_i6292" style="width:0;height:1.5pt" o:hralign="center" o:hrstd="t" o:hr="t" fillcolor="#a0a0a0" stroked="f"/>
        </w:pict>
      </w:r>
    </w:p>
    <w:p w14:paraId="5DAE880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597. Deliverable 15</w:t>
      </w:r>
    </w:p>
    <w:p w14:paraId="0BA449B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Approval Boundary Test Matrix.</w:t>
      </w:r>
    </w:p>
    <w:p w14:paraId="38AC793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4B86E06">
          <v:rect id="_x0000_i6293" style="width:0;height:1.5pt" o:hralign="center" o:hrstd="t" o:hr="t" fillcolor="#a0a0a0" stroked="f"/>
        </w:pict>
      </w:r>
    </w:p>
    <w:p w14:paraId="4BB2683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598. Deliverable 16</w:t>
      </w:r>
    </w:p>
    <w:p w14:paraId="1654621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Screenshot:</w:t>
      </w:r>
    </w:p>
    <w:p w14:paraId="3E43E5F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Environment Variables.</w:t>
      </w:r>
    </w:p>
    <w:p w14:paraId="4DDA3E3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2619B0C">
          <v:rect id="_x0000_i6294" style="width:0;height:1.5pt" o:hralign="center" o:hrstd="t" o:hr="t" fillcolor="#a0a0a0" stroked="f"/>
        </w:pict>
      </w:r>
    </w:p>
    <w:p w14:paraId="4891F67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599. Deliverable 17</w:t>
      </w:r>
    </w:p>
    <w:p w14:paraId="22A8D9F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Day 30 Canvas App Backlog.</w:t>
      </w:r>
    </w:p>
    <w:p w14:paraId="42BED56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pict w14:anchorId="1585DE0C">
          <v:rect id="_x0000_i6295" style="width:0;height:1.5pt" o:hralign="center" o:hrstd="t" o:hr="t" fillcolor="#a0a0a0" stroked="f"/>
        </w:pict>
      </w:r>
    </w:p>
    <w:p w14:paraId="2E0E009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EH — APPROVAL TEST MATRIX</w:t>
      </w:r>
    </w:p>
    <w:p w14:paraId="6A38E2A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600. Complete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1484"/>
        <w:gridCol w:w="5468"/>
      </w:tblGrid>
      <w:tr w:rsidR="009F360D" w:rsidRPr="009F360D" w14:paraId="501420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C76BD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2D44087A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260605AA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Route</w:t>
            </w:r>
          </w:p>
        </w:tc>
      </w:tr>
      <w:tr w:rsidR="009F360D" w:rsidRPr="009F360D" w14:paraId="594FC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8FAA0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AP01</w:t>
            </w:r>
          </w:p>
        </w:tc>
        <w:tc>
          <w:tcPr>
            <w:tcW w:w="0" w:type="auto"/>
            <w:vAlign w:val="center"/>
            <w:hideMark/>
          </w:tcPr>
          <w:p w14:paraId="5223AA3C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D469F08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Manager</w:t>
            </w:r>
          </w:p>
        </w:tc>
      </w:tr>
      <w:tr w:rsidR="009F360D" w:rsidRPr="009F360D" w14:paraId="1D18B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B4CFB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AP02</w:t>
            </w:r>
          </w:p>
        </w:tc>
        <w:tc>
          <w:tcPr>
            <w:tcW w:w="0" w:type="auto"/>
            <w:vAlign w:val="center"/>
            <w:hideMark/>
          </w:tcPr>
          <w:p w14:paraId="63652262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4,999.99</w:t>
            </w:r>
          </w:p>
        </w:tc>
        <w:tc>
          <w:tcPr>
            <w:tcW w:w="0" w:type="auto"/>
            <w:vAlign w:val="center"/>
            <w:hideMark/>
          </w:tcPr>
          <w:p w14:paraId="39E4E457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Manager</w:t>
            </w:r>
          </w:p>
        </w:tc>
      </w:tr>
      <w:tr w:rsidR="009F360D" w:rsidRPr="009F360D" w14:paraId="39E2A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18449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AP03</w:t>
            </w:r>
          </w:p>
        </w:tc>
        <w:tc>
          <w:tcPr>
            <w:tcW w:w="0" w:type="auto"/>
            <w:vAlign w:val="center"/>
            <w:hideMark/>
          </w:tcPr>
          <w:p w14:paraId="330CB73E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09DE8D62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 xml:space="preserve">Manager </w:t>
            </w:r>
            <w:r w:rsidRPr="009F360D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9F360D">
              <w:rPr>
                <w:sz w:val="32"/>
                <w:szCs w:val="32"/>
              </w:rPr>
              <w:t xml:space="preserve"> Finance</w:t>
            </w:r>
          </w:p>
        </w:tc>
      </w:tr>
      <w:tr w:rsidR="009F360D" w:rsidRPr="009F360D" w14:paraId="0BD51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71022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AP04</w:t>
            </w:r>
          </w:p>
        </w:tc>
        <w:tc>
          <w:tcPr>
            <w:tcW w:w="0" w:type="auto"/>
            <w:vAlign w:val="center"/>
            <w:hideMark/>
          </w:tcPr>
          <w:p w14:paraId="1222CFC1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5C88EC10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 xml:space="preserve">Manager </w:t>
            </w:r>
            <w:r w:rsidRPr="009F360D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9F360D">
              <w:rPr>
                <w:sz w:val="32"/>
                <w:szCs w:val="32"/>
              </w:rPr>
              <w:t xml:space="preserve"> Finance</w:t>
            </w:r>
          </w:p>
        </w:tc>
      </w:tr>
      <w:tr w:rsidR="009F360D" w:rsidRPr="009F360D" w14:paraId="2420A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90343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AP05</w:t>
            </w:r>
          </w:p>
        </w:tc>
        <w:tc>
          <w:tcPr>
            <w:tcW w:w="0" w:type="auto"/>
            <w:vAlign w:val="center"/>
            <w:hideMark/>
          </w:tcPr>
          <w:p w14:paraId="112ED57E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50,000</w:t>
            </w:r>
          </w:p>
        </w:tc>
        <w:tc>
          <w:tcPr>
            <w:tcW w:w="0" w:type="auto"/>
            <w:vAlign w:val="center"/>
            <w:hideMark/>
          </w:tcPr>
          <w:p w14:paraId="4CC1066F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 xml:space="preserve">Manager </w:t>
            </w:r>
            <w:r w:rsidRPr="009F360D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9F360D">
              <w:rPr>
                <w:sz w:val="32"/>
                <w:szCs w:val="32"/>
              </w:rPr>
              <w:t xml:space="preserve"> Finance</w:t>
            </w:r>
          </w:p>
        </w:tc>
      </w:tr>
      <w:tr w:rsidR="009F360D" w:rsidRPr="009F360D" w14:paraId="569F6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C7D83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AP06</w:t>
            </w:r>
          </w:p>
        </w:tc>
        <w:tc>
          <w:tcPr>
            <w:tcW w:w="0" w:type="auto"/>
            <w:vAlign w:val="center"/>
            <w:hideMark/>
          </w:tcPr>
          <w:p w14:paraId="5577B6A6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50,000.01</w:t>
            </w:r>
          </w:p>
        </w:tc>
        <w:tc>
          <w:tcPr>
            <w:tcW w:w="0" w:type="auto"/>
            <w:vAlign w:val="center"/>
            <w:hideMark/>
          </w:tcPr>
          <w:p w14:paraId="6CA6D0A6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 xml:space="preserve">Manager </w:t>
            </w:r>
            <w:r w:rsidRPr="009F360D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9F360D">
              <w:rPr>
                <w:sz w:val="32"/>
                <w:szCs w:val="32"/>
              </w:rPr>
              <w:t xml:space="preserve"> Finance </w:t>
            </w:r>
            <w:r w:rsidRPr="009F360D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9F360D">
              <w:rPr>
                <w:sz w:val="32"/>
                <w:szCs w:val="32"/>
              </w:rPr>
              <w:t xml:space="preserve"> Procurement</w:t>
            </w:r>
          </w:p>
        </w:tc>
      </w:tr>
      <w:tr w:rsidR="009F360D" w:rsidRPr="009F360D" w14:paraId="0759B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13602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AP07</w:t>
            </w:r>
          </w:p>
        </w:tc>
        <w:tc>
          <w:tcPr>
            <w:tcW w:w="0" w:type="auto"/>
            <w:vAlign w:val="center"/>
            <w:hideMark/>
          </w:tcPr>
          <w:p w14:paraId="6701C7C9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100,000</w:t>
            </w:r>
          </w:p>
        </w:tc>
        <w:tc>
          <w:tcPr>
            <w:tcW w:w="0" w:type="auto"/>
            <w:vAlign w:val="center"/>
            <w:hideMark/>
          </w:tcPr>
          <w:p w14:paraId="4A5A5AC9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 xml:space="preserve">Manager </w:t>
            </w:r>
            <w:r w:rsidRPr="009F360D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9F360D">
              <w:rPr>
                <w:sz w:val="32"/>
                <w:szCs w:val="32"/>
              </w:rPr>
              <w:t xml:space="preserve"> Finance </w:t>
            </w:r>
            <w:r w:rsidRPr="009F360D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9F360D">
              <w:rPr>
                <w:sz w:val="32"/>
                <w:szCs w:val="32"/>
              </w:rPr>
              <w:t xml:space="preserve"> Procurement</w:t>
            </w:r>
          </w:p>
        </w:tc>
      </w:tr>
    </w:tbl>
    <w:p w14:paraId="181BD32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BA43F29">
          <v:rect id="_x0000_i6296" style="width:0;height:1.5pt" o:hralign="center" o:hrstd="t" o:hr="t" fillcolor="#a0a0a0" stroked="f"/>
        </w:pict>
      </w:r>
    </w:p>
    <w:p w14:paraId="7E804CF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601. Rejection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4"/>
        <w:gridCol w:w="2717"/>
      </w:tblGrid>
      <w:tr w:rsidR="009F360D" w:rsidRPr="009F360D" w14:paraId="75E2F7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4A839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2865120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Result</w:t>
            </w:r>
          </w:p>
        </w:tc>
      </w:tr>
      <w:tr w:rsidR="009F360D" w:rsidRPr="009F360D" w14:paraId="46BDD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BED1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Manager Rejects</w:t>
            </w:r>
          </w:p>
        </w:tc>
        <w:tc>
          <w:tcPr>
            <w:tcW w:w="0" w:type="auto"/>
            <w:vAlign w:val="center"/>
            <w:hideMark/>
          </w:tcPr>
          <w:p w14:paraId="37E42720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Request Rejected</w:t>
            </w:r>
          </w:p>
        </w:tc>
      </w:tr>
      <w:tr w:rsidR="009F360D" w:rsidRPr="009F360D" w14:paraId="5EEF5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A9749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Finance Rejects</w:t>
            </w:r>
          </w:p>
        </w:tc>
        <w:tc>
          <w:tcPr>
            <w:tcW w:w="0" w:type="auto"/>
            <w:vAlign w:val="center"/>
            <w:hideMark/>
          </w:tcPr>
          <w:p w14:paraId="14BAD7A3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Request Rejected</w:t>
            </w:r>
          </w:p>
        </w:tc>
      </w:tr>
      <w:tr w:rsidR="009F360D" w:rsidRPr="009F360D" w14:paraId="04EA7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E9A7D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Procurement Rejects</w:t>
            </w:r>
          </w:p>
        </w:tc>
        <w:tc>
          <w:tcPr>
            <w:tcW w:w="0" w:type="auto"/>
            <w:vAlign w:val="center"/>
            <w:hideMark/>
          </w:tcPr>
          <w:p w14:paraId="2B69623C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Request Rejected</w:t>
            </w:r>
          </w:p>
        </w:tc>
      </w:tr>
    </w:tbl>
    <w:p w14:paraId="3169A82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717E8B3">
          <v:rect id="_x0000_i6297" style="width:0;height:1.5pt" o:hralign="center" o:hrstd="t" o:hr="t" fillcolor="#a0a0a0" stroked="f"/>
        </w:pict>
      </w:r>
    </w:p>
    <w:p w14:paraId="3D641BA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602. Important</w:t>
      </w:r>
    </w:p>
    <w:p w14:paraId="4486E1A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No later approval should occur after:</w:t>
      </w:r>
    </w:p>
    <w:p w14:paraId="058C0F7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Rejection.</w:t>
      </w:r>
    </w:p>
    <w:p w14:paraId="693A713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B470EF0">
          <v:rect id="_x0000_i6298" style="width:0;height:1.5pt" o:hralign="center" o:hrstd="t" o:hr="t" fillcolor="#a0a0a0" stroked="f"/>
        </w:pict>
      </w:r>
    </w:p>
    <w:p w14:paraId="021555A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EI — DATA TEST MATRIX</w:t>
      </w:r>
    </w:p>
    <w:p w14:paraId="0783638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603. Complete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4732"/>
        <w:gridCol w:w="3935"/>
      </w:tblGrid>
      <w:tr w:rsidR="009F360D" w:rsidRPr="009F360D" w14:paraId="1FC8BA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ECC13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F37DA0C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CB4D127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Expected</w:t>
            </w:r>
          </w:p>
        </w:tc>
      </w:tr>
      <w:tr w:rsidR="009F360D" w:rsidRPr="009F360D" w14:paraId="4FB0B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21231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D01</w:t>
            </w:r>
          </w:p>
        </w:tc>
        <w:tc>
          <w:tcPr>
            <w:tcW w:w="0" w:type="auto"/>
            <w:vAlign w:val="center"/>
            <w:hideMark/>
          </w:tcPr>
          <w:p w14:paraId="4EA0D989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Category missing name</w:t>
            </w:r>
          </w:p>
        </w:tc>
        <w:tc>
          <w:tcPr>
            <w:tcW w:w="0" w:type="auto"/>
            <w:vAlign w:val="center"/>
            <w:hideMark/>
          </w:tcPr>
          <w:p w14:paraId="0BC640CD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Block</w:t>
            </w:r>
          </w:p>
        </w:tc>
      </w:tr>
      <w:tr w:rsidR="009F360D" w:rsidRPr="009F360D" w14:paraId="04529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2DA7D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D02</w:t>
            </w:r>
          </w:p>
        </w:tc>
        <w:tc>
          <w:tcPr>
            <w:tcW w:w="0" w:type="auto"/>
            <w:vAlign w:val="center"/>
            <w:hideMark/>
          </w:tcPr>
          <w:p w14:paraId="7ED4C838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Duplicate category code</w:t>
            </w:r>
          </w:p>
        </w:tc>
        <w:tc>
          <w:tcPr>
            <w:tcW w:w="0" w:type="auto"/>
            <w:vAlign w:val="center"/>
            <w:hideMark/>
          </w:tcPr>
          <w:p w14:paraId="4412123E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Prevent if key used</w:t>
            </w:r>
          </w:p>
        </w:tc>
      </w:tr>
      <w:tr w:rsidR="009F360D" w:rsidRPr="009F360D" w14:paraId="3B6FF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2125B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D03</w:t>
            </w:r>
          </w:p>
        </w:tc>
        <w:tc>
          <w:tcPr>
            <w:tcW w:w="0" w:type="auto"/>
            <w:vAlign w:val="center"/>
            <w:hideMark/>
          </w:tcPr>
          <w:p w14:paraId="14A713A3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Product missing category</w:t>
            </w:r>
          </w:p>
        </w:tc>
        <w:tc>
          <w:tcPr>
            <w:tcW w:w="0" w:type="auto"/>
            <w:vAlign w:val="center"/>
            <w:hideMark/>
          </w:tcPr>
          <w:p w14:paraId="68A92150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Block</w:t>
            </w:r>
          </w:p>
        </w:tc>
      </w:tr>
      <w:tr w:rsidR="009F360D" w:rsidRPr="009F360D" w14:paraId="47697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9BA74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D04</w:t>
            </w:r>
          </w:p>
        </w:tc>
        <w:tc>
          <w:tcPr>
            <w:tcW w:w="0" w:type="auto"/>
            <w:vAlign w:val="center"/>
            <w:hideMark/>
          </w:tcPr>
          <w:p w14:paraId="7A52CF66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Product negative price</w:t>
            </w:r>
          </w:p>
        </w:tc>
        <w:tc>
          <w:tcPr>
            <w:tcW w:w="0" w:type="auto"/>
            <w:vAlign w:val="center"/>
            <w:hideMark/>
          </w:tcPr>
          <w:p w14:paraId="55EB8566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Block</w:t>
            </w:r>
          </w:p>
        </w:tc>
      </w:tr>
      <w:tr w:rsidR="009F360D" w:rsidRPr="009F360D" w14:paraId="15D73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52D3A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D05</w:t>
            </w:r>
          </w:p>
        </w:tc>
        <w:tc>
          <w:tcPr>
            <w:tcW w:w="0" w:type="auto"/>
            <w:vAlign w:val="center"/>
            <w:hideMark/>
          </w:tcPr>
          <w:p w14:paraId="7FE4DB84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Request missing employee</w:t>
            </w:r>
          </w:p>
        </w:tc>
        <w:tc>
          <w:tcPr>
            <w:tcW w:w="0" w:type="auto"/>
            <w:vAlign w:val="center"/>
            <w:hideMark/>
          </w:tcPr>
          <w:p w14:paraId="09C641CE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Block</w:t>
            </w:r>
          </w:p>
        </w:tc>
      </w:tr>
      <w:tr w:rsidR="009F360D" w:rsidRPr="009F360D" w14:paraId="6A981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1602E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D06</w:t>
            </w:r>
          </w:p>
        </w:tc>
        <w:tc>
          <w:tcPr>
            <w:tcW w:w="0" w:type="auto"/>
            <w:vAlign w:val="center"/>
            <w:hideMark/>
          </w:tcPr>
          <w:p w14:paraId="61B3B95F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Request missing department</w:t>
            </w:r>
          </w:p>
        </w:tc>
        <w:tc>
          <w:tcPr>
            <w:tcW w:w="0" w:type="auto"/>
            <w:vAlign w:val="center"/>
            <w:hideMark/>
          </w:tcPr>
          <w:p w14:paraId="46DB6AAC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Block</w:t>
            </w:r>
          </w:p>
        </w:tc>
      </w:tr>
      <w:tr w:rsidR="009F360D" w:rsidRPr="009F360D" w14:paraId="49DC0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30ED5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D07</w:t>
            </w:r>
          </w:p>
        </w:tc>
        <w:tc>
          <w:tcPr>
            <w:tcW w:w="0" w:type="auto"/>
            <w:vAlign w:val="center"/>
            <w:hideMark/>
          </w:tcPr>
          <w:p w14:paraId="411CF91D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Request missing justification</w:t>
            </w:r>
          </w:p>
        </w:tc>
        <w:tc>
          <w:tcPr>
            <w:tcW w:w="0" w:type="auto"/>
            <w:vAlign w:val="center"/>
            <w:hideMark/>
          </w:tcPr>
          <w:p w14:paraId="0F8DB16B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Block</w:t>
            </w:r>
          </w:p>
        </w:tc>
      </w:tr>
      <w:tr w:rsidR="009F360D" w:rsidRPr="009F360D" w14:paraId="53316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A449A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D08</w:t>
            </w:r>
          </w:p>
        </w:tc>
        <w:tc>
          <w:tcPr>
            <w:tcW w:w="0" w:type="auto"/>
            <w:vAlign w:val="center"/>
            <w:hideMark/>
          </w:tcPr>
          <w:p w14:paraId="7CC67BA4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Item missing request</w:t>
            </w:r>
          </w:p>
        </w:tc>
        <w:tc>
          <w:tcPr>
            <w:tcW w:w="0" w:type="auto"/>
            <w:vAlign w:val="center"/>
            <w:hideMark/>
          </w:tcPr>
          <w:p w14:paraId="65824F84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Block</w:t>
            </w:r>
          </w:p>
        </w:tc>
      </w:tr>
      <w:tr w:rsidR="009F360D" w:rsidRPr="009F360D" w14:paraId="4677E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5D531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D09</w:t>
            </w:r>
          </w:p>
        </w:tc>
        <w:tc>
          <w:tcPr>
            <w:tcW w:w="0" w:type="auto"/>
            <w:vAlign w:val="center"/>
            <w:hideMark/>
          </w:tcPr>
          <w:p w14:paraId="1FB075DF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Item missing product</w:t>
            </w:r>
          </w:p>
        </w:tc>
        <w:tc>
          <w:tcPr>
            <w:tcW w:w="0" w:type="auto"/>
            <w:vAlign w:val="center"/>
            <w:hideMark/>
          </w:tcPr>
          <w:p w14:paraId="4FA6A0E9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Block</w:t>
            </w:r>
          </w:p>
        </w:tc>
      </w:tr>
      <w:tr w:rsidR="009F360D" w:rsidRPr="009F360D" w14:paraId="7B4A7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3EAF2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D10</w:t>
            </w:r>
          </w:p>
        </w:tc>
        <w:tc>
          <w:tcPr>
            <w:tcW w:w="0" w:type="auto"/>
            <w:vAlign w:val="center"/>
            <w:hideMark/>
          </w:tcPr>
          <w:p w14:paraId="1FB8F4E5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Quantity 0</w:t>
            </w:r>
          </w:p>
        </w:tc>
        <w:tc>
          <w:tcPr>
            <w:tcW w:w="0" w:type="auto"/>
            <w:vAlign w:val="center"/>
            <w:hideMark/>
          </w:tcPr>
          <w:p w14:paraId="1597CAC4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Block</w:t>
            </w:r>
          </w:p>
        </w:tc>
      </w:tr>
      <w:tr w:rsidR="009F360D" w:rsidRPr="009F360D" w14:paraId="58C72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BE6AE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D11</w:t>
            </w:r>
          </w:p>
        </w:tc>
        <w:tc>
          <w:tcPr>
            <w:tcW w:w="0" w:type="auto"/>
            <w:vAlign w:val="center"/>
            <w:hideMark/>
          </w:tcPr>
          <w:p w14:paraId="61EDA7B5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Quantity -1</w:t>
            </w:r>
          </w:p>
        </w:tc>
        <w:tc>
          <w:tcPr>
            <w:tcW w:w="0" w:type="auto"/>
            <w:vAlign w:val="center"/>
            <w:hideMark/>
          </w:tcPr>
          <w:p w14:paraId="7547A663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Block</w:t>
            </w:r>
          </w:p>
        </w:tc>
      </w:tr>
      <w:tr w:rsidR="009F360D" w:rsidRPr="009F360D" w14:paraId="55139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AEDBE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D12</w:t>
            </w:r>
          </w:p>
        </w:tc>
        <w:tc>
          <w:tcPr>
            <w:tcW w:w="0" w:type="auto"/>
            <w:vAlign w:val="center"/>
            <w:hideMark/>
          </w:tcPr>
          <w:p w14:paraId="319F772E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Unit Price &lt; 0</w:t>
            </w:r>
          </w:p>
        </w:tc>
        <w:tc>
          <w:tcPr>
            <w:tcW w:w="0" w:type="auto"/>
            <w:vAlign w:val="center"/>
            <w:hideMark/>
          </w:tcPr>
          <w:p w14:paraId="4DABDB94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Block</w:t>
            </w:r>
          </w:p>
        </w:tc>
      </w:tr>
      <w:tr w:rsidR="009F360D" w:rsidRPr="009F360D" w14:paraId="5BE2F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62150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D13</w:t>
            </w:r>
          </w:p>
        </w:tc>
        <w:tc>
          <w:tcPr>
            <w:tcW w:w="0" w:type="auto"/>
            <w:vAlign w:val="center"/>
            <w:hideMark/>
          </w:tcPr>
          <w:p w14:paraId="5978F23F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Valid item</w:t>
            </w:r>
          </w:p>
        </w:tc>
        <w:tc>
          <w:tcPr>
            <w:tcW w:w="0" w:type="auto"/>
            <w:vAlign w:val="center"/>
            <w:hideMark/>
          </w:tcPr>
          <w:p w14:paraId="0FF24237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Save</w:t>
            </w:r>
          </w:p>
        </w:tc>
      </w:tr>
      <w:tr w:rsidR="009F360D" w:rsidRPr="009F360D" w14:paraId="77A26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5B93C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D14</w:t>
            </w:r>
          </w:p>
        </w:tc>
        <w:tc>
          <w:tcPr>
            <w:tcW w:w="0" w:type="auto"/>
            <w:vAlign w:val="center"/>
            <w:hideMark/>
          </w:tcPr>
          <w:p w14:paraId="5E0FF7BB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Inactive Product</w:t>
            </w:r>
          </w:p>
        </w:tc>
        <w:tc>
          <w:tcPr>
            <w:tcW w:w="0" w:type="auto"/>
            <w:vAlign w:val="center"/>
            <w:hideMark/>
          </w:tcPr>
          <w:p w14:paraId="259F9EF8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Exclude from new requests</w:t>
            </w:r>
          </w:p>
        </w:tc>
      </w:tr>
      <w:tr w:rsidR="009F360D" w:rsidRPr="009F360D" w14:paraId="2500B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A6A37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lastRenderedPageBreak/>
              <w:t>D15</w:t>
            </w:r>
          </w:p>
        </w:tc>
        <w:tc>
          <w:tcPr>
            <w:tcW w:w="0" w:type="auto"/>
            <w:vAlign w:val="center"/>
            <w:hideMark/>
          </w:tcPr>
          <w:p w14:paraId="55197CE5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Old request with inactive product</w:t>
            </w:r>
          </w:p>
        </w:tc>
        <w:tc>
          <w:tcPr>
            <w:tcW w:w="0" w:type="auto"/>
            <w:vAlign w:val="center"/>
            <w:hideMark/>
          </w:tcPr>
          <w:p w14:paraId="4DD950E1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Preserve history</w:t>
            </w:r>
          </w:p>
        </w:tc>
      </w:tr>
    </w:tbl>
    <w:p w14:paraId="26DE5E7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0150D64">
          <v:rect id="_x0000_i6299" style="width:0;height:1.5pt" o:hralign="center" o:hrstd="t" o:hr="t" fillcolor="#a0a0a0" stroked="f"/>
        </w:pict>
      </w:r>
    </w:p>
    <w:p w14:paraId="3BD9A4B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EJ — SECURITY TEST MATRIX</w:t>
      </w:r>
    </w:p>
    <w:p w14:paraId="2790B28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604. Complete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4370"/>
        <w:gridCol w:w="3917"/>
      </w:tblGrid>
      <w:tr w:rsidR="009F360D" w:rsidRPr="009F360D" w14:paraId="191490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DF221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8DEDD51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8DD33AF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Expected</w:t>
            </w:r>
          </w:p>
        </w:tc>
      </w:tr>
      <w:tr w:rsidR="009F360D" w:rsidRPr="009F360D" w14:paraId="64F72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65761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SEC01</w:t>
            </w:r>
          </w:p>
        </w:tc>
        <w:tc>
          <w:tcPr>
            <w:tcW w:w="0" w:type="auto"/>
            <w:vAlign w:val="center"/>
            <w:hideMark/>
          </w:tcPr>
          <w:p w14:paraId="398308A5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Employee creates request</w:t>
            </w:r>
          </w:p>
        </w:tc>
        <w:tc>
          <w:tcPr>
            <w:tcW w:w="0" w:type="auto"/>
            <w:vAlign w:val="center"/>
            <w:hideMark/>
          </w:tcPr>
          <w:p w14:paraId="72EF64B3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Allowed</w:t>
            </w:r>
          </w:p>
        </w:tc>
      </w:tr>
      <w:tr w:rsidR="009F360D" w:rsidRPr="009F360D" w14:paraId="797E4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FFEBA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SEC02</w:t>
            </w:r>
          </w:p>
        </w:tc>
        <w:tc>
          <w:tcPr>
            <w:tcW w:w="0" w:type="auto"/>
            <w:vAlign w:val="center"/>
            <w:hideMark/>
          </w:tcPr>
          <w:p w14:paraId="1B9C27CC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Employee reads own</w:t>
            </w:r>
          </w:p>
        </w:tc>
        <w:tc>
          <w:tcPr>
            <w:tcW w:w="0" w:type="auto"/>
            <w:vAlign w:val="center"/>
            <w:hideMark/>
          </w:tcPr>
          <w:p w14:paraId="50AF8B42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Allowed</w:t>
            </w:r>
          </w:p>
        </w:tc>
      </w:tr>
      <w:tr w:rsidR="009F360D" w:rsidRPr="009F360D" w14:paraId="1EE7A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7F1B8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SEC03</w:t>
            </w:r>
          </w:p>
        </w:tc>
        <w:tc>
          <w:tcPr>
            <w:tcW w:w="0" w:type="auto"/>
            <w:vAlign w:val="center"/>
            <w:hideMark/>
          </w:tcPr>
          <w:p w14:paraId="635126CA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Employee edits own Draft</w:t>
            </w:r>
          </w:p>
        </w:tc>
        <w:tc>
          <w:tcPr>
            <w:tcW w:w="0" w:type="auto"/>
            <w:vAlign w:val="center"/>
            <w:hideMark/>
          </w:tcPr>
          <w:p w14:paraId="3B49F278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Allowed</w:t>
            </w:r>
          </w:p>
        </w:tc>
      </w:tr>
      <w:tr w:rsidR="009F360D" w:rsidRPr="009F360D" w14:paraId="0CB6B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AD7FA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SEC04</w:t>
            </w:r>
          </w:p>
        </w:tc>
        <w:tc>
          <w:tcPr>
            <w:tcW w:w="0" w:type="auto"/>
            <w:vAlign w:val="center"/>
            <w:hideMark/>
          </w:tcPr>
          <w:p w14:paraId="58CC53E8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Employee edits another user's request</w:t>
            </w:r>
          </w:p>
        </w:tc>
        <w:tc>
          <w:tcPr>
            <w:tcW w:w="0" w:type="auto"/>
            <w:vAlign w:val="center"/>
            <w:hideMark/>
          </w:tcPr>
          <w:p w14:paraId="31BBCD10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Denied</w:t>
            </w:r>
          </w:p>
        </w:tc>
      </w:tr>
      <w:tr w:rsidR="009F360D" w:rsidRPr="009F360D" w14:paraId="215DE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0D9F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SEC05</w:t>
            </w:r>
          </w:p>
        </w:tc>
        <w:tc>
          <w:tcPr>
            <w:tcW w:w="0" w:type="auto"/>
            <w:vAlign w:val="center"/>
            <w:hideMark/>
          </w:tcPr>
          <w:p w14:paraId="4AFE82B3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Employee creates Vendor</w:t>
            </w:r>
          </w:p>
        </w:tc>
        <w:tc>
          <w:tcPr>
            <w:tcW w:w="0" w:type="auto"/>
            <w:vAlign w:val="center"/>
            <w:hideMark/>
          </w:tcPr>
          <w:p w14:paraId="20E8E31F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Denied</w:t>
            </w:r>
          </w:p>
        </w:tc>
      </w:tr>
      <w:tr w:rsidR="009F360D" w:rsidRPr="009F360D" w14:paraId="036FA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508A6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SEC06</w:t>
            </w:r>
          </w:p>
        </w:tc>
        <w:tc>
          <w:tcPr>
            <w:tcW w:w="0" w:type="auto"/>
            <w:vAlign w:val="center"/>
            <w:hideMark/>
          </w:tcPr>
          <w:p w14:paraId="7B2983CB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Employee edits Product</w:t>
            </w:r>
          </w:p>
        </w:tc>
        <w:tc>
          <w:tcPr>
            <w:tcW w:w="0" w:type="auto"/>
            <w:vAlign w:val="center"/>
            <w:hideMark/>
          </w:tcPr>
          <w:p w14:paraId="02B20B7F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Denied</w:t>
            </w:r>
          </w:p>
        </w:tc>
      </w:tr>
      <w:tr w:rsidR="009F360D" w:rsidRPr="009F360D" w14:paraId="3F54A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14C13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SEC07</w:t>
            </w:r>
          </w:p>
        </w:tc>
        <w:tc>
          <w:tcPr>
            <w:tcW w:w="0" w:type="auto"/>
            <w:vAlign w:val="center"/>
            <w:hideMark/>
          </w:tcPr>
          <w:p w14:paraId="2E805A59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Manager approval</w:t>
            </w:r>
          </w:p>
        </w:tc>
        <w:tc>
          <w:tcPr>
            <w:tcW w:w="0" w:type="auto"/>
            <w:vAlign w:val="center"/>
            <w:hideMark/>
          </w:tcPr>
          <w:p w14:paraId="0D16D0CB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Allowed through approved process</w:t>
            </w:r>
          </w:p>
        </w:tc>
      </w:tr>
      <w:tr w:rsidR="009F360D" w:rsidRPr="009F360D" w14:paraId="12DF0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AA6CA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SEC08</w:t>
            </w:r>
          </w:p>
        </w:tc>
        <w:tc>
          <w:tcPr>
            <w:tcW w:w="0" w:type="auto"/>
            <w:vAlign w:val="center"/>
            <w:hideMark/>
          </w:tcPr>
          <w:p w14:paraId="756D576A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Finance approval</w:t>
            </w:r>
          </w:p>
        </w:tc>
        <w:tc>
          <w:tcPr>
            <w:tcW w:w="0" w:type="auto"/>
            <w:vAlign w:val="center"/>
            <w:hideMark/>
          </w:tcPr>
          <w:p w14:paraId="7EBF7B02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Finance only</w:t>
            </w:r>
          </w:p>
        </w:tc>
      </w:tr>
      <w:tr w:rsidR="009F360D" w:rsidRPr="009F360D" w14:paraId="5834B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39AA8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SEC09</w:t>
            </w:r>
          </w:p>
        </w:tc>
        <w:tc>
          <w:tcPr>
            <w:tcW w:w="0" w:type="auto"/>
            <w:vAlign w:val="center"/>
            <w:hideMark/>
          </w:tcPr>
          <w:p w14:paraId="06B0E29F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Procurement manages Vendors</w:t>
            </w:r>
          </w:p>
        </w:tc>
        <w:tc>
          <w:tcPr>
            <w:tcW w:w="0" w:type="auto"/>
            <w:vAlign w:val="center"/>
            <w:hideMark/>
          </w:tcPr>
          <w:p w14:paraId="4AF29B18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Allowed</w:t>
            </w:r>
          </w:p>
        </w:tc>
      </w:tr>
      <w:tr w:rsidR="009F360D" w:rsidRPr="009F360D" w14:paraId="521E5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443BB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SEC10</w:t>
            </w:r>
          </w:p>
        </w:tc>
        <w:tc>
          <w:tcPr>
            <w:tcW w:w="0" w:type="auto"/>
            <w:vAlign w:val="center"/>
            <w:hideMark/>
          </w:tcPr>
          <w:p w14:paraId="0DB7592B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Employee marks Approved</w:t>
            </w:r>
          </w:p>
        </w:tc>
        <w:tc>
          <w:tcPr>
            <w:tcW w:w="0" w:type="auto"/>
            <w:vAlign w:val="center"/>
            <w:hideMark/>
          </w:tcPr>
          <w:p w14:paraId="4DE48064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Denied by design</w:t>
            </w:r>
          </w:p>
        </w:tc>
      </w:tr>
    </w:tbl>
    <w:p w14:paraId="711E9E5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2AF8713">
          <v:rect id="_x0000_i6300" style="width:0;height:1.5pt" o:hralign="center" o:hrstd="t" o:hr="t" fillcolor="#a0a0a0" stroked="f"/>
        </w:pict>
      </w:r>
    </w:p>
    <w:p w14:paraId="3EAC771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PART EK — PRACTICAL ASSESSMENT</w:t>
      </w:r>
    </w:p>
    <w:p w14:paraId="7962B71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605. Student Must Perform</w:t>
      </w:r>
    </w:p>
    <w:p w14:paraId="5B174E4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Without instructor assistance:</w:t>
      </w:r>
    </w:p>
    <w:p w14:paraId="282351D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Step 1</w:t>
      </w:r>
    </w:p>
    <w:p w14:paraId="6E0665B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Explain:</w:t>
      </w:r>
    </w:p>
    <w:p w14:paraId="0679E0F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Business problem.</w:t>
      </w:r>
    </w:p>
    <w:p w14:paraId="0CB7834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Step 2</w:t>
      </w:r>
    </w:p>
    <w:p w14:paraId="7734DD3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Identify:</w:t>
      </w:r>
    </w:p>
    <w:p w14:paraId="4217625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Six personas.</w:t>
      </w:r>
    </w:p>
    <w:p w14:paraId="1623A77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Step 3</w:t>
      </w:r>
    </w:p>
    <w:p w14:paraId="70DBC17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Explain:</w:t>
      </w:r>
    </w:p>
    <w:p w14:paraId="3998DDA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Approval thresholds.</w:t>
      </w:r>
    </w:p>
    <w:p w14:paraId="387BFBC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Step 4</w:t>
      </w:r>
    </w:p>
    <w:p w14:paraId="0777C0C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Create:</w:t>
      </w:r>
    </w:p>
    <w:p w14:paraId="182BCCA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Procurement Solution.</w:t>
      </w:r>
    </w:p>
    <w:p w14:paraId="63567F7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Step 5</w:t>
      </w:r>
    </w:p>
    <w:p w14:paraId="086450B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Add:</w:t>
      </w:r>
    </w:p>
    <w:p w14:paraId="0B7A6D6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Employee and Department.</w:t>
      </w:r>
    </w:p>
    <w:p w14:paraId="72C4D7B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Step 6</w:t>
      </w:r>
    </w:p>
    <w:p w14:paraId="0494A7F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Create:</w:t>
      </w:r>
    </w:p>
    <w:p w14:paraId="55FCFEA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Purchase Category.</w:t>
      </w:r>
    </w:p>
    <w:p w14:paraId="65C24EE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Step 7</w:t>
      </w:r>
    </w:p>
    <w:p w14:paraId="6A59753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Create:</w:t>
      </w:r>
    </w:p>
    <w:p w14:paraId="04F1B60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Vendor.</w:t>
      </w:r>
    </w:p>
    <w:p w14:paraId="47E0696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Step 8</w:t>
      </w:r>
    </w:p>
    <w:p w14:paraId="073980B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Create:</w:t>
      </w:r>
    </w:p>
    <w:p w14:paraId="440BF1E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Product.</w:t>
      </w:r>
    </w:p>
    <w:p w14:paraId="194CFE3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Step 9</w:t>
      </w:r>
    </w:p>
    <w:p w14:paraId="39C089A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Create:</w:t>
      </w:r>
    </w:p>
    <w:p w14:paraId="2A6C813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Purchase Request.</w:t>
      </w:r>
    </w:p>
    <w:p w14:paraId="1FA5D66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Step 10</w:t>
      </w:r>
    </w:p>
    <w:p w14:paraId="381EE27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Create:</w:t>
      </w:r>
    </w:p>
    <w:p w14:paraId="13E2E02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Purchase Request Item.</w:t>
      </w:r>
    </w:p>
    <w:p w14:paraId="01BDE16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Step 11</w:t>
      </w:r>
    </w:p>
    <w:p w14:paraId="6C7C1C5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Create:</w:t>
      </w:r>
    </w:p>
    <w:p w14:paraId="7057B76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Status Choice.</w:t>
      </w:r>
    </w:p>
    <w:p w14:paraId="7023E91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Step 12</w:t>
      </w:r>
    </w:p>
    <w:p w14:paraId="2CB32A1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Create:</w:t>
      </w:r>
    </w:p>
    <w:p w14:paraId="7062C0D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Approval Decision Choice.</w:t>
      </w:r>
    </w:p>
    <w:p w14:paraId="178D0E6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Step 13</w:t>
      </w:r>
    </w:p>
    <w:p w14:paraId="196EBA5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Create:</w:t>
      </w:r>
    </w:p>
    <w:p w14:paraId="47F09B6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Unit of Measure Choice.</w:t>
      </w:r>
    </w:p>
    <w:p w14:paraId="74860CB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Step 14</w:t>
      </w:r>
    </w:p>
    <w:p w14:paraId="55A39E7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Create:</w:t>
      </w:r>
    </w:p>
    <w:p w14:paraId="0102A24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Relationships.</w:t>
      </w:r>
    </w:p>
    <w:p w14:paraId="5D186B5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Step 15</w:t>
      </w:r>
    </w:p>
    <w:p w14:paraId="0CDAB18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Explain:</w:t>
      </w:r>
    </w:p>
    <w:p w14:paraId="3CD8C9C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Purchase Request Item as junction entity.</w:t>
      </w:r>
    </w:p>
    <w:p w14:paraId="63C1B34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Step 16</w:t>
      </w:r>
    </w:p>
    <w:p w14:paraId="1908934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Create:</w:t>
      </w:r>
    </w:p>
    <w:p w14:paraId="7906B96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Sample reference data.</w:t>
      </w:r>
    </w:p>
    <w:p w14:paraId="1203572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Step 17</w:t>
      </w:r>
    </w:p>
    <w:p w14:paraId="2532FF3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Create:</w:t>
      </w:r>
    </w:p>
    <w:p w14:paraId="30765DA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Finance Approver Environment Variable.</w:t>
      </w:r>
    </w:p>
    <w:p w14:paraId="47F322F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Step 18</w:t>
      </w:r>
    </w:p>
    <w:p w14:paraId="55901A2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Create:</w:t>
      </w:r>
    </w:p>
    <w:p w14:paraId="1448BA5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Procurement Approver Environment Variable.</w:t>
      </w:r>
    </w:p>
    <w:p w14:paraId="45206EF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Step 19</w:t>
      </w:r>
    </w:p>
    <w:p w14:paraId="084E0D1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Design:</w:t>
      </w:r>
    </w:p>
    <w:p w14:paraId="3559F66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Security Matrix.</w:t>
      </w:r>
    </w:p>
    <w:p w14:paraId="574E208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Step 20</w:t>
      </w:r>
    </w:p>
    <w:p w14:paraId="6B43092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Create:</w:t>
      </w:r>
    </w:p>
    <w:p w14:paraId="05C3E24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Security Roles.</w:t>
      </w:r>
    </w:p>
    <w:p w14:paraId="46CCC36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Step 21</w:t>
      </w:r>
    </w:p>
    <w:p w14:paraId="3870A7F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Create:</w:t>
      </w:r>
    </w:p>
    <w:p w14:paraId="54E9C53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Business Rules.</w:t>
      </w:r>
    </w:p>
    <w:p w14:paraId="273FB82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Step 22</w:t>
      </w:r>
    </w:p>
    <w:p w14:paraId="5289977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Configure/review:</w:t>
      </w:r>
    </w:p>
    <w:p w14:paraId="0383EF5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Auditing.</w:t>
      </w:r>
    </w:p>
    <w:p w14:paraId="7781D14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Step 23</w:t>
      </w:r>
    </w:p>
    <w:p w14:paraId="4A4616C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Create:</w:t>
      </w:r>
    </w:p>
    <w:p w14:paraId="7DE50B3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Data Dictionary.</w:t>
      </w:r>
    </w:p>
    <w:p w14:paraId="56ED046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Step 24</w:t>
      </w:r>
    </w:p>
    <w:p w14:paraId="5DCF4E0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Draw:</w:t>
      </w:r>
    </w:p>
    <w:p w14:paraId="74F0E4C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ERD.</w:t>
      </w:r>
    </w:p>
    <w:p w14:paraId="5886047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Step 25</w:t>
      </w:r>
    </w:p>
    <w:p w14:paraId="2865C5B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Present:</w:t>
      </w:r>
    </w:p>
    <w:p w14:paraId="635E9C5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Architecture.</w:t>
      </w:r>
    </w:p>
    <w:p w14:paraId="3FA0FC3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2DDC444">
          <v:rect id="_x0000_i6301" style="width:0;height:1.5pt" o:hralign="center" o:hrstd="t" o:hr="t" fillcolor="#a0a0a0" stroked="f"/>
        </w:pict>
      </w:r>
    </w:p>
    <w:p w14:paraId="1DF99E4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EL — DAY 29 RUBRIC</w:t>
      </w:r>
    </w:p>
    <w:p w14:paraId="0C3AF0A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606.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9"/>
        <w:gridCol w:w="1025"/>
      </w:tblGrid>
      <w:tr w:rsidR="009F360D" w:rsidRPr="009F360D" w14:paraId="43D7F5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DFF3E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BA5D48D" w14:textId="77777777" w:rsidR="009F360D" w:rsidRPr="009F360D" w:rsidRDefault="009F360D" w:rsidP="009F360D">
            <w:pPr>
              <w:rPr>
                <w:b/>
                <w:bCs/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Points</w:t>
            </w:r>
          </w:p>
        </w:tc>
      </w:tr>
      <w:tr w:rsidR="009F360D" w:rsidRPr="009F360D" w14:paraId="46968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98AA6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Requirements Analysis</w:t>
            </w:r>
          </w:p>
        </w:tc>
        <w:tc>
          <w:tcPr>
            <w:tcW w:w="0" w:type="auto"/>
            <w:vAlign w:val="center"/>
            <w:hideMark/>
          </w:tcPr>
          <w:p w14:paraId="5648EC1A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10</w:t>
            </w:r>
          </w:p>
        </w:tc>
      </w:tr>
      <w:tr w:rsidR="009F360D" w:rsidRPr="009F360D" w14:paraId="75561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1D1A3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Process &amp; Approval Design</w:t>
            </w:r>
          </w:p>
        </w:tc>
        <w:tc>
          <w:tcPr>
            <w:tcW w:w="0" w:type="auto"/>
            <w:vAlign w:val="center"/>
            <w:hideMark/>
          </w:tcPr>
          <w:p w14:paraId="5E942B83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15</w:t>
            </w:r>
          </w:p>
        </w:tc>
      </w:tr>
      <w:tr w:rsidR="009F360D" w:rsidRPr="009F360D" w14:paraId="5D676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69A56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Solution Architecture</w:t>
            </w:r>
          </w:p>
        </w:tc>
        <w:tc>
          <w:tcPr>
            <w:tcW w:w="0" w:type="auto"/>
            <w:vAlign w:val="center"/>
            <w:hideMark/>
          </w:tcPr>
          <w:p w14:paraId="0F4B78D6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10</w:t>
            </w:r>
          </w:p>
        </w:tc>
      </w:tr>
      <w:tr w:rsidR="009F360D" w:rsidRPr="009F360D" w14:paraId="36CE9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B0C85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Dataverse Tables</w:t>
            </w:r>
          </w:p>
        </w:tc>
        <w:tc>
          <w:tcPr>
            <w:tcW w:w="0" w:type="auto"/>
            <w:vAlign w:val="center"/>
            <w:hideMark/>
          </w:tcPr>
          <w:p w14:paraId="39EC3C35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20</w:t>
            </w:r>
          </w:p>
        </w:tc>
      </w:tr>
      <w:tr w:rsidR="009F360D" w:rsidRPr="009F360D" w14:paraId="1557F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13F2F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43B1C178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15</w:t>
            </w:r>
          </w:p>
        </w:tc>
      </w:tr>
      <w:tr w:rsidR="009F360D" w:rsidRPr="009F360D" w14:paraId="141F5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0B300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lastRenderedPageBreak/>
              <w:t>Data Types / Choices</w:t>
            </w:r>
          </w:p>
        </w:tc>
        <w:tc>
          <w:tcPr>
            <w:tcW w:w="0" w:type="auto"/>
            <w:vAlign w:val="center"/>
            <w:hideMark/>
          </w:tcPr>
          <w:p w14:paraId="2F1001BC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10</w:t>
            </w:r>
          </w:p>
        </w:tc>
      </w:tr>
      <w:tr w:rsidR="009F360D" w:rsidRPr="009F360D" w14:paraId="028B5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9266E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Security Architecture</w:t>
            </w:r>
          </w:p>
        </w:tc>
        <w:tc>
          <w:tcPr>
            <w:tcW w:w="0" w:type="auto"/>
            <w:vAlign w:val="center"/>
            <w:hideMark/>
          </w:tcPr>
          <w:p w14:paraId="12C3F499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10</w:t>
            </w:r>
          </w:p>
        </w:tc>
      </w:tr>
      <w:tr w:rsidR="009F360D" w:rsidRPr="009F360D" w14:paraId="252B1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D6AB7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Validation / Audit</w:t>
            </w:r>
          </w:p>
        </w:tc>
        <w:tc>
          <w:tcPr>
            <w:tcW w:w="0" w:type="auto"/>
            <w:vAlign w:val="center"/>
            <w:hideMark/>
          </w:tcPr>
          <w:p w14:paraId="7023B6DC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5</w:t>
            </w:r>
          </w:p>
        </w:tc>
      </w:tr>
      <w:tr w:rsidR="009F360D" w:rsidRPr="009F360D" w14:paraId="62840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B7709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Documentation / ERD</w:t>
            </w:r>
          </w:p>
        </w:tc>
        <w:tc>
          <w:tcPr>
            <w:tcW w:w="0" w:type="auto"/>
            <w:vAlign w:val="center"/>
            <w:hideMark/>
          </w:tcPr>
          <w:p w14:paraId="2CF23264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sz w:val="32"/>
                <w:szCs w:val="32"/>
              </w:rPr>
              <w:t>5</w:t>
            </w:r>
          </w:p>
        </w:tc>
      </w:tr>
      <w:tr w:rsidR="009F360D" w:rsidRPr="009F360D" w14:paraId="4A860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40D7F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B26CCA7" w14:textId="77777777" w:rsidR="009F360D" w:rsidRPr="009F360D" w:rsidRDefault="009F360D" w:rsidP="009F360D">
            <w:pPr>
              <w:rPr>
                <w:sz w:val="32"/>
                <w:szCs w:val="32"/>
              </w:rPr>
            </w:pPr>
            <w:r w:rsidRPr="009F360D">
              <w:rPr>
                <w:b/>
                <w:bCs/>
                <w:sz w:val="32"/>
                <w:szCs w:val="32"/>
              </w:rPr>
              <w:t>100</w:t>
            </w:r>
          </w:p>
        </w:tc>
      </w:tr>
    </w:tbl>
    <w:p w14:paraId="1276CA7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0BF0872">
          <v:rect id="_x0000_i6302" style="width:0;height:1.5pt" o:hralign="center" o:hrstd="t" o:hr="t" fillcolor="#a0a0a0" stroked="f"/>
        </w:pict>
      </w:r>
    </w:p>
    <w:p w14:paraId="7242FC9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607. Excellent Submission</w:t>
      </w:r>
    </w:p>
    <w:p w14:paraId="0EE03AB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 strong student should:</w:t>
      </w:r>
    </w:p>
    <w:p w14:paraId="4B3A4C6F" w14:textId="77777777" w:rsidR="009F360D" w:rsidRPr="009F360D" w:rsidRDefault="009F360D" w:rsidP="009F360D">
      <w:pPr>
        <w:numPr>
          <w:ilvl w:val="0"/>
          <w:numId w:val="32"/>
        </w:numPr>
        <w:rPr>
          <w:sz w:val="32"/>
          <w:szCs w:val="32"/>
        </w:rPr>
      </w:pPr>
      <w:r w:rsidRPr="009F360D">
        <w:rPr>
          <w:sz w:val="32"/>
          <w:szCs w:val="32"/>
        </w:rPr>
        <w:t>Understand the procurement problem</w:t>
      </w:r>
    </w:p>
    <w:p w14:paraId="16932E1F" w14:textId="77777777" w:rsidR="009F360D" w:rsidRPr="009F360D" w:rsidRDefault="009F360D" w:rsidP="009F360D">
      <w:pPr>
        <w:numPr>
          <w:ilvl w:val="0"/>
          <w:numId w:val="32"/>
        </w:numPr>
        <w:rPr>
          <w:sz w:val="32"/>
          <w:szCs w:val="32"/>
        </w:rPr>
      </w:pPr>
      <w:r w:rsidRPr="009F360D">
        <w:rPr>
          <w:sz w:val="32"/>
          <w:szCs w:val="32"/>
        </w:rPr>
        <w:t>Define clear personas</w:t>
      </w:r>
    </w:p>
    <w:p w14:paraId="275D0F0A" w14:textId="77777777" w:rsidR="009F360D" w:rsidRPr="009F360D" w:rsidRDefault="009F360D" w:rsidP="009F360D">
      <w:pPr>
        <w:numPr>
          <w:ilvl w:val="0"/>
          <w:numId w:val="32"/>
        </w:numPr>
        <w:rPr>
          <w:sz w:val="32"/>
          <w:szCs w:val="32"/>
        </w:rPr>
      </w:pPr>
      <w:r w:rsidRPr="009F360D">
        <w:rPr>
          <w:sz w:val="32"/>
          <w:szCs w:val="32"/>
        </w:rPr>
        <w:t>Define exact approval thresholds</w:t>
      </w:r>
    </w:p>
    <w:p w14:paraId="3816B9D1" w14:textId="77777777" w:rsidR="009F360D" w:rsidRPr="009F360D" w:rsidRDefault="009F360D" w:rsidP="009F360D">
      <w:pPr>
        <w:numPr>
          <w:ilvl w:val="0"/>
          <w:numId w:val="32"/>
        </w:numPr>
        <w:rPr>
          <w:sz w:val="32"/>
          <w:szCs w:val="32"/>
        </w:rPr>
      </w:pPr>
      <w:r w:rsidRPr="009F360D">
        <w:rPr>
          <w:sz w:val="32"/>
          <w:szCs w:val="32"/>
        </w:rPr>
        <w:t>Handle boundary amounts correctly</w:t>
      </w:r>
    </w:p>
    <w:p w14:paraId="5AE34FD4" w14:textId="77777777" w:rsidR="009F360D" w:rsidRPr="009F360D" w:rsidRDefault="009F360D" w:rsidP="009F360D">
      <w:pPr>
        <w:numPr>
          <w:ilvl w:val="0"/>
          <w:numId w:val="32"/>
        </w:numPr>
        <w:rPr>
          <w:sz w:val="32"/>
          <w:szCs w:val="32"/>
        </w:rPr>
      </w:pPr>
      <w:r w:rsidRPr="009F360D">
        <w:rPr>
          <w:sz w:val="32"/>
          <w:szCs w:val="32"/>
        </w:rPr>
        <w:t>Build inside an unmanaged DEV Solution</w:t>
      </w:r>
    </w:p>
    <w:p w14:paraId="5D7A6E1A" w14:textId="77777777" w:rsidR="009F360D" w:rsidRPr="009F360D" w:rsidRDefault="009F360D" w:rsidP="009F360D">
      <w:pPr>
        <w:numPr>
          <w:ilvl w:val="0"/>
          <w:numId w:val="32"/>
        </w:numPr>
        <w:rPr>
          <w:sz w:val="32"/>
          <w:szCs w:val="32"/>
        </w:rPr>
      </w:pPr>
      <w:r w:rsidRPr="009F360D">
        <w:rPr>
          <w:sz w:val="32"/>
          <w:szCs w:val="32"/>
        </w:rPr>
        <w:t>Reuse Employee and Department</w:t>
      </w:r>
    </w:p>
    <w:p w14:paraId="3CDEBF7A" w14:textId="77777777" w:rsidR="009F360D" w:rsidRPr="009F360D" w:rsidRDefault="009F360D" w:rsidP="009F360D">
      <w:pPr>
        <w:numPr>
          <w:ilvl w:val="0"/>
          <w:numId w:val="32"/>
        </w:numPr>
        <w:rPr>
          <w:sz w:val="32"/>
          <w:szCs w:val="32"/>
        </w:rPr>
      </w:pPr>
      <w:r w:rsidRPr="009F360D">
        <w:rPr>
          <w:sz w:val="32"/>
          <w:szCs w:val="32"/>
        </w:rPr>
        <w:t>Avoid duplicate master data</w:t>
      </w:r>
    </w:p>
    <w:p w14:paraId="4864719A" w14:textId="77777777" w:rsidR="009F360D" w:rsidRPr="009F360D" w:rsidRDefault="009F360D" w:rsidP="009F360D">
      <w:pPr>
        <w:numPr>
          <w:ilvl w:val="0"/>
          <w:numId w:val="32"/>
        </w:numPr>
        <w:rPr>
          <w:sz w:val="32"/>
          <w:szCs w:val="32"/>
        </w:rPr>
      </w:pPr>
      <w:r w:rsidRPr="009F360D">
        <w:rPr>
          <w:sz w:val="32"/>
          <w:szCs w:val="32"/>
        </w:rPr>
        <w:t>Define clear table grain</w:t>
      </w:r>
    </w:p>
    <w:p w14:paraId="50670952" w14:textId="77777777" w:rsidR="009F360D" w:rsidRPr="009F360D" w:rsidRDefault="009F360D" w:rsidP="009F360D">
      <w:pPr>
        <w:numPr>
          <w:ilvl w:val="0"/>
          <w:numId w:val="32"/>
        </w:numPr>
        <w:rPr>
          <w:sz w:val="32"/>
          <w:szCs w:val="32"/>
        </w:rPr>
      </w:pPr>
      <w:r w:rsidRPr="009F360D">
        <w:rPr>
          <w:sz w:val="32"/>
          <w:szCs w:val="32"/>
        </w:rPr>
        <w:t>Use organization-owned reference tables</w:t>
      </w:r>
    </w:p>
    <w:p w14:paraId="1BDD699B" w14:textId="77777777" w:rsidR="009F360D" w:rsidRPr="009F360D" w:rsidRDefault="009F360D" w:rsidP="009F360D">
      <w:pPr>
        <w:numPr>
          <w:ilvl w:val="0"/>
          <w:numId w:val="32"/>
        </w:numPr>
        <w:rPr>
          <w:sz w:val="32"/>
          <w:szCs w:val="32"/>
        </w:rPr>
      </w:pPr>
      <w:r w:rsidRPr="009F360D">
        <w:rPr>
          <w:sz w:val="32"/>
          <w:szCs w:val="32"/>
        </w:rPr>
        <w:t>Use user/team-owned transactional tables</w:t>
      </w:r>
    </w:p>
    <w:p w14:paraId="1829187B" w14:textId="77777777" w:rsidR="009F360D" w:rsidRPr="009F360D" w:rsidRDefault="009F360D" w:rsidP="009F360D">
      <w:pPr>
        <w:numPr>
          <w:ilvl w:val="0"/>
          <w:numId w:val="32"/>
        </w:numPr>
        <w:rPr>
          <w:sz w:val="32"/>
          <w:szCs w:val="32"/>
        </w:rPr>
      </w:pPr>
      <w:r w:rsidRPr="009F360D">
        <w:rPr>
          <w:sz w:val="32"/>
          <w:szCs w:val="32"/>
        </w:rPr>
        <w:t>Use appropriate data types</w:t>
      </w:r>
    </w:p>
    <w:p w14:paraId="7B9CF0DC" w14:textId="77777777" w:rsidR="009F360D" w:rsidRPr="009F360D" w:rsidRDefault="009F360D" w:rsidP="009F360D">
      <w:pPr>
        <w:numPr>
          <w:ilvl w:val="0"/>
          <w:numId w:val="32"/>
        </w:numPr>
        <w:rPr>
          <w:sz w:val="32"/>
          <w:szCs w:val="32"/>
        </w:rPr>
      </w:pPr>
      <w:r w:rsidRPr="009F360D">
        <w:rPr>
          <w:sz w:val="32"/>
          <w:szCs w:val="32"/>
        </w:rPr>
        <w:t>Use Currency for money</w:t>
      </w:r>
    </w:p>
    <w:p w14:paraId="4ED12161" w14:textId="77777777" w:rsidR="009F360D" w:rsidRPr="009F360D" w:rsidRDefault="009F360D" w:rsidP="009F360D">
      <w:pPr>
        <w:numPr>
          <w:ilvl w:val="0"/>
          <w:numId w:val="32"/>
        </w:num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Use Lookups instead of repeated free text</w:t>
      </w:r>
    </w:p>
    <w:p w14:paraId="47FA7103" w14:textId="77777777" w:rsidR="009F360D" w:rsidRPr="009F360D" w:rsidRDefault="009F360D" w:rsidP="009F360D">
      <w:pPr>
        <w:numPr>
          <w:ilvl w:val="0"/>
          <w:numId w:val="32"/>
        </w:numPr>
        <w:rPr>
          <w:sz w:val="32"/>
          <w:szCs w:val="32"/>
        </w:rPr>
      </w:pPr>
      <w:r w:rsidRPr="009F360D">
        <w:rPr>
          <w:sz w:val="32"/>
          <w:szCs w:val="32"/>
        </w:rPr>
        <w:t>Use global Choices only where reuse is valuable</w:t>
      </w:r>
    </w:p>
    <w:p w14:paraId="6DCE53B5" w14:textId="77777777" w:rsidR="009F360D" w:rsidRPr="009F360D" w:rsidRDefault="009F360D" w:rsidP="009F360D">
      <w:pPr>
        <w:numPr>
          <w:ilvl w:val="0"/>
          <w:numId w:val="32"/>
        </w:numPr>
        <w:rPr>
          <w:sz w:val="32"/>
          <w:szCs w:val="32"/>
        </w:rPr>
      </w:pPr>
      <w:r w:rsidRPr="009F360D">
        <w:rPr>
          <w:sz w:val="32"/>
          <w:szCs w:val="32"/>
        </w:rPr>
        <w:t>Create the Purchase Request header/line model</w:t>
      </w:r>
    </w:p>
    <w:p w14:paraId="1F6E3BDF" w14:textId="77777777" w:rsidR="009F360D" w:rsidRPr="009F360D" w:rsidRDefault="009F360D" w:rsidP="009F360D">
      <w:pPr>
        <w:numPr>
          <w:ilvl w:val="0"/>
          <w:numId w:val="32"/>
        </w:numPr>
        <w:rPr>
          <w:sz w:val="32"/>
          <w:szCs w:val="32"/>
        </w:rPr>
      </w:pPr>
      <w:r w:rsidRPr="009F360D">
        <w:rPr>
          <w:sz w:val="32"/>
          <w:szCs w:val="32"/>
        </w:rPr>
        <w:t>Preserve request-time Department</w:t>
      </w:r>
    </w:p>
    <w:p w14:paraId="62FB89E4" w14:textId="77777777" w:rsidR="009F360D" w:rsidRPr="009F360D" w:rsidRDefault="009F360D" w:rsidP="009F360D">
      <w:pPr>
        <w:numPr>
          <w:ilvl w:val="0"/>
          <w:numId w:val="32"/>
        </w:numPr>
        <w:rPr>
          <w:sz w:val="32"/>
          <w:szCs w:val="32"/>
        </w:rPr>
      </w:pPr>
      <w:r w:rsidRPr="009F360D">
        <w:rPr>
          <w:sz w:val="32"/>
          <w:szCs w:val="32"/>
        </w:rPr>
        <w:t>Preserve transaction-time prices</w:t>
      </w:r>
    </w:p>
    <w:p w14:paraId="66E5CC4A" w14:textId="77777777" w:rsidR="009F360D" w:rsidRPr="009F360D" w:rsidRDefault="009F360D" w:rsidP="009F360D">
      <w:pPr>
        <w:numPr>
          <w:ilvl w:val="0"/>
          <w:numId w:val="32"/>
        </w:numPr>
        <w:rPr>
          <w:sz w:val="32"/>
          <w:szCs w:val="32"/>
        </w:rPr>
      </w:pPr>
      <w:r w:rsidRPr="009F360D">
        <w:rPr>
          <w:sz w:val="32"/>
          <w:szCs w:val="32"/>
        </w:rPr>
        <w:t>Use Purchase Request Item as an associative entity</w:t>
      </w:r>
    </w:p>
    <w:p w14:paraId="18DB1245" w14:textId="77777777" w:rsidR="009F360D" w:rsidRPr="009F360D" w:rsidRDefault="009F360D" w:rsidP="009F360D">
      <w:pPr>
        <w:numPr>
          <w:ilvl w:val="0"/>
          <w:numId w:val="32"/>
        </w:numPr>
        <w:rPr>
          <w:sz w:val="32"/>
          <w:szCs w:val="32"/>
        </w:rPr>
      </w:pPr>
      <w:r w:rsidRPr="009F360D">
        <w:rPr>
          <w:sz w:val="32"/>
          <w:szCs w:val="32"/>
        </w:rPr>
        <w:t>Understand why a simple N:N isn't sufficient</w:t>
      </w:r>
    </w:p>
    <w:p w14:paraId="27589D50" w14:textId="77777777" w:rsidR="009F360D" w:rsidRPr="009F360D" w:rsidRDefault="009F360D" w:rsidP="009F360D">
      <w:pPr>
        <w:numPr>
          <w:ilvl w:val="0"/>
          <w:numId w:val="32"/>
        </w:numPr>
        <w:rPr>
          <w:sz w:val="32"/>
          <w:szCs w:val="32"/>
        </w:rPr>
      </w:pPr>
      <w:r w:rsidRPr="009F360D">
        <w:rPr>
          <w:sz w:val="32"/>
          <w:szCs w:val="32"/>
        </w:rPr>
        <w:t>Avoid relying on asynchronous rollups for immediate approval</w:t>
      </w:r>
    </w:p>
    <w:p w14:paraId="0D97BB0A" w14:textId="77777777" w:rsidR="009F360D" w:rsidRPr="009F360D" w:rsidRDefault="009F360D" w:rsidP="009F360D">
      <w:pPr>
        <w:numPr>
          <w:ilvl w:val="0"/>
          <w:numId w:val="32"/>
        </w:numPr>
        <w:rPr>
          <w:sz w:val="32"/>
          <w:szCs w:val="32"/>
        </w:rPr>
      </w:pPr>
      <w:r w:rsidRPr="009F360D">
        <w:rPr>
          <w:sz w:val="32"/>
          <w:szCs w:val="32"/>
        </w:rPr>
        <w:t>Plan server-side Total validation</w:t>
      </w:r>
    </w:p>
    <w:p w14:paraId="10EF3239" w14:textId="77777777" w:rsidR="009F360D" w:rsidRPr="009F360D" w:rsidRDefault="009F360D" w:rsidP="009F360D">
      <w:pPr>
        <w:numPr>
          <w:ilvl w:val="0"/>
          <w:numId w:val="32"/>
        </w:numPr>
        <w:rPr>
          <w:sz w:val="32"/>
          <w:szCs w:val="32"/>
        </w:rPr>
      </w:pPr>
      <w:r w:rsidRPr="009F360D">
        <w:rPr>
          <w:sz w:val="32"/>
          <w:szCs w:val="32"/>
        </w:rPr>
        <w:t>Apply least privilege</w:t>
      </w:r>
    </w:p>
    <w:p w14:paraId="4366620A" w14:textId="77777777" w:rsidR="009F360D" w:rsidRPr="009F360D" w:rsidRDefault="009F360D" w:rsidP="009F360D">
      <w:pPr>
        <w:numPr>
          <w:ilvl w:val="0"/>
          <w:numId w:val="32"/>
        </w:numPr>
        <w:rPr>
          <w:sz w:val="32"/>
          <w:szCs w:val="32"/>
        </w:rPr>
      </w:pPr>
      <w:r w:rsidRPr="009F360D">
        <w:rPr>
          <w:sz w:val="32"/>
          <w:szCs w:val="32"/>
        </w:rPr>
        <w:t>Understand Manager Lookup does not grant security</w:t>
      </w:r>
    </w:p>
    <w:p w14:paraId="49CBEF5A" w14:textId="77777777" w:rsidR="009F360D" w:rsidRPr="009F360D" w:rsidRDefault="009F360D" w:rsidP="009F360D">
      <w:pPr>
        <w:numPr>
          <w:ilvl w:val="0"/>
          <w:numId w:val="32"/>
        </w:numPr>
        <w:rPr>
          <w:sz w:val="32"/>
          <w:szCs w:val="32"/>
        </w:rPr>
      </w:pPr>
      <w:r w:rsidRPr="009F360D">
        <w:rPr>
          <w:sz w:val="32"/>
          <w:szCs w:val="32"/>
        </w:rPr>
        <w:t>Plan environmental approver configuration</w:t>
      </w:r>
    </w:p>
    <w:p w14:paraId="2FAA21BE" w14:textId="77777777" w:rsidR="009F360D" w:rsidRPr="009F360D" w:rsidRDefault="009F360D" w:rsidP="009F360D">
      <w:pPr>
        <w:numPr>
          <w:ilvl w:val="0"/>
          <w:numId w:val="32"/>
        </w:numPr>
        <w:rPr>
          <w:sz w:val="32"/>
          <w:szCs w:val="32"/>
        </w:rPr>
      </w:pPr>
      <w:r w:rsidRPr="009F360D">
        <w:rPr>
          <w:sz w:val="32"/>
          <w:szCs w:val="32"/>
        </w:rPr>
        <w:t>Create useful sample data</w:t>
      </w:r>
    </w:p>
    <w:p w14:paraId="2CDD4BE5" w14:textId="77777777" w:rsidR="009F360D" w:rsidRPr="009F360D" w:rsidRDefault="009F360D" w:rsidP="009F360D">
      <w:pPr>
        <w:numPr>
          <w:ilvl w:val="0"/>
          <w:numId w:val="32"/>
        </w:numPr>
        <w:rPr>
          <w:sz w:val="32"/>
          <w:szCs w:val="32"/>
        </w:rPr>
      </w:pPr>
      <w:r w:rsidRPr="009F360D">
        <w:rPr>
          <w:sz w:val="32"/>
          <w:szCs w:val="32"/>
        </w:rPr>
        <w:t>Document the architecture</w:t>
      </w:r>
    </w:p>
    <w:p w14:paraId="40B549D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BB3C98C">
          <v:rect id="_x0000_i6303" style="width:0;height:1.5pt" o:hralign="center" o:hrstd="t" o:hr="t" fillcolor="#a0a0a0" stroked="f"/>
        </w:pict>
      </w:r>
    </w:p>
    <w:p w14:paraId="05DD7E3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EM — KNOWLEDGE CHECK</w:t>
      </w:r>
    </w:p>
    <w:p w14:paraId="1D3ED82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608. Question 1</w:t>
      </w:r>
    </w:p>
    <w:p w14:paraId="0EF7D69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What is today's Capstone?</w:t>
      </w:r>
    </w:p>
    <w:p w14:paraId="54EF568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7CD89CA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Procurement &amp; Purchase Request Management System.</w:t>
      </w:r>
    </w:p>
    <w:p w14:paraId="1CFE209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B47B8F5">
          <v:rect id="_x0000_i6304" style="width:0;height:1.5pt" o:hralign="center" o:hrstd="t" o:hr="t" fillcolor="#a0a0a0" stroked="f"/>
        </w:pict>
      </w:r>
    </w:p>
    <w:p w14:paraId="5C35E33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609. Question 2</w:t>
      </w:r>
    </w:p>
    <w:p w14:paraId="1A5A164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Which experience will Employees use?</w:t>
      </w:r>
    </w:p>
    <w:p w14:paraId="0D14D00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727E2FA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Canvas App.</w:t>
      </w:r>
    </w:p>
    <w:p w14:paraId="6DF7FF7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98F5237">
          <v:rect id="_x0000_i6305" style="width:0;height:1.5pt" o:hralign="center" o:hrstd="t" o:hr="t" fillcolor="#a0a0a0" stroked="f"/>
        </w:pict>
      </w:r>
    </w:p>
    <w:p w14:paraId="5E0FC58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610. Question 3</w:t>
      </w:r>
    </w:p>
    <w:p w14:paraId="1E18C0E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Which experience will Procurement use?</w:t>
      </w:r>
    </w:p>
    <w:p w14:paraId="36AD2BF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2C7D937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Model-Driven App.</w:t>
      </w:r>
    </w:p>
    <w:p w14:paraId="688E9D5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A51DF32">
          <v:rect id="_x0000_i6306" style="width:0;height:1.5pt" o:hralign="center" o:hrstd="t" o:hr="t" fillcolor="#a0a0a0" stroked="f"/>
        </w:pict>
      </w:r>
    </w:p>
    <w:p w14:paraId="4237B28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611. Question 4</w:t>
      </w:r>
    </w:p>
    <w:p w14:paraId="6DC9CD2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Which product handles approvals?</w:t>
      </w:r>
    </w:p>
    <w:p w14:paraId="71D0034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541B420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Power Automate.</w:t>
      </w:r>
    </w:p>
    <w:p w14:paraId="34C0715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1EC6B7C">
          <v:rect id="_x0000_i6307" style="width:0;height:1.5pt" o:hralign="center" o:hrstd="t" o:hr="t" fillcolor="#a0a0a0" stroked="f"/>
        </w:pict>
      </w:r>
    </w:p>
    <w:p w14:paraId="55C8E0E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612. Question 5</w:t>
      </w:r>
    </w:p>
    <w:p w14:paraId="166A11D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Which product handles analytics?</w:t>
      </w:r>
    </w:p>
    <w:p w14:paraId="7E3BE10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5A3423D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Power BI.</w:t>
      </w:r>
    </w:p>
    <w:p w14:paraId="1D50547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5E46A95">
          <v:rect id="_x0000_i6308" style="width:0;height:1.5pt" o:hralign="center" o:hrstd="t" o:hr="t" fillcolor="#a0a0a0" stroked="f"/>
        </w:pict>
      </w:r>
    </w:p>
    <w:p w14:paraId="2DC50CC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613. Question 6</w:t>
      </w:r>
    </w:p>
    <w:p w14:paraId="7B882D4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What are the core tables?</w:t>
      </w:r>
    </w:p>
    <w:p w14:paraId="323E91E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Answer</w:t>
      </w:r>
    </w:p>
    <w:p w14:paraId="256F337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Employee</w:t>
      </w:r>
    </w:p>
    <w:p w14:paraId="36171894" w14:textId="77777777" w:rsidR="009F360D" w:rsidRPr="009F360D" w:rsidRDefault="009F360D" w:rsidP="009F360D">
      <w:pPr>
        <w:rPr>
          <w:sz w:val="32"/>
          <w:szCs w:val="32"/>
        </w:rPr>
      </w:pPr>
    </w:p>
    <w:p w14:paraId="2F16BB4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Department</w:t>
      </w:r>
    </w:p>
    <w:p w14:paraId="161AB67C" w14:textId="77777777" w:rsidR="009F360D" w:rsidRPr="009F360D" w:rsidRDefault="009F360D" w:rsidP="009F360D">
      <w:pPr>
        <w:rPr>
          <w:sz w:val="32"/>
          <w:szCs w:val="32"/>
        </w:rPr>
      </w:pPr>
    </w:p>
    <w:p w14:paraId="19D76EE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Vendor</w:t>
      </w:r>
    </w:p>
    <w:p w14:paraId="78C6E5DD" w14:textId="77777777" w:rsidR="009F360D" w:rsidRPr="009F360D" w:rsidRDefault="009F360D" w:rsidP="009F360D">
      <w:pPr>
        <w:rPr>
          <w:sz w:val="32"/>
          <w:szCs w:val="32"/>
        </w:rPr>
      </w:pPr>
    </w:p>
    <w:p w14:paraId="016D4DD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Category</w:t>
      </w:r>
    </w:p>
    <w:p w14:paraId="59500300" w14:textId="77777777" w:rsidR="009F360D" w:rsidRPr="009F360D" w:rsidRDefault="009F360D" w:rsidP="009F360D">
      <w:pPr>
        <w:rPr>
          <w:sz w:val="32"/>
          <w:szCs w:val="32"/>
        </w:rPr>
      </w:pPr>
    </w:p>
    <w:p w14:paraId="6D90054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Product</w:t>
      </w:r>
    </w:p>
    <w:p w14:paraId="492801EF" w14:textId="77777777" w:rsidR="009F360D" w:rsidRPr="009F360D" w:rsidRDefault="009F360D" w:rsidP="009F360D">
      <w:pPr>
        <w:rPr>
          <w:sz w:val="32"/>
          <w:szCs w:val="32"/>
        </w:rPr>
      </w:pPr>
    </w:p>
    <w:p w14:paraId="1EDF190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</w:t>
      </w:r>
    </w:p>
    <w:p w14:paraId="6FD0B86C" w14:textId="77777777" w:rsidR="009F360D" w:rsidRPr="009F360D" w:rsidRDefault="009F360D" w:rsidP="009F360D">
      <w:pPr>
        <w:rPr>
          <w:sz w:val="32"/>
          <w:szCs w:val="32"/>
        </w:rPr>
      </w:pPr>
    </w:p>
    <w:p w14:paraId="354009F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 Item</w:t>
      </w:r>
    </w:p>
    <w:p w14:paraId="74CBE10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6D9BD9A">
          <v:rect id="_x0000_i6309" style="width:0;height:1.5pt" o:hralign="center" o:hrstd="t" o:hr="t" fillcolor="#a0a0a0" stroked="f"/>
        </w:pict>
      </w:r>
    </w:p>
    <w:p w14:paraId="4C8503F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614. Question 7</w:t>
      </w:r>
    </w:p>
    <w:p w14:paraId="25F5F19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Which two tables are reused?</w:t>
      </w:r>
    </w:p>
    <w:p w14:paraId="67415BE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516ED1E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Employee</w:t>
      </w:r>
    </w:p>
    <w:p w14:paraId="23768A58" w14:textId="77777777" w:rsidR="009F360D" w:rsidRPr="009F360D" w:rsidRDefault="009F360D" w:rsidP="009F360D">
      <w:pPr>
        <w:rPr>
          <w:sz w:val="32"/>
          <w:szCs w:val="32"/>
        </w:rPr>
      </w:pPr>
    </w:p>
    <w:p w14:paraId="15A6112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Department</w:t>
      </w:r>
    </w:p>
    <w:p w14:paraId="1EEC23E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A4BB73A">
          <v:rect id="_x0000_i6310" style="width:0;height:1.5pt" o:hralign="center" o:hrstd="t" o:hr="t" fillcolor="#a0a0a0" stroked="f"/>
        </w:pict>
      </w:r>
    </w:p>
    <w:p w14:paraId="642A845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615. Question 8</w:t>
      </w:r>
    </w:p>
    <w:p w14:paraId="4E23467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Why shouldn't we create Procurement Employee?</w:t>
      </w:r>
    </w:p>
    <w:p w14:paraId="3A52DC5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17DB7CF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It duplicates:</w:t>
      </w:r>
    </w:p>
    <w:p w14:paraId="5A55487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Existing Employee master data.</w:t>
      </w:r>
    </w:p>
    <w:p w14:paraId="14CA2DC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5C116B1">
          <v:rect id="_x0000_i6311" style="width:0;height:1.5pt" o:hralign="center" o:hrstd="t" o:hr="t" fillcolor="#a0a0a0" stroked="f"/>
        </w:pict>
      </w:r>
    </w:p>
    <w:p w14:paraId="2B4A699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616. Question 9</w:t>
      </w:r>
    </w:p>
    <w:p w14:paraId="60C1478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What ownership should Product use?</w:t>
      </w:r>
    </w:p>
    <w:p w14:paraId="71E0F98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5ED2805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Organization-owned.</w:t>
      </w:r>
    </w:p>
    <w:p w14:paraId="4C91AB6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B907058">
          <v:rect id="_x0000_i6312" style="width:0;height:1.5pt" o:hralign="center" o:hrstd="t" o:hr="t" fillcolor="#a0a0a0" stroked="f"/>
        </w:pict>
      </w:r>
    </w:p>
    <w:p w14:paraId="0B6A1BB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617. Question 10</w:t>
      </w:r>
    </w:p>
    <w:p w14:paraId="00B5E7E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What ownership should Purchase Request use?</w:t>
      </w:r>
    </w:p>
    <w:p w14:paraId="5D8ECAD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4A082A8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User or Team-owned.</w:t>
      </w:r>
    </w:p>
    <w:p w14:paraId="3653E6C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F32DD53">
          <v:rect id="_x0000_i6313" style="width:0;height:1.5pt" o:hralign="center" o:hrstd="t" o:hr="t" fillcolor="#a0a0a0" stroked="f"/>
        </w:pict>
      </w:r>
    </w:p>
    <w:p w14:paraId="4BC9AF3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618. Question 11</w:t>
      </w:r>
    </w:p>
    <w:p w14:paraId="1354D1E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 table ownership be treated as an easy later change?</w:t>
      </w:r>
    </w:p>
    <w:p w14:paraId="3804CEA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2B799B3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No.</w:t>
      </w:r>
    </w:p>
    <w:p w14:paraId="7343603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It is a foundational table/security decision.</w:t>
      </w:r>
    </w:p>
    <w:p w14:paraId="7ACE3D3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D618EA4">
          <v:rect id="_x0000_i6314" style="width:0;height:1.5pt" o:hralign="center" o:hrstd="t" o:hr="t" fillcolor="#a0a0a0" stroked="f"/>
        </w:pict>
      </w:r>
    </w:p>
    <w:p w14:paraId="5510870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619. Question 12</w:t>
      </w:r>
    </w:p>
    <w:p w14:paraId="761A16F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What does one Purchase Request row represent?</w:t>
      </w:r>
    </w:p>
    <w:p w14:paraId="61EF539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35660C7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One Purchase Request header.</w:t>
      </w:r>
    </w:p>
    <w:p w14:paraId="26F7FCF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2AA3373">
          <v:rect id="_x0000_i6315" style="width:0;height:1.5pt" o:hralign="center" o:hrstd="t" o:hr="t" fillcolor="#a0a0a0" stroked="f"/>
        </w:pict>
      </w:r>
    </w:p>
    <w:p w14:paraId="12AFF56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620. Question 13</w:t>
      </w:r>
    </w:p>
    <w:p w14:paraId="0367602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What does one Purchase Request Item row represent?</w:t>
      </w:r>
    </w:p>
    <w:p w14:paraId="2FE117F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6961C12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One line item.</w:t>
      </w:r>
    </w:p>
    <w:p w14:paraId="663C3EF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6847EA4">
          <v:rect id="_x0000_i6316" style="width:0;height:1.5pt" o:hralign="center" o:hrstd="t" o:hr="t" fillcolor="#a0a0a0" stroked="f"/>
        </w:pict>
      </w:r>
    </w:p>
    <w:p w14:paraId="3047D03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621. Question 14</w:t>
      </w:r>
    </w:p>
    <w:p w14:paraId="4E0A881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Why do we need Purchase Request Item?</w:t>
      </w:r>
    </w:p>
    <w:p w14:paraId="0513E59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675AFE9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Because one Request contains many Products and each relationship needs attributes such as:</w:t>
      </w:r>
    </w:p>
    <w:p w14:paraId="28E6881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Quantity</w:t>
      </w:r>
    </w:p>
    <w:p w14:paraId="2EFF4633" w14:textId="77777777" w:rsidR="009F360D" w:rsidRPr="009F360D" w:rsidRDefault="009F360D" w:rsidP="009F360D">
      <w:pPr>
        <w:rPr>
          <w:sz w:val="32"/>
          <w:szCs w:val="32"/>
        </w:rPr>
      </w:pPr>
    </w:p>
    <w:p w14:paraId="1234F1B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Price</w:t>
      </w:r>
    </w:p>
    <w:p w14:paraId="1428BAA4" w14:textId="77777777" w:rsidR="009F360D" w:rsidRPr="009F360D" w:rsidRDefault="009F360D" w:rsidP="009F360D">
      <w:pPr>
        <w:rPr>
          <w:sz w:val="32"/>
          <w:szCs w:val="32"/>
        </w:rPr>
      </w:pPr>
    </w:p>
    <w:p w14:paraId="798CE6E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Line Total</w:t>
      </w:r>
    </w:p>
    <w:p w14:paraId="2D8387D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3FB5ECD">
          <v:rect id="_x0000_i6317" style="width:0;height:1.5pt" o:hralign="center" o:hrstd="t" o:hr="t" fillcolor="#a0a0a0" stroked="f"/>
        </w:pict>
      </w:r>
    </w:p>
    <w:p w14:paraId="29FED4B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622. Question 15</w:t>
      </w:r>
    </w:p>
    <w:p w14:paraId="30333E4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Where does the Product Lookup go?</w:t>
      </w:r>
    </w:p>
    <w:p w14:paraId="38E8324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3EDDD8D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On:</w:t>
      </w:r>
    </w:p>
    <w:p w14:paraId="5FD54E8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Purchase Request Item.</w:t>
      </w:r>
    </w:p>
    <w:p w14:paraId="1533873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D70B6D0">
          <v:rect id="_x0000_i6318" style="width:0;height:1.5pt" o:hralign="center" o:hrstd="t" o:hr="t" fillcolor="#a0a0a0" stroked="f"/>
        </w:pict>
      </w:r>
    </w:p>
    <w:p w14:paraId="74D7E6F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623. Question 16</w:t>
      </w:r>
    </w:p>
    <w:p w14:paraId="19C5116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Where does Purchase Category Lookup go?</w:t>
      </w:r>
    </w:p>
    <w:p w14:paraId="3838D38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77172C8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On:</w:t>
      </w:r>
    </w:p>
    <w:p w14:paraId="4F14B62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Product.</w:t>
      </w:r>
    </w:p>
    <w:p w14:paraId="689DA28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8222953">
          <v:rect id="_x0000_i6319" style="width:0;height:1.5pt" o:hralign="center" o:hrstd="t" o:hr="t" fillcolor="#a0a0a0" stroked="f"/>
        </w:pict>
      </w:r>
    </w:p>
    <w:p w14:paraId="027202F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624. Question 17</w:t>
      </w:r>
    </w:p>
    <w:p w14:paraId="6AE9A93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What type should Unit Price be?</w:t>
      </w:r>
    </w:p>
    <w:p w14:paraId="210D356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12C7084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Currency.</w:t>
      </w:r>
    </w:p>
    <w:p w14:paraId="7895BE1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1980E05">
          <v:rect id="_x0000_i6320" style="width:0;height:1.5pt" o:hralign="center" o:hrstd="t" o:hr="t" fillcolor="#a0a0a0" stroked="f"/>
        </w:pict>
      </w:r>
    </w:p>
    <w:p w14:paraId="23AB90C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625. Question 18</w:t>
      </w:r>
    </w:p>
    <w:p w14:paraId="07DE740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What type should Quantity be?</w:t>
      </w:r>
    </w:p>
    <w:p w14:paraId="7C15A71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65B86EA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Decimal Number</w:t>
      </w:r>
    </w:p>
    <w:p w14:paraId="6F78FCC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in our design.</w:t>
      </w:r>
    </w:p>
    <w:p w14:paraId="0F85C2B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15ED0D9">
          <v:rect id="_x0000_i6321" style="width:0;height:1.5pt" o:hralign="center" o:hrstd="t" o:hr="t" fillcolor="#a0a0a0" stroked="f"/>
        </w:pict>
      </w:r>
    </w:p>
    <w:p w14:paraId="198BECA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626. Question 19</w:t>
      </w:r>
    </w:p>
    <w:p w14:paraId="28038EE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Why store Unit Price on the line item when Product already has a price?</w:t>
      </w:r>
    </w:p>
    <w:p w14:paraId="2B8DF68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0037853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To preserve the:</w:t>
      </w:r>
    </w:p>
    <w:p w14:paraId="6CFF5A1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Transaction-time price.</w:t>
      </w:r>
    </w:p>
    <w:p w14:paraId="1B2FF18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D7EF88F">
          <v:rect id="_x0000_i6322" style="width:0;height:1.5pt" o:hralign="center" o:hrstd="t" o:hr="t" fillcolor="#a0a0a0" stroked="f"/>
        </w:pict>
      </w:r>
    </w:p>
    <w:p w14:paraId="1951DA1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627. Question 20</w:t>
      </w:r>
    </w:p>
    <w:p w14:paraId="74280BC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Why store Requested Department?</w:t>
      </w:r>
    </w:p>
    <w:p w14:paraId="3F58BB5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4A16ED2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To preserve:</w:t>
      </w:r>
    </w:p>
    <w:p w14:paraId="6C953CD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Request-time Department.</w:t>
      </w:r>
    </w:p>
    <w:p w14:paraId="344B38F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B127D28">
          <v:rect id="_x0000_i6323" style="width:0;height:1.5pt" o:hralign="center" o:hrstd="t" o:hr="t" fillcolor="#a0a0a0" stroked="f"/>
        </w:pict>
      </w:r>
    </w:p>
    <w:p w14:paraId="44D4BB7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628. Question 21</w:t>
      </w:r>
    </w:p>
    <w:p w14:paraId="3027868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What is our Request business identifier?</w:t>
      </w:r>
    </w:p>
    <w:p w14:paraId="77602CB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3FA0ACF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Request Number.</w:t>
      </w:r>
    </w:p>
    <w:p w14:paraId="12177D9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F58675C">
          <v:rect id="_x0000_i6324" style="width:0;height:1.5pt" o:hralign="center" o:hrstd="t" o:hr="t" fillcolor="#a0a0a0" stroked="f"/>
        </w:pict>
      </w:r>
    </w:p>
    <w:p w14:paraId="2A39836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629. Question 22</w:t>
      </w:r>
    </w:p>
    <w:p w14:paraId="7B733B8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What generates it?</w:t>
      </w:r>
    </w:p>
    <w:p w14:paraId="0EBF382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58D9298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Dataverse Autonumber.</w:t>
      </w:r>
    </w:p>
    <w:p w14:paraId="1E1AC3D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pict w14:anchorId="3D8209C4">
          <v:rect id="_x0000_i6325" style="width:0;height:1.5pt" o:hralign="center" o:hrstd="t" o:hr="t" fillcolor="#a0a0a0" stroked="f"/>
        </w:pict>
      </w:r>
    </w:p>
    <w:p w14:paraId="03D8A20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630. Question 23</w:t>
      </w:r>
    </w:p>
    <w:p w14:paraId="28CC5E2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Does Request Number replace the Dataverse GUID primary key?</w:t>
      </w:r>
    </w:p>
    <w:p w14:paraId="4344CAD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4125AD2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No.</w:t>
      </w:r>
    </w:p>
    <w:p w14:paraId="5D70D3B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It is the human-friendly:</w:t>
      </w:r>
    </w:p>
    <w:p w14:paraId="4C75DFF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Business identifier.</w:t>
      </w:r>
    </w:p>
    <w:p w14:paraId="611D656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0BD79C6">
          <v:rect id="_x0000_i6326" style="width:0;height:1.5pt" o:hralign="center" o:hrstd="t" o:hr="t" fillcolor="#a0a0a0" stroked="f"/>
        </w:pict>
      </w:r>
    </w:p>
    <w:p w14:paraId="3FC7675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631. Question 24</w:t>
      </w:r>
    </w:p>
    <w:p w14:paraId="5FD3A54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What are our approval thresholds?</w:t>
      </w:r>
    </w:p>
    <w:p w14:paraId="5577A11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696C514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&lt;5,000</w:t>
      </w:r>
    </w:p>
    <w:p w14:paraId="7B7669F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Manager</w:t>
      </w:r>
    </w:p>
    <w:p w14:paraId="08CC9894" w14:textId="77777777" w:rsidR="009F360D" w:rsidRPr="009F360D" w:rsidRDefault="009F360D" w:rsidP="009F360D">
      <w:pPr>
        <w:rPr>
          <w:sz w:val="32"/>
          <w:szCs w:val="32"/>
        </w:rPr>
      </w:pPr>
    </w:p>
    <w:p w14:paraId="2C0629E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5,000–50,000</w:t>
      </w:r>
    </w:p>
    <w:p w14:paraId="0381547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Manager + Finance</w:t>
      </w:r>
    </w:p>
    <w:p w14:paraId="1392F849" w14:textId="77777777" w:rsidR="009F360D" w:rsidRPr="009F360D" w:rsidRDefault="009F360D" w:rsidP="009F360D">
      <w:pPr>
        <w:rPr>
          <w:sz w:val="32"/>
          <w:szCs w:val="32"/>
        </w:rPr>
      </w:pPr>
    </w:p>
    <w:p w14:paraId="084BB6D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&gt;50,000</w:t>
      </w:r>
    </w:p>
    <w:p w14:paraId="5BB1A03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Manager + Finance + Procurement Manager</w:t>
      </w:r>
    </w:p>
    <w:p w14:paraId="485CE0A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FF5650A">
          <v:rect id="_x0000_i6327" style="width:0;height:1.5pt" o:hralign="center" o:hrstd="t" o:hr="t" fillcolor="#a0a0a0" stroked="f"/>
        </w:pict>
      </w:r>
    </w:p>
    <w:p w14:paraId="2E22819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632. Question 25</w:t>
      </w:r>
    </w:p>
    <w:p w14:paraId="7CD2566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Who approves exactly 5,000?</w:t>
      </w:r>
    </w:p>
    <w:p w14:paraId="2C4A3B8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36DAC99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Manager</w:t>
      </w:r>
    </w:p>
    <w:p w14:paraId="02738E8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+</w:t>
      </w:r>
    </w:p>
    <w:p w14:paraId="262EA1A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Finance.</w:t>
      </w:r>
    </w:p>
    <w:p w14:paraId="65FBBB9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4320EBE">
          <v:rect id="_x0000_i6328" style="width:0;height:1.5pt" o:hralign="center" o:hrstd="t" o:hr="t" fillcolor="#a0a0a0" stroked="f"/>
        </w:pict>
      </w:r>
    </w:p>
    <w:p w14:paraId="0558646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633. Question 26</w:t>
      </w:r>
    </w:p>
    <w:p w14:paraId="2B0F8C8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Who approves exactly 50,000?</w:t>
      </w:r>
    </w:p>
    <w:p w14:paraId="0E8E956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0F061DA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Manager</w:t>
      </w:r>
    </w:p>
    <w:p w14:paraId="78AD7BD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+</w:t>
      </w:r>
    </w:p>
    <w:p w14:paraId="3273F87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Finance.</w:t>
      </w:r>
    </w:p>
    <w:p w14:paraId="260EAFB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F6C6E42">
          <v:rect id="_x0000_i6329" style="width:0;height:1.5pt" o:hralign="center" o:hrstd="t" o:hr="t" fillcolor="#a0a0a0" stroked="f"/>
        </w:pict>
      </w:r>
    </w:p>
    <w:p w14:paraId="1C78B15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634. Question 27</w:t>
      </w:r>
    </w:p>
    <w:p w14:paraId="5D381B9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Who approves 50,000.01?</w:t>
      </w:r>
    </w:p>
    <w:p w14:paraId="4C883B0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214DC2C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Manager</w:t>
      </w:r>
    </w:p>
    <w:p w14:paraId="3F36257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+</w:t>
      </w:r>
    </w:p>
    <w:p w14:paraId="1B47D93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Finance</w:t>
      </w:r>
    </w:p>
    <w:p w14:paraId="2E63DE8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+</w:t>
      </w:r>
    </w:p>
    <w:p w14:paraId="485DB87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 Manager.</w:t>
      </w:r>
    </w:p>
    <w:p w14:paraId="4E798C2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DCEAEA6">
          <v:rect id="_x0000_i6330" style="width:0;height:1.5pt" o:hralign="center" o:hrstd="t" o:hr="t" fillcolor="#a0a0a0" stroked="f"/>
        </w:pict>
      </w:r>
    </w:p>
    <w:p w14:paraId="2801E05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635. Question 28</w:t>
      </w:r>
    </w:p>
    <w:p w14:paraId="6B07A02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What happens after any required approver rejects?</w:t>
      </w:r>
    </w:p>
    <w:p w14:paraId="1E98B7E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63D35BB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Stop processing and mark Rejected.</w:t>
      </w:r>
    </w:p>
    <w:p w14:paraId="3E71D2D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D0ED385">
          <v:rect id="_x0000_i6331" style="width:0;height:1.5pt" o:hralign="center" o:hrstd="t" o:hr="t" fillcolor="#a0a0a0" stroked="f"/>
        </w:pict>
      </w:r>
    </w:p>
    <w:p w14:paraId="2FB37D9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636. Question 29</w:t>
      </w:r>
    </w:p>
    <w:p w14:paraId="13E6F09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Why use Approval Started?</w:t>
      </w:r>
    </w:p>
    <w:p w14:paraId="1DA9853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0B67473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To help prevent:</w:t>
      </w:r>
    </w:p>
    <w:p w14:paraId="142425C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Duplicate approval processing.</w:t>
      </w:r>
    </w:p>
    <w:p w14:paraId="49CB305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CD57E84">
          <v:rect id="_x0000_i6332" style="width:0;height:1.5pt" o:hralign="center" o:hrstd="t" o:hr="t" fillcolor="#a0a0a0" stroked="f"/>
        </w:pict>
      </w:r>
    </w:p>
    <w:p w14:paraId="130A780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637. Question 30</w:t>
      </w:r>
    </w:p>
    <w:p w14:paraId="13AACEF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Should the Employee select which approval route applies?</w:t>
      </w:r>
    </w:p>
    <w:p w14:paraId="1AD3160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2F00CFC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No.</w:t>
      </w:r>
    </w:p>
    <w:p w14:paraId="4D2FD8D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Automation evaluates:</w:t>
      </w:r>
    </w:p>
    <w:p w14:paraId="3F9E77E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Total Amount.</w:t>
      </w:r>
    </w:p>
    <w:p w14:paraId="3D6A19C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56368B1">
          <v:rect id="_x0000_i6333" style="width:0;height:1.5pt" o:hralign="center" o:hrstd="t" o:hr="t" fillcolor="#a0a0a0" stroked="f"/>
        </w:pict>
      </w:r>
    </w:p>
    <w:p w14:paraId="2A6AD63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638. Question 31</w:t>
      </w:r>
    </w:p>
    <w:p w14:paraId="5FA97C7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Why not rely only on Canvas App total?</w:t>
      </w:r>
    </w:p>
    <w:p w14:paraId="04188B5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3CA6659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Client data can be:</w:t>
      </w:r>
    </w:p>
    <w:p w14:paraId="56943BA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Incorrect or manipulated.</w:t>
      </w:r>
    </w:p>
    <w:p w14:paraId="0FC161C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Server/process should:</w:t>
      </w:r>
    </w:p>
    <w:p w14:paraId="08D1605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Validate.</w:t>
      </w:r>
    </w:p>
    <w:p w14:paraId="6369E14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1B426DE">
          <v:rect id="_x0000_i6334" style="width:0;height:1.5pt" o:hralign="center" o:hrstd="t" o:hr="t" fillcolor="#a0a0a0" stroked="f"/>
        </w:pict>
      </w:r>
    </w:p>
    <w:p w14:paraId="6FF3CA9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639. Question 32</w:t>
      </w:r>
    </w:p>
    <w:p w14:paraId="76B0CBD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Why not rely on an asynchronous Rollup for immediate routing?</w:t>
      </w:r>
    </w:p>
    <w:p w14:paraId="7789CD9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7CA1719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The rollup value might not be recalculated immediately when:</w:t>
      </w:r>
    </w:p>
    <w:p w14:paraId="588EEC2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Approval starts.</w:t>
      </w:r>
    </w:p>
    <w:p w14:paraId="7E0615E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743E0F3">
          <v:rect id="_x0000_i6335" style="width:0;height:1.5pt" o:hralign="center" o:hrstd="t" o:hr="t" fillcolor="#a0a0a0" stroked="f"/>
        </w:pict>
      </w:r>
    </w:p>
    <w:p w14:paraId="4A82AC7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640. Question 33</w:t>
      </w:r>
    </w:p>
    <w:p w14:paraId="121FF72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What type is Total Amount?</w:t>
      </w:r>
    </w:p>
    <w:p w14:paraId="6F5A42E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74C6662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Currency.</w:t>
      </w:r>
    </w:p>
    <w:p w14:paraId="7A4A8B5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2199D00">
          <v:rect id="_x0000_i6336" style="width:0;height:1.5pt" o:hralign="center" o:hrstd="t" o:hr="t" fillcolor="#a0a0a0" stroked="f"/>
        </w:pict>
      </w:r>
    </w:p>
    <w:p w14:paraId="18D13F7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641. Question 34</w:t>
      </w:r>
    </w:p>
    <w:p w14:paraId="2E7D43A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 current Dataverse Formula columns directly produce Currency output?</w:t>
      </w:r>
    </w:p>
    <w:p w14:paraId="16991BB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0AC8D7E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No.</w:t>
      </w:r>
    </w:p>
    <w:p w14:paraId="560EA68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BA8D0DB">
          <v:rect id="_x0000_i6337" style="width:0;height:1.5pt" o:hralign="center" o:hrstd="t" o:hr="t" fillcolor="#a0a0a0" stroked="f"/>
        </w:pict>
      </w:r>
    </w:p>
    <w:p w14:paraId="0B16A5E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642. Question 35</w:t>
      </w:r>
    </w:p>
    <w:p w14:paraId="7EE7CFE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What is our preferred calculation architecture?</w:t>
      </w:r>
    </w:p>
    <w:p w14:paraId="1E20DA1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6D5A9AB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Canvas calculation for UX</w:t>
      </w:r>
    </w:p>
    <w:p w14:paraId="47EE1E78" w14:textId="77777777" w:rsidR="009F360D" w:rsidRPr="009F360D" w:rsidRDefault="009F360D" w:rsidP="009F360D">
      <w:pPr>
        <w:rPr>
          <w:sz w:val="32"/>
          <w:szCs w:val="32"/>
        </w:rPr>
      </w:pPr>
    </w:p>
    <w:p w14:paraId="1513C03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+</w:t>
      </w:r>
    </w:p>
    <w:p w14:paraId="31C25AB8" w14:textId="77777777" w:rsidR="009F360D" w:rsidRPr="009F360D" w:rsidRDefault="009F360D" w:rsidP="009F360D">
      <w:pPr>
        <w:rPr>
          <w:sz w:val="32"/>
          <w:szCs w:val="32"/>
        </w:rPr>
      </w:pPr>
    </w:p>
    <w:p w14:paraId="081F230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Power Automate/server validation for authority.</w:t>
      </w:r>
    </w:p>
    <w:p w14:paraId="2D8FA9B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66142D1">
          <v:rect id="_x0000_i6338" style="width:0;height:1.5pt" o:hralign="center" o:hrstd="t" o:hr="t" fillcolor="#a0a0a0" stroked="f"/>
        </w:pict>
      </w:r>
    </w:p>
    <w:p w14:paraId="7B6FD4E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643. Question 36</w:t>
      </w:r>
    </w:p>
    <w:p w14:paraId="0C48B8C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Does Employee.Manager Lookup automatically give Manager access to Employee records?</w:t>
      </w:r>
    </w:p>
    <w:p w14:paraId="5CE5901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6DD6C95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No.</w:t>
      </w:r>
    </w:p>
    <w:p w14:paraId="63F6941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Relationship does not equal:</w:t>
      </w:r>
    </w:p>
    <w:p w14:paraId="059B80C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Authorization.</w:t>
      </w:r>
    </w:p>
    <w:p w14:paraId="39A8575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C4D1D13">
          <v:rect id="_x0000_i6339" style="width:0;height:1.5pt" o:hralign="center" o:hrstd="t" o:hr="t" fillcolor="#a0a0a0" stroked="f"/>
        </w:pict>
      </w:r>
    </w:p>
    <w:p w14:paraId="0A2C7B6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644. Question 37</w:t>
      </w:r>
    </w:p>
    <w:p w14:paraId="6786F87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What controls Dataverse access?</w:t>
      </w:r>
    </w:p>
    <w:p w14:paraId="3FF76D4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1227705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Security architecture such as:</w:t>
      </w:r>
    </w:p>
    <w:p w14:paraId="0E0E958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Security Roles</w:t>
      </w:r>
    </w:p>
    <w:p w14:paraId="608A10B0" w14:textId="77777777" w:rsidR="009F360D" w:rsidRPr="009F360D" w:rsidRDefault="009F360D" w:rsidP="009F360D">
      <w:pPr>
        <w:rPr>
          <w:sz w:val="32"/>
          <w:szCs w:val="32"/>
        </w:rPr>
      </w:pPr>
    </w:p>
    <w:p w14:paraId="2BAF0AD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Business Units</w:t>
      </w:r>
    </w:p>
    <w:p w14:paraId="753F2727" w14:textId="77777777" w:rsidR="009F360D" w:rsidRPr="009F360D" w:rsidRDefault="009F360D" w:rsidP="009F360D">
      <w:pPr>
        <w:rPr>
          <w:sz w:val="32"/>
          <w:szCs w:val="32"/>
        </w:rPr>
      </w:pPr>
    </w:p>
    <w:p w14:paraId="12CDEF9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Teams</w:t>
      </w:r>
    </w:p>
    <w:p w14:paraId="016D4768" w14:textId="77777777" w:rsidR="009F360D" w:rsidRPr="009F360D" w:rsidRDefault="009F360D" w:rsidP="009F360D">
      <w:pPr>
        <w:rPr>
          <w:sz w:val="32"/>
          <w:szCs w:val="32"/>
        </w:rPr>
      </w:pPr>
    </w:p>
    <w:p w14:paraId="5859023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Ownership</w:t>
      </w:r>
    </w:p>
    <w:p w14:paraId="69B638D1" w14:textId="77777777" w:rsidR="009F360D" w:rsidRPr="009F360D" w:rsidRDefault="009F360D" w:rsidP="009F360D">
      <w:pPr>
        <w:rPr>
          <w:sz w:val="32"/>
          <w:szCs w:val="32"/>
        </w:rPr>
      </w:pPr>
    </w:p>
    <w:p w14:paraId="0EAE8A8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Sharing</w:t>
      </w:r>
    </w:p>
    <w:p w14:paraId="59047C3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56130E0">
          <v:rect id="_x0000_i6340" style="width:0;height:1.5pt" o:hralign="center" o:hrstd="t" o:hr="t" fillcolor="#a0a0a0" stroked="f"/>
        </w:pict>
      </w:r>
    </w:p>
    <w:p w14:paraId="1C1EEFE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645. Question 38</w:t>
      </w:r>
    </w:p>
    <w:p w14:paraId="69E720A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Why use Environment Variables for Finance/Procurement approvers?</w:t>
      </w:r>
    </w:p>
    <w:p w14:paraId="62DD74E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64DB670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Because approver/configuration values can differ across:</w:t>
      </w:r>
    </w:p>
    <w:p w14:paraId="500CB44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DEV</w:t>
      </w:r>
    </w:p>
    <w:p w14:paraId="126D4391" w14:textId="77777777" w:rsidR="009F360D" w:rsidRPr="009F360D" w:rsidRDefault="009F360D" w:rsidP="009F360D">
      <w:pPr>
        <w:rPr>
          <w:sz w:val="32"/>
          <w:szCs w:val="32"/>
        </w:rPr>
      </w:pPr>
    </w:p>
    <w:p w14:paraId="04C5CC8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TEST</w:t>
      </w:r>
    </w:p>
    <w:p w14:paraId="3342EE2B" w14:textId="77777777" w:rsidR="009F360D" w:rsidRPr="009F360D" w:rsidRDefault="009F360D" w:rsidP="009F360D">
      <w:pPr>
        <w:rPr>
          <w:sz w:val="32"/>
          <w:szCs w:val="32"/>
        </w:rPr>
      </w:pPr>
    </w:p>
    <w:p w14:paraId="29B7ACC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PROD.</w:t>
      </w:r>
    </w:p>
    <w:p w14:paraId="066C413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C9CEC73">
          <v:rect id="_x0000_i6341" style="width:0;height:1.5pt" o:hralign="center" o:hrstd="t" o:hr="t" fillcolor="#a0a0a0" stroked="f"/>
        </w:pict>
      </w:r>
    </w:p>
    <w:p w14:paraId="020F66B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646. Question 39</w:t>
      </w:r>
    </w:p>
    <w:p w14:paraId="23E3BAF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Why avoid deleting inactive Products?</w:t>
      </w:r>
    </w:p>
    <w:p w14:paraId="7287883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Answer</w:t>
      </w:r>
    </w:p>
    <w:p w14:paraId="5480AC1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Historical Purchase Requests may:</w:t>
      </w:r>
    </w:p>
    <w:p w14:paraId="67561A8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Reference them.</w:t>
      </w:r>
    </w:p>
    <w:p w14:paraId="6D43E39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B27C0E7">
          <v:rect id="_x0000_i6342" style="width:0;height:1.5pt" o:hralign="center" o:hrstd="t" o:hr="t" fillcolor="#a0a0a0" stroked="f"/>
        </w:pict>
      </w:r>
    </w:p>
    <w:p w14:paraId="607FD79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647. Question 40</w:t>
      </w:r>
    </w:p>
    <w:p w14:paraId="237DFEA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What comes next?</w:t>
      </w:r>
    </w:p>
    <w:p w14:paraId="339EA40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Answer</w:t>
      </w:r>
    </w:p>
    <w:p w14:paraId="68089C0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Day 30 — Employee Purchase Request Canvas App &amp; Cart.</w:t>
      </w:r>
    </w:p>
    <w:p w14:paraId="2D579F4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F2068E9">
          <v:rect id="_x0000_i6343" style="width:0;height:1.5pt" o:hralign="center" o:hrstd="t" o:hr="t" fillcolor="#a0a0a0" stroked="f"/>
        </w:pict>
      </w:r>
    </w:p>
    <w:p w14:paraId="15871B2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EN — HOMEWORK</w:t>
      </w:r>
    </w:p>
    <w:p w14:paraId="7B285F6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648. Before Day 30</w:t>
      </w:r>
    </w:p>
    <w:p w14:paraId="56E10F3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Make sure the following exists:</w:t>
      </w:r>
    </w:p>
    <w:p w14:paraId="13129E1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Procurement Solution</w:t>
      </w:r>
    </w:p>
    <w:p w14:paraId="4C4850D1" w14:textId="77777777" w:rsidR="009F360D" w:rsidRPr="009F360D" w:rsidRDefault="009F360D" w:rsidP="009F360D">
      <w:pPr>
        <w:rPr>
          <w:sz w:val="32"/>
          <w:szCs w:val="32"/>
        </w:rPr>
      </w:pPr>
    </w:p>
    <w:p w14:paraId="0D51480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Products</w:t>
      </w:r>
    </w:p>
    <w:p w14:paraId="02460AAB" w14:textId="77777777" w:rsidR="009F360D" w:rsidRPr="009F360D" w:rsidRDefault="009F360D" w:rsidP="009F360D">
      <w:pPr>
        <w:rPr>
          <w:sz w:val="32"/>
          <w:szCs w:val="32"/>
        </w:rPr>
      </w:pPr>
    </w:p>
    <w:p w14:paraId="541403D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Categories</w:t>
      </w:r>
    </w:p>
    <w:p w14:paraId="1EE3E7B0" w14:textId="77777777" w:rsidR="009F360D" w:rsidRPr="009F360D" w:rsidRDefault="009F360D" w:rsidP="009F360D">
      <w:pPr>
        <w:rPr>
          <w:sz w:val="32"/>
          <w:szCs w:val="32"/>
        </w:rPr>
      </w:pPr>
    </w:p>
    <w:p w14:paraId="283C053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Vendors</w:t>
      </w:r>
    </w:p>
    <w:p w14:paraId="21A18E6A" w14:textId="77777777" w:rsidR="009F360D" w:rsidRPr="009F360D" w:rsidRDefault="009F360D" w:rsidP="009F360D">
      <w:pPr>
        <w:rPr>
          <w:sz w:val="32"/>
          <w:szCs w:val="32"/>
        </w:rPr>
      </w:pPr>
    </w:p>
    <w:p w14:paraId="4DE1342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Requests</w:t>
      </w:r>
    </w:p>
    <w:p w14:paraId="539A861F" w14:textId="77777777" w:rsidR="009F360D" w:rsidRPr="009F360D" w:rsidRDefault="009F360D" w:rsidP="009F360D">
      <w:pPr>
        <w:rPr>
          <w:sz w:val="32"/>
          <w:szCs w:val="32"/>
        </w:rPr>
      </w:pPr>
    </w:p>
    <w:p w14:paraId="6A1837D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Purchase Request Items</w:t>
      </w:r>
    </w:p>
    <w:p w14:paraId="3E221DA0" w14:textId="77777777" w:rsidR="009F360D" w:rsidRPr="009F360D" w:rsidRDefault="009F360D" w:rsidP="009F360D">
      <w:pPr>
        <w:rPr>
          <w:sz w:val="32"/>
          <w:szCs w:val="32"/>
        </w:rPr>
      </w:pPr>
    </w:p>
    <w:p w14:paraId="3DD74EA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Employee</w:t>
      </w:r>
    </w:p>
    <w:p w14:paraId="07F13A1B" w14:textId="77777777" w:rsidR="009F360D" w:rsidRPr="009F360D" w:rsidRDefault="009F360D" w:rsidP="009F360D">
      <w:pPr>
        <w:rPr>
          <w:sz w:val="32"/>
          <w:szCs w:val="32"/>
        </w:rPr>
      </w:pPr>
    </w:p>
    <w:p w14:paraId="4C4EE4B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Department</w:t>
      </w:r>
    </w:p>
    <w:p w14:paraId="09A82DB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59658A62">
          <v:rect id="_x0000_i6344" style="width:0;height:1.5pt" o:hralign="center" o:hrstd="t" o:hr="t" fillcolor="#a0a0a0" stroked="f"/>
        </w:pict>
      </w:r>
    </w:p>
    <w:p w14:paraId="13EDE5E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649. Every Test Employee</w:t>
      </w:r>
    </w:p>
    <w:p w14:paraId="28987E8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Must have:</w:t>
      </w:r>
    </w:p>
    <w:p w14:paraId="7D3B6ED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Email</w:t>
      </w:r>
    </w:p>
    <w:p w14:paraId="6C19025A" w14:textId="77777777" w:rsidR="009F360D" w:rsidRPr="009F360D" w:rsidRDefault="009F360D" w:rsidP="009F360D">
      <w:pPr>
        <w:rPr>
          <w:sz w:val="32"/>
          <w:szCs w:val="32"/>
        </w:rPr>
      </w:pPr>
    </w:p>
    <w:p w14:paraId="167C307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Department</w:t>
      </w:r>
    </w:p>
    <w:p w14:paraId="355BB26D" w14:textId="77777777" w:rsidR="009F360D" w:rsidRPr="009F360D" w:rsidRDefault="009F360D" w:rsidP="009F360D">
      <w:pPr>
        <w:rPr>
          <w:sz w:val="32"/>
          <w:szCs w:val="32"/>
        </w:rPr>
      </w:pPr>
    </w:p>
    <w:p w14:paraId="19D8C2B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Manager</w:t>
      </w:r>
    </w:p>
    <w:p w14:paraId="2BB3768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77AC657">
          <v:rect id="_x0000_i6345" style="width:0;height:1.5pt" o:hralign="center" o:hrstd="t" o:hr="t" fillcolor="#a0a0a0" stroked="f"/>
        </w:pict>
      </w:r>
    </w:p>
    <w:p w14:paraId="1ED7A0F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650. Every Product</w:t>
      </w:r>
    </w:p>
    <w:p w14:paraId="51460D5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Must have:</w:t>
      </w:r>
    </w:p>
    <w:p w14:paraId="077AFA5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Name</w:t>
      </w:r>
    </w:p>
    <w:p w14:paraId="13E2510B" w14:textId="77777777" w:rsidR="009F360D" w:rsidRPr="009F360D" w:rsidRDefault="009F360D" w:rsidP="009F360D">
      <w:pPr>
        <w:rPr>
          <w:sz w:val="32"/>
          <w:szCs w:val="32"/>
        </w:rPr>
      </w:pPr>
    </w:p>
    <w:p w14:paraId="6C4BD56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Code</w:t>
      </w:r>
    </w:p>
    <w:p w14:paraId="3445E7E5" w14:textId="77777777" w:rsidR="009F360D" w:rsidRPr="009F360D" w:rsidRDefault="009F360D" w:rsidP="009F360D">
      <w:pPr>
        <w:rPr>
          <w:sz w:val="32"/>
          <w:szCs w:val="32"/>
        </w:rPr>
      </w:pPr>
    </w:p>
    <w:p w14:paraId="78DE073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Category</w:t>
      </w:r>
    </w:p>
    <w:p w14:paraId="78C6DC2E" w14:textId="77777777" w:rsidR="009F360D" w:rsidRPr="009F360D" w:rsidRDefault="009F360D" w:rsidP="009F360D">
      <w:pPr>
        <w:rPr>
          <w:sz w:val="32"/>
          <w:szCs w:val="32"/>
        </w:rPr>
      </w:pPr>
    </w:p>
    <w:p w14:paraId="7FF9DAC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Price</w:t>
      </w:r>
    </w:p>
    <w:p w14:paraId="2F4BE1AF" w14:textId="77777777" w:rsidR="009F360D" w:rsidRPr="009F360D" w:rsidRDefault="009F360D" w:rsidP="009F360D">
      <w:pPr>
        <w:rPr>
          <w:sz w:val="32"/>
          <w:szCs w:val="32"/>
        </w:rPr>
      </w:pPr>
    </w:p>
    <w:p w14:paraId="0D1DD01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Unit</w:t>
      </w:r>
    </w:p>
    <w:p w14:paraId="4BC5C4B2" w14:textId="77777777" w:rsidR="009F360D" w:rsidRPr="009F360D" w:rsidRDefault="009F360D" w:rsidP="009F360D">
      <w:pPr>
        <w:rPr>
          <w:sz w:val="32"/>
          <w:szCs w:val="32"/>
        </w:rPr>
      </w:pPr>
    </w:p>
    <w:p w14:paraId="7D17CA8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Active</w:t>
      </w:r>
    </w:p>
    <w:p w14:paraId="14C1DCD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C17D14C">
          <v:rect id="_x0000_i6346" style="width:0;height:1.5pt" o:hralign="center" o:hrstd="t" o:hr="t" fillcolor="#a0a0a0" stroked="f"/>
        </w:pict>
      </w:r>
    </w:p>
    <w:p w14:paraId="6C42BDC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651. Prepare at least:</w:t>
      </w:r>
    </w:p>
    <w:p w14:paraId="5776B38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10 Products.</w:t>
      </w:r>
    </w:p>
    <w:p w14:paraId="7FD1822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8C51459">
          <v:rect id="_x0000_i6347" style="width:0;height:1.5pt" o:hralign="center" o:hrstd="t" o:hr="t" fillcolor="#a0a0a0" stroked="f"/>
        </w:pict>
      </w:r>
    </w:p>
    <w:p w14:paraId="237A082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652. Include Products Suitable For</w:t>
      </w:r>
    </w:p>
    <w:p w14:paraId="1B9783D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&lt; 5,000 Request</w:t>
      </w:r>
    </w:p>
    <w:p w14:paraId="1EA936AE" w14:textId="77777777" w:rsidR="009F360D" w:rsidRPr="009F360D" w:rsidRDefault="009F360D" w:rsidP="009F360D">
      <w:pPr>
        <w:rPr>
          <w:sz w:val="32"/>
          <w:szCs w:val="32"/>
        </w:rPr>
      </w:pPr>
    </w:p>
    <w:p w14:paraId="5CA382C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5,000–50,000 Request</w:t>
      </w:r>
    </w:p>
    <w:p w14:paraId="07DE11A0" w14:textId="77777777" w:rsidR="009F360D" w:rsidRPr="009F360D" w:rsidRDefault="009F360D" w:rsidP="009F360D">
      <w:pPr>
        <w:rPr>
          <w:sz w:val="32"/>
          <w:szCs w:val="32"/>
        </w:rPr>
      </w:pPr>
    </w:p>
    <w:p w14:paraId="6D56D31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&gt; 50,000 Request</w:t>
      </w:r>
    </w:p>
    <w:p w14:paraId="36EDA48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BAA559A">
          <v:rect id="_x0000_i6348" style="width:0;height:1.5pt" o:hralign="center" o:hrstd="t" o:hr="t" fillcolor="#a0a0a0" stroked="f"/>
        </w:pict>
      </w:r>
    </w:p>
    <w:p w14:paraId="55CE84D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653. Draw Tomorrow's UI</w:t>
      </w:r>
    </w:p>
    <w:p w14:paraId="6ECC3C1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HOME</w:t>
      </w:r>
    </w:p>
    <w:p w14:paraId="2C296F4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|</w:t>
      </w:r>
    </w:p>
    <w:p w14:paraId="4C9FEB6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+---- New Purchase Request</w:t>
      </w:r>
    </w:p>
    <w:p w14:paraId="2E17007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|</w:t>
      </w:r>
    </w:p>
    <w:p w14:paraId="4379056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+---- My Requests</w:t>
      </w:r>
    </w:p>
    <w:p w14:paraId="14D23C0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pict w14:anchorId="40A2C26C">
          <v:rect id="_x0000_i6349" style="width:0;height:1.5pt" o:hralign="center" o:hrstd="t" o:hr="t" fillcolor="#a0a0a0" stroked="f"/>
        </w:pict>
      </w:r>
    </w:p>
    <w:p w14:paraId="6054D38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654. New Request</w:t>
      </w:r>
    </w:p>
    <w:p w14:paraId="31446BE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Request Details</w:t>
      </w:r>
    </w:p>
    <w:p w14:paraId="28EBCEF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|</w:t>
      </w:r>
    </w:p>
    <w:p w14:paraId="79708C7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v</w:t>
      </w:r>
    </w:p>
    <w:p w14:paraId="6DCA634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Product Catalog</w:t>
      </w:r>
    </w:p>
    <w:p w14:paraId="0850CE0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|</w:t>
      </w:r>
    </w:p>
    <w:p w14:paraId="1EFDA86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v</w:t>
      </w:r>
    </w:p>
    <w:p w14:paraId="043275E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Cart</w:t>
      </w:r>
    </w:p>
    <w:p w14:paraId="1EE1C36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|</w:t>
      </w:r>
    </w:p>
    <w:p w14:paraId="5612583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v</w:t>
      </w:r>
    </w:p>
    <w:p w14:paraId="18CF950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Review</w:t>
      </w:r>
    </w:p>
    <w:p w14:paraId="6E95970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|</w:t>
      </w:r>
    </w:p>
    <w:p w14:paraId="7BCF745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v</w:t>
      </w:r>
    </w:p>
    <w:p w14:paraId="60AFA34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Submit</w:t>
      </w:r>
    </w:p>
    <w:p w14:paraId="4D18652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F097C08">
          <v:rect id="_x0000_i6350" style="width:0;height:1.5pt" o:hralign="center" o:hrstd="t" o:hr="t" fillcolor="#a0a0a0" stroked="f"/>
        </w:pict>
      </w:r>
    </w:p>
    <w:p w14:paraId="3BEDCBD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PART EO — DAY 30 PREVIEW</w:t>
      </w:r>
    </w:p>
    <w:p w14:paraId="2CB1807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655. Tomorrow</w:t>
      </w:r>
    </w:p>
    <w:p w14:paraId="309A707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Students build:</w:t>
      </w:r>
    </w:p>
    <w:p w14:paraId="2FDA065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Employee Purchase Request App v0.1.</w:t>
      </w:r>
    </w:p>
    <w:p w14:paraId="5A30E68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69E80DBB">
          <v:rect id="_x0000_i6351" style="width:0;height:1.5pt" o:hralign="center" o:hrstd="t" o:hr="t" fillcolor="#a0a0a0" stroked="f"/>
        </w:pict>
      </w:r>
    </w:p>
    <w:p w14:paraId="2109B7F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656. Main Challenge</w:t>
      </w:r>
    </w:p>
    <w:p w14:paraId="0CE36B8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A Purchase Request contains:</w:t>
      </w:r>
    </w:p>
    <w:p w14:paraId="0BA0E9F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Multiple child rows.</w:t>
      </w:r>
    </w:p>
    <w:p w14:paraId="373D87D8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6639C13">
          <v:rect id="_x0000_i6352" style="width:0;height:1.5pt" o:hralign="center" o:hrstd="t" o:hr="t" fillcolor="#a0a0a0" stroked="f"/>
        </w:pict>
      </w:r>
    </w:p>
    <w:p w14:paraId="4E9149C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657. We therefore need:</w:t>
      </w:r>
    </w:p>
    <w:p w14:paraId="36C7344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colRequestItems</w:t>
      </w:r>
    </w:p>
    <w:p w14:paraId="132C4B8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6672FE9">
          <v:rect id="_x0000_i6353" style="width:0;height:1.5pt" o:hralign="center" o:hrstd="t" o:hr="t" fillcolor="#a0a0a0" stroked="f"/>
        </w:pict>
      </w:r>
    </w:p>
    <w:p w14:paraId="2559359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658. Students Will Learn</w:t>
      </w:r>
    </w:p>
    <w:p w14:paraId="6A6964E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Cart Collections</w:t>
      </w:r>
    </w:p>
    <w:p w14:paraId="6851C318" w14:textId="77777777" w:rsidR="009F360D" w:rsidRPr="009F360D" w:rsidRDefault="009F360D" w:rsidP="009F360D">
      <w:pPr>
        <w:rPr>
          <w:sz w:val="32"/>
          <w:szCs w:val="32"/>
        </w:rPr>
      </w:pPr>
    </w:p>
    <w:p w14:paraId="23B6583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Collect</w:t>
      </w:r>
    </w:p>
    <w:p w14:paraId="25642B46" w14:textId="77777777" w:rsidR="009F360D" w:rsidRPr="009F360D" w:rsidRDefault="009F360D" w:rsidP="009F360D">
      <w:pPr>
        <w:rPr>
          <w:sz w:val="32"/>
          <w:szCs w:val="32"/>
        </w:rPr>
      </w:pPr>
    </w:p>
    <w:p w14:paraId="0EDCF3B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Patch</w:t>
      </w:r>
    </w:p>
    <w:p w14:paraId="4D7ECB23" w14:textId="77777777" w:rsidR="009F360D" w:rsidRPr="009F360D" w:rsidRDefault="009F360D" w:rsidP="009F360D">
      <w:pPr>
        <w:rPr>
          <w:sz w:val="32"/>
          <w:szCs w:val="32"/>
        </w:rPr>
      </w:pPr>
    </w:p>
    <w:p w14:paraId="1443C9C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Remove</w:t>
      </w:r>
    </w:p>
    <w:p w14:paraId="07A04C0F" w14:textId="77777777" w:rsidR="009F360D" w:rsidRPr="009F360D" w:rsidRDefault="009F360D" w:rsidP="009F360D">
      <w:pPr>
        <w:rPr>
          <w:sz w:val="32"/>
          <w:szCs w:val="32"/>
        </w:rPr>
      </w:pPr>
    </w:p>
    <w:p w14:paraId="2B92857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UpdateIf</w:t>
      </w:r>
    </w:p>
    <w:p w14:paraId="2F17BC11" w14:textId="77777777" w:rsidR="009F360D" w:rsidRPr="009F360D" w:rsidRDefault="009F360D" w:rsidP="009F360D">
      <w:pPr>
        <w:rPr>
          <w:sz w:val="32"/>
          <w:szCs w:val="32"/>
        </w:rPr>
      </w:pPr>
    </w:p>
    <w:p w14:paraId="3C969FB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Sum</w:t>
      </w:r>
    </w:p>
    <w:p w14:paraId="797AB4AD" w14:textId="77777777" w:rsidR="009F360D" w:rsidRPr="009F360D" w:rsidRDefault="009F360D" w:rsidP="009F360D">
      <w:pPr>
        <w:rPr>
          <w:sz w:val="32"/>
          <w:szCs w:val="32"/>
        </w:rPr>
      </w:pPr>
    </w:p>
    <w:p w14:paraId="737258B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With</w:t>
      </w:r>
    </w:p>
    <w:p w14:paraId="04C16448" w14:textId="77777777" w:rsidR="009F360D" w:rsidRPr="009F360D" w:rsidRDefault="009F360D" w:rsidP="009F360D">
      <w:pPr>
        <w:rPr>
          <w:sz w:val="32"/>
          <w:szCs w:val="32"/>
        </w:rPr>
      </w:pPr>
    </w:p>
    <w:p w14:paraId="0A30D9E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ForAll</w:t>
      </w:r>
    </w:p>
    <w:p w14:paraId="0F23374D" w14:textId="77777777" w:rsidR="009F360D" w:rsidRPr="009F360D" w:rsidRDefault="009F360D" w:rsidP="009F360D">
      <w:pPr>
        <w:rPr>
          <w:sz w:val="32"/>
          <w:szCs w:val="32"/>
        </w:rPr>
      </w:pPr>
    </w:p>
    <w:p w14:paraId="550D3F0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Parent-child record creation</w:t>
      </w:r>
    </w:p>
    <w:p w14:paraId="78385A11" w14:textId="77777777" w:rsidR="009F360D" w:rsidRPr="009F360D" w:rsidRDefault="009F360D" w:rsidP="009F360D">
      <w:pPr>
        <w:rPr>
          <w:sz w:val="32"/>
          <w:szCs w:val="32"/>
        </w:rPr>
      </w:pPr>
    </w:p>
    <w:p w14:paraId="24E42C8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Error handling</w:t>
      </w:r>
    </w:p>
    <w:p w14:paraId="608DBFC3" w14:textId="77777777" w:rsidR="009F360D" w:rsidRPr="009F360D" w:rsidRDefault="009F360D" w:rsidP="009F360D">
      <w:pPr>
        <w:rPr>
          <w:sz w:val="32"/>
          <w:szCs w:val="32"/>
        </w:rPr>
      </w:pPr>
    </w:p>
    <w:p w14:paraId="390291E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Validation</w:t>
      </w:r>
    </w:p>
    <w:p w14:paraId="32A51521" w14:textId="77777777" w:rsidR="009F360D" w:rsidRPr="009F360D" w:rsidRDefault="009F360D" w:rsidP="009F360D">
      <w:pPr>
        <w:rPr>
          <w:sz w:val="32"/>
          <w:szCs w:val="32"/>
        </w:rPr>
      </w:pPr>
    </w:p>
    <w:p w14:paraId="0228594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Responsive UI</w:t>
      </w:r>
    </w:p>
    <w:p w14:paraId="60F5947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FA5E186">
          <v:rect id="_x0000_i6354" style="width:0;height:1.5pt" o:hralign="center" o:hrstd="t" o:hr="t" fillcolor="#a0a0a0" stroked="f"/>
        </w:pict>
      </w:r>
    </w:p>
    <w:p w14:paraId="484C8DD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659. Core Flow</w:t>
      </w:r>
    </w:p>
    <w:p w14:paraId="3BEB4DD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SELECT PRODUCT</w:t>
      </w:r>
    </w:p>
    <w:p w14:paraId="4D1558C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|</w:t>
      </w:r>
    </w:p>
    <w:p w14:paraId="46FB2B1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v</w:t>
      </w:r>
    </w:p>
    <w:p w14:paraId="2CB22EE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ADD TO CART</w:t>
      </w:r>
    </w:p>
    <w:p w14:paraId="4ABD802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|</w:t>
      </w:r>
    </w:p>
    <w:p w14:paraId="62EA08C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v</w:t>
      </w:r>
    </w:p>
    <w:p w14:paraId="47604F8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UPDATE QUANTITY</w:t>
      </w:r>
    </w:p>
    <w:p w14:paraId="54D7CA9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|</w:t>
      </w:r>
    </w:p>
    <w:p w14:paraId="7583761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v</w:t>
      </w:r>
    </w:p>
    <w:p w14:paraId="4F573B6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CALCULATE TOTAL</w:t>
      </w:r>
    </w:p>
    <w:p w14:paraId="608DFA6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|</w:t>
      </w:r>
    </w:p>
    <w:p w14:paraId="41CB955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v</w:t>
      </w:r>
    </w:p>
    <w:p w14:paraId="3A2DCBC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>CREATE REQUEST</w:t>
      </w:r>
    </w:p>
    <w:p w14:paraId="09EE831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|</w:t>
      </w:r>
    </w:p>
    <w:p w14:paraId="1E27798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v</w:t>
      </w:r>
    </w:p>
    <w:p w14:paraId="6B6EBD2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CREATE ITEMS</w:t>
      </w:r>
    </w:p>
    <w:p w14:paraId="125C9F4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|</w:t>
      </w:r>
    </w:p>
    <w:p w14:paraId="0657FDC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v</w:t>
      </w:r>
    </w:p>
    <w:p w14:paraId="78AE921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SUBMIT</w:t>
      </w:r>
    </w:p>
    <w:p w14:paraId="5C27EA1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9C9B065">
          <v:rect id="_x0000_i6355" style="width:0;height:1.5pt" o:hralign="center" o:hrstd="t" o:hr="t" fillcolor="#a0a0a0" stroked="f"/>
        </w:pict>
      </w:r>
    </w:p>
    <w:p w14:paraId="024CCEA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660. Most Important Day 29 Lesson</w:t>
      </w:r>
    </w:p>
    <w:p w14:paraId="579F882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Do not start an enterprise App with:</w:t>
      </w:r>
    </w:p>
    <w:p w14:paraId="1E37D4B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Buttons.</w:t>
      </w:r>
    </w:p>
    <w:p w14:paraId="5EE8E51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Start with:</w:t>
      </w:r>
    </w:p>
    <w:p w14:paraId="27AAB24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BUSINESS REQUIREMENTS</w:t>
      </w:r>
    </w:p>
    <w:p w14:paraId="5A86035E" w14:textId="77777777" w:rsidR="009F360D" w:rsidRPr="009F360D" w:rsidRDefault="009F360D" w:rsidP="009F360D">
      <w:pPr>
        <w:rPr>
          <w:sz w:val="32"/>
          <w:szCs w:val="32"/>
        </w:rPr>
      </w:pPr>
    </w:p>
    <w:p w14:paraId="623C021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DATA</w:t>
      </w:r>
    </w:p>
    <w:p w14:paraId="332A11FD" w14:textId="77777777" w:rsidR="009F360D" w:rsidRPr="009F360D" w:rsidRDefault="009F360D" w:rsidP="009F360D">
      <w:pPr>
        <w:rPr>
          <w:sz w:val="32"/>
          <w:szCs w:val="32"/>
        </w:rPr>
      </w:pPr>
    </w:p>
    <w:p w14:paraId="7000EF9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RELATIONSHIPS</w:t>
      </w:r>
    </w:p>
    <w:p w14:paraId="6EF5A95C" w14:textId="77777777" w:rsidR="009F360D" w:rsidRPr="009F360D" w:rsidRDefault="009F360D" w:rsidP="009F360D">
      <w:pPr>
        <w:rPr>
          <w:sz w:val="32"/>
          <w:szCs w:val="32"/>
        </w:rPr>
      </w:pPr>
    </w:p>
    <w:p w14:paraId="616F1F5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SECURITY</w:t>
      </w:r>
    </w:p>
    <w:p w14:paraId="7F121C40" w14:textId="77777777" w:rsidR="009F360D" w:rsidRPr="009F360D" w:rsidRDefault="009F360D" w:rsidP="009F360D">
      <w:pPr>
        <w:rPr>
          <w:sz w:val="32"/>
          <w:szCs w:val="32"/>
        </w:rPr>
      </w:pPr>
    </w:p>
    <w:p w14:paraId="74D2C6A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PROCESS</w:t>
      </w:r>
    </w:p>
    <w:p w14:paraId="551CA56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980B696">
          <v:rect id="_x0000_i6356" style="width:0;height:1.5pt" o:hralign="center" o:hrstd="t" o:hr="t" fillcolor="#a0a0a0" stroked="f"/>
        </w:pict>
      </w:r>
    </w:p>
    <w:p w14:paraId="4702301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661. Second Important Lesson</w:t>
      </w:r>
    </w:p>
    <w:p w14:paraId="39FAD93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 good data model makes application development:</w:t>
      </w:r>
    </w:p>
    <w:p w14:paraId="676CC39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Easier.</w:t>
      </w:r>
    </w:p>
    <w:p w14:paraId="5297535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 bad data model forces every App and Flow to:</w:t>
      </w:r>
    </w:p>
    <w:p w14:paraId="1264026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Compensate.</w:t>
      </w:r>
    </w:p>
    <w:p w14:paraId="21BCD0D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79E94C31">
          <v:rect id="_x0000_i6357" style="width:0;height:1.5pt" o:hralign="center" o:hrstd="t" o:hr="t" fillcolor="#a0a0a0" stroked="f"/>
        </w:pict>
      </w:r>
    </w:p>
    <w:p w14:paraId="63A443A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662. Third Important Lesson</w:t>
      </w:r>
    </w:p>
    <w:p w14:paraId="2FC5754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Reference data and transactional data have:</w:t>
      </w:r>
    </w:p>
    <w:p w14:paraId="4531036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Different characteristics.</w:t>
      </w:r>
    </w:p>
    <w:p w14:paraId="045D564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Vendor / Product / Category</w:t>
      </w:r>
    </w:p>
    <w:p w14:paraId="0BC28D1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=</w:t>
      </w:r>
    </w:p>
    <w:p w14:paraId="41AAD1B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Shared Reference Data</w:t>
      </w:r>
    </w:p>
    <w:p w14:paraId="513D3692" w14:textId="77777777" w:rsidR="009F360D" w:rsidRPr="009F360D" w:rsidRDefault="009F360D" w:rsidP="009F360D">
      <w:pPr>
        <w:rPr>
          <w:sz w:val="32"/>
          <w:szCs w:val="32"/>
        </w:rPr>
      </w:pPr>
    </w:p>
    <w:p w14:paraId="346362F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Purchase Request / Item</w:t>
      </w:r>
    </w:p>
    <w:p w14:paraId="63D98FF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=</w:t>
      </w:r>
    </w:p>
    <w:p w14:paraId="2C7449C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Transactional Data</w:t>
      </w:r>
    </w:p>
    <w:p w14:paraId="043F0B5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61CDA62">
          <v:rect id="_x0000_i6358" style="width:0;height:1.5pt" o:hralign="center" o:hrstd="t" o:hr="t" fillcolor="#a0a0a0" stroked="f"/>
        </w:pict>
      </w:r>
    </w:p>
    <w:p w14:paraId="01A3F83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663. Fourth Important Lesson</w:t>
      </w:r>
    </w:p>
    <w:p w14:paraId="0A75C1A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Historical business transactions should preserve:</w:t>
      </w:r>
    </w:p>
    <w:p w14:paraId="6293DB1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Transaction-time facts.</w:t>
      </w:r>
    </w:p>
    <w:p w14:paraId="5D4822F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That is why we snapshot:</w:t>
      </w:r>
    </w:p>
    <w:p w14:paraId="3372ECD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Department</w:t>
      </w:r>
    </w:p>
    <w:p w14:paraId="5AF414DF" w14:textId="77777777" w:rsidR="009F360D" w:rsidRPr="009F360D" w:rsidRDefault="009F360D" w:rsidP="009F360D">
      <w:pPr>
        <w:rPr>
          <w:sz w:val="32"/>
          <w:szCs w:val="32"/>
        </w:rPr>
      </w:pPr>
    </w:p>
    <w:p w14:paraId="60D18E0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Unit Price</w:t>
      </w:r>
    </w:p>
    <w:p w14:paraId="62423BF1" w14:textId="77777777" w:rsidR="009F360D" w:rsidRPr="009F360D" w:rsidRDefault="009F360D" w:rsidP="009F360D">
      <w:pPr>
        <w:rPr>
          <w:sz w:val="32"/>
          <w:szCs w:val="32"/>
        </w:rPr>
      </w:pPr>
    </w:p>
    <w:p w14:paraId="22027C7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Unit of Measure</w:t>
      </w:r>
    </w:p>
    <w:p w14:paraId="546ED5D9" w14:textId="77777777" w:rsidR="009F360D" w:rsidRPr="009F360D" w:rsidRDefault="009F360D" w:rsidP="009F360D">
      <w:pPr>
        <w:rPr>
          <w:sz w:val="32"/>
          <w:szCs w:val="32"/>
        </w:rPr>
      </w:pPr>
    </w:p>
    <w:p w14:paraId="3B0ECB2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Suggested Vendor</w:t>
      </w:r>
    </w:p>
    <w:p w14:paraId="4193C75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when appropriate.</w:t>
      </w:r>
    </w:p>
    <w:p w14:paraId="5D54503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1BF28858">
          <v:rect id="_x0000_i6359" style="width:0;height:1.5pt" o:hralign="center" o:hrstd="t" o:hr="t" fillcolor="#a0a0a0" stroked="f"/>
        </w:pict>
      </w:r>
    </w:p>
    <w:p w14:paraId="069548F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664. Fifth Important Lesson</w:t>
      </w:r>
    </w:p>
    <w:p w14:paraId="281DB59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Client calculations improve:</w:t>
      </w:r>
    </w:p>
    <w:p w14:paraId="16CBB3E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User Experience.</w:t>
      </w:r>
    </w:p>
    <w:p w14:paraId="1FC257A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Server-side validation protects:</w:t>
      </w:r>
    </w:p>
    <w:p w14:paraId="7DAA53B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Business integrity.</w:t>
      </w:r>
    </w:p>
    <w:p w14:paraId="0A5BC6A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426547EC">
          <v:rect id="_x0000_i6360" style="width:0;height:1.5pt" o:hralign="center" o:hrstd="t" o:hr="t" fillcolor="#a0a0a0" stroked="f"/>
        </w:pict>
      </w:r>
    </w:p>
    <w:p w14:paraId="7DE1406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665. Sixth Important Lesson</w:t>
      </w:r>
    </w:p>
    <w:p w14:paraId="45705E5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Approval rules must be:</w:t>
      </w:r>
    </w:p>
    <w:p w14:paraId="02DF64E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Mathematically unambiguous.</w:t>
      </w:r>
    </w:p>
    <w:p w14:paraId="4F2EC81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&lt; 5,000</w:t>
      </w:r>
    </w:p>
    <w:p w14:paraId="50BEC97D" w14:textId="77777777" w:rsidR="009F360D" w:rsidRPr="009F360D" w:rsidRDefault="009F360D" w:rsidP="009F360D">
      <w:pPr>
        <w:rPr>
          <w:sz w:val="32"/>
          <w:szCs w:val="32"/>
        </w:rPr>
      </w:pPr>
    </w:p>
    <w:p w14:paraId="4244948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&gt;= 5,000 AND &lt;= 50,000</w:t>
      </w:r>
    </w:p>
    <w:p w14:paraId="5C03E4C0" w14:textId="77777777" w:rsidR="009F360D" w:rsidRPr="009F360D" w:rsidRDefault="009F360D" w:rsidP="009F360D">
      <w:pPr>
        <w:rPr>
          <w:sz w:val="32"/>
          <w:szCs w:val="32"/>
        </w:rPr>
      </w:pPr>
    </w:p>
    <w:p w14:paraId="1C6B797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&gt; 50,000</w:t>
      </w:r>
    </w:p>
    <w:p w14:paraId="621E6F7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pict w14:anchorId="42850C2A">
          <v:rect id="_x0000_i6361" style="width:0;height:1.5pt" o:hralign="center" o:hrstd="t" o:hr="t" fillcolor="#a0a0a0" stroked="f"/>
        </w:pict>
      </w:r>
    </w:p>
    <w:p w14:paraId="44A60CE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666. Seventh Important Lesson</w:t>
      </w:r>
    </w:p>
    <w:p w14:paraId="3149E55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Relationship</w:t>
      </w:r>
    </w:p>
    <w:p w14:paraId="7AF10CC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≠</w:t>
      </w:r>
    </w:p>
    <w:p w14:paraId="0C833E8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Authorization</w:t>
      </w:r>
    </w:p>
    <w:p w14:paraId="22018E0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 Manager Lookup tells us:</w:t>
      </w:r>
    </w:p>
    <w:p w14:paraId="30B2F1C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Who the Manager is.</w:t>
      </w:r>
    </w:p>
    <w:p w14:paraId="5BF2E29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It doesn't automatically determine:</w:t>
      </w:r>
    </w:p>
    <w:p w14:paraId="0FECBA7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What Dataverse records they may access.</w:t>
      </w:r>
    </w:p>
    <w:p w14:paraId="07BB274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05308286">
          <v:rect id="_x0000_i6362" style="width:0;height:1.5pt" o:hralign="center" o:hrstd="t" o:hr="t" fillcolor="#a0a0a0" stroked="f"/>
        </w:pict>
      </w:r>
    </w:p>
    <w:p w14:paraId="31DD93E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667. Eighth Important Lesson</w:t>
      </w:r>
    </w:p>
    <w:p w14:paraId="1C809E2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Scope control matters.</w:t>
      </w:r>
    </w:p>
    <w:p w14:paraId="0D3EFFD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 production-ready smaller solution is more valuable than:</w:t>
      </w:r>
    </w:p>
    <w:p w14:paraId="44EA19F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 huge unfinished solution.</w:t>
      </w:r>
    </w:p>
    <w:p w14:paraId="63F24B4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10C0B4C">
          <v:rect id="_x0000_i6363" style="width:0;height:1.5pt" o:hralign="center" o:hrstd="t" o:hr="t" fillcolor="#a0a0a0" stroked="f"/>
        </w:pict>
      </w:r>
    </w:p>
    <w:p w14:paraId="613DDD7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668. Capstone Progress</w:t>
      </w:r>
    </w:p>
    <w:p w14:paraId="1D6725A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DAY 29</w:t>
      </w:r>
    </w:p>
    <w:p w14:paraId="191C73A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Architecture + Dataverse</w:t>
      </w:r>
    </w:p>
    <w:p w14:paraId="738E7EE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|</w:t>
      </w:r>
    </w:p>
    <w:p w14:paraId="3CA8241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v</w:t>
      </w:r>
    </w:p>
    <w:p w14:paraId="197D3FA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DAY 30</w:t>
      </w:r>
    </w:p>
    <w:p w14:paraId="7500A7F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Canvas App + Cart</w:t>
      </w:r>
    </w:p>
    <w:p w14:paraId="3538799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lastRenderedPageBreak/>
        <w:t xml:space="preserve">       |</w:t>
      </w:r>
    </w:p>
    <w:p w14:paraId="529D34A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v</w:t>
      </w:r>
    </w:p>
    <w:p w14:paraId="73F9B73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DAY 31</w:t>
      </w:r>
    </w:p>
    <w:p w14:paraId="4DF7B7C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Approvals + Administration + Analytics</w:t>
      </w:r>
    </w:p>
    <w:p w14:paraId="33529A5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|</w:t>
      </w:r>
    </w:p>
    <w:p w14:paraId="02F90E2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 xml:space="preserve">       v</w:t>
      </w:r>
    </w:p>
    <w:p w14:paraId="279F8C6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DAY 32</w:t>
      </w:r>
    </w:p>
    <w:p w14:paraId="2EDA671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Testing + Deployment + Presentation</w:t>
      </w:r>
    </w:p>
    <w:p w14:paraId="0BB2EBF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361A3A6D">
          <v:rect id="_x0000_i6364" style="width:0;height:1.5pt" o:hralign="center" o:hrstd="t" o:hr="t" fillcolor="#a0a0a0" stroked="f"/>
        </w:pict>
      </w:r>
    </w:p>
    <w:p w14:paraId="6A1395E2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END OF DAY 29</w:t>
      </w:r>
    </w:p>
    <w:p w14:paraId="0C69E48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Procurement &amp; Purchase Request Management — Architecture v0.1</w:t>
      </w:r>
    </w:p>
    <w:p w14:paraId="5571F32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Students now have:</w:t>
      </w:r>
    </w:p>
    <w:p w14:paraId="0F8AEC2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✓</w:t>
      </w:r>
      <w:r w:rsidRPr="009F360D">
        <w:rPr>
          <w:sz w:val="32"/>
          <w:szCs w:val="32"/>
        </w:rPr>
        <w:t xml:space="preserve"> Business requirements</w:t>
      </w:r>
    </w:p>
    <w:p w14:paraId="5F924FB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✓</w:t>
      </w:r>
      <w:r w:rsidRPr="009F360D">
        <w:rPr>
          <w:sz w:val="32"/>
          <w:szCs w:val="32"/>
        </w:rPr>
        <w:t xml:space="preserve"> Personas</w:t>
      </w:r>
    </w:p>
    <w:p w14:paraId="0B09C8A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✓</w:t>
      </w:r>
      <w:r w:rsidRPr="009F360D">
        <w:rPr>
          <w:sz w:val="32"/>
          <w:szCs w:val="32"/>
        </w:rPr>
        <w:t xml:space="preserve"> Process map</w:t>
      </w:r>
    </w:p>
    <w:p w14:paraId="11634A9F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✓</w:t>
      </w:r>
      <w:r w:rsidRPr="009F360D">
        <w:rPr>
          <w:sz w:val="32"/>
          <w:szCs w:val="32"/>
        </w:rPr>
        <w:t xml:space="preserve"> Approval thresholds</w:t>
      </w:r>
    </w:p>
    <w:p w14:paraId="29325FB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✓</w:t>
      </w:r>
      <w:r w:rsidRPr="009F360D">
        <w:rPr>
          <w:sz w:val="32"/>
          <w:szCs w:val="32"/>
        </w:rPr>
        <w:t xml:space="preserve"> Boundary rules</w:t>
      </w:r>
    </w:p>
    <w:p w14:paraId="0C8F0B4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✓</w:t>
      </w:r>
      <w:r w:rsidRPr="009F360D">
        <w:rPr>
          <w:sz w:val="32"/>
          <w:szCs w:val="32"/>
        </w:rPr>
        <w:t xml:space="preserve"> Procurement Solution</w:t>
      </w:r>
    </w:p>
    <w:p w14:paraId="66AFAEA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✓</w:t>
      </w:r>
      <w:r w:rsidRPr="009F360D">
        <w:rPr>
          <w:sz w:val="32"/>
          <w:szCs w:val="32"/>
        </w:rPr>
        <w:t xml:space="preserve"> Reused Employee/Department model</w:t>
      </w:r>
    </w:p>
    <w:p w14:paraId="7CCC280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✓</w:t>
      </w:r>
      <w:r w:rsidRPr="009F360D">
        <w:rPr>
          <w:sz w:val="32"/>
          <w:szCs w:val="32"/>
        </w:rPr>
        <w:t xml:space="preserve"> Vendor table</w:t>
      </w:r>
    </w:p>
    <w:p w14:paraId="3F28ECA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lastRenderedPageBreak/>
        <w:t>✓</w:t>
      </w:r>
      <w:r w:rsidRPr="009F360D">
        <w:rPr>
          <w:sz w:val="32"/>
          <w:szCs w:val="32"/>
        </w:rPr>
        <w:t xml:space="preserve"> Purchase Category table</w:t>
      </w:r>
    </w:p>
    <w:p w14:paraId="200AFD5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✓</w:t>
      </w:r>
      <w:r w:rsidRPr="009F360D">
        <w:rPr>
          <w:sz w:val="32"/>
          <w:szCs w:val="32"/>
        </w:rPr>
        <w:t xml:space="preserve"> Product table</w:t>
      </w:r>
    </w:p>
    <w:p w14:paraId="60A68B9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✓</w:t>
      </w:r>
      <w:r w:rsidRPr="009F360D">
        <w:rPr>
          <w:sz w:val="32"/>
          <w:szCs w:val="32"/>
        </w:rPr>
        <w:t xml:space="preserve"> Purchase Request table</w:t>
      </w:r>
    </w:p>
    <w:p w14:paraId="7045D92C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✓</w:t>
      </w:r>
      <w:r w:rsidRPr="009F360D">
        <w:rPr>
          <w:sz w:val="32"/>
          <w:szCs w:val="32"/>
        </w:rPr>
        <w:t xml:space="preserve"> Purchase Request Item table</w:t>
      </w:r>
    </w:p>
    <w:p w14:paraId="42A96B7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✓</w:t>
      </w:r>
      <w:r w:rsidRPr="009F360D">
        <w:rPr>
          <w:sz w:val="32"/>
          <w:szCs w:val="32"/>
        </w:rPr>
        <w:t xml:space="preserve"> Organization-owned reference tables</w:t>
      </w:r>
    </w:p>
    <w:p w14:paraId="788C7F1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✓</w:t>
      </w:r>
      <w:r w:rsidRPr="009F360D">
        <w:rPr>
          <w:sz w:val="32"/>
          <w:szCs w:val="32"/>
        </w:rPr>
        <w:t xml:space="preserve"> User/team-owned transactional tables</w:t>
      </w:r>
    </w:p>
    <w:p w14:paraId="40F4341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✓</w:t>
      </w:r>
      <w:r w:rsidRPr="009F360D">
        <w:rPr>
          <w:sz w:val="32"/>
          <w:szCs w:val="32"/>
        </w:rPr>
        <w:t xml:space="preserve"> Autonumber identifiers</w:t>
      </w:r>
    </w:p>
    <w:p w14:paraId="737EA905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✓</w:t>
      </w:r>
      <w:r w:rsidRPr="009F360D">
        <w:rPr>
          <w:sz w:val="32"/>
          <w:szCs w:val="32"/>
        </w:rPr>
        <w:t xml:space="preserve"> Choice architecture</w:t>
      </w:r>
    </w:p>
    <w:p w14:paraId="5D27292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✓</w:t>
      </w:r>
      <w:r w:rsidRPr="009F360D">
        <w:rPr>
          <w:sz w:val="32"/>
          <w:szCs w:val="32"/>
        </w:rPr>
        <w:t xml:space="preserve"> Lookup architecture</w:t>
      </w:r>
    </w:p>
    <w:p w14:paraId="42621B8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✓</w:t>
      </w:r>
      <w:r w:rsidRPr="009F360D">
        <w:rPr>
          <w:sz w:val="32"/>
          <w:szCs w:val="32"/>
        </w:rPr>
        <w:t xml:space="preserve"> Header-line model</w:t>
      </w:r>
    </w:p>
    <w:p w14:paraId="48C6CE8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✓</w:t>
      </w:r>
      <w:r w:rsidRPr="009F360D">
        <w:rPr>
          <w:sz w:val="32"/>
          <w:szCs w:val="32"/>
        </w:rPr>
        <w:t xml:space="preserve"> Request-time Department snapshot</w:t>
      </w:r>
    </w:p>
    <w:p w14:paraId="0DEDEBA2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✓</w:t>
      </w:r>
      <w:r w:rsidRPr="009F360D">
        <w:rPr>
          <w:sz w:val="32"/>
          <w:szCs w:val="32"/>
        </w:rPr>
        <w:t xml:space="preserve"> Transaction-time price snapshot</w:t>
      </w:r>
    </w:p>
    <w:p w14:paraId="7B75707A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✓</w:t>
      </w:r>
      <w:r w:rsidRPr="009F360D">
        <w:rPr>
          <w:sz w:val="32"/>
          <w:szCs w:val="32"/>
        </w:rPr>
        <w:t xml:space="preserve"> Vendor relationships</w:t>
      </w:r>
    </w:p>
    <w:p w14:paraId="6368F539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✓</w:t>
      </w:r>
      <w:r w:rsidRPr="009F360D">
        <w:rPr>
          <w:sz w:val="32"/>
          <w:szCs w:val="32"/>
        </w:rPr>
        <w:t xml:space="preserve"> Category relationships</w:t>
      </w:r>
    </w:p>
    <w:p w14:paraId="4C94841E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✓</w:t>
      </w:r>
      <w:r w:rsidRPr="009F360D">
        <w:rPr>
          <w:sz w:val="32"/>
          <w:szCs w:val="32"/>
        </w:rPr>
        <w:t xml:space="preserve"> Approval stage design</w:t>
      </w:r>
    </w:p>
    <w:p w14:paraId="789D48C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✓</w:t>
      </w:r>
      <w:r w:rsidRPr="009F360D">
        <w:rPr>
          <w:sz w:val="32"/>
          <w:szCs w:val="32"/>
        </w:rPr>
        <w:t xml:space="preserve"> Duplicate-processing guard</w:t>
      </w:r>
    </w:p>
    <w:p w14:paraId="44FD673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✓</w:t>
      </w:r>
      <w:r w:rsidRPr="009F360D">
        <w:rPr>
          <w:sz w:val="32"/>
          <w:szCs w:val="32"/>
        </w:rPr>
        <w:t xml:space="preserve"> Total validation architecture</w:t>
      </w:r>
    </w:p>
    <w:p w14:paraId="486C6A2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✓</w:t>
      </w:r>
      <w:r w:rsidRPr="009F360D">
        <w:rPr>
          <w:sz w:val="32"/>
          <w:szCs w:val="32"/>
        </w:rPr>
        <w:t xml:space="preserve"> Security role design</w:t>
      </w:r>
    </w:p>
    <w:p w14:paraId="0230A86B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✓</w:t>
      </w:r>
      <w:r w:rsidRPr="009F360D">
        <w:rPr>
          <w:sz w:val="32"/>
          <w:szCs w:val="32"/>
        </w:rPr>
        <w:t xml:space="preserve"> Environment-variable plan</w:t>
      </w:r>
    </w:p>
    <w:p w14:paraId="1FB9D356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✓</w:t>
      </w:r>
      <w:r w:rsidRPr="009F360D">
        <w:rPr>
          <w:sz w:val="32"/>
          <w:szCs w:val="32"/>
        </w:rPr>
        <w:t xml:space="preserve"> Auditing plan</w:t>
      </w:r>
    </w:p>
    <w:p w14:paraId="36ED4224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lastRenderedPageBreak/>
        <w:t>✓</w:t>
      </w:r>
      <w:r w:rsidRPr="009F360D">
        <w:rPr>
          <w:sz w:val="32"/>
          <w:szCs w:val="32"/>
        </w:rPr>
        <w:t xml:space="preserve"> Sample master data</w:t>
      </w:r>
    </w:p>
    <w:p w14:paraId="470F3CE3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✓</w:t>
      </w:r>
      <w:r w:rsidRPr="009F360D">
        <w:rPr>
          <w:sz w:val="32"/>
          <w:szCs w:val="32"/>
        </w:rPr>
        <w:t xml:space="preserve"> Test matrices</w:t>
      </w:r>
    </w:p>
    <w:p w14:paraId="2E9FBA3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✓</w:t>
      </w:r>
      <w:r w:rsidRPr="009F360D">
        <w:rPr>
          <w:sz w:val="32"/>
          <w:szCs w:val="32"/>
        </w:rPr>
        <w:t xml:space="preserve"> ERD</w:t>
      </w:r>
    </w:p>
    <w:p w14:paraId="40B6A897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rFonts w:ascii="Segoe UI Symbol" w:hAnsi="Segoe UI Symbol" w:cs="Segoe UI Symbol"/>
          <w:sz w:val="32"/>
          <w:szCs w:val="32"/>
        </w:rPr>
        <w:t>✓</w:t>
      </w:r>
      <w:r w:rsidRPr="009F360D">
        <w:rPr>
          <w:sz w:val="32"/>
          <w:szCs w:val="32"/>
        </w:rPr>
        <w:t xml:space="preserve"> Data dictionary</w:t>
      </w:r>
    </w:p>
    <w:p w14:paraId="3A6E8AF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pict w14:anchorId="27403CF1">
          <v:rect id="_x0000_i6365" style="width:0;height:1.5pt" o:hralign="center" o:hrstd="t" o:hr="t" fillcolor="#a0a0a0" stroked="f"/>
        </w:pict>
      </w:r>
    </w:p>
    <w:p w14:paraId="3DD4EA1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NEXT LAB</w:t>
      </w:r>
    </w:p>
    <w:p w14:paraId="2C26149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Day 30 — Employee Purchase Request Canvas App &amp; Shopping Cart</w:t>
      </w:r>
    </w:p>
    <w:p w14:paraId="4BF14F61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Students will transform today's Dataverse architecture into a polished employee experience.</w:t>
      </w:r>
    </w:p>
    <w:p w14:paraId="037F2A9D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They will build:</w:t>
      </w:r>
    </w:p>
    <w:p w14:paraId="40926B8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Responsive Canvas App</w:t>
      </w:r>
    </w:p>
    <w:p w14:paraId="4C32FC9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Home Dashboard</w:t>
      </w:r>
    </w:p>
    <w:p w14:paraId="5B12218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My Purchase Requests</w:t>
      </w:r>
    </w:p>
    <w:p w14:paraId="619DE42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New Request Wizard</w:t>
      </w:r>
    </w:p>
    <w:p w14:paraId="0145B1E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Product Catalog</w:t>
      </w:r>
    </w:p>
    <w:p w14:paraId="69C61A8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Search</w:t>
      </w:r>
    </w:p>
    <w:p w14:paraId="6FF43DFA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Category Filter</w:t>
      </w:r>
    </w:p>
    <w:p w14:paraId="07FA871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Product Cards</w:t>
      </w:r>
    </w:p>
    <w:p w14:paraId="311CA31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Add to Cart</w:t>
      </w:r>
    </w:p>
    <w:p w14:paraId="32A8A1BD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colRequestItems</w:t>
      </w:r>
    </w:p>
    <w:p w14:paraId="0A518BF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Duplicate Product Handling</w:t>
      </w:r>
    </w:p>
    <w:p w14:paraId="7573D82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Quantity Controls</w:t>
      </w:r>
    </w:p>
    <w:p w14:paraId="7837297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Remove from Cart</w:t>
      </w:r>
    </w:p>
    <w:p w14:paraId="773E1B48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Dynamic Cart Counter</w:t>
      </w:r>
    </w:p>
    <w:p w14:paraId="24A998C3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Line Totals</w:t>
      </w:r>
    </w:p>
    <w:p w14:paraId="19563135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Grand Total</w:t>
      </w:r>
    </w:p>
    <w:p w14:paraId="1AAA72D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Request Header Validation</w:t>
      </w:r>
    </w:p>
    <w:p w14:paraId="180502A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Needed By Validation</w:t>
      </w:r>
    </w:p>
    <w:p w14:paraId="13441C1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Business Justification</w:t>
      </w:r>
    </w:p>
    <w:p w14:paraId="36F53F4B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Parent Purchase Request Creation</w:t>
      </w:r>
    </w:p>
    <w:p w14:paraId="798A03E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Child Purchase Request Item Creation</w:t>
      </w:r>
    </w:p>
    <w:p w14:paraId="3EC47EB9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Patch</w:t>
      </w:r>
    </w:p>
    <w:p w14:paraId="133E55E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ForAll</w:t>
      </w:r>
    </w:p>
    <w:p w14:paraId="59723876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With</w:t>
      </w:r>
    </w:p>
    <w:p w14:paraId="0DECF3E4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Error Handling</w:t>
      </w:r>
    </w:p>
    <w:p w14:paraId="56553051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Submission Confirmation</w:t>
      </w:r>
    </w:p>
    <w:p w14:paraId="1D2B8000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Loading State</w:t>
      </w:r>
    </w:p>
    <w:p w14:paraId="28DA3B0C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Success Screen</w:t>
      </w:r>
    </w:p>
    <w:p w14:paraId="5717F3EE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Responsive UX</w:t>
      </w:r>
    </w:p>
    <w:p w14:paraId="4CF5D09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Accessibility</w:t>
      </w:r>
    </w:p>
    <w:p w14:paraId="0D513177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t>Negative Testing</w:t>
      </w:r>
    </w:p>
    <w:p w14:paraId="7EE36390" w14:textId="77777777" w:rsidR="009F360D" w:rsidRPr="009F360D" w:rsidRDefault="009F360D" w:rsidP="009F360D">
      <w:pPr>
        <w:rPr>
          <w:sz w:val="32"/>
          <w:szCs w:val="32"/>
        </w:rPr>
      </w:pPr>
      <w:r w:rsidRPr="009F360D">
        <w:rPr>
          <w:sz w:val="32"/>
          <w:szCs w:val="32"/>
        </w:rPr>
        <w:t>The next challenge becomes:</w:t>
      </w:r>
    </w:p>
    <w:p w14:paraId="746F9A7F" w14:textId="77777777" w:rsidR="009F360D" w:rsidRPr="009F360D" w:rsidRDefault="009F360D" w:rsidP="009F360D">
      <w:pPr>
        <w:rPr>
          <w:b/>
          <w:bCs/>
          <w:sz w:val="32"/>
          <w:szCs w:val="32"/>
        </w:rPr>
      </w:pPr>
      <w:r w:rsidRPr="009F360D">
        <w:rPr>
          <w:b/>
          <w:bCs/>
          <w:sz w:val="32"/>
          <w:szCs w:val="32"/>
        </w:rPr>
        <w:lastRenderedPageBreak/>
        <w:t>How do we turn a normalized parent-child Dataverse model into a seamless shopping-cart-style Canvas App?</w:t>
      </w:r>
    </w:p>
    <w:p w14:paraId="01A61A5D" w14:textId="3B6A93A2" w:rsidR="008642E0" w:rsidRPr="008642E0" w:rsidRDefault="008642E0" w:rsidP="009F360D">
      <w:pPr>
        <w:rPr>
          <w:b/>
          <w:bCs/>
          <w:sz w:val="32"/>
          <w:szCs w:val="32"/>
        </w:rPr>
      </w:pPr>
    </w:p>
    <w:sectPr w:rsidR="008642E0" w:rsidRPr="008642E0" w:rsidSect="00770E71"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BEEC5" w14:textId="77777777" w:rsidR="00B74C70" w:rsidRDefault="00B74C70" w:rsidP="00656987">
      <w:pPr>
        <w:spacing w:after="0" w:line="240" w:lineRule="auto"/>
      </w:pPr>
      <w:r>
        <w:separator/>
      </w:r>
    </w:p>
  </w:endnote>
  <w:endnote w:type="continuationSeparator" w:id="0">
    <w:p w14:paraId="1638E175" w14:textId="77777777" w:rsidR="00B74C70" w:rsidRDefault="00B74C70" w:rsidP="00656987">
      <w:pPr>
        <w:spacing w:after="0" w:line="240" w:lineRule="auto"/>
      </w:pPr>
      <w:r>
        <w:continuationSeparator/>
      </w:r>
    </w:p>
  </w:endnote>
  <w:endnote w:type="continuationNotice" w:id="1">
    <w:p w14:paraId="41C9A5F3" w14:textId="77777777" w:rsidR="00B74C70" w:rsidRDefault="00B74C7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C3C85" w14:textId="77777777" w:rsidR="00C5791B" w:rsidRPr="00B374FB" w:rsidRDefault="00C5791B">
    <w:pPr>
      <w:pStyle w:val="Footer"/>
      <w:jc w:val="right"/>
      <w:rPr>
        <w:color w:val="000000" w:themeColor="text1"/>
        <w:sz w:val="20"/>
        <w:szCs w:val="20"/>
      </w:rPr>
    </w:pPr>
    <w:r w:rsidRPr="00B374FB">
      <w:rPr>
        <w:noProof/>
        <w:color w:val="000000" w:themeColor="text1"/>
        <w:sz w:val="16"/>
        <w:szCs w:val="16"/>
      </w:rPr>
      <w:drawing>
        <wp:anchor distT="0" distB="0" distL="114300" distR="114300" simplePos="0" relativeHeight="251658240" behindDoc="1" locked="1" layoutInCell="1" allowOverlap="1" wp14:anchorId="18BCAB15" wp14:editId="11A775FB">
          <wp:simplePos x="0" y="0"/>
          <wp:positionH relativeFrom="column">
            <wp:posOffset>5376545</wp:posOffset>
          </wp:positionH>
          <wp:positionV relativeFrom="paragraph">
            <wp:posOffset>-283210</wp:posOffset>
          </wp:positionV>
          <wp:extent cx="850392" cy="850392"/>
          <wp:effectExtent l="0" t="0" r="6985" b="6985"/>
          <wp:wrapNone/>
          <wp:docPr id="1273300663" name="Picture 1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300663" name="Picture 1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392" cy="8503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374FB">
      <w:rPr>
        <w:color w:val="000000" w:themeColor="text1"/>
        <w:sz w:val="16"/>
        <w:szCs w:val="16"/>
      </w:rPr>
      <w:t xml:space="preserve">pg. </w:t>
    </w:r>
    <w:r w:rsidRPr="00B374FB">
      <w:rPr>
        <w:color w:val="000000" w:themeColor="text1"/>
        <w:sz w:val="16"/>
        <w:szCs w:val="16"/>
      </w:rPr>
      <w:fldChar w:fldCharType="begin"/>
    </w:r>
    <w:r w:rsidRPr="00B374FB">
      <w:rPr>
        <w:color w:val="000000" w:themeColor="text1"/>
        <w:sz w:val="16"/>
        <w:szCs w:val="16"/>
      </w:rPr>
      <w:instrText xml:space="preserve"> PAGE  \* Arabic </w:instrText>
    </w:r>
    <w:r w:rsidRPr="00B374FB">
      <w:rPr>
        <w:color w:val="000000" w:themeColor="text1"/>
        <w:sz w:val="16"/>
        <w:szCs w:val="16"/>
      </w:rPr>
      <w:fldChar w:fldCharType="separate"/>
    </w:r>
    <w:r w:rsidRPr="00B374FB">
      <w:rPr>
        <w:noProof/>
        <w:color w:val="000000" w:themeColor="text1"/>
        <w:sz w:val="16"/>
        <w:szCs w:val="16"/>
      </w:rPr>
      <w:t>1</w:t>
    </w:r>
    <w:r w:rsidRPr="00B374FB">
      <w:rPr>
        <w:color w:val="000000" w:themeColor="text1"/>
        <w:sz w:val="16"/>
        <w:szCs w:val="16"/>
      </w:rPr>
      <w:fldChar w:fldCharType="end"/>
    </w:r>
  </w:p>
  <w:p w14:paraId="594AB20D" w14:textId="77777777" w:rsidR="00656987" w:rsidRPr="00DE11C5" w:rsidRDefault="00656987">
    <w:pPr>
      <w:pStyle w:val="Foo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DB36B" w14:textId="77777777" w:rsidR="00B74C70" w:rsidRDefault="00B74C70" w:rsidP="00656987">
      <w:pPr>
        <w:spacing w:after="0" w:line="240" w:lineRule="auto"/>
      </w:pPr>
      <w:r>
        <w:separator/>
      </w:r>
    </w:p>
  </w:footnote>
  <w:footnote w:type="continuationSeparator" w:id="0">
    <w:p w14:paraId="718134F8" w14:textId="77777777" w:rsidR="00B74C70" w:rsidRDefault="00B74C70" w:rsidP="00656987">
      <w:pPr>
        <w:spacing w:after="0" w:line="240" w:lineRule="auto"/>
      </w:pPr>
      <w:r>
        <w:continuationSeparator/>
      </w:r>
    </w:p>
  </w:footnote>
  <w:footnote w:type="continuationNotice" w:id="1">
    <w:p w14:paraId="3CD36663" w14:textId="77777777" w:rsidR="00B74C70" w:rsidRDefault="00B74C7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E47A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1111ED"/>
    <w:multiLevelType w:val="multilevel"/>
    <w:tmpl w:val="A5F6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96B0C"/>
    <w:multiLevelType w:val="multilevel"/>
    <w:tmpl w:val="D48E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3200F"/>
    <w:multiLevelType w:val="multilevel"/>
    <w:tmpl w:val="3166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545AE"/>
    <w:multiLevelType w:val="multilevel"/>
    <w:tmpl w:val="C44C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C47F3"/>
    <w:multiLevelType w:val="multilevel"/>
    <w:tmpl w:val="E472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44A60"/>
    <w:multiLevelType w:val="multilevel"/>
    <w:tmpl w:val="0AA6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EA40AB"/>
    <w:multiLevelType w:val="multilevel"/>
    <w:tmpl w:val="3518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F6038"/>
    <w:multiLevelType w:val="multilevel"/>
    <w:tmpl w:val="3EA4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83A1F"/>
    <w:multiLevelType w:val="multilevel"/>
    <w:tmpl w:val="DBB4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A3E55"/>
    <w:multiLevelType w:val="multilevel"/>
    <w:tmpl w:val="2A80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661F8"/>
    <w:multiLevelType w:val="multilevel"/>
    <w:tmpl w:val="62D6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90922"/>
    <w:multiLevelType w:val="multilevel"/>
    <w:tmpl w:val="1AD6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F4633C"/>
    <w:multiLevelType w:val="multilevel"/>
    <w:tmpl w:val="8012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5E54EE"/>
    <w:multiLevelType w:val="multilevel"/>
    <w:tmpl w:val="C9BA7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C13400"/>
    <w:multiLevelType w:val="multilevel"/>
    <w:tmpl w:val="39F49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835E0A"/>
    <w:multiLevelType w:val="multilevel"/>
    <w:tmpl w:val="D8DA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852AF"/>
    <w:multiLevelType w:val="multilevel"/>
    <w:tmpl w:val="7C96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5C3CBD"/>
    <w:multiLevelType w:val="multilevel"/>
    <w:tmpl w:val="DFA4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D64E8"/>
    <w:multiLevelType w:val="multilevel"/>
    <w:tmpl w:val="B334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E53378"/>
    <w:multiLevelType w:val="multilevel"/>
    <w:tmpl w:val="85B4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6050BE"/>
    <w:multiLevelType w:val="multilevel"/>
    <w:tmpl w:val="B1F4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40B31"/>
    <w:multiLevelType w:val="multilevel"/>
    <w:tmpl w:val="24E8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7E49E4"/>
    <w:multiLevelType w:val="multilevel"/>
    <w:tmpl w:val="DB5E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76481C"/>
    <w:multiLevelType w:val="multilevel"/>
    <w:tmpl w:val="5E8C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A53260"/>
    <w:multiLevelType w:val="multilevel"/>
    <w:tmpl w:val="A38C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35245C"/>
    <w:multiLevelType w:val="multilevel"/>
    <w:tmpl w:val="4328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1D21BB"/>
    <w:multiLevelType w:val="multilevel"/>
    <w:tmpl w:val="7750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AB4472"/>
    <w:multiLevelType w:val="multilevel"/>
    <w:tmpl w:val="0A48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0230C"/>
    <w:multiLevelType w:val="multilevel"/>
    <w:tmpl w:val="9002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2647A3"/>
    <w:multiLevelType w:val="multilevel"/>
    <w:tmpl w:val="FB4E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D97750"/>
    <w:multiLevelType w:val="multilevel"/>
    <w:tmpl w:val="27C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549236">
    <w:abstractNumId w:val="0"/>
  </w:num>
  <w:num w:numId="2" w16cid:durableId="359549714">
    <w:abstractNumId w:val="2"/>
  </w:num>
  <w:num w:numId="3" w16cid:durableId="233711693">
    <w:abstractNumId w:val="15"/>
  </w:num>
  <w:num w:numId="4" w16cid:durableId="778911827">
    <w:abstractNumId w:val="20"/>
  </w:num>
  <w:num w:numId="5" w16cid:durableId="1525747523">
    <w:abstractNumId w:val="27"/>
  </w:num>
  <w:num w:numId="6" w16cid:durableId="384259846">
    <w:abstractNumId w:val="3"/>
  </w:num>
  <w:num w:numId="7" w16cid:durableId="822159960">
    <w:abstractNumId w:val="21"/>
  </w:num>
  <w:num w:numId="8" w16cid:durableId="1015573614">
    <w:abstractNumId w:val="13"/>
  </w:num>
  <w:num w:numId="9" w16cid:durableId="206182635">
    <w:abstractNumId w:val="1"/>
  </w:num>
  <w:num w:numId="10" w16cid:durableId="1606234489">
    <w:abstractNumId w:val="28"/>
  </w:num>
  <w:num w:numId="11" w16cid:durableId="26831847">
    <w:abstractNumId w:val="8"/>
  </w:num>
  <w:num w:numId="12" w16cid:durableId="141124713">
    <w:abstractNumId w:val="22"/>
  </w:num>
  <w:num w:numId="13" w16cid:durableId="112598648">
    <w:abstractNumId w:val="23"/>
  </w:num>
  <w:num w:numId="14" w16cid:durableId="151289765">
    <w:abstractNumId w:val="7"/>
  </w:num>
  <w:num w:numId="15" w16cid:durableId="932476659">
    <w:abstractNumId w:val="11"/>
  </w:num>
  <w:num w:numId="16" w16cid:durableId="1939941639">
    <w:abstractNumId w:val="6"/>
  </w:num>
  <w:num w:numId="17" w16cid:durableId="1498616171">
    <w:abstractNumId w:val="18"/>
  </w:num>
  <w:num w:numId="18" w16cid:durableId="1530606076">
    <w:abstractNumId w:val="24"/>
  </w:num>
  <w:num w:numId="19" w16cid:durableId="258565879">
    <w:abstractNumId w:val="16"/>
  </w:num>
  <w:num w:numId="20" w16cid:durableId="669675691">
    <w:abstractNumId w:val="26"/>
  </w:num>
  <w:num w:numId="21" w16cid:durableId="2010788165">
    <w:abstractNumId w:val="9"/>
  </w:num>
  <w:num w:numId="22" w16cid:durableId="732042256">
    <w:abstractNumId w:val="29"/>
  </w:num>
  <w:num w:numId="23" w16cid:durableId="807161548">
    <w:abstractNumId w:val="4"/>
  </w:num>
  <w:num w:numId="24" w16cid:durableId="857234296">
    <w:abstractNumId w:val="12"/>
  </w:num>
  <w:num w:numId="25" w16cid:durableId="1285192001">
    <w:abstractNumId w:val="30"/>
  </w:num>
  <w:num w:numId="26" w16cid:durableId="74982798">
    <w:abstractNumId w:val="5"/>
  </w:num>
  <w:num w:numId="27" w16cid:durableId="1277255618">
    <w:abstractNumId w:val="31"/>
  </w:num>
  <w:num w:numId="28" w16cid:durableId="336277804">
    <w:abstractNumId w:val="17"/>
  </w:num>
  <w:num w:numId="29" w16cid:durableId="1515993023">
    <w:abstractNumId w:val="10"/>
  </w:num>
  <w:num w:numId="30" w16cid:durableId="1902984227">
    <w:abstractNumId w:val="19"/>
  </w:num>
  <w:num w:numId="31" w16cid:durableId="731346852">
    <w:abstractNumId w:val="14"/>
  </w:num>
  <w:num w:numId="32" w16cid:durableId="1791363650">
    <w:abstractNumId w:val="2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A5F"/>
    <w:rsid w:val="000254E4"/>
    <w:rsid w:val="000C153E"/>
    <w:rsid w:val="000D2B16"/>
    <w:rsid w:val="000D4899"/>
    <w:rsid w:val="000E14AD"/>
    <w:rsid w:val="000F480F"/>
    <w:rsid w:val="000F74CC"/>
    <w:rsid w:val="001011B4"/>
    <w:rsid w:val="00105A7E"/>
    <w:rsid w:val="001331E8"/>
    <w:rsid w:val="00137F23"/>
    <w:rsid w:val="001925A6"/>
    <w:rsid w:val="001947BC"/>
    <w:rsid w:val="001E4D7A"/>
    <w:rsid w:val="00224D99"/>
    <w:rsid w:val="00227F54"/>
    <w:rsid w:val="00246041"/>
    <w:rsid w:val="002B13CD"/>
    <w:rsid w:val="002B721E"/>
    <w:rsid w:val="002F1CDF"/>
    <w:rsid w:val="0032378D"/>
    <w:rsid w:val="003731D1"/>
    <w:rsid w:val="00375D9E"/>
    <w:rsid w:val="00395BE5"/>
    <w:rsid w:val="003A628C"/>
    <w:rsid w:val="003B39D3"/>
    <w:rsid w:val="003D613E"/>
    <w:rsid w:val="003D76CA"/>
    <w:rsid w:val="004932EF"/>
    <w:rsid w:val="004A222A"/>
    <w:rsid w:val="004A22B3"/>
    <w:rsid w:val="004D310D"/>
    <w:rsid w:val="005044D9"/>
    <w:rsid w:val="00527CC7"/>
    <w:rsid w:val="00586F64"/>
    <w:rsid w:val="005A37F1"/>
    <w:rsid w:val="005D55BB"/>
    <w:rsid w:val="00646502"/>
    <w:rsid w:val="00656987"/>
    <w:rsid w:val="006C1AF7"/>
    <w:rsid w:val="006C54B7"/>
    <w:rsid w:val="006D2E99"/>
    <w:rsid w:val="00770E71"/>
    <w:rsid w:val="007D6EAF"/>
    <w:rsid w:val="00804B9E"/>
    <w:rsid w:val="00821744"/>
    <w:rsid w:val="0086137E"/>
    <w:rsid w:val="008642E0"/>
    <w:rsid w:val="00887347"/>
    <w:rsid w:val="00896C99"/>
    <w:rsid w:val="008F16C0"/>
    <w:rsid w:val="0090520B"/>
    <w:rsid w:val="00961F2E"/>
    <w:rsid w:val="009A53EC"/>
    <w:rsid w:val="009F360D"/>
    <w:rsid w:val="00A22A65"/>
    <w:rsid w:val="00A6312F"/>
    <w:rsid w:val="00AB2B54"/>
    <w:rsid w:val="00AC7A39"/>
    <w:rsid w:val="00B035EC"/>
    <w:rsid w:val="00B374FB"/>
    <w:rsid w:val="00B62D04"/>
    <w:rsid w:val="00B74C70"/>
    <w:rsid w:val="00BA0209"/>
    <w:rsid w:val="00BC0589"/>
    <w:rsid w:val="00BF6D56"/>
    <w:rsid w:val="00C30416"/>
    <w:rsid w:val="00C42D30"/>
    <w:rsid w:val="00C5594F"/>
    <w:rsid w:val="00C5791B"/>
    <w:rsid w:val="00CA2147"/>
    <w:rsid w:val="00CE3983"/>
    <w:rsid w:val="00CF5D43"/>
    <w:rsid w:val="00D06AA5"/>
    <w:rsid w:val="00D122FB"/>
    <w:rsid w:val="00D3386E"/>
    <w:rsid w:val="00D820E8"/>
    <w:rsid w:val="00DC6819"/>
    <w:rsid w:val="00DE11C5"/>
    <w:rsid w:val="00E25A5F"/>
    <w:rsid w:val="00E345CC"/>
    <w:rsid w:val="00E86E46"/>
    <w:rsid w:val="00ED1FAC"/>
    <w:rsid w:val="00EF07D3"/>
    <w:rsid w:val="00F5534D"/>
    <w:rsid w:val="00F85FDE"/>
    <w:rsid w:val="00FA094A"/>
    <w:rsid w:val="00FD2059"/>
    <w:rsid w:val="00FE4869"/>
    <w:rsid w:val="1357DD94"/>
    <w:rsid w:val="1846250A"/>
    <w:rsid w:val="49656CBC"/>
    <w:rsid w:val="5EF1C9E0"/>
    <w:rsid w:val="7467588D"/>
    <w:rsid w:val="75F8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30796"/>
  <w15:chartTrackingRefBased/>
  <w15:docId w15:val="{EC459432-BCAA-4C69-887A-E4E9C246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1E8"/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34D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10D"/>
    <w:pPr>
      <w:keepNext/>
      <w:keepLines/>
      <w:spacing w:before="160" w:after="80" w:line="216" w:lineRule="auto"/>
      <w:outlineLvl w:val="1"/>
    </w:pPr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4D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534D"/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34D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4D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4D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4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D2E99"/>
    <w:rPr>
      <w:rFonts w:asciiTheme="majorHAnsi" w:eastAsiaTheme="majorEastAsia" w:hAnsiTheme="majorHAnsi" w:cstheme="majorBidi"/>
      <w:caps/>
      <w:kern w:val="28"/>
      <w:sz w:val="9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6D2E99"/>
    <w:pPr>
      <w:spacing w:before="240" w:after="80" w:line="216" w:lineRule="auto"/>
      <w:contextualSpacing/>
    </w:pPr>
    <w:rPr>
      <w:rFonts w:asciiTheme="majorHAnsi" w:eastAsiaTheme="majorEastAsia" w:hAnsiTheme="majorHAnsi" w:cstheme="majorBidi"/>
      <w:caps/>
      <w:color w:val="auto"/>
      <w:kern w:val="28"/>
      <w:sz w:val="9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D2E99"/>
    <w:rPr>
      <w:rFonts w:eastAsiaTheme="majorEastAsia" w:cstheme="majorBidi"/>
      <w:b/>
      <w:color w:val="000000" w:themeColor="text1"/>
      <w:spacing w:val="15"/>
      <w:sz w:val="4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E99"/>
    <w:pPr>
      <w:numPr>
        <w:ilvl w:val="1"/>
      </w:numPr>
      <w:spacing w:before="1080" w:after="0" w:line="192" w:lineRule="auto"/>
    </w:pPr>
    <w:rPr>
      <w:rFonts w:eastAsiaTheme="majorEastAsia" w:cstheme="majorBidi"/>
      <w:b/>
      <w:color w:val="000000" w:themeColor="text1"/>
      <w:spacing w:val="15"/>
      <w:sz w:val="48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0B529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5534D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5534D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0B529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656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534D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semiHidden/>
    <w:rsid w:val="00D12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534D"/>
    <w:rPr>
      <w:color w:val="595959" w:themeColor="text1" w:themeTint="A6"/>
    </w:rPr>
  </w:style>
  <w:style w:type="table" w:styleId="TableGrid">
    <w:name w:val="Table Grid"/>
    <w:basedOn w:val="TableNormal"/>
    <w:uiPriority w:val="39"/>
    <w:rsid w:val="006C5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374FB"/>
    <w:rPr>
      <w:rFonts w:asciiTheme="minorHAnsi" w:hAnsiTheme="minorHAnsi"/>
      <w:b/>
      <w:bCs/>
      <w:color w:val="000000" w:themeColor="text1"/>
      <w:sz w:val="32"/>
    </w:rPr>
  </w:style>
  <w:style w:type="paragraph" w:customStyle="1" w:styleId="Contact">
    <w:name w:val="Contact"/>
    <w:basedOn w:val="Normal"/>
    <w:link w:val="ContactChar"/>
    <w:qFormat/>
    <w:rsid w:val="00770E71"/>
    <w:pPr>
      <w:spacing w:before="240" w:after="0" w:line="240" w:lineRule="auto"/>
      <w:contextualSpacing/>
    </w:pPr>
    <w:rPr>
      <w:color w:val="000000" w:themeColor="text1"/>
      <w:szCs w:val="20"/>
    </w:rPr>
  </w:style>
  <w:style w:type="character" w:customStyle="1" w:styleId="ContactChar">
    <w:name w:val="Contact Char"/>
    <w:basedOn w:val="DefaultParagraphFont"/>
    <w:link w:val="Contact"/>
    <w:rsid w:val="00770E71"/>
    <w:rPr>
      <w:color w:val="000000" w:themeColor="text1"/>
      <w:szCs w:val="20"/>
    </w:rPr>
  </w:style>
  <w:style w:type="character" w:styleId="Hyperlink">
    <w:name w:val="Hyperlink"/>
    <w:basedOn w:val="DefaultParagraphFont"/>
    <w:uiPriority w:val="99"/>
    <w:unhideWhenUsed/>
    <w:rsid w:val="000F74CC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4CC"/>
    <w:rPr>
      <w:color w:val="605E5C"/>
      <w:shd w:val="clear" w:color="auto" w:fill="E1DFDD"/>
    </w:rPr>
  </w:style>
  <w:style w:type="paragraph" w:customStyle="1" w:styleId="Preparedby">
    <w:name w:val="Prepared by"/>
    <w:basedOn w:val="Normal"/>
    <w:link w:val="PreparedbyChar"/>
    <w:qFormat/>
    <w:rsid w:val="00646502"/>
    <w:pPr>
      <w:spacing w:before="3720" w:line="240" w:lineRule="auto"/>
    </w:pPr>
    <w:rPr>
      <w:rFonts w:asciiTheme="majorHAnsi" w:hAnsiTheme="majorHAnsi"/>
      <w:b/>
      <w:color w:val="000000" w:themeColor="text1"/>
      <w:sz w:val="32"/>
      <w:szCs w:val="32"/>
    </w:rPr>
  </w:style>
  <w:style w:type="character" w:customStyle="1" w:styleId="PreparedbyChar">
    <w:name w:val="Prepared by Char"/>
    <w:basedOn w:val="Heading1Char"/>
    <w:link w:val="Preparedby"/>
    <w:rsid w:val="00646502"/>
    <w:rPr>
      <w:rFonts w:asciiTheme="majorHAnsi" w:eastAsiaTheme="majorEastAsia" w:hAnsiTheme="majorHAnsi" w:cstheme="majorBidi"/>
      <w:b/>
      <w:bCs w:val="0"/>
      <w:color w:val="000000" w:themeColor="text1"/>
      <w:sz w:val="32"/>
      <w:szCs w:val="32"/>
    </w:rPr>
  </w:style>
  <w:style w:type="paragraph" w:customStyle="1" w:styleId="ExecutiveSummary">
    <w:name w:val="Executive Summary"/>
    <w:basedOn w:val="Normal"/>
    <w:link w:val="ExecutiveSummaryChar"/>
    <w:qFormat/>
    <w:rsid w:val="00646502"/>
    <w:pPr>
      <w:spacing w:before="8000"/>
    </w:pPr>
    <w:rPr>
      <w:rFonts w:asciiTheme="majorHAnsi" w:hAnsiTheme="majorHAnsi"/>
      <w:caps/>
      <w:noProof/>
      <w:color w:val="000000" w:themeColor="text1"/>
      <w:sz w:val="48"/>
    </w:rPr>
  </w:style>
  <w:style w:type="character" w:customStyle="1" w:styleId="ExecutiveSummaryChar">
    <w:name w:val="Executive Summary Char"/>
    <w:basedOn w:val="DefaultParagraphFont"/>
    <w:link w:val="ExecutiveSummary"/>
    <w:rsid w:val="00646502"/>
    <w:rPr>
      <w:rFonts w:asciiTheme="majorHAnsi" w:hAnsiTheme="majorHAnsi"/>
      <w:caps/>
      <w:noProof/>
      <w:color w:val="000000" w:themeColor="text1"/>
      <w:sz w:val="48"/>
    </w:rPr>
  </w:style>
  <w:style w:type="paragraph" w:styleId="NoSpacing">
    <w:name w:val="No Spacing"/>
    <w:uiPriority w:val="1"/>
    <w:semiHidden/>
    <w:qFormat/>
    <w:rsid w:val="00770E71"/>
    <w:pPr>
      <w:spacing w:after="0" w:line="240" w:lineRule="auto"/>
    </w:pPr>
    <w:rPr>
      <w:color w:val="595959" w:themeColor="text1" w:themeTint="A6"/>
    </w:rPr>
  </w:style>
  <w:style w:type="paragraph" w:styleId="ListBullet">
    <w:name w:val="List Bullet"/>
    <w:basedOn w:val="Normal"/>
    <w:uiPriority w:val="99"/>
    <w:rsid w:val="00F5534D"/>
    <w:pPr>
      <w:numPr>
        <w:numId w:val="1"/>
      </w:numPr>
      <w:contextualSpacing/>
    </w:pPr>
  </w:style>
  <w:style w:type="character" w:customStyle="1" w:styleId="Bold">
    <w:name w:val="Bold"/>
    <w:uiPriority w:val="1"/>
    <w:qFormat/>
    <w:rsid w:val="00BF6D56"/>
    <w:rPr>
      <w:b/>
    </w:rPr>
  </w:style>
  <w:style w:type="paragraph" w:styleId="ListParagraph">
    <w:name w:val="List Paragraph"/>
    <w:basedOn w:val="Normal"/>
    <w:uiPriority w:val="34"/>
    <w:qFormat/>
    <w:rsid w:val="00C42D30"/>
    <w:pPr>
      <w:ind w:left="720"/>
      <w:contextualSpacing/>
    </w:pPr>
  </w:style>
  <w:style w:type="paragraph" w:customStyle="1" w:styleId="msonormal0">
    <w:name w:val="msonormal"/>
    <w:basedOn w:val="Normal"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2E0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8642E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42E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aft\AppData\Local\Microsoft\Office\16.0\DTS\en-US%7b480618A0-D188-4725-A6AC-5CB3A2B183AD%7d\%7bD4E62B40-8E2F-46B3-B1F9-FC7D22E25DA6%7dd60b6a64-ba45-4865-9b77-da626cecad3f-TFc9ffe974-b6e4-4861-abad-06143f091085_win32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8">
      <a:majorFont>
        <a:latin typeface="Raleway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950CDC31-7BFB-4FA8-9942-0911789505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F11F21-DB5A-457C-A28C-DEE532B32C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A3F221-FD8E-464D-B12D-BAB5E5EAAAE3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{D4E62B40-8E2F-46B3-B1F9-FC7D22E25DA6}d60b6a64-ba45-4865-9b77-da626cecad3f-TFc9ffe974-b6e4-4861-abad-06143f091085_win32</Template>
  <TotalTime>248</TotalTime>
  <Pages>228</Pages>
  <Words>10806</Words>
  <Characters>61600</Characters>
  <Application>Microsoft Office Word</Application>
  <DocSecurity>0</DocSecurity>
  <Lines>513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Craft Knowledge</dc:creator>
  <cp:keywords/>
  <dc:description/>
  <cp:lastModifiedBy>Mintesnot Iwunete</cp:lastModifiedBy>
  <cp:revision>13</cp:revision>
  <cp:lastPrinted>2025-04-23T21:13:00Z</cp:lastPrinted>
  <dcterms:created xsi:type="dcterms:W3CDTF">2026-06-13T18:32:00Z</dcterms:created>
  <dcterms:modified xsi:type="dcterms:W3CDTF">2026-09-10T20:08:00Z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