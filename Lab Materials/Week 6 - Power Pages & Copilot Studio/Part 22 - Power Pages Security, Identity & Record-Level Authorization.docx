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39238" w14:textId="7C8FAEC5" w:rsidR="00770E71" w:rsidRDefault="00E25A5F" w:rsidP="00770E71">
      <w:pPr>
        <w:pStyle w:val="NoSpacing"/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1D7D1A5F" wp14:editId="07E104DB">
            <wp:simplePos x="0" y="0"/>
            <wp:positionH relativeFrom="margin">
              <wp:align>right</wp:align>
            </wp:positionH>
            <wp:positionV relativeFrom="paragraph">
              <wp:posOffset>-518349</wp:posOffset>
            </wp:positionV>
            <wp:extent cx="5943600" cy="3962400"/>
            <wp:effectExtent l="0" t="0" r="0" b="0"/>
            <wp:wrapNone/>
            <wp:docPr id="944262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262154" name="Picture 94426215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0E71" w:rsidRPr="00770E71">
        <w:rPr>
          <w:noProof/>
        </w:rPr>
        <w:drawing>
          <wp:anchor distT="0" distB="0" distL="114300" distR="114300" simplePos="0" relativeHeight="251673600" behindDoc="1" locked="1" layoutInCell="1" allowOverlap="1" wp14:anchorId="17F78E15" wp14:editId="669B9181">
            <wp:simplePos x="0" y="0"/>
            <wp:positionH relativeFrom="column">
              <wp:posOffset>-914400</wp:posOffset>
            </wp:positionH>
            <wp:positionV relativeFrom="paragraph">
              <wp:posOffset>-914400</wp:posOffset>
            </wp:positionV>
            <wp:extent cx="7772400" cy="10058449"/>
            <wp:effectExtent l="0" t="0" r="0" b="0"/>
            <wp:wrapNone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40AB5842-271D-7200-2838-9692C1E238B3}"/>
                </a:ext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40AB5842-271D-7200-2838-9692C1E238B3}"/>
                        </a:ex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71" t="3393" r="3373" b="3393"/>
                    <a:stretch/>
                  </pic:blipFill>
                  <pic:spPr>
                    <a:xfrm>
                      <a:off x="0" y="0"/>
                      <a:ext cx="7772400" cy="100584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24D762" w14:textId="77777777" w:rsidR="00E25A5F" w:rsidRDefault="00E25A5F" w:rsidP="006D2E99">
      <w:pPr>
        <w:pStyle w:val="Subtitle"/>
      </w:pPr>
    </w:p>
    <w:p w14:paraId="0F1EDDBA" w14:textId="77777777" w:rsidR="00E25A5F" w:rsidRDefault="00E25A5F" w:rsidP="00E25A5F">
      <w:pPr>
        <w:pStyle w:val="Subtitle"/>
        <w:jc w:val="right"/>
      </w:pPr>
    </w:p>
    <w:p w14:paraId="1B8231E8" w14:textId="77777777" w:rsidR="00E25A5F" w:rsidRDefault="00E25A5F" w:rsidP="006D2E99">
      <w:pPr>
        <w:pStyle w:val="Subtitle"/>
      </w:pPr>
    </w:p>
    <w:p w14:paraId="0F49EE11" w14:textId="6BC17978" w:rsidR="006D2E99" w:rsidRPr="000F480F" w:rsidRDefault="004271DE" w:rsidP="00E25A5F">
      <w:pPr>
        <w:pStyle w:val="Title"/>
        <w:rPr>
          <w:sz w:val="72"/>
          <w:szCs w:val="52"/>
        </w:rPr>
      </w:pPr>
      <w:r>
        <w:rPr>
          <w:sz w:val="72"/>
          <w:szCs w:val="52"/>
        </w:rPr>
        <w:t>power pages security, identity &amp; record-level authorization</w:t>
      </w:r>
    </w:p>
    <w:p w14:paraId="494AAA86" w14:textId="6220F959" w:rsidR="00E25A5F" w:rsidRPr="00E25A5F" w:rsidRDefault="000F480F" w:rsidP="00E25A5F">
      <w:pPr>
        <w:rPr>
          <w:b/>
          <w:bCs/>
        </w:rPr>
      </w:pPr>
      <w:r>
        <w:rPr>
          <w:b/>
          <w:bCs/>
        </w:rPr>
        <w:t>Lab</w:t>
      </w:r>
      <w:r w:rsidR="001011B4">
        <w:rPr>
          <w:b/>
          <w:bCs/>
        </w:rPr>
        <w:t xml:space="preserve"> Guide</w:t>
      </w:r>
    </w:p>
    <w:p w14:paraId="25C73836" w14:textId="77777777" w:rsidR="00E25A5F" w:rsidRDefault="00E25A5F" w:rsidP="00E25A5F"/>
    <w:p w14:paraId="41F9C71F" w14:textId="648B860D" w:rsidR="006D2E99" w:rsidRPr="00646502" w:rsidRDefault="006D2E99" w:rsidP="00646502">
      <w:pPr>
        <w:pStyle w:val="Preparedby"/>
      </w:pPr>
    </w:p>
    <w:p w14:paraId="6A16AF5C" w14:textId="77777777" w:rsidR="000F480F" w:rsidRPr="00E25A5F" w:rsidRDefault="000F480F" w:rsidP="00E25A5F">
      <w:pPr>
        <w:rPr>
          <w:color w:val="000000" w:themeColor="text1"/>
          <w:szCs w:val="20"/>
        </w:rPr>
      </w:pPr>
    </w:p>
    <w:p w14:paraId="1D8ED2AC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lastRenderedPageBreak/>
        <w:t>Microsoft Power Platform Bootcamp</w:t>
      </w:r>
    </w:p>
    <w:p w14:paraId="0B34DBDE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Day 22 Lab — Power Pages Security, Identity &amp; Record-Level Authorization</w:t>
      </w:r>
    </w:p>
    <w:p w14:paraId="05E37CC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b/>
          <w:bCs/>
          <w:sz w:val="32"/>
          <w:szCs w:val="32"/>
        </w:rPr>
        <w:t>Week:</w:t>
      </w:r>
      <w:r w:rsidRPr="004271DE">
        <w:rPr>
          <w:sz w:val="32"/>
          <w:szCs w:val="32"/>
        </w:rPr>
        <w:t xml:space="preserve"> 6 — Power Pages &amp; Copilot</w:t>
      </w:r>
      <w:r w:rsidRPr="004271DE">
        <w:rPr>
          <w:sz w:val="32"/>
          <w:szCs w:val="32"/>
        </w:rPr>
        <w:br/>
      </w:r>
      <w:r w:rsidRPr="004271DE">
        <w:rPr>
          <w:b/>
          <w:bCs/>
          <w:sz w:val="32"/>
          <w:szCs w:val="32"/>
        </w:rPr>
        <w:t>Duration:</w:t>
      </w:r>
      <w:r w:rsidRPr="004271DE">
        <w:rPr>
          <w:sz w:val="32"/>
          <w:szCs w:val="32"/>
        </w:rPr>
        <w:t xml:space="preserve"> 2 Hours</w:t>
      </w:r>
      <w:r w:rsidRPr="004271DE">
        <w:rPr>
          <w:sz w:val="32"/>
          <w:szCs w:val="32"/>
        </w:rPr>
        <w:br/>
      </w:r>
      <w:r w:rsidRPr="004271DE">
        <w:rPr>
          <w:b/>
          <w:bCs/>
          <w:sz w:val="32"/>
          <w:szCs w:val="32"/>
        </w:rPr>
        <w:t>Level:</w:t>
      </w:r>
      <w:r w:rsidRPr="004271DE">
        <w:rPr>
          <w:sz w:val="32"/>
          <w:szCs w:val="32"/>
        </w:rPr>
        <w:t xml:space="preserve"> Intermediate </w:t>
      </w:r>
      <w:r w:rsidRPr="004271DE">
        <w:rPr>
          <w:rFonts w:ascii="Times New Roman" w:hAnsi="Times New Roman" w:cs="Times New Roman"/>
          <w:sz w:val="32"/>
          <w:szCs w:val="32"/>
        </w:rPr>
        <w:t>→</w:t>
      </w:r>
      <w:r w:rsidRPr="004271DE">
        <w:rPr>
          <w:sz w:val="32"/>
          <w:szCs w:val="32"/>
        </w:rPr>
        <w:t xml:space="preserve"> Advanced</w:t>
      </w:r>
      <w:r w:rsidRPr="004271DE">
        <w:rPr>
          <w:sz w:val="32"/>
          <w:szCs w:val="32"/>
        </w:rPr>
        <w:br/>
      </w:r>
      <w:r w:rsidRPr="004271DE">
        <w:rPr>
          <w:b/>
          <w:bCs/>
          <w:sz w:val="32"/>
          <w:szCs w:val="32"/>
        </w:rPr>
        <w:t>Format:</w:t>
      </w:r>
      <w:r w:rsidRPr="004271DE">
        <w:rPr>
          <w:sz w:val="32"/>
          <w:szCs w:val="32"/>
        </w:rPr>
        <w:t xml:space="preserve"> Authentication + Contacts + Web Roles + Table Permissions + Page Permissions + Record-Level Security + Security Testing</w:t>
      </w:r>
      <w:r w:rsidRPr="004271DE">
        <w:rPr>
          <w:sz w:val="32"/>
          <w:szCs w:val="32"/>
        </w:rPr>
        <w:br/>
      </w:r>
      <w:r w:rsidRPr="004271DE">
        <w:rPr>
          <w:b/>
          <w:bCs/>
          <w:sz w:val="32"/>
          <w:szCs w:val="32"/>
        </w:rPr>
        <w:t>Starting Project:</w:t>
      </w:r>
      <w:r w:rsidRPr="004271DE">
        <w:rPr>
          <w:sz w:val="32"/>
          <w:szCs w:val="32"/>
        </w:rPr>
        <w:t xml:space="preserve"> Vendor Registration Portal v0.1</w:t>
      </w:r>
      <w:r w:rsidRPr="004271DE">
        <w:rPr>
          <w:sz w:val="32"/>
          <w:szCs w:val="32"/>
        </w:rPr>
        <w:br/>
      </w:r>
      <w:r w:rsidRPr="004271DE">
        <w:rPr>
          <w:b/>
          <w:bCs/>
          <w:sz w:val="32"/>
          <w:szCs w:val="32"/>
        </w:rPr>
        <w:t>Target Project:</w:t>
      </w:r>
      <w:r w:rsidRPr="004271DE">
        <w:rPr>
          <w:sz w:val="32"/>
          <w:szCs w:val="32"/>
        </w:rPr>
        <w:t xml:space="preserve"> Vendor Registration Portal v1.0 — Secure Baseline</w:t>
      </w:r>
      <w:r w:rsidRPr="004271DE">
        <w:rPr>
          <w:sz w:val="32"/>
          <w:szCs w:val="32"/>
        </w:rPr>
        <w:br/>
      </w:r>
      <w:r w:rsidRPr="004271DE">
        <w:rPr>
          <w:b/>
          <w:bCs/>
          <w:sz w:val="32"/>
          <w:szCs w:val="32"/>
        </w:rPr>
        <w:t>Primary Goal:</w:t>
      </w:r>
      <w:r w:rsidRPr="004271DE">
        <w:rPr>
          <w:sz w:val="32"/>
          <w:szCs w:val="32"/>
        </w:rPr>
        <w:t xml:space="preserve"> Prove that every external user can access only the information they are authorized to access</w:t>
      </w:r>
    </w:p>
    <w:p w14:paraId="0336FA2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3075FB92">
          <v:rect id="_x0000_i3854" style="width:0;height:1.5pt" o:hralign="center" o:hrstd="t" o:hr="t" fillcolor="#a0a0a0" stroked="f"/>
        </w:pict>
      </w:r>
    </w:p>
    <w:p w14:paraId="6F273016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1. Day 22 Overview</w:t>
      </w:r>
    </w:p>
    <w:p w14:paraId="4D6CA33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Yesterday we built:</w:t>
      </w:r>
    </w:p>
    <w:p w14:paraId="5BBF7DFA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Vendor Registration Portal v0.1</w:t>
      </w:r>
    </w:p>
    <w:p w14:paraId="5C50D4B5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EXTERNAL VENDOR</w:t>
      </w:r>
    </w:p>
    <w:p w14:paraId="23FD0B62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   |</w:t>
      </w:r>
    </w:p>
    <w:p w14:paraId="3DAA6A18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   v</w:t>
      </w:r>
    </w:p>
    <w:p w14:paraId="4DB4FD1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POWER PAGES</w:t>
      </w:r>
    </w:p>
    <w:p w14:paraId="335E94E1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   |</w:t>
      </w:r>
    </w:p>
    <w:p w14:paraId="4E824BB0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   v</w:t>
      </w:r>
    </w:p>
    <w:p w14:paraId="779E7181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VENDOR APPLICATION</w:t>
      </w:r>
    </w:p>
    <w:p w14:paraId="14756883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lastRenderedPageBreak/>
        <w:t xml:space="preserve">      |</w:t>
      </w:r>
    </w:p>
    <w:p w14:paraId="77372CC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   v</w:t>
      </w:r>
    </w:p>
    <w:p w14:paraId="1ABE8BB1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DATAVERSE</w:t>
      </w:r>
    </w:p>
    <w:p w14:paraId="1B01C943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The portal:</w:t>
      </w:r>
    </w:p>
    <w:p w14:paraId="2E92DF84" w14:textId="77777777" w:rsidR="004271DE" w:rsidRPr="004271DE" w:rsidRDefault="004271DE" w:rsidP="004271DE">
      <w:pPr>
        <w:numPr>
          <w:ilvl w:val="0"/>
          <w:numId w:val="31"/>
        </w:numPr>
        <w:rPr>
          <w:sz w:val="32"/>
          <w:szCs w:val="32"/>
        </w:rPr>
      </w:pPr>
      <w:r w:rsidRPr="004271DE">
        <w:rPr>
          <w:sz w:val="32"/>
          <w:szCs w:val="32"/>
        </w:rPr>
        <w:t>Opens</w:t>
      </w:r>
    </w:p>
    <w:p w14:paraId="53958C11" w14:textId="77777777" w:rsidR="004271DE" w:rsidRPr="004271DE" w:rsidRDefault="004271DE" w:rsidP="004271DE">
      <w:pPr>
        <w:numPr>
          <w:ilvl w:val="0"/>
          <w:numId w:val="31"/>
        </w:numPr>
        <w:rPr>
          <w:sz w:val="32"/>
          <w:szCs w:val="32"/>
        </w:rPr>
      </w:pPr>
      <w:r w:rsidRPr="004271DE">
        <w:rPr>
          <w:sz w:val="32"/>
          <w:szCs w:val="32"/>
        </w:rPr>
        <w:t>Accepts registrations</w:t>
      </w:r>
    </w:p>
    <w:p w14:paraId="2B2B3C19" w14:textId="77777777" w:rsidR="004271DE" w:rsidRPr="004271DE" w:rsidRDefault="004271DE" w:rsidP="004271DE">
      <w:pPr>
        <w:numPr>
          <w:ilvl w:val="0"/>
          <w:numId w:val="31"/>
        </w:numPr>
        <w:rPr>
          <w:sz w:val="32"/>
          <w:szCs w:val="32"/>
        </w:rPr>
      </w:pPr>
      <w:r w:rsidRPr="004271DE">
        <w:rPr>
          <w:sz w:val="32"/>
          <w:szCs w:val="32"/>
        </w:rPr>
        <w:t>Creates Dataverse records</w:t>
      </w:r>
    </w:p>
    <w:p w14:paraId="34AD4F58" w14:textId="77777777" w:rsidR="004271DE" w:rsidRPr="004271DE" w:rsidRDefault="004271DE" w:rsidP="004271DE">
      <w:pPr>
        <w:numPr>
          <w:ilvl w:val="0"/>
          <w:numId w:val="31"/>
        </w:numPr>
        <w:rPr>
          <w:sz w:val="32"/>
          <w:szCs w:val="32"/>
        </w:rPr>
      </w:pPr>
      <w:r w:rsidRPr="004271DE">
        <w:rPr>
          <w:sz w:val="32"/>
          <w:szCs w:val="32"/>
        </w:rPr>
        <w:t>Displays Vendor Applications</w:t>
      </w:r>
    </w:p>
    <w:p w14:paraId="77C9A8A6" w14:textId="77777777" w:rsidR="004271DE" w:rsidRPr="004271DE" w:rsidRDefault="004271DE" w:rsidP="004271DE">
      <w:pPr>
        <w:numPr>
          <w:ilvl w:val="0"/>
          <w:numId w:val="31"/>
        </w:numPr>
        <w:rPr>
          <w:sz w:val="32"/>
          <w:szCs w:val="32"/>
        </w:rPr>
      </w:pPr>
      <w:r w:rsidRPr="004271DE">
        <w:rPr>
          <w:sz w:val="32"/>
          <w:szCs w:val="32"/>
        </w:rPr>
        <w:t>Associates an Applicant Contact</w:t>
      </w:r>
    </w:p>
    <w:p w14:paraId="0E57E5A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Today we ask:</w:t>
      </w:r>
    </w:p>
    <w:p w14:paraId="5D1259E3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Is it secure?</w:t>
      </w:r>
    </w:p>
    <w:p w14:paraId="240F3CF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3940D307">
          <v:rect id="_x0000_i3855" style="width:0;height:1.5pt" o:hralign="center" o:hrstd="t" o:hr="t" fillcolor="#a0a0a0" stroked="f"/>
        </w:pict>
      </w:r>
    </w:p>
    <w:p w14:paraId="77A2D852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2. The Security Question</w:t>
      </w:r>
    </w:p>
    <w:p w14:paraId="3D51C703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Imagine:</w:t>
      </w:r>
    </w:p>
    <w:p w14:paraId="054C966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Vendor A</w:t>
      </w:r>
    </w:p>
    <w:p w14:paraId="6633D9B8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Apex Technology Solutions</w:t>
      </w:r>
    </w:p>
    <w:p w14:paraId="6E3446ED" w14:textId="77777777" w:rsidR="004271DE" w:rsidRPr="004271DE" w:rsidRDefault="004271DE" w:rsidP="004271DE">
      <w:pPr>
        <w:rPr>
          <w:sz w:val="32"/>
          <w:szCs w:val="32"/>
        </w:rPr>
      </w:pPr>
    </w:p>
    <w:p w14:paraId="6691DF31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Vendor B</w:t>
      </w:r>
    </w:p>
    <w:p w14:paraId="052C46A0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Blue Nile Logistics</w:t>
      </w:r>
    </w:p>
    <w:p w14:paraId="0E9E2A37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What happens if Vendor A can see:</w:t>
      </w:r>
    </w:p>
    <w:p w14:paraId="64C63B66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Vendor B's application?</w:t>
      </w:r>
    </w:p>
    <w:p w14:paraId="23E19378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That isn't:</w:t>
      </w:r>
    </w:p>
    <w:p w14:paraId="1FE32D26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lastRenderedPageBreak/>
        <w:t>A UI problem.</w:t>
      </w:r>
    </w:p>
    <w:p w14:paraId="6947DA60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It is:</w:t>
      </w:r>
    </w:p>
    <w:p w14:paraId="04919156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A data breach.</w:t>
      </w:r>
    </w:p>
    <w:p w14:paraId="5F813867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06EC75DC">
          <v:rect id="_x0000_i3856" style="width:0;height:1.5pt" o:hralign="center" o:hrstd="t" o:hr="t" fillcolor="#a0a0a0" stroked="f"/>
        </w:pict>
      </w:r>
    </w:p>
    <w:p w14:paraId="7B5DAF0A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3. Today's Goal</w:t>
      </w:r>
    </w:p>
    <w:p w14:paraId="54111AD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By the end of Day 22:</w:t>
      </w:r>
    </w:p>
    <w:p w14:paraId="2F3FFFB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Vendor A</w:t>
      </w:r>
    </w:p>
    <w:p w14:paraId="454256F1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|</w:t>
      </w:r>
    </w:p>
    <w:p w14:paraId="1D0E2342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v</w:t>
      </w:r>
    </w:p>
    <w:p w14:paraId="426B6E4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Only Vendor A records</w:t>
      </w:r>
    </w:p>
    <w:p w14:paraId="2E7332DA" w14:textId="77777777" w:rsidR="004271DE" w:rsidRPr="004271DE" w:rsidRDefault="004271DE" w:rsidP="004271DE">
      <w:pPr>
        <w:rPr>
          <w:sz w:val="32"/>
          <w:szCs w:val="32"/>
        </w:rPr>
      </w:pPr>
    </w:p>
    <w:p w14:paraId="1472957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Vendor B</w:t>
      </w:r>
    </w:p>
    <w:p w14:paraId="0ADD8A0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|</w:t>
      </w:r>
    </w:p>
    <w:p w14:paraId="7005933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lastRenderedPageBreak/>
        <w:t xml:space="preserve">   v</w:t>
      </w:r>
    </w:p>
    <w:p w14:paraId="20EDD9A3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Only Vendor B records</w:t>
      </w:r>
    </w:p>
    <w:p w14:paraId="5FC2F34B" w14:textId="77777777" w:rsidR="004271DE" w:rsidRPr="004271DE" w:rsidRDefault="004271DE" w:rsidP="004271DE">
      <w:pPr>
        <w:rPr>
          <w:sz w:val="32"/>
          <w:szCs w:val="32"/>
        </w:rPr>
      </w:pPr>
    </w:p>
    <w:p w14:paraId="54FC5D1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Anonymous Visitor</w:t>
      </w:r>
    </w:p>
    <w:p w14:paraId="708CE558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|</w:t>
      </w:r>
    </w:p>
    <w:p w14:paraId="68474991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v</w:t>
      </w:r>
    </w:p>
    <w:p w14:paraId="11DE2F6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No private Vendor records</w:t>
      </w:r>
    </w:p>
    <w:p w14:paraId="13CD08D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387222E2">
          <v:rect id="_x0000_i3857" style="width:0;height:1.5pt" o:hralign="center" o:hrstd="t" o:hr="t" fillcolor="#a0a0a0" stroked="f"/>
        </w:pict>
      </w:r>
    </w:p>
    <w:p w14:paraId="3BD9D197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4. Security Architecture</w:t>
      </w:r>
    </w:p>
    <w:p w14:paraId="2E4A5663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USER</w:t>
      </w:r>
    </w:p>
    <w:p w14:paraId="74E0E735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|</w:t>
      </w:r>
    </w:p>
    <w:p w14:paraId="7312D4E3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v</w:t>
      </w:r>
    </w:p>
    <w:p w14:paraId="347DF363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IDENTITY PROVIDER</w:t>
      </w:r>
    </w:p>
    <w:p w14:paraId="5EEEFE98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|</w:t>
      </w:r>
    </w:p>
    <w:p w14:paraId="11AA0110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v</w:t>
      </w:r>
    </w:p>
    <w:p w14:paraId="41F76F3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AUTHENTICATION</w:t>
      </w:r>
    </w:p>
    <w:p w14:paraId="4C7392B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|</w:t>
      </w:r>
    </w:p>
    <w:p w14:paraId="08D02D42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v</w:t>
      </w:r>
    </w:p>
    <w:p w14:paraId="3564E7F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DATAVERSE CONTACT</w:t>
      </w:r>
    </w:p>
    <w:p w14:paraId="7B24926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|</w:t>
      </w:r>
    </w:p>
    <w:p w14:paraId="45123E4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v</w:t>
      </w:r>
    </w:p>
    <w:p w14:paraId="67ED26F3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WEB ROLE</w:t>
      </w:r>
    </w:p>
    <w:p w14:paraId="0FFC38B5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lastRenderedPageBreak/>
        <w:t xml:space="preserve">  |</w:t>
      </w:r>
    </w:p>
    <w:p w14:paraId="5A1837F7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+----------------+</w:t>
      </w:r>
    </w:p>
    <w:p w14:paraId="6E27F21E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|                |</w:t>
      </w:r>
    </w:p>
    <w:p w14:paraId="0D805E9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v                v</w:t>
      </w:r>
    </w:p>
    <w:p w14:paraId="10BA6E4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PAGE            TABLE</w:t>
      </w:r>
    </w:p>
    <w:p w14:paraId="5B263B77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PERMISSION      PERMISSION</w:t>
      </w:r>
    </w:p>
    <w:p w14:paraId="64C4269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                |</w:t>
      </w:r>
    </w:p>
    <w:p w14:paraId="540A1B78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                v</w:t>
      </w:r>
    </w:p>
    <w:p w14:paraId="22CC9A8B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           RELATIONSHIP</w:t>
      </w:r>
    </w:p>
    <w:p w14:paraId="1E519912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                |</w:t>
      </w:r>
    </w:p>
    <w:p w14:paraId="3B6A017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                v</w:t>
      </w:r>
    </w:p>
    <w:p w14:paraId="6CC6CF00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          DATAVERSE ROWS</w:t>
      </w:r>
    </w:p>
    <w:p w14:paraId="2200299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0DB10728">
          <v:rect id="_x0000_i3858" style="width:0;height:1.5pt" o:hralign="center" o:hrstd="t" o:hr="t" fillcolor="#a0a0a0" stroked="f"/>
        </w:pict>
      </w:r>
    </w:p>
    <w:p w14:paraId="7B493430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5. Security Layers</w:t>
      </w:r>
    </w:p>
    <w:p w14:paraId="42641291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Our security design contains:</w:t>
      </w:r>
    </w:p>
    <w:p w14:paraId="14292BB5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1. Site Visibility</w:t>
      </w:r>
    </w:p>
    <w:p w14:paraId="0A7E68DE" w14:textId="77777777" w:rsidR="004271DE" w:rsidRPr="004271DE" w:rsidRDefault="004271DE" w:rsidP="004271DE">
      <w:pPr>
        <w:rPr>
          <w:sz w:val="32"/>
          <w:szCs w:val="32"/>
        </w:rPr>
      </w:pPr>
    </w:p>
    <w:p w14:paraId="2E89C34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2. Identity Provider</w:t>
      </w:r>
    </w:p>
    <w:p w14:paraId="761517DD" w14:textId="77777777" w:rsidR="004271DE" w:rsidRPr="004271DE" w:rsidRDefault="004271DE" w:rsidP="004271DE">
      <w:pPr>
        <w:rPr>
          <w:sz w:val="32"/>
          <w:szCs w:val="32"/>
        </w:rPr>
      </w:pPr>
    </w:p>
    <w:p w14:paraId="2241656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3. Authentication</w:t>
      </w:r>
    </w:p>
    <w:p w14:paraId="41DC24D1" w14:textId="77777777" w:rsidR="004271DE" w:rsidRPr="004271DE" w:rsidRDefault="004271DE" w:rsidP="004271DE">
      <w:pPr>
        <w:rPr>
          <w:sz w:val="32"/>
          <w:szCs w:val="32"/>
        </w:rPr>
      </w:pPr>
    </w:p>
    <w:p w14:paraId="357D3E31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4. Contact</w:t>
      </w:r>
    </w:p>
    <w:p w14:paraId="20C7B698" w14:textId="77777777" w:rsidR="004271DE" w:rsidRPr="004271DE" w:rsidRDefault="004271DE" w:rsidP="004271DE">
      <w:pPr>
        <w:rPr>
          <w:sz w:val="32"/>
          <w:szCs w:val="32"/>
        </w:rPr>
      </w:pPr>
    </w:p>
    <w:p w14:paraId="28B4A210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5. Web Role</w:t>
      </w:r>
    </w:p>
    <w:p w14:paraId="34BA062C" w14:textId="77777777" w:rsidR="004271DE" w:rsidRPr="004271DE" w:rsidRDefault="004271DE" w:rsidP="004271DE">
      <w:pPr>
        <w:rPr>
          <w:sz w:val="32"/>
          <w:szCs w:val="32"/>
        </w:rPr>
      </w:pPr>
    </w:p>
    <w:p w14:paraId="5F8B8EF7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6. Page Permissions</w:t>
      </w:r>
    </w:p>
    <w:p w14:paraId="07F8706D" w14:textId="77777777" w:rsidR="004271DE" w:rsidRPr="004271DE" w:rsidRDefault="004271DE" w:rsidP="004271DE">
      <w:pPr>
        <w:rPr>
          <w:sz w:val="32"/>
          <w:szCs w:val="32"/>
        </w:rPr>
      </w:pPr>
    </w:p>
    <w:p w14:paraId="60FDBF24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7. Table Permissions</w:t>
      </w:r>
    </w:p>
    <w:p w14:paraId="019AB51A" w14:textId="77777777" w:rsidR="004271DE" w:rsidRPr="004271DE" w:rsidRDefault="004271DE" w:rsidP="004271DE">
      <w:pPr>
        <w:rPr>
          <w:sz w:val="32"/>
          <w:szCs w:val="32"/>
        </w:rPr>
      </w:pPr>
    </w:p>
    <w:p w14:paraId="272264F0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8. Dataverse Relationships</w:t>
      </w:r>
    </w:p>
    <w:p w14:paraId="6D871165" w14:textId="77777777" w:rsidR="004271DE" w:rsidRPr="004271DE" w:rsidRDefault="004271DE" w:rsidP="004271DE">
      <w:pPr>
        <w:rPr>
          <w:sz w:val="32"/>
          <w:szCs w:val="32"/>
        </w:rPr>
      </w:pPr>
    </w:p>
    <w:p w14:paraId="71B33C9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9. Business Process Rules</w:t>
      </w:r>
    </w:p>
    <w:p w14:paraId="0428A735" w14:textId="77777777" w:rsidR="004271DE" w:rsidRPr="004271DE" w:rsidRDefault="004271DE" w:rsidP="004271DE">
      <w:pPr>
        <w:rPr>
          <w:sz w:val="32"/>
          <w:szCs w:val="32"/>
        </w:rPr>
      </w:pPr>
    </w:p>
    <w:p w14:paraId="26A345D7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10. Security Testing</w:t>
      </w:r>
    </w:p>
    <w:p w14:paraId="60BB1BA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No single layer should be expected to:</w:t>
      </w:r>
    </w:p>
    <w:p w14:paraId="05219C22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Do everything.</w:t>
      </w:r>
    </w:p>
    <w:p w14:paraId="756F877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5B6C2ED8">
          <v:rect id="_x0000_i3859" style="width:0;height:1.5pt" o:hralign="center" o:hrstd="t" o:hr="t" fillcolor="#a0a0a0" stroked="f"/>
        </w:pict>
      </w:r>
    </w:p>
    <w:p w14:paraId="52AD96A8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6. Day 22 Learning Objectives</w:t>
      </w:r>
    </w:p>
    <w:p w14:paraId="6879998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By the end of today's lab, students should be able to:</w:t>
      </w:r>
    </w:p>
    <w:p w14:paraId="1C048CFE" w14:textId="77777777" w:rsidR="004271DE" w:rsidRPr="004271DE" w:rsidRDefault="004271DE" w:rsidP="004271DE">
      <w:pPr>
        <w:numPr>
          <w:ilvl w:val="0"/>
          <w:numId w:val="32"/>
        </w:numPr>
        <w:rPr>
          <w:sz w:val="32"/>
          <w:szCs w:val="32"/>
        </w:rPr>
      </w:pPr>
      <w:r w:rsidRPr="004271DE">
        <w:rPr>
          <w:sz w:val="32"/>
          <w:szCs w:val="32"/>
        </w:rPr>
        <w:t>Explain Power Pages security architecture.</w:t>
      </w:r>
    </w:p>
    <w:p w14:paraId="75A1ACC9" w14:textId="77777777" w:rsidR="004271DE" w:rsidRPr="004271DE" w:rsidRDefault="004271DE" w:rsidP="004271DE">
      <w:pPr>
        <w:numPr>
          <w:ilvl w:val="0"/>
          <w:numId w:val="32"/>
        </w:numPr>
        <w:rPr>
          <w:sz w:val="32"/>
          <w:szCs w:val="32"/>
        </w:rPr>
      </w:pPr>
      <w:r w:rsidRPr="004271DE">
        <w:rPr>
          <w:sz w:val="32"/>
          <w:szCs w:val="32"/>
        </w:rPr>
        <w:t>Explain site visibility.</w:t>
      </w:r>
    </w:p>
    <w:p w14:paraId="566E83EB" w14:textId="77777777" w:rsidR="004271DE" w:rsidRPr="004271DE" w:rsidRDefault="004271DE" w:rsidP="004271DE">
      <w:pPr>
        <w:numPr>
          <w:ilvl w:val="0"/>
          <w:numId w:val="32"/>
        </w:numPr>
        <w:rPr>
          <w:sz w:val="32"/>
          <w:szCs w:val="32"/>
        </w:rPr>
      </w:pPr>
      <w:r w:rsidRPr="004271DE">
        <w:rPr>
          <w:sz w:val="32"/>
          <w:szCs w:val="32"/>
        </w:rPr>
        <w:t>Explain authentication.</w:t>
      </w:r>
    </w:p>
    <w:p w14:paraId="68C7B399" w14:textId="77777777" w:rsidR="004271DE" w:rsidRPr="004271DE" w:rsidRDefault="004271DE" w:rsidP="004271DE">
      <w:pPr>
        <w:numPr>
          <w:ilvl w:val="0"/>
          <w:numId w:val="32"/>
        </w:numPr>
        <w:rPr>
          <w:sz w:val="32"/>
          <w:szCs w:val="32"/>
        </w:rPr>
      </w:pPr>
      <w:r w:rsidRPr="004271DE">
        <w:rPr>
          <w:sz w:val="32"/>
          <w:szCs w:val="32"/>
        </w:rPr>
        <w:t>Explain authorization.</w:t>
      </w:r>
    </w:p>
    <w:p w14:paraId="5041DDA1" w14:textId="77777777" w:rsidR="004271DE" w:rsidRPr="004271DE" w:rsidRDefault="004271DE" w:rsidP="004271DE">
      <w:pPr>
        <w:numPr>
          <w:ilvl w:val="0"/>
          <w:numId w:val="32"/>
        </w:numPr>
        <w:rPr>
          <w:sz w:val="32"/>
          <w:szCs w:val="32"/>
        </w:rPr>
      </w:pPr>
      <w:r w:rsidRPr="004271DE">
        <w:rPr>
          <w:sz w:val="32"/>
          <w:szCs w:val="32"/>
        </w:rPr>
        <w:t>Explain identity providers.</w:t>
      </w:r>
    </w:p>
    <w:p w14:paraId="09E05CA8" w14:textId="77777777" w:rsidR="004271DE" w:rsidRPr="004271DE" w:rsidRDefault="004271DE" w:rsidP="004271DE">
      <w:pPr>
        <w:numPr>
          <w:ilvl w:val="0"/>
          <w:numId w:val="32"/>
        </w:numPr>
        <w:rPr>
          <w:sz w:val="32"/>
          <w:szCs w:val="32"/>
        </w:rPr>
      </w:pPr>
      <w:r w:rsidRPr="004271DE">
        <w:rPr>
          <w:sz w:val="32"/>
          <w:szCs w:val="32"/>
        </w:rPr>
        <w:lastRenderedPageBreak/>
        <w:t>Explain Microsoft Entra External ID.</w:t>
      </w:r>
    </w:p>
    <w:p w14:paraId="7F4F5379" w14:textId="77777777" w:rsidR="004271DE" w:rsidRPr="004271DE" w:rsidRDefault="004271DE" w:rsidP="004271DE">
      <w:pPr>
        <w:numPr>
          <w:ilvl w:val="0"/>
          <w:numId w:val="32"/>
        </w:numPr>
        <w:rPr>
          <w:sz w:val="32"/>
          <w:szCs w:val="32"/>
        </w:rPr>
      </w:pPr>
      <w:r w:rsidRPr="004271DE">
        <w:rPr>
          <w:sz w:val="32"/>
          <w:szCs w:val="32"/>
        </w:rPr>
        <w:t>Explain Dataverse Contact identity.</w:t>
      </w:r>
    </w:p>
    <w:p w14:paraId="21423CE0" w14:textId="77777777" w:rsidR="004271DE" w:rsidRPr="004271DE" w:rsidRDefault="004271DE" w:rsidP="004271DE">
      <w:pPr>
        <w:numPr>
          <w:ilvl w:val="0"/>
          <w:numId w:val="32"/>
        </w:numPr>
        <w:rPr>
          <w:sz w:val="32"/>
          <w:szCs w:val="32"/>
        </w:rPr>
      </w:pPr>
      <w:r w:rsidRPr="004271DE">
        <w:rPr>
          <w:sz w:val="32"/>
          <w:szCs w:val="32"/>
        </w:rPr>
        <w:t>Explain Web Roles.</w:t>
      </w:r>
    </w:p>
    <w:p w14:paraId="052610DB" w14:textId="77777777" w:rsidR="004271DE" w:rsidRPr="004271DE" w:rsidRDefault="004271DE" w:rsidP="004271DE">
      <w:pPr>
        <w:numPr>
          <w:ilvl w:val="0"/>
          <w:numId w:val="32"/>
        </w:numPr>
        <w:rPr>
          <w:sz w:val="32"/>
          <w:szCs w:val="32"/>
        </w:rPr>
      </w:pPr>
      <w:r w:rsidRPr="004271DE">
        <w:rPr>
          <w:sz w:val="32"/>
          <w:szCs w:val="32"/>
        </w:rPr>
        <w:t>Create a custom Web Role.</w:t>
      </w:r>
    </w:p>
    <w:p w14:paraId="20614CDF" w14:textId="77777777" w:rsidR="004271DE" w:rsidRPr="004271DE" w:rsidRDefault="004271DE" w:rsidP="004271DE">
      <w:pPr>
        <w:numPr>
          <w:ilvl w:val="0"/>
          <w:numId w:val="32"/>
        </w:numPr>
        <w:rPr>
          <w:sz w:val="32"/>
          <w:szCs w:val="32"/>
        </w:rPr>
      </w:pPr>
      <w:r w:rsidRPr="004271DE">
        <w:rPr>
          <w:sz w:val="32"/>
          <w:szCs w:val="32"/>
        </w:rPr>
        <w:t>Assign Contacts to Web Roles.</w:t>
      </w:r>
    </w:p>
    <w:p w14:paraId="4FCEBA0A" w14:textId="77777777" w:rsidR="004271DE" w:rsidRPr="004271DE" w:rsidRDefault="004271DE" w:rsidP="004271DE">
      <w:pPr>
        <w:numPr>
          <w:ilvl w:val="0"/>
          <w:numId w:val="32"/>
        </w:numPr>
        <w:rPr>
          <w:sz w:val="32"/>
          <w:szCs w:val="32"/>
        </w:rPr>
      </w:pPr>
      <w:r w:rsidRPr="004271DE">
        <w:rPr>
          <w:sz w:val="32"/>
          <w:szCs w:val="32"/>
        </w:rPr>
        <w:t>Explain default Authenticated Users role.</w:t>
      </w:r>
    </w:p>
    <w:p w14:paraId="48C3DFDC" w14:textId="77777777" w:rsidR="004271DE" w:rsidRPr="004271DE" w:rsidRDefault="004271DE" w:rsidP="004271DE">
      <w:pPr>
        <w:numPr>
          <w:ilvl w:val="0"/>
          <w:numId w:val="32"/>
        </w:numPr>
        <w:rPr>
          <w:sz w:val="32"/>
          <w:szCs w:val="32"/>
        </w:rPr>
      </w:pPr>
      <w:r w:rsidRPr="004271DE">
        <w:rPr>
          <w:sz w:val="32"/>
          <w:szCs w:val="32"/>
        </w:rPr>
        <w:t>Explain Anonymous Users role.</w:t>
      </w:r>
    </w:p>
    <w:p w14:paraId="1D6FC6AD" w14:textId="77777777" w:rsidR="004271DE" w:rsidRPr="004271DE" w:rsidRDefault="004271DE" w:rsidP="004271DE">
      <w:pPr>
        <w:numPr>
          <w:ilvl w:val="0"/>
          <w:numId w:val="32"/>
        </w:numPr>
        <w:rPr>
          <w:sz w:val="32"/>
          <w:szCs w:val="32"/>
        </w:rPr>
      </w:pPr>
      <w:r w:rsidRPr="004271DE">
        <w:rPr>
          <w:sz w:val="32"/>
          <w:szCs w:val="32"/>
        </w:rPr>
        <w:t>Understand cumulative Web Role permissions.</w:t>
      </w:r>
    </w:p>
    <w:p w14:paraId="6425A6D3" w14:textId="77777777" w:rsidR="004271DE" w:rsidRPr="004271DE" w:rsidRDefault="004271DE" w:rsidP="004271DE">
      <w:pPr>
        <w:numPr>
          <w:ilvl w:val="0"/>
          <w:numId w:val="32"/>
        </w:numPr>
        <w:rPr>
          <w:sz w:val="32"/>
          <w:szCs w:val="32"/>
        </w:rPr>
      </w:pPr>
      <w:r w:rsidRPr="004271DE">
        <w:rPr>
          <w:sz w:val="32"/>
          <w:szCs w:val="32"/>
        </w:rPr>
        <w:t>Explain Table Permissions.</w:t>
      </w:r>
    </w:p>
    <w:p w14:paraId="137DCD8A" w14:textId="77777777" w:rsidR="004271DE" w:rsidRPr="004271DE" w:rsidRDefault="004271DE" w:rsidP="004271DE">
      <w:pPr>
        <w:numPr>
          <w:ilvl w:val="0"/>
          <w:numId w:val="32"/>
        </w:numPr>
        <w:rPr>
          <w:sz w:val="32"/>
          <w:szCs w:val="32"/>
        </w:rPr>
      </w:pPr>
      <w:r w:rsidRPr="004271DE">
        <w:rPr>
          <w:sz w:val="32"/>
          <w:szCs w:val="32"/>
        </w:rPr>
        <w:t>Create Table Permissions.</w:t>
      </w:r>
    </w:p>
    <w:p w14:paraId="5C42D54A" w14:textId="77777777" w:rsidR="004271DE" w:rsidRPr="004271DE" w:rsidRDefault="004271DE" w:rsidP="004271DE">
      <w:pPr>
        <w:numPr>
          <w:ilvl w:val="0"/>
          <w:numId w:val="32"/>
        </w:numPr>
        <w:rPr>
          <w:sz w:val="32"/>
          <w:szCs w:val="32"/>
        </w:rPr>
      </w:pPr>
      <w:r w:rsidRPr="004271DE">
        <w:rPr>
          <w:sz w:val="32"/>
          <w:szCs w:val="32"/>
        </w:rPr>
        <w:t>Associate permissions with Web Roles.</w:t>
      </w:r>
    </w:p>
    <w:p w14:paraId="0AFD4D88" w14:textId="77777777" w:rsidR="004271DE" w:rsidRPr="004271DE" w:rsidRDefault="004271DE" w:rsidP="004271DE">
      <w:pPr>
        <w:numPr>
          <w:ilvl w:val="0"/>
          <w:numId w:val="32"/>
        </w:numPr>
        <w:rPr>
          <w:sz w:val="32"/>
          <w:szCs w:val="32"/>
        </w:rPr>
      </w:pPr>
      <w:r w:rsidRPr="004271DE">
        <w:rPr>
          <w:sz w:val="32"/>
          <w:szCs w:val="32"/>
        </w:rPr>
        <w:t>Explain Global Access.</w:t>
      </w:r>
    </w:p>
    <w:p w14:paraId="3293FF1F" w14:textId="77777777" w:rsidR="004271DE" w:rsidRPr="004271DE" w:rsidRDefault="004271DE" w:rsidP="004271DE">
      <w:pPr>
        <w:numPr>
          <w:ilvl w:val="0"/>
          <w:numId w:val="32"/>
        </w:numPr>
        <w:rPr>
          <w:sz w:val="32"/>
          <w:szCs w:val="32"/>
        </w:rPr>
      </w:pPr>
      <w:r w:rsidRPr="004271DE">
        <w:rPr>
          <w:sz w:val="32"/>
          <w:szCs w:val="32"/>
        </w:rPr>
        <w:t>Explain Contact Access.</w:t>
      </w:r>
    </w:p>
    <w:p w14:paraId="72AF223F" w14:textId="77777777" w:rsidR="004271DE" w:rsidRPr="004271DE" w:rsidRDefault="004271DE" w:rsidP="004271DE">
      <w:pPr>
        <w:numPr>
          <w:ilvl w:val="0"/>
          <w:numId w:val="32"/>
        </w:numPr>
        <w:rPr>
          <w:sz w:val="32"/>
          <w:szCs w:val="32"/>
        </w:rPr>
      </w:pPr>
      <w:r w:rsidRPr="004271DE">
        <w:rPr>
          <w:sz w:val="32"/>
          <w:szCs w:val="32"/>
        </w:rPr>
        <w:t>Explain Account Access.</w:t>
      </w:r>
    </w:p>
    <w:p w14:paraId="43C1D0DC" w14:textId="77777777" w:rsidR="004271DE" w:rsidRPr="004271DE" w:rsidRDefault="004271DE" w:rsidP="004271DE">
      <w:pPr>
        <w:numPr>
          <w:ilvl w:val="0"/>
          <w:numId w:val="32"/>
        </w:numPr>
        <w:rPr>
          <w:sz w:val="32"/>
          <w:szCs w:val="32"/>
        </w:rPr>
      </w:pPr>
      <w:r w:rsidRPr="004271DE">
        <w:rPr>
          <w:sz w:val="32"/>
          <w:szCs w:val="32"/>
        </w:rPr>
        <w:t>Explain Self Access.</w:t>
      </w:r>
    </w:p>
    <w:p w14:paraId="7D765911" w14:textId="77777777" w:rsidR="004271DE" w:rsidRPr="004271DE" w:rsidRDefault="004271DE" w:rsidP="004271DE">
      <w:pPr>
        <w:numPr>
          <w:ilvl w:val="0"/>
          <w:numId w:val="32"/>
        </w:numPr>
        <w:rPr>
          <w:sz w:val="32"/>
          <w:szCs w:val="32"/>
        </w:rPr>
      </w:pPr>
      <w:r w:rsidRPr="004271DE">
        <w:rPr>
          <w:sz w:val="32"/>
          <w:szCs w:val="32"/>
        </w:rPr>
        <w:t>Understand Custom Access concept.</w:t>
      </w:r>
    </w:p>
    <w:p w14:paraId="4043D684" w14:textId="77777777" w:rsidR="004271DE" w:rsidRPr="004271DE" w:rsidRDefault="004271DE" w:rsidP="004271DE">
      <w:pPr>
        <w:numPr>
          <w:ilvl w:val="0"/>
          <w:numId w:val="32"/>
        </w:numPr>
        <w:rPr>
          <w:sz w:val="32"/>
          <w:szCs w:val="32"/>
        </w:rPr>
      </w:pPr>
      <w:r w:rsidRPr="004271DE">
        <w:rPr>
          <w:sz w:val="32"/>
          <w:szCs w:val="32"/>
        </w:rPr>
        <w:t>Explain Parent/Child Table Permissions.</w:t>
      </w:r>
    </w:p>
    <w:p w14:paraId="05894AD1" w14:textId="77777777" w:rsidR="004271DE" w:rsidRPr="004271DE" w:rsidRDefault="004271DE" w:rsidP="004271DE">
      <w:pPr>
        <w:numPr>
          <w:ilvl w:val="0"/>
          <w:numId w:val="32"/>
        </w:numPr>
        <w:rPr>
          <w:sz w:val="32"/>
          <w:szCs w:val="32"/>
        </w:rPr>
      </w:pPr>
      <w:r w:rsidRPr="004271DE">
        <w:rPr>
          <w:sz w:val="32"/>
          <w:szCs w:val="32"/>
        </w:rPr>
        <w:t>Configure Contact-based record authorization.</w:t>
      </w:r>
    </w:p>
    <w:p w14:paraId="7F07E4A0" w14:textId="77777777" w:rsidR="004271DE" w:rsidRPr="004271DE" w:rsidRDefault="004271DE" w:rsidP="004271DE">
      <w:pPr>
        <w:numPr>
          <w:ilvl w:val="0"/>
          <w:numId w:val="32"/>
        </w:numPr>
        <w:rPr>
          <w:sz w:val="32"/>
          <w:szCs w:val="32"/>
        </w:rPr>
      </w:pPr>
      <w:r w:rsidRPr="004271DE">
        <w:rPr>
          <w:sz w:val="32"/>
          <w:szCs w:val="32"/>
        </w:rPr>
        <w:t>Apply least privilege.</w:t>
      </w:r>
    </w:p>
    <w:p w14:paraId="6CDAD0DF" w14:textId="77777777" w:rsidR="004271DE" w:rsidRPr="004271DE" w:rsidRDefault="004271DE" w:rsidP="004271DE">
      <w:pPr>
        <w:numPr>
          <w:ilvl w:val="0"/>
          <w:numId w:val="32"/>
        </w:numPr>
        <w:rPr>
          <w:sz w:val="32"/>
          <w:szCs w:val="32"/>
        </w:rPr>
      </w:pPr>
      <w:r w:rsidRPr="004271DE">
        <w:rPr>
          <w:sz w:val="32"/>
          <w:szCs w:val="32"/>
        </w:rPr>
        <w:t>Explain Create permission.</w:t>
      </w:r>
    </w:p>
    <w:p w14:paraId="218BF9DE" w14:textId="77777777" w:rsidR="004271DE" w:rsidRPr="004271DE" w:rsidRDefault="004271DE" w:rsidP="004271DE">
      <w:pPr>
        <w:numPr>
          <w:ilvl w:val="0"/>
          <w:numId w:val="32"/>
        </w:numPr>
        <w:rPr>
          <w:sz w:val="32"/>
          <w:szCs w:val="32"/>
        </w:rPr>
      </w:pPr>
      <w:r w:rsidRPr="004271DE">
        <w:rPr>
          <w:sz w:val="32"/>
          <w:szCs w:val="32"/>
        </w:rPr>
        <w:t>Explain Read permission.</w:t>
      </w:r>
    </w:p>
    <w:p w14:paraId="11FD810F" w14:textId="77777777" w:rsidR="004271DE" w:rsidRPr="004271DE" w:rsidRDefault="004271DE" w:rsidP="004271DE">
      <w:pPr>
        <w:numPr>
          <w:ilvl w:val="0"/>
          <w:numId w:val="32"/>
        </w:numPr>
        <w:rPr>
          <w:sz w:val="32"/>
          <w:szCs w:val="32"/>
        </w:rPr>
      </w:pPr>
      <w:r w:rsidRPr="004271DE">
        <w:rPr>
          <w:sz w:val="32"/>
          <w:szCs w:val="32"/>
        </w:rPr>
        <w:t>Explain Write permission.</w:t>
      </w:r>
    </w:p>
    <w:p w14:paraId="454CD3E5" w14:textId="77777777" w:rsidR="004271DE" w:rsidRPr="004271DE" w:rsidRDefault="004271DE" w:rsidP="004271DE">
      <w:pPr>
        <w:numPr>
          <w:ilvl w:val="0"/>
          <w:numId w:val="32"/>
        </w:numPr>
        <w:rPr>
          <w:sz w:val="32"/>
          <w:szCs w:val="32"/>
        </w:rPr>
      </w:pPr>
      <w:r w:rsidRPr="004271DE">
        <w:rPr>
          <w:sz w:val="32"/>
          <w:szCs w:val="32"/>
        </w:rPr>
        <w:lastRenderedPageBreak/>
        <w:t>Explain Delete permission.</w:t>
      </w:r>
    </w:p>
    <w:p w14:paraId="2F69E1EB" w14:textId="77777777" w:rsidR="004271DE" w:rsidRPr="004271DE" w:rsidRDefault="004271DE" w:rsidP="004271DE">
      <w:pPr>
        <w:numPr>
          <w:ilvl w:val="0"/>
          <w:numId w:val="32"/>
        </w:numPr>
        <w:rPr>
          <w:sz w:val="32"/>
          <w:szCs w:val="32"/>
        </w:rPr>
      </w:pPr>
      <w:r w:rsidRPr="004271DE">
        <w:rPr>
          <w:sz w:val="32"/>
          <w:szCs w:val="32"/>
        </w:rPr>
        <w:t>Explain Append.</w:t>
      </w:r>
    </w:p>
    <w:p w14:paraId="0C0CB32A" w14:textId="77777777" w:rsidR="004271DE" w:rsidRPr="004271DE" w:rsidRDefault="004271DE" w:rsidP="004271DE">
      <w:pPr>
        <w:numPr>
          <w:ilvl w:val="0"/>
          <w:numId w:val="32"/>
        </w:numPr>
        <w:rPr>
          <w:sz w:val="32"/>
          <w:szCs w:val="32"/>
        </w:rPr>
      </w:pPr>
      <w:r w:rsidRPr="004271DE">
        <w:rPr>
          <w:sz w:val="32"/>
          <w:szCs w:val="32"/>
        </w:rPr>
        <w:t>Explain Append To.</w:t>
      </w:r>
    </w:p>
    <w:p w14:paraId="5E420DF9" w14:textId="77777777" w:rsidR="004271DE" w:rsidRPr="004271DE" w:rsidRDefault="004271DE" w:rsidP="004271DE">
      <w:pPr>
        <w:numPr>
          <w:ilvl w:val="0"/>
          <w:numId w:val="32"/>
        </w:numPr>
        <w:rPr>
          <w:sz w:val="32"/>
          <w:szCs w:val="32"/>
        </w:rPr>
      </w:pPr>
      <w:r w:rsidRPr="004271DE">
        <w:rPr>
          <w:sz w:val="32"/>
          <w:szCs w:val="32"/>
        </w:rPr>
        <w:t>Harden Vendor Application permissions.</w:t>
      </w:r>
    </w:p>
    <w:p w14:paraId="271F00BF" w14:textId="77777777" w:rsidR="004271DE" w:rsidRPr="004271DE" w:rsidRDefault="004271DE" w:rsidP="004271DE">
      <w:pPr>
        <w:numPr>
          <w:ilvl w:val="0"/>
          <w:numId w:val="32"/>
        </w:numPr>
        <w:rPr>
          <w:sz w:val="32"/>
          <w:szCs w:val="32"/>
        </w:rPr>
      </w:pPr>
      <w:r w:rsidRPr="004271DE">
        <w:rPr>
          <w:sz w:val="32"/>
          <w:szCs w:val="32"/>
        </w:rPr>
        <w:t>Remove unnecessary Write access.</w:t>
      </w:r>
    </w:p>
    <w:p w14:paraId="6B6C5974" w14:textId="77777777" w:rsidR="004271DE" w:rsidRPr="004271DE" w:rsidRDefault="004271DE" w:rsidP="004271DE">
      <w:pPr>
        <w:numPr>
          <w:ilvl w:val="0"/>
          <w:numId w:val="32"/>
        </w:numPr>
        <w:rPr>
          <w:sz w:val="32"/>
          <w:szCs w:val="32"/>
        </w:rPr>
      </w:pPr>
      <w:r w:rsidRPr="004271DE">
        <w:rPr>
          <w:sz w:val="32"/>
          <w:szCs w:val="32"/>
        </w:rPr>
        <w:t>Protect Vendor Registration page.</w:t>
      </w:r>
    </w:p>
    <w:p w14:paraId="36B0AE94" w14:textId="77777777" w:rsidR="004271DE" w:rsidRPr="004271DE" w:rsidRDefault="004271DE" w:rsidP="004271DE">
      <w:pPr>
        <w:numPr>
          <w:ilvl w:val="0"/>
          <w:numId w:val="32"/>
        </w:numPr>
        <w:rPr>
          <w:sz w:val="32"/>
          <w:szCs w:val="32"/>
        </w:rPr>
      </w:pPr>
      <w:r w:rsidRPr="004271DE">
        <w:rPr>
          <w:sz w:val="32"/>
          <w:szCs w:val="32"/>
        </w:rPr>
        <w:t>Protect My Applications page.</w:t>
      </w:r>
    </w:p>
    <w:p w14:paraId="33262BEC" w14:textId="77777777" w:rsidR="004271DE" w:rsidRPr="004271DE" w:rsidRDefault="004271DE" w:rsidP="004271DE">
      <w:pPr>
        <w:numPr>
          <w:ilvl w:val="0"/>
          <w:numId w:val="32"/>
        </w:numPr>
        <w:rPr>
          <w:sz w:val="32"/>
          <w:szCs w:val="32"/>
        </w:rPr>
      </w:pPr>
      <w:r w:rsidRPr="004271DE">
        <w:rPr>
          <w:sz w:val="32"/>
          <w:szCs w:val="32"/>
        </w:rPr>
        <w:t>Explain Page Permissions.</w:t>
      </w:r>
    </w:p>
    <w:p w14:paraId="5A6FD380" w14:textId="77777777" w:rsidR="004271DE" w:rsidRPr="004271DE" w:rsidRDefault="004271DE" w:rsidP="004271DE">
      <w:pPr>
        <w:numPr>
          <w:ilvl w:val="0"/>
          <w:numId w:val="32"/>
        </w:numPr>
        <w:rPr>
          <w:sz w:val="32"/>
          <w:szCs w:val="32"/>
        </w:rPr>
      </w:pPr>
      <w:r w:rsidRPr="004271DE">
        <w:rPr>
          <w:sz w:val="32"/>
          <w:szCs w:val="32"/>
        </w:rPr>
        <w:t>Explain inherited page permissions.</w:t>
      </w:r>
    </w:p>
    <w:p w14:paraId="0F11BC61" w14:textId="77777777" w:rsidR="004271DE" w:rsidRPr="004271DE" w:rsidRDefault="004271DE" w:rsidP="004271DE">
      <w:pPr>
        <w:numPr>
          <w:ilvl w:val="0"/>
          <w:numId w:val="32"/>
        </w:numPr>
        <w:rPr>
          <w:sz w:val="32"/>
          <w:szCs w:val="32"/>
        </w:rPr>
      </w:pPr>
      <w:r w:rsidRPr="004271DE">
        <w:rPr>
          <w:sz w:val="32"/>
          <w:szCs w:val="32"/>
        </w:rPr>
        <w:t>Explain why page security isn't data security.</w:t>
      </w:r>
    </w:p>
    <w:p w14:paraId="367497C7" w14:textId="77777777" w:rsidR="004271DE" w:rsidRPr="004271DE" w:rsidRDefault="004271DE" w:rsidP="004271DE">
      <w:pPr>
        <w:numPr>
          <w:ilvl w:val="0"/>
          <w:numId w:val="32"/>
        </w:numPr>
        <w:rPr>
          <w:sz w:val="32"/>
          <w:szCs w:val="32"/>
        </w:rPr>
      </w:pPr>
      <w:r w:rsidRPr="004271DE">
        <w:rPr>
          <w:sz w:val="32"/>
          <w:szCs w:val="32"/>
        </w:rPr>
        <w:t>Explain why navigation hiding isn't security.</w:t>
      </w:r>
    </w:p>
    <w:p w14:paraId="31EF6C29" w14:textId="77777777" w:rsidR="004271DE" w:rsidRPr="004271DE" w:rsidRDefault="004271DE" w:rsidP="004271DE">
      <w:pPr>
        <w:numPr>
          <w:ilvl w:val="0"/>
          <w:numId w:val="32"/>
        </w:numPr>
        <w:rPr>
          <w:sz w:val="32"/>
          <w:szCs w:val="32"/>
        </w:rPr>
      </w:pPr>
      <w:r w:rsidRPr="004271DE">
        <w:rPr>
          <w:sz w:val="32"/>
          <w:szCs w:val="32"/>
        </w:rPr>
        <w:t>Explain why Dataverse Views aren't security.</w:t>
      </w:r>
    </w:p>
    <w:p w14:paraId="49152395" w14:textId="77777777" w:rsidR="004271DE" w:rsidRPr="004271DE" w:rsidRDefault="004271DE" w:rsidP="004271DE">
      <w:pPr>
        <w:numPr>
          <w:ilvl w:val="0"/>
          <w:numId w:val="32"/>
        </w:numPr>
        <w:rPr>
          <w:sz w:val="32"/>
          <w:szCs w:val="32"/>
        </w:rPr>
      </w:pPr>
      <w:r w:rsidRPr="004271DE">
        <w:rPr>
          <w:sz w:val="32"/>
          <w:szCs w:val="32"/>
        </w:rPr>
        <w:t>Explain why record URLs aren't security.</w:t>
      </w:r>
    </w:p>
    <w:p w14:paraId="4B02D7EE" w14:textId="77777777" w:rsidR="004271DE" w:rsidRPr="004271DE" w:rsidRDefault="004271DE" w:rsidP="004271DE">
      <w:pPr>
        <w:numPr>
          <w:ilvl w:val="0"/>
          <w:numId w:val="32"/>
        </w:numPr>
        <w:rPr>
          <w:sz w:val="32"/>
          <w:szCs w:val="32"/>
        </w:rPr>
      </w:pPr>
      <w:r w:rsidRPr="004271DE">
        <w:rPr>
          <w:sz w:val="32"/>
          <w:szCs w:val="32"/>
        </w:rPr>
        <w:t>Test anonymous users.</w:t>
      </w:r>
    </w:p>
    <w:p w14:paraId="4722A645" w14:textId="77777777" w:rsidR="004271DE" w:rsidRPr="004271DE" w:rsidRDefault="004271DE" w:rsidP="004271DE">
      <w:pPr>
        <w:numPr>
          <w:ilvl w:val="0"/>
          <w:numId w:val="32"/>
        </w:numPr>
        <w:rPr>
          <w:sz w:val="32"/>
          <w:szCs w:val="32"/>
        </w:rPr>
      </w:pPr>
      <w:r w:rsidRPr="004271DE">
        <w:rPr>
          <w:sz w:val="32"/>
          <w:szCs w:val="32"/>
        </w:rPr>
        <w:t>Test authenticated users.</w:t>
      </w:r>
    </w:p>
    <w:p w14:paraId="1751729F" w14:textId="77777777" w:rsidR="004271DE" w:rsidRPr="004271DE" w:rsidRDefault="004271DE" w:rsidP="004271DE">
      <w:pPr>
        <w:numPr>
          <w:ilvl w:val="0"/>
          <w:numId w:val="32"/>
        </w:numPr>
        <w:rPr>
          <w:sz w:val="32"/>
          <w:szCs w:val="32"/>
        </w:rPr>
      </w:pPr>
      <w:r w:rsidRPr="004271DE">
        <w:rPr>
          <w:sz w:val="32"/>
          <w:szCs w:val="32"/>
        </w:rPr>
        <w:t>Test Vendor A.</w:t>
      </w:r>
    </w:p>
    <w:p w14:paraId="2AA6F12A" w14:textId="77777777" w:rsidR="004271DE" w:rsidRPr="004271DE" w:rsidRDefault="004271DE" w:rsidP="004271DE">
      <w:pPr>
        <w:numPr>
          <w:ilvl w:val="0"/>
          <w:numId w:val="32"/>
        </w:numPr>
        <w:rPr>
          <w:sz w:val="32"/>
          <w:szCs w:val="32"/>
        </w:rPr>
      </w:pPr>
      <w:r w:rsidRPr="004271DE">
        <w:rPr>
          <w:sz w:val="32"/>
          <w:szCs w:val="32"/>
        </w:rPr>
        <w:t>Test Vendor B.</w:t>
      </w:r>
    </w:p>
    <w:p w14:paraId="617EA2F6" w14:textId="77777777" w:rsidR="004271DE" w:rsidRPr="004271DE" w:rsidRDefault="004271DE" w:rsidP="004271DE">
      <w:pPr>
        <w:numPr>
          <w:ilvl w:val="0"/>
          <w:numId w:val="32"/>
        </w:numPr>
        <w:rPr>
          <w:sz w:val="32"/>
          <w:szCs w:val="32"/>
        </w:rPr>
      </w:pPr>
      <w:r w:rsidRPr="004271DE">
        <w:rPr>
          <w:sz w:val="32"/>
          <w:szCs w:val="32"/>
        </w:rPr>
        <w:t>Test URL tampering.</w:t>
      </w:r>
    </w:p>
    <w:p w14:paraId="523E94E0" w14:textId="77777777" w:rsidR="004271DE" w:rsidRPr="004271DE" w:rsidRDefault="004271DE" w:rsidP="004271DE">
      <w:pPr>
        <w:numPr>
          <w:ilvl w:val="0"/>
          <w:numId w:val="32"/>
        </w:numPr>
        <w:rPr>
          <w:sz w:val="32"/>
          <w:szCs w:val="32"/>
        </w:rPr>
      </w:pPr>
      <w:r w:rsidRPr="004271DE">
        <w:rPr>
          <w:sz w:val="32"/>
          <w:szCs w:val="32"/>
        </w:rPr>
        <w:t>Test unauthorized record access.</w:t>
      </w:r>
    </w:p>
    <w:p w14:paraId="45E24997" w14:textId="77777777" w:rsidR="004271DE" w:rsidRPr="004271DE" w:rsidRDefault="004271DE" w:rsidP="004271DE">
      <w:pPr>
        <w:numPr>
          <w:ilvl w:val="0"/>
          <w:numId w:val="32"/>
        </w:numPr>
        <w:rPr>
          <w:sz w:val="32"/>
          <w:szCs w:val="32"/>
        </w:rPr>
      </w:pPr>
      <w:r w:rsidRPr="004271DE">
        <w:rPr>
          <w:sz w:val="32"/>
          <w:szCs w:val="32"/>
        </w:rPr>
        <w:t>Test direct page access.</w:t>
      </w:r>
    </w:p>
    <w:p w14:paraId="152DF522" w14:textId="77777777" w:rsidR="004271DE" w:rsidRPr="004271DE" w:rsidRDefault="004271DE" w:rsidP="004271DE">
      <w:pPr>
        <w:numPr>
          <w:ilvl w:val="0"/>
          <w:numId w:val="32"/>
        </w:numPr>
        <w:rPr>
          <w:sz w:val="32"/>
          <w:szCs w:val="32"/>
        </w:rPr>
      </w:pPr>
      <w:r w:rsidRPr="004271DE">
        <w:rPr>
          <w:sz w:val="32"/>
          <w:szCs w:val="32"/>
        </w:rPr>
        <w:t>Test data operations.</w:t>
      </w:r>
    </w:p>
    <w:p w14:paraId="1F21D393" w14:textId="77777777" w:rsidR="004271DE" w:rsidRPr="004271DE" w:rsidRDefault="004271DE" w:rsidP="004271DE">
      <w:pPr>
        <w:numPr>
          <w:ilvl w:val="0"/>
          <w:numId w:val="32"/>
        </w:numPr>
        <w:rPr>
          <w:sz w:val="32"/>
          <w:szCs w:val="32"/>
        </w:rPr>
      </w:pPr>
      <w:r w:rsidRPr="004271DE">
        <w:rPr>
          <w:sz w:val="32"/>
          <w:szCs w:val="32"/>
        </w:rPr>
        <w:t>Test cumulative role access.</w:t>
      </w:r>
    </w:p>
    <w:p w14:paraId="6FBE670C" w14:textId="77777777" w:rsidR="004271DE" w:rsidRPr="004271DE" w:rsidRDefault="004271DE" w:rsidP="004271DE">
      <w:pPr>
        <w:numPr>
          <w:ilvl w:val="0"/>
          <w:numId w:val="32"/>
        </w:numPr>
        <w:rPr>
          <w:sz w:val="32"/>
          <w:szCs w:val="32"/>
        </w:rPr>
      </w:pPr>
      <w:r w:rsidRPr="004271DE">
        <w:rPr>
          <w:sz w:val="32"/>
          <w:szCs w:val="32"/>
        </w:rPr>
        <w:lastRenderedPageBreak/>
        <w:t>Understand Account-based B2B access.</w:t>
      </w:r>
    </w:p>
    <w:p w14:paraId="76841D7C" w14:textId="77777777" w:rsidR="004271DE" w:rsidRPr="004271DE" w:rsidRDefault="004271DE" w:rsidP="004271DE">
      <w:pPr>
        <w:numPr>
          <w:ilvl w:val="0"/>
          <w:numId w:val="32"/>
        </w:numPr>
        <w:rPr>
          <w:sz w:val="32"/>
          <w:szCs w:val="32"/>
        </w:rPr>
      </w:pPr>
      <w:r w:rsidRPr="004271DE">
        <w:rPr>
          <w:sz w:val="32"/>
          <w:szCs w:val="32"/>
        </w:rPr>
        <w:t>Understand column-level security considerations.</w:t>
      </w:r>
    </w:p>
    <w:p w14:paraId="456C0E11" w14:textId="77777777" w:rsidR="004271DE" w:rsidRPr="004271DE" w:rsidRDefault="004271DE" w:rsidP="004271DE">
      <w:pPr>
        <w:numPr>
          <w:ilvl w:val="0"/>
          <w:numId w:val="32"/>
        </w:numPr>
        <w:rPr>
          <w:sz w:val="32"/>
          <w:szCs w:val="32"/>
        </w:rPr>
      </w:pPr>
      <w:r w:rsidRPr="004271DE">
        <w:rPr>
          <w:sz w:val="32"/>
          <w:szCs w:val="32"/>
        </w:rPr>
        <w:t>Understand sensitive internal columns.</w:t>
      </w:r>
    </w:p>
    <w:p w14:paraId="5D646AEE" w14:textId="77777777" w:rsidR="004271DE" w:rsidRPr="004271DE" w:rsidRDefault="004271DE" w:rsidP="004271DE">
      <w:pPr>
        <w:numPr>
          <w:ilvl w:val="0"/>
          <w:numId w:val="32"/>
        </w:numPr>
        <w:rPr>
          <w:sz w:val="32"/>
          <w:szCs w:val="32"/>
        </w:rPr>
      </w:pPr>
      <w:r w:rsidRPr="004271DE">
        <w:rPr>
          <w:sz w:val="32"/>
          <w:szCs w:val="32"/>
        </w:rPr>
        <w:t>Understand Power Pages Web API security conceptually.</w:t>
      </w:r>
    </w:p>
    <w:p w14:paraId="7067149C" w14:textId="77777777" w:rsidR="004271DE" w:rsidRPr="004271DE" w:rsidRDefault="004271DE" w:rsidP="004271DE">
      <w:pPr>
        <w:numPr>
          <w:ilvl w:val="0"/>
          <w:numId w:val="32"/>
        </w:numPr>
        <w:rPr>
          <w:sz w:val="32"/>
          <w:szCs w:val="32"/>
        </w:rPr>
      </w:pPr>
      <w:r w:rsidRPr="004271DE">
        <w:rPr>
          <w:sz w:val="32"/>
          <w:szCs w:val="32"/>
        </w:rPr>
        <w:t>Understand site security scanning.</w:t>
      </w:r>
    </w:p>
    <w:p w14:paraId="3D8E90F2" w14:textId="77777777" w:rsidR="004271DE" w:rsidRPr="004271DE" w:rsidRDefault="004271DE" w:rsidP="004271DE">
      <w:pPr>
        <w:numPr>
          <w:ilvl w:val="0"/>
          <w:numId w:val="32"/>
        </w:numPr>
        <w:rPr>
          <w:sz w:val="32"/>
          <w:szCs w:val="32"/>
        </w:rPr>
      </w:pPr>
      <w:r w:rsidRPr="004271DE">
        <w:rPr>
          <w:sz w:val="32"/>
          <w:szCs w:val="32"/>
        </w:rPr>
        <w:t>Understand Web Application Firewall conceptually.</w:t>
      </w:r>
    </w:p>
    <w:p w14:paraId="215B5986" w14:textId="77777777" w:rsidR="004271DE" w:rsidRPr="004271DE" w:rsidRDefault="004271DE" w:rsidP="004271DE">
      <w:pPr>
        <w:numPr>
          <w:ilvl w:val="0"/>
          <w:numId w:val="32"/>
        </w:numPr>
        <w:rPr>
          <w:sz w:val="32"/>
          <w:szCs w:val="32"/>
        </w:rPr>
      </w:pPr>
      <w:r w:rsidRPr="004271DE">
        <w:rPr>
          <w:sz w:val="32"/>
          <w:szCs w:val="32"/>
        </w:rPr>
        <w:t>Apply security regression testing.</w:t>
      </w:r>
    </w:p>
    <w:p w14:paraId="488639B4" w14:textId="77777777" w:rsidR="004271DE" w:rsidRPr="004271DE" w:rsidRDefault="004271DE" w:rsidP="004271DE">
      <w:pPr>
        <w:numPr>
          <w:ilvl w:val="0"/>
          <w:numId w:val="32"/>
        </w:numPr>
        <w:rPr>
          <w:sz w:val="32"/>
          <w:szCs w:val="32"/>
        </w:rPr>
      </w:pPr>
      <w:r w:rsidRPr="004271DE">
        <w:rPr>
          <w:sz w:val="32"/>
          <w:szCs w:val="32"/>
        </w:rPr>
        <w:t>Create a security matrix.</w:t>
      </w:r>
    </w:p>
    <w:p w14:paraId="606087EE" w14:textId="77777777" w:rsidR="004271DE" w:rsidRPr="004271DE" w:rsidRDefault="004271DE" w:rsidP="004271DE">
      <w:pPr>
        <w:numPr>
          <w:ilvl w:val="0"/>
          <w:numId w:val="32"/>
        </w:numPr>
        <w:rPr>
          <w:sz w:val="32"/>
          <w:szCs w:val="32"/>
        </w:rPr>
      </w:pPr>
      <w:r w:rsidRPr="004271DE">
        <w:rPr>
          <w:sz w:val="32"/>
          <w:szCs w:val="32"/>
        </w:rPr>
        <w:t>Create a threat model.</w:t>
      </w:r>
    </w:p>
    <w:p w14:paraId="724B919F" w14:textId="77777777" w:rsidR="004271DE" w:rsidRPr="004271DE" w:rsidRDefault="004271DE" w:rsidP="004271DE">
      <w:pPr>
        <w:numPr>
          <w:ilvl w:val="0"/>
          <w:numId w:val="32"/>
        </w:numPr>
        <w:rPr>
          <w:sz w:val="32"/>
          <w:szCs w:val="32"/>
        </w:rPr>
      </w:pPr>
      <w:r w:rsidRPr="004271DE">
        <w:rPr>
          <w:sz w:val="32"/>
          <w:szCs w:val="32"/>
        </w:rPr>
        <w:t>Create a go-live security checklist.</w:t>
      </w:r>
    </w:p>
    <w:p w14:paraId="581E6AA2" w14:textId="77777777" w:rsidR="004271DE" w:rsidRPr="004271DE" w:rsidRDefault="004271DE" w:rsidP="004271DE">
      <w:pPr>
        <w:numPr>
          <w:ilvl w:val="0"/>
          <w:numId w:val="32"/>
        </w:numPr>
        <w:rPr>
          <w:sz w:val="32"/>
          <w:szCs w:val="32"/>
        </w:rPr>
      </w:pPr>
      <w:r w:rsidRPr="004271DE">
        <w:rPr>
          <w:sz w:val="32"/>
          <w:szCs w:val="32"/>
        </w:rPr>
        <w:t>Prepare the portal for future procurement workflow.</w:t>
      </w:r>
    </w:p>
    <w:p w14:paraId="21EDBC05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604DFFD7">
          <v:rect id="_x0000_i3860" style="width:0;height:1.5pt" o:hralign="center" o:hrstd="t" o:hr="t" fillcolor="#a0a0a0" stroked="f"/>
        </w:pict>
      </w:r>
    </w:p>
    <w:p w14:paraId="3852C643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7. Day 22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7"/>
        <w:gridCol w:w="5242"/>
      </w:tblGrid>
      <w:tr w:rsidR="004271DE" w:rsidRPr="004271DE" w14:paraId="76C7B2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8CC5E4" w14:textId="77777777" w:rsidR="004271DE" w:rsidRPr="004271DE" w:rsidRDefault="004271DE" w:rsidP="004271DE">
            <w:pPr>
              <w:rPr>
                <w:b/>
                <w:bCs/>
                <w:sz w:val="32"/>
                <w:szCs w:val="32"/>
              </w:rPr>
            </w:pPr>
            <w:r w:rsidRPr="004271DE">
              <w:rPr>
                <w:b/>
                <w:bCs/>
                <w:sz w:val="32"/>
                <w:szCs w:val="32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65909597" w14:textId="77777777" w:rsidR="004271DE" w:rsidRPr="004271DE" w:rsidRDefault="004271DE" w:rsidP="004271DE">
            <w:pPr>
              <w:rPr>
                <w:b/>
                <w:bCs/>
                <w:sz w:val="32"/>
                <w:szCs w:val="32"/>
              </w:rPr>
            </w:pPr>
            <w:r w:rsidRPr="004271DE">
              <w:rPr>
                <w:b/>
                <w:bCs/>
                <w:sz w:val="32"/>
                <w:szCs w:val="32"/>
              </w:rPr>
              <w:t>Activity</w:t>
            </w:r>
          </w:p>
        </w:tc>
      </w:tr>
      <w:tr w:rsidR="004271DE" w:rsidRPr="004271DE" w14:paraId="43D57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7E53E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00:00–00:12</w:t>
            </w:r>
          </w:p>
        </w:tc>
        <w:tc>
          <w:tcPr>
            <w:tcW w:w="0" w:type="auto"/>
            <w:vAlign w:val="center"/>
            <w:hideMark/>
          </w:tcPr>
          <w:p w14:paraId="23926FBD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Security Architecture</w:t>
            </w:r>
          </w:p>
        </w:tc>
      </w:tr>
      <w:tr w:rsidR="004271DE" w:rsidRPr="004271DE" w14:paraId="3A6C8C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3D567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00:12–00:25</w:t>
            </w:r>
          </w:p>
        </w:tc>
        <w:tc>
          <w:tcPr>
            <w:tcW w:w="0" w:type="auto"/>
            <w:vAlign w:val="center"/>
            <w:hideMark/>
          </w:tcPr>
          <w:p w14:paraId="1B4ED5CB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Contacts, Identity &amp; Web Roles</w:t>
            </w:r>
          </w:p>
        </w:tc>
      </w:tr>
      <w:tr w:rsidR="004271DE" w:rsidRPr="004271DE" w14:paraId="3656A6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7472B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00:25–00:45</w:t>
            </w:r>
          </w:p>
        </w:tc>
        <w:tc>
          <w:tcPr>
            <w:tcW w:w="0" w:type="auto"/>
            <w:vAlign w:val="center"/>
            <w:hideMark/>
          </w:tcPr>
          <w:p w14:paraId="3C5224B2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Table Permissions</w:t>
            </w:r>
          </w:p>
        </w:tc>
      </w:tr>
      <w:tr w:rsidR="004271DE" w:rsidRPr="004271DE" w14:paraId="6ECE4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CC49F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00:45–01:00</w:t>
            </w:r>
          </w:p>
        </w:tc>
        <w:tc>
          <w:tcPr>
            <w:tcW w:w="0" w:type="auto"/>
            <w:vAlign w:val="center"/>
            <w:hideMark/>
          </w:tcPr>
          <w:p w14:paraId="117FCC53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Contact vs Account Access</w:t>
            </w:r>
          </w:p>
        </w:tc>
      </w:tr>
      <w:tr w:rsidR="004271DE" w:rsidRPr="004271DE" w14:paraId="73546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3E7D6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01:00–01:12</w:t>
            </w:r>
          </w:p>
        </w:tc>
        <w:tc>
          <w:tcPr>
            <w:tcW w:w="0" w:type="auto"/>
            <w:vAlign w:val="center"/>
            <w:hideMark/>
          </w:tcPr>
          <w:p w14:paraId="1731FA1A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Page Permissions</w:t>
            </w:r>
          </w:p>
        </w:tc>
      </w:tr>
      <w:tr w:rsidR="004271DE" w:rsidRPr="004271DE" w14:paraId="7B9586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FF8E9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01:12–01:25</w:t>
            </w:r>
          </w:p>
        </w:tc>
        <w:tc>
          <w:tcPr>
            <w:tcW w:w="0" w:type="auto"/>
            <w:vAlign w:val="center"/>
            <w:hideMark/>
          </w:tcPr>
          <w:p w14:paraId="1C2CBE84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Harden Vendor Portal</w:t>
            </w:r>
          </w:p>
        </w:tc>
      </w:tr>
      <w:tr w:rsidR="004271DE" w:rsidRPr="004271DE" w14:paraId="3FDC9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3C1F8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lastRenderedPageBreak/>
              <w:t>01:25–01:42</w:t>
            </w:r>
          </w:p>
        </w:tc>
        <w:tc>
          <w:tcPr>
            <w:tcW w:w="0" w:type="auto"/>
            <w:vAlign w:val="center"/>
            <w:hideMark/>
          </w:tcPr>
          <w:p w14:paraId="524518FD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Two-User Security Testing</w:t>
            </w:r>
          </w:p>
        </w:tc>
      </w:tr>
      <w:tr w:rsidR="004271DE" w:rsidRPr="004271DE" w14:paraId="59CB2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5031F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01:42–01:50</w:t>
            </w:r>
          </w:p>
        </w:tc>
        <w:tc>
          <w:tcPr>
            <w:tcW w:w="0" w:type="auto"/>
            <w:vAlign w:val="center"/>
            <w:hideMark/>
          </w:tcPr>
          <w:p w14:paraId="6EA562C6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Threat Modeling</w:t>
            </w:r>
          </w:p>
        </w:tc>
      </w:tr>
      <w:tr w:rsidR="004271DE" w:rsidRPr="004271DE" w14:paraId="070E72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54242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01:50–01:57</w:t>
            </w:r>
          </w:p>
        </w:tc>
        <w:tc>
          <w:tcPr>
            <w:tcW w:w="0" w:type="auto"/>
            <w:vAlign w:val="center"/>
            <w:hideMark/>
          </w:tcPr>
          <w:p w14:paraId="78EBBF15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Security Scan / Production Review</w:t>
            </w:r>
          </w:p>
        </w:tc>
      </w:tr>
      <w:tr w:rsidR="004271DE" w:rsidRPr="004271DE" w14:paraId="1B927C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A4C71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01:57–02:00</w:t>
            </w:r>
          </w:p>
        </w:tc>
        <w:tc>
          <w:tcPr>
            <w:tcW w:w="0" w:type="auto"/>
            <w:vAlign w:val="center"/>
            <w:hideMark/>
          </w:tcPr>
          <w:p w14:paraId="67935E38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Assessment</w:t>
            </w:r>
          </w:p>
        </w:tc>
      </w:tr>
    </w:tbl>
    <w:p w14:paraId="5DAC479E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2B5CC01C">
          <v:rect id="_x0000_i3861" style="width:0;height:1.5pt" o:hralign="center" o:hrstd="t" o:hr="t" fillcolor="#a0a0a0" stroked="f"/>
        </w:pict>
      </w:r>
    </w:p>
    <w:p w14:paraId="35447202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A — SECURITY FUNDAMENTALS</w:t>
      </w:r>
    </w:p>
    <w:p w14:paraId="1DD68900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8. Authentication</w:t>
      </w:r>
    </w:p>
    <w:p w14:paraId="4A52896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Authentication answers:</w:t>
      </w:r>
    </w:p>
    <w:p w14:paraId="5B6E54C3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Who are you?</w:t>
      </w:r>
    </w:p>
    <w:p w14:paraId="32B6B1F4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Example:</w:t>
      </w:r>
    </w:p>
    <w:p w14:paraId="25D5B3C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Email:</w:t>
      </w:r>
    </w:p>
    <w:p w14:paraId="125FE1B2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sara@apex.example</w:t>
      </w:r>
    </w:p>
    <w:p w14:paraId="036226CF" w14:textId="77777777" w:rsidR="004271DE" w:rsidRPr="004271DE" w:rsidRDefault="004271DE" w:rsidP="004271DE">
      <w:pPr>
        <w:rPr>
          <w:sz w:val="32"/>
          <w:szCs w:val="32"/>
        </w:rPr>
      </w:pPr>
    </w:p>
    <w:p w14:paraId="67778F11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Identity Provider:</w:t>
      </w:r>
    </w:p>
    <w:p w14:paraId="70B85E08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Microsoft Entra External ID</w:t>
      </w:r>
    </w:p>
    <w:p w14:paraId="6BFC5775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2042C652">
          <v:rect id="_x0000_i3862" style="width:0;height:1.5pt" o:hralign="center" o:hrstd="t" o:hr="t" fillcolor="#a0a0a0" stroked="f"/>
        </w:pict>
      </w:r>
    </w:p>
    <w:p w14:paraId="4AB41BC3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9. Authorization</w:t>
      </w:r>
    </w:p>
    <w:p w14:paraId="7A99F635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Authorization answers:</w:t>
      </w:r>
    </w:p>
    <w:p w14:paraId="7F873E72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What are you allowed to access?</w:t>
      </w:r>
    </w:p>
    <w:p w14:paraId="02738A8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Example:</w:t>
      </w:r>
    </w:p>
    <w:p w14:paraId="25966BA2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lastRenderedPageBreak/>
        <w:t>Sara</w:t>
      </w:r>
    </w:p>
    <w:p w14:paraId="16ABF2B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CAN:</w:t>
      </w:r>
    </w:p>
    <w:p w14:paraId="5D8BC85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Read Apex Application</w:t>
      </w:r>
    </w:p>
    <w:p w14:paraId="5691E50F" w14:textId="77777777" w:rsidR="004271DE" w:rsidRPr="004271DE" w:rsidRDefault="004271DE" w:rsidP="004271DE">
      <w:pPr>
        <w:rPr>
          <w:sz w:val="32"/>
          <w:szCs w:val="32"/>
        </w:rPr>
      </w:pPr>
    </w:p>
    <w:p w14:paraId="360D4B6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Sara</w:t>
      </w:r>
    </w:p>
    <w:p w14:paraId="3712E89E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CANNOT:</w:t>
      </w:r>
    </w:p>
    <w:p w14:paraId="6B72B755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Read Blue Nile Application</w:t>
      </w:r>
    </w:p>
    <w:p w14:paraId="2AF03217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3CBEEA97">
          <v:rect id="_x0000_i3863" style="width:0;height:1.5pt" o:hralign="center" o:hrstd="t" o:hr="t" fillcolor="#a0a0a0" stroked="f"/>
        </w:pict>
      </w:r>
    </w:p>
    <w:p w14:paraId="5BBE59B8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10. Authentication Is Not Authorization</w:t>
      </w:r>
    </w:p>
    <w:p w14:paraId="3084DEFB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Successful login:</w:t>
      </w:r>
    </w:p>
    <w:p w14:paraId="746B15A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rFonts w:ascii="Segoe UI Symbol" w:hAnsi="Segoe UI Symbol" w:cs="Segoe UI Symbol"/>
          <w:sz w:val="32"/>
          <w:szCs w:val="32"/>
        </w:rPr>
        <w:t>✓</w:t>
      </w:r>
      <w:r w:rsidRPr="004271DE">
        <w:rPr>
          <w:sz w:val="32"/>
          <w:szCs w:val="32"/>
        </w:rPr>
        <w:t xml:space="preserve"> Authenticated</w:t>
      </w:r>
    </w:p>
    <w:p w14:paraId="4B2B8D8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does not mean:</w:t>
      </w:r>
    </w:p>
    <w:p w14:paraId="60E13B4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rFonts w:ascii="Segoe UI Symbol" w:hAnsi="Segoe UI Symbol" w:cs="Segoe UI Symbol"/>
          <w:sz w:val="32"/>
          <w:szCs w:val="32"/>
        </w:rPr>
        <w:t>✓</w:t>
      </w:r>
      <w:r w:rsidRPr="004271DE">
        <w:rPr>
          <w:sz w:val="32"/>
          <w:szCs w:val="32"/>
        </w:rPr>
        <w:t xml:space="preserve"> Access to every Dataverse table.</w:t>
      </w:r>
    </w:p>
    <w:p w14:paraId="3BACC8D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033A828B">
          <v:rect id="_x0000_i3864" style="width:0;height:1.5pt" o:hralign="center" o:hrstd="t" o:hr="t" fillcolor="#a0a0a0" stroked="f"/>
        </w:pict>
      </w:r>
    </w:p>
    <w:p w14:paraId="6EA1F86F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11. Analogy</w:t>
      </w:r>
    </w:p>
    <w:p w14:paraId="56C49EB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Authentication:</w:t>
      </w:r>
    </w:p>
    <w:p w14:paraId="500A2EB2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Show your ID.</w:t>
      </w:r>
    </w:p>
    <w:p w14:paraId="31AE366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Authorization:</w:t>
      </w:r>
    </w:p>
    <w:p w14:paraId="036B1D04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Which rooms can you enter?</w:t>
      </w:r>
    </w:p>
    <w:p w14:paraId="3F44CA04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76AEC03F">
          <v:rect id="_x0000_i3865" style="width:0;height:1.5pt" o:hralign="center" o:hrstd="t" o:hr="t" fillcolor="#a0a0a0" stroked="f"/>
        </w:pict>
      </w:r>
    </w:p>
    <w:p w14:paraId="4D06D1B2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B — SITE VISIBILITY</w:t>
      </w:r>
    </w:p>
    <w:p w14:paraId="19A77621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lastRenderedPageBreak/>
        <w:t>12. Site Visibility</w:t>
      </w:r>
    </w:p>
    <w:p w14:paraId="486B8902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Power Pages has:</w:t>
      </w:r>
    </w:p>
    <w:p w14:paraId="6073F455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Site Visibility</w:t>
      </w:r>
    </w:p>
    <w:p w14:paraId="5B713C37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settings controlling who can access the website.</w:t>
      </w:r>
    </w:p>
    <w:p w14:paraId="221FF3EE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2912221C">
          <v:rect id="_x0000_i3866" style="width:0;height:1.5pt" o:hralign="center" o:hrstd="t" o:hr="t" fillcolor="#a0a0a0" stroked="f"/>
        </w:pict>
      </w:r>
    </w:p>
    <w:p w14:paraId="3EDDC528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13. Development</w:t>
      </w:r>
    </w:p>
    <w:p w14:paraId="5CE1653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While building:</w:t>
      </w:r>
    </w:p>
    <w:p w14:paraId="4DF61A4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Keep the site:</w:t>
      </w:r>
    </w:p>
    <w:p w14:paraId="755BAB79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Restricted/private</w:t>
      </w:r>
    </w:p>
    <w:p w14:paraId="58CE474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to appropriate organizational users.</w:t>
      </w:r>
    </w:p>
    <w:p w14:paraId="7C92490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37B341E5">
          <v:rect id="_x0000_i3867" style="width:0;height:1.5pt" o:hralign="center" o:hrstd="t" o:hr="t" fillcolor="#a0a0a0" stroked="f"/>
        </w:pict>
      </w:r>
    </w:p>
    <w:p w14:paraId="1308C5F9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14. Production</w:t>
      </w:r>
    </w:p>
    <w:p w14:paraId="529FA3EB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When ready for an external audience:</w:t>
      </w:r>
    </w:p>
    <w:p w14:paraId="51604CA1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The site may be changed to:</w:t>
      </w:r>
    </w:p>
    <w:p w14:paraId="7668A9A8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Public.</w:t>
      </w:r>
    </w:p>
    <w:p w14:paraId="284184D3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72F3D118">
          <v:rect id="_x0000_i3868" style="width:0;height:1.5pt" o:hralign="center" o:hrstd="t" o:hr="t" fillcolor="#a0a0a0" stroked="f"/>
        </w:pict>
      </w:r>
    </w:p>
    <w:p w14:paraId="7491509D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15. Critical</w:t>
      </w:r>
    </w:p>
    <w:p w14:paraId="05CE9F8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Public site:</w:t>
      </w:r>
    </w:p>
    <w:p w14:paraId="62CBE2A0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Everyone can reach website</w:t>
      </w:r>
    </w:p>
    <w:p w14:paraId="42C1FE60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does NOT mean:</w:t>
      </w:r>
    </w:p>
    <w:p w14:paraId="27487215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Everyone should read Dataverse data.</w:t>
      </w:r>
    </w:p>
    <w:p w14:paraId="214D54D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0EA97CEF">
          <v:rect id="_x0000_i3869" style="width:0;height:1.5pt" o:hralign="center" o:hrstd="t" o:hr="t" fillcolor="#a0a0a0" stroked="f"/>
        </w:pict>
      </w:r>
    </w:p>
    <w:p w14:paraId="2EBD75D5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lastRenderedPageBreak/>
        <w:t>16. Site Visibility Is Layer One</w:t>
      </w:r>
    </w:p>
    <w:p w14:paraId="355E342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SITE VISIBILITY</w:t>
      </w:r>
    </w:p>
    <w:p w14:paraId="7A03E32E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   |</w:t>
      </w:r>
    </w:p>
    <w:p w14:paraId="022F5732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   v</w:t>
      </w:r>
    </w:p>
    <w:p w14:paraId="6D30D9D3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Can someone reach the site?</w:t>
      </w:r>
    </w:p>
    <w:p w14:paraId="06216A7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Table permissions answer:</w:t>
      </w:r>
    </w:p>
    <w:p w14:paraId="4AFF317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Which Dataverse records can they access?</w:t>
      </w:r>
    </w:p>
    <w:p w14:paraId="3B19D6A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172A9001">
          <v:rect id="_x0000_i3870" style="width:0;height:1.5pt" o:hralign="center" o:hrstd="t" o:hr="t" fillcolor="#a0a0a0" stroked="f"/>
        </w:pict>
      </w:r>
    </w:p>
    <w:p w14:paraId="694CD3DB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C — SITE USER IDENTITY</w:t>
      </w:r>
    </w:p>
    <w:p w14:paraId="436856D2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17. Power Pages Users</w:t>
      </w:r>
    </w:p>
    <w:p w14:paraId="14D77D1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Authenticated Power Pages users are represented through:</w:t>
      </w:r>
    </w:p>
    <w:p w14:paraId="29E6F483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Dataverse Contact records.</w:t>
      </w:r>
    </w:p>
    <w:p w14:paraId="1C3F038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56E32C29">
          <v:rect id="_x0000_i3871" style="width:0;height:1.5pt" o:hralign="center" o:hrstd="t" o:hr="t" fillcolor="#a0a0a0" stroked="f"/>
        </w:pict>
      </w:r>
    </w:p>
    <w:p w14:paraId="387840BE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18. Architecture</w:t>
      </w:r>
    </w:p>
    <w:p w14:paraId="785890E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External Identity</w:t>
      </w:r>
    </w:p>
    <w:p w14:paraId="78BC3D51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   |</w:t>
      </w:r>
    </w:p>
    <w:p w14:paraId="6889443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   v</w:t>
      </w:r>
    </w:p>
    <w:p w14:paraId="750B9CB7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Power Pages Login</w:t>
      </w:r>
    </w:p>
    <w:p w14:paraId="5988206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   |</w:t>
      </w:r>
    </w:p>
    <w:p w14:paraId="564FD613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   v</w:t>
      </w:r>
    </w:p>
    <w:p w14:paraId="4FD47BC1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Dataverse Contact</w:t>
      </w:r>
    </w:p>
    <w:p w14:paraId="259C87B0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64220AC4">
          <v:rect id="_x0000_i3872" style="width:0;height:1.5pt" o:hralign="center" o:hrstd="t" o:hr="t" fillcolor="#a0a0a0" stroked="f"/>
        </w:pict>
      </w:r>
    </w:p>
    <w:p w14:paraId="010E25FC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lastRenderedPageBreak/>
        <w:t>19. Example</w:t>
      </w:r>
    </w:p>
    <w:p w14:paraId="16D3ED1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CONTACT</w:t>
      </w:r>
    </w:p>
    <w:p w14:paraId="5B3C770F" w14:textId="77777777" w:rsidR="004271DE" w:rsidRPr="004271DE" w:rsidRDefault="004271DE" w:rsidP="004271DE">
      <w:pPr>
        <w:rPr>
          <w:sz w:val="32"/>
          <w:szCs w:val="32"/>
        </w:rPr>
      </w:pPr>
    </w:p>
    <w:p w14:paraId="39B053A7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Name:</w:t>
      </w:r>
    </w:p>
    <w:p w14:paraId="3C85FDB1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Sara Mohammed</w:t>
      </w:r>
    </w:p>
    <w:p w14:paraId="7B6248D6" w14:textId="77777777" w:rsidR="004271DE" w:rsidRPr="004271DE" w:rsidRDefault="004271DE" w:rsidP="004271DE">
      <w:pPr>
        <w:rPr>
          <w:sz w:val="32"/>
          <w:szCs w:val="32"/>
        </w:rPr>
      </w:pPr>
    </w:p>
    <w:p w14:paraId="04913C45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Email:</w:t>
      </w:r>
    </w:p>
    <w:p w14:paraId="52C1E6B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sara@apex.example</w:t>
      </w:r>
    </w:p>
    <w:p w14:paraId="73BD483B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0903F44C">
          <v:rect id="_x0000_i3873" style="width:0;height:1.5pt" o:hralign="center" o:hrstd="t" o:hr="t" fillcolor="#a0a0a0" stroked="f"/>
        </w:pict>
      </w:r>
    </w:p>
    <w:p w14:paraId="3F88F765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20. Contact Is Important</w:t>
      </w:r>
    </w:p>
    <w:p w14:paraId="0487B031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That Contact becomes the bridge between:</w:t>
      </w:r>
    </w:p>
    <w:p w14:paraId="647EFAC0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Identity</w:t>
      </w:r>
    </w:p>
    <w:p w14:paraId="7666855E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and:</w:t>
      </w:r>
    </w:p>
    <w:p w14:paraId="56175D62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Business records.</w:t>
      </w:r>
    </w:p>
    <w:p w14:paraId="59666AB7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77BFBB15">
          <v:rect id="_x0000_i3874" style="width:0;height:1.5pt" o:hralign="center" o:hrstd="t" o:hr="t" fillcolor="#a0a0a0" stroked="f"/>
        </w:pict>
      </w:r>
    </w:p>
    <w:p w14:paraId="4918E0D2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D — IDENTITY PROVIDER</w:t>
      </w:r>
    </w:p>
    <w:p w14:paraId="5A75B92C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21. Identity Provider</w:t>
      </w:r>
    </w:p>
    <w:p w14:paraId="714DA180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An Identity Provider performs:</w:t>
      </w:r>
    </w:p>
    <w:p w14:paraId="4A39A782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Authentication.</w:t>
      </w:r>
    </w:p>
    <w:p w14:paraId="20DBF162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Examples can include supported Microsoft/social/standards-based providers.</w:t>
      </w:r>
    </w:p>
    <w:p w14:paraId="30C7F732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11790CAB">
          <v:rect id="_x0000_i3875" style="width:0;height:1.5pt" o:hralign="center" o:hrstd="t" o:hr="t" fillcolor="#a0a0a0" stroked="f"/>
        </w:pict>
      </w:r>
    </w:p>
    <w:p w14:paraId="026314A8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lastRenderedPageBreak/>
        <w:t>22. Modern External Architecture</w:t>
      </w:r>
    </w:p>
    <w:p w14:paraId="2E1C1C31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For a modern Vendor Portal:</w:t>
      </w:r>
    </w:p>
    <w:p w14:paraId="07724F42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Microsoft Entra External ID</w:t>
      </w:r>
    </w:p>
    <w:p w14:paraId="47575E15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is the preferred Microsoft identity direction.</w:t>
      </w:r>
    </w:p>
    <w:p w14:paraId="7DC133E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6BE7AF4B">
          <v:rect id="_x0000_i3876" style="width:0;height:1.5pt" o:hralign="center" o:hrstd="t" o:hr="t" fillcolor="#a0a0a0" stroked="f"/>
        </w:pict>
      </w:r>
    </w:p>
    <w:p w14:paraId="77F2054D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23. Architecture</w:t>
      </w:r>
    </w:p>
    <w:p w14:paraId="1AC26511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VENDOR</w:t>
      </w:r>
    </w:p>
    <w:p w14:paraId="2EAC0E0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|</w:t>
      </w:r>
    </w:p>
    <w:p w14:paraId="19A2D5A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v</w:t>
      </w:r>
    </w:p>
    <w:p w14:paraId="16EAF023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MICROSOFT ENTRA EXTERNAL ID</w:t>
      </w:r>
    </w:p>
    <w:p w14:paraId="4E0B365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|</w:t>
      </w:r>
    </w:p>
    <w:p w14:paraId="1F30C0B0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v</w:t>
      </w:r>
    </w:p>
    <w:p w14:paraId="2C5CD6F0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POWER PAGES</w:t>
      </w:r>
    </w:p>
    <w:p w14:paraId="00AE751B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|</w:t>
      </w:r>
    </w:p>
    <w:p w14:paraId="3FCF3DF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v</w:t>
      </w:r>
    </w:p>
    <w:p w14:paraId="0C88E635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CONTACT</w:t>
      </w:r>
    </w:p>
    <w:p w14:paraId="7AF4240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323CD2C6">
          <v:rect id="_x0000_i3877" style="width:0;height:1.5pt" o:hralign="center" o:hrstd="t" o:hr="t" fillcolor="#a0a0a0" stroked="f"/>
        </w:pict>
      </w:r>
    </w:p>
    <w:p w14:paraId="03179AF5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24. External ID Responsibilities</w:t>
      </w:r>
    </w:p>
    <w:p w14:paraId="3BA05E47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External ID can provide:</w:t>
      </w:r>
    </w:p>
    <w:p w14:paraId="124DA942" w14:textId="77777777" w:rsidR="004271DE" w:rsidRPr="004271DE" w:rsidRDefault="004271DE" w:rsidP="004271DE">
      <w:pPr>
        <w:numPr>
          <w:ilvl w:val="0"/>
          <w:numId w:val="33"/>
        </w:numPr>
        <w:rPr>
          <w:sz w:val="32"/>
          <w:szCs w:val="32"/>
        </w:rPr>
      </w:pPr>
      <w:r w:rsidRPr="004271DE">
        <w:rPr>
          <w:sz w:val="32"/>
          <w:szCs w:val="32"/>
        </w:rPr>
        <w:t>Sign-up</w:t>
      </w:r>
    </w:p>
    <w:p w14:paraId="4862FCD4" w14:textId="77777777" w:rsidR="004271DE" w:rsidRPr="004271DE" w:rsidRDefault="004271DE" w:rsidP="004271DE">
      <w:pPr>
        <w:numPr>
          <w:ilvl w:val="0"/>
          <w:numId w:val="33"/>
        </w:numPr>
        <w:rPr>
          <w:sz w:val="32"/>
          <w:szCs w:val="32"/>
        </w:rPr>
      </w:pPr>
      <w:r w:rsidRPr="004271DE">
        <w:rPr>
          <w:sz w:val="32"/>
          <w:szCs w:val="32"/>
        </w:rPr>
        <w:t>Sign-in</w:t>
      </w:r>
    </w:p>
    <w:p w14:paraId="188A1F2B" w14:textId="77777777" w:rsidR="004271DE" w:rsidRPr="004271DE" w:rsidRDefault="004271DE" w:rsidP="004271DE">
      <w:pPr>
        <w:numPr>
          <w:ilvl w:val="0"/>
          <w:numId w:val="33"/>
        </w:numPr>
        <w:rPr>
          <w:sz w:val="32"/>
          <w:szCs w:val="32"/>
        </w:rPr>
      </w:pPr>
      <w:r w:rsidRPr="004271DE">
        <w:rPr>
          <w:sz w:val="32"/>
          <w:szCs w:val="32"/>
        </w:rPr>
        <w:t>External account management</w:t>
      </w:r>
    </w:p>
    <w:p w14:paraId="05DA7969" w14:textId="77777777" w:rsidR="004271DE" w:rsidRPr="004271DE" w:rsidRDefault="004271DE" w:rsidP="004271DE">
      <w:pPr>
        <w:numPr>
          <w:ilvl w:val="0"/>
          <w:numId w:val="33"/>
        </w:numPr>
        <w:rPr>
          <w:sz w:val="32"/>
          <w:szCs w:val="32"/>
        </w:rPr>
      </w:pPr>
      <w:r w:rsidRPr="004271DE">
        <w:rPr>
          <w:sz w:val="32"/>
          <w:szCs w:val="32"/>
        </w:rPr>
        <w:lastRenderedPageBreak/>
        <w:t>Identity claims</w:t>
      </w:r>
    </w:p>
    <w:p w14:paraId="29705AE2" w14:textId="77777777" w:rsidR="004271DE" w:rsidRPr="004271DE" w:rsidRDefault="004271DE" w:rsidP="004271DE">
      <w:pPr>
        <w:numPr>
          <w:ilvl w:val="0"/>
          <w:numId w:val="33"/>
        </w:numPr>
        <w:rPr>
          <w:sz w:val="32"/>
          <w:szCs w:val="32"/>
        </w:rPr>
      </w:pPr>
      <w:r w:rsidRPr="004271DE">
        <w:rPr>
          <w:sz w:val="32"/>
          <w:szCs w:val="32"/>
        </w:rPr>
        <w:t>Customer/partner identity workflows</w:t>
      </w:r>
    </w:p>
    <w:p w14:paraId="565B4A3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626EB997">
          <v:rect id="_x0000_i3878" style="width:0;height:1.5pt" o:hralign="center" o:hrstd="t" o:hr="t" fillcolor="#a0a0a0" stroked="f"/>
        </w:pict>
      </w:r>
    </w:p>
    <w:p w14:paraId="073C2AEE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25. Power Pages Responsibilities</w:t>
      </w:r>
    </w:p>
    <w:p w14:paraId="2A47B05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Power Pages then uses:</w:t>
      </w:r>
    </w:p>
    <w:p w14:paraId="1B450F8A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Authenticated identity context</w:t>
      </w:r>
    </w:p>
    <w:p w14:paraId="4371E65E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to connect the user to:</w:t>
      </w:r>
    </w:p>
    <w:p w14:paraId="039F77B3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Dataverse Contact.</w:t>
      </w:r>
    </w:p>
    <w:p w14:paraId="17BFAF73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4CD2B085">
          <v:rect id="_x0000_i3879" style="width:0;height:1.5pt" o:hralign="center" o:hrstd="t" o:hr="t" fillcolor="#a0a0a0" stroked="f"/>
        </w:pict>
      </w:r>
    </w:p>
    <w:p w14:paraId="2FBA82B4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26. Day 22 Scope</w:t>
      </w:r>
    </w:p>
    <w:p w14:paraId="21350883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Full Entra External ID tenant configuration can require:</w:t>
      </w:r>
    </w:p>
    <w:p w14:paraId="0A944A42" w14:textId="77777777" w:rsidR="004271DE" w:rsidRPr="004271DE" w:rsidRDefault="004271DE" w:rsidP="004271DE">
      <w:pPr>
        <w:numPr>
          <w:ilvl w:val="0"/>
          <w:numId w:val="34"/>
        </w:numPr>
        <w:rPr>
          <w:sz w:val="32"/>
          <w:szCs w:val="32"/>
        </w:rPr>
      </w:pPr>
      <w:r w:rsidRPr="004271DE">
        <w:rPr>
          <w:sz w:val="32"/>
          <w:szCs w:val="32"/>
        </w:rPr>
        <w:t>Tenant privileges</w:t>
      </w:r>
    </w:p>
    <w:p w14:paraId="75F17015" w14:textId="77777777" w:rsidR="004271DE" w:rsidRPr="004271DE" w:rsidRDefault="004271DE" w:rsidP="004271DE">
      <w:pPr>
        <w:numPr>
          <w:ilvl w:val="0"/>
          <w:numId w:val="34"/>
        </w:numPr>
        <w:rPr>
          <w:sz w:val="32"/>
          <w:szCs w:val="32"/>
        </w:rPr>
      </w:pPr>
      <w:r w:rsidRPr="004271DE">
        <w:rPr>
          <w:sz w:val="32"/>
          <w:szCs w:val="32"/>
        </w:rPr>
        <w:t>App registrations</w:t>
      </w:r>
    </w:p>
    <w:p w14:paraId="4A65D8FA" w14:textId="77777777" w:rsidR="004271DE" w:rsidRPr="004271DE" w:rsidRDefault="004271DE" w:rsidP="004271DE">
      <w:pPr>
        <w:numPr>
          <w:ilvl w:val="0"/>
          <w:numId w:val="34"/>
        </w:numPr>
        <w:rPr>
          <w:sz w:val="32"/>
          <w:szCs w:val="32"/>
        </w:rPr>
      </w:pPr>
      <w:r w:rsidRPr="004271DE">
        <w:rPr>
          <w:sz w:val="32"/>
          <w:szCs w:val="32"/>
        </w:rPr>
        <w:t>User flows</w:t>
      </w:r>
    </w:p>
    <w:p w14:paraId="4041D8B2" w14:textId="77777777" w:rsidR="004271DE" w:rsidRPr="004271DE" w:rsidRDefault="004271DE" w:rsidP="004271DE">
      <w:pPr>
        <w:numPr>
          <w:ilvl w:val="0"/>
          <w:numId w:val="34"/>
        </w:numPr>
        <w:rPr>
          <w:sz w:val="32"/>
          <w:szCs w:val="32"/>
        </w:rPr>
      </w:pPr>
      <w:r w:rsidRPr="004271DE">
        <w:rPr>
          <w:sz w:val="32"/>
          <w:szCs w:val="32"/>
        </w:rPr>
        <w:t>Identity configuration</w:t>
      </w:r>
    </w:p>
    <w:p w14:paraId="3922F164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Therefore:</w:t>
      </w:r>
    </w:p>
    <w:p w14:paraId="0C93632C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Instructor Demo / Optional Lab</w:t>
      </w:r>
    </w:p>
    <w:p w14:paraId="0D503A4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if administrative access is available.</w:t>
      </w:r>
    </w:p>
    <w:p w14:paraId="59D928A2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49CAAFEA">
          <v:rect id="_x0000_i3880" style="width:0;height:1.5pt" o:hralign="center" o:hrstd="t" o:hr="t" fillcolor="#a0a0a0" stroked="f"/>
        </w:pict>
      </w:r>
    </w:p>
    <w:p w14:paraId="7AF8C370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27. Do Not Weaken Security</w:t>
      </w:r>
    </w:p>
    <w:p w14:paraId="346E91CE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If identity setup isn't available in the classroom:</w:t>
      </w:r>
    </w:p>
    <w:p w14:paraId="10DC57E4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Do NOT solve that by making Vendor Application data:</w:t>
      </w:r>
    </w:p>
    <w:p w14:paraId="70248750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lastRenderedPageBreak/>
        <w:t>Anonymous.</w:t>
      </w:r>
    </w:p>
    <w:p w14:paraId="4467FED3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Use controlled:</w:t>
      </w:r>
    </w:p>
    <w:p w14:paraId="64A7BABE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Training identities.</w:t>
      </w:r>
    </w:p>
    <w:p w14:paraId="11B3FFE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7FCB766D">
          <v:rect id="_x0000_i3881" style="width:0;height:1.5pt" o:hralign="center" o:hrstd="t" o:hr="t" fillcolor="#a0a0a0" stroked="f"/>
        </w:pict>
      </w:r>
    </w:p>
    <w:p w14:paraId="416D7545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E — WEB ROLES</w:t>
      </w:r>
    </w:p>
    <w:p w14:paraId="1F38B9ED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28. What Is a Web Role?</w:t>
      </w:r>
    </w:p>
    <w:p w14:paraId="5E41751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 Web Role is a collection of site permissions assigned to:</w:t>
      </w:r>
    </w:p>
    <w:p w14:paraId="1036C656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Power Pages users.</w:t>
      </w:r>
    </w:p>
    <w:p w14:paraId="20637AD4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3B8B2C4F">
          <v:rect id="_x0000_i3882" style="width:0;height:1.5pt" o:hralign="center" o:hrstd="t" o:hr="t" fillcolor="#a0a0a0" stroked="f"/>
        </w:pict>
      </w:r>
    </w:p>
    <w:p w14:paraId="236BE997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29. Architecture</w:t>
      </w:r>
    </w:p>
    <w:p w14:paraId="7DECFFC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CONTACT</w:t>
      </w:r>
    </w:p>
    <w:p w14:paraId="081D386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|</w:t>
      </w:r>
    </w:p>
    <w:p w14:paraId="640AA435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v</w:t>
      </w:r>
    </w:p>
    <w:p w14:paraId="074A73B4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WEB ROLE</w:t>
      </w:r>
    </w:p>
    <w:p w14:paraId="4E4569D3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|</w:t>
      </w:r>
    </w:p>
    <w:p w14:paraId="57F9AEA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+---- TABLE PERMISSIONS</w:t>
      </w:r>
    </w:p>
    <w:p w14:paraId="20ADFED5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|</w:t>
      </w:r>
    </w:p>
    <w:p w14:paraId="4E15F3C4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+---- PAGE PERMISSIONS</w:t>
      </w:r>
    </w:p>
    <w:p w14:paraId="3B357D7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652F9E26">
          <v:rect id="_x0000_i3883" style="width:0;height:1.5pt" o:hralign="center" o:hrstd="t" o:hr="t" fillcolor="#a0a0a0" stroked="f"/>
        </w:pict>
      </w:r>
    </w:p>
    <w:p w14:paraId="0E1C3C12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30. Example Roles</w:t>
      </w:r>
    </w:p>
    <w:p w14:paraId="6C39243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Our portal could have:</w:t>
      </w:r>
    </w:p>
    <w:p w14:paraId="672FACEB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Vendor Applicant</w:t>
      </w:r>
    </w:p>
    <w:p w14:paraId="2B09AA49" w14:textId="77777777" w:rsidR="004271DE" w:rsidRPr="004271DE" w:rsidRDefault="004271DE" w:rsidP="004271DE">
      <w:pPr>
        <w:rPr>
          <w:sz w:val="32"/>
          <w:szCs w:val="32"/>
        </w:rPr>
      </w:pPr>
    </w:p>
    <w:p w14:paraId="2CD6701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Vendor Organization Member</w:t>
      </w:r>
    </w:p>
    <w:p w14:paraId="3997C7DA" w14:textId="77777777" w:rsidR="004271DE" w:rsidRPr="004271DE" w:rsidRDefault="004271DE" w:rsidP="004271DE">
      <w:pPr>
        <w:rPr>
          <w:sz w:val="32"/>
          <w:szCs w:val="32"/>
        </w:rPr>
      </w:pPr>
    </w:p>
    <w:p w14:paraId="0EDABC55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Portal Support User</w:t>
      </w:r>
    </w:p>
    <w:p w14:paraId="7877BCF3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Internal Procurement users continue using:</w:t>
      </w:r>
    </w:p>
    <w:p w14:paraId="2498BFB3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Model-Driven App</w:t>
      </w:r>
    </w:p>
    <w:p w14:paraId="12FEEE9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and do not necessarily need portal Web Roles.</w:t>
      </w:r>
    </w:p>
    <w:p w14:paraId="591442B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6ED314A2">
          <v:rect id="_x0000_i3884" style="width:0;height:1.5pt" o:hralign="center" o:hrstd="t" o:hr="t" fillcolor="#a0a0a0" stroked="f"/>
        </w:pict>
      </w:r>
    </w:p>
    <w:p w14:paraId="795140B9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F — DEFAULT WEB ROLES</w:t>
      </w:r>
    </w:p>
    <w:p w14:paraId="3D2CE0E9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31. Authenticated Users</w:t>
      </w:r>
    </w:p>
    <w:p w14:paraId="7DBD0D1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Power Pages sites have a default Web Role concept for:</w:t>
      </w:r>
    </w:p>
    <w:p w14:paraId="58ACA311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Authenticated users.</w:t>
      </w:r>
    </w:p>
    <w:p w14:paraId="71F8B07E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Authenticated Contacts automatically receive the permissions associated with that default authenticated role.</w:t>
      </w:r>
    </w:p>
    <w:p w14:paraId="6C97D27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32CB7C38">
          <v:rect id="_x0000_i3885" style="width:0;height:1.5pt" o:hralign="center" o:hrstd="t" o:hr="t" fillcolor="#a0a0a0" stroked="f"/>
        </w:pict>
      </w:r>
    </w:p>
    <w:p w14:paraId="177354BD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32. Anonymous Users</w:t>
      </w:r>
    </w:p>
    <w:p w14:paraId="3E86A137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Unauthenticated visitors operate through:</w:t>
      </w:r>
    </w:p>
    <w:p w14:paraId="4DE38A8E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Anonymous Users</w:t>
      </w:r>
    </w:p>
    <w:p w14:paraId="2D473FAE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role behavior.</w:t>
      </w:r>
    </w:p>
    <w:p w14:paraId="2162C4B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43694370">
          <v:rect id="_x0000_i3886" style="width:0;height:1.5pt" o:hralign="center" o:hrstd="t" o:hr="t" fillcolor="#a0a0a0" stroked="f"/>
        </w:pict>
      </w:r>
    </w:p>
    <w:p w14:paraId="652247EC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33. Important</w:t>
      </w:r>
    </w:p>
    <w:p w14:paraId="6F2E0A97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There should be only:</w:t>
      </w:r>
    </w:p>
    <w:p w14:paraId="5459253C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lastRenderedPageBreak/>
        <w:t>One default Authenticated Users role</w:t>
      </w:r>
    </w:p>
    <w:p w14:paraId="7AF65BA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and:</w:t>
      </w:r>
    </w:p>
    <w:p w14:paraId="58278609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One default Anonymous Users role</w:t>
      </w:r>
    </w:p>
    <w:p w14:paraId="7F4DFC14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for a site.</w:t>
      </w:r>
    </w:p>
    <w:p w14:paraId="6DCC924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384D0A63">
          <v:rect id="_x0000_i3887" style="width:0;height:1.5pt" o:hralign="center" o:hrstd="t" o:hr="t" fillcolor="#a0a0a0" stroked="f"/>
        </w:pict>
      </w:r>
    </w:p>
    <w:p w14:paraId="5C14E0A5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34. Custom Roles</w:t>
      </w:r>
    </w:p>
    <w:p w14:paraId="27FB09F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 Contact can also be assigned:</w:t>
      </w:r>
    </w:p>
    <w:p w14:paraId="64B9EB0C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Additional Web Roles.</w:t>
      </w:r>
    </w:p>
    <w:p w14:paraId="4B7B0C8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7E94449D">
          <v:rect id="_x0000_i3888" style="width:0;height:1.5pt" o:hralign="center" o:hrstd="t" o:hr="t" fillcolor="#a0a0a0" stroked="f"/>
        </w:pict>
      </w:r>
    </w:p>
    <w:p w14:paraId="4A9CFA86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35. Permissions Are Cumulative</w:t>
      </w:r>
    </w:p>
    <w:p w14:paraId="0343D235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Suppose Sara has:</w:t>
      </w:r>
    </w:p>
    <w:p w14:paraId="5BE3E177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Authenticated Users</w:t>
      </w:r>
    </w:p>
    <w:p w14:paraId="504D847F" w14:textId="77777777" w:rsidR="004271DE" w:rsidRPr="004271DE" w:rsidRDefault="004271DE" w:rsidP="004271DE">
      <w:pPr>
        <w:rPr>
          <w:sz w:val="32"/>
          <w:szCs w:val="32"/>
        </w:rPr>
      </w:pPr>
    </w:p>
    <w:p w14:paraId="48E0ED0E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+</w:t>
      </w:r>
    </w:p>
    <w:p w14:paraId="77F301A8" w14:textId="77777777" w:rsidR="004271DE" w:rsidRPr="004271DE" w:rsidRDefault="004271DE" w:rsidP="004271DE">
      <w:pPr>
        <w:rPr>
          <w:sz w:val="32"/>
          <w:szCs w:val="32"/>
        </w:rPr>
      </w:pPr>
    </w:p>
    <w:p w14:paraId="4093867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Vendor Applicant</w:t>
      </w:r>
    </w:p>
    <w:p w14:paraId="769B3802" w14:textId="77777777" w:rsidR="004271DE" w:rsidRPr="004271DE" w:rsidRDefault="004271DE" w:rsidP="004271DE">
      <w:pPr>
        <w:rPr>
          <w:sz w:val="32"/>
          <w:szCs w:val="32"/>
        </w:rPr>
      </w:pPr>
    </w:p>
    <w:p w14:paraId="3BC09352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+</w:t>
      </w:r>
    </w:p>
    <w:p w14:paraId="65E08E86" w14:textId="77777777" w:rsidR="004271DE" w:rsidRPr="004271DE" w:rsidRDefault="004271DE" w:rsidP="004271DE">
      <w:pPr>
        <w:rPr>
          <w:sz w:val="32"/>
          <w:szCs w:val="32"/>
        </w:rPr>
      </w:pPr>
    </w:p>
    <w:p w14:paraId="72C88D6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Special Vendor</w:t>
      </w:r>
    </w:p>
    <w:p w14:paraId="12E6C49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She can receive:</w:t>
      </w:r>
    </w:p>
    <w:p w14:paraId="3A11035D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Combined permissions</w:t>
      </w:r>
    </w:p>
    <w:p w14:paraId="39BAE233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lastRenderedPageBreak/>
        <w:t>from all three.</w:t>
      </w:r>
    </w:p>
    <w:p w14:paraId="51848915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19193446">
          <v:rect id="_x0000_i3889" style="width:0;height:1.5pt" o:hralign="center" o:hrstd="t" o:hr="t" fillcolor="#a0a0a0" stroked="f"/>
        </w:pict>
      </w:r>
    </w:p>
    <w:p w14:paraId="648BBA33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36. Security Consequence</w:t>
      </w:r>
    </w:p>
    <w:p w14:paraId="5F7332FB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 restrictive Vendor Applicant role does not help if:</w:t>
      </w:r>
    </w:p>
    <w:p w14:paraId="6177BC12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Authenticated Users</w:t>
      </w:r>
    </w:p>
    <w:p w14:paraId="4976E62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already has:</w:t>
      </w:r>
    </w:p>
    <w:p w14:paraId="7168BB1D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Global Read</w:t>
      </w:r>
    </w:p>
    <w:p w14:paraId="59DF29E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to Vendor Applications.</w:t>
      </w:r>
    </w:p>
    <w:p w14:paraId="6157E2E0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Always inspect:</w:t>
      </w:r>
    </w:p>
    <w:p w14:paraId="03A7A8A9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All roles.</w:t>
      </w:r>
    </w:p>
    <w:p w14:paraId="51FE037B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76F71102">
          <v:rect id="_x0000_i3890" style="width:0;height:1.5pt" o:hralign="center" o:hrstd="t" o:hr="t" fillcolor="#a0a0a0" stroked="f"/>
        </w:pict>
      </w:r>
    </w:p>
    <w:p w14:paraId="18D86658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G — CREATE VENDOR APPLICANT WEB ROLE</w:t>
      </w:r>
    </w:p>
    <w:p w14:paraId="40DAFD95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37. Open Portal Management</w:t>
      </w:r>
    </w:p>
    <w:p w14:paraId="2C3F1F23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From Design Studio:</w:t>
      </w:r>
    </w:p>
    <w:p w14:paraId="0C9A4BA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...</w:t>
      </w:r>
    </w:p>
    <w:p w14:paraId="1655C3A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rFonts w:ascii="Times New Roman" w:hAnsi="Times New Roman" w:cs="Times New Roman"/>
          <w:sz w:val="32"/>
          <w:szCs w:val="32"/>
        </w:rPr>
        <w:t>→</w:t>
      </w:r>
      <w:r w:rsidRPr="004271DE">
        <w:rPr>
          <w:sz w:val="32"/>
          <w:szCs w:val="32"/>
        </w:rPr>
        <w:t xml:space="preserve"> Portal Management</w:t>
      </w:r>
    </w:p>
    <w:p w14:paraId="7340948B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7F5460AD">
          <v:rect id="_x0000_i3891" style="width:0;height:1.5pt" o:hralign="center" o:hrstd="t" o:hr="t" fillcolor="#a0a0a0" stroked="f"/>
        </w:pict>
      </w:r>
    </w:p>
    <w:p w14:paraId="0F8F8A64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38. Open</w:t>
      </w:r>
    </w:p>
    <w:p w14:paraId="10BCD567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Security</w:t>
      </w:r>
    </w:p>
    <w:p w14:paraId="3753974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rFonts w:ascii="Times New Roman" w:hAnsi="Times New Roman" w:cs="Times New Roman"/>
          <w:sz w:val="32"/>
          <w:szCs w:val="32"/>
        </w:rPr>
        <w:t>→</w:t>
      </w:r>
      <w:r w:rsidRPr="004271DE">
        <w:rPr>
          <w:sz w:val="32"/>
          <w:szCs w:val="32"/>
        </w:rPr>
        <w:t xml:space="preserve"> Web Roles</w:t>
      </w:r>
    </w:p>
    <w:p w14:paraId="1CE0385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630DBCDD">
          <v:rect id="_x0000_i3892" style="width:0;height:1.5pt" o:hralign="center" o:hrstd="t" o:hr="t" fillcolor="#a0a0a0" stroked="f"/>
        </w:pict>
      </w:r>
    </w:p>
    <w:p w14:paraId="60DF4E5B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39. Create</w:t>
      </w:r>
    </w:p>
    <w:p w14:paraId="71CDDB9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lastRenderedPageBreak/>
        <w:t>Name:</w:t>
      </w:r>
    </w:p>
    <w:p w14:paraId="016E043B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Vendor Applicant</w:t>
      </w:r>
    </w:p>
    <w:p w14:paraId="74A4ECE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Website:</w:t>
      </w:r>
    </w:p>
    <w:p w14:paraId="7622215A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Vendor Registration Portal.</w:t>
      </w:r>
    </w:p>
    <w:p w14:paraId="16667C9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21135968">
          <v:rect id="_x0000_i3893" style="width:0;height:1.5pt" o:hralign="center" o:hrstd="t" o:hr="t" fillcolor="#a0a0a0" stroked="f"/>
        </w:pict>
      </w:r>
    </w:p>
    <w:p w14:paraId="74C6B9A5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40. Description</w:t>
      </w:r>
    </w:p>
    <w:p w14:paraId="06CCD46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Authenticated external vendors who can submit and view their own Vendor Applications.</w:t>
      </w:r>
    </w:p>
    <w:p w14:paraId="7AFCFE6E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7E59AC91">
          <v:rect id="_x0000_i3894" style="width:0;height:1.5pt" o:hralign="center" o:hrstd="t" o:hr="t" fillcolor="#a0a0a0" stroked="f"/>
        </w:pict>
      </w:r>
    </w:p>
    <w:p w14:paraId="56B9B6B3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41. Authenticated Users Role</w:t>
      </w:r>
    </w:p>
    <w:p w14:paraId="2DA2CADE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Set:</w:t>
      </w:r>
    </w:p>
    <w:p w14:paraId="594D7852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No.</w:t>
      </w:r>
    </w:p>
    <w:p w14:paraId="0C0DBB2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Why?</w:t>
      </w:r>
    </w:p>
    <w:p w14:paraId="05D2A1F1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This is:</w:t>
      </w:r>
    </w:p>
    <w:p w14:paraId="7C9B3FF0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A custom role</w:t>
      </w:r>
    </w:p>
    <w:p w14:paraId="6AF0CC87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rather than the site's default authenticated role.</w:t>
      </w:r>
    </w:p>
    <w:p w14:paraId="32E33814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513E22F2">
          <v:rect id="_x0000_i3895" style="width:0;height:1.5pt" o:hralign="center" o:hrstd="t" o:hr="t" fillcolor="#a0a0a0" stroked="f"/>
        </w:pict>
      </w:r>
    </w:p>
    <w:p w14:paraId="51EB136F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42. Anonymous Users Role</w:t>
      </w:r>
    </w:p>
    <w:p w14:paraId="42555DB2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Set:</w:t>
      </w:r>
    </w:p>
    <w:p w14:paraId="5FF83D5E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No.</w:t>
      </w:r>
    </w:p>
    <w:p w14:paraId="515738D5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57CF89E2">
          <v:rect id="_x0000_i3896" style="width:0;height:1.5pt" o:hralign="center" o:hrstd="t" o:hr="t" fillcolor="#a0a0a0" stroked="f"/>
        </w:pict>
      </w:r>
    </w:p>
    <w:p w14:paraId="1A2C1C9F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43. Save</w:t>
      </w:r>
    </w:p>
    <w:p w14:paraId="2952C00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lastRenderedPageBreak/>
        <w:t>The Web Role exists.</w:t>
      </w:r>
    </w:p>
    <w:p w14:paraId="669E86B7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But it currently gives:</w:t>
      </w:r>
    </w:p>
    <w:p w14:paraId="6AA30C12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No permissions</w:t>
      </w:r>
    </w:p>
    <w:p w14:paraId="0C12F678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until associated with:</w:t>
      </w:r>
    </w:p>
    <w:p w14:paraId="4E860A99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Contacts</w:t>
      </w:r>
    </w:p>
    <w:p w14:paraId="0751617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and:</w:t>
      </w:r>
    </w:p>
    <w:p w14:paraId="5815739D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Permissions.</w:t>
      </w:r>
    </w:p>
    <w:p w14:paraId="4A013643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4FE9997D">
          <v:rect id="_x0000_i3897" style="width:0;height:1.5pt" o:hralign="center" o:hrstd="t" o:hr="t" fillcolor="#a0a0a0" stroked="f"/>
        </w:pict>
      </w:r>
    </w:p>
    <w:p w14:paraId="2B8B7538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H — ASSIGN CONTACT</w:t>
      </w:r>
    </w:p>
    <w:p w14:paraId="201CA6C2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44. Open Test Contact</w:t>
      </w:r>
    </w:p>
    <w:p w14:paraId="063629E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Example:</w:t>
      </w:r>
    </w:p>
    <w:p w14:paraId="66F2836B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Sara Vendor</w:t>
      </w:r>
    </w:p>
    <w:p w14:paraId="00A88D6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4FB229F3">
          <v:rect id="_x0000_i3898" style="width:0;height:1.5pt" o:hralign="center" o:hrstd="t" o:hr="t" fillcolor="#a0a0a0" stroked="f"/>
        </w:pict>
      </w:r>
    </w:p>
    <w:p w14:paraId="5D460AC6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45. Assign</w:t>
      </w:r>
    </w:p>
    <w:p w14:paraId="63184404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Add:</w:t>
      </w:r>
    </w:p>
    <w:p w14:paraId="34F63CF3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Vendor Applicant</w:t>
      </w:r>
    </w:p>
    <w:p w14:paraId="658CF48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Web Role.</w:t>
      </w:r>
    </w:p>
    <w:p w14:paraId="6B8E502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01002B71">
          <v:rect id="_x0000_i3899" style="width:0;height:1.5pt" o:hralign="center" o:hrstd="t" o:hr="t" fillcolor="#a0a0a0" stroked="f"/>
        </w:pict>
      </w:r>
    </w:p>
    <w:p w14:paraId="4DA622AA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46. Test User B</w:t>
      </w:r>
    </w:p>
    <w:p w14:paraId="798CB1A4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Assign same role to:</w:t>
      </w:r>
    </w:p>
    <w:p w14:paraId="2587D14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Daniel Vendor.</w:t>
      </w:r>
    </w:p>
    <w:p w14:paraId="6674251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7E8F518F">
          <v:rect id="_x0000_i3900" style="width:0;height:1.5pt" o:hralign="center" o:hrstd="t" o:hr="t" fillcolor="#a0a0a0" stroked="f"/>
        </w:pict>
      </w:r>
    </w:p>
    <w:p w14:paraId="10C0128A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lastRenderedPageBreak/>
        <w:t>47. Important</w:t>
      </w:r>
    </w:p>
    <w:p w14:paraId="3394058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Role assignment does not mean:</w:t>
      </w:r>
    </w:p>
    <w:p w14:paraId="50A52499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Sara and Daniel see each other's data.</w:t>
      </w:r>
    </w:p>
    <w:p w14:paraId="6A79D48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Record access depends on:</w:t>
      </w:r>
    </w:p>
    <w:p w14:paraId="5EDB1BCD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Table Permission access type.</w:t>
      </w:r>
    </w:p>
    <w:p w14:paraId="16C682B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5B38CE0A">
          <v:rect id="_x0000_i3901" style="width:0;height:1.5pt" o:hralign="center" o:hrstd="t" o:hr="t" fillcolor="#a0a0a0" stroked="f"/>
        </w:pict>
      </w:r>
    </w:p>
    <w:p w14:paraId="5892120E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I — TABLE PERMISSIONS</w:t>
      </w:r>
    </w:p>
    <w:p w14:paraId="76CB7FEB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48. What Is a Table Permission?</w:t>
      </w:r>
    </w:p>
    <w:p w14:paraId="77F75C98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Table Permissions authorize access to:</w:t>
      </w:r>
    </w:p>
    <w:p w14:paraId="67A827BB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Dataverse records</w:t>
      </w:r>
    </w:p>
    <w:p w14:paraId="39091C28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from Power Pages.</w:t>
      </w:r>
    </w:p>
    <w:p w14:paraId="2D8A019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2D453B03">
          <v:rect id="_x0000_i3902" style="width:0;height:1.5pt" o:hralign="center" o:hrstd="t" o:hr="t" fillcolor="#a0a0a0" stroked="f"/>
        </w:pict>
      </w:r>
    </w:p>
    <w:p w14:paraId="226C26F9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49. Protected Interfaces</w:t>
      </w:r>
    </w:p>
    <w:p w14:paraId="2A1FD083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Table Permissions apply to Dataverse access through Power Pages capabilities such as:</w:t>
      </w:r>
    </w:p>
    <w:p w14:paraId="218EF1F5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Forms</w:t>
      </w:r>
    </w:p>
    <w:p w14:paraId="03E4F89C" w14:textId="77777777" w:rsidR="004271DE" w:rsidRPr="004271DE" w:rsidRDefault="004271DE" w:rsidP="004271DE">
      <w:pPr>
        <w:rPr>
          <w:sz w:val="32"/>
          <w:szCs w:val="32"/>
        </w:rPr>
      </w:pPr>
    </w:p>
    <w:p w14:paraId="0222196B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Lists</w:t>
      </w:r>
    </w:p>
    <w:p w14:paraId="7135DFCE" w14:textId="77777777" w:rsidR="004271DE" w:rsidRPr="004271DE" w:rsidRDefault="004271DE" w:rsidP="004271DE">
      <w:pPr>
        <w:rPr>
          <w:sz w:val="32"/>
          <w:szCs w:val="32"/>
        </w:rPr>
      </w:pPr>
    </w:p>
    <w:p w14:paraId="3AD7DC0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Liquid</w:t>
      </w:r>
    </w:p>
    <w:p w14:paraId="06218CA8" w14:textId="77777777" w:rsidR="004271DE" w:rsidRPr="004271DE" w:rsidRDefault="004271DE" w:rsidP="004271DE">
      <w:pPr>
        <w:rPr>
          <w:sz w:val="32"/>
          <w:szCs w:val="32"/>
        </w:rPr>
      </w:pPr>
    </w:p>
    <w:p w14:paraId="501DC9C5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Power Pages Web API</w:t>
      </w:r>
    </w:p>
    <w:p w14:paraId="21D26203" w14:textId="77777777" w:rsidR="004271DE" w:rsidRPr="004271DE" w:rsidRDefault="004271DE" w:rsidP="004271DE">
      <w:pPr>
        <w:rPr>
          <w:sz w:val="32"/>
          <w:szCs w:val="32"/>
        </w:rPr>
      </w:pPr>
    </w:p>
    <w:p w14:paraId="1F06BF98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Other Dataverse data components</w:t>
      </w:r>
    </w:p>
    <w:p w14:paraId="60F0EE07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53F5B2B6">
          <v:rect id="_x0000_i3903" style="width:0;height:1.5pt" o:hralign="center" o:hrstd="t" o:hr="t" fillcolor="#a0a0a0" stroked="f"/>
        </w:pict>
      </w:r>
    </w:p>
    <w:p w14:paraId="15E86B25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50. Default Security Behavior</w:t>
      </w:r>
    </w:p>
    <w:p w14:paraId="106333C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Power Pages doesn't simply make Dataverse data publicly readable.</w:t>
      </w:r>
    </w:p>
    <w:p w14:paraId="48C6EC48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Access must be:</w:t>
      </w:r>
    </w:p>
    <w:p w14:paraId="12635176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Explicitly authorized.</w:t>
      </w:r>
    </w:p>
    <w:p w14:paraId="0738E467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13D5DB0B">
          <v:rect id="_x0000_i3904" style="width:0;height:1.5pt" o:hralign="center" o:hrstd="t" o:hr="t" fillcolor="#a0a0a0" stroked="f"/>
        </w:pict>
      </w:r>
    </w:p>
    <w:p w14:paraId="2C9EF04D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51. Table Permission Architecture</w:t>
      </w:r>
    </w:p>
    <w:p w14:paraId="68758C3E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WEB ROLE</w:t>
      </w:r>
    </w:p>
    <w:p w14:paraId="0092114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|</w:t>
      </w:r>
    </w:p>
    <w:p w14:paraId="7EAE643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v</w:t>
      </w:r>
    </w:p>
    <w:p w14:paraId="0347FA30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TABLE PERMISSION</w:t>
      </w:r>
    </w:p>
    <w:p w14:paraId="7B55BED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|</w:t>
      </w:r>
    </w:p>
    <w:p w14:paraId="2387B2F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+---- Table</w:t>
      </w:r>
    </w:p>
    <w:p w14:paraId="27E9DC17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+---- Access Type</w:t>
      </w:r>
    </w:p>
    <w:p w14:paraId="51AD2BD5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+---- Relationship</w:t>
      </w:r>
    </w:p>
    <w:p w14:paraId="7B775D2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+---- Privileges</w:t>
      </w:r>
    </w:p>
    <w:p w14:paraId="2D3E562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0E40F031">
          <v:rect id="_x0000_i3905" style="width:0;height:1.5pt" o:hralign="center" o:hrstd="t" o:hr="t" fillcolor="#a0a0a0" stroked="f"/>
        </w:pict>
      </w:r>
    </w:p>
    <w:p w14:paraId="4B7CB31F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J — TABLE PRIVILEGES</w:t>
      </w:r>
    </w:p>
    <w:p w14:paraId="09F07DA3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52. Read</w:t>
      </w:r>
    </w:p>
    <w:p w14:paraId="6A1093BB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lastRenderedPageBreak/>
        <w:t>Allows:</w:t>
      </w:r>
    </w:p>
    <w:p w14:paraId="19004BA5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Reading permitted rows.</w:t>
      </w:r>
    </w:p>
    <w:p w14:paraId="3B62C332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6C4B4E4E">
          <v:rect id="_x0000_i3906" style="width:0;height:1.5pt" o:hralign="center" o:hrstd="t" o:hr="t" fillcolor="#a0a0a0" stroked="f"/>
        </w:pict>
      </w:r>
    </w:p>
    <w:p w14:paraId="56E72F3A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53. Create</w:t>
      </w:r>
    </w:p>
    <w:p w14:paraId="7E0BAAA5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Allows:</w:t>
      </w:r>
    </w:p>
    <w:p w14:paraId="209E6F55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Creating rows.</w:t>
      </w:r>
    </w:p>
    <w:p w14:paraId="7921DF3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2008039E">
          <v:rect id="_x0000_i3907" style="width:0;height:1.5pt" o:hralign="center" o:hrstd="t" o:hr="t" fillcolor="#a0a0a0" stroked="f"/>
        </w:pict>
      </w:r>
    </w:p>
    <w:p w14:paraId="237D9BA0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54. Write</w:t>
      </w:r>
    </w:p>
    <w:p w14:paraId="24C7FDC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Allows:</w:t>
      </w:r>
    </w:p>
    <w:p w14:paraId="27606F8D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Updating permitted rows.</w:t>
      </w:r>
    </w:p>
    <w:p w14:paraId="39A4320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6E7F92D9">
          <v:rect id="_x0000_i3908" style="width:0;height:1.5pt" o:hralign="center" o:hrstd="t" o:hr="t" fillcolor="#a0a0a0" stroked="f"/>
        </w:pict>
      </w:r>
    </w:p>
    <w:p w14:paraId="6B207DDA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55. Delete</w:t>
      </w:r>
    </w:p>
    <w:p w14:paraId="5888F454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Allows:</w:t>
      </w:r>
    </w:p>
    <w:p w14:paraId="19121628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Deleting permitted rows.</w:t>
      </w:r>
    </w:p>
    <w:p w14:paraId="65E8B5A0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2F316F7E">
          <v:rect id="_x0000_i3909" style="width:0;height:1.5pt" o:hralign="center" o:hrstd="t" o:hr="t" fillcolor="#a0a0a0" stroked="f"/>
        </w:pict>
      </w:r>
    </w:p>
    <w:p w14:paraId="2B8CA4B3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56. Append</w:t>
      </w:r>
    </w:p>
    <w:p w14:paraId="4D973E3E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Allows a record to be:</w:t>
      </w:r>
    </w:p>
    <w:p w14:paraId="3E3BBAD9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Associated with another record.</w:t>
      </w:r>
    </w:p>
    <w:p w14:paraId="147BE702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168EF48A">
          <v:rect id="_x0000_i3910" style="width:0;height:1.5pt" o:hralign="center" o:hrstd="t" o:hr="t" fillcolor="#a0a0a0" stroked="f"/>
        </w:pict>
      </w:r>
    </w:p>
    <w:p w14:paraId="7059F8D6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57. Append To</w:t>
      </w:r>
    </w:p>
    <w:p w14:paraId="46AC240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Allows another record to be:</w:t>
      </w:r>
    </w:p>
    <w:p w14:paraId="54EEE4CD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Associated to this record.</w:t>
      </w:r>
    </w:p>
    <w:p w14:paraId="6BCC7884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lastRenderedPageBreak/>
        <w:pict w14:anchorId="05481BB7">
          <v:rect id="_x0000_i3911" style="width:0;height:1.5pt" o:hralign="center" o:hrstd="t" o:hr="t" fillcolor="#a0a0a0" stroked="f"/>
        </w:pict>
      </w:r>
    </w:p>
    <w:p w14:paraId="1E385D50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58. Relationship Operations</w:t>
      </w:r>
    </w:p>
    <w:p w14:paraId="73607531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Append / Append To become especially relevant for:</w:t>
      </w:r>
    </w:p>
    <w:p w14:paraId="567CBC4E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Lookup/relationship operations.</w:t>
      </w:r>
    </w:p>
    <w:p w14:paraId="0A50DE92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3A5BFD31">
          <v:rect id="_x0000_i3912" style="width:0;height:1.5pt" o:hralign="center" o:hrstd="t" o:hr="t" fillcolor="#a0a0a0" stroked="f"/>
        </w:pict>
      </w:r>
    </w:p>
    <w:p w14:paraId="5B773F89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59. Least Privilege</w:t>
      </w:r>
    </w:p>
    <w:p w14:paraId="08CD42F7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Don't select:</w:t>
      </w:r>
    </w:p>
    <w:p w14:paraId="458EA930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Read</w:t>
      </w:r>
    </w:p>
    <w:p w14:paraId="0CFD7DC4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Create</w:t>
      </w:r>
    </w:p>
    <w:p w14:paraId="73CE8E2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Write</w:t>
      </w:r>
    </w:p>
    <w:p w14:paraId="563193F0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Delete</w:t>
      </w:r>
    </w:p>
    <w:p w14:paraId="4705498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Append</w:t>
      </w:r>
    </w:p>
    <w:p w14:paraId="30E3D7F4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Append To</w:t>
      </w:r>
    </w:p>
    <w:p w14:paraId="2FE07FC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because:</w:t>
      </w:r>
    </w:p>
    <w:p w14:paraId="52931B2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More permissions makes testing easier.</w:t>
      </w:r>
    </w:p>
    <w:p w14:paraId="7086B9C1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Grant:</w:t>
      </w:r>
    </w:p>
    <w:p w14:paraId="7B911F97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Only what the business process needs.</w:t>
      </w:r>
    </w:p>
    <w:p w14:paraId="0975D513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760D261A">
          <v:rect id="_x0000_i3913" style="width:0;height:1.5pt" o:hralign="center" o:hrstd="t" o:hr="t" fillcolor="#a0a0a0" stroked="f"/>
        </w:pict>
      </w:r>
    </w:p>
    <w:p w14:paraId="087BFF11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K — REVIEW DAY 21 PERMISSION</w:t>
      </w:r>
    </w:p>
    <w:p w14:paraId="17F4D564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60. Yesterday</w:t>
      </w:r>
    </w:p>
    <w:p w14:paraId="26AB293B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We created:</w:t>
      </w:r>
    </w:p>
    <w:p w14:paraId="0F59965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Vendor Application — Applicant Access</w:t>
      </w:r>
    </w:p>
    <w:p w14:paraId="7AE9ACF8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lastRenderedPageBreak/>
        <w:t>with:</w:t>
      </w:r>
    </w:p>
    <w:p w14:paraId="719DA1B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Contact Access</w:t>
      </w:r>
    </w:p>
    <w:p w14:paraId="47522B52" w14:textId="77777777" w:rsidR="004271DE" w:rsidRPr="004271DE" w:rsidRDefault="004271DE" w:rsidP="004271DE">
      <w:pPr>
        <w:rPr>
          <w:sz w:val="32"/>
          <w:szCs w:val="32"/>
        </w:rPr>
      </w:pPr>
    </w:p>
    <w:p w14:paraId="3654BF08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Create</w:t>
      </w:r>
    </w:p>
    <w:p w14:paraId="6C31725E" w14:textId="77777777" w:rsidR="004271DE" w:rsidRPr="004271DE" w:rsidRDefault="004271DE" w:rsidP="004271DE">
      <w:pPr>
        <w:rPr>
          <w:sz w:val="32"/>
          <w:szCs w:val="32"/>
        </w:rPr>
      </w:pPr>
    </w:p>
    <w:p w14:paraId="3FFD5F88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Read</w:t>
      </w:r>
    </w:p>
    <w:p w14:paraId="7646C715" w14:textId="77777777" w:rsidR="004271DE" w:rsidRPr="004271DE" w:rsidRDefault="004271DE" w:rsidP="004271DE">
      <w:pPr>
        <w:rPr>
          <w:sz w:val="32"/>
          <w:szCs w:val="32"/>
        </w:rPr>
      </w:pPr>
    </w:p>
    <w:p w14:paraId="1450794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Write</w:t>
      </w:r>
    </w:p>
    <w:p w14:paraId="6E4A3E6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assigned to:</w:t>
      </w:r>
    </w:p>
    <w:p w14:paraId="314A22C2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Authenticated Users.</w:t>
      </w:r>
    </w:p>
    <w:p w14:paraId="04243ED4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717BA376">
          <v:rect id="_x0000_i3914" style="width:0;height:1.5pt" o:hralign="center" o:hrstd="t" o:hr="t" fillcolor="#a0a0a0" stroked="f"/>
        </w:pict>
      </w:r>
    </w:p>
    <w:p w14:paraId="7D8AF007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61. Today</w:t>
      </w:r>
    </w:p>
    <w:p w14:paraId="56273267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We're going to:</w:t>
      </w:r>
    </w:p>
    <w:p w14:paraId="38C58EFB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Harden it.</w:t>
      </w:r>
    </w:p>
    <w:p w14:paraId="0E0B0CC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2F3AD4FD">
          <v:rect id="_x0000_i3915" style="width:0;height:1.5pt" o:hralign="center" o:hrstd="t" o:hr="t" fillcolor="#a0a0a0" stroked="f"/>
        </w:pict>
      </w:r>
    </w:p>
    <w:p w14:paraId="58F6D13D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62. Problem With Authenticated Users</w:t>
      </w:r>
    </w:p>
    <w:p w14:paraId="0FC5F6EB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If every authenticated Contact automatically receives that permission:</w:t>
      </w:r>
    </w:p>
    <w:p w14:paraId="389E3C1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Then every signed-in site account receives:</w:t>
      </w:r>
    </w:p>
    <w:p w14:paraId="2974D47E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Vendor Application capability.</w:t>
      </w:r>
    </w:p>
    <w:p w14:paraId="0208A2D8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Maybe acceptable for a dedicated Vendor-only portal.</w:t>
      </w:r>
    </w:p>
    <w:p w14:paraId="205BED5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But our secure design will explicitly use:</w:t>
      </w:r>
    </w:p>
    <w:p w14:paraId="01AE1223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lastRenderedPageBreak/>
        <w:t>Vendor Applicant.</w:t>
      </w:r>
    </w:p>
    <w:p w14:paraId="0DFA6AD0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7F09AFC5">
          <v:rect id="_x0000_i3916" style="width:0;height:1.5pt" o:hralign="center" o:hrstd="t" o:hr="t" fillcolor="#a0a0a0" stroked="f"/>
        </w:pict>
      </w:r>
    </w:p>
    <w:p w14:paraId="5AE0537A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L — MOVE PERMISSION TO CUSTOM ROLE</w:t>
      </w:r>
    </w:p>
    <w:p w14:paraId="6AEF5CB7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63. Open</w:t>
      </w:r>
    </w:p>
    <w:p w14:paraId="7BC4B9C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Security</w:t>
      </w:r>
    </w:p>
    <w:p w14:paraId="4519389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rFonts w:ascii="Times New Roman" w:hAnsi="Times New Roman" w:cs="Times New Roman"/>
          <w:sz w:val="32"/>
          <w:szCs w:val="32"/>
        </w:rPr>
        <w:t>→</w:t>
      </w:r>
      <w:r w:rsidRPr="004271DE">
        <w:rPr>
          <w:sz w:val="32"/>
          <w:szCs w:val="32"/>
        </w:rPr>
        <w:t xml:space="preserve"> Table Permissions</w:t>
      </w:r>
    </w:p>
    <w:p w14:paraId="739D5644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31A90BCF">
          <v:rect id="_x0000_i3917" style="width:0;height:1.5pt" o:hralign="center" o:hrstd="t" o:hr="t" fillcolor="#a0a0a0" stroked="f"/>
        </w:pict>
      </w:r>
    </w:p>
    <w:p w14:paraId="7603653D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64. Select</w:t>
      </w:r>
    </w:p>
    <w:p w14:paraId="7B4FBCC8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Vendor Application — Applicant Access</w:t>
      </w:r>
    </w:p>
    <w:p w14:paraId="3D0A4CF4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3D36C5C3">
          <v:rect id="_x0000_i3918" style="width:0;height:1.5pt" o:hralign="center" o:hrstd="t" o:hr="t" fillcolor="#a0a0a0" stroked="f"/>
        </w:pict>
      </w:r>
    </w:p>
    <w:p w14:paraId="4F36EFB3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65. Remove</w:t>
      </w:r>
    </w:p>
    <w:p w14:paraId="099695AD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Authenticated Users</w:t>
      </w:r>
    </w:p>
    <w:p w14:paraId="70F8B3A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from the permission.</w:t>
      </w:r>
    </w:p>
    <w:p w14:paraId="1012365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794DA134">
          <v:rect id="_x0000_i3919" style="width:0;height:1.5pt" o:hralign="center" o:hrstd="t" o:hr="t" fillcolor="#a0a0a0" stroked="f"/>
        </w:pict>
      </w:r>
    </w:p>
    <w:p w14:paraId="25BC55F1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66. Add</w:t>
      </w:r>
    </w:p>
    <w:p w14:paraId="4539D551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Vendor Applicant.</w:t>
      </w:r>
    </w:p>
    <w:p w14:paraId="56B96B4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322E4027">
          <v:rect id="_x0000_i3920" style="width:0;height:1.5pt" o:hralign="center" o:hrstd="t" o:hr="t" fillcolor="#a0a0a0" stroked="f"/>
        </w:pict>
      </w:r>
    </w:p>
    <w:p w14:paraId="225651E0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67. Result</w:t>
      </w:r>
    </w:p>
    <w:p w14:paraId="648FBD3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Contact</w:t>
      </w:r>
    </w:p>
    <w:p w14:paraId="795BB635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|</w:t>
      </w:r>
    </w:p>
    <w:p w14:paraId="4E6A026B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| Has Role</w:t>
      </w:r>
    </w:p>
    <w:p w14:paraId="53EBA3C1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v</w:t>
      </w:r>
    </w:p>
    <w:p w14:paraId="11F5F7A3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lastRenderedPageBreak/>
        <w:t>Vendor Applicant</w:t>
      </w:r>
    </w:p>
    <w:p w14:paraId="2429D77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|</w:t>
      </w:r>
    </w:p>
    <w:p w14:paraId="743CEE3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v</w:t>
      </w:r>
    </w:p>
    <w:p w14:paraId="608B8DF8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Vendor Application Permission</w:t>
      </w:r>
    </w:p>
    <w:p w14:paraId="64D242C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335FE02D">
          <v:rect id="_x0000_i3921" style="width:0;height:1.5pt" o:hralign="center" o:hrstd="t" o:hr="t" fillcolor="#a0a0a0" stroked="f"/>
        </w:pict>
      </w:r>
    </w:p>
    <w:p w14:paraId="7158A468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M — REDUCE WRITE ACCESS</w:t>
      </w:r>
    </w:p>
    <w:p w14:paraId="70A81AFF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68. Business Requirement</w:t>
      </w:r>
    </w:p>
    <w:p w14:paraId="7C209428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Vendor should:</w:t>
      </w:r>
    </w:p>
    <w:p w14:paraId="08E0B58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Create application</w:t>
      </w:r>
    </w:p>
    <w:p w14:paraId="2FA18ECE" w14:textId="77777777" w:rsidR="004271DE" w:rsidRPr="004271DE" w:rsidRDefault="004271DE" w:rsidP="004271DE">
      <w:pPr>
        <w:rPr>
          <w:sz w:val="32"/>
          <w:szCs w:val="32"/>
        </w:rPr>
      </w:pPr>
    </w:p>
    <w:p w14:paraId="63F05198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Read own application</w:t>
      </w:r>
    </w:p>
    <w:p w14:paraId="15772F7B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Should a Vendor freely modify:</w:t>
      </w:r>
    </w:p>
    <w:p w14:paraId="18652D72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Approved</w:t>
      </w:r>
    </w:p>
    <w:p w14:paraId="7C8D24E2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or:</w:t>
      </w:r>
    </w:p>
    <w:p w14:paraId="4DCCF454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Rejected</w:t>
      </w:r>
    </w:p>
    <w:p w14:paraId="4AC608A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applications?</w:t>
      </w:r>
    </w:p>
    <w:p w14:paraId="2A474CE8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No.</w:t>
      </w:r>
    </w:p>
    <w:p w14:paraId="0C5E3062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0027E72F">
          <v:rect id="_x0000_i3922" style="width:0;height:1.5pt" o:hralign="center" o:hrstd="t" o:hr="t" fillcolor="#a0a0a0" stroked="f"/>
        </w:pict>
      </w:r>
    </w:p>
    <w:p w14:paraId="1472D9C0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69. Secure Baseline</w:t>
      </w:r>
    </w:p>
    <w:p w14:paraId="15184C6E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For v1.0 use:</w:t>
      </w:r>
    </w:p>
    <w:p w14:paraId="6038DBD8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Create</w:t>
      </w:r>
    </w:p>
    <w:p w14:paraId="0056DD0B" w14:textId="77777777" w:rsidR="004271DE" w:rsidRPr="004271DE" w:rsidRDefault="004271DE" w:rsidP="004271DE">
      <w:pPr>
        <w:rPr>
          <w:sz w:val="32"/>
          <w:szCs w:val="32"/>
        </w:rPr>
      </w:pPr>
    </w:p>
    <w:p w14:paraId="1F6A8DDE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lastRenderedPageBreak/>
        <w:t>Read</w:t>
      </w:r>
    </w:p>
    <w:p w14:paraId="55D15132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only.</w:t>
      </w:r>
    </w:p>
    <w:p w14:paraId="5A24C155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Remove:</w:t>
      </w:r>
    </w:p>
    <w:p w14:paraId="4F19AF5F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Write.</w:t>
      </w:r>
    </w:p>
    <w:p w14:paraId="2769B305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15DC9878">
          <v:rect id="_x0000_i3923" style="width:0;height:1.5pt" o:hralign="center" o:hrstd="t" o:hr="t" fillcolor="#a0a0a0" stroked="f"/>
        </w:pict>
      </w:r>
    </w:p>
    <w:p w14:paraId="1D0582B0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70. Why?</w:t>
      </w:r>
    </w:p>
    <w:p w14:paraId="7773526E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We haven't yet implemented a controlled:</w:t>
      </w:r>
    </w:p>
    <w:p w14:paraId="1E2E4484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Edit-before-review workflow.</w:t>
      </w:r>
    </w:p>
    <w:p w14:paraId="70074DD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Least privilege says:</w:t>
      </w:r>
    </w:p>
    <w:p w14:paraId="63426C20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Don't grant a capability until required.</w:t>
      </w:r>
    </w:p>
    <w:p w14:paraId="063AEFDB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4AD1F562">
          <v:rect id="_x0000_i3924" style="width:0;height:1.5pt" o:hralign="center" o:hrstd="t" o:hr="t" fillcolor="#a0a0a0" stroked="f"/>
        </w:pict>
      </w:r>
    </w:p>
    <w:p w14:paraId="1E104B13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71. Future Enhancement</w:t>
      </w:r>
    </w:p>
    <w:p w14:paraId="721CD950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If vendors need corrections:</w:t>
      </w:r>
    </w:p>
    <w:p w14:paraId="57C9C1DB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Submitted</w:t>
      </w:r>
    </w:p>
    <w:p w14:paraId="721EC8B2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rFonts w:ascii="Times New Roman" w:hAnsi="Times New Roman" w:cs="Times New Roman"/>
          <w:sz w:val="32"/>
          <w:szCs w:val="32"/>
        </w:rPr>
        <w:t>→</w:t>
      </w:r>
      <w:r w:rsidRPr="004271DE">
        <w:rPr>
          <w:sz w:val="32"/>
          <w:szCs w:val="32"/>
        </w:rPr>
        <w:t xml:space="preserve"> Correction Requested</w:t>
      </w:r>
    </w:p>
    <w:p w14:paraId="2206423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rFonts w:ascii="Times New Roman" w:hAnsi="Times New Roman" w:cs="Times New Roman"/>
          <w:sz w:val="32"/>
          <w:szCs w:val="32"/>
        </w:rPr>
        <w:t>→</w:t>
      </w:r>
      <w:r w:rsidRPr="004271DE">
        <w:rPr>
          <w:sz w:val="32"/>
          <w:szCs w:val="32"/>
        </w:rPr>
        <w:t xml:space="preserve"> Vendor Edit</w:t>
      </w:r>
    </w:p>
    <w:p w14:paraId="6526DAA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rFonts w:ascii="Times New Roman" w:hAnsi="Times New Roman" w:cs="Times New Roman"/>
          <w:sz w:val="32"/>
          <w:szCs w:val="32"/>
        </w:rPr>
        <w:t>→</w:t>
      </w:r>
      <w:r w:rsidRPr="004271DE">
        <w:rPr>
          <w:sz w:val="32"/>
          <w:szCs w:val="32"/>
        </w:rPr>
        <w:t xml:space="preserve"> Resubmit</w:t>
      </w:r>
    </w:p>
    <w:p w14:paraId="1E9FD62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Then enable a controlled:</w:t>
      </w:r>
    </w:p>
    <w:p w14:paraId="74E7253A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Write path.</w:t>
      </w:r>
    </w:p>
    <w:p w14:paraId="628C0F77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73BF84E0">
          <v:rect id="_x0000_i3925" style="width:0;height:1.5pt" o:hralign="center" o:hrstd="t" o:hr="t" fillcolor="#a0a0a0" stroked="f"/>
        </w:pict>
      </w:r>
    </w:p>
    <w:p w14:paraId="323A2990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N — CONTACT ACCESS</w:t>
      </w:r>
    </w:p>
    <w:p w14:paraId="7C595146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72. Access Type</w:t>
      </w:r>
    </w:p>
    <w:p w14:paraId="098FF414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lastRenderedPageBreak/>
        <w:t>Keep:</w:t>
      </w:r>
    </w:p>
    <w:p w14:paraId="72934A4D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Contact Access.</w:t>
      </w:r>
    </w:p>
    <w:p w14:paraId="17965E2B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15597459">
          <v:rect id="_x0000_i3926" style="width:0;height:1.5pt" o:hralign="center" o:hrstd="t" o:hr="t" fillcolor="#a0a0a0" stroked="f"/>
        </w:pict>
      </w:r>
    </w:p>
    <w:p w14:paraId="7EA74433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73. Relationship</w:t>
      </w:r>
    </w:p>
    <w:p w14:paraId="71F05BA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Use:</w:t>
      </w:r>
    </w:p>
    <w:p w14:paraId="2CF8EAB7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Vendor Application</w:t>
      </w:r>
    </w:p>
    <w:p w14:paraId="64512840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.Applicant Contact</w:t>
      </w:r>
    </w:p>
    <w:p w14:paraId="1881FAD1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rFonts w:ascii="Times New Roman" w:hAnsi="Times New Roman" w:cs="Times New Roman"/>
          <w:sz w:val="32"/>
          <w:szCs w:val="32"/>
        </w:rPr>
        <w:t>→</w:t>
      </w:r>
    </w:p>
    <w:p w14:paraId="4D7FD60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Contact</w:t>
      </w:r>
    </w:p>
    <w:p w14:paraId="3C439E6B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23D12E42">
          <v:rect id="_x0000_i3927" style="width:0;height:1.5pt" o:hralign="center" o:hrstd="t" o:hr="t" fillcolor="#a0a0a0" stroked="f"/>
        </w:pict>
      </w:r>
    </w:p>
    <w:p w14:paraId="092145B7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74. Result</w:t>
      </w:r>
    </w:p>
    <w:p w14:paraId="5C7C44F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Sara receives access to rows where:</w:t>
      </w:r>
    </w:p>
    <w:p w14:paraId="266E762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Applicant Contact</w:t>
      </w:r>
    </w:p>
    <w:p w14:paraId="76B74F0B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=</w:t>
      </w:r>
    </w:p>
    <w:p w14:paraId="71603E85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Sara's Contact.</w:t>
      </w:r>
    </w:p>
    <w:p w14:paraId="144B7951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2AE86F19">
          <v:rect id="_x0000_i3928" style="width:0;height:1.5pt" o:hralign="center" o:hrstd="t" o:hr="t" fillcolor="#a0a0a0" stroked="f"/>
        </w:pict>
      </w:r>
    </w:p>
    <w:p w14:paraId="2E79DBCA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75. Daniel</w:t>
      </w:r>
    </w:p>
    <w:p w14:paraId="13F1932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Receives access where:</w:t>
      </w:r>
    </w:p>
    <w:p w14:paraId="35A7E111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Applicant Contact</w:t>
      </w:r>
    </w:p>
    <w:p w14:paraId="04721A1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=</w:t>
      </w:r>
    </w:p>
    <w:p w14:paraId="28601184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Daniel's Contact.</w:t>
      </w:r>
    </w:p>
    <w:p w14:paraId="088CC607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31FAD2BF">
          <v:rect id="_x0000_i3929" style="width:0;height:1.5pt" o:hralign="center" o:hrstd="t" o:hr="t" fillcolor="#a0a0a0" stroked="f"/>
        </w:pict>
      </w:r>
    </w:p>
    <w:p w14:paraId="1B95C28D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lastRenderedPageBreak/>
        <w:t>76. Concept</w:t>
      </w:r>
    </w:p>
    <w:p w14:paraId="5B55640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              Vendor Application A</w:t>
      </w:r>
    </w:p>
    <w:p w14:paraId="75EC35D7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             /</w:t>
      </w:r>
    </w:p>
    <w:p w14:paraId="01DA6143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Sara Contact ---</w:t>
      </w:r>
    </w:p>
    <w:p w14:paraId="31D1E70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             \</w:t>
      </w:r>
    </w:p>
    <w:p w14:paraId="5C9917BE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              Vendor Application B</w:t>
      </w:r>
    </w:p>
    <w:p w14:paraId="7830ABD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Sara can read:</w:t>
      </w:r>
    </w:p>
    <w:p w14:paraId="7E3D2C72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Her related records.</w:t>
      </w:r>
    </w:p>
    <w:p w14:paraId="0BDF0D6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7E73B9DB">
          <v:rect id="_x0000_i3930" style="width:0;height:1.5pt" o:hralign="center" o:hrstd="t" o:hr="t" fillcolor="#a0a0a0" stroked="f"/>
        </w:pict>
      </w:r>
    </w:p>
    <w:p w14:paraId="0712B364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O — GLOBAL ACCESS</w:t>
      </w:r>
    </w:p>
    <w:p w14:paraId="7378BDEB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77. Global Access</w:t>
      </w:r>
    </w:p>
    <w:p w14:paraId="7A1AE238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Global means permissions apply to:</w:t>
      </w:r>
    </w:p>
    <w:p w14:paraId="7465764D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All records</w:t>
      </w:r>
    </w:p>
    <w:p w14:paraId="737860D4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of the selected table for users in that Web Role.</w:t>
      </w:r>
    </w:p>
    <w:p w14:paraId="6C27A4C4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38AE09E9">
          <v:rect id="_x0000_i3931" style="width:0;height:1.5pt" o:hralign="center" o:hrstd="t" o:hr="t" fillcolor="#a0a0a0" stroked="f"/>
        </w:pict>
      </w:r>
    </w:p>
    <w:p w14:paraId="47E8E7DE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78. Dangerous Example</w:t>
      </w:r>
    </w:p>
    <w:p w14:paraId="4D140272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Vendor Applicant</w:t>
      </w:r>
    </w:p>
    <w:p w14:paraId="13AE9E3E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    |</w:t>
      </w:r>
    </w:p>
    <w:p w14:paraId="2CF9674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    v</w:t>
      </w:r>
    </w:p>
    <w:p w14:paraId="76FC9FF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GLOBAL READ</w:t>
      </w:r>
    </w:p>
    <w:p w14:paraId="54924410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    |</w:t>
      </w:r>
    </w:p>
    <w:p w14:paraId="0A49F89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    v</w:t>
      </w:r>
    </w:p>
    <w:p w14:paraId="52D2D6CE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lastRenderedPageBreak/>
        <w:t>Vendor Application</w:t>
      </w:r>
    </w:p>
    <w:p w14:paraId="7D8772C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Result:</w:t>
      </w:r>
    </w:p>
    <w:p w14:paraId="504B233E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Every Vendor Applicant could read:</w:t>
      </w:r>
    </w:p>
    <w:p w14:paraId="6D93F18A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Every Vendor Application.</w:t>
      </w:r>
    </w:p>
    <w:p w14:paraId="5FA62A2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07BEF329">
          <v:rect id="_x0000_i3932" style="width:0;height:1.5pt" o:hralign="center" o:hrstd="t" o:hr="t" fillcolor="#a0a0a0" stroked="f"/>
        </w:pict>
      </w:r>
    </w:p>
    <w:p w14:paraId="04ACE1AF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79. When Can Global Make Sense?</w:t>
      </w:r>
    </w:p>
    <w:p w14:paraId="775AA82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Example:</w:t>
      </w:r>
    </w:p>
    <w:p w14:paraId="6BF2A9A0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Public Product Catalog</w:t>
      </w:r>
    </w:p>
    <w:p w14:paraId="576252E3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or:</w:t>
      </w:r>
    </w:p>
    <w:p w14:paraId="7212C0B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Countries Reference Table</w:t>
      </w:r>
    </w:p>
    <w:p w14:paraId="54789FD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if the organization intentionally wants all authorized users to access those rows.</w:t>
      </w:r>
    </w:p>
    <w:p w14:paraId="3299207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43831242">
          <v:rect id="_x0000_i3933" style="width:0;height:1.5pt" o:hralign="center" o:hrstd="t" o:hr="t" fillcolor="#a0a0a0" stroked="f"/>
        </w:pict>
      </w:r>
    </w:p>
    <w:p w14:paraId="377F973A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80. Rule</w:t>
      </w:r>
    </w:p>
    <w:p w14:paraId="34D95AA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Global isn't:</w:t>
      </w:r>
    </w:p>
    <w:p w14:paraId="117840B8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Bad.</w:t>
      </w:r>
    </w:p>
    <w:p w14:paraId="4D578A37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Global is:</w:t>
      </w:r>
    </w:p>
    <w:p w14:paraId="325E42BD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Broad.</w:t>
      </w:r>
    </w:p>
    <w:p w14:paraId="65330F92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Use only when:</w:t>
      </w:r>
    </w:p>
    <w:p w14:paraId="72E935BE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Broad access is intended.</w:t>
      </w:r>
    </w:p>
    <w:p w14:paraId="77BFB4D4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166047D2">
          <v:rect id="_x0000_i3934" style="width:0;height:1.5pt" o:hralign="center" o:hrstd="t" o:hr="t" fillcolor="#a0a0a0" stroked="f"/>
        </w:pict>
      </w:r>
    </w:p>
    <w:p w14:paraId="10891E22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P — CONTACT ACCESS VS GLOBAL</w:t>
      </w:r>
    </w:p>
    <w:p w14:paraId="7755AE3A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lastRenderedPageBreak/>
        <w:t>81. Vendor Application</w:t>
      </w:r>
    </w:p>
    <w:p w14:paraId="2D09E9E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Use:</w:t>
      </w:r>
    </w:p>
    <w:p w14:paraId="705ED5B9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Contact.</w:t>
      </w:r>
    </w:p>
    <w:p w14:paraId="013A0AC1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06AFEE9A">
          <v:rect id="_x0000_i3935" style="width:0;height:1.5pt" o:hralign="center" o:hrstd="t" o:hr="t" fillcolor="#a0a0a0" stroked="f"/>
        </w:pict>
      </w:r>
    </w:p>
    <w:p w14:paraId="2ABB3AFF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82. Public Vendor Categories</w:t>
      </w:r>
    </w:p>
    <w:p w14:paraId="6BD31AE8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Could use:</w:t>
      </w:r>
    </w:p>
    <w:p w14:paraId="1CBC2C8F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Global Read</w:t>
      </w:r>
    </w:p>
    <w:p w14:paraId="7A0625F7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if every vendor should read the same category reference data.</w:t>
      </w:r>
    </w:p>
    <w:p w14:paraId="58EB618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26613CF9">
          <v:rect id="_x0000_i3936" style="width:0;height:1.5pt" o:hralign="center" o:hrstd="t" o:hr="t" fillcolor="#a0a0a0" stroked="f"/>
        </w:pict>
      </w:r>
    </w:p>
    <w:p w14:paraId="590947FE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83. Mental Model</w:t>
      </w:r>
    </w:p>
    <w:p w14:paraId="541BADD8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GLOBAL</w:t>
      </w:r>
    </w:p>
    <w:p w14:paraId="44E917C0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rFonts w:ascii="Times New Roman" w:hAnsi="Times New Roman" w:cs="Times New Roman"/>
          <w:sz w:val="32"/>
          <w:szCs w:val="32"/>
        </w:rPr>
        <w:t>→</w:t>
      </w:r>
      <w:r w:rsidRPr="004271DE">
        <w:rPr>
          <w:sz w:val="32"/>
          <w:szCs w:val="32"/>
        </w:rPr>
        <w:t xml:space="preserve"> All records</w:t>
      </w:r>
    </w:p>
    <w:p w14:paraId="3D410A40" w14:textId="77777777" w:rsidR="004271DE" w:rsidRPr="004271DE" w:rsidRDefault="004271DE" w:rsidP="004271DE">
      <w:pPr>
        <w:rPr>
          <w:sz w:val="32"/>
          <w:szCs w:val="32"/>
        </w:rPr>
      </w:pPr>
    </w:p>
    <w:p w14:paraId="03330981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CONTACT</w:t>
      </w:r>
    </w:p>
    <w:p w14:paraId="58003B94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rFonts w:ascii="Times New Roman" w:hAnsi="Times New Roman" w:cs="Times New Roman"/>
          <w:sz w:val="32"/>
          <w:szCs w:val="32"/>
        </w:rPr>
        <w:t>→</w:t>
      </w:r>
      <w:r w:rsidRPr="004271DE">
        <w:rPr>
          <w:sz w:val="32"/>
          <w:szCs w:val="32"/>
        </w:rPr>
        <w:t xml:space="preserve"> Records related to current Contact</w:t>
      </w:r>
    </w:p>
    <w:p w14:paraId="1BFA92E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7B6CEAAE">
          <v:rect id="_x0000_i3937" style="width:0;height:1.5pt" o:hralign="center" o:hrstd="t" o:hr="t" fillcolor="#a0a0a0" stroked="f"/>
        </w:pict>
      </w:r>
    </w:p>
    <w:p w14:paraId="76E39018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Q — ACCOUNT ACCESS</w:t>
      </w:r>
    </w:p>
    <w:p w14:paraId="131BEE8B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84. New Requirement</w:t>
      </w:r>
    </w:p>
    <w:p w14:paraId="319B0DD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Apex Technology has:</w:t>
      </w:r>
    </w:p>
    <w:p w14:paraId="246F6FB7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Sara</w:t>
      </w:r>
    </w:p>
    <w:p w14:paraId="621D7B32" w14:textId="77777777" w:rsidR="004271DE" w:rsidRPr="004271DE" w:rsidRDefault="004271DE" w:rsidP="004271DE">
      <w:pPr>
        <w:rPr>
          <w:sz w:val="32"/>
          <w:szCs w:val="32"/>
        </w:rPr>
      </w:pPr>
    </w:p>
    <w:p w14:paraId="200C2474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Michael</w:t>
      </w:r>
    </w:p>
    <w:p w14:paraId="0CDF3037" w14:textId="77777777" w:rsidR="004271DE" w:rsidRPr="004271DE" w:rsidRDefault="004271DE" w:rsidP="004271DE">
      <w:pPr>
        <w:rPr>
          <w:sz w:val="32"/>
          <w:szCs w:val="32"/>
        </w:rPr>
      </w:pPr>
    </w:p>
    <w:p w14:paraId="694958B0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Ahmed</w:t>
      </w:r>
    </w:p>
    <w:p w14:paraId="3DDC464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as separate portal users.</w:t>
      </w:r>
    </w:p>
    <w:p w14:paraId="46820D88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Management says:</w:t>
      </w:r>
    </w:p>
    <w:p w14:paraId="064DE32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All Apex employees should see applications submitted for Apex.</w:t>
      </w:r>
    </w:p>
    <w:p w14:paraId="7510840B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Contact Access may be:</w:t>
      </w:r>
    </w:p>
    <w:p w14:paraId="15A68645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Too restrictive.</w:t>
      </w:r>
    </w:p>
    <w:p w14:paraId="3079CAA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1C740754">
          <v:rect id="_x0000_i3938" style="width:0;height:1.5pt" o:hralign="center" o:hrstd="t" o:hr="t" fillcolor="#a0a0a0" stroked="f"/>
        </w:pict>
      </w:r>
    </w:p>
    <w:p w14:paraId="4B611EDF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85. Account Access</w:t>
      </w:r>
    </w:p>
    <w:p w14:paraId="67EA2A8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Account Access authorizes records related to:</w:t>
      </w:r>
    </w:p>
    <w:p w14:paraId="1D6F3F63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The signed-in Contact's Account.</w:t>
      </w:r>
    </w:p>
    <w:p w14:paraId="4FDF7C7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2A49ED92">
          <v:rect id="_x0000_i3939" style="width:0;height:1.5pt" o:hralign="center" o:hrstd="t" o:hr="t" fillcolor="#a0a0a0" stroked="f"/>
        </w:pict>
      </w:r>
    </w:p>
    <w:p w14:paraId="4BB7210C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86. Architecture</w:t>
      </w:r>
    </w:p>
    <w:p w14:paraId="4B7BA333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          APEX ACCOUNT</w:t>
      </w:r>
    </w:p>
    <w:p w14:paraId="6130AD33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          /          \</w:t>
      </w:r>
    </w:p>
    <w:p w14:paraId="237156EB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         /            \</w:t>
      </w:r>
    </w:p>
    <w:p w14:paraId="4E204398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   Sara Contact    Michael Contact</w:t>
      </w:r>
    </w:p>
    <w:p w14:paraId="46CE105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          \          /</w:t>
      </w:r>
    </w:p>
    <w:p w14:paraId="6A557F38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           \        /</w:t>
      </w:r>
    </w:p>
    <w:p w14:paraId="6CFE683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       Apex Applications</w:t>
      </w:r>
    </w:p>
    <w:p w14:paraId="76F14D9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712BBB86">
          <v:rect id="_x0000_i3940" style="width:0;height:1.5pt" o:hralign="center" o:hrstd="t" o:hr="t" fillcolor="#a0a0a0" stroked="f"/>
        </w:pict>
      </w:r>
    </w:p>
    <w:p w14:paraId="223A6F80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lastRenderedPageBreak/>
        <w:t>87. Data Model Needed</w:t>
      </w:r>
    </w:p>
    <w:p w14:paraId="36D44CA7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For Account Access we need a relationship such as:</w:t>
      </w:r>
    </w:p>
    <w:p w14:paraId="098D83A1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Vendor Application</w:t>
      </w:r>
    </w:p>
    <w:p w14:paraId="14FF6C9E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   |</w:t>
      </w:r>
    </w:p>
    <w:p w14:paraId="25F6948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Vendor Account</w:t>
      </w:r>
    </w:p>
    <w:p w14:paraId="7FADFD6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   |</w:t>
      </w:r>
    </w:p>
    <w:p w14:paraId="50DF2EE2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   v</w:t>
      </w:r>
    </w:p>
    <w:p w14:paraId="1D16859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Account</w:t>
      </w:r>
    </w:p>
    <w:p w14:paraId="0410DF5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and Contacts associated with:</w:t>
      </w:r>
    </w:p>
    <w:p w14:paraId="1655818D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That Account.</w:t>
      </w:r>
    </w:p>
    <w:p w14:paraId="6957A961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35C5FA71">
          <v:rect id="_x0000_i3941" style="width:0;height:1.5pt" o:hralign="center" o:hrstd="t" o:hr="t" fillcolor="#a0a0a0" stroked="f"/>
        </w:pict>
      </w:r>
    </w:p>
    <w:p w14:paraId="6309E00D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88. Use Case</w:t>
      </w:r>
    </w:p>
    <w:p w14:paraId="0CE54F8E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Account Access works well for:</w:t>
      </w:r>
    </w:p>
    <w:p w14:paraId="5429C597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B2B organization-level portals.</w:t>
      </w:r>
    </w:p>
    <w:p w14:paraId="618E04E0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07259726">
          <v:rect id="_x0000_i3942" style="width:0;height:1.5pt" o:hralign="center" o:hrstd="t" o:hr="t" fillcolor="#a0a0a0" stroked="f"/>
        </w:pict>
      </w:r>
    </w:p>
    <w:p w14:paraId="205DE91B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89. Example</w:t>
      </w:r>
    </w:p>
    <w:p w14:paraId="4DC48195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One company:</w:t>
      </w:r>
    </w:p>
    <w:p w14:paraId="06AC03A1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Blue Nile Logistics</w:t>
      </w:r>
    </w:p>
    <w:p w14:paraId="1013EA71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has:</w:t>
      </w:r>
    </w:p>
    <w:p w14:paraId="6715B84E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Procurement Manager</w:t>
      </w:r>
    </w:p>
    <w:p w14:paraId="474C7E93" w14:textId="77777777" w:rsidR="004271DE" w:rsidRPr="004271DE" w:rsidRDefault="004271DE" w:rsidP="004271DE">
      <w:pPr>
        <w:rPr>
          <w:sz w:val="32"/>
          <w:szCs w:val="32"/>
        </w:rPr>
      </w:pPr>
    </w:p>
    <w:p w14:paraId="5CA09901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Finance Officer</w:t>
      </w:r>
    </w:p>
    <w:p w14:paraId="181A9FC5" w14:textId="77777777" w:rsidR="004271DE" w:rsidRPr="004271DE" w:rsidRDefault="004271DE" w:rsidP="004271DE">
      <w:pPr>
        <w:rPr>
          <w:sz w:val="32"/>
          <w:szCs w:val="32"/>
        </w:rPr>
      </w:pPr>
    </w:p>
    <w:p w14:paraId="50700B54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Managing Director</w:t>
      </w:r>
    </w:p>
    <w:p w14:paraId="756F6948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All need access to:</w:t>
      </w:r>
    </w:p>
    <w:p w14:paraId="4E26F235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Their organization's Vendor Applications.</w:t>
      </w:r>
    </w:p>
    <w:p w14:paraId="4726A941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482434F7">
          <v:rect id="_x0000_i3943" style="width:0;height:1.5pt" o:hralign="center" o:hrstd="t" o:hr="t" fillcolor="#a0a0a0" stroked="f"/>
        </w:pict>
      </w:r>
    </w:p>
    <w:p w14:paraId="3137FFD3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90. Contact vs Account Decision</w:t>
      </w:r>
    </w:p>
    <w:p w14:paraId="4C5E19FE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Use:</w:t>
      </w:r>
    </w:p>
    <w:p w14:paraId="51180508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Contact Access</w:t>
      </w:r>
    </w:p>
    <w:p w14:paraId="2185E2FE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when records belong to:</w:t>
      </w:r>
    </w:p>
    <w:p w14:paraId="2861F102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Individual portal users.</w:t>
      </w:r>
    </w:p>
    <w:p w14:paraId="50679F2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Use:</w:t>
      </w:r>
    </w:p>
    <w:p w14:paraId="3252B687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Account Access</w:t>
      </w:r>
    </w:p>
    <w:p w14:paraId="2A31147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when records belong to:</w:t>
      </w:r>
    </w:p>
    <w:p w14:paraId="37EACE48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Customer/vendor organizations.</w:t>
      </w:r>
    </w:p>
    <w:p w14:paraId="45F86AB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3010CF5C">
          <v:rect id="_x0000_i3944" style="width:0;height:1.5pt" o:hralign="center" o:hrstd="t" o:hr="t" fillcolor="#a0a0a0" stroked="f"/>
        </w:pict>
      </w:r>
    </w:p>
    <w:p w14:paraId="662297B0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R — WHICH MODEL SHOULD OUR PORTAL USE?</w:t>
      </w:r>
    </w:p>
    <w:p w14:paraId="58223764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91. Current v1.0</w:t>
      </w:r>
    </w:p>
    <w:p w14:paraId="33B3EC38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Use:</w:t>
      </w:r>
    </w:p>
    <w:p w14:paraId="1879E19C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Contact Access.</w:t>
      </w:r>
    </w:p>
    <w:p w14:paraId="16D0D92B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Why?</w:t>
      </w:r>
    </w:p>
    <w:p w14:paraId="652802A3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Our Day 21 model explicitly defines:</w:t>
      </w:r>
    </w:p>
    <w:p w14:paraId="4AFA1403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Applicant Contact</w:t>
      </w:r>
    </w:p>
    <w:p w14:paraId="76DE870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lastRenderedPageBreak/>
        <w:t>and our requirement is:</w:t>
      </w:r>
    </w:p>
    <w:p w14:paraId="51EF5D34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Vendors see applications they personally submitted.</w:t>
      </w:r>
    </w:p>
    <w:p w14:paraId="66D77452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0FEFB7EB">
          <v:rect id="_x0000_i3945" style="width:0;height:1.5pt" o:hralign="center" o:hrstd="t" o:hr="t" fillcolor="#a0a0a0" stroked="f"/>
        </w:pict>
      </w:r>
    </w:p>
    <w:p w14:paraId="72966539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92. Future v2.0</w:t>
      </w:r>
    </w:p>
    <w:p w14:paraId="0EB62A14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If requirement changes to organization-wide access:</w:t>
      </w:r>
    </w:p>
    <w:p w14:paraId="7D790A2B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Create:</w:t>
      </w:r>
    </w:p>
    <w:p w14:paraId="278809B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Vendor Account</w:t>
      </w:r>
    </w:p>
    <w:p w14:paraId="28E948C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relationship and evaluate:</w:t>
      </w:r>
    </w:p>
    <w:p w14:paraId="189A0D4E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Account Access.</w:t>
      </w:r>
    </w:p>
    <w:p w14:paraId="68FD2B58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7A6F6E63">
          <v:rect id="_x0000_i3946" style="width:0;height:1.5pt" o:hralign="center" o:hrstd="t" o:hr="t" fillcolor="#a0a0a0" stroked="f"/>
        </w:pict>
      </w:r>
    </w:p>
    <w:p w14:paraId="5374D025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S — SELF ACCESS</w:t>
      </w:r>
    </w:p>
    <w:p w14:paraId="4361FAFA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93. Self Access</w:t>
      </w:r>
    </w:p>
    <w:p w14:paraId="20E61300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Self Access applies to:</w:t>
      </w:r>
    </w:p>
    <w:p w14:paraId="3573BA19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The signed-in user's own Contact record.</w:t>
      </w:r>
    </w:p>
    <w:p w14:paraId="33B7156B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1FEAB8C3">
          <v:rect id="_x0000_i3947" style="width:0;height:1.5pt" o:hralign="center" o:hrstd="t" o:hr="t" fillcolor="#a0a0a0" stroked="f"/>
        </w:pict>
      </w:r>
    </w:p>
    <w:p w14:paraId="11BD7687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94. Example</w:t>
      </w:r>
    </w:p>
    <w:p w14:paraId="2C78C58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Profile page:</w:t>
      </w:r>
    </w:p>
    <w:p w14:paraId="303F8804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My Name</w:t>
      </w:r>
    </w:p>
    <w:p w14:paraId="1051DA79" w14:textId="77777777" w:rsidR="004271DE" w:rsidRPr="004271DE" w:rsidRDefault="004271DE" w:rsidP="004271DE">
      <w:pPr>
        <w:rPr>
          <w:sz w:val="32"/>
          <w:szCs w:val="32"/>
        </w:rPr>
      </w:pPr>
    </w:p>
    <w:p w14:paraId="2F36FF58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My Email</w:t>
      </w:r>
    </w:p>
    <w:p w14:paraId="6BEE8CF6" w14:textId="77777777" w:rsidR="004271DE" w:rsidRPr="004271DE" w:rsidRDefault="004271DE" w:rsidP="004271DE">
      <w:pPr>
        <w:rPr>
          <w:sz w:val="32"/>
          <w:szCs w:val="32"/>
        </w:rPr>
      </w:pPr>
    </w:p>
    <w:p w14:paraId="39A2A9D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My Phone</w:t>
      </w:r>
    </w:p>
    <w:p w14:paraId="305A42F2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lastRenderedPageBreak/>
        <w:t>uses:</w:t>
      </w:r>
    </w:p>
    <w:p w14:paraId="11C70D57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Contact self access.</w:t>
      </w:r>
    </w:p>
    <w:p w14:paraId="1C578AC4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0ABEE0CB">
          <v:rect id="_x0000_i3948" style="width:0;height:1.5pt" o:hralign="center" o:hrstd="t" o:hr="t" fillcolor="#a0a0a0" stroked="f"/>
        </w:pict>
      </w:r>
    </w:p>
    <w:p w14:paraId="6573319B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95. Not for Vendor Application</w:t>
      </w:r>
    </w:p>
    <w:p w14:paraId="0F42EE30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Vendor Application isn't itself:</w:t>
      </w:r>
    </w:p>
    <w:p w14:paraId="15B869FA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The user's Contact row.</w:t>
      </w:r>
    </w:p>
    <w:p w14:paraId="5EC65AA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Therefore Self Access isn't our main application permission.</w:t>
      </w:r>
    </w:p>
    <w:p w14:paraId="7A91D49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57C277F4">
          <v:rect id="_x0000_i3949" style="width:0;height:1.5pt" o:hralign="center" o:hrstd="t" o:hr="t" fillcolor="#a0a0a0" stroked="f"/>
        </w:pict>
      </w:r>
    </w:p>
    <w:p w14:paraId="4796CAED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T — CUSTOM ACCESS</w:t>
      </w:r>
    </w:p>
    <w:p w14:paraId="7EF3C6FA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96. Current Advanced Capability</w:t>
      </w:r>
    </w:p>
    <w:p w14:paraId="69255FB3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Power Pages also exposes:</w:t>
      </w:r>
    </w:p>
    <w:p w14:paraId="59D55208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Custom Access</w:t>
      </w:r>
    </w:p>
    <w:p w14:paraId="67B8EE58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for sites using supported enhanced authorization capabilities.</w:t>
      </w:r>
    </w:p>
    <w:p w14:paraId="3C9CA652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5A80ABEC">
          <v:rect id="_x0000_i3950" style="width:0;height:1.5pt" o:hralign="center" o:hrstd="t" o:hr="t" fillcolor="#a0a0a0" stroked="f"/>
        </w:pict>
      </w:r>
    </w:p>
    <w:p w14:paraId="60A57765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97. Purpose</w:t>
      </w:r>
    </w:p>
    <w:p w14:paraId="46E25534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Custom Access can provide more granular filtering based on:</w:t>
      </w:r>
    </w:p>
    <w:p w14:paraId="73EB7ADD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FetchXML filter criteria.</w:t>
      </w:r>
    </w:p>
    <w:p w14:paraId="2BD55B5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1550663D">
          <v:rect id="_x0000_i3951" style="width:0;height:1.5pt" o:hralign="center" o:hrstd="t" o:hr="t" fillcolor="#a0a0a0" stroked="f"/>
        </w:pict>
      </w:r>
    </w:p>
    <w:p w14:paraId="331EA1A1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98. Example Concept</w:t>
      </w:r>
    </w:p>
    <w:p w14:paraId="392B62B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Could theoretically authorize:</w:t>
      </w:r>
    </w:p>
    <w:p w14:paraId="507726C0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Records where</w:t>
      </w:r>
    </w:p>
    <w:p w14:paraId="061681E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Status = Submitted</w:t>
      </w:r>
    </w:p>
    <w:p w14:paraId="2882087B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lastRenderedPageBreak/>
        <w:t>AND</w:t>
      </w:r>
    </w:p>
    <w:p w14:paraId="1F8C2BCE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Region = East</w:t>
      </w:r>
    </w:p>
    <w:p w14:paraId="5F793E7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for an appropriate role.</w:t>
      </w:r>
    </w:p>
    <w:p w14:paraId="495F84F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486EDC0B">
          <v:rect id="_x0000_i3952" style="width:0;height:1.5pt" o:hralign="center" o:hrstd="t" o:hr="t" fillcolor="#a0a0a0" stroked="f"/>
        </w:pict>
      </w:r>
    </w:p>
    <w:p w14:paraId="707D2171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99. Day 22</w:t>
      </w:r>
    </w:p>
    <w:p w14:paraId="0B78D5D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Concept only.</w:t>
      </w:r>
    </w:p>
    <w:p w14:paraId="35B0D1F4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Don't use preview/advanced authorization merely to solve a simple:</w:t>
      </w:r>
    </w:p>
    <w:p w14:paraId="5B735B99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Contact relationship</w:t>
      </w:r>
    </w:p>
    <w:p w14:paraId="738DF43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requirement.</w:t>
      </w:r>
    </w:p>
    <w:p w14:paraId="27DFCB70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5FFC8070">
          <v:rect id="_x0000_i3953" style="width:0;height:1.5pt" o:hralign="center" o:hrstd="t" o:hr="t" fillcolor="#a0a0a0" stroked="f"/>
        </w:pict>
      </w:r>
    </w:p>
    <w:p w14:paraId="4F8C4427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U — PARENT / CHILD TABLE PERMISSIONS</w:t>
      </w:r>
    </w:p>
    <w:p w14:paraId="531F7C69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100. Scenario</w:t>
      </w:r>
    </w:p>
    <w:p w14:paraId="79F4A5B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Future Vendor Portal supports:</w:t>
      </w:r>
    </w:p>
    <w:p w14:paraId="3986CBC1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Vendor Application</w:t>
      </w:r>
    </w:p>
    <w:p w14:paraId="03437645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   |</w:t>
      </w:r>
    </w:p>
    <w:p w14:paraId="4E1CEFA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   +---- Supporting Documents</w:t>
      </w:r>
    </w:p>
    <w:p w14:paraId="472301E2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   |</w:t>
      </w:r>
    </w:p>
    <w:p w14:paraId="250C23A1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   +---- Contact Persons</w:t>
      </w:r>
    </w:p>
    <w:p w14:paraId="5DBF99E0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74D83ED9">
          <v:rect id="_x0000_i3954" style="width:0;height:1.5pt" o:hralign="center" o:hrstd="t" o:hr="t" fillcolor="#a0a0a0" stroked="f"/>
        </w:pict>
      </w:r>
    </w:p>
    <w:p w14:paraId="1A7EFDAB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101. Problem</w:t>
      </w:r>
    </w:p>
    <w:p w14:paraId="14D6540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Vendor has permission to:</w:t>
      </w:r>
    </w:p>
    <w:p w14:paraId="7D6342C5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lastRenderedPageBreak/>
        <w:t>Vendor Application.</w:t>
      </w:r>
    </w:p>
    <w:p w14:paraId="64058DC7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Does that automatically mean they can read:</w:t>
      </w:r>
    </w:p>
    <w:p w14:paraId="441D0234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Supporting Document records?</w:t>
      </w:r>
    </w:p>
    <w:p w14:paraId="27EA68D9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No.</w:t>
      </w:r>
    </w:p>
    <w:p w14:paraId="66C50C25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26EFF5D5">
          <v:rect id="_x0000_i3955" style="width:0;height:1.5pt" o:hralign="center" o:hrstd="t" o:hr="t" fillcolor="#a0a0a0" stroked="f"/>
        </w:pict>
      </w:r>
    </w:p>
    <w:p w14:paraId="306FD3F0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102. Child Permission</w:t>
      </w:r>
    </w:p>
    <w:p w14:paraId="4D2278A0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 child Table Permission can grant access to:</w:t>
      </w:r>
    </w:p>
    <w:p w14:paraId="3E7A752E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Related records</w:t>
      </w:r>
    </w:p>
    <w:p w14:paraId="7AEE447E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through a relationship to the parent-authorized record.</w:t>
      </w:r>
    </w:p>
    <w:p w14:paraId="21C68D5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5EB6AE8A">
          <v:rect id="_x0000_i3956" style="width:0;height:1.5pt" o:hralign="center" o:hrstd="t" o:hr="t" fillcolor="#a0a0a0" stroked="f"/>
        </w:pict>
      </w:r>
    </w:p>
    <w:p w14:paraId="5929D85D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103. Architecture</w:t>
      </w:r>
    </w:p>
    <w:p w14:paraId="355E4EB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CONTACT</w:t>
      </w:r>
    </w:p>
    <w:p w14:paraId="7DFF722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|</w:t>
      </w:r>
    </w:p>
    <w:p w14:paraId="4BCB965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v</w:t>
      </w:r>
    </w:p>
    <w:p w14:paraId="5C545735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Vendor Application</w:t>
      </w:r>
    </w:p>
    <w:p w14:paraId="2AA27BE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|</w:t>
      </w:r>
    </w:p>
    <w:p w14:paraId="3677F2C2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| Parent Permission</w:t>
      </w:r>
    </w:p>
    <w:p w14:paraId="32A8CBE7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|</w:t>
      </w:r>
    </w:p>
    <w:p w14:paraId="10A32514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+------ Vendor Document</w:t>
      </w:r>
    </w:p>
    <w:p w14:paraId="5DD220AB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             |</w:t>
      </w:r>
    </w:p>
    <w:p w14:paraId="613C26F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             | Child Permission</w:t>
      </w:r>
    </w:p>
    <w:p w14:paraId="5BB0ED8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2152CCE2">
          <v:rect id="_x0000_i3957" style="width:0;height:1.5pt" o:hralign="center" o:hrstd="t" o:hr="t" fillcolor="#a0a0a0" stroked="f"/>
        </w:pict>
      </w:r>
    </w:p>
    <w:p w14:paraId="2D958600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lastRenderedPageBreak/>
        <w:t>104. Example</w:t>
      </w:r>
    </w:p>
    <w:p w14:paraId="5C4270A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Sara can read:</w:t>
      </w:r>
    </w:p>
    <w:p w14:paraId="7BE9DCB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Apex Vendor Application</w:t>
      </w:r>
    </w:p>
    <w:p w14:paraId="55C61F77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therefore she can also read:</w:t>
      </w:r>
    </w:p>
    <w:p w14:paraId="2CB20C25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Documents belonging to</w:t>
      </w:r>
    </w:p>
    <w:p w14:paraId="4588C135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Apex Vendor Application</w:t>
      </w:r>
    </w:p>
    <w:p w14:paraId="2A68D8F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if configured through:</w:t>
      </w:r>
    </w:p>
    <w:p w14:paraId="13580C84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Child Permission.</w:t>
      </w:r>
    </w:p>
    <w:p w14:paraId="33E4F1CE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008AD166">
          <v:rect id="_x0000_i3958" style="width:0;height:1.5pt" o:hralign="center" o:hrstd="t" o:hr="t" fillcolor="#a0a0a0" stroked="f"/>
        </w:pict>
      </w:r>
    </w:p>
    <w:p w14:paraId="711D3B1B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105. Design Studio</w:t>
      </w:r>
    </w:p>
    <w:p w14:paraId="097181C2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Current Design Studio allows:</w:t>
      </w:r>
    </w:p>
    <w:p w14:paraId="628BA832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Adding Child Permissions</w:t>
      </w:r>
    </w:p>
    <w:p w14:paraId="22C07343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to an existing parent Table Permission.</w:t>
      </w:r>
    </w:p>
    <w:p w14:paraId="4C1296C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688FDA9E">
          <v:rect id="_x0000_i3959" style="width:0;height:1.5pt" o:hralign="center" o:hrstd="t" o:hr="t" fillcolor="#a0a0a0" stroked="f"/>
        </w:pict>
      </w:r>
    </w:p>
    <w:p w14:paraId="002FF890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106. Child Permission Requires</w:t>
      </w:r>
    </w:p>
    <w:p w14:paraId="4B5F67BB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Configuration such as:</w:t>
      </w:r>
    </w:p>
    <w:p w14:paraId="261B4C5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Child Table</w:t>
      </w:r>
    </w:p>
    <w:p w14:paraId="004CCB47" w14:textId="77777777" w:rsidR="004271DE" w:rsidRPr="004271DE" w:rsidRDefault="004271DE" w:rsidP="004271DE">
      <w:pPr>
        <w:rPr>
          <w:sz w:val="32"/>
          <w:szCs w:val="32"/>
        </w:rPr>
      </w:pPr>
    </w:p>
    <w:p w14:paraId="1D1F073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Relationship to Parent Table</w:t>
      </w:r>
    </w:p>
    <w:p w14:paraId="4A6460BC" w14:textId="77777777" w:rsidR="004271DE" w:rsidRPr="004271DE" w:rsidRDefault="004271DE" w:rsidP="004271DE">
      <w:pPr>
        <w:rPr>
          <w:sz w:val="32"/>
          <w:szCs w:val="32"/>
        </w:rPr>
      </w:pPr>
    </w:p>
    <w:p w14:paraId="07DFE46B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Privileges</w:t>
      </w:r>
    </w:p>
    <w:p w14:paraId="334A815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71C2D1D0">
          <v:rect id="_x0000_i3960" style="width:0;height:1.5pt" o:hralign="center" o:hrstd="t" o:hr="t" fillcolor="#a0a0a0" stroked="f"/>
        </w:pict>
      </w:r>
    </w:p>
    <w:p w14:paraId="4C5191DE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lastRenderedPageBreak/>
        <w:t>107. Web Roles</w:t>
      </w:r>
    </w:p>
    <w:p w14:paraId="7055DD9E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Child permission roles are based on:</w:t>
      </w:r>
    </w:p>
    <w:p w14:paraId="2923ECC9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Parent permission role associations.</w:t>
      </w:r>
    </w:p>
    <w:p w14:paraId="623FB48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59F80BE0">
          <v:rect id="_x0000_i3961" style="width:0;height:1.5pt" o:hralign="center" o:hrstd="t" o:hr="t" fillcolor="#a0a0a0" stroked="f"/>
        </w:pict>
      </w:r>
    </w:p>
    <w:p w14:paraId="40FEAE1C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108. Important</w:t>
      </w:r>
    </w:p>
    <w:p w14:paraId="056A520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If the parent permission becomes ineffective:</w:t>
      </w:r>
    </w:p>
    <w:p w14:paraId="5ADA6316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Child permissions don't provide independent access through it.</w:t>
      </w:r>
    </w:p>
    <w:p w14:paraId="07181CD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1BEC7F32">
          <v:rect id="_x0000_i3962" style="width:0;height:1.5pt" o:hralign="center" o:hrstd="t" o:hr="t" fillcolor="#a0a0a0" stroked="f"/>
        </w:pict>
      </w:r>
    </w:p>
    <w:p w14:paraId="4316E90D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109. Optional Advanced Lab</w:t>
      </w:r>
    </w:p>
    <w:p w14:paraId="60F7711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Create:</w:t>
      </w:r>
    </w:p>
    <w:p w14:paraId="0FBB33C3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Vendor Application Document</w:t>
      </w:r>
    </w:p>
    <w:p w14:paraId="1BBD8B98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Table.</w:t>
      </w:r>
    </w:p>
    <w:p w14:paraId="51A11232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Columns:</w:t>
      </w:r>
    </w:p>
    <w:p w14:paraId="2B43E90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Document Name</w:t>
      </w:r>
    </w:p>
    <w:p w14:paraId="675045E0" w14:textId="77777777" w:rsidR="004271DE" w:rsidRPr="004271DE" w:rsidRDefault="004271DE" w:rsidP="004271DE">
      <w:pPr>
        <w:rPr>
          <w:sz w:val="32"/>
          <w:szCs w:val="32"/>
        </w:rPr>
      </w:pPr>
    </w:p>
    <w:p w14:paraId="0D959E62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Document Type</w:t>
      </w:r>
    </w:p>
    <w:p w14:paraId="3FE9E0AE" w14:textId="77777777" w:rsidR="004271DE" w:rsidRPr="004271DE" w:rsidRDefault="004271DE" w:rsidP="004271DE">
      <w:pPr>
        <w:rPr>
          <w:sz w:val="32"/>
          <w:szCs w:val="32"/>
        </w:rPr>
      </w:pPr>
    </w:p>
    <w:p w14:paraId="0A5D4D34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Vendor Application Lookup</w:t>
      </w:r>
    </w:p>
    <w:p w14:paraId="38677D23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Then create:</w:t>
      </w:r>
    </w:p>
    <w:p w14:paraId="753878DC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Read/Create Child Permission.</w:t>
      </w:r>
    </w:p>
    <w:p w14:paraId="12818543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lastRenderedPageBreak/>
        <w:t>This is optional because actual file/attachment security adds additional complexity.</w:t>
      </w:r>
    </w:p>
    <w:p w14:paraId="0DE22034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5AD86D71">
          <v:rect id="_x0000_i3963" style="width:0;height:1.5pt" o:hralign="center" o:hrstd="t" o:hr="t" fillcolor="#a0a0a0" stroked="f"/>
        </w:pict>
      </w:r>
    </w:p>
    <w:p w14:paraId="36FA1B98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V — PAGE PERMISSIONS</w:t>
      </w:r>
    </w:p>
    <w:p w14:paraId="3401729B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110. Table Permission</w:t>
      </w:r>
    </w:p>
    <w:p w14:paraId="36967CB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Protects:</w:t>
      </w:r>
    </w:p>
    <w:p w14:paraId="463BABEF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Data.</w:t>
      </w:r>
    </w:p>
    <w:p w14:paraId="7A3FCAC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3BEB5E72">
          <v:rect id="_x0000_i3964" style="width:0;height:1.5pt" o:hralign="center" o:hrstd="t" o:hr="t" fillcolor="#a0a0a0" stroked="f"/>
        </w:pict>
      </w:r>
    </w:p>
    <w:p w14:paraId="7C536E7D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111. Page Permission</w:t>
      </w:r>
    </w:p>
    <w:p w14:paraId="27C299C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Protects:</w:t>
      </w:r>
    </w:p>
    <w:p w14:paraId="6F928EE8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Web page access.</w:t>
      </w:r>
    </w:p>
    <w:p w14:paraId="648140C8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4F92FF73">
          <v:rect id="_x0000_i3965" style="width:0;height:1.5pt" o:hralign="center" o:hrstd="t" o:hr="t" fillcolor="#a0a0a0" stroked="f"/>
        </w:pict>
      </w:r>
    </w:p>
    <w:p w14:paraId="4D9F2514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112. Vendor Portal Pages</w:t>
      </w:r>
    </w:p>
    <w:p w14:paraId="6D5E43B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Home</w:t>
      </w:r>
    </w:p>
    <w:p w14:paraId="54596A7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rFonts w:ascii="Times New Roman" w:hAnsi="Times New Roman" w:cs="Times New Roman"/>
          <w:sz w:val="32"/>
          <w:szCs w:val="32"/>
        </w:rPr>
        <w:t>→</w:t>
      </w:r>
      <w:r w:rsidRPr="004271DE">
        <w:rPr>
          <w:sz w:val="32"/>
          <w:szCs w:val="32"/>
        </w:rPr>
        <w:t xml:space="preserve"> Public</w:t>
      </w:r>
    </w:p>
    <w:p w14:paraId="05568272" w14:textId="77777777" w:rsidR="004271DE" w:rsidRPr="004271DE" w:rsidRDefault="004271DE" w:rsidP="004271DE">
      <w:pPr>
        <w:rPr>
          <w:sz w:val="32"/>
          <w:szCs w:val="32"/>
        </w:rPr>
      </w:pPr>
    </w:p>
    <w:p w14:paraId="62D704C3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Register as Vendor</w:t>
      </w:r>
    </w:p>
    <w:p w14:paraId="6DDE9344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rFonts w:ascii="Times New Roman" w:hAnsi="Times New Roman" w:cs="Times New Roman"/>
          <w:sz w:val="32"/>
          <w:szCs w:val="32"/>
        </w:rPr>
        <w:t>→</w:t>
      </w:r>
      <w:r w:rsidRPr="004271DE">
        <w:rPr>
          <w:sz w:val="32"/>
          <w:szCs w:val="32"/>
        </w:rPr>
        <w:t xml:space="preserve"> Vendor Applicant</w:t>
      </w:r>
    </w:p>
    <w:p w14:paraId="0EC47D29" w14:textId="77777777" w:rsidR="004271DE" w:rsidRPr="004271DE" w:rsidRDefault="004271DE" w:rsidP="004271DE">
      <w:pPr>
        <w:rPr>
          <w:sz w:val="32"/>
          <w:szCs w:val="32"/>
        </w:rPr>
      </w:pPr>
    </w:p>
    <w:p w14:paraId="23023F4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My Applications</w:t>
      </w:r>
    </w:p>
    <w:p w14:paraId="28422ECE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rFonts w:ascii="Times New Roman" w:hAnsi="Times New Roman" w:cs="Times New Roman"/>
          <w:sz w:val="32"/>
          <w:szCs w:val="32"/>
        </w:rPr>
        <w:t>→</w:t>
      </w:r>
      <w:r w:rsidRPr="004271DE">
        <w:rPr>
          <w:sz w:val="32"/>
          <w:szCs w:val="32"/>
        </w:rPr>
        <w:t xml:space="preserve"> Vendor Applicant</w:t>
      </w:r>
    </w:p>
    <w:p w14:paraId="0E0A6E87" w14:textId="77777777" w:rsidR="004271DE" w:rsidRPr="004271DE" w:rsidRDefault="004271DE" w:rsidP="004271DE">
      <w:pPr>
        <w:rPr>
          <w:sz w:val="32"/>
          <w:szCs w:val="32"/>
        </w:rPr>
      </w:pPr>
    </w:p>
    <w:p w14:paraId="413EF4C7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lastRenderedPageBreak/>
        <w:t>Application Details</w:t>
      </w:r>
    </w:p>
    <w:p w14:paraId="274157E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rFonts w:ascii="Times New Roman" w:hAnsi="Times New Roman" w:cs="Times New Roman"/>
          <w:sz w:val="32"/>
          <w:szCs w:val="32"/>
        </w:rPr>
        <w:t>→</w:t>
      </w:r>
      <w:r w:rsidRPr="004271DE">
        <w:rPr>
          <w:sz w:val="32"/>
          <w:szCs w:val="32"/>
        </w:rPr>
        <w:t xml:space="preserve"> Vendor Applicant</w:t>
      </w:r>
    </w:p>
    <w:p w14:paraId="10D6EC94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555EB5EB">
          <v:rect id="_x0000_i3966" style="width:0;height:1.5pt" o:hralign="center" o:hrstd="t" o:hr="t" fillcolor="#a0a0a0" stroked="f"/>
        </w:pict>
      </w:r>
    </w:p>
    <w:p w14:paraId="203E9633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W — SECURE REGISTER PAGE</w:t>
      </w:r>
    </w:p>
    <w:p w14:paraId="1C14F15B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113. Open</w:t>
      </w:r>
    </w:p>
    <w:p w14:paraId="6A7BE6D4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Register as Vendor.</w:t>
      </w:r>
    </w:p>
    <w:p w14:paraId="2E534AC1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2D75DBBA">
          <v:rect id="_x0000_i3967" style="width:0;height:1.5pt" o:hralign="center" o:hrstd="t" o:hr="t" fillcolor="#a0a0a0" stroked="f"/>
        </w:pict>
      </w:r>
    </w:p>
    <w:p w14:paraId="4C678BA1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114. Page Settings</w:t>
      </w:r>
    </w:p>
    <w:p w14:paraId="3B647E33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Select:</w:t>
      </w:r>
    </w:p>
    <w:p w14:paraId="194A34C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...</w:t>
      </w:r>
    </w:p>
    <w:p w14:paraId="4ED7B6B8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rFonts w:ascii="Times New Roman" w:hAnsi="Times New Roman" w:cs="Times New Roman"/>
          <w:sz w:val="32"/>
          <w:szCs w:val="32"/>
        </w:rPr>
        <w:t>→</w:t>
      </w:r>
      <w:r w:rsidRPr="004271DE">
        <w:rPr>
          <w:sz w:val="32"/>
          <w:szCs w:val="32"/>
        </w:rPr>
        <w:t xml:space="preserve"> Page Settings</w:t>
      </w:r>
    </w:p>
    <w:p w14:paraId="4489976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rFonts w:ascii="Times New Roman" w:hAnsi="Times New Roman" w:cs="Times New Roman"/>
          <w:sz w:val="32"/>
          <w:szCs w:val="32"/>
        </w:rPr>
        <w:t>→</w:t>
      </w:r>
      <w:r w:rsidRPr="004271DE">
        <w:rPr>
          <w:sz w:val="32"/>
          <w:szCs w:val="32"/>
        </w:rPr>
        <w:t xml:space="preserve"> Permissions</w:t>
      </w:r>
    </w:p>
    <w:p w14:paraId="6D82D742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1D7B42DE">
          <v:rect id="_x0000_i3968" style="width:0;height:1.5pt" o:hralign="center" o:hrstd="t" o:hr="t" fillcolor="#a0a0a0" stroked="f"/>
        </w:pict>
      </w:r>
    </w:p>
    <w:p w14:paraId="4F88F4B0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115. Choose</w:t>
      </w:r>
    </w:p>
    <w:p w14:paraId="541FEB90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I want to choose who can see this page</w:t>
      </w:r>
    </w:p>
    <w:p w14:paraId="679CD52B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1CC0FF64">
          <v:rect id="_x0000_i3969" style="width:0;height:1.5pt" o:hralign="center" o:hrstd="t" o:hr="t" fillcolor="#a0a0a0" stroked="f"/>
        </w:pict>
      </w:r>
    </w:p>
    <w:p w14:paraId="06AAB501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116. Assign</w:t>
      </w:r>
    </w:p>
    <w:p w14:paraId="5DEEADCB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Vendor Applicant.</w:t>
      </w:r>
    </w:p>
    <w:p w14:paraId="288E3B0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33125068">
          <v:rect id="_x0000_i3970" style="width:0;height:1.5pt" o:hralign="center" o:hrstd="t" o:hr="t" fillcolor="#a0a0a0" stroked="f"/>
        </w:pict>
      </w:r>
    </w:p>
    <w:p w14:paraId="737C8104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117. Result</w:t>
      </w:r>
    </w:p>
    <w:p w14:paraId="0A6E7D1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Only Contacts with the required Web Role can:</w:t>
      </w:r>
    </w:p>
    <w:p w14:paraId="4BC211A8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Open the registration page.</w:t>
      </w:r>
    </w:p>
    <w:p w14:paraId="6F2C313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lastRenderedPageBreak/>
        <w:pict w14:anchorId="60A37EA5">
          <v:rect id="_x0000_i3971" style="width:0;height:1.5pt" o:hralign="center" o:hrstd="t" o:hr="t" fillcolor="#a0a0a0" stroked="f"/>
        </w:pict>
      </w:r>
    </w:p>
    <w:p w14:paraId="0D6A2837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X — SECURE MY APPLICATIONS</w:t>
      </w:r>
    </w:p>
    <w:p w14:paraId="3C956FDE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118. Repeat</w:t>
      </w:r>
    </w:p>
    <w:p w14:paraId="4BF15FBB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For:</w:t>
      </w:r>
    </w:p>
    <w:p w14:paraId="05F258BC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My Applications.</w:t>
      </w:r>
    </w:p>
    <w:p w14:paraId="3D42E8E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Assign:</w:t>
      </w:r>
    </w:p>
    <w:p w14:paraId="4AEEDAFC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Vendor Applicant.</w:t>
      </w:r>
    </w:p>
    <w:p w14:paraId="4853DE4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7B3E6A1D">
          <v:rect id="_x0000_i3972" style="width:0;height:1.5pt" o:hralign="center" o:hrstd="t" o:hr="t" fillcolor="#a0a0a0" stroked="f"/>
        </w:pict>
      </w:r>
    </w:p>
    <w:p w14:paraId="5483E0E6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119. Secure Details</w:t>
      </w:r>
    </w:p>
    <w:p w14:paraId="6257C8D8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If Application Details exists:</w:t>
      </w:r>
    </w:p>
    <w:p w14:paraId="5CC0F8E2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Assign:</w:t>
      </w:r>
    </w:p>
    <w:p w14:paraId="7218DDF3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Vendor Applicant.</w:t>
      </w:r>
    </w:p>
    <w:p w14:paraId="3F07AA0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2479C323">
          <v:rect id="_x0000_i3973" style="width:0;height:1.5pt" o:hralign="center" o:hrstd="t" o:hr="t" fillcolor="#a0a0a0" stroked="f"/>
        </w:pict>
      </w:r>
    </w:p>
    <w:p w14:paraId="241317BA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120. Important</w:t>
      </w:r>
    </w:p>
    <w:p w14:paraId="0B82091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Page permissions can also:</w:t>
      </w:r>
    </w:p>
    <w:p w14:paraId="16A3C559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Inherit through page hierarchy.</w:t>
      </w:r>
    </w:p>
    <w:p w14:paraId="23D6A2D4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6E3FDF11">
          <v:rect id="_x0000_i3974" style="width:0;height:1.5pt" o:hralign="center" o:hrstd="t" o:hr="t" fillcolor="#a0a0a0" stroked="f"/>
        </w:pict>
      </w:r>
    </w:p>
    <w:p w14:paraId="7C315B08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Y — PAGE HIERARCHY</w:t>
      </w:r>
    </w:p>
    <w:p w14:paraId="0C7E2EB5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121. Example</w:t>
      </w:r>
    </w:p>
    <w:p w14:paraId="5FD27F5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Vendor Portal</w:t>
      </w:r>
    </w:p>
    <w:p w14:paraId="296BFF2E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|</w:t>
      </w:r>
    </w:p>
    <w:p w14:paraId="2F2941A2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+---- My Applications</w:t>
      </w:r>
    </w:p>
    <w:p w14:paraId="5CC7A6F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lastRenderedPageBreak/>
        <w:t xml:space="preserve">           |</w:t>
      </w:r>
    </w:p>
    <w:p w14:paraId="725E0828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        +---- Application Details</w:t>
      </w:r>
    </w:p>
    <w:p w14:paraId="1C6BD4F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If child page inherits permission:</w:t>
      </w:r>
    </w:p>
    <w:p w14:paraId="6FD64AC4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Parent restrictions apply.</w:t>
      </w:r>
    </w:p>
    <w:p w14:paraId="0AFF3A24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235D88B6">
          <v:rect id="_x0000_i3975" style="width:0;height:1.5pt" o:hralign="center" o:hrstd="t" o:hr="t" fillcolor="#a0a0a0" stroked="f"/>
        </w:pict>
      </w:r>
    </w:p>
    <w:p w14:paraId="7C663125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122. Alternative</w:t>
      </w:r>
    </w:p>
    <w:p w14:paraId="77784FE0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 child page can be configured with:</w:t>
      </w:r>
    </w:p>
    <w:p w14:paraId="5D9D32E5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Unique permissions.</w:t>
      </w:r>
    </w:p>
    <w:p w14:paraId="72B65208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56527992">
          <v:rect id="_x0000_i3976" style="width:0;height:1.5pt" o:hralign="center" o:hrstd="t" o:hr="t" fillcolor="#a0a0a0" stroked="f"/>
        </w:pict>
      </w:r>
    </w:p>
    <w:p w14:paraId="5775EAC0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123. Why Useful?</w:t>
      </w:r>
    </w:p>
    <w:p w14:paraId="61BBACA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Maybe:</w:t>
      </w:r>
    </w:p>
    <w:p w14:paraId="77DC5C62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My Applications</w:t>
      </w:r>
    </w:p>
    <w:p w14:paraId="5BD11F40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is available to:</w:t>
      </w:r>
    </w:p>
    <w:p w14:paraId="00A8B9A3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Vendor Applicant</w:t>
      </w:r>
    </w:p>
    <w:p w14:paraId="63E65E75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while:</w:t>
      </w:r>
    </w:p>
    <w:p w14:paraId="17C289D8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Admin Help</w:t>
      </w:r>
    </w:p>
    <w:p w14:paraId="1D2EF285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subpage requires:</w:t>
      </w:r>
    </w:p>
    <w:p w14:paraId="2D1AA3FF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Portal Support User.</w:t>
      </w:r>
    </w:p>
    <w:p w14:paraId="721232A5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350EAC82">
          <v:rect id="_x0000_i3977" style="width:0;height:1.5pt" o:hralign="center" o:hrstd="t" o:hr="t" fillcolor="#a0a0a0" stroked="f"/>
        </w:pict>
      </w:r>
    </w:p>
    <w:p w14:paraId="3F2DC8F2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Z — PAGE PERMISSION DOES NOT REPLACE DATA SECURITY</w:t>
      </w:r>
    </w:p>
    <w:p w14:paraId="5A82C00F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124. Suppose</w:t>
      </w:r>
    </w:p>
    <w:p w14:paraId="650ED89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lastRenderedPageBreak/>
        <w:t>My Applications is secure.</w:t>
      </w:r>
    </w:p>
    <w:p w14:paraId="0598DEB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But Table Permission is:</w:t>
      </w:r>
    </w:p>
    <w:p w14:paraId="54A510F5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Global Read</w:t>
      </w:r>
    </w:p>
    <w:p w14:paraId="5B887838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for Vendor Applicant.</w:t>
      </w:r>
    </w:p>
    <w:p w14:paraId="1D78E7CB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 logged-in Vendor might still access:</w:t>
      </w:r>
    </w:p>
    <w:p w14:paraId="42611C5B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Other permitted records</w:t>
      </w:r>
    </w:p>
    <w:p w14:paraId="22899F1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through another data component/API path.</w:t>
      </w:r>
    </w:p>
    <w:p w14:paraId="14A8C22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0EFCC23C">
          <v:rect id="_x0000_i3978" style="width:0;height:1.5pt" o:hralign="center" o:hrstd="t" o:hr="t" fillcolor="#a0a0a0" stroked="f"/>
        </w:pict>
      </w:r>
    </w:p>
    <w:p w14:paraId="292DC7C9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125. Therefore</w:t>
      </w:r>
    </w:p>
    <w:p w14:paraId="5C562D87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PAGE SECURITY</w:t>
      </w:r>
    </w:p>
    <w:p w14:paraId="711D8721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+</w:t>
      </w:r>
    </w:p>
    <w:p w14:paraId="14D5FD32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DATA SECURITY</w:t>
      </w:r>
    </w:p>
    <w:p w14:paraId="705F128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are both necessary.</w:t>
      </w:r>
    </w:p>
    <w:p w14:paraId="0A57653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11B42475">
          <v:rect id="_x0000_i3979" style="width:0;height:1.5pt" o:hralign="center" o:hrstd="t" o:hr="t" fillcolor="#a0a0a0" stroked="f"/>
        </w:pict>
      </w:r>
    </w:p>
    <w:p w14:paraId="55D2DF99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AA — HIDING NAVIGATION</w:t>
      </w:r>
    </w:p>
    <w:p w14:paraId="15D8CAA6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126. Anonymous User</w:t>
      </w:r>
    </w:p>
    <w:p w14:paraId="38E30285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Protected page may disappear from:</w:t>
      </w:r>
    </w:p>
    <w:p w14:paraId="77E47557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Navigation.</w:t>
      </w:r>
    </w:p>
    <w:p w14:paraId="12768052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Good.</w:t>
      </w:r>
    </w:p>
    <w:p w14:paraId="67258B0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46E759DF">
          <v:rect id="_x0000_i3980" style="width:0;height:1.5pt" o:hralign="center" o:hrstd="t" o:hr="t" fillcolor="#a0a0a0" stroked="f"/>
        </w:pict>
      </w:r>
    </w:p>
    <w:p w14:paraId="26545395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127. But</w:t>
      </w:r>
    </w:p>
    <w:p w14:paraId="0C17372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Menu visibility is:</w:t>
      </w:r>
    </w:p>
    <w:p w14:paraId="71AB733C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lastRenderedPageBreak/>
        <w:t>User experience.</w:t>
      </w:r>
    </w:p>
    <w:p w14:paraId="5970BB1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Do not treat:</w:t>
      </w:r>
    </w:p>
    <w:p w14:paraId="54C6F3D1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Page isn't in menu</w:t>
      </w:r>
    </w:p>
    <w:p w14:paraId="6F84802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as proof that:</w:t>
      </w:r>
    </w:p>
    <w:p w14:paraId="493623BA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Data is secure.</w:t>
      </w:r>
    </w:p>
    <w:p w14:paraId="3D056745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346F90C9">
          <v:rect id="_x0000_i3981" style="width:0;height:1.5pt" o:hralign="center" o:hrstd="t" o:hr="t" fillcolor="#a0a0a0" stroked="f"/>
        </w:pict>
      </w:r>
    </w:p>
    <w:p w14:paraId="13578D99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AB — AUTHENTICATED USERS ROLE AUDIT</w:t>
      </w:r>
    </w:p>
    <w:p w14:paraId="20DFDDA8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128. Critical Student Task</w:t>
      </w:r>
    </w:p>
    <w:p w14:paraId="47473CE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Review:</w:t>
      </w:r>
    </w:p>
    <w:p w14:paraId="12F8B068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Every permission</w:t>
      </w:r>
    </w:p>
    <w:p w14:paraId="69943FA0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assigned to:</w:t>
      </w:r>
    </w:p>
    <w:p w14:paraId="7759BFA7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Authenticated Users.</w:t>
      </w:r>
    </w:p>
    <w:p w14:paraId="491A646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37124184">
          <v:rect id="_x0000_i3982" style="width:0;height:1.5pt" o:hralign="center" o:hrstd="t" o:hr="t" fillcolor="#a0a0a0" stroked="f"/>
        </w:pict>
      </w:r>
    </w:p>
    <w:p w14:paraId="148A8B47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129. Ask</w:t>
      </w:r>
    </w:p>
    <w:p w14:paraId="220DDDB0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Does it grant:</w:t>
      </w:r>
    </w:p>
    <w:p w14:paraId="08FE79F0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Vendor Application Global Read?</w:t>
      </w:r>
    </w:p>
    <w:p w14:paraId="2598AD3A" w14:textId="77777777" w:rsidR="004271DE" w:rsidRPr="004271DE" w:rsidRDefault="004271DE" w:rsidP="004271DE">
      <w:pPr>
        <w:rPr>
          <w:sz w:val="32"/>
          <w:szCs w:val="32"/>
        </w:rPr>
      </w:pPr>
    </w:p>
    <w:p w14:paraId="6D3A5705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Write?</w:t>
      </w:r>
    </w:p>
    <w:p w14:paraId="7229498F" w14:textId="77777777" w:rsidR="004271DE" w:rsidRPr="004271DE" w:rsidRDefault="004271DE" w:rsidP="004271DE">
      <w:pPr>
        <w:rPr>
          <w:sz w:val="32"/>
          <w:szCs w:val="32"/>
        </w:rPr>
      </w:pPr>
    </w:p>
    <w:p w14:paraId="34F7DEC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Delete?</w:t>
      </w:r>
    </w:p>
    <w:p w14:paraId="242A1418" w14:textId="77777777" w:rsidR="004271DE" w:rsidRPr="004271DE" w:rsidRDefault="004271DE" w:rsidP="004271DE">
      <w:pPr>
        <w:rPr>
          <w:sz w:val="32"/>
          <w:szCs w:val="32"/>
        </w:rPr>
      </w:pPr>
    </w:p>
    <w:p w14:paraId="7D519F1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Sensitive table access?</w:t>
      </w:r>
    </w:p>
    <w:p w14:paraId="3F51A61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lastRenderedPageBreak/>
        <w:pict w14:anchorId="52683E44">
          <v:rect id="_x0000_i3983" style="width:0;height:1.5pt" o:hralign="center" o:hrstd="t" o:hr="t" fillcolor="#a0a0a0" stroked="f"/>
        </w:pict>
      </w:r>
    </w:p>
    <w:p w14:paraId="3A5DFE73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130. Remove</w:t>
      </w:r>
    </w:p>
    <w:p w14:paraId="42F754C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Any privilege that isn't required.</w:t>
      </w:r>
    </w:p>
    <w:p w14:paraId="257CF9D7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0429A454">
          <v:rect id="_x0000_i3984" style="width:0;height:1.5pt" o:hralign="center" o:hrstd="t" o:hr="t" fillcolor="#a0a0a0" stroked="f"/>
        </w:pict>
      </w:r>
    </w:p>
    <w:p w14:paraId="46897DE1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AC — ANONYMOUS USERS AUDIT</w:t>
      </w:r>
    </w:p>
    <w:p w14:paraId="23AEF33D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131. Review</w:t>
      </w:r>
    </w:p>
    <w:p w14:paraId="09B61E1D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Anonymous Users</w:t>
      </w:r>
    </w:p>
    <w:p w14:paraId="2AAE05CB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Table Permissions.</w:t>
      </w:r>
    </w:p>
    <w:p w14:paraId="71210C9E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4C91D407">
          <v:rect id="_x0000_i3985" style="width:0;height:1.5pt" o:hralign="center" o:hrstd="t" o:hr="t" fillcolor="#a0a0a0" stroked="f"/>
        </w:pict>
      </w:r>
    </w:p>
    <w:p w14:paraId="1BEDFB5E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132. Expected</w:t>
      </w:r>
    </w:p>
    <w:p w14:paraId="13D10344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For:</w:t>
      </w:r>
    </w:p>
    <w:p w14:paraId="5477116F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Vendor Application</w:t>
      </w:r>
    </w:p>
    <w:p w14:paraId="76E49EF8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there should be:</w:t>
      </w:r>
    </w:p>
    <w:p w14:paraId="3BB39385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No Anonymous data permission.</w:t>
      </w:r>
    </w:p>
    <w:p w14:paraId="732F1FDE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117FDC26">
          <v:rect id="_x0000_i3986" style="width:0;height:1.5pt" o:hralign="center" o:hrstd="t" o:hr="t" fillcolor="#a0a0a0" stroked="f"/>
        </w:pict>
      </w:r>
    </w:p>
    <w:p w14:paraId="71E67D95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133. Critical Warning</w:t>
      </w:r>
    </w:p>
    <w:p w14:paraId="326CB9B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If Anonymous Users is associated with Vendor Application Read permission:</w:t>
      </w:r>
    </w:p>
    <w:p w14:paraId="101E3DD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Anyone reaching the site could potentially read:</w:t>
      </w:r>
    </w:p>
    <w:p w14:paraId="7336FABA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The records covered by that permission.</w:t>
      </w:r>
    </w:p>
    <w:p w14:paraId="1F3DB66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712D5BD8">
          <v:rect id="_x0000_i3987" style="width:0;height:1.5pt" o:hralign="center" o:hrstd="t" o:hr="t" fillcolor="#a0a0a0" stroked="f"/>
        </w:pict>
      </w:r>
    </w:p>
    <w:p w14:paraId="1D8C02A9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134. Immediate Response</w:t>
      </w:r>
    </w:p>
    <w:p w14:paraId="1F4ED46E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lastRenderedPageBreak/>
        <w:t>If found:</w:t>
      </w:r>
    </w:p>
    <w:p w14:paraId="2E383AEE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Remove it.</w:t>
      </w:r>
    </w:p>
    <w:p w14:paraId="3E39946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Then:</w:t>
      </w:r>
    </w:p>
    <w:p w14:paraId="41FFFCE1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Retest signed out.</w:t>
      </w:r>
    </w:p>
    <w:p w14:paraId="14951111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74295697">
          <v:rect id="_x0000_i3988" style="width:0;height:1.5pt" o:hralign="center" o:hrstd="t" o:hr="t" fillcolor="#a0a0a0" stroked="f"/>
        </w:pict>
      </w:r>
    </w:p>
    <w:p w14:paraId="35BC7E09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AD — SECURITY MATRIX</w:t>
      </w:r>
    </w:p>
    <w:p w14:paraId="1B3BF657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135. Build This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9"/>
        <w:gridCol w:w="1880"/>
        <w:gridCol w:w="2046"/>
        <w:gridCol w:w="2625"/>
      </w:tblGrid>
      <w:tr w:rsidR="004271DE" w:rsidRPr="004271DE" w14:paraId="151558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661DA0" w14:textId="77777777" w:rsidR="004271DE" w:rsidRPr="004271DE" w:rsidRDefault="004271DE" w:rsidP="004271DE">
            <w:pPr>
              <w:rPr>
                <w:b/>
                <w:bCs/>
                <w:sz w:val="32"/>
                <w:szCs w:val="32"/>
              </w:rPr>
            </w:pPr>
            <w:r w:rsidRPr="004271DE">
              <w:rPr>
                <w:b/>
                <w:bCs/>
                <w:sz w:val="32"/>
                <w:szCs w:val="32"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768B81E7" w14:textId="77777777" w:rsidR="004271DE" w:rsidRPr="004271DE" w:rsidRDefault="004271DE" w:rsidP="004271DE">
            <w:pPr>
              <w:rPr>
                <w:b/>
                <w:bCs/>
                <w:sz w:val="32"/>
                <w:szCs w:val="32"/>
              </w:rPr>
            </w:pPr>
            <w:r w:rsidRPr="004271DE">
              <w:rPr>
                <w:b/>
                <w:bCs/>
                <w:sz w:val="32"/>
                <w:szCs w:val="32"/>
              </w:rPr>
              <w:t>Anonymous</w:t>
            </w:r>
          </w:p>
        </w:tc>
        <w:tc>
          <w:tcPr>
            <w:tcW w:w="0" w:type="auto"/>
            <w:vAlign w:val="center"/>
            <w:hideMark/>
          </w:tcPr>
          <w:p w14:paraId="610361A5" w14:textId="77777777" w:rsidR="004271DE" w:rsidRPr="004271DE" w:rsidRDefault="004271DE" w:rsidP="004271DE">
            <w:pPr>
              <w:rPr>
                <w:b/>
                <w:bCs/>
                <w:sz w:val="32"/>
                <w:szCs w:val="32"/>
              </w:rPr>
            </w:pPr>
            <w:r w:rsidRPr="004271DE">
              <w:rPr>
                <w:b/>
                <w:bCs/>
                <w:sz w:val="32"/>
                <w:szCs w:val="32"/>
              </w:rPr>
              <w:t>Vendor Applicant</w:t>
            </w:r>
          </w:p>
        </w:tc>
        <w:tc>
          <w:tcPr>
            <w:tcW w:w="0" w:type="auto"/>
            <w:vAlign w:val="center"/>
            <w:hideMark/>
          </w:tcPr>
          <w:p w14:paraId="59C5D1FA" w14:textId="77777777" w:rsidR="004271DE" w:rsidRPr="004271DE" w:rsidRDefault="004271DE" w:rsidP="004271DE">
            <w:pPr>
              <w:rPr>
                <w:b/>
                <w:bCs/>
                <w:sz w:val="32"/>
                <w:szCs w:val="32"/>
              </w:rPr>
            </w:pPr>
            <w:r w:rsidRPr="004271DE">
              <w:rPr>
                <w:b/>
                <w:bCs/>
                <w:sz w:val="32"/>
                <w:szCs w:val="32"/>
              </w:rPr>
              <w:t>Procurement Internal</w:t>
            </w:r>
          </w:p>
        </w:tc>
      </w:tr>
      <w:tr w:rsidR="004271DE" w:rsidRPr="004271DE" w14:paraId="32FAE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7C027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Home</w:t>
            </w:r>
          </w:p>
        </w:tc>
        <w:tc>
          <w:tcPr>
            <w:tcW w:w="0" w:type="auto"/>
            <w:vAlign w:val="center"/>
            <w:hideMark/>
          </w:tcPr>
          <w:p w14:paraId="4BC392C0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14:paraId="28E1AFE2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14:paraId="75254CA9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View</w:t>
            </w:r>
          </w:p>
        </w:tc>
      </w:tr>
      <w:tr w:rsidR="004271DE" w:rsidRPr="004271DE" w14:paraId="7A0E4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2D4A8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Register Page</w:t>
            </w:r>
          </w:p>
        </w:tc>
        <w:tc>
          <w:tcPr>
            <w:tcW w:w="0" w:type="auto"/>
            <w:vAlign w:val="center"/>
            <w:hideMark/>
          </w:tcPr>
          <w:p w14:paraId="1EF50ED8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A4737D4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14:paraId="5935A52B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N/A</w:t>
            </w:r>
          </w:p>
        </w:tc>
      </w:tr>
      <w:tr w:rsidR="004271DE" w:rsidRPr="004271DE" w14:paraId="7B1B15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E7E51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My Applications</w:t>
            </w:r>
          </w:p>
        </w:tc>
        <w:tc>
          <w:tcPr>
            <w:tcW w:w="0" w:type="auto"/>
            <w:vAlign w:val="center"/>
            <w:hideMark/>
          </w:tcPr>
          <w:p w14:paraId="79F0A37E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FBD1036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14:paraId="3323AFC6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N/A</w:t>
            </w:r>
          </w:p>
        </w:tc>
      </w:tr>
      <w:tr w:rsidR="004271DE" w:rsidRPr="004271DE" w14:paraId="017428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C348A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Vendor Application Create</w:t>
            </w:r>
          </w:p>
        </w:tc>
        <w:tc>
          <w:tcPr>
            <w:tcW w:w="0" w:type="auto"/>
            <w:vAlign w:val="center"/>
            <w:hideMark/>
          </w:tcPr>
          <w:p w14:paraId="2A187B1C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837A702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Own</w:t>
            </w:r>
          </w:p>
        </w:tc>
        <w:tc>
          <w:tcPr>
            <w:tcW w:w="0" w:type="auto"/>
            <w:vAlign w:val="center"/>
            <w:hideMark/>
          </w:tcPr>
          <w:p w14:paraId="5A0EB64A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Internal App</w:t>
            </w:r>
          </w:p>
        </w:tc>
      </w:tr>
      <w:tr w:rsidR="004271DE" w:rsidRPr="004271DE" w14:paraId="54747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F9485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Vendor Application Read</w:t>
            </w:r>
          </w:p>
        </w:tc>
        <w:tc>
          <w:tcPr>
            <w:tcW w:w="0" w:type="auto"/>
            <w:vAlign w:val="center"/>
            <w:hideMark/>
          </w:tcPr>
          <w:p w14:paraId="023191A1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2AC8E3A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Own</w:t>
            </w:r>
          </w:p>
        </w:tc>
        <w:tc>
          <w:tcPr>
            <w:tcW w:w="0" w:type="auto"/>
            <w:vAlign w:val="center"/>
            <w:hideMark/>
          </w:tcPr>
          <w:p w14:paraId="70D91E83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Internal App</w:t>
            </w:r>
          </w:p>
        </w:tc>
      </w:tr>
      <w:tr w:rsidR="004271DE" w:rsidRPr="004271DE" w14:paraId="577C9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7A4B0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Vendor Application Write</w:t>
            </w:r>
          </w:p>
        </w:tc>
        <w:tc>
          <w:tcPr>
            <w:tcW w:w="0" w:type="auto"/>
            <w:vAlign w:val="center"/>
            <w:hideMark/>
          </w:tcPr>
          <w:p w14:paraId="0D15BDF8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6259841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No in v1.0</w:t>
            </w:r>
          </w:p>
        </w:tc>
        <w:tc>
          <w:tcPr>
            <w:tcW w:w="0" w:type="auto"/>
            <w:vAlign w:val="center"/>
            <w:hideMark/>
          </w:tcPr>
          <w:p w14:paraId="3B4EC231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Internal App</w:t>
            </w:r>
          </w:p>
        </w:tc>
      </w:tr>
      <w:tr w:rsidR="004271DE" w:rsidRPr="004271DE" w14:paraId="1CFEA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ADC4E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Vendor Application Delete</w:t>
            </w:r>
          </w:p>
        </w:tc>
        <w:tc>
          <w:tcPr>
            <w:tcW w:w="0" w:type="auto"/>
            <w:vAlign w:val="center"/>
            <w:hideMark/>
          </w:tcPr>
          <w:p w14:paraId="35A274FA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46E7017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BCEF0F5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Admin-controlled</w:t>
            </w:r>
          </w:p>
        </w:tc>
      </w:tr>
      <w:tr w:rsidR="004271DE" w:rsidRPr="004271DE" w14:paraId="1C508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56E88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lastRenderedPageBreak/>
              <w:t>Internal Review Comments</w:t>
            </w:r>
          </w:p>
        </w:tc>
        <w:tc>
          <w:tcPr>
            <w:tcW w:w="0" w:type="auto"/>
            <w:vAlign w:val="center"/>
            <w:hideMark/>
          </w:tcPr>
          <w:p w14:paraId="0CBE3A2A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8CA2051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D46B311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Internal App</w:t>
            </w:r>
          </w:p>
        </w:tc>
      </w:tr>
    </w:tbl>
    <w:p w14:paraId="582D5943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70EBD910">
          <v:rect id="_x0000_i3989" style="width:0;height:1.5pt" o:hralign="center" o:hrstd="t" o:hr="t" fillcolor="#a0a0a0" stroked="f"/>
        </w:pict>
      </w:r>
    </w:p>
    <w:p w14:paraId="5EC64C95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136. Why Matrix?</w:t>
      </w:r>
    </w:p>
    <w:p w14:paraId="7874E9E2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Before configuring software, define:</w:t>
      </w:r>
    </w:p>
    <w:p w14:paraId="383D89AC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Desired authorization.</w:t>
      </w:r>
    </w:p>
    <w:p w14:paraId="2BD76E04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22F31E8B">
          <v:rect id="_x0000_i3990" style="width:0;height:1.5pt" o:hralign="center" o:hrstd="t" o:hr="t" fillcolor="#a0a0a0" stroked="f"/>
        </w:pict>
      </w:r>
    </w:p>
    <w:p w14:paraId="02A463D4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137. Then Build</w:t>
      </w:r>
    </w:p>
    <w:p w14:paraId="77965D5B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Security settings should implement:</w:t>
      </w:r>
    </w:p>
    <w:p w14:paraId="5E8865BE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The matrix.</w:t>
      </w:r>
    </w:p>
    <w:p w14:paraId="31B41A58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63E78B58">
          <v:rect id="_x0000_i3991" style="width:0;height:1.5pt" o:hralign="center" o:hrstd="t" o:hr="t" fillcolor="#a0a0a0" stroked="f"/>
        </w:pict>
      </w:r>
    </w:p>
    <w:p w14:paraId="65636028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AE — CONTACT PERMISSION TEST</w:t>
      </w:r>
    </w:p>
    <w:p w14:paraId="306CD598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138. Test Data</w:t>
      </w:r>
    </w:p>
    <w:p w14:paraId="5A4AF3B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Create two Contacts:</w:t>
      </w:r>
    </w:p>
    <w:p w14:paraId="0875C3D3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Sara Vendor</w:t>
      </w:r>
    </w:p>
    <w:p w14:paraId="28E63C89" w14:textId="77777777" w:rsidR="004271DE" w:rsidRPr="004271DE" w:rsidRDefault="004271DE" w:rsidP="004271DE">
      <w:pPr>
        <w:rPr>
          <w:sz w:val="32"/>
          <w:szCs w:val="32"/>
        </w:rPr>
      </w:pPr>
    </w:p>
    <w:p w14:paraId="23AD272B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Daniel Vendor</w:t>
      </w:r>
    </w:p>
    <w:p w14:paraId="44C45677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44D9886F">
          <v:rect id="_x0000_i3992" style="width:0;height:1.5pt" o:hralign="center" o:hrstd="t" o:hr="t" fillcolor="#a0a0a0" stroked="f"/>
        </w:pict>
      </w:r>
    </w:p>
    <w:p w14:paraId="3B35F5C3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139. Sara Application</w:t>
      </w:r>
    </w:p>
    <w:p w14:paraId="20220E3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VEN-000101</w:t>
      </w:r>
    </w:p>
    <w:p w14:paraId="5587F553" w14:textId="77777777" w:rsidR="004271DE" w:rsidRPr="004271DE" w:rsidRDefault="004271DE" w:rsidP="004271DE">
      <w:pPr>
        <w:rPr>
          <w:sz w:val="32"/>
          <w:szCs w:val="32"/>
        </w:rPr>
      </w:pPr>
    </w:p>
    <w:p w14:paraId="5BDB447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Apex Technology Solutions</w:t>
      </w:r>
    </w:p>
    <w:p w14:paraId="05DEAF33" w14:textId="77777777" w:rsidR="004271DE" w:rsidRPr="004271DE" w:rsidRDefault="004271DE" w:rsidP="004271DE">
      <w:pPr>
        <w:rPr>
          <w:sz w:val="32"/>
          <w:szCs w:val="32"/>
        </w:rPr>
      </w:pPr>
    </w:p>
    <w:p w14:paraId="4AF3F7D1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Applicant Contact:</w:t>
      </w:r>
    </w:p>
    <w:p w14:paraId="0C76E0E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Sara Vendor</w:t>
      </w:r>
    </w:p>
    <w:p w14:paraId="479F88F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6853DF84">
          <v:rect id="_x0000_i3993" style="width:0;height:1.5pt" o:hralign="center" o:hrstd="t" o:hr="t" fillcolor="#a0a0a0" stroked="f"/>
        </w:pict>
      </w:r>
    </w:p>
    <w:p w14:paraId="4E562D4B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140. Daniel Application</w:t>
      </w:r>
    </w:p>
    <w:p w14:paraId="5B146D9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VEN-000102</w:t>
      </w:r>
    </w:p>
    <w:p w14:paraId="39BDF1EF" w14:textId="77777777" w:rsidR="004271DE" w:rsidRPr="004271DE" w:rsidRDefault="004271DE" w:rsidP="004271DE">
      <w:pPr>
        <w:rPr>
          <w:sz w:val="32"/>
          <w:szCs w:val="32"/>
        </w:rPr>
      </w:pPr>
    </w:p>
    <w:p w14:paraId="46F725C1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Blue Nile Logistics</w:t>
      </w:r>
    </w:p>
    <w:p w14:paraId="12704557" w14:textId="77777777" w:rsidR="004271DE" w:rsidRPr="004271DE" w:rsidRDefault="004271DE" w:rsidP="004271DE">
      <w:pPr>
        <w:rPr>
          <w:sz w:val="32"/>
          <w:szCs w:val="32"/>
        </w:rPr>
      </w:pPr>
    </w:p>
    <w:p w14:paraId="7820E77B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Applicant Contact:</w:t>
      </w:r>
    </w:p>
    <w:p w14:paraId="215D417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Daniel Vendor</w:t>
      </w:r>
    </w:p>
    <w:p w14:paraId="11A51560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74B2B8F2">
          <v:rect id="_x0000_i3994" style="width:0;height:1.5pt" o:hralign="center" o:hrstd="t" o:hr="t" fillcolor="#a0a0a0" stroked="f"/>
        </w:pict>
      </w:r>
    </w:p>
    <w:p w14:paraId="0531BE9F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AF — TEST SARA</w:t>
      </w:r>
    </w:p>
    <w:p w14:paraId="606A9CD2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141. Sign In</w:t>
      </w:r>
    </w:p>
    <w:p w14:paraId="750F13EE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As:</w:t>
      </w:r>
    </w:p>
    <w:p w14:paraId="5E7C8406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Sara Vendor.</w:t>
      </w:r>
    </w:p>
    <w:p w14:paraId="69E1D00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076E0EA2">
          <v:rect id="_x0000_i3995" style="width:0;height:1.5pt" o:hralign="center" o:hrstd="t" o:hr="t" fillcolor="#a0a0a0" stroked="f"/>
        </w:pict>
      </w:r>
    </w:p>
    <w:p w14:paraId="16F70520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142. Open</w:t>
      </w:r>
    </w:p>
    <w:p w14:paraId="1D8C48E9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My Applications.</w:t>
      </w:r>
    </w:p>
    <w:p w14:paraId="29D5D38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Expected:</w:t>
      </w:r>
    </w:p>
    <w:p w14:paraId="0B20EDC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lastRenderedPageBreak/>
        <w:t>VEN-000101</w:t>
      </w:r>
    </w:p>
    <w:p w14:paraId="094F08A5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Apex Technology Solutions</w:t>
      </w:r>
    </w:p>
    <w:p w14:paraId="380B6680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243413ED">
          <v:rect id="_x0000_i3996" style="width:0;height:1.5pt" o:hralign="center" o:hrstd="t" o:hr="t" fillcolor="#a0a0a0" stroked="f"/>
        </w:pict>
      </w:r>
    </w:p>
    <w:p w14:paraId="28681E0F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143. Must Not Display</w:t>
      </w:r>
    </w:p>
    <w:p w14:paraId="3D55EBF5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VEN-000102</w:t>
      </w:r>
    </w:p>
    <w:p w14:paraId="2449ECE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Blue Nile Logistics</w:t>
      </w:r>
    </w:p>
    <w:p w14:paraId="4312E82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7CED31FA">
          <v:rect id="_x0000_i3997" style="width:0;height:1.5pt" o:hralign="center" o:hrstd="t" o:hr="t" fillcolor="#a0a0a0" stroked="f"/>
        </w:pict>
      </w:r>
    </w:p>
    <w:p w14:paraId="476233BB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AG — TEST DANIEL</w:t>
      </w:r>
    </w:p>
    <w:p w14:paraId="1D6772EA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144. Sign Out</w:t>
      </w:r>
    </w:p>
    <w:p w14:paraId="24B036A7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Then:</w:t>
      </w:r>
    </w:p>
    <w:p w14:paraId="172D6EA0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Daniel Vendor.</w:t>
      </w:r>
    </w:p>
    <w:p w14:paraId="44F9AE51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32A33D94">
          <v:rect id="_x0000_i3998" style="width:0;height:1.5pt" o:hralign="center" o:hrstd="t" o:hr="t" fillcolor="#a0a0a0" stroked="f"/>
        </w:pict>
      </w:r>
    </w:p>
    <w:p w14:paraId="39A12A20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145. Expected</w:t>
      </w:r>
    </w:p>
    <w:p w14:paraId="76D9D92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VEN-000102</w:t>
      </w:r>
    </w:p>
    <w:p w14:paraId="1E6C8A9B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Blue Nile Logistics</w:t>
      </w:r>
    </w:p>
    <w:p w14:paraId="450E2344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only.</w:t>
      </w:r>
    </w:p>
    <w:p w14:paraId="4A6BC211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3B7E370D">
          <v:rect id="_x0000_i3999" style="width:0;height:1.5pt" o:hralign="center" o:hrstd="t" o:hr="t" fillcolor="#a0a0a0" stroked="f"/>
        </w:pict>
      </w:r>
    </w:p>
    <w:p w14:paraId="2300E244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146. Must Not Display</w:t>
      </w:r>
    </w:p>
    <w:p w14:paraId="73F5073E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Apex.</w:t>
      </w:r>
    </w:p>
    <w:p w14:paraId="1A23CCB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7412B0DB">
          <v:rect id="_x0000_i4000" style="width:0;height:1.5pt" o:hralign="center" o:hrstd="t" o:hr="t" fillcolor="#a0a0a0" stroked="f"/>
        </w:pict>
      </w:r>
    </w:p>
    <w:p w14:paraId="6A7221D5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AH — WHY TWO USERS?</w:t>
      </w:r>
    </w:p>
    <w:p w14:paraId="3788EAE8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147. One-User Testing</w:t>
      </w:r>
    </w:p>
    <w:p w14:paraId="1AA889CB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lastRenderedPageBreak/>
        <w:t>If you test only Sara:</w:t>
      </w:r>
    </w:p>
    <w:p w14:paraId="4EBAFD7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Sara sees her application.</w:t>
      </w:r>
    </w:p>
    <w:p w14:paraId="769AE4CB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You have proven:</w:t>
      </w:r>
    </w:p>
    <w:p w14:paraId="2F4837C8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Read works.</w:t>
      </w:r>
    </w:p>
    <w:p w14:paraId="0090CD33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You have NOT proven:</w:t>
      </w:r>
    </w:p>
    <w:p w14:paraId="4E1CD353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Isolation works.</w:t>
      </w:r>
    </w:p>
    <w:p w14:paraId="42E40107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0C17B82C">
          <v:rect id="_x0000_i4001" style="width:0;height:1.5pt" o:hralign="center" o:hrstd="t" o:hr="t" fillcolor="#a0a0a0" stroked="f"/>
        </w:pict>
      </w:r>
    </w:p>
    <w:p w14:paraId="400841BC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148. Two Users</w:t>
      </w:r>
    </w:p>
    <w:p w14:paraId="17CE9B1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Testing Sara and Daniel proves:</w:t>
      </w:r>
    </w:p>
    <w:p w14:paraId="6C21B539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Record separation.</w:t>
      </w:r>
    </w:p>
    <w:p w14:paraId="6432380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05013825">
          <v:rect id="_x0000_i4002" style="width:0;height:1.5pt" o:hralign="center" o:hrstd="t" o:hr="t" fillcolor="#a0a0a0" stroked="f"/>
        </w:pict>
      </w:r>
    </w:p>
    <w:p w14:paraId="759D3DBC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149. Security Principle</w:t>
      </w:r>
    </w:p>
    <w:p w14:paraId="2C564E88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Every multi-user portal should test:</w:t>
      </w:r>
    </w:p>
    <w:p w14:paraId="060F8D5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User A cannot access User B's records.</w:t>
      </w:r>
    </w:p>
    <w:p w14:paraId="1DAE764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1AD393D9">
          <v:rect id="_x0000_i4003" style="width:0;height:1.5pt" o:hralign="center" o:hrstd="t" o:hr="t" fillcolor="#a0a0a0" stroked="f"/>
        </w:pict>
      </w:r>
    </w:p>
    <w:p w14:paraId="48FC9806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AI — URL TAMPERING</w:t>
      </w:r>
    </w:p>
    <w:p w14:paraId="1D60FF4A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150. Scenario</w:t>
      </w:r>
    </w:p>
    <w:p w14:paraId="2D2E7CF2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Sara opens:</w:t>
      </w:r>
    </w:p>
    <w:p w14:paraId="6B7C1931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Application Details</w:t>
      </w:r>
    </w:p>
    <w:p w14:paraId="12DF5F5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VEN-000101</w:t>
      </w:r>
    </w:p>
    <w:p w14:paraId="1E5A68A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URL contains a record identifier.</w:t>
      </w:r>
    </w:p>
    <w:p w14:paraId="0D6D776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41DBAC58">
          <v:rect id="_x0000_i4004" style="width:0;height:1.5pt" o:hralign="center" o:hrstd="t" o:hr="t" fillcolor="#a0a0a0" stroked="f"/>
        </w:pict>
      </w:r>
    </w:p>
    <w:p w14:paraId="3B8B899C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lastRenderedPageBreak/>
        <w:t>151. Attacker Attempt</w:t>
      </w:r>
    </w:p>
    <w:p w14:paraId="732AE68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Sara replaces ID with:</w:t>
      </w:r>
    </w:p>
    <w:p w14:paraId="4FDBE154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Daniel's record ID.</w:t>
      </w:r>
    </w:p>
    <w:p w14:paraId="41602437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236F94DF">
          <v:rect id="_x0000_i4005" style="width:0;height:1.5pt" o:hralign="center" o:hrstd="t" o:hr="t" fillcolor="#a0a0a0" stroked="f"/>
        </w:pict>
      </w:r>
    </w:p>
    <w:p w14:paraId="205A1D83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152. Expected</w:t>
      </w:r>
    </w:p>
    <w:p w14:paraId="3C2AE1A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Access denied</w:t>
      </w:r>
    </w:p>
    <w:p w14:paraId="541FFDA4" w14:textId="77777777" w:rsidR="004271DE" w:rsidRPr="004271DE" w:rsidRDefault="004271DE" w:rsidP="004271DE">
      <w:pPr>
        <w:rPr>
          <w:sz w:val="32"/>
          <w:szCs w:val="32"/>
        </w:rPr>
      </w:pPr>
    </w:p>
    <w:p w14:paraId="6A524FF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or</w:t>
      </w:r>
    </w:p>
    <w:p w14:paraId="72D2E3AA" w14:textId="77777777" w:rsidR="004271DE" w:rsidRPr="004271DE" w:rsidRDefault="004271DE" w:rsidP="004271DE">
      <w:pPr>
        <w:rPr>
          <w:sz w:val="32"/>
          <w:szCs w:val="32"/>
        </w:rPr>
      </w:pPr>
    </w:p>
    <w:p w14:paraId="1F74D34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Record not found / unavailable</w:t>
      </w:r>
    </w:p>
    <w:p w14:paraId="5FDA9253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according to site behavior.</w:t>
      </w:r>
    </w:p>
    <w:p w14:paraId="5F2C6F30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0AAEEDE1">
          <v:rect id="_x0000_i4006" style="width:0;height:1.5pt" o:hralign="center" o:hrstd="t" o:hr="t" fillcolor="#a0a0a0" stroked="f"/>
        </w:pict>
      </w:r>
    </w:p>
    <w:p w14:paraId="46B27A00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153. Wrong</w:t>
      </w:r>
    </w:p>
    <w:p w14:paraId="47FF2B9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Displaying:</w:t>
      </w:r>
    </w:p>
    <w:p w14:paraId="2339092B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Blue Nile Logistics</w:t>
      </w:r>
    </w:p>
    <w:p w14:paraId="5E217602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means:</w:t>
      </w:r>
    </w:p>
    <w:p w14:paraId="44B91E31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Security failure.</w:t>
      </w:r>
    </w:p>
    <w:p w14:paraId="0CC8141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73E8936C">
          <v:rect id="_x0000_i4007" style="width:0;height:1.5pt" o:hralign="center" o:hrstd="t" o:hr="t" fillcolor="#a0a0a0" stroked="f"/>
        </w:pict>
      </w:r>
    </w:p>
    <w:p w14:paraId="72B8A653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AJ — WHY URL IDS ARE NOT SECRETS</w:t>
      </w:r>
    </w:p>
    <w:p w14:paraId="30D1BFC8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154. Never Rely On</w:t>
      </w:r>
    </w:p>
    <w:p w14:paraId="79B7186B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No one will guess the GUID.</w:t>
      </w:r>
    </w:p>
    <w:p w14:paraId="0030CCFE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Record identifiers should not be treated as:</w:t>
      </w:r>
    </w:p>
    <w:p w14:paraId="6B34D329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lastRenderedPageBreak/>
        <w:t>Authorization controls.</w:t>
      </w:r>
    </w:p>
    <w:p w14:paraId="6495B02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3C6C8966">
          <v:rect id="_x0000_i4008" style="width:0;height:1.5pt" o:hralign="center" o:hrstd="t" o:hr="t" fillcolor="#a0a0a0" stroked="f"/>
        </w:pict>
      </w:r>
    </w:p>
    <w:p w14:paraId="5D938B61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155. Security Must Evaluate</w:t>
      </w:r>
    </w:p>
    <w:p w14:paraId="0056DF76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Current user's permissions</w:t>
      </w:r>
    </w:p>
    <w:p w14:paraId="1FC74F77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for the target row.</w:t>
      </w:r>
    </w:p>
    <w:p w14:paraId="3C405868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2ADFEEF0">
          <v:rect id="_x0000_i4009" style="width:0;height:1.5pt" o:hralign="center" o:hrstd="t" o:hr="t" fillcolor="#a0a0a0" stroked="f"/>
        </w:pict>
      </w:r>
    </w:p>
    <w:p w14:paraId="0B8C5D49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AK — DIRECT PAGE TEST</w:t>
      </w:r>
    </w:p>
    <w:p w14:paraId="22E36248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156. Anonymous</w:t>
      </w:r>
    </w:p>
    <w:p w14:paraId="083E36CE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Copy URL for:</w:t>
      </w:r>
    </w:p>
    <w:p w14:paraId="55C93DB9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My Applications.</w:t>
      </w:r>
    </w:p>
    <w:p w14:paraId="2451C79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Sign out.</w:t>
      </w:r>
    </w:p>
    <w:p w14:paraId="7062961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Paste URL directly.</w:t>
      </w:r>
    </w:p>
    <w:p w14:paraId="1125C17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6BDE41B4">
          <v:rect id="_x0000_i4010" style="width:0;height:1.5pt" o:hralign="center" o:hrstd="t" o:hr="t" fillcolor="#a0a0a0" stroked="f"/>
        </w:pict>
      </w:r>
    </w:p>
    <w:p w14:paraId="707B8722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157. Expected</w:t>
      </w:r>
    </w:p>
    <w:p w14:paraId="4DFC1731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Anonymous user should:</w:t>
      </w:r>
    </w:p>
    <w:p w14:paraId="5B1285BF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Not gain access</w:t>
      </w:r>
    </w:p>
    <w:p w14:paraId="70A1CD25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simply because they know:</w:t>
      </w:r>
    </w:p>
    <w:p w14:paraId="0A47FFB4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The URL.</w:t>
      </w:r>
    </w:p>
    <w:p w14:paraId="0729483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488B9266">
          <v:rect id="_x0000_i4011" style="width:0;height:1.5pt" o:hralign="center" o:hrstd="t" o:hr="t" fillcolor="#a0a0a0" stroked="f"/>
        </w:pict>
      </w:r>
    </w:p>
    <w:p w14:paraId="55C49683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158. This Tests</w:t>
      </w:r>
    </w:p>
    <w:p w14:paraId="71CEF754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Page Permission.</w:t>
      </w:r>
    </w:p>
    <w:p w14:paraId="2BF34641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2D7C1E36">
          <v:rect id="_x0000_i4012" style="width:0;height:1.5pt" o:hralign="center" o:hrstd="t" o:hr="t" fillcolor="#a0a0a0" stroked="f"/>
        </w:pict>
      </w:r>
    </w:p>
    <w:p w14:paraId="2EDB0574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lastRenderedPageBreak/>
        <w:t>PART AL — DIRECT RECORD TEST</w:t>
      </w:r>
    </w:p>
    <w:p w14:paraId="236D04D1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159. Authenticated Vendor</w:t>
      </w:r>
    </w:p>
    <w:p w14:paraId="285E78F4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Attempt direct details URL for another user's record.</w:t>
      </w:r>
    </w:p>
    <w:p w14:paraId="4B52F6DE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0D9FB837">
          <v:rect id="_x0000_i4013" style="width:0;height:1.5pt" o:hralign="center" o:hrstd="t" o:hr="t" fillcolor="#a0a0a0" stroked="f"/>
        </w:pict>
      </w:r>
    </w:p>
    <w:p w14:paraId="48D56E67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160. Expected</w:t>
      </w:r>
    </w:p>
    <w:p w14:paraId="3EF93165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Denied/unavailable.</w:t>
      </w:r>
    </w:p>
    <w:p w14:paraId="78E8D092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This tests:</w:t>
      </w:r>
    </w:p>
    <w:p w14:paraId="16966BED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Table Permission.</w:t>
      </w:r>
    </w:p>
    <w:p w14:paraId="23B71261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436ACB1B">
          <v:rect id="_x0000_i4014" style="width:0;height:1.5pt" o:hralign="center" o:hrstd="t" o:hr="t" fillcolor="#a0a0a0" stroked="f"/>
        </w:pict>
      </w:r>
    </w:p>
    <w:p w14:paraId="4148DE51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AM — CREATE TEST</w:t>
      </w:r>
    </w:p>
    <w:p w14:paraId="2385A36B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161. Vendor Applicant</w:t>
      </w:r>
    </w:p>
    <w:p w14:paraId="58DAF91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Open:</w:t>
      </w:r>
    </w:p>
    <w:p w14:paraId="6393C50B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Register as Vendor.</w:t>
      </w:r>
    </w:p>
    <w:p w14:paraId="36FB2C5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Submit.</w:t>
      </w:r>
    </w:p>
    <w:p w14:paraId="5CE0A3F3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Expected:</w:t>
      </w:r>
    </w:p>
    <w:p w14:paraId="30FE90C6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Create succeeds.</w:t>
      </w:r>
    </w:p>
    <w:p w14:paraId="3104BA32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72FE9C54">
          <v:rect id="_x0000_i4015" style="width:0;height:1.5pt" o:hralign="center" o:hrstd="t" o:hr="t" fillcolor="#a0a0a0" stroked="f"/>
        </w:pict>
      </w:r>
    </w:p>
    <w:p w14:paraId="1D67E7D5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162. Anonymous</w:t>
      </w:r>
    </w:p>
    <w:p w14:paraId="36359DC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Attempt same protected page.</w:t>
      </w:r>
    </w:p>
    <w:p w14:paraId="41F305D4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Expected:</w:t>
      </w:r>
    </w:p>
    <w:p w14:paraId="23337FBE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No creation access.</w:t>
      </w:r>
    </w:p>
    <w:p w14:paraId="09B85AD1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2CC03455">
          <v:rect id="_x0000_i4016" style="width:0;height:1.5pt" o:hralign="center" o:hrstd="t" o:hr="t" fillcolor="#a0a0a0" stroked="f"/>
        </w:pict>
      </w:r>
    </w:p>
    <w:p w14:paraId="0080BFA6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lastRenderedPageBreak/>
        <w:t>PART AN — WRITE TEST</w:t>
      </w:r>
    </w:p>
    <w:p w14:paraId="6644EDDD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163. Vendor Applicant</w:t>
      </w:r>
    </w:p>
    <w:p w14:paraId="7D6617B7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Attempt to edit an existing Submitted Application.</w:t>
      </w:r>
    </w:p>
    <w:p w14:paraId="50A8CA61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Our v1.0 baseline has:</w:t>
      </w:r>
    </w:p>
    <w:p w14:paraId="7668D1AA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No Write permission.</w:t>
      </w:r>
    </w:p>
    <w:p w14:paraId="2E404C3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64A4776B">
          <v:rect id="_x0000_i4017" style="width:0;height:1.5pt" o:hralign="center" o:hrstd="t" o:hr="t" fillcolor="#a0a0a0" stroked="f"/>
        </w:pict>
      </w:r>
    </w:p>
    <w:p w14:paraId="73B88B5B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164. Expected</w:t>
      </w:r>
    </w:p>
    <w:p w14:paraId="09C716C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Vendor shouldn't be able to:</w:t>
      </w:r>
    </w:p>
    <w:p w14:paraId="35C269F3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Modify the row.</w:t>
      </w:r>
    </w:p>
    <w:p w14:paraId="7E6760F2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14863C35">
          <v:rect id="_x0000_i4018" style="width:0;height:1.5pt" o:hralign="center" o:hrstd="t" o:hr="t" fillcolor="#a0a0a0" stroked="f"/>
        </w:pict>
      </w:r>
    </w:p>
    <w:p w14:paraId="5EFF23AA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165. Why?</w:t>
      </w:r>
    </w:p>
    <w:p w14:paraId="7D08256B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This proves:</w:t>
      </w:r>
    </w:p>
    <w:p w14:paraId="3C9072F5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Least privilege.</w:t>
      </w:r>
    </w:p>
    <w:p w14:paraId="0C96E8D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7CC08C26">
          <v:rect id="_x0000_i4019" style="width:0;height:1.5pt" o:hralign="center" o:hrstd="t" o:hr="t" fillcolor="#a0a0a0" stroked="f"/>
        </w:pict>
      </w:r>
    </w:p>
    <w:p w14:paraId="1470212F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AO — DELETE TEST</w:t>
      </w:r>
    </w:p>
    <w:p w14:paraId="2CB5B2B6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166. Vendor Applicant</w:t>
      </w:r>
    </w:p>
    <w:p w14:paraId="5195B127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Attempt to delete application.</w:t>
      </w:r>
    </w:p>
    <w:p w14:paraId="76BA187B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Expected:</w:t>
      </w:r>
    </w:p>
    <w:p w14:paraId="5C4A156D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No Delete capability.</w:t>
      </w:r>
    </w:p>
    <w:p w14:paraId="2124E26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01CD9847">
          <v:rect id="_x0000_i4020" style="width:0;height:1.5pt" o:hralign="center" o:hrstd="t" o:hr="t" fillcolor="#a0a0a0" stroked="f"/>
        </w:pict>
      </w:r>
    </w:p>
    <w:p w14:paraId="1F0F0B53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167. Why?</w:t>
      </w:r>
    </w:p>
    <w:p w14:paraId="1F322A93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Deleting business applications may destroy:</w:t>
      </w:r>
    </w:p>
    <w:p w14:paraId="6297FE73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lastRenderedPageBreak/>
        <w:t>Audit/history.</w:t>
      </w:r>
    </w:p>
    <w:p w14:paraId="7C0972B1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Deletion should be governed intentionally.</w:t>
      </w:r>
    </w:p>
    <w:p w14:paraId="1181E63E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475782AE">
          <v:rect id="_x0000_i4021" style="width:0;height:1.5pt" o:hralign="center" o:hrstd="t" o:hr="t" fillcolor="#a0a0a0" stroked="f"/>
        </w:pict>
      </w:r>
    </w:p>
    <w:p w14:paraId="3F6A8867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AP — STATUS SECURITY</w:t>
      </w:r>
    </w:p>
    <w:p w14:paraId="74FFB3E0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168. Vendor Should Never Set</w:t>
      </w:r>
    </w:p>
    <w:p w14:paraId="10A49E20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Approved</w:t>
      </w:r>
    </w:p>
    <w:p w14:paraId="1652EDF2" w14:textId="77777777" w:rsidR="004271DE" w:rsidRPr="004271DE" w:rsidRDefault="004271DE" w:rsidP="004271DE">
      <w:pPr>
        <w:rPr>
          <w:sz w:val="32"/>
          <w:szCs w:val="32"/>
        </w:rPr>
      </w:pPr>
    </w:p>
    <w:p w14:paraId="067F18D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Rejected</w:t>
      </w:r>
    </w:p>
    <w:p w14:paraId="54E96F63" w14:textId="77777777" w:rsidR="004271DE" w:rsidRPr="004271DE" w:rsidRDefault="004271DE" w:rsidP="004271DE">
      <w:pPr>
        <w:rPr>
          <w:sz w:val="32"/>
          <w:szCs w:val="32"/>
        </w:rPr>
      </w:pPr>
    </w:p>
    <w:p w14:paraId="1A62FD0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Under Review</w:t>
      </w:r>
    </w:p>
    <w:p w14:paraId="62921477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directly.</w:t>
      </w:r>
    </w:p>
    <w:p w14:paraId="1927FD0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033D3179">
          <v:rect id="_x0000_i4022" style="width:0;height:1.5pt" o:hralign="center" o:hrstd="t" o:hr="t" fillcolor="#a0a0a0" stroked="f"/>
        </w:pict>
      </w:r>
    </w:p>
    <w:p w14:paraId="2E231A03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169. Internal Process</w:t>
      </w:r>
    </w:p>
    <w:p w14:paraId="13A9B378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Procurement changes Status using:</w:t>
      </w:r>
    </w:p>
    <w:p w14:paraId="7056B5EB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Model-Driven App</w:t>
      </w:r>
    </w:p>
    <w:p w14:paraId="498DE278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and/or:</w:t>
      </w:r>
    </w:p>
    <w:p w14:paraId="6335F739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Power Automate.</w:t>
      </w:r>
    </w:p>
    <w:p w14:paraId="285A398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5D9F946B">
          <v:rect id="_x0000_i4023" style="width:0;height:1.5pt" o:hralign="center" o:hrstd="t" o:hr="t" fillcolor="#a0a0a0" stroked="f"/>
        </w:pict>
      </w:r>
    </w:p>
    <w:p w14:paraId="285E82A8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170. Portal Displays</w:t>
      </w:r>
    </w:p>
    <w:p w14:paraId="4CC735DB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Status as:</w:t>
      </w:r>
    </w:p>
    <w:p w14:paraId="1169EFB3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Read-only business information.</w:t>
      </w:r>
    </w:p>
    <w:p w14:paraId="281D510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4E0DC62F">
          <v:rect id="_x0000_i4024" style="width:0;height:1.5pt" o:hralign="center" o:hrstd="t" o:hr="t" fillcolor="#a0a0a0" stroked="f"/>
        </w:pict>
      </w:r>
    </w:p>
    <w:p w14:paraId="07BAAA27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lastRenderedPageBreak/>
        <w:t>PART AQ — INTERNAL COMMENTS</w:t>
      </w:r>
    </w:p>
    <w:p w14:paraId="1F1E5284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171. Vendor Application Contains</w:t>
      </w:r>
    </w:p>
    <w:p w14:paraId="69505C34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Internal Review Comments.</w:t>
      </w:r>
    </w:p>
    <w:p w14:paraId="4AEE3751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0178C67B">
          <v:rect id="_x0000_i4025" style="width:0;height:1.5pt" o:hralign="center" o:hrstd="t" o:hr="t" fillcolor="#a0a0a0" stroked="f"/>
        </w:pict>
      </w:r>
    </w:p>
    <w:p w14:paraId="2FCD0501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172. External Forms</w:t>
      </w:r>
    </w:p>
    <w:p w14:paraId="6745C463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Must not include:</w:t>
      </w:r>
    </w:p>
    <w:p w14:paraId="7A8BFFAD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Internal Review Comments.</w:t>
      </w:r>
    </w:p>
    <w:p w14:paraId="67DC7765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11630227">
          <v:rect id="_x0000_i4026" style="width:0;height:1.5pt" o:hralign="center" o:hrstd="t" o:hr="t" fillcolor="#a0a0a0" stroked="f"/>
        </w:pict>
      </w:r>
    </w:p>
    <w:p w14:paraId="0FDD5F19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173. External Lists</w:t>
      </w:r>
    </w:p>
    <w:p w14:paraId="3A95E9CB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Must not include:</w:t>
      </w:r>
    </w:p>
    <w:p w14:paraId="2436F4ED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Internal Review Comments.</w:t>
      </w:r>
    </w:p>
    <w:p w14:paraId="6B5EFC51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1E563EC1">
          <v:rect id="_x0000_i4027" style="width:0;height:1.5pt" o:hralign="center" o:hrstd="t" o:hr="t" fillcolor="#a0a0a0" stroked="f"/>
        </w:pict>
      </w:r>
    </w:p>
    <w:p w14:paraId="36028F8F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174. Details Page</w:t>
      </w:r>
    </w:p>
    <w:p w14:paraId="1B4A3C97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Must not display:</w:t>
      </w:r>
    </w:p>
    <w:p w14:paraId="0A0325F4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Internal Review Comments.</w:t>
      </w:r>
    </w:p>
    <w:p w14:paraId="35D3C4D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6DB23403">
          <v:rect id="_x0000_i4028" style="width:0;height:1.5pt" o:hralign="center" o:hrstd="t" o:hr="t" fillcolor="#a0a0a0" stroked="f"/>
        </w:pict>
      </w:r>
    </w:p>
    <w:p w14:paraId="1833B66A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175. Important Security Architecture</w:t>
      </w:r>
    </w:p>
    <w:p w14:paraId="12E9C47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Table permissions primarily decide:</w:t>
      </w:r>
    </w:p>
    <w:p w14:paraId="2D22FFC5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Which records are accessible.</w:t>
      </w:r>
    </w:p>
    <w:p w14:paraId="32BAE9AE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Field/column exposure requires:</w:t>
      </w:r>
    </w:p>
    <w:p w14:paraId="47A38C21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Additional deliberate design.</w:t>
      </w:r>
    </w:p>
    <w:p w14:paraId="6843B89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68823AA1">
          <v:rect id="_x0000_i4029" style="width:0;height:1.5pt" o:hralign="center" o:hrstd="t" o:hr="t" fillcolor="#a0a0a0" stroked="f"/>
        </w:pict>
      </w:r>
    </w:p>
    <w:p w14:paraId="090E24B9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lastRenderedPageBreak/>
        <w:t>PART AR — COLUMN-LEVEL SECURITY NUANCE</w:t>
      </w:r>
    </w:p>
    <w:p w14:paraId="7EA37DD5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176. Current Power Pages</w:t>
      </w:r>
    </w:p>
    <w:p w14:paraId="611F502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Column permission behavior differs depending on:</w:t>
      </w:r>
    </w:p>
    <w:p w14:paraId="0953116F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Authorization model</w:t>
      </w:r>
    </w:p>
    <w:p w14:paraId="52D08F50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and:</w:t>
      </w:r>
    </w:p>
    <w:p w14:paraId="2616CE8D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Data access path.</w:t>
      </w:r>
    </w:p>
    <w:p w14:paraId="53FEAC92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67102B7F">
          <v:rect id="_x0000_i4030" style="width:0;height:1.5pt" o:hralign="center" o:hrstd="t" o:hr="t" fillcolor="#a0a0a0" stroked="f"/>
        </w:pict>
      </w:r>
    </w:p>
    <w:p w14:paraId="6C2F4377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177. Web API</w:t>
      </w:r>
    </w:p>
    <w:p w14:paraId="6C3C11AE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For sites using the applicable classic authorization model, Power Pages supports:</w:t>
      </w:r>
    </w:p>
    <w:p w14:paraId="577F3E50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Column Permissions</w:t>
      </w:r>
    </w:p>
    <w:p w14:paraId="478677E0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for further limiting Web API column access.</w:t>
      </w:r>
    </w:p>
    <w:p w14:paraId="0CB1AD0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72618E63">
          <v:rect id="_x0000_i4031" style="width:0;height:1.5pt" o:hralign="center" o:hrstd="t" o:hr="t" fillcolor="#a0a0a0" stroked="f"/>
        </w:pict>
      </w:r>
    </w:p>
    <w:p w14:paraId="1747F1E3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178. Enhanced Authorization</w:t>
      </w:r>
    </w:p>
    <w:p w14:paraId="3E174D1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Current enhanced-authorization sites use:</w:t>
      </w:r>
    </w:p>
    <w:p w14:paraId="1EF5F521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Dataverse Column Security Profiles</w:t>
      </w:r>
    </w:p>
    <w:p w14:paraId="5CC9B12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for supported column-level security rather than legacy Power Pages column permissions.</w:t>
      </w:r>
    </w:p>
    <w:p w14:paraId="409F026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23A05158">
          <v:rect id="_x0000_i4032" style="width:0;height:1.5pt" o:hralign="center" o:hrstd="t" o:hr="t" fillcolor="#a0a0a0" stroked="f"/>
        </w:pict>
      </w:r>
    </w:p>
    <w:p w14:paraId="2F2C41AC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179. Important</w:t>
      </w:r>
    </w:p>
    <w:p w14:paraId="4FE040EB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Column Permissions are not a substitute for:</w:t>
      </w:r>
    </w:p>
    <w:p w14:paraId="6927649D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Table Permissions.</w:t>
      </w:r>
    </w:p>
    <w:p w14:paraId="274BD4C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lastRenderedPageBreak/>
        <w:t>First the user must be authorized to the:</w:t>
      </w:r>
    </w:p>
    <w:p w14:paraId="232F4FF5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Record.</w:t>
      </w:r>
    </w:p>
    <w:p w14:paraId="691B262B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Then relevant column-level rules apply.</w:t>
      </w:r>
    </w:p>
    <w:p w14:paraId="51943A5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585D6DAA">
          <v:rect id="_x0000_i4033" style="width:0;height:1.5pt" o:hralign="center" o:hrstd="t" o:hr="t" fillcolor="#a0a0a0" stroked="f"/>
        </w:pict>
      </w:r>
    </w:p>
    <w:p w14:paraId="3E8F7CC4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180. Better Sensitive Data Design</w:t>
      </w:r>
    </w:p>
    <w:p w14:paraId="21B23E87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If a field is extremely sensitive:</w:t>
      </w:r>
    </w:p>
    <w:p w14:paraId="4E1573EB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Consider whether it belongs in:</w:t>
      </w:r>
    </w:p>
    <w:p w14:paraId="280CE506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The same externally accessible table</w:t>
      </w:r>
    </w:p>
    <w:p w14:paraId="11BAEB2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at all.</w:t>
      </w:r>
    </w:p>
    <w:p w14:paraId="4ADCE893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For example:</w:t>
      </w:r>
    </w:p>
    <w:p w14:paraId="17D33755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Vendor Application</w:t>
      </w:r>
    </w:p>
    <w:p w14:paraId="1CFE68E2" w14:textId="77777777" w:rsidR="004271DE" w:rsidRPr="004271DE" w:rsidRDefault="004271DE" w:rsidP="004271DE">
      <w:pPr>
        <w:rPr>
          <w:sz w:val="32"/>
          <w:szCs w:val="32"/>
        </w:rPr>
      </w:pPr>
    </w:p>
    <w:p w14:paraId="670A77F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+</w:t>
      </w:r>
    </w:p>
    <w:p w14:paraId="17AA5FEF" w14:textId="77777777" w:rsidR="004271DE" w:rsidRPr="004271DE" w:rsidRDefault="004271DE" w:rsidP="004271DE">
      <w:pPr>
        <w:rPr>
          <w:sz w:val="32"/>
          <w:szCs w:val="32"/>
        </w:rPr>
      </w:pPr>
    </w:p>
    <w:p w14:paraId="7E2F15A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Internal Procurement Review</w:t>
      </w:r>
    </w:p>
    <w:p w14:paraId="6F5FCDD0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could potentially become:</w:t>
      </w:r>
    </w:p>
    <w:p w14:paraId="49678C7D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Separate related tables</w:t>
      </w:r>
    </w:p>
    <w:p w14:paraId="24856ED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with completely different security boundaries.</w:t>
      </w:r>
    </w:p>
    <w:p w14:paraId="2DFA7A10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134504A7">
          <v:rect id="_x0000_i4034" style="width:0;height:1.5pt" o:hralign="center" o:hrstd="t" o:hr="t" fillcolor="#a0a0a0" stroked="f"/>
        </w:pict>
      </w:r>
    </w:p>
    <w:p w14:paraId="7D297B9F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AS — SECURITY BY SEPARATION</w:t>
      </w:r>
    </w:p>
    <w:p w14:paraId="3B786B5D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181. Stronger Future Design</w:t>
      </w:r>
    </w:p>
    <w:p w14:paraId="15BB9825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Vendor Application</w:t>
      </w:r>
    </w:p>
    <w:p w14:paraId="58C8703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lastRenderedPageBreak/>
        <w:t>External-safe fields</w:t>
      </w:r>
    </w:p>
    <w:p w14:paraId="1C87128E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   |</w:t>
      </w:r>
    </w:p>
    <w:p w14:paraId="04DF9A1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   |</w:t>
      </w:r>
    </w:p>
    <w:p w14:paraId="1128442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   v</w:t>
      </w:r>
    </w:p>
    <w:p w14:paraId="50CB11B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Procurement Review</w:t>
      </w:r>
    </w:p>
    <w:p w14:paraId="19735DE5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Internal-only table</w:t>
      </w:r>
    </w:p>
    <w:p w14:paraId="79E5C772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59D031BD">
          <v:rect id="_x0000_i4035" style="width:0;height:1.5pt" o:hralign="center" o:hrstd="t" o:hr="t" fillcolor="#a0a0a0" stroked="f"/>
        </w:pict>
      </w:r>
    </w:p>
    <w:p w14:paraId="7F215586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182. Benefit</w:t>
      </w:r>
    </w:p>
    <w:p w14:paraId="3CDAF24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External portal role receives:</w:t>
      </w:r>
    </w:p>
    <w:p w14:paraId="368DB70F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No permission</w:t>
      </w:r>
    </w:p>
    <w:p w14:paraId="75B47A6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to Procurement Review.</w:t>
      </w:r>
    </w:p>
    <w:p w14:paraId="27C9F92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This can be easier to reason about than:</w:t>
      </w:r>
    </w:p>
    <w:p w14:paraId="0A68E8C6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Many sensitive fields on one table.</w:t>
      </w:r>
    </w:p>
    <w:p w14:paraId="75B6BAF5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23110CE8">
          <v:rect id="_x0000_i4036" style="width:0;height:1.5pt" o:hralign="center" o:hrstd="t" o:hr="t" fillcolor="#a0a0a0" stroked="f"/>
        </w:pict>
      </w:r>
    </w:p>
    <w:p w14:paraId="7E2F50B2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AT — DATAVERSE SECURITY VS POWER PAGES SECURITY</w:t>
      </w:r>
    </w:p>
    <w:p w14:paraId="7837BB11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183. Internal User</w:t>
      </w:r>
    </w:p>
    <w:p w14:paraId="0D106581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Model-Driven App security relies heavily on:</w:t>
      </w:r>
    </w:p>
    <w:p w14:paraId="4912AFBF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Dataverse Security Roles.</w:t>
      </w:r>
    </w:p>
    <w:p w14:paraId="6CED20D4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6028F3AD">
          <v:rect id="_x0000_i4037" style="width:0;height:1.5pt" o:hralign="center" o:hrstd="t" o:hr="t" fillcolor="#a0a0a0" stroked="f"/>
        </w:pict>
      </w:r>
    </w:p>
    <w:p w14:paraId="60115B2D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184. External Power Pages User</w:t>
      </w:r>
    </w:p>
    <w:p w14:paraId="14E3B86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Portal access relies on:</w:t>
      </w:r>
    </w:p>
    <w:p w14:paraId="7F26D05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lastRenderedPageBreak/>
        <w:t>Contact</w:t>
      </w:r>
    </w:p>
    <w:p w14:paraId="0F14646B" w14:textId="77777777" w:rsidR="004271DE" w:rsidRPr="004271DE" w:rsidRDefault="004271DE" w:rsidP="004271DE">
      <w:pPr>
        <w:rPr>
          <w:sz w:val="32"/>
          <w:szCs w:val="32"/>
        </w:rPr>
      </w:pPr>
    </w:p>
    <w:p w14:paraId="1C5D0E40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Web Role</w:t>
      </w:r>
    </w:p>
    <w:p w14:paraId="38F87BA0" w14:textId="77777777" w:rsidR="004271DE" w:rsidRPr="004271DE" w:rsidRDefault="004271DE" w:rsidP="004271DE">
      <w:pPr>
        <w:rPr>
          <w:sz w:val="32"/>
          <w:szCs w:val="32"/>
        </w:rPr>
      </w:pPr>
    </w:p>
    <w:p w14:paraId="2FAB82D1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Table Permission</w:t>
      </w:r>
    </w:p>
    <w:p w14:paraId="61C64FA9" w14:textId="77777777" w:rsidR="004271DE" w:rsidRPr="004271DE" w:rsidRDefault="004271DE" w:rsidP="004271DE">
      <w:pPr>
        <w:rPr>
          <w:sz w:val="32"/>
          <w:szCs w:val="32"/>
        </w:rPr>
      </w:pPr>
    </w:p>
    <w:p w14:paraId="0FEAE808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Page Permission</w:t>
      </w:r>
    </w:p>
    <w:p w14:paraId="41D42205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1E19140F">
          <v:rect id="_x0000_i4038" style="width:0;height:1.5pt" o:hralign="center" o:hrstd="t" o:hr="t" fillcolor="#a0a0a0" stroked="f"/>
        </w:pict>
      </w:r>
    </w:p>
    <w:p w14:paraId="0229EC9E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185. Don't Confuse</w:t>
      </w:r>
    </w:p>
    <w:p w14:paraId="1D6711D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 Power Pages Web Role is not the same as:</w:t>
      </w:r>
    </w:p>
    <w:p w14:paraId="16250210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Dataverse Security Role.</w:t>
      </w:r>
    </w:p>
    <w:p w14:paraId="24CCE1D4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They solve:</w:t>
      </w:r>
    </w:p>
    <w:p w14:paraId="63003677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Different authorization contexts.</w:t>
      </w:r>
    </w:p>
    <w:p w14:paraId="1A3652C4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43233F9E">
          <v:rect id="_x0000_i4039" style="width:0;height:1.5pt" o:hralign="center" o:hrstd="t" o:hr="t" fillcolor="#a0a0a0" stroked="f"/>
        </w:pict>
      </w:r>
    </w:p>
    <w:p w14:paraId="3111F362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AU — WEB ROLE CUMULATIVE TEST</w:t>
      </w:r>
    </w:p>
    <w:p w14:paraId="18B2C9B3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186. Scenario</w:t>
      </w:r>
    </w:p>
    <w:p w14:paraId="1DF09C5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Sara has:</w:t>
      </w:r>
    </w:p>
    <w:p w14:paraId="32AB6870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Vendor Applicant</w:t>
      </w:r>
    </w:p>
    <w:p w14:paraId="74D2638E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and accidentally:</w:t>
      </w:r>
    </w:p>
    <w:p w14:paraId="46423ABE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Vendor Administrator</w:t>
      </w:r>
    </w:p>
    <w:p w14:paraId="75D4641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where Vendor Administrator has:</w:t>
      </w:r>
    </w:p>
    <w:p w14:paraId="7011853F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Global Read.</w:t>
      </w:r>
    </w:p>
    <w:p w14:paraId="6B31C47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lastRenderedPageBreak/>
        <w:pict w14:anchorId="3A4C64C5">
          <v:rect id="_x0000_i4040" style="width:0;height:1.5pt" o:hralign="center" o:hrstd="t" o:hr="t" fillcolor="#a0a0a0" stroked="f"/>
        </w:pict>
      </w:r>
    </w:p>
    <w:p w14:paraId="6F4BB9F6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187. Result</w:t>
      </w:r>
    </w:p>
    <w:p w14:paraId="472A0861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Sara may receive:</w:t>
      </w:r>
    </w:p>
    <w:p w14:paraId="32904E60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Broader access.</w:t>
      </w:r>
    </w:p>
    <w:p w14:paraId="651B8A3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Web Role permissions are:</w:t>
      </w:r>
    </w:p>
    <w:p w14:paraId="6C9376C4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Cumulative.</w:t>
      </w:r>
    </w:p>
    <w:p w14:paraId="70401BE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1FC2A146">
          <v:rect id="_x0000_i4041" style="width:0;height:1.5pt" o:hralign="center" o:hrstd="t" o:hr="t" fillcolor="#a0a0a0" stroked="f"/>
        </w:pict>
      </w:r>
    </w:p>
    <w:p w14:paraId="667BAA42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188. Lesson</w:t>
      </w:r>
    </w:p>
    <w:p w14:paraId="313FA67B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Security audits must review:</w:t>
      </w:r>
    </w:p>
    <w:p w14:paraId="71E283DD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All assigned Web Roles.</w:t>
      </w:r>
    </w:p>
    <w:p w14:paraId="19E9A48E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Not only:</w:t>
      </w:r>
    </w:p>
    <w:p w14:paraId="335AAB63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The role you expected.</w:t>
      </w:r>
    </w:p>
    <w:p w14:paraId="386DB99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08B1CDC1">
          <v:rect id="_x0000_i4042" style="width:0;height:1.5pt" o:hralign="center" o:hrstd="t" o:hr="t" fillcolor="#a0a0a0" stroked="f"/>
        </w:pict>
      </w:r>
    </w:p>
    <w:p w14:paraId="64760B1B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AV — AUTHENTICATED USERS TEST</w:t>
      </w:r>
    </w:p>
    <w:p w14:paraId="1F94F390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189. Create Test Contact</w:t>
      </w:r>
    </w:p>
    <w:p w14:paraId="30508C3E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Authenticated but:</w:t>
      </w:r>
    </w:p>
    <w:p w14:paraId="1D20F174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Not assigned Vendor Applicant.</w:t>
      </w:r>
    </w:p>
    <w:p w14:paraId="13DBBB32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282F17FE">
          <v:rect id="_x0000_i4043" style="width:0;height:1.5pt" o:hralign="center" o:hrstd="t" o:hr="t" fillcolor="#a0a0a0" stroked="f"/>
        </w:pict>
      </w:r>
    </w:p>
    <w:p w14:paraId="6FA92EA6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190. Expected</w:t>
      </w:r>
    </w:p>
    <w:p w14:paraId="486F8D11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They should:</w:t>
      </w:r>
    </w:p>
    <w:p w14:paraId="7A839B44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Not access protected Vendor pages</w:t>
      </w:r>
    </w:p>
    <w:p w14:paraId="25E87498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and:</w:t>
      </w:r>
    </w:p>
    <w:p w14:paraId="61CDAC7B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lastRenderedPageBreak/>
        <w:t>Not access Vendor Application data</w:t>
      </w:r>
    </w:p>
    <w:p w14:paraId="2A5ECC8B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through our custom permission.</w:t>
      </w:r>
    </w:p>
    <w:p w14:paraId="11D9AC84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31B82B90">
          <v:rect id="_x0000_i4044" style="width:0;height:1.5pt" o:hralign="center" o:hrstd="t" o:hr="t" fillcolor="#a0a0a0" stroked="f"/>
        </w:pict>
      </w:r>
    </w:p>
    <w:p w14:paraId="66BC0A62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191. Why?</w:t>
      </w:r>
    </w:p>
    <w:p w14:paraId="56E747E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This proves custom role assignment is actually:</w:t>
      </w:r>
    </w:p>
    <w:p w14:paraId="01BEAE95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Enforced.</w:t>
      </w:r>
    </w:p>
    <w:p w14:paraId="0B3C440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016C0750">
          <v:rect id="_x0000_i4045" style="width:0;height:1.5pt" o:hralign="center" o:hrstd="t" o:hr="t" fillcolor="#a0a0a0" stroked="f"/>
        </w:pict>
      </w:r>
    </w:p>
    <w:p w14:paraId="220B69DD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AW — PRODUCTION ONBOARDING QUESTION</w:t>
      </w:r>
    </w:p>
    <w:p w14:paraId="2AE9042A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192. New Vendor Signs Up</w:t>
      </w:r>
    </w:p>
    <w:p w14:paraId="48519563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How do they get:</w:t>
      </w:r>
    </w:p>
    <w:p w14:paraId="7CDCDC27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Vendor Applicant</w:t>
      </w:r>
    </w:p>
    <w:p w14:paraId="3FF6BCF4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role?</w:t>
      </w:r>
    </w:p>
    <w:p w14:paraId="77BBAEF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Possible approaches:</w:t>
      </w:r>
    </w:p>
    <w:p w14:paraId="7634EB4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Administrative assignment</w:t>
      </w:r>
    </w:p>
    <w:p w14:paraId="67334588" w14:textId="77777777" w:rsidR="004271DE" w:rsidRPr="004271DE" w:rsidRDefault="004271DE" w:rsidP="004271DE">
      <w:pPr>
        <w:rPr>
          <w:sz w:val="32"/>
          <w:szCs w:val="32"/>
        </w:rPr>
      </w:pPr>
    </w:p>
    <w:p w14:paraId="34FF4F8B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Invitation/onboarding process</w:t>
      </w:r>
    </w:p>
    <w:p w14:paraId="419B58DE" w14:textId="77777777" w:rsidR="004271DE" w:rsidRPr="004271DE" w:rsidRDefault="004271DE" w:rsidP="004271DE">
      <w:pPr>
        <w:rPr>
          <w:sz w:val="32"/>
          <w:szCs w:val="32"/>
        </w:rPr>
      </w:pPr>
    </w:p>
    <w:p w14:paraId="7FAD208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Approved automation</w:t>
      </w:r>
    </w:p>
    <w:p w14:paraId="2FC5B9C1" w14:textId="77777777" w:rsidR="004271DE" w:rsidRPr="004271DE" w:rsidRDefault="004271DE" w:rsidP="004271DE">
      <w:pPr>
        <w:rPr>
          <w:sz w:val="32"/>
          <w:szCs w:val="32"/>
        </w:rPr>
      </w:pPr>
    </w:p>
    <w:p w14:paraId="4F73EB5E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Identity/onboarding business process</w:t>
      </w:r>
    </w:p>
    <w:p w14:paraId="2D194F37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28612CEE">
          <v:rect id="_x0000_i4046" style="width:0;height:1.5pt" o:hralign="center" o:hrstd="t" o:hr="t" fillcolor="#a0a0a0" stroked="f"/>
        </w:pict>
      </w:r>
    </w:p>
    <w:p w14:paraId="3F00B132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193. Important</w:t>
      </w:r>
    </w:p>
    <w:p w14:paraId="189A9831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lastRenderedPageBreak/>
        <w:t>Do not create an onboarding model that accidentally assigns:</w:t>
      </w:r>
    </w:p>
    <w:p w14:paraId="7DCD5F25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Powerful roles</w:t>
      </w:r>
    </w:p>
    <w:p w14:paraId="4AC81C5B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to anyone who signs up.</w:t>
      </w:r>
    </w:p>
    <w:p w14:paraId="79F4AA18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33056807">
          <v:rect id="_x0000_i4047" style="width:0;height:1.5pt" o:hralign="center" o:hrstd="t" o:hr="t" fillcolor="#a0a0a0" stroked="f"/>
        </w:pict>
      </w:r>
    </w:p>
    <w:p w14:paraId="3A2E4F28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AX — ACCOUNT ACCESS LAB</w:t>
      </w:r>
    </w:p>
    <w:p w14:paraId="1D9F95DD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194. Optional Architecture Exercise</w:t>
      </w:r>
    </w:p>
    <w:p w14:paraId="0E44FB15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Create:</w:t>
      </w:r>
    </w:p>
    <w:p w14:paraId="0761062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Vendor Account</w:t>
      </w:r>
    </w:p>
    <w:p w14:paraId="303608D8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Lookup on Vendor Application.</w:t>
      </w:r>
    </w:p>
    <w:p w14:paraId="23FE17EB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Related to:</w:t>
      </w:r>
    </w:p>
    <w:p w14:paraId="65E856DB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Account.</w:t>
      </w:r>
    </w:p>
    <w:p w14:paraId="1D58EA2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7174910B">
          <v:rect id="_x0000_i4048" style="width:0;height:1.5pt" o:hralign="center" o:hrstd="t" o:hr="t" fillcolor="#a0a0a0" stroked="f"/>
        </w:pict>
      </w:r>
    </w:p>
    <w:p w14:paraId="771B7E6E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195. Associate Contacts</w:t>
      </w:r>
    </w:p>
    <w:p w14:paraId="74CE3ED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Sara:</w:t>
      </w:r>
    </w:p>
    <w:p w14:paraId="274E9CB2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Parent Account:</w:t>
      </w:r>
    </w:p>
    <w:p w14:paraId="0DDE2E9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Apex Technology</w:t>
      </w:r>
    </w:p>
    <w:p w14:paraId="1FAED743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Michael:</w:t>
      </w:r>
    </w:p>
    <w:p w14:paraId="1184EED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Parent Account:</w:t>
      </w:r>
    </w:p>
    <w:p w14:paraId="33CBB594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Apex Technology</w:t>
      </w:r>
    </w:p>
    <w:p w14:paraId="2901B1D4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1FED59E8">
          <v:rect id="_x0000_i4049" style="width:0;height:1.5pt" o:hralign="center" o:hrstd="t" o:hr="t" fillcolor="#a0a0a0" stroked="f"/>
        </w:pict>
      </w:r>
    </w:p>
    <w:p w14:paraId="410FDB4C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196. Create Permission</w:t>
      </w:r>
    </w:p>
    <w:p w14:paraId="185CBED0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Access Type:</w:t>
      </w:r>
    </w:p>
    <w:p w14:paraId="391100FD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lastRenderedPageBreak/>
        <w:t>Account.</w:t>
      </w:r>
    </w:p>
    <w:p w14:paraId="5C5FB211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Relationship:</w:t>
      </w:r>
    </w:p>
    <w:p w14:paraId="5E3F0CF1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Vendor Application</w:t>
      </w:r>
    </w:p>
    <w:p w14:paraId="33E0606E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rFonts w:ascii="Times New Roman" w:hAnsi="Times New Roman" w:cs="Times New Roman"/>
          <w:sz w:val="32"/>
          <w:szCs w:val="32"/>
        </w:rPr>
        <w:t>→</w:t>
      </w:r>
      <w:r w:rsidRPr="004271DE">
        <w:rPr>
          <w:sz w:val="32"/>
          <w:szCs w:val="32"/>
        </w:rPr>
        <w:t xml:space="preserve"> Vendor Account</w:t>
      </w:r>
    </w:p>
    <w:p w14:paraId="41E01E7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rFonts w:ascii="Times New Roman" w:hAnsi="Times New Roman" w:cs="Times New Roman"/>
          <w:sz w:val="32"/>
          <w:szCs w:val="32"/>
        </w:rPr>
        <w:t>→</w:t>
      </w:r>
      <w:r w:rsidRPr="004271DE">
        <w:rPr>
          <w:sz w:val="32"/>
          <w:szCs w:val="32"/>
        </w:rPr>
        <w:t xml:space="preserve"> Account.</w:t>
      </w:r>
    </w:p>
    <w:p w14:paraId="4DFED35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6F9EE1BC">
          <v:rect id="_x0000_i4050" style="width:0;height:1.5pt" o:hralign="center" o:hrstd="t" o:hr="t" fillcolor="#a0a0a0" stroked="f"/>
        </w:pict>
      </w:r>
    </w:p>
    <w:p w14:paraId="43FF7FD6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197. Expected</w:t>
      </w:r>
    </w:p>
    <w:p w14:paraId="3BD8018B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Both Sara and Michael can read:</w:t>
      </w:r>
    </w:p>
    <w:p w14:paraId="68C0124D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Apex Applications.</w:t>
      </w:r>
    </w:p>
    <w:p w14:paraId="2B8B07E3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Neither can read:</w:t>
      </w:r>
    </w:p>
    <w:p w14:paraId="0FBA693B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Blue Nile Applications.</w:t>
      </w:r>
    </w:p>
    <w:p w14:paraId="7D63C722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3D46DBF0">
          <v:rect id="_x0000_i4051" style="width:0;height:1.5pt" o:hralign="center" o:hrstd="t" o:hr="t" fillcolor="#a0a0a0" stroked="f"/>
        </w:pict>
      </w:r>
    </w:p>
    <w:p w14:paraId="77DB6739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198. Compare</w:t>
      </w:r>
    </w:p>
    <w:p w14:paraId="3713E9E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Contact Access:</w:t>
      </w:r>
    </w:p>
    <w:p w14:paraId="1201D21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My records</w:t>
      </w:r>
    </w:p>
    <w:p w14:paraId="6AE5572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Account Access:</w:t>
      </w:r>
    </w:p>
    <w:p w14:paraId="7B4E5A98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My organization's records.</w:t>
      </w:r>
    </w:p>
    <w:p w14:paraId="07F6862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62705CBA">
          <v:rect id="_x0000_i4052" style="width:0;height:1.5pt" o:hralign="center" o:hrstd="t" o:hr="t" fillcolor="#a0a0a0" stroked="f"/>
        </w:pict>
      </w:r>
    </w:p>
    <w:p w14:paraId="1785A000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AY — PARENT/CHILD SECURITY EXERCISE</w:t>
      </w:r>
    </w:p>
    <w:p w14:paraId="7C57CFF3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199. Optional Table</w:t>
      </w:r>
    </w:p>
    <w:p w14:paraId="4FD1A712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Vendor Reference</w:t>
      </w:r>
    </w:p>
    <w:p w14:paraId="390338E1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Fields:</w:t>
      </w:r>
    </w:p>
    <w:p w14:paraId="4BA9D353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lastRenderedPageBreak/>
        <w:t>Reference Name</w:t>
      </w:r>
    </w:p>
    <w:p w14:paraId="4D1CEAD9" w14:textId="77777777" w:rsidR="004271DE" w:rsidRPr="004271DE" w:rsidRDefault="004271DE" w:rsidP="004271DE">
      <w:pPr>
        <w:rPr>
          <w:sz w:val="32"/>
          <w:szCs w:val="32"/>
        </w:rPr>
      </w:pPr>
    </w:p>
    <w:p w14:paraId="696A5C8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Reference Email</w:t>
      </w:r>
    </w:p>
    <w:p w14:paraId="306D5F45" w14:textId="77777777" w:rsidR="004271DE" w:rsidRPr="004271DE" w:rsidRDefault="004271DE" w:rsidP="004271DE">
      <w:pPr>
        <w:rPr>
          <w:sz w:val="32"/>
          <w:szCs w:val="32"/>
        </w:rPr>
      </w:pPr>
    </w:p>
    <w:p w14:paraId="6EECAFE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Vendor Application</w:t>
      </w:r>
    </w:p>
    <w:p w14:paraId="092643D0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0BA243E9">
          <v:rect id="_x0000_i4053" style="width:0;height:1.5pt" o:hralign="center" o:hrstd="t" o:hr="t" fillcolor="#a0a0a0" stroked="f"/>
        </w:pict>
      </w:r>
    </w:p>
    <w:p w14:paraId="1C0429E7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200. Parent</w:t>
      </w:r>
    </w:p>
    <w:p w14:paraId="66C84441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Vendor Application permission:</w:t>
      </w:r>
    </w:p>
    <w:p w14:paraId="2BEF5A71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Contact Access.</w:t>
      </w:r>
    </w:p>
    <w:p w14:paraId="186D58F3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6B13EA2E">
          <v:rect id="_x0000_i4054" style="width:0;height:1.5pt" o:hralign="center" o:hrstd="t" o:hr="t" fillcolor="#a0a0a0" stroked="f"/>
        </w:pict>
      </w:r>
    </w:p>
    <w:p w14:paraId="35FA2916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201. Child</w:t>
      </w:r>
    </w:p>
    <w:p w14:paraId="5906FD6B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Vendor Reference permission:</w:t>
      </w:r>
    </w:p>
    <w:p w14:paraId="7C34D632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Child Permission.</w:t>
      </w:r>
    </w:p>
    <w:p w14:paraId="120A44B0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Relationship:</w:t>
      </w:r>
    </w:p>
    <w:p w14:paraId="2EF9C59E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Vendor Reference</w:t>
      </w:r>
    </w:p>
    <w:p w14:paraId="3F1F024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rFonts w:ascii="Times New Roman" w:hAnsi="Times New Roman" w:cs="Times New Roman"/>
          <w:sz w:val="32"/>
          <w:szCs w:val="32"/>
        </w:rPr>
        <w:t>→</w:t>
      </w:r>
      <w:r w:rsidRPr="004271DE">
        <w:rPr>
          <w:sz w:val="32"/>
          <w:szCs w:val="32"/>
        </w:rPr>
        <w:t xml:space="preserve"> Vendor Application.</w:t>
      </w:r>
    </w:p>
    <w:p w14:paraId="23A773B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760BCAD0">
          <v:rect id="_x0000_i4055" style="width:0;height:1.5pt" o:hralign="center" o:hrstd="t" o:hr="t" fillcolor="#a0a0a0" stroked="f"/>
        </w:pict>
      </w:r>
    </w:p>
    <w:p w14:paraId="6A0F6BCD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202. Result</w:t>
      </w:r>
    </w:p>
    <w:p w14:paraId="6CA79161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Vendor accesses References only for:</w:t>
      </w:r>
    </w:p>
    <w:p w14:paraId="73812461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Applications they are authorized to access.</w:t>
      </w:r>
    </w:p>
    <w:p w14:paraId="3C5D9E0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3D70812D">
          <v:rect id="_x0000_i4056" style="width:0;height:1.5pt" o:hralign="center" o:hrstd="t" o:hr="t" fillcolor="#a0a0a0" stroked="f"/>
        </w:pict>
      </w:r>
    </w:p>
    <w:p w14:paraId="6E84C8C3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AZ — THREAT MODELING</w:t>
      </w:r>
    </w:p>
    <w:p w14:paraId="7716C697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lastRenderedPageBreak/>
        <w:t>203. What Is Threat Modeling?</w:t>
      </w:r>
    </w:p>
    <w:p w14:paraId="3FCD8278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Before attackers test your application:</w:t>
      </w:r>
    </w:p>
    <w:p w14:paraId="4A1319EC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You test how it could fail.</w:t>
      </w:r>
    </w:p>
    <w:p w14:paraId="59D654E4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20187FAE">
          <v:rect id="_x0000_i4057" style="width:0;height:1.5pt" o:hralign="center" o:hrstd="t" o:hr="t" fillcolor="#a0a0a0" stroked="f"/>
        </w:pict>
      </w:r>
    </w:p>
    <w:p w14:paraId="0E8386B9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204. Ask</w:t>
      </w:r>
    </w:p>
    <w:p w14:paraId="66D41D27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What data are we protecting?</w:t>
      </w:r>
    </w:p>
    <w:p w14:paraId="726F58FA" w14:textId="77777777" w:rsidR="004271DE" w:rsidRPr="004271DE" w:rsidRDefault="004271DE" w:rsidP="004271DE">
      <w:pPr>
        <w:rPr>
          <w:sz w:val="32"/>
          <w:szCs w:val="32"/>
        </w:rPr>
      </w:pPr>
    </w:p>
    <w:p w14:paraId="34B559AB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Who should access it?</w:t>
      </w:r>
    </w:p>
    <w:p w14:paraId="2C3DCFDC" w14:textId="77777777" w:rsidR="004271DE" w:rsidRPr="004271DE" w:rsidRDefault="004271DE" w:rsidP="004271DE">
      <w:pPr>
        <w:rPr>
          <w:sz w:val="32"/>
          <w:szCs w:val="32"/>
        </w:rPr>
      </w:pPr>
    </w:p>
    <w:p w14:paraId="5A5C037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Who should not?</w:t>
      </w:r>
    </w:p>
    <w:p w14:paraId="16FEA0B7" w14:textId="77777777" w:rsidR="004271DE" w:rsidRPr="004271DE" w:rsidRDefault="004271DE" w:rsidP="004271DE">
      <w:pPr>
        <w:rPr>
          <w:sz w:val="32"/>
          <w:szCs w:val="32"/>
        </w:rPr>
      </w:pPr>
    </w:p>
    <w:p w14:paraId="416838D7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What could an attacker change?</w:t>
      </w:r>
    </w:p>
    <w:p w14:paraId="565957F6" w14:textId="77777777" w:rsidR="004271DE" w:rsidRPr="004271DE" w:rsidRDefault="004271DE" w:rsidP="004271DE">
      <w:pPr>
        <w:rPr>
          <w:sz w:val="32"/>
          <w:szCs w:val="32"/>
        </w:rPr>
      </w:pPr>
    </w:p>
    <w:p w14:paraId="3C9059A0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What could they guess?</w:t>
      </w:r>
    </w:p>
    <w:p w14:paraId="08CB2020" w14:textId="77777777" w:rsidR="004271DE" w:rsidRPr="004271DE" w:rsidRDefault="004271DE" w:rsidP="004271DE">
      <w:pPr>
        <w:rPr>
          <w:sz w:val="32"/>
          <w:szCs w:val="32"/>
        </w:rPr>
      </w:pPr>
    </w:p>
    <w:p w14:paraId="739C2CA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What URLs could they manipulate?</w:t>
      </w:r>
    </w:p>
    <w:p w14:paraId="496A42B5" w14:textId="77777777" w:rsidR="004271DE" w:rsidRPr="004271DE" w:rsidRDefault="004271DE" w:rsidP="004271DE">
      <w:pPr>
        <w:rPr>
          <w:sz w:val="32"/>
          <w:szCs w:val="32"/>
        </w:rPr>
      </w:pPr>
    </w:p>
    <w:p w14:paraId="0C8E0894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What happens when signed out?</w:t>
      </w:r>
    </w:p>
    <w:p w14:paraId="3FEBBBAE" w14:textId="77777777" w:rsidR="004271DE" w:rsidRPr="004271DE" w:rsidRDefault="004271DE" w:rsidP="004271DE">
      <w:pPr>
        <w:rPr>
          <w:sz w:val="32"/>
          <w:szCs w:val="32"/>
        </w:rPr>
      </w:pPr>
    </w:p>
    <w:p w14:paraId="518BD89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What happens when roles overlap?</w:t>
      </w:r>
    </w:p>
    <w:p w14:paraId="7D017657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66E6F200">
          <v:rect id="_x0000_i4058" style="width:0;height:1.5pt" o:hralign="center" o:hrstd="t" o:hr="t" fillcolor="#a0a0a0" stroked="f"/>
        </w:pict>
      </w:r>
    </w:p>
    <w:p w14:paraId="3C25E51C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BA — THREAT 1</w:t>
      </w:r>
    </w:p>
    <w:p w14:paraId="14D3469B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lastRenderedPageBreak/>
        <w:t>205. Anonymous Data Access</w:t>
      </w:r>
    </w:p>
    <w:p w14:paraId="08485D3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Threat:</w:t>
      </w:r>
    </w:p>
    <w:p w14:paraId="5B2C9D3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Anonymous visitor</w:t>
      </w:r>
    </w:p>
    <w:p w14:paraId="5998DE9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reads Vendor Applications.</w:t>
      </w:r>
    </w:p>
    <w:p w14:paraId="58A10261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Mitigation:</w:t>
      </w:r>
    </w:p>
    <w:p w14:paraId="33E518C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No Anonymous Table Permission.</w:t>
      </w:r>
    </w:p>
    <w:p w14:paraId="76F5814E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44DEE841">
          <v:rect id="_x0000_i4059" style="width:0;height:1.5pt" o:hralign="center" o:hrstd="t" o:hr="t" fillcolor="#a0a0a0" stroked="f"/>
        </w:pict>
      </w:r>
    </w:p>
    <w:p w14:paraId="436E91CF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BB — THREAT 2</w:t>
      </w:r>
    </w:p>
    <w:p w14:paraId="03DC9170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206. Horizontal Privilege Escalation</w:t>
      </w:r>
    </w:p>
    <w:p w14:paraId="3FC423FE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Threat:</w:t>
      </w:r>
    </w:p>
    <w:p w14:paraId="62A5AAD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Vendor A</w:t>
      </w:r>
    </w:p>
    <w:p w14:paraId="0898566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reads Vendor B.</w:t>
      </w:r>
    </w:p>
    <w:p w14:paraId="57373B6E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Mitigation:</w:t>
      </w:r>
    </w:p>
    <w:p w14:paraId="7CEFC38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Contact/Account record-level permission.</w:t>
      </w:r>
    </w:p>
    <w:p w14:paraId="152CE05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3680E1ED">
          <v:rect id="_x0000_i4060" style="width:0;height:1.5pt" o:hralign="center" o:hrstd="t" o:hr="t" fillcolor="#a0a0a0" stroked="f"/>
        </w:pict>
      </w:r>
    </w:p>
    <w:p w14:paraId="75A762C3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BC — THREAT 3</w:t>
      </w:r>
    </w:p>
    <w:p w14:paraId="3184C807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207. Vertical Privilege Escalation</w:t>
      </w:r>
    </w:p>
    <w:p w14:paraId="4DFA91AE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Threat:</w:t>
      </w:r>
    </w:p>
    <w:p w14:paraId="20B3919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Vendor</w:t>
      </w:r>
    </w:p>
    <w:p w14:paraId="23E4E503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changes Status to Approved.</w:t>
      </w:r>
    </w:p>
    <w:p w14:paraId="1F325C70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Mitigation:</w:t>
      </w:r>
    </w:p>
    <w:p w14:paraId="6A10FEF0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No Write access to process-controlled fields/records</w:t>
      </w:r>
    </w:p>
    <w:p w14:paraId="29113D9E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lastRenderedPageBreak/>
        <w:t>+</w:t>
      </w:r>
    </w:p>
    <w:p w14:paraId="1575969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Internal workflow architecture.</w:t>
      </w:r>
    </w:p>
    <w:p w14:paraId="5B1FD20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0968128C">
          <v:rect id="_x0000_i4061" style="width:0;height:1.5pt" o:hralign="center" o:hrstd="t" o:hr="t" fillcolor="#a0a0a0" stroked="f"/>
        </w:pict>
      </w:r>
    </w:p>
    <w:p w14:paraId="6ECA7F29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BD — THREAT 4</w:t>
      </w:r>
    </w:p>
    <w:p w14:paraId="697D2F71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208. URL Manipulation</w:t>
      </w:r>
    </w:p>
    <w:p w14:paraId="02920375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Threat:</w:t>
      </w:r>
    </w:p>
    <w:p w14:paraId="369B4738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Change record ID in URL.</w:t>
      </w:r>
    </w:p>
    <w:p w14:paraId="7E07ED2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Mitigation:</w:t>
      </w:r>
    </w:p>
    <w:p w14:paraId="1122291F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Server-side Table Permission.</w:t>
      </w:r>
    </w:p>
    <w:p w14:paraId="66903B0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789C4957">
          <v:rect id="_x0000_i4062" style="width:0;height:1.5pt" o:hralign="center" o:hrstd="t" o:hr="t" fillcolor="#a0a0a0" stroked="f"/>
        </w:pict>
      </w:r>
    </w:p>
    <w:p w14:paraId="4635D1FD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BE — THREAT 5</w:t>
      </w:r>
    </w:p>
    <w:p w14:paraId="19C5AB35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209. Excessive Role</w:t>
      </w:r>
    </w:p>
    <w:p w14:paraId="4F45D0FE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Threat:</w:t>
      </w:r>
    </w:p>
    <w:p w14:paraId="446F77B7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Vendor accidentally receives:</w:t>
      </w:r>
    </w:p>
    <w:p w14:paraId="03508059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Global Administrative Web Role.</w:t>
      </w:r>
    </w:p>
    <w:p w14:paraId="42589A24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Mitigation:</w:t>
      </w:r>
    </w:p>
    <w:p w14:paraId="5C1E3FAE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Role assignment audit.</w:t>
      </w:r>
    </w:p>
    <w:p w14:paraId="0F7DD692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1EB68F8F">
          <v:rect id="_x0000_i4063" style="width:0;height:1.5pt" o:hralign="center" o:hrstd="t" o:hr="t" fillcolor="#a0a0a0" stroked="f"/>
        </w:pict>
      </w:r>
    </w:p>
    <w:p w14:paraId="699D6924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BF — THREAT 6</w:t>
      </w:r>
    </w:p>
    <w:p w14:paraId="56D77C91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210. Sensitive Field Leakage</w:t>
      </w:r>
    </w:p>
    <w:p w14:paraId="23D2B57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Threat:</w:t>
      </w:r>
    </w:p>
    <w:p w14:paraId="6589956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Internal Review Comments</w:t>
      </w:r>
    </w:p>
    <w:p w14:paraId="6A35D9E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lastRenderedPageBreak/>
        <w:t>exposed to Vendor.</w:t>
      </w:r>
    </w:p>
    <w:p w14:paraId="2EF536F4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Mitigation:</w:t>
      </w:r>
    </w:p>
    <w:p w14:paraId="104A05C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External-safe Forms/Views</w:t>
      </w:r>
    </w:p>
    <w:p w14:paraId="02CCAD04" w14:textId="77777777" w:rsidR="004271DE" w:rsidRPr="004271DE" w:rsidRDefault="004271DE" w:rsidP="004271DE">
      <w:pPr>
        <w:rPr>
          <w:sz w:val="32"/>
          <w:szCs w:val="32"/>
        </w:rPr>
      </w:pPr>
    </w:p>
    <w:p w14:paraId="01162063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Appropriate column/table security</w:t>
      </w:r>
    </w:p>
    <w:p w14:paraId="48E536B4" w14:textId="77777777" w:rsidR="004271DE" w:rsidRPr="004271DE" w:rsidRDefault="004271DE" w:rsidP="004271DE">
      <w:pPr>
        <w:rPr>
          <w:sz w:val="32"/>
          <w:szCs w:val="32"/>
        </w:rPr>
      </w:pPr>
    </w:p>
    <w:p w14:paraId="1C7085D5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Potential data-table separation</w:t>
      </w:r>
    </w:p>
    <w:p w14:paraId="23CAF913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5CAE2BA7">
          <v:rect id="_x0000_i4064" style="width:0;height:1.5pt" o:hralign="center" o:hrstd="t" o:hr="t" fillcolor="#a0a0a0" stroked="f"/>
        </w:pict>
      </w:r>
    </w:p>
    <w:p w14:paraId="3CC20653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BG — THREAT 7</w:t>
      </w:r>
    </w:p>
    <w:p w14:paraId="7A796F5F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211. Over-Permission</w:t>
      </w:r>
    </w:p>
    <w:p w14:paraId="1FB28BD2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Threat:</w:t>
      </w:r>
    </w:p>
    <w:p w14:paraId="1FAAB7F4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Vendor has:</w:t>
      </w:r>
    </w:p>
    <w:p w14:paraId="735FDC1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Delete</w:t>
      </w:r>
    </w:p>
    <w:p w14:paraId="3F8C218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without business reason.</w:t>
      </w:r>
    </w:p>
    <w:p w14:paraId="7DEED530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Mitigation:</w:t>
      </w:r>
    </w:p>
    <w:p w14:paraId="4E758587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Least privilege.</w:t>
      </w:r>
    </w:p>
    <w:p w14:paraId="0D9065E3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20CD832E">
          <v:rect id="_x0000_i4065" style="width:0;height:1.5pt" o:hralign="center" o:hrstd="t" o:hr="t" fillcolor="#a0a0a0" stroked="f"/>
        </w:pict>
      </w:r>
    </w:p>
    <w:p w14:paraId="77A160C5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BH — THREAT 8</w:t>
      </w:r>
    </w:p>
    <w:p w14:paraId="050A6553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212. Duplicate / Wrong Identity Mapping</w:t>
      </w:r>
    </w:p>
    <w:p w14:paraId="7ADDC91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Threat:</w:t>
      </w:r>
    </w:p>
    <w:p w14:paraId="29784A14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Two identities incorrectly map to:</w:t>
      </w:r>
    </w:p>
    <w:p w14:paraId="06BEA920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Same Contact.</w:t>
      </w:r>
    </w:p>
    <w:p w14:paraId="5B6AEB84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lastRenderedPageBreak/>
        <w:t>Potential result:</w:t>
      </w:r>
    </w:p>
    <w:p w14:paraId="2FDA1E51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Wrong data access.</w:t>
      </w:r>
    </w:p>
    <w:p w14:paraId="5DC9CA7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Mitigation:</w:t>
      </w:r>
    </w:p>
    <w:p w14:paraId="2169042F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Identity/contact data-quality management.</w:t>
      </w:r>
    </w:p>
    <w:p w14:paraId="54D24774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072E4991">
          <v:rect id="_x0000_i4066" style="width:0;height:1.5pt" o:hralign="center" o:hrstd="t" o:hr="t" fillcolor="#a0a0a0" stroked="f"/>
        </w:pict>
      </w:r>
    </w:p>
    <w:p w14:paraId="220C18D1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BI — THREAT 9</w:t>
      </w:r>
    </w:p>
    <w:p w14:paraId="4520BE13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213. Public Site During Development</w:t>
      </w:r>
    </w:p>
    <w:p w14:paraId="1428C8EE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Threat:</w:t>
      </w:r>
    </w:p>
    <w:p w14:paraId="7BB106C2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Unfinished site/data accidentally exposed.</w:t>
      </w:r>
    </w:p>
    <w:p w14:paraId="515D3870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Mitigation:</w:t>
      </w:r>
    </w:p>
    <w:p w14:paraId="004AF330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Controlled Site Visibility</w:t>
      </w:r>
    </w:p>
    <w:p w14:paraId="56602B63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until go-live.</w:t>
      </w:r>
    </w:p>
    <w:p w14:paraId="426D629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15C8E897">
          <v:rect id="_x0000_i4067" style="width:0;height:1.5pt" o:hralign="center" o:hrstd="t" o:hr="t" fillcolor="#a0a0a0" stroked="f"/>
        </w:pict>
      </w:r>
    </w:p>
    <w:p w14:paraId="796BF2C0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BJ — THREAT 10</w:t>
      </w:r>
    </w:p>
    <w:p w14:paraId="3D4C9CEC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214. Automated Web Attack</w:t>
      </w:r>
    </w:p>
    <w:p w14:paraId="3F2CD63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Public websites can face:</w:t>
      </w:r>
    </w:p>
    <w:p w14:paraId="3623A718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Cross-site scripting</w:t>
      </w:r>
    </w:p>
    <w:p w14:paraId="10CE21C2" w14:textId="77777777" w:rsidR="004271DE" w:rsidRPr="004271DE" w:rsidRDefault="004271DE" w:rsidP="004271DE">
      <w:pPr>
        <w:rPr>
          <w:sz w:val="32"/>
          <w:szCs w:val="32"/>
        </w:rPr>
      </w:pPr>
    </w:p>
    <w:p w14:paraId="4EF1C161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Malicious request patterns</w:t>
      </w:r>
    </w:p>
    <w:p w14:paraId="2B947F08" w14:textId="77777777" w:rsidR="004271DE" w:rsidRPr="004271DE" w:rsidRDefault="004271DE" w:rsidP="004271DE">
      <w:pPr>
        <w:rPr>
          <w:sz w:val="32"/>
          <w:szCs w:val="32"/>
        </w:rPr>
      </w:pPr>
    </w:p>
    <w:p w14:paraId="7ADA12B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Abusive traffic</w:t>
      </w:r>
    </w:p>
    <w:p w14:paraId="1B0E161C" w14:textId="77777777" w:rsidR="004271DE" w:rsidRPr="004271DE" w:rsidRDefault="004271DE" w:rsidP="004271DE">
      <w:pPr>
        <w:rPr>
          <w:sz w:val="32"/>
          <w:szCs w:val="32"/>
        </w:rPr>
      </w:pPr>
    </w:p>
    <w:p w14:paraId="0672F93B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lastRenderedPageBreak/>
        <w:t>Automated scanning</w:t>
      </w:r>
    </w:p>
    <w:p w14:paraId="03D003B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Production mitigation includes:</w:t>
      </w:r>
    </w:p>
    <w:p w14:paraId="5E2BF8B8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Platform security + Web Application Firewall + secure development.</w:t>
      </w:r>
    </w:p>
    <w:p w14:paraId="57F1983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578FA313">
          <v:rect id="_x0000_i4068" style="width:0;height:1.5pt" o:hralign="center" o:hrstd="t" o:hr="t" fillcolor="#a0a0a0" stroked="f"/>
        </w:pict>
      </w:r>
    </w:p>
    <w:p w14:paraId="6A6A3D7D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BK — WEB APPLICATION FIREWALL</w:t>
      </w:r>
    </w:p>
    <w:p w14:paraId="08C5E2BE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215. Production Feature</w:t>
      </w:r>
    </w:p>
    <w:p w14:paraId="2A984FF1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Power Pages supports:</w:t>
      </w:r>
    </w:p>
    <w:p w14:paraId="303F9DE1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Web Application Firewall — WAF</w:t>
      </w:r>
    </w:p>
    <w:p w14:paraId="1398859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for production sites.</w:t>
      </w:r>
    </w:p>
    <w:p w14:paraId="5D4A15A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3C6FEEE9">
          <v:rect id="_x0000_i4069" style="width:0;height:1.5pt" o:hralign="center" o:hrstd="t" o:hr="t" fillcolor="#a0a0a0" stroked="f"/>
        </w:pict>
      </w:r>
    </w:p>
    <w:p w14:paraId="7E2D5DB0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216. Purpose</w:t>
      </w:r>
    </w:p>
    <w:p w14:paraId="2D7027B8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WAF inspects traffic before it reaches:</w:t>
      </w:r>
    </w:p>
    <w:p w14:paraId="42B07E35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The Power Pages site.</w:t>
      </w:r>
    </w:p>
    <w:p w14:paraId="07E69238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It can protect against categories of:</w:t>
      </w:r>
    </w:p>
    <w:p w14:paraId="33843574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Common web attacks.</w:t>
      </w:r>
    </w:p>
    <w:p w14:paraId="72036513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2D2D46C6">
          <v:rect id="_x0000_i4070" style="width:0;height:1.5pt" o:hralign="center" o:hrstd="t" o:hr="t" fillcolor="#a0a0a0" stroked="f"/>
        </w:pict>
      </w:r>
    </w:p>
    <w:p w14:paraId="0749841D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217. Architecture</w:t>
      </w:r>
    </w:p>
    <w:p w14:paraId="2A5E09E7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INTERNET</w:t>
      </w:r>
    </w:p>
    <w:p w14:paraId="74AEB3B0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|</w:t>
      </w:r>
    </w:p>
    <w:p w14:paraId="6D305FCB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v</w:t>
      </w:r>
    </w:p>
    <w:p w14:paraId="73D7EE7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WAF</w:t>
      </w:r>
    </w:p>
    <w:p w14:paraId="3DE572C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lastRenderedPageBreak/>
        <w:t xml:space="preserve">   |</w:t>
      </w:r>
    </w:p>
    <w:p w14:paraId="2671F545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v</w:t>
      </w:r>
    </w:p>
    <w:p w14:paraId="7CDB26E3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POWER PAGES</w:t>
      </w:r>
    </w:p>
    <w:p w14:paraId="7E6FD5F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|</w:t>
      </w:r>
    </w:p>
    <w:p w14:paraId="2370362E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v</w:t>
      </w:r>
    </w:p>
    <w:p w14:paraId="22DB474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DATAVERSE</w:t>
      </w:r>
    </w:p>
    <w:p w14:paraId="514A039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3D00E383">
          <v:rect id="_x0000_i4071" style="width:0;height:1.5pt" o:hralign="center" o:hrstd="t" o:hr="t" fillcolor="#a0a0a0" stroked="f"/>
        </w:pict>
      </w:r>
    </w:p>
    <w:p w14:paraId="1F79D7A3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218. Current Platform</w:t>
      </w:r>
    </w:p>
    <w:p w14:paraId="205238C5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Power Pages WAF uses:</w:t>
      </w:r>
    </w:p>
    <w:p w14:paraId="0D58AC05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Azure Front Door</w:t>
      </w:r>
    </w:p>
    <w:p w14:paraId="1DCBF61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in the platform architecture.</w:t>
      </w:r>
    </w:p>
    <w:p w14:paraId="34AD762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6624DA4D">
          <v:rect id="_x0000_i4072" style="width:0;height:1.5pt" o:hralign="center" o:hrstd="t" o:hr="t" fillcolor="#a0a0a0" stroked="f"/>
        </w:pict>
      </w:r>
    </w:p>
    <w:p w14:paraId="7D9A71CF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219. Day 22</w:t>
      </w:r>
    </w:p>
    <w:p w14:paraId="290D0285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Do not require students to enable it on:</w:t>
      </w:r>
    </w:p>
    <w:p w14:paraId="73266694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Trial sites.</w:t>
      </w:r>
    </w:p>
    <w:p w14:paraId="233A39C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WAF is a:</w:t>
      </w:r>
    </w:p>
    <w:p w14:paraId="0BC80EAB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Production-readiness concept.</w:t>
      </w:r>
    </w:p>
    <w:p w14:paraId="14E77B82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2ED7A147">
          <v:rect id="_x0000_i4073" style="width:0;height:1.5pt" o:hralign="center" o:hrstd="t" o:hr="t" fillcolor="#a0a0a0" stroked="f"/>
        </w:pict>
      </w:r>
    </w:p>
    <w:p w14:paraId="0F79E559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BL — SECURITY SCAN</w:t>
      </w:r>
    </w:p>
    <w:p w14:paraId="526046DF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220. Power Pages Provides</w:t>
      </w:r>
    </w:p>
    <w:p w14:paraId="528BB40C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Security scanning/checking</w:t>
      </w:r>
    </w:p>
    <w:p w14:paraId="548724C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capabilities through:</w:t>
      </w:r>
    </w:p>
    <w:p w14:paraId="5F9B8A49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lastRenderedPageBreak/>
        <w:t>Power Platform administration.</w:t>
      </w:r>
    </w:p>
    <w:p w14:paraId="6D150D1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2152EA73">
          <v:rect id="_x0000_i4074" style="width:0;height:1.5pt" o:hralign="center" o:hrstd="t" o:hr="t" fillcolor="#a0a0a0" stroked="f"/>
        </w:pict>
      </w:r>
    </w:p>
    <w:p w14:paraId="5BA47E94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221. Security Scan Can Help Identify</w:t>
      </w:r>
    </w:p>
    <w:p w14:paraId="5098CF67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Misconfigurations such as:</w:t>
      </w:r>
    </w:p>
    <w:p w14:paraId="115981E1" w14:textId="77777777" w:rsidR="004271DE" w:rsidRPr="004271DE" w:rsidRDefault="004271DE" w:rsidP="004271DE">
      <w:pPr>
        <w:numPr>
          <w:ilvl w:val="0"/>
          <w:numId w:val="35"/>
        </w:numPr>
        <w:rPr>
          <w:sz w:val="32"/>
          <w:szCs w:val="32"/>
        </w:rPr>
      </w:pPr>
      <w:r w:rsidRPr="004271DE">
        <w:rPr>
          <w:sz w:val="32"/>
          <w:szCs w:val="32"/>
        </w:rPr>
        <w:t>Anonymous Dataverse exposure</w:t>
      </w:r>
    </w:p>
    <w:p w14:paraId="31D857F3" w14:textId="77777777" w:rsidR="004271DE" w:rsidRPr="004271DE" w:rsidRDefault="004271DE" w:rsidP="004271DE">
      <w:pPr>
        <w:numPr>
          <w:ilvl w:val="0"/>
          <w:numId w:val="35"/>
        </w:numPr>
        <w:rPr>
          <w:sz w:val="32"/>
          <w:szCs w:val="32"/>
        </w:rPr>
      </w:pPr>
      <w:r w:rsidRPr="004271DE">
        <w:rPr>
          <w:sz w:val="32"/>
          <w:szCs w:val="32"/>
        </w:rPr>
        <w:t>Authentication concerns</w:t>
      </w:r>
    </w:p>
    <w:p w14:paraId="53B2DC7E" w14:textId="77777777" w:rsidR="004271DE" w:rsidRPr="004271DE" w:rsidRDefault="004271DE" w:rsidP="004271DE">
      <w:pPr>
        <w:numPr>
          <w:ilvl w:val="0"/>
          <w:numId w:val="35"/>
        </w:numPr>
        <w:rPr>
          <w:sz w:val="32"/>
          <w:szCs w:val="32"/>
        </w:rPr>
      </w:pPr>
      <w:r w:rsidRPr="004271DE">
        <w:rPr>
          <w:sz w:val="32"/>
          <w:szCs w:val="32"/>
        </w:rPr>
        <w:t>Security configuration concerns</w:t>
      </w:r>
    </w:p>
    <w:p w14:paraId="0FC1B81A" w14:textId="77777777" w:rsidR="004271DE" w:rsidRPr="004271DE" w:rsidRDefault="004271DE" w:rsidP="004271DE">
      <w:pPr>
        <w:numPr>
          <w:ilvl w:val="0"/>
          <w:numId w:val="35"/>
        </w:numPr>
        <w:rPr>
          <w:sz w:val="32"/>
          <w:szCs w:val="32"/>
        </w:rPr>
      </w:pPr>
      <w:r w:rsidRPr="004271DE">
        <w:rPr>
          <w:sz w:val="32"/>
          <w:szCs w:val="32"/>
        </w:rPr>
        <w:t>Other known platform checks</w:t>
      </w:r>
    </w:p>
    <w:p w14:paraId="15C06742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04F90676">
          <v:rect id="_x0000_i4075" style="width:0;height:1.5pt" o:hralign="center" o:hrstd="t" o:hr="t" fillcolor="#a0a0a0" stroked="f"/>
        </w:pict>
      </w:r>
    </w:p>
    <w:p w14:paraId="11461018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222. Important</w:t>
      </w:r>
    </w:p>
    <w:p w14:paraId="47E4164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Security scan:</w:t>
      </w:r>
    </w:p>
    <w:p w14:paraId="1437660E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Helps.</w:t>
      </w:r>
    </w:p>
    <w:p w14:paraId="2C52ECC5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It does not replace:</w:t>
      </w:r>
    </w:p>
    <w:p w14:paraId="04521890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Manual security architecture and penetration testing.</w:t>
      </w:r>
    </w:p>
    <w:p w14:paraId="5C84FB5E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607997AF">
          <v:rect id="_x0000_i4076" style="width:0;height:1.5pt" o:hralign="center" o:hrstd="t" o:hr="t" fillcolor="#a0a0a0" stroked="f"/>
        </w:pict>
      </w:r>
    </w:p>
    <w:p w14:paraId="74AC21AF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BM — SECURITY ADMIN VIEW</w:t>
      </w:r>
    </w:p>
    <w:p w14:paraId="0A951CEE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223. Power Platform Admin Center</w:t>
      </w:r>
    </w:p>
    <w:p w14:paraId="15838EB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Administrators can review Power Pages security across:</w:t>
      </w:r>
    </w:p>
    <w:p w14:paraId="73078594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Sites in the tenant.</w:t>
      </w:r>
    </w:p>
    <w:p w14:paraId="029C8351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33BD04F8">
          <v:rect id="_x0000_i4077" style="width:0;height:1.5pt" o:hralign="center" o:hrstd="t" o:hr="t" fillcolor="#a0a0a0" stroked="f"/>
        </w:pict>
      </w:r>
    </w:p>
    <w:p w14:paraId="49667A57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224. Examples</w:t>
      </w:r>
    </w:p>
    <w:p w14:paraId="7B70331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Review:</w:t>
      </w:r>
    </w:p>
    <w:p w14:paraId="1A66231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lastRenderedPageBreak/>
        <w:t>Anonymous access</w:t>
      </w:r>
    </w:p>
    <w:p w14:paraId="5B5D5337" w14:textId="77777777" w:rsidR="004271DE" w:rsidRPr="004271DE" w:rsidRDefault="004271DE" w:rsidP="004271DE">
      <w:pPr>
        <w:rPr>
          <w:sz w:val="32"/>
          <w:szCs w:val="32"/>
        </w:rPr>
      </w:pPr>
    </w:p>
    <w:p w14:paraId="264E5CB8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Authentication providers</w:t>
      </w:r>
    </w:p>
    <w:p w14:paraId="2747BC5D" w14:textId="77777777" w:rsidR="004271DE" w:rsidRPr="004271DE" w:rsidRDefault="004271DE" w:rsidP="004271DE">
      <w:pPr>
        <w:rPr>
          <w:sz w:val="32"/>
          <w:szCs w:val="32"/>
        </w:rPr>
      </w:pPr>
    </w:p>
    <w:p w14:paraId="0611F423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Site health</w:t>
      </w:r>
    </w:p>
    <w:p w14:paraId="79CF869A" w14:textId="77777777" w:rsidR="004271DE" w:rsidRPr="004271DE" w:rsidRDefault="004271DE" w:rsidP="004271DE">
      <w:pPr>
        <w:rPr>
          <w:sz w:val="32"/>
          <w:szCs w:val="32"/>
        </w:rPr>
      </w:pPr>
    </w:p>
    <w:p w14:paraId="296BC260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Security scans</w:t>
      </w:r>
    </w:p>
    <w:p w14:paraId="260C9D3E" w14:textId="77777777" w:rsidR="004271DE" w:rsidRPr="004271DE" w:rsidRDefault="004271DE" w:rsidP="004271DE">
      <w:pPr>
        <w:rPr>
          <w:sz w:val="32"/>
          <w:szCs w:val="32"/>
        </w:rPr>
      </w:pPr>
    </w:p>
    <w:p w14:paraId="4CF9081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WAF state</w:t>
      </w:r>
    </w:p>
    <w:p w14:paraId="08B97AB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75746340">
          <v:rect id="_x0000_i4078" style="width:0;height:1.5pt" o:hralign="center" o:hrstd="t" o:hr="t" fillcolor="#a0a0a0" stroked="f"/>
        </w:pict>
      </w:r>
    </w:p>
    <w:p w14:paraId="4EA6403C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BN — QUICK VS DEEP SECURITY SCAN</w:t>
      </w:r>
    </w:p>
    <w:p w14:paraId="5AFB11A4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225. Current Security Monitoring</w:t>
      </w:r>
    </w:p>
    <w:p w14:paraId="6CE0A43B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Power Pages administration can expose:</w:t>
      </w:r>
    </w:p>
    <w:p w14:paraId="01095B9B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Quick scan</w:t>
      </w:r>
    </w:p>
    <w:p w14:paraId="5F0BF9A3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and:</w:t>
      </w:r>
    </w:p>
    <w:p w14:paraId="6974C21F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Deep scan</w:t>
      </w:r>
    </w:p>
    <w:p w14:paraId="3F4817B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security-health experiences.</w:t>
      </w:r>
    </w:p>
    <w:p w14:paraId="4BC3D73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0D108132">
          <v:rect id="_x0000_i4079" style="width:0;height:1.5pt" o:hralign="center" o:hrstd="t" o:hr="t" fillcolor="#a0a0a0" stroked="f"/>
        </w:pict>
      </w:r>
    </w:p>
    <w:p w14:paraId="33248192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226. Quick Scan</w:t>
      </w:r>
    </w:p>
    <w:p w14:paraId="1A8B8C0B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Provides:</w:t>
      </w:r>
    </w:p>
    <w:p w14:paraId="768838D7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Configuration-oriented security status.</w:t>
      </w:r>
    </w:p>
    <w:p w14:paraId="62F98EC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4D3900DA">
          <v:rect id="_x0000_i4080" style="width:0;height:1.5pt" o:hralign="center" o:hrstd="t" o:hr="t" fillcolor="#a0a0a0" stroked="f"/>
        </w:pict>
      </w:r>
    </w:p>
    <w:p w14:paraId="1AE87B09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lastRenderedPageBreak/>
        <w:t>227. Deep Scan</w:t>
      </w:r>
    </w:p>
    <w:p w14:paraId="63C4C7F5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Provides more detailed:</w:t>
      </w:r>
    </w:p>
    <w:p w14:paraId="0F37EAFB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Security assessment information</w:t>
      </w:r>
    </w:p>
    <w:p w14:paraId="6F3E6504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where supported.</w:t>
      </w:r>
    </w:p>
    <w:p w14:paraId="47B62F62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1EE2930C">
          <v:rect id="_x0000_i4081" style="width:0;height:1.5pt" o:hralign="center" o:hrstd="t" o:hr="t" fillcolor="#a0a0a0" stroked="f"/>
        </w:pict>
      </w:r>
    </w:p>
    <w:p w14:paraId="33448FDB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228. Important</w:t>
      </w:r>
    </w:p>
    <w:p w14:paraId="684F8272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A:</w:t>
      </w:r>
    </w:p>
    <w:p w14:paraId="4D4C50F7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100% / Advanced security score</w:t>
      </w:r>
    </w:p>
    <w:p w14:paraId="03CAEFB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does not mean:</w:t>
      </w:r>
    </w:p>
    <w:p w14:paraId="1B5C27F7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The application is impossible to exploit.</w:t>
      </w:r>
    </w:p>
    <w:p w14:paraId="3975DD5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Security scanning complements:</w:t>
      </w:r>
    </w:p>
    <w:p w14:paraId="79B90554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Good architecture and testing.</w:t>
      </w:r>
    </w:p>
    <w:p w14:paraId="4A0E6698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753003C1">
          <v:rect id="_x0000_i4082" style="width:0;height:1.5pt" o:hralign="center" o:hrstd="t" o:hr="t" fillcolor="#a0a0a0" stroked="f"/>
        </w:pict>
      </w:r>
    </w:p>
    <w:p w14:paraId="2582B175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BO — SECURITY REGRESSION TESTING</w:t>
      </w:r>
    </w:p>
    <w:p w14:paraId="21DE9FFC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229. What Is Regression Testing?</w:t>
      </w:r>
    </w:p>
    <w:p w14:paraId="74AC4F2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You secure portal today.</w:t>
      </w:r>
    </w:p>
    <w:p w14:paraId="11656563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Next month someone changes:</w:t>
      </w:r>
    </w:p>
    <w:p w14:paraId="79EF2EC0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Table Permission.</w:t>
      </w:r>
    </w:p>
    <w:p w14:paraId="67E166E5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Could security break?</w:t>
      </w:r>
    </w:p>
    <w:p w14:paraId="4D3555CD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Yes.</w:t>
      </w:r>
    </w:p>
    <w:p w14:paraId="122987E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4E0CFF7E">
          <v:rect id="_x0000_i4083" style="width:0;height:1.5pt" o:hralign="center" o:hrstd="t" o:hr="t" fillcolor="#a0a0a0" stroked="f"/>
        </w:pict>
      </w:r>
    </w:p>
    <w:p w14:paraId="5E50122B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230. Therefore</w:t>
      </w:r>
    </w:p>
    <w:p w14:paraId="40D5E69E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lastRenderedPageBreak/>
        <w:t>Repeat security tests after:</w:t>
      </w:r>
    </w:p>
    <w:p w14:paraId="68FD23E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Role changes</w:t>
      </w:r>
    </w:p>
    <w:p w14:paraId="5257FD7C" w14:textId="77777777" w:rsidR="004271DE" w:rsidRPr="004271DE" w:rsidRDefault="004271DE" w:rsidP="004271DE">
      <w:pPr>
        <w:rPr>
          <w:sz w:val="32"/>
          <w:szCs w:val="32"/>
        </w:rPr>
      </w:pPr>
    </w:p>
    <w:p w14:paraId="14A45557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Permission changes</w:t>
      </w:r>
    </w:p>
    <w:p w14:paraId="7F6AB588" w14:textId="77777777" w:rsidR="004271DE" w:rsidRPr="004271DE" w:rsidRDefault="004271DE" w:rsidP="004271DE">
      <w:pPr>
        <w:rPr>
          <w:sz w:val="32"/>
          <w:szCs w:val="32"/>
        </w:rPr>
      </w:pPr>
    </w:p>
    <w:p w14:paraId="3BC314D3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Table changes</w:t>
      </w:r>
    </w:p>
    <w:p w14:paraId="4602A437" w14:textId="77777777" w:rsidR="004271DE" w:rsidRPr="004271DE" w:rsidRDefault="004271DE" w:rsidP="004271DE">
      <w:pPr>
        <w:rPr>
          <w:sz w:val="32"/>
          <w:szCs w:val="32"/>
        </w:rPr>
      </w:pPr>
    </w:p>
    <w:p w14:paraId="6E62A958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Relationship changes</w:t>
      </w:r>
    </w:p>
    <w:p w14:paraId="5A078D3A" w14:textId="77777777" w:rsidR="004271DE" w:rsidRPr="004271DE" w:rsidRDefault="004271DE" w:rsidP="004271DE">
      <w:pPr>
        <w:rPr>
          <w:sz w:val="32"/>
          <w:szCs w:val="32"/>
        </w:rPr>
      </w:pPr>
    </w:p>
    <w:p w14:paraId="6EC1D870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New pages</w:t>
      </w:r>
    </w:p>
    <w:p w14:paraId="1D992FE2" w14:textId="77777777" w:rsidR="004271DE" w:rsidRPr="004271DE" w:rsidRDefault="004271DE" w:rsidP="004271DE">
      <w:pPr>
        <w:rPr>
          <w:sz w:val="32"/>
          <w:szCs w:val="32"/>
        </w:rPr>
      </w:pPr>
    </w:p>
    <w:p w14:paraId="18CEB9D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New Forms</w:t>
      </w:r>
    </w:p>
    <w:p w14:paraId="4DBCEEB5" w14:textId="77777777" w:rsidR="004271DE" w:rsidRPr="004271DE" w:rsidRDefault="004271DE" w:rsidP="004271DE">
      <w:pPr>
        <w:rPr>
          <w:sz w:val="32"/>
          <w:szCs w:val="32"/>
        </w:rPr>
      </w:pPr>
    </w:p>
    <w:p w14:paraId="641E820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New Lists</w:t>
      </w:r>
    </w:p>
    <w:p w14:paraId="016F0C15" w14:textId="77777777" w:rsidR="004271DE" w:rsidRPr="004271DE" w:rsidRDefault="004271DE" w:rsidP="004271DE">
      <w:pPr>
        <w:rPr>
          <w:sz w:val="32"/>
          <w:szCs w:val="32"/>
        </w:rPr>
      </w:pPr>
    </w:p>
    <w:p w14:paraId="1C2F2453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New Web API functionality</w:t>
      </w:r>
    </w:p>
    <w:p w14:paraId="57913B73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63B272B1">
          <v:rect id="_x0000_i4084" style="width:0;height:1.5pt" o:hralign="center" o:hrstd="t" o:hr="t" fillcolor="#a0a0a0" stroked="f"/>
        </w:pict>
      </w:r>
    </w:p>
    <w:p w14:paraId="79A29210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BP — SECURITY TEST CASE 1</w:t>
      </w:r>
    </w:p>
    <w:p w14:paraId="6CCA6BE4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231. Anonymous Homepage</w:t>
      </w:r>
    </w:p>
    <w:p w14:paraId="2C9A023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Expected:</w:t>
      </w:r>
    </w:p>
    <w:p w14:paraId="2B54B41B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Pass.</w:t>
      </w:r>
    </w:p>
    <w:p w14:paraId="6B8E3065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4FE6DC0C">
          <v:rect id="_x0000_i4085" style="width:0;height:1.5pt" o:hralign="center" o:hrstd="t" o:hr="t" fillcolor="#a0a0a0" stroked="f"/>
        </w:pict>
      </w:r>
    </w:p>
    <w:p w14:paraId="48E3828F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lastRenderedPageBreak/>
        <w:t>232. Anonymous Registration Page</w:t>
      </w:r>
    </w:p>
    <w:p w14:paraId="5B148921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Expected:</w:t>
      </w:r>
    </w:p>
    <w:p w14:paraId="3DDDA762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Access denied/sign-in required.</w:t>
      </w:r>
    </w:p>
    <w:p w14:paraId="7B6B1FC2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669499D7">
          <v:rect id="_x0000_i4086" style="width:0;height:1.5pt" o:hralign="center" o:hrstd="t" o:hr="t" fillcolor="#a0a0a0" stroked="f"/>
        </w:pict>
      </w:r>
    </w:p>
    <w:p w14:paraId="57AE486A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233. Anonymous My Applications</w:t>
      </w:r>
    </w:p>
    <w:p w14:paraId="541CFCE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Expected:</w:t>
      </w:r>
    </w:p>
    <w:p w14:paraId="771FD195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Access denied/sign-in required.</w:t>
      </w:r>
    </w:p>
    <w:p w14:paraId="1AB837E5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6DDEB301">
          <v:rect id="_x0000_i4087" style="width:0;height:1.5pt" o:hralign="center" o:hrstd="t" o:hr="t" fillcolor="#a0a0a0" stroked="f"/>
        </w:pict>
      </w:r>
    </w:p>
    <w:p w14:paraId="2844FBEC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BQ — SECURITY TEST CASE 2</w:t>
      </w:r>
    </w:p>
    <w:p w14:paraId="79815B42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234. Anonymous Table Data</w:t>
      </w:r>
    </w:p>
    <w:p w14:paraId="7296DA9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Expected:</w:t>
      </w:r>
    </w:p>
    <w:p w14:paraId="204D27E1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No private Vendor records.</w:t>
      </w:r>
    </w:p>
    <w:p w14:paraId="4AFFA5C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13862EC4">
          <v:rect id="_x0000_i4088" style="width:0;height:1.5pt" o:hralign="center" o:hrstd="t" o:hr="t" fillcolor="#a0a0a0" stroked="f"/>
        </w:pict>
      </w:r>
    </w:p>
    <w:p w14:paraId="4C8872C1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BR — SECURITY TEST CASE 3</w:t>
      </w:r>
    </w:p>
    <w:p w14:paraId="29A72251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235. Authenticated Non-Vendor</w:t>
      </w:r>
    </w:p>
    <w:p w14:paraId="0BDC4CD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Contact doesn't have:</w:t>
      </w:r>
    </w:p>
    <w:p w14:paraId="1D7D0F5B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Vendor Applicant.</w:t>
      </w:r>
    </w:p>
    <w:p w14:paraId="61C2C67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Expected:</w:t>
      </w:r>
    </w:p>
    <w:p w14:paraId="084483BF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No Vendor Application access.</w:t>
      </w:r>
    </w:p>
    <w:p w14:paraId="477EF8E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1DBCE35B">
          <v:rect id="_x0000_i4089" style="width:0;height:1.5pt" o:hralign="center" o:hrstd="t" o:hr="t" fillcolor="#a0a0a0" stroked="f"/>
        </w:pict>
      </w:r>
    </w:p>
    <w:p w14:paraId="6D205AF6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BS — SECURITY TEST CASE 4</w:t>
      </w:r>
    </w:p>
    <w:p w14:paraId="0D4E786C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236. Vendor A</w:t>
      </w:r>
    </w:p>
    <w:p w14:paraId="166E6DD3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lastRenderedPageBreak/>
        <w:t>Expected:</w:t>
      </w:r>
    </w:p>
    <w:p w14:paraId="25780009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Own records only.</w:t>
      </w:r>
    </w:p>
    <w:p w14:paraId="07A61E95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726ADED7">
          <v:rect id="_x0000_i4090" style="width:0;height:1.5pt" o:hralign="center" o:hrstd="t" o:hr="t" fillcolor="#a0a0a0" stroked="f"/>
        </w:pict>
      </w:r>
    </w:p>
    <w:p w14:paraId="0AEFEE48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BT — SECURITY TEST CASE 5</w:t>
      </w:r>
    </w:p>
    <w:p w14:paraId="319503D1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237. Vendor B</w:t>
      </w:r>
    </w:p>
    <w:p w14:paraId="3CC04397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Expected:</w:t>
      </w:r>
    </w:p>
    <w:p w14:paraId="36EDC974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Own records only.</w:t>
      </w:r>
    </w:p>
    <w:p w14:paraId="5B56398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08F3D492">
          <v:rect id="_x0000_i4091" style="width:0;height:1.5pt" o:hralign="center" o:hrstd="t" o:hr="t" fillcolor="#a0a0a0" stroked="f"/>
        </w:pict>
      </w:r>
    </w:p>
    <w:p w14:paraId="15EB1BA9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BU — SECURITY TEST CASE 6</w:t>
      </w:r>
    </w:p>
    <w:p w14:paraId="7790EDC5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 xml:space="preserve">238. Vendor A </w:t>
      </w:r>
      <w:r w:rsidRPr="004271DE">
        <w:rPr>
          <w:rFonts w:ascii="Times New Roman" w:hAnsi="Times New Roman" w:cs="Times New Roman"/>
          <w:b/>
          <w:bCs/>
          <w:sz w:val="32"/>
          <w:szCs w:val="32"/>
        </w:rPr>
        <w:t>→</w:t>
      </w:r>
      <w:r w:rsidRPr="004271DE">
        <w:rPr>
          <w:b/>
          <w:bCs/>
          <w:sz w:val="32"/>
          <w:szCs w:val="32"/>
        </w:rPr>
        <w:t xml:space="preserve"> Vendor B URL</w:t>
      </w:r>
    </w:p>
    <w:p w14:paraId="0DFE946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Expected:</w:t>
      </w:r>
    </w:p>
    <w:p w14:paraId="7A910F28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Denied.</w:t>
      </w:r>
    </w:p>
    <w:p w14:paraId="29FF7183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0D2E9F43">
          <v:rect id="_x0000_i4092" style="width:0;height:1.5pt" o:hralign="center" o:hrstd="t" o:hr="t" fillcolor="#a0a0a0" stroked="f"/>
        </w:pict>
      </w:r>
    </w:p>
    <w:p w14:paraId="47B26B5B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BV — SECURITY TEST CASE 7</w:t>
      </w:r>
    </w:p>
    <w:p w14:paraId="22CD67D0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239. Vendor Create</w:t>
      </w:r>
    </w:p>
    <w:p w14:paraId="3D1463A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Expected:</w:t>
      </w:r>
    </w:p>
    <w:p w14:paraId="52404713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Allowed.</w:t>
      </w:r>
    </w:p>
    <w:p w14:paraId="06F3875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50A085FC">
          <v:rect id="_x0000_i4093" style="width:0;height:1.5pt" o:hralign="center" o:hrstd="t" o:hr="t" fillcolor="#a0a0a0" stroked="f"/>
        </w:pict>
      </w:r>
    </w:p>
    <w:p w14:paraId="479BA324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BW — SECURITY TEST CASE 8</w:t>
      </w:r>
    </w:p>
    <w:p w14:paraId="38CE7F0F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240. Vendor Read Own</w:t>
      </w:r>
    </w:p>
    <w:p w14:paraId="64ED3A43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Expected:</w:t>
      </w:r>
    </w:p>
    <w:p w14:paraId="7BE1180B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Allowed.</w:t>
      </w:r>
    </w:p>
    <w:p w14:paraId="056459EE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lastRenderedPageBreak/>
        <w:pict w14:anchorId="3940FAAD">
          <v:rect id="_x0000_i4094" style="width:0;height:1.5pt" o:hralign="center" o:hrstd="t" o:hr="t" fillcolor="#a0a0a0" stroked="f"/>
        </w:pict>
      </w:r>
    </w:p>
    <w:p w14:paraId="75DAC3B8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BX — SECURITY TEST CASE 9</w:t>
      </w:r>
    </w:p>
    <w:p w14:paraId="649355E3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241. Vendor Write Submitted</w:t>
      </w:r>
    </w:p>
    <w:p w14:paraId="0352E2F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Current v1.0:</w:t>
      </w:r>
    </w:p>
    <w:p w14:paraId="1DDA2773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Denied.</w:t>
      </w:r>
    </w:p>
    <w:p w14:paraId="55283B13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0CDD886E">
          <v:rect id="_x0000_i4095" style="width:0;height:1.5pt" o:hralign="center" o:hrstd="t" o:hr="t" fillcolor="#a0a0a0" stroked="f"/>
        </w:pict>
      </w:r>
    </w:p>
    <w:p w14:paraId="036F1FA6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BY — SECURITY TEST CASE 10</w:t>
      </w:r>
    </w:p>
    <w:p w14:paraId="591DCB51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242. Vendor Delete</w:t>
      </w:r>
    </w:p>
    <w:p w14:paraId="670DBC1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Expected:</w:t>
      </w:r>
    </w:p>
    <w:p w14:paraId="14F68EA3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Denied.</w:t>
      </w:r>
    </w:p>
    <w:p w14:paraId="51CABE7B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29C7A5AD">
          <v:rect id="_x0000_i4096" style="width:0;height:1.5pt" o:hralign="center" o:hrstd="t" o:hr="t" fillcolor="#a0a0a0" stroked="f"/>
        </w:pict>
      </w:r>
    </w:p>
    <w:p w14:paraId="69FA6885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BZ — SECURITY TEST CASE 11</w:t>
      </w:r>
    </w:p>
    <w:p w14:paraId="4688AF7A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243. Vendor Changes Status</w:t>
      </w:r>
    </w:p>
    <w:p w14:paraId="04C0AA2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Expected:</w:t>
      </w:r>
    </w:p>
    <w:p w14:paraId="6E4C2A93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Not possible through exposed portal UX/access.</w:t>
      </w:r>
    </w:p>
    <w:p w14:paraId="7B0A4122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6B2B9CC9">
          <v:rect id="_x0000_i4097" style="width:0;height:1.5pt" o:hralign="center" o:hrstd="t" o:hr="t" fillcolor="#a0a0a0" stroked="f"/>
        </w:pict>
      </w:r>
    </w:p>
    <w:p w14:paraId="5371BFBE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CA — SECURITY TEST CASE 12</w:t>
      </w:r>
    </w:p>
    <w:p w14:paraId="4DD5C8BE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244. Vendor Internal Comments</w:t>
      </w:r>
    </w:p>
    <w:p w14:paraId="1D83105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Expected:</w:t>
      </w:r>
    </w:p>
    <w:p w14:paraId="4817BCD7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Not exposed.</w:t>
      </w:r>
    </w:p>
    <w:p w14:paraId="51B46403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032ABB0B">
          <v:rect id="_x0000_i4098" style="width:0;height:1.5pt" o:hralign="center" o:hrstd="t" o:hr="t" fillcolor="#a0a0a0" stroked="f"/>
        </w:pict>
      </w:r>
    </w:p>
    <w:p w14:paraId="106DB41D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CB — SECURITY TEST CASE 13</w:t>
      </w:r>
    </w:p>
    <w:p w14:paraId="5BA37B06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lastRenderedPageBreak/>
        <w:t>245. Multiple Roles</w:t>
      </w:r>
    </w:p>
    <w:p w14:paraId="29B381C1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Assign temporary broad role.</w:t>
      </w:r>
    </w:p>
    <w:p w14:paraId="66858428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Expected:</w:t>
      </w:r>
    </w:p>
    <w:p w14:paraId="2B2BD178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Access increases.</w:t>
      </w:r>
    </w:p>
    <w:p w14:paraId="4B0FA164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Remove role.</w:t>
      </w:r>
    </w:p>
    <w:p w14:paraId="31AF4708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Expected:</w:t>
      </w:r>
    </w:p>
    <w:p w14:paraId="2C44BF3F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Access disappears.</w:t>
      </w:r>
    </w:p>
    <w:p w14:paraId="6469965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This demonstrates:</w:t>
      </w:r>
    </w:p>
    <w:p w14:paraId="41B9B298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Cumulative permissions.</w:t>
      </w:r>
    </w:p>
    <w:p w14:paraId="0C053808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19563764">
          <v:rect id="_x0000_i4099" style="width:0;height:1.5pt" o:hralign="center" o:hrstd="t" o:hr="t" fillcolor="#a0a0a0" stroked="f"/>
        </w:pict>
      </w:r>
    </w:p>
    <w:p w14:paraId="3F4330F8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CC — SECURITY TEST CASE 14</w:t>
      </w:r>
    </w:p>
    <w:p w14:paraId="0FBA7E6D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246. Account Access</w:t>
      </w:r>
    </w:p>
    <w:p w14:paraId="0090D765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Optional.</w:t>
      </w:r>
    </w:p>
    <w:p w14:paraId="4FA3EF38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Vendor Contacts sharing one Account:</w:t>
      </w:r>
    </w:p>
    <w:p w14:paraId="5F1D13A8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Can access Account-related records.</w:t>
      </w:r>
    </w:p>
    <w:p w14:paraId="7987F0F0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Other Account:</w:t>
      </w:r>
    </w:p>
    <w:p w14:paraId="6F333061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Cannot.</w:t>
      </w:r>
    </w:p>
    <w:p w14:paraId="19D3E98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1B97B91F">
          <v:rect id="_x0000_i4100" style="width:0;height:1.5pt" o:hralign="center" o:hrstd="t" o:hr="t" fillcolor="#a0a0a0" stroked="f"/>
        </w:pict>
      </w:r>
    </w:p>
    <w:p w14:paraId="71B3D136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CD — SECURITY TEST CASE 15</w:t>
      </w:r>
    </w:p>
    <w:p w14:paraId="1A6E02A6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247. Parent/Child</w:t>
      </w:r>
    </w:p>
    <w:p w14:paraId="096861D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Optional.</w:t>
      </w:r>
    </w:p>
    <w:p w14:paraId="047F20A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Vendor can read child row only when related parent is:</w:t>
      </w:r>
    </w:p>
    <w:p w14:paraId="1C15219B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lastRenderedPageBreak/>
        <w:t>Authorized.</w:t>
      </w:r>
    </w:p>
    <w:p w14:paraId="71B6F6D8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26A590D0">
          <v:rect id="_x0000_i4101" style="width:0;height:1.5pt" o:hralign="center" o:hrstd="t" o:hr="t" fillcolor="#a0a0a0" stroked="f"/>
        </w:pict>
      </w:r>
    </w:p>
    <w:p w14:paraId="1328BDDF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CE — SECURITY MATRIX TEST SHEET</w:t>
      </w:r>
    </w:p>
    <w:p w14:paraId="1D08E22A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248. Test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1"/>
        <w:gridCol w:w="1880"/>
        <w:gridCol w:w="1348"/>
        <w:gridCol w:w="1349"/>
        <w:gridCol w:w="2172"/>
      </w:tblGrid>
      <w:tr w:rsidR="004271DE" w:rsidRPr="004271DE" w14:paraId="0FDC9A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D92A0A" w14:textId="77777777" w:rsidR="004271DE" w:rsidRPr="004271DE" w:rsidRDefault="004271DE" w:rsidP="004271DE">
            <w:pPr>
              <w:rPr>
                <w:b/>
                <w:bCs/>
                <w:sz w:val="32"/>
                <w:szCs w:val="32"/>
              </w:rPr>
            </w:pPr>
            <w:r w:rsidRPr="004271DE">
              <w:rPr>
                <w:b/>
                <w:bCs/>
                <w:sz w:val="32"/>
                <w:szCs w:val="32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3E2EB818" w14:textId="77777777" w:rsidR="004271DE" w:rsidRPr="004271DE" w:rsidRDefault="004271DE" w:rsidP="004271DE">
            <w:pPr>
              <w:rPr>
                <w:b/>
                <w:bCs/>
                <w:sz w:val="32"/>
                <w:szCs w:val="32"/>
              </w:rPr>
            </w:pPr>
            <w:r w:rsidRPr="004271DE">
              <w:rPr>
                <w:b/>
                <w:bCs/>
                <w:sz w:val="32"/>
                <w:szCs w:val="32"/>
              </w:rPr>
              <w:t>Anonymous</w:t>
            </w:r>
          </w:p>
        </w:tc>
        <w:tc>
          <w:tcPr>
            <w:tcW w:w="0" w:type="auto"/>
            <w:vAlign w:val="center"/>
            <w:hideMark/>
          </w:tcPr>
          <w:p w14:paraId="2159514E" w14:textId="77777777" w:rsidR="004271DE" w:rsidRPr="004271DE" w:rsidRDefault="004271DE" w:rsidP="004271DE">
            <w:pPr>
              <w:rPr>
                <w:b/>
                <w:bCs/>
                <w:sz w:val="32"/>
                <w:szCs w:val="32"/>
              </w:rPr>
            </w:pPr>
            <w:r w:rsidRPr="004271DE">
              <w:rPr>
                <w:b/>
                <w:bCs/>
                <w:sz w:val="32"/>
                <w:szCs w:val="32"/>
              </w:rPr>
              <w:t>Vendor A</w:t>
            </w:r>
          </w:p>
        </w:tc>
        <w:tc>
          <w:tcPr>
            <w:tcW w:w="0" w:type="auto"/>
            <w:vAlign w:val="center"/>
            <w:hideMark/>
          </w:tcPr>
          <w:p w14:paraId="7A90D5FA" w14:textId="77777777" w:rsidR="004271DE" w:rsidRPr="004271DE" w:rsidRDefault="004271DE" w:rsidP="004271DE">
            <w:pPr>
              <w:rPr>
                <w:b/>
                <w:bCs/>
                <w:sz w:val="32"/>
                <w:szCs w:val="32"/>
              </w:rPr>
            </w:pPr>
            <w:r w:rsidRPr="004271DE">
              <w:rPr>
                <w:b/>
                <w:bCs/>
                <w:sz w:val="32"/>
                <w:szCs w:val="32"/>
              </w:rPr>
              <w:t>Vendor B</w:t>
            </w:r>
          </w:p>
        </w:tc>
        <w:tc>
          <w:tcPr>
            <w:tcW w:w="0" w:type="auto"/>
            <w:vAlign w:val="center"/>
            <w:hideMark/>
          </w:tcPr>
          <w:p w14:paraId="216DE450" w14:textId="77777777" w:rsidR="004271DE" w:rsidRPr="004271DE" w:rsidRDefault="004271DE" w:rsidP="004271DE">
            <w:pPr>
              <w:rPr>
                <w:b/>
                <w:bCs/>
                <w:sz w:val="32"/>
                <w:szCs w:val="32"/>
              </w:rPr>
            </w:pPr>
            <w:r w:rsidRPr="004271DE">
              <w:rPr>
                <w:b/>
                <w:bCs/>
                <w:sz w:val="32"/>
                <w:szCs w:val="32"/>
              </w:rPr>
              <w:t>Expected</w:t>
            </w:r>
          </w:p>
        </w:tc>
      </w:tr>
      <w:tr w:rsidR="004271DE" w:rsidRPr="004271DE" w14:paraId="07BF27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84D87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Home</w:t>
            </w:r>
          </w:p>
        </w:tc>
        <w:tc>
          <w:tcPr>
            <w:tcW w:w="0" w:type="auto"/>
            <w:vAlign w:val="center"/>
            <w:hideMark/>
          </w:tcPr>
          <w:p w14:paraId="2E32EEDD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3025E50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CE90E96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3E15D25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Accessible</w:t>
            </w:r>
          </w:p>
        </w:tc>
      </w:tr>
      <w:tr w:rsidR="004271DE" w:rsidRPr="004271DE" w14:paraId="663DA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3FDDB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Register</w:t>
            </w:r>
          </w:p>
        </w:tc>
        <w:tc>
          <w:tcPr>
            <w:tcW w:w="0" w:type="auto"/>
            <w:vAlign w:val="center"/>
            <w:hideMark/>
          </w:tcPr>
          <w:p w14:paraId="703E9392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rFonts w:ascii="Segoe UI Symbol" w:hAnsi="Segoe UI Symbol" w:cs="Segoe UI Symbol"/>
                <w:sz w:val="32"/>
                <w:szCs w:val="32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2BB04027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399D23D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F233F3B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Vendor role only</w:t>
            </w:r>
          </w:p>
        </w:tc>
      </w:tr>
      <w:tr w:rsidR="004271DE" w:rsidRPr="004271DE" w14:paraId="3CE5ED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1AFAA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My Applications</w:t>
            </w:r>
          </w:p>
        </w:tc>
        <w:tc>
          <w:tcPr>
            <w:tcW w:w="0" w:type="auto"/>
            <w:vAlign w:val="center"/>
            <w:hideMark/>
          </w:tcPr>
          <w:p w14:paraId="183CFBE1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rFonts w:ascii="Segoe UI Symbol" w:hAnsi="Segoe UI Symbol" w:cs="Segoe UI Symbol"/>
                <w:sz w:val="32"/>
                <w:szCs w:val="32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7697A886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32908F4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8493E40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Vendor role only</w:t>
            </w:r>
          </w:p>
        </w:tc>
      </w:tr>
      <w:tr w:rsidR="004271DE" w:rsidRPr="004271DE" w14:paraId="2E5F85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C6FF8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Apex Application</w:t>
            </w:r>
          </w:p>
        </w:tc>
        <w:tc>
          <w:tcPr>
            <w:tcW w:w="0" w:type="auto"/>
            <w:vAlign w:val="center"/>
            <w:hideMark/>
          </w:tcPr>
          <w:p w14:paraId="4CF05941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rFonts w:ascii="Segoe UI Symbol" w:hAnsi="Segoe UI Symbol" w:cs="Segoe UI Symbol"/>
                <w:sz w:val="32"/>
                <w:szCs w:val="32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3B9CFC7D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08F1424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rFonts w:ascii="Segoe UI Symbol" w:hAnsi="Segoe UI Symbol" w:cs="Segoe UI Symbol"/>
                <w:sz w:val="32"/>
                <w:szCs w:val="32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5C045C8D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Contact access</w:t>
            </w:r>
          </w:p>
        </w:tc>
      </w:tr>
      <w:tr w:rsidR="004271DE" w:rsidRPr="004271DE" w14:paraId="322200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80E5E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Blue Nile Application</w:t>
            </w:r>
          </w:p>
        </w:tc>
        <w:tc>
          <w:tcPr>
            <w:tcW w:w="0" w:type="auto"/>
            <w:vAlign w:val="center"/>
            <w:hideMark/>
          </w:tcPr>
          <w:p w14:paraId="7B9BFA5F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rFonts w:ascii="Segoe UI Symbol" w:hAnsi="Segoe UI Symbol" w:cs="Segoe UI Symbol"/>
                <w:sz w:val="32"/>
                <w:szCs w:val="32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29E100A1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rFonts w:ascii="Segoe UI Symbol" w:hAnsi="Segoe UI Symbol" w:cs="Segoe UI Symbol"/>
                <w:sz w:val="32"/>
                <w:szCs w:val="32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37E1EC8B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13C51FB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Contact access</w:t>
            </w:r>
          </w:p>
        </w:tc>
      </w:tr>
      <w:tr w:rsidR="004271DE" w:rsidRPr="004271DE" w14:paraId="373AE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B1A01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14:paraId="3C718D41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rFonts w:ascii="Segoe UI Symbol" w:hAnsi="Segoe UI Symbol" w:cs="Segoe UI Symbol"/>
                <w:sz w:val="32"/>
                <w:szCs w:val="32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6B44B7E0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64EEE3B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D162FF6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Own application</w:t>
            </w:r>
          </w:p>
        </w:tc>
      </w:tr>
      <w:tr w:rsidR="004271DE" w:rsidRPr="004271DE" w14:paraId="2EFA5B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A0C26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Edit Submitted</w:t>
            </w:r>
          </w:p>
        </w:tc>
        <w:tc>
          <w:tcPr>
            <w:tcW w:w="0" w:type="auto"/>
            <w:vAlign w:val="center"/>
            <w:hideMark/>
          </w:tcPr>
          <w:p w14:paraId="1B91077E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rFonts w:ascii="Segoe UI Symbol" w:hAnsi="Segoe UI Symbol" w:cs="Segoe UI Symbol"/>
                <w:sz w:val="32"/>
                <w:szCs w:val="32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25D91FA7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rFonts w:ascii="Segoe UI Symbol" w:hAnsi="Segoe UI Symbol" w:cs="Segoe UI Symbol"/>
                <w:sz w:val="32"/>
                <w:szCs w:val="32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15A009F6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rFonts w:ascii="Segoe UI Symbol" w:hAnsi="Segoe UI Symbol" w:cs="Segoe UI Symbol"/>
                <w:sz w:val="32"/>
                <w:szCs w:val="32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37AAD000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v1.0 restricted</w:t>
            </w:r>
          </w:p>
        </w:tc>
      </w:tr>
      <w:tr w:rsidR="004271DE" w:rsidRPr="004271DE" w14:paraId="482AB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AA7FF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435BB901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rFonts w:ascii="Segoe UI Symbol" w:hAnsi="Segoe UI Symbol" w:cs="Segoe UI Symbol"/>
                <w:sz w:val="32"/>
                <w:szCs w:val="32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30D52D43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rFonts w:ascii="Segoe UI Symbol" w:hAnsi="Segoe UI Symbol" w:cs="Segoe UI Symbol"/>
                <w:sz w:val="32"/>
                <w:szCs w:val="32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7D362B45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rFonts w:ascii="Segoe UI Symbol" w:hAnsi="Segoe UI Symbol" w:cs="Segoe UI Symbol"/>
                <w:sz w:val="32"/>
                <w:szCs w:val="32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2226DE4B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Not permitted</w:t>
            </w:r>
          </w:p>
        </w:tc>
      </w:tr>
      <w:tr w:rsidR="004271DE" w:rsidRPr="004271DE" w14:paraId="041E44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65CE9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Internal Comments</w:t>
            </w:r>
          </w:p>
        </w:tc>
        <w:tc>
          <w:tcPr>
            <w:tcW w:w="0" w:type="auto"/>
            <w:vAlign w:val="center"/>
            <w:hideMark/>
          </w:tcPr>
          <w:p w14:paraId="77171BF3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rFonts w:ascii="Segoe UI Symbol" w:hAnsi="Segoe UI Symbol" w:cs="Segoe UI Symbol"/>
                <w:sz w:val="32"/>
                <w:szCs w:val="32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4C983A27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rFonts w:ascii="Segoe UI Symbol" w:hAnsi="Segoe UI Symbol" w:cs="Segoe UI Symbol"/>
                <w:sz w:val="32"/>
                <w:szCs w:val="32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06FBD432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rFonts w:ascii="Segoe UI Symbol" w:hAnsi="Segoe UI Symbol" w:cs="Segoe UI Symbol"/>
                <w:sz w:val="32"/>
                <w:szCs w:val="32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06083678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Internal only</w:t>
            </w:r>
          </w:p>
        </w:tc>
      </w:tr>
    </w:tbl>
    <w:p w14:paraId="18434B71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38B13808">
          <v:rect id="_x0000_i4102" style="width:0;height:1.5pt" o:hralign="center" o:hrstd="t" o:hr="t" fillcolor="#a0a0a0" stroked="f"/>
        </w:pict>
      </w:r>
    </w:p>
    <w:p w14:paraId="68B1DA08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lastRenderedPageBreak/>
        <w:t>PART CF — COMMON ERROR 1</w:t>
      </w:r>
    </w:p>
    <w:p w14:paraId="0A0656A7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249. Vendor List Is Empty</w:t>
      </w:r>
    </w:p>
    <w:p w14:paraId="3036EDCE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Check:</w:t>
      </w:r>
    </w:p>
    <w:p w14:paraId="464DC6F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Vendor Applicant assigned?</w:t>
      </w:r>
    </w:p>
    <w:p w14:paraId="30D69E04" w14:textId="77777777" w:rsidR="004271DE" w:rsidRPr="004271DE" w:rsidRDefault="004271DE" w:rsidP="004271DE">
      <w:pPr>
        <w:rPr>
          <w:sz w:val="32"/>
          <w:szCs w:val="32"/>
        </w:rPr>
      </w:pPr>
    </w:p>
    <w:p w14:paraId="3478C058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Table Permission assigned to role?</w:t>
      </w:r>
    </w:p>
    <w:p w14:paraId="1777AEFC" w14:textId="77777777" w:rsidR="004271DE" w:rsidRPr="004271DE" w:rsidRDefault="004271DE" w:rsidP="004271DE">
      <w:pPr>
        <w:rPr>
          <w:sz w:val="32"/>
          <w:szCs w:val="32"/>
        </w:rPr>
      </w:pPr>
    </w:p>
    <w:p w14:paraId="6580CA2B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Read enabled?</w:t>
      </w:r>
    </w:p>
    <w:p w14:paraId="18D8BE8C" w14:textId="77777777" w:rsidR="004271DE" w:rsidRPr="004271DE" w:rsidRDefault="004271DE" w:rsidP="004271DE">
      <w:pPr>
        <w:rPr>
          <w:sz w:val="32"/>
          <w:szCs w:val="32"/>
        </w:rPr>
      </w:pPr>
    </w:p>
    <w:p w14:paraId="4E12BC0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Contact Access?</w:t>
      </w:r>
    </w:p>
    <w:p w14:paraId="3FC52B98" w14:textId="77777777" w:rsidR="004271DE" w:rsidRPr="004271DE" w:rsidRDefault="004271DE" w:rsidP="004271DE">
      <w:pPr>
        <w:rPr>
          <w:sz w:val="32"/>
          <w:szCs w:val="32"/>
        </w:rPr>
      </w:pPr>
    </w:p>
    <w:p w14:paraId="0A263D24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Correct relationship?</w:t>
      </w:r>
    </w:p>
    <w:p w14:paraId="78043629" w14:textId="77777777" w:rsidR="004271DE" w:rsidRPr="004271DE" w:rsidRDefault="004271DE" w:rsidP="004271DE">
      <w:pPr>
        <w:rPr>
          <w:sz w:val="32"/>
          <w:szCs w:val="32"/>
        </w:rPr>
      </w:pPr>
    </w:p>
    <w:p w14:paraId="549EC9E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Applicant Contact populated?</w:t>
      </w:r>
    </w:p>
    <w:p w14:paraId="6AB4FC22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01BF54CA">
          <v:rect id="_x0000_i4103" style="width:0;height:1.5pt" o:hralign="center" o:hrstd="t" o:hr="t" fillcolor="#a0a0a0" stroked="f"/>
        </w:pict>
      </w:r>
    </w:p>
    <w:p w14:paraId="3C39944C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CG — COMMON ERROR 2</w:t>
      </w:r>
    </w:p>
    <w:p w14:paraId="07FAE953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250. Vendor Sees All Applications</w:t>
      </w:r>
    </w:p>
    <w:p w14:paraId="3FD5D418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Check:</w:t>
      </w:r>
    </w:p>
    <w:p w14:paraId="09366660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Global permissions.</w:t>
      </w:r>
    </w:p>
    <w:p w14:paraId="0702398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Also inspect:</w:t>
      </w:r>
    </w:p>
    <w:p w14:paraId="7B66DDC4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All Web Roles assigned to the Contact.</w:t>
      </w:r>
    </w:p>
    <w:p w14:paraId="3456989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2424809B">
          <v:rect id="_x0000_i4104" style="width:0;height:1.5pt" o:hralign="center" o:hrstd="t" o:hr="t" fillcolor="#a0a0a0" stroked="f"/>
        </w:pict>
      </w:r>
    </w:p>
    <w:p w14:paraId="7928EABD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lastRenderedPageBreak/>
        <w:t>PART CH — COMMON ERROR 3</w:t>
      </w:r>
    </w:p>
    <w:p w14:paraId="31C2479A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251. Permission Looks Correct But Still Broad</w:t>
      </w:r>
    </w:p>
    <w:p w14:paraId="0541AB00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Contact may have:</w:t>
      </w:r>
    </w:p>
    <w:p w14:paraId="4349E07D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Another role</w:t>
      </w:r>
    </w:p>
    <w:p w14:paraId="0435EBD0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granting Global Read.</w:t>
      </w:r>
    </w:p>
    <w:p w14:paraId="23A43A38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Remember:</w:t>
      </w:r>
    </w:p>
    <w:p w14:paraId="6E5A3DE6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Permissions accumulate.</w:t>
      </w:r>
    </w:p>
    <w:p w14:paraId="17058C4E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27668F22">
          <v:rect id="_x0000_i4105" style="width:0;height:1.5pt" o:hralign="center" o:hrstd="t" o:hr="t" fillcolor="#a0a0a0" stroked="f"/>
        </w:pict>
      </w:r>
    </w:p>
    <w:p w14:paraId="4AE4479B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CI — COMMON ERROR 4</w:t>
      </w:r>
    </w:p>
    <w:p w14:paraId="329BD2C9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252. Vendor Can't Create</w:t>
      </w:r>
    </w:p>
    <w:p w14:paraId="1EF23BD1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Check:</w:t>
      </w:r>
    </w:p>
    <w:p w14:paraId="4DED8FC0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Create privilege</w:t>
      </w:r>
    </w:p>
    <w:p w14:paraId="2DB095E3" w14:textId="77777777" w:rsidR="004271DE" w:rsidRPr="004271DE" w:rsidRDefault="004271DE" w:rsidP="004271DE">
      <w:pPr>
        <w:rPr>
          <w:sz w:val="32"/>
          <w:szCs w:val="32"/>
        </w:rPr>
      </w:pPr>
    </w:p>
    <w:p w14:paraId="6A72F6D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Page permission</w:t>
      </w:r>
    </w:p>
    <w:p w14:paraId="5774539F" w14:textId="77777777" w:rsidR="004271DE" w:rsidRPr="004271DE" w:rsidRDefault="004271DE" w:rsidP="004271DE">
      <w:pPr>
        <w:rPr>
          <w:sz w:val="32"/>
          <w:szCs w:val="32"/>
        </w:rPr>
      </w:pPr>
    </w:p>
    <w:p w14:paraId="24B8D97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Web Role assignment</w:t>
      </w:r>
    </w:p>
    <w:p w14:paraId="627BC136" w14:textId="77777777" w:rsidR="004271DE" w:rsidRPr="004271DE" w:rsidRDefault="004271DE" w:rsidP="004271DE">
      <w:pPr>
        <w:rPr>
          <w:sz w:val="32"/>
          <w:szCs w:val="32"/>
        </w:rPr>
      </w:pPr>
    </w:p>
    <w:p w14:paraId="40B00EAE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Contact association configuration</w:t>
      </w:r>
    </w:p>
    <w:p w14:paraId="3D300FCA" w14:textId="77777777" w:rsidR="004271DE" w:rsidRPr="004271DE" w:rsidRDefault="004271DE" w:rsidP="004271DE">
      <w:pPr>
        <w:rPr>
          <w:sz w:val="32"/>
          <w:szCs w:val="32"/>
        </w:rPr>
      </w:pPr>
    </w:p>
    <w:p w14:paraId="77DA8568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Dataverse form configuration</w:t>
      </w:r>
    </w:p>
    <w:p w14:paraId="153CDC7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248DC725">
          <v:rect id="_x0000_i4106" style="width:0;height:1.5pt" o:hralign="center" o:hrstd="t" o:hr="t" fillcolor="#a0a0a0" stroked="f"/>
        </w:pict>
      </w:r>
    </w:p>
    <w:p w14:paraId="5AE3B566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CJ — COMMON ERROR 5</w:t>
      </w:r>
    </w:p>
    <w:p w14:paraId="6CB2EBE9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lastRenderedPageBreak/>
        <w:t>253. Record Creates But Applicant Contact Blank</w:t>
      </w:r>
    </w:p>
    <w:p w14:paraId="27112C07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Check:</w:t>
      </w:r>
    </w:p>
    <w:p w14:paraId="58D2CF0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Associate Current Portal User</w:t>
      </w:r>
    </w:p>
    <w:p w14:paraId="2A5DFCA4" w14:textId="77777777" w:rsidR="004271DE" w:rsidRPr="004271DE" w:rsidRDefault="004271DE" w:rsidP="004271DE">
      <w:pPr>
        <w:rPr>
          <w:sz w:val="32"/>
          <w:szCs w:val="32"/>
        </w:rPr>
      </w:pPr>
    </w:p>
    <w:p w14:paraId="72B1EE0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Applicant Contact logical column</w:t>
      </w:r>
    </w:p>
    <w:p w14:paraId="2F056334" w14:textId="77777777" w:rsidR="004271DE" w:rsidRPr="004271DE" w:rsidRDefault="004271DE" w:rsidP="004271DE">
      <w:pPr>
        <w:rPr>
          <w:sz w:val="32"/>
          <w:szCs w:val="32"/>
        </w:rPr>
      </w:pPr>
    </w:p>
    <w:p w14:paraId="7CBB81A7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User authenticated</w:t>
      </w:r>
    </w:p>
    <w:p w14:paraId="4069D39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6E1DAE54">
          <v:rect id="_x0000_i4107" style="width:0;height:1.5pt" o:hralign="center" o:hrstd="t" o:hr="t" fillcolor="#a0a0a0" stroked="f"/>
        </w:pict>
      </w:r>
    </w:p>
    <w:p w14:paraId="36E7EFE6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CK — COMMON ERROR 6</w:t>
      </w:r>
    </w:p>
    <w:p w14:paraId="7AEB176E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254. Details Page Opens But Row Is Missing</w:t>
      </w:r>
    </w:p>
    <w:p w14:paraId="27EEBEB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Could be correct:</w:t>
      </w:r>
    </w:p>
    <w:p w14:paraId="0D18222B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Table Permission denied the row.</w:t>
      </w:r>
    </w:p>
    <w:p w14:paraId="71E3865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Test:</w:t>
      </w:r>
    </w:p>
    <w:p w14:paraId="40A68736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Own row</w:t>
      </w:r>
    </w:p>
    <w:p w14:paraId="4F9DEBF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and:</w:t>
      </w:r>
    </w:p>
    <w:p w14:paraId="787282A0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Another user's row.</w:t>
      </w:r>
    </w:p>
    <w:p w14:paraId="5C0A25C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03B5CF32">
          <v:rect id="_x0000_i4108" style="width:0;height:1.5pt" o:hralign="center" o:hrstd="t" o:hr="t" fillcolor="#a0a0a0" stroked="f"/>
        </w:pict>
      </w:r>
    </w:p>
    <w:p w14:paraId="0C58A55B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CL — COMMON ERROR 7</w:t>
      </w:r>
    </w:p>
    <w:p w14:paraId="3FCC47E9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255. Vendor Can Edit Despite Write Removed</w:t>
      </w:r>
    </w:p>
    <w:p w14:paraId="1AEF83C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Check:</w:t>
      </w:r>
    </w:p>
    <w:p w14:paraId="719FEDE4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Another Table Permission</w:t>
      </w:r>
    </w:p>
    <w:p w14:paraId="1F763A4B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Another Web Role</w:t>
      </w:r>
    </w:p>
    <w:p w14:paraId="15A70978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lastRenderedPageBreak/>
        <w:t>Cached/synchronized portal configuration</w:t>
      </w:r>
    </w:p>
    <w:p w14:paraId="4422F93D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Actual operation you're testing.</w:t>
      </w:r>
    </w:p>
    <w:p w14:paraId="0CC07F4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70DA5C3F">
          <v:rect id="_x0000_i4109" style="width:0;height:1.5pt" o:hralign="center" o:hrstd="t" o:hr="t" fillcolor="#a0a0a0" stroked="f"/>
        </w:pict>
      </w:r>
    </w:p>
    <w:p w14:paraId="4FE00376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CM — COMMON ERROR 8</w:t>
      </w:r>
    </w:p>
    <w:p w14:paraId="5FF1ADF1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256. New Role Doesn't Appear</w:t>
      </w:r>
    </w:p>
    <w:p w14:paraId="55AADBD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After creating a Web Role:</w:t>
      </w:r>
    </w:p>
    <w:p w14:paraId="16C12A37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Sync</w:t>
      </w:r>
    </w:p>
    <w:p w14:paraId="0B7D48A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Power Pages Design Studio and refresh where needed.</w:t>
      </w:r>
    </w:p>
    <w:p w14:paraId="60595C93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0411C7BD">
          <v:rect id="_x0000_i4110" style="width:0;height:1.5pt" o:hralign="center" o:hrstd="t" o:hr="t" fillcolor="#a0a0a0" stroked="f"/>
        </w:pict>
      </w:r>
    </w:p>
    <w:p w14:paraId="5F4163CB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CN — COMMON ERROR 9</w:t>
      </w:r>
    </w:p>
    <w:p w14:paraId="6A9E4E44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257. New Relationship Doesn't Appear</w:t>
      </w:r>
    </w:p>
    <w:p w14:paraId="562D79A4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Publish:</w:t>
      </w:r>
    </w:p>
    <w:p w14:paraId="29A07AD8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Dataverse relationship changes.</w:t>
      </w:r>
    </w:p>
    <w:p w14:paraId="0C958A63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Then:</w:t>
      </w:r>
    </w:p>
    <w:p w14:paraId="5FEAAA3D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Sync</w:t>
      </w:r>
    </w:p>
    <w:p w14:paraId="4891E1CB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the site.</w:t>
      </w:r>
    </w:p>
    <w:p w14:paraId="1F8FF75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Reload Design Studio if necessary.</w:t>
      </w:r>
    </w:p>
    <w:p w14:paraId="7110D98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39285209">
          <v:rect id="_x0000_i4111" style="width:0;height:1.5pt" o:hralign="center" o:hrstd="t" o:hr="t" fillcolor="#a0a0a0" stroked="f"/>
        </w:pict>
      </w:r>
    </w:p>
    <w:p w14:paraId="2E77470D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CO — COMMON ERROR 10</w:t>
      </w:r>
    </w:p>
    <w:p w14:paraId="30ED7A31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258. Page Permission Protects Page But Child Page Is Public</w:t>
      </w:r>
    </w:p>
    <w:p w14:paraId="217573A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Review:</w:t>
      </w:r>
    </w:p>
    <w:p w14:paraId="31E3B7CC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Parent/child inheritance.</w:t>
      </w:r>
    </w:p>
    <w:p w14:paraId="080EE1E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lastRenderedPageBreak/>
        <w:t>Child may have:</w:t>
      </w:r>
    </w:p>
    <w:p w14:paraId="3DFE329D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Unique permissions.</w:t>
      </w:r>
    </w:p>
    <w:p w14:paraId="5BE891FE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5ADFFBD5">
          <v:rect id="_x0000_i4112" style="width:0;height:1.5pt" o:hralign="center" o:hrstd="t" o:hr="t" fillcolor="#a0a0a0" stroked="f"/>
        </w:pict>
      </w:r>
    </w:p>
    <w:p w14:paraId="043598C4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CP — COMMON ERROR 11</w:t>
      </w:r>
    </w:p>
    <w:p w14:paraId="1732425D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259. Child Page Became Restricted Unexpectedly</w:t>
      </w:r>
    </w:p>
    <w:p w14:paraId="7E28B53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It may inherit:</w:t>
      </w:r>
    </w:p>
    <w:p w14:paraId="7ABDBBA0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Parent Page Permission.</w:t>
      </w:r>
    </w:p>
    <w:p w14:paraId="5BD3DAA4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Review page hierarchy.</w:t>
      </w:r>
    </w:p>
    <w:p w14:paraId="6977A69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5DCD0F0A">
          <v:rect id="_x0000_i4113" style="width:0;height:1.5pt" o:hralign="center" o:hrstd="t" o:hr="t" fillcolor="#a0a0a0" stroked="f"/>
        </w:pict>
      </w:r>
    </w:p>
    <w:p w14:paraId="2E3F9121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CQ — COMMON ERROR 12</w:t>
      </w:r>
    </w:p>
    <w:p w14:paraId="57AF6C63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260. Anonymous Role Assigned Directly to Page</w:t>
      </w:r>
    </w:p>
    <w:p w14:paraId="7FDE0427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Current page-security guidance does not recommend directly assigning:</w:t>
      </w:r>
    </w:p>
    <w:p w14:paraId="0352457B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Anonymous Users</w:t>
      </w:r>
    </w:p>
    <w:p w14:paraId="0640362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to pages.</w:t>
      </w:r>
    </w:p>
    <w:p w14:paraId="686A7865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For public pages use:</w:t>
      </w:r>
    </w:p>
    <w:p w14:paraId="57999FAF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Anyone can see this page</w:t>
      </w:r>
    </w:p>
    <w:p w14:paraId="3B8FE7C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appropriately.</w:t>
      </w:r>
    </w:p>
    <w:p w14:paraId="1ABC542E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1EC6EBB8">
          <v:rect id="_x0000_i4114" style="width:0;height:1.5pt" o:hralign="center" o:hrstd="t" o:hr="t" fillcolor="#a0a0a0" stroked="f"/>
        </w:pict>
      </w:r>
    </w:p>
    <w:p w14:paraId="45F61EBC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CR — COMMON ERROR 13</w:t>
      </w:r>
    </w:p>
    <w:p w14:paraId="0E05EAB7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261. User Uses View Filter as Security</w:t>
      </w:r>
    </w:p>
    <w:p w14:paraId="140A2ED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Example:</w:t>
      </w:r>
    </w:p>
    <w:p w14:paraId="65B3EF6E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lastRenderedPageBreak/>
        <w:t>View filter:</w:t>
      </w:r>
    </w:p>
    <w:p w14:paraId="42F53C6E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Applicant Contact = Current User</w:t>
      </w:r>
    </w:p>
    <w:p w14:paraId="551C3043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and no proper Table Permission.</w:t>
      </w:r>
    </w:p>
    <w:p w14:paraId="35744E30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Wrong.</w:t>
      </w:r>
    </w:p>
    <w:p w14:paraId="49E844BB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View filters:</w:t>
      </w:r>
    </w:p>
    <w:p w14:paraId="6EA183BC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Shape displayed data.</w:t>
      </w:r>
    </w:p>
    <w:p w14:paraId="4547C047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Authorization belongs in:</w:t>
      </w:r>
    </w:p>
    <w:p w14:paraId="6CA83CBB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Table Permissions.</w:t>
      </w:r>
    </w:p>
    <w:p w14:paraId="0D2EC314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504DB9B3">
          <v:rect id="_x0000_i4115" style="width:0;height:1.5pt" o:hralign="center" o:hrstd="t" o:hr="t" fillcolor="#a0a0a0" stroked="f"/>
        </w:pict>
      </w:r>
    </w:p>
    <w:p w14:paraId="55FE9488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CS — COMMON ERROR 14</w:t>
      </w:r>
    </w:p>
    <w:p w14:paraId="2294FD13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262. Hidden Button Means Secure</w:t>
      </w:r>
    </w:p>
    <w:p w14:paraId="48BD894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Vendor doesn't see:</w:t>
      </w:r>
    </w:p>
    <w:p w14:paraId="2A497983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Delete</w:t>
      </w:r>
    </w:p>
    <w:p w14:paraId="5FC759F3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button.</w:t>
      </w:r>
    </w:p>
    <w:p w14:paraId="7DD2A46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Does that prove Delete isn't permitted?</w:t>
      </w:r>
    </w:p>
    <w:p w14:paraId="14FAF20C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No.</w:t>
      </w:r>
    </w:p>
    <w:p w14:paraId="7A2460FE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Confirm:</w:t>
      </w:r>
    </w:p>
    <w:p w14:paraId="60A9D7AC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Delete Table Permission is absent.</w:t>
      </w:r>
    </w:p>
    <w:p w14:paraId="6EC3D4C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50D9E949">
          <v:rect id="_x0000_i4116" style="width:0;height:1.5pt" o:hralign="center" o:hrstd="t" o:hr="t" fillcolor="#a0a0a0" stroked="f"/>
        </w:pict>
      </w:r>
    </w:p>
    <w:p w14:paraId="69C784DA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CT — COMMON ERROR 15</w:t>
      </w:r>
    </w:p>
    <w:p w14:paraId="26408B05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263. Admin Test Appears To Bypass Page Restrictions</w:t>
      </w:r>
    </w:p>
    <w:p w14:paraId="152200E8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Administrators/content editors can have:</w:t>
      </w:r>
    </w:p>
    <w:p w14:paraId="54897FB3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lastRenderedPageBreak/>
        <w:t>Broader site capabilities.</w:t>
      </w:r>
    </w:p>
    <w:p w14:paraId="39F4D171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Security testing should use:</w:t>
      </w:r>
    </w:p>
    <w:p w14:paraId="0013A69C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Real representative Vendor accounts,</w:t>
      </w:r>
    </w:p>
    <w:p w14:paraId="0CEB57E3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not only:</w:t>
      </w:r>
    </w:p>
    <w:p w14:paraId="3B974F32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Administrator.</w:t>
      </w:r>
    </w:p>
    <w:p w14:paraId="36C60D58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52D76684">
          <v:rect id="_x0000_i4117" style="width:0;height:1.5pt" o:hralign="center" o:hrstd="t" o:hr="t" fillcolor="#a0a0a0" stroked="f"/>
        </w:pict>
      </w:r>
    </w:p>
    <w:p w14:paraId="66FACAF9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CU — COMMON ERROR 16</w:t>
      </w:r>
    </w:p>
    <w:p w14:paraId="3E49A2C6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264. Portal Works Only for Maker</w:t>
      </w:r>
    </w:p>
    <w:p w14:paraId="29F66A7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Possible:</w:t>
      </w:r>
    </w:p>
    <w:p w14:paraId="6D5FE7BE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Maker/admin has additional permissions.</w:t>
      </w:r>
    </w:p>
    <w:p w14:paraId="134A55EB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Always test with:</w:t>
      </w:r>
    </w:p>
    <w:p w14:paraId="25CECF72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Non-maker Vendor users.</w:t>
      </w:r>
    </w:p>
    <w:p w14:paraId="09F90F4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2C84BD5B">
          <v:rect id="_x0000_i4118" style="width:0;height:1.5pt" o:hralign="center" o:hrstd="t" o:hr="t" fillcolor="#a0a0a0" stroked="f"/>
        </w:pict>
      </w:r>
    </w:p>
    <w:p w14:paraId="32CCAA01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CV — COMMON ERROR 17</w:t>
      </w:r>
    </w:p>
    <w:p w14:paraId="70A2C892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265. Internal Review Comments Hidden From Form</w:t>
      </w:r>
    </w:p>
    <w:p w14:paraId="2FF56B92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Student assumes:</w:t>
      </w:r>
    </w:p>
    <w:p w14:paraId="752C947B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Secure.</w:t>
      </w:r>
    </w:p>
    <w:p w14:paraId="4A4927B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Not sufficient.</w:t>
      </w:r>
    </w:p>
    <w:p w14:paraId="7385B38E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Review all ways Vendor Application data can be accessed through:</w:t>
      </w:r>
    </w:p>
    <w:p w14:paraId="6B463622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Lists</w:t>
      </w:r>
    </w:p>
    <w:p w14:paraId="7F97B7C0" w14:textId="77777777" w:rsidR="004271DE" w:rsidRPr="004271DE" w:rsidRDefault="004271DE" w:rsidP="004271DE">
      <w:pPr>
        <w:rPr>
          <w:sz w:val="32"/>
          <w:szCs w:val="32"/>
        </w:rPr>
      </w:pPr>
    </w:p>
    <w:p w14:paraId="7A713543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lastRenderedPageBreak/>
        <w:t>Forms</w:t>
      </w:r>
    </w:p>
    <w:p w14:paraId="6415368F" w14:textId="77777777" w:rsidR="004271DE" w:rsidRPr="004271DE" w:rsidRDefault="004271DE" w:rsidP="004271DE">
      <w:pPr>
        <w:rPr>
          <w:sz w:val="32"/>
          <w:szCs w:val="32"/>
        </w:rPr>
      </w:pPr>
    </w:p>
    <w:p w14:paraId="1CDB0975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Liquid</w:t>
      </w:r>
    </w:p>
    <w:p w14:paraId="1A068A80" w14:textId="77777777" w:rsidR="004271DE" w:rsidRPr="004271DE" w:rsidRDefault="004271DE" w:rsidP="004271DE">
      <w:pPr>
        <w:rPr>
          <w:sz w:val="32"/>
          <w:szCs w:val="32"/>
        </w:rPr>
      </w:pPr>
    </w:p>
    <w:p w14:paraId="07FBFE6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Web API</w:t>
      </w:r>
    </w:p>
    <w:p w14:paraId="695CA90F" w14:textId="77777777" w:rsidR="004271DE" w:rsidRPr="004271DE" w:rsidRDefault="004271DE" w:rsidP="004271DE">
      <w:pPr>
        <w:rPr>
          <w:sz w:val="32"/>
          <w:szCs w:val="32"/>
        </w:rPr>
      </w:pPr>
    </w:p>
    <w:p w14:paraId="22CEA242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Custom code</w:t>
      </w:r>
    </w:p>
    <w:p w14:paraId="6C33707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and appropriate security configuration.</w:t>
      </w:r>
    </w:p>
    <w:p w14:paraId="0C6EE27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7B611902">
          <v:rect id="_x0000_i4119" style="width:0;height:1.5pt" o:hralign="center" o:hrstd="t" o:hr="t" fillcolor="#a0a0a0" stroked="f"/>
        </w:pict>
      </w:r>
    </w:p>
    <w:p w14:paraId="14F3E474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CW — COMMON ERROR 18</w:t>
      </w:r>
    </w:p>
    <w:p w14:paraId="6B8FE019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266. Contact Access Selected But No Relationship</w:t>
      </w:r>
    </w:p>
    <w:p w14:paraId="09951480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Contact Access requires:</w:t>
      </w:r>
    </w:p>
    <w:p w14:paraId="374017E4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A valid relationship.</w:t>
      </w:r>
    </w:p>
    <w:p w14:paraId="30E151C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Our relationship:</w:t>
      </w:r>
    </w:p>
    <w:p w14:paraId="4F0C2CB8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Applicant Contact.</w:t>
      </w:r>
    </w:p>
    <w:p w14:paraId="211C635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57095078">
          <v:rect id="_x0000_i4120" style="width:0;height:1.5pt" o:hralign="center" o:hrstd="t" o:hr="t" fillcolor="#a0a0a0" stroked="f"/>
        </w:pict>
      </w:r>
    </w:p>
    <w:p w14:paraId="591CBC6D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CX — COMMON ERROR 19</w:t>
      </w:r>
    </w:p>
    <w:p w14:paraId="3E75930A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267. Vendor A and Vendor B Share Contact</w:t>
      </w:r>
    </w:p>
    <w:p w14:paraId="3F96C09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Result:</w:t>
      </w:r>
    </w:p>
    <w:p w14:paraId="15687360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Both identities may act against:</w:t>
      </w:r>
    </w:p>
    <w:p w14:paraId="631ED4A8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Same authorization relationship.</w:t>
      </w:r>
    </w:p>
    <w:p w14:paraId="30D1265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Fix:</w:t>
      </w:r>
    </w:p>
    <w:p w14:paraId="62B9CF38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lastRenderedPageBreak/>
        <w:t>Identity/contact mapping.</w:t>
      </w:r>
    </w:p>
    <w:p w14:paraId="0D4F86D7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1B60F76B">
          <v:rect id="_x0000_i4121" style="width:0;height:1.5pt" o:hralign="center" o:hrstd="t" o:hr="t" fillcolor="#a0a0a0" stroked="f"/>
        </w:pict>
      </w:r>
    </w:p>
    <w:p w14:paraId="3EF4A45F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CY — COMMON ERROR 20</w:t>
      </w:r>
    </w:p>
    <w:p w14:paraId="4A52A82D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268. Global Read Added Temporarily and Forgotten</w:t>
      </w:r>
    </w:p>
    <w:p w14:paraId="600AB41E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Never treat temporary broad permissions casually.</w:t>
      </w:r>
    </w:p>
    <w:p w14:paraId="15ACC0B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After troubleshooting:</w:t>
      </w:r>
    </w:p>
    <w:p w14:paraId="1F69C97B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Remove them immediately.</w:t>
      </w:r>
    </w:p>
    <w:p w14:paraId="3863327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Then rerun:</w:t>
      </w:r>
    </w:p>
    <w:p w14:paraId="50942E0A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Security regression tests.</w:t>
      </w:r>
    </w:p>
    <w:p w14:paraId="5FB7068E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720085F5">
          <v:rect id="_x0000_i4122" style="width:0;height:1.5pt" o:hralign="center" o:hrstd="t" o:hr="t" fillcolor="#a0a0a0" stroked="f"/>
        </w:pict>
      </w:r>
    </w:p>
    <w:p w14:paraId="0B835606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CZ — DEBUGGING EXERCISE 1</w:t>
      </w:r>
    </w:p>
    <w:p w14:paraId="4887CEE3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269. Configuration</w:t>
      </w:r>
    </w:p>
    <w:p w14:paraId="1D18C8D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Vendor Applicant</w:t>
      </w:r>
    </w:p>
    <w:p w14:paraId="5ADD8292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+</w:t>
      </w:r>
    </w:p>
    <w:p w14:paraId="7EE70A27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Global Read</w:t>
      </w:r>
    </w:p>
    <w:p w14:paraId="007D88B0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+</w:t>
      </w:r>
    </w:p>
    <w:p w14:paraId="6AF167A1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Vendor Application</w:t>
      </w:r>
    </w:p>
    <w:p w14:paraId="4A218553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Requirement:</w:t>
      </w:r>
    </w:p>
    <w:p w14:paraId="03048D82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Vendors see only their own applications.</w:t>
      </w:r>
    </w:p>
    <w:p w14:paraId="60B56B3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What's wrong?</w:t>
      </w:r>
    </w:p>
    <w:p w14:paraId="2ADF4FFD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Answer</w:t>
      </w:r>
    </w:p>
    <w:p w14:paraId="540C6511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Use:</w:t>
      </w:r>
    </w:p>
    <w:p w14:paraId="7A8E13F1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lastRenderedPageBreak/>
        <w:t>Contact Access</w:t>
      </w:r>
    </w:p>
    <w:p w14:paraId="379FEB6E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through Applicant Contact.</w:t>
      </w:r>
    </w:p>
    <w:p w14:paraId="0D179D93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191FE9CA">
          <v:rect id="_x0000_i4123" style="width:0;height:1.5pt" o:hralign="center" o:hrstd="t" o:hr="t" fillcolor="#a0a0a0" stroked="f"/>
        </w:pict>
      </w:r>
    </w:p>
    <w:p w14:paraId="5E04D63C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DA — DEBUGGING EXERCISE 2</w:t>
      </w:r>
    </w:p>
    <w:p w14:paraId="7A9BA0B9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270. Configuration</w:t>
      </w:r>
    </w:p>
    <w:p w14:paraId="3F71CCB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Anonymous Users</w:t>
      </w:r>
    </w:p>
    <w:p w14:paraId="0BC898D3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+</w:t>
      </w:r>
    </w:p>
    <w:p w14:paraId="299B9D8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Read</w:t>
      </w:r>
    </w:p>
    <w:p w14:paraId="51F7642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+</w:t>
      </w:r>
    </w:p>
    <w:p w14:paraId="1ACA7F78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Vendor Application</w:t>
      </w:r>
    </w:p>
    <w:p w14:paraId="6588DAC2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Problem?</w:t>
      </w:r>
    </w:p>
    <w:p w14:paraId="4E3D3F35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Answer</w:t>
      </w:r>
    </w:p>
    <w:p w14:paraId="1EAEC253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Unauthenticated visitors can potentially access:</w:t>
      </w:r>
    </w:p>
    <w:p w14:paraId="3161BD79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Vendor data.</w:t>
      </w:r>
    </w:p>
    <w:p w14:paraId="0DAEA433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Remove the permission.</w:t>
      </w:r>
    </w:p>
    <w:p w14:paraId="7FDDF8D0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78589F81">
          <v:rect id="_x0000_i4124" style="width:0;height:1.5pt" o:hralign="center" o:hrstd="t" o:hr="t" fillcolor="#a0a0a0" stroked="f"/>
        </w:pict>
      </w:r>
    </w:p>
    <w:p w14:paraId="019F3DED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DB — DEBUGGING EXERCISE 3</w:t>
      </w:r>
    </w:p>
    <w:p w14:paraId="55175209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271. Configuration</w:t>
      </w:r>
    </w:p>
    <w:p w14:paraId="7AB3122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Vendor Applicant has:</w:t>
      </w:r>
    </w:p>
    <w:p w14:paraId="42CCB3F8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Contact Read</w:t>
      </w:r>
    </w:p>
    <w:p w14:paraId="4220FB5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but Applicant Contact field is blank for every Application.</w:t>
      </w:r>
    </w:p>
    <w:p w14:paraId="06575F6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What happens?</w:t>
      </w:r>
    </w:p>
    <w:p w14:paraId="60F38C44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lastRenderedPageBreak/>
        <w:t>Answer</w:t>
      </w:r>
    </w:p>
    <w:p w14:paraId="7A590017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The relationship cannot correctly determine:</w:t>
      </w:r>
    </w:p>
    <w:p w14:paraId="43656811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User-owned application records.</w:t>
      </w:r>
    </w:p>
    <w:p w14:paraId="24563BCE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Fix association during:</w:t>
      </w:r>
    </w:p>
    <w:p w14:paraId="1B410955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Record creation.</w:t>
      </w:r>
    </w:p>
    <w:p w14:paraId="290FBDE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7AEC0FBF">
          <v:rect id="_x0000_i4125" style="width:0;height:1.5pt" o:hralign="center" o:hrstd="t" o:hr="t" fillcolor="#a0a0a0" stroked="f"/>
        </w:pict>
      </w:r>
    </w:p>
    <w:p w14:paraId="5BF4E6FC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DC — DEBUGGING EXERCISE 4</w:t>
      </w:r>
    </w:p>
    <w:p w14:paraId="5D4E47DB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272. Vendor Can't Edit</w:t>
      </w:r>
    </w:p>
    <w:p w14:paraId="1F27957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Developer enables:</w:t>
      </w:r>
    </w:p>
    <w:p w14:paraId="4C9EE30E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Global Write</w:t>
      </w:r>
    </w:p>
    <w:p w14:paraId="06797997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to fix it.</w:t>
      </w:r>
    </w:p>
    <w:p w14:paraId="7D3A3FB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Good solution?</w:t>
      </w:r>
    </w:p>
    <w:p w14:paraId="3EAC241B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Answer</w:t>
      </w:r>
    </w:p>
    <w:p w14:paraId="6CF1EFC1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No.</w:t>
      </w:r>
    </w:p>
    <w:p w14:paraId="1887B80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That could allow editing:</w:t>
      </w:r>
    </w:p>
    <w:p w14:paraId="29AC84CB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Other Vendors' rows.</w:t>
      </w:r>
    </w:p>
    <w:p w14:paraId="5A6F30D1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Use the correct:</w:t>
      </w:r>
    </w:p>
    <w:p w14:paraId="76B0B04B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Relationship-scoped permission</w:t>
      </w:r>
    </w:p>
    <w:p w14:paraId="73681C70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if Write is truly required.</w:t>
      </w:r>
    </w:p>
    <w:p w14:paraId="7C17E3CE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4D250434">
          <v:rect id="_x0000_i4126" style="width:0;height:1.5pt" o:hralign="center" o:hrstd="t" o:hr="t" fillcolor="#a0a0a0" stroked="f"/>
        </w:pict>
      </w:r>
    </w:p>
    <w:p w14:paraId="3B8B3E10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DD — DEBUGGING EXERCISE 5</w:t>
      </w:r>
    </w:p>
    <w:p w14:paraId="67D8B8C3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273. Vendor Applicant Role Is Perfectly Restricted</w:t>
      </w:r>
    </w:p>
    <w:p w14:paraId="0034FF97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lastRenderedPageBreak/>
        <w:t>But Contact also has:</w:t>
      </w:r>
    </w:p>
    <w:p w14:paraId="0C3DE2CE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Administrator Portal role</w:t>
      </w:r>
    </w:p>
    <w:p w14:paraId="3D32ACF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with Global access.</w:t>
      </w:r>
    </w:p>
    <w:p w14:paraId="5C2337F2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Is user restricted?</w:t>
      </w:r>
    </w:p>
    <w:p w14:paraId="4E262BDC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Answer</w:t>
      </w:r>
    </w:p>
    <w:p w14:paraId="296D74CF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No.</w:t>
      </w:r>
    </w:p>
    <w:p w14:paraId="6726F387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Permissions are cumulative.</w:t>
      </w:r>
    </w:p>
    <w:p w14:paraId="5C596313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201F156F">
          <v:rect id="_x0000_i4127" style="width:0;height:1.5pt" o:hralign="center" o:hrstd="t" o:hr="t" fillcolor="#a0a0a0" stroked="f"/>
        </w:pict>
      </w:r>
    </w:p>
    <w:p w14:paraId="6C3AB25B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DE — DEBUGGING EXERCISE 6</w:t>
      </w:r>
    </w:p>
    <w:p w14:paraId="22D940D3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274. My Applications Page Is Hidden</w:t>
      </w:r>
    </w:p>
    <w:p w14:paraId="0398AA8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Student concludes:</w:t>
      </w:r>
    </w:p>
    <w:p w14:paraId="12D3E381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Anonymous users cannot read Vendor Applications.</w:t>
      </w:r>
    </w:p>
    <w:p w14:paraId="65CB7E23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Correct?</w:t>
      </w:r>
    </w:p>
    <w:p w14:paraId="4AB30059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Answer</w:t>
      </w:r>
    </w:p>
    <w:p w14:paraId="502124EE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Not proven.</w:t>
      </w:r>
    </w:p>
    <w:p w14:paraId="2292AD0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Test:</w:t>
      </w:r>
    </w:p>
    <w:p w14:paraId="7005CFD2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Table Permissions and direct data access.</w:t>
      </w:r>
    </w:p>
    <w:p w14:paraId="2A028E0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6386154B">
          <v:rect id="_x0000_i4128" style="width:0;height:1.5pt" o:hralign="center" o:hrstd="t" o:hr="t" fillcolor="#a0a0a0" stroked="f"/>
        </w:pict>
      </w:r>
    </w:p>
    <w:p w14:paraId="3F10256C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DF — DEBUGGING EXERCISE 7</w:t>
      </w:r>
    </w:p>
    <w:p w14:paraId="69786983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275. GUID Impossible To Guess</w:t>
      </w:r>
    </w:p>
    <w:p w14:paraId="4B74B928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Student says URL tampering test isn't necessary.</w:t>
      </w:r>
    </w:p>
    <w:p w14:paraId="57F002F4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Correct?</w:t>
      </w:r>
    </w:p>
    <w:p w14:paraId="2DAE3929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lastRenderedPageBreak/>
        <w:t>Answer</w:t>
      </w:r>
    </w:p>
    <w:p w14:paraId="0FD3B0AA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No.</w:t>
      </w:r>
    </w:p>
    <w:p w14:paraId="472D2A45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Authorization must not depend on:</w:t>
      </w:r>
    </w:p>
    <w:p w14:paraId="2ABB81F8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Identifier secrecy.</w:t>
      </w:r>
    </w:p>
    <w:p w14:paraId="7675C5F5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29EBD383">
          <v:rect id="_x0000_i4129" style="width:0;height:1.5pt" o:hralign="center" o:hrstd="t" o:hr="t" fillcolor="#a0a0a0" stroked="f"/>
        </w:pict>
      </w:r>
    </w:p>
    <w:p w14:paraId="1F38310E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DG — DEBUGGING EXERCISE 8</w:t>
      </w:r>
    </w:p>
    <w:p w14:paraId="49BEB309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276. Public Website</w:t>
      </w:r>
    </w:p>
    <w:p w14:paraId="33E74F04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Student thinks:</w:t>
      </w:r>
    </w:p>
    <w:p w14:paraId="4BCF11C3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Public site means Table Permissions aren't used.</w:t>
      </w:r>
    </w:p>
    <w:p w14:paraId="61E9405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Correct?</w:t>
      </w:r>
    </w:p>
    <w:p w14:paraId="4C56A6B8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Answer</w:t>
      </w:r>
    </w:p>
    <w:p w14:paraId="3346BB82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No.</w:t>
      </w:r>
    </w:p>
    <w:p w14:paraId="3B943BD3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Public site visibility and Dataverse data authorization are:</w:t>
      </w:r>
    </w:p>
    <w:p w14:paraId="40C7E013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Separate layers.</w:t>
      </w:r>
    </w:p>
    <w:p w14:paraId="4EEC0B3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571E0654">
          <v:rect id="_x0000_i4130" style="width:0;height:1.5pt" o:hralign="center" o:hrstd="t" o:hr="t" fillcolor="#a0a0a0" stroked="f"/>
        </w:pict>
      </w:r>
    </w:p>
    <w:p w14:paraId="507861A1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DH — PRACTICAL CHALLENGE 1</w:t>
      </w:r>
    </w:p>
    <w:p w14:paraId="35462CFD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277. Organization-Level Access</w:t>
      </w:r>
    </w:p>
    <w:p w14:paraId="6038B508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Requirement:</w:t>
      </w:r>
    </w:p>
    <w:p w14:paraId="7A85ECE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Any registered employee of Apex Technology can see all Apex Vendor Applications.</w:t>
      </w:r>
    </w:p>
    <w:p w14:paraId="7EDEB441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Design:</w:t>
      </w:r>
    </w:p>
    <w:p w14:paraId="40B62D81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Contact</w:t>
      </w:r>
    </w:p>
    <w:p w14:paraId="27FC8C80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lastRenderedPageBreak/>
        <w:t xml:space="preserve">   |</w:t>
      </w:r>
    </w:p>
    <w:p w14:paraId="1EA6CDC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Parent Account</w:t>
      </w:r>
    </w:p>
    <w:p w14:paraId="00317635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|</w:t>
      </w:r>
    </w:p>
    <w:p w14:paraId="04908F1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Apex Account</w:t>
      </w:r>
    </w:p>
    <w:p w14:paraId="38CE5C45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|</w:t>
      </w:r>
    </w:p>
    <w:p w14:paraId="5FB68F07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Vendor Application.Vendor Account</w:t>
      </w:r>
    </w:p>
    <w:p w14:paraId="7999EFE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Permission:</w:t>
      </w:r>
    </w:p>
    <w:p w14:paraId="21968F59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Account Access.</w:t>
      </w:r>
    </w:p>
    <w:p w14:paraId="280615F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35E5B822">
          <v:rect id="_x0000_i4131" style="width:0;height:1.5pt" o:hralign="center" o:hrstd="t" o:hr="t" fillcolor="#a0a0a0" stroked="f"/>
        </w:pict>
      </w:r>
    </w:p>
    <w:p w14:paraId="0C86376C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DI — PRACTICAL CHALLENGE 2</w:t>
      </w:r>
    </w:p>
    <w:p w14:paraId="1408D9AB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278. Profile Page</w:t>
      </w:r>
    </w:p>
    <w:p w14:paraId="329327C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Requirement:</w:t>
      </w:r>
    </w:p>
    <w:p w14:paraId="5269A8A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Vendor can update their own Contact phone number.</w:t>
      </w:r>
    </w:p>
    <w:p w14:paraId="3A78D535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Permission type:</w:t>
      </w:r>
    </w:p>
    <w:p w14:paraId="48981C5C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Self Access.</w:t>
      </w:r>
    </w:p>
    <w:p w14:paraId="0E84C18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Privileges:</w:t>
      </w:r>
    </w:p>
    <w:p w14:paraId="160206AE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Read</w:t>
      </w:r>
    </w:p>
    <w:p w14:paraId="66C70D7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Write</w:t>
      </w:r>
    </w:p>
    <w:p w14:paraId="7D5D4AC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on:</w:t>
      </w:r>
    </w:p>
    <w:p w14:paraId="7F0B84DE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Contact</w:t>
      </w:r>
    </w:p>
    <w:p w14:paraId="77F5362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subject to appropriate field/security design.</w:t>
      </w:r>
    </w:p>
    <w:p w14:paraId="152B599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48D5AE3E">
          <v:rect id="_x0000_i4132" style="width:0;height:1.5pt" o:hralign="center" o:hrstd="t" o:hr="t" fillcolor="#a0a0a0" stroked="f"/>
        </w:pict>
      </w:r>
    </w:p>
    <w:p w14:paraId="3B191DEC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lastRenderedPageBreak/>
        <w:t>PART DJ — PRACTICAL CHALLENGE 3</w:t>
      </w:r>
    </w:p>
    <w:p w14:paraId="4D9DAA52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279. Public Category List</w:t>
      </w:r>
    </w:p>
    <w:p w14:paraId="349BDF7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Requirement:</w:t>
      </w:r>
    </w:p>
    <w:p w14:paraId="5AD96DC3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Vendor Category reference data should be readable to every signed-in Vendor.</w:t>
      </w:r>
    </w:p>
    <w:p w14:paraId="6254CA3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Possible:</w:t>
      </w:r>
    </w:p>
    <w:p w14:paraId="69DFCF1E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Global Read</w:t>
      </w:r>
    </w:p>
    <w:p w14:paraId="4A1991E2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to Vendor Category table.</w:t>
      </w:r>
    </w:p>
    <w:p w14:paraId="51FE58B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488A5BB6">
          <v:rect id="_x0000_i4133" style="width:0;height:1.5pt" o:hralign="center" o:hrstd="t" o:hr="t" fillcolor="#a0a0a0" stroked="f"/>
        </w:pict>
      </w:r>
    </w:p>
    <w:p w14:paraId="259EB84E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280. Why Acceptable?</w:t>
      </w:r>
    </w:p>
    <w:p w14:paraId="55114EEB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The data is:</w:t>
      </w:r>
    </w:p>
    <w:p w14:paraId="140D6B42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Shared reference data</w:t>
      </w:r>
    </w:p>
    <w:p w14:paraId="61D88D4E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not:</w:t>
      </w:r>
    </w:p>
    <w:p w14:paraId="4BB1CA5E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Private application data.</w:t>
      </w:r>
    </w:p>
    <w:p w14:paraId="7EAD5A9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7EED3120">
          <v:rect id="_x0000_i4134" style="width:0;height:1.5pt" o:hralign="center" o:hrstd="t" o:hr="t" fillcolor="#a0a0a0" stroked="f"/>
        </w:pict>
      </w:r>
    </w:p>
    <w:p w14:paraId="5B79B9B5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DK — PRACTICAL CHALLENGE 4</w:t>
      </w:r>
    </w:p>
    <w:p w14:paraId="67D64704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281. Vendor Documents</w:t>
      </w:r>
    </w:p>
    <w:p w14:paraId="226F64B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Requirement:</w:t>
      </w:r>
    </w:p>
    <w:p w14:paraId="26783293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Vendor can access Documents only for their own Application.</w:t>
      </w:r>
    </w:p>
    <w:p w14:paraId="6C3906AB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Use:</w:t>
      </w:r>
    </w:p>
    <w:p w14:paraId="62C1C315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Parent/Child Table Permission.</w:t>
      </w:r>
    </w:p>
    <w:p w14:paraId="3E65EB4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6C829AEC">
          <v:rect id="_x0000_i4135" style="width:0;height:1.5pt" o:hralign="center" o:hrstd="t" o:hr="t" fillcolor="#a0a0a0" stroked="f"/>
        </w:pict>
      </w:r>
    </w:p>
    <w:p w14:paraId="6700A750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lastRenderedPageBreak/>
        <w:t>PART DL — PRACTICAL CHALLENGE 5</w:t>
      </w:r>
    </w:p>
    <w:p w14:paraId="1F1F86B3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282. Correction Workflow</w:t>
      </w:r>
    </w:p>
    <w:p w14:paraId="177F4451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Requirement:</w:t>
      </w:r>
    </w:p>
    <w:p w14:paraId="086C8F40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Vendor may edit Application only when Procurement sets:</w:t>
      </w:r>
    </w:p>
    <w:p w14:paraId="47C04A17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Status = Correction Required.</w:t>
      </w:r>
    </w:p>
    <w:p w14:paraId="36E724E7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Design options:</w:t>
      </w:r>
    </w:p>
    <w:p w14:paraId="5C7F95D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Dedicated correction table/form</w:t>
      </w:r>
    </w:p>
    <w:p w14:paraId="25A571B1" w14:textId="77777777" w:rsidR="004271DE" w:rsidRPr="004271DE" w:rsidRDefault="004271DE" w:rsidP="004271DE">
      <w:pPr>
        <w:rPr>
          <w:sz w:val="32"/>
          <w:szCs w:val="32"/>
        </w:rPr>
      </w:pPr>
    </w:p>
    <w:p w14:paraId="5707596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Process-controlled edit experience</w:t>
      </w:r>
    </w:p>
    <w:p w14:paraId="4FFED1C3" w14:textId="77777777" w:rsidR="004271DE" w:rsidRPr="004271DE" w:rsidRDefault="004271DE" w:rsidP="004271DE">
      <w:pPr>
        <w:rPr>
          <w:sz w:val="32"/>
          <w:szCs w:val="32"/>
        </w:rPr>
      </w:pPr>
    </w:p>
    <w:p w14:paraId="7DC208E4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Enhanced Custom Access where appropriate</w:t>
      </w:r>
    </w:p>
    <w:p w14:paraId="17DC17FA" w14:textId="77777777" w:rsidR="004271DE" w:rsidRPr="004271DE" w:rsidRDefault="004271DE" w:rsidP="004271DE">
      <w:pPr>
        <w:rPr>
          <w:sz w:val="32"/>
          <w:szCs w:val="32"/>
        </w:rPr>
      </w:pPr>
    </w:p>
    <w:p w14:paraId="7190A31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Power Automate state management</w:t>
      </w:r>
    </w:p>
    <w:p w14:paraId="54CE92C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Don't grant:</w:t>
      </w:r>
    </w:p>
    <w:p w14:paraId="13E2F208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Unrestricted Write</w:t>
      </w:r>
    </w:p>
    <w:p w14:paraId="046BE6C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to every Application.</w:t>
      </w:r>
    </w:p>
    <w:p w14:paraId="3A818A9B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697E4B24">
          <v:rect id="_x0000_i4136" style="width:0;height:1.5pt" o:hralign="center" o:hrstd="t" o:hr="t" fillcolor="#a0a0a0" stroked="f"/>
        </w:pict>
      </w:r>
    </w:p>
    <w:p w14:paraId="16AF3121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DM — PRACTICAL ASSESSMENT</w:t>
      </w:r>
    </w:p>
    <w:p w14:paraId="59FC8A24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283. Student Must Perform</w:t>
      </w:r>
    </w:p>
    <w:p w14:paraId="484C680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Without instructor assistance:</w:t>
      </w:r>
    </w:p>
    <w:p w14:paraId="363FFCC2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Step 1</w:t>
      </w:r>
    </w:p>
    <w:p w14:paraId="4FD06FF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Create:</w:t>
      </w:r>
    </w:p>
    <w:p w14:paraId="0A657B75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lastRenderedPageBreak/>
        <w:t>Vendor Applicant Web Role.</w:t>
      </w:r>
    </w:p>
    <w:p w14:paraId="723DE79B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Step 2</w:t>
      </w:r>
    </w:p>
    <w:p w14:paraId="4BEB16A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Assign:</w:t>
      </w:r>
    </w:p>
    <w:p w14:paraId="14D1BDF2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Vendor A.</w:t>
      </w:r>
    </w:p>
    <w:p w14:paraId="4D70B140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Step 3</w:t>
      </w:r>
    </w:p>
    <w:p w14:paraId="774CB0E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Assign:</w:t>
      </w:r>
    </w:p>
    <w:p w14:paraId="542B60CA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Vendor B.</w:t>
      </w:r>
    </w:p>
    <w:p w14:paraId="1F2CFB54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Step 4</w:t>
      </w:r>
    </w:p>
    <w:p w14:paraId="1BB2861B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Move Vendor Application permission away from broad Authenticated Users access.</w:t>
      </w:r>
    </w:p>
    <w:p w14:paraId="2ACF8351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Step 5</w:t>
      </w:r>
    </w:p>
    <w:p w14:paraId="75ED752B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Assign permission to:</w:t>
      </w:r>
    </w:p>
    <w:p w14:paraId="31B4DC0C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Vendor Applicant.</w:t>
      </w:r>
    </w:p>
    <w:p w14:paraId="026A81B8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Step 6</w:t>
      </w:r>
    </w:p>
    <w:p w14:paraId="4AFF1CA7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Set:</w:t>
      </w:r>
    </w:p>
    <w:p w14:paraId="37FAFDF9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Contact Access.</w:t>
      </w:r>
    </w:p>
    <w:p w14:paraId="32EE18FE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Step 7</w:t>
      </w:r>
    </w:p>
    <w:p w14:paraId="73419273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Verify:</w:t>
      </w:r>
    </w:p>
    <w:p w14:paraId="359C3F3D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Applicant Contact relationship.</w:t>
      </w:r>
    </w:p>
    <w:p w14:paraId="4632CB92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Step 8</w:t>
      </w:r>
    </w:p>
    <w:p w14:paraId="25B873A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Set:</w:t>
      </w:r>
    </w:p>
    <w:p w14:paraId="3039E925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Create</w:t>
      </w:r>
    </w:p>
    <w:p w14:paraId="38B2069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lastRenderedPageBreak/>
        <w:t>Read</w:t>
      </w:r>
    </w:p>
    <w:p w14:paraId="20B4642B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only.</w:t>
      </w:r>
    </w:p>
    <w:p w14:paraId="437382C3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Step 9</w:t>
      </w:r>
    </w:p>
    <w:p w14:paraId="416C5512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Remove:</w:t>
      </w:r>
    </w:p>
    <w:p w14:paraId="74087265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Write/Delete.</w:t>
      </w:r>
    </w:p>
    <w:p w14:paraId="03198B40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Step 10</w:t>
      </w:r>
    </w:p>
    <w:p w14:paraId="05FFC1C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Protect:</w:t>
      </w:r>
    </w:p>
    <w:p w14:paraId="3FBA03F4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Register as Vendor.</w:t>
      </w:r>
    </w:p>
    <w:p w14:paraId="5E36807F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Step 11</w:t>
      </w:r>
    </w:p>
    <w:p w14:paraId="6BEC630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Protect:</w:t>
      </w:r>
    </w:p>
    <w:p w14:paraId="669FC3AE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My Applications.</w:t>
      </w:r>
    </w:p>
    <w:p w14:paraId="1A22D6A3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Step 12</w:t>
      </w:r>
    </w:p>
    <w:p w14:paraId="4590D852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Test:</w:t>
      </w:r>
    </w:p>
    <w:p w14:paraId="60C7A8F7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Anonymous user.</w:t>
      </w:r>
    </w:p>
    <w:p w14:paraId="66A9EA23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Step 13</w:t>
      </w:r>
    </w:p>
    <w:p w14:paraId="1F883BD3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Test:</w:t>
      </w:r>
    </w:p>
    <w:p w14:paraId="486BD1D6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Vendor A.</w:t>
      </w:r>
    </w:p>
    <w:p w14:paraId="6B5DE3D1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Step 14</w:t>
      </w:r>
    </w:p>
    <w:p w14:paraId="0BF9CA68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Test:</w:t>
      </w:r>
    </w:p>
    <w:p w14:paraId="08D6A677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Vendor B.</w:t>
      </w:r>
    </w:p>
    <w:p w14:paraId="2DBCDCED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Step 15</w:t>
      </w:r>
    </w:p>
    <w:p w14:paraId="417444B1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Test:</w:t>
      </w:r>
    </w:p>
    <w:p w14:paraId="247C16EA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lastRenderedPageBreak/>
        <w:t>URL manipulation.</w:t>
      </w:r>
    </w:p>
    <w:p w14:paraId="4787D5F7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Step 16</w:t>
      </w:r>
    </w:p>
    <w:p w14:paraId="41283F18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Document:</w:t>
      </w:r>
    </w:p>
    <w:p w14:paraId="400957CE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Results.</w:t>
      </w:r>
    </w:p>
    <w:p w14:paraId="417A5CBE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2D158436">
          <v:rect id="_x0000_i4137" style="width:0;height:1.5pt" o:hralign="center" o:hrstd="t" o:hr="t" fillcolor="#a0a0a0" stroked="f"/>
        </w:pict>
      </w:r>
    </w:p>
    <w:p w14:paraId="0E44B5E0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DN — MASTER SECURITY TEST MATRIX</w:t>
      </w:r>
    </w:p>
    <w:p w14:paraId="7D020579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284. Complete Before Submission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9"/>
        <w:gridCol w:w="4514"/>
        <w:gridCol w:w="3218"/>
      </w:tblGrid>
      <w:tr w:rsidR="004271DE" w:rsidRPr="004271DE" w14:paraId="64B800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98EE83" w14:textId="77777777" w:rsidR="004271DE" w:rsidRPr="004271DE" w:rsidRDefault="004271DE" w:rsidP="004271DE">
            <w:pPr>
              <w:rPr>
                <w:b/>
                <w:bCs/>
                <w:sz w:val="32"/>
                <w:szCs w:val="32"/>
              </w:rPr>
            </w:pPr>
            <w:r w:rsidRPr="004271DE">
              <w:rPr>
                <w:b/>
                <w:bCs/>
                <w:sz w:val="32"/>
                <w:szCs w:val="32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30305A8" w14:textId="77777777" w:rsidR="004271DE" w:rsidRPr="004271DE" w:rsidRDefault="004271DE" w:rsidP="004271DE">
            <w:pPr>
              <w:rPr>
                <w:b/>
                <w:bCs/>
                <w:sz w:val="32"/>
                <w:szCs w:val="32"/>
              </w:rPr>
            </w:pPr>
            <w:r w:rsidRPr="004271DE">
              <w:rPr>
                <w:b/>
                <w:bCs/>
                <w:sz w:val="32"/>
                <w:szCs w:val="32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55FCF7B7" w14:textId="77777777" w:rsidR="004271DE" w:rsidRPr="004271DE" w:rsidRDefault="004271DE" w:rsidP="004271DE">
            <w:pPr>
              <w:rPr>
                <w:b/>
                <w:bCs/>
                <w:sz w:val="32"/>
                <w:szCs w:val="32"/>
              </w:rPr>
            </w:pPr>
            <w:r w:rsidRPr="004271DE">
              <w:rPr>
                <w:b/>
                <w:bCs/>
                <w:sz w:val="32"/>
                <w:szCs w:val="32"/>
              </w:rPr>
              <w:t>Expected</w:t>
            </w:r>
          </w:p>
        </w:tc>
      </w:tr>
      <w:tr w:rsidR="004271DE" w:rsidRPr="004271DE" w14:paraId="314EB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07980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S01</w:t>
            </w:r>
          </w:p>
        </w:tc>
        <w:tc>
          <w:tcPr>
            <w:tcW w:w="0" w:type="auto"/>
            <w:vAlign w:val="center"/>
            <w:hideMark/>
          </w:tcPr>
          <w:p w14:paraId="6741D121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Anonymous Home</w:t>
            </w:r>
          </w:p>
        </w:tc>
        <w:tc>
          <w:tcPr>
            <w:tcW w:w="0" w:type="auto"/>
            <w:vAlign w:val="center"/>
            <w:hideMark/>
          </w:tcPr>
          <w:p w14:paraId="6300D095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Allowed</w:t>
            </w:r>
          </w:p>
        </w:tc>
      </w:tr>
      <w:tr w:rsidR="004271DE" w:rsidRPr="004271DE" w14:paraId="1A5DE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9C6F7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S02</w:t>
            </w:r>
          </w:p>
        </w:tc>
        <w:tc>
          <w:tcPr>
            <w:tcW w:w="0" w:type="auto"/>
            <w:vAlign w:val="center"/>
            <w:hideMark/>
          </w:tcPr>
          <w:p w14:paraId="7042C473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Anonymous Register</w:t>
            </w:r>
          </w:p>
        </w:tc>
        <w:tc>
          <w:tcPr>
            <w:tcW w:w="0" w:type="auto"/>
            <w:vAlign w:val="center"/>
            <w:hideMark/>
          </w:tcPr>
          <w:p w14:paraId="4C775DFF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Denied</w:t>
            </w:r>
          </w:p>
        </w:tc>
      </w:tr>
      <w:tr w:rsidR="004271DE" w:rsidRPr="004271DE" w14:paraId="5C8712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C6210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S03</w:t>
            </w:r>
          </w:p>
        </w:tc>
        <w:tc>
          <w:tcPr>
            <w:tcW w:w="0" w:type="auto"/>
            <w:vAlign w:val="center"/>
            <w:hideMark/>
          </w:tcPr>
          <w:p w14:paraId="0A9ABCBC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Anonymous My Applications</w:t>
            </w:r>
          </w:p>
        </w:tc>
        <w:tc>
          <w:tcPr>
            <w:tcW w:w="0" w:type="auto"/>
            <w:vAlign w:val="center"/>
            <w:hideMark/>
          </w:tcPr>
          <w:p w14:paraId="6D471F42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Denied</w:t>
            </w:r>
          </w:p>
        </w:tc>
      </w:tr>
      <w:tr w:rsidR="004271DE" w:rsidRPr="004271DE" w14:paraId="1B8F8E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205AB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S04</w:t>
            </w:r>
          </w:p>
        </w:tc>
        <w:tc>
          <w:tcPr>
            <w:tcW w:w="0" w:type="auto"/>
            <w:vAlign w:val="center"/>
            <w:hideMark/>
          </w:tcPr>
          <w:p w14:paraId="4830547A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Anonymous Vendor Data</w:t>
            </w:r>
          </w:p>
        </w:tc>
        <w:tc>
          <w:tcPr>
            <w:tcW w:w="0" w:type="auto"/>
            <w:vAlign w:val="center"/>
            <w:hideMark/>
          </w:tcPr>
          <w:p w14:paraId="0125A09E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Denied</w:t>
            </w:r>
          </w:p>
        </w:tc>
      </w:tr>
      <w:tr w:rsidR="004271DE" w:rsidRPr="004271DE" w14:paraId="1DC57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CAC28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S05</w:t>
            </w:r>
          </w:p>
        </w:tc>
        <w:tc>
          <w:tcPr>
            <w:tcW w:w="0" w:type="auto"/>
            <w:vAlign w:val="center"/>
            <w:hideMark/>
          </w:tcPr>
          <w:p w14:paraId="31755EE6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Auth user without Vendor role</w:t>
            </w:r>
          </w:p>
        </w:tc>
        <w:tc>
          <w:tcPr>
            <w:tcW w:w="0" w:type="auto"/>
            <w:vAlign w:val="center"/>
            <w:hideMark/>
          </w:tcPr>
          <w:p w14:paraId="7EC6700C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Denied</w:t>
            </w:r>
          </w:p>
        </w:tc>
      </w:tr>
      <w:tr w:rsidR="004271DE" w:rsidRPr="004271DE" w14:paraId="0F470C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452E4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S06</w:t>
            </w:r>
          </w:p>
        </w:tc>
        <w:tc>
          <w:tcPr>
            <w:tcW w:w="0" w:type="auto"/>
            <w:vAlign w:val="center"/>
            <w:hideMark/>
          </w:tcPr>
          <w:p w14:paraId="3E5CC4B4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Vendor A Register</w:t>
            </w:r>
          </w:p>
        </w:tc>
        <w:tc>
          <w:tcPr>
            <w:tcW w:w="0" w:type="auto"/>
            <w:vAlign w:val="center"/>
            <w:hideMark/>
          </w:tcPr>
          <w:p w14:paraId="07F2F8FF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Allowed</w:t>
            </w:r>
          </w:p>
        </w:tc>
      </w:tr>
      <w:tr w:rsidR="004271DE" w:rsidRPr="004271DE" w14:paraId="5BDD5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E31F9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S07</w:t>
            </w:r>
          </w:p>
        </w:tc>
        <w:tc>
          <w:tcPr>
            <w:tcW w:w="0" w:type="auto"/>
            <w:vAlign w:val="center"/>
            <w:hideMark/>
          </w:tcPr>
          <w:p w14:paraId="228FF13B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Vendor A own App</w:t>
            </w:r>
          </w:p>
        </w:tc>
        <w:tc>
          <w:tcPr>
            <w:tcW w:w="0" w:type="auto"/>
            <w:vAlign w:val="center"/>
            <w:hideMark/>
          </w:tcPr>
          <w:p w14:paraId="07261AC3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Allowed</w:t>
            </w:r>
          </w:p>
        </w:tc>
      </w:tr>
      <w:tr w:rsidR="004271DE" w:rsidRPr="004271DE" w14:paraId="1DBB22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F0FA9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S08</w:t>
            </w:r>
          </w:p>
        </w:tc>
        <w:tc>
          <w:tcPr>
            <w:tcW w:w="0" w:type="auto"/>
            <w:vAlign w:val="center"/>
            <w:hideMark/>
          </w:tcPr>
          <w:p w14:paraId="5AF8A2DB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Vendor A Vendor B App</w:t>
            </w:r>
          </w:p>
        </w:tc>
        <w:tc>
          <w:tcPr>
            <w:tcW w:w="0" w:type="auto"/>
            <w:vAlign w:val="center"/>
            <w:hideMark/>
          </w:tcPr>
          <w:p w14:paraId="0F8C8AF2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Denied</w:t>
            </w:r>
          </w:p>
        </w:tc>
      </w:tr>
      <w:tr w:rsidR="004271DE" w:rsidRPr="004271DE" w14:paraId="734DB3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A33DF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S09</w:t>
            </w:r>
          </w:p>
        </w:tc>
        <w:tc>
          <w:tcPr>
            <w:tcW w:w="0" w:type="auto"/>
            <w:vAlign w:val="center"/>
            <w:hideMark/>
          </w:tcPr>
          <w:p w14:paraId="1B44B599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Vendor B own App</w:t>
            </w:r>
          </w:p>
        </w:tc>
        <w:tc>
          <w:tcPr>
            <w:tcW w:w="0" w:type="auto"/>
            <w:vAlign w:val="center"/>
            <w:hideMark/>
          </w:tcPr>
          <w:p w14:paraId="35F78247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Allowed</w:t>
            </w:r>
          </w:p>
        </w:tc>
      </w:tr>
      <w:tr w:rsidR="004271DE" w:rsidRPr="004271DE" w14:paraId="7EA18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C7AA4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S10</w:t>
            </w:r>
          </w:p>
        </w:tc>
        <w:tc>
          <w:tcPr>
            <w:tcW w:w="0" w:type="auto"/>
            <w:vAlign w:val="center"/>
            <w:hideMark/>
          </w:tcPr>
          <w:p w14:paraId="39299529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Vendor B Vendor A App</w:t>
            </w:r>
          </w:p>
        </w:tc>
        <w:tc>
          <w:tcPr>
            <w:tcW w:w="0" w:type="auto"/>
            <w:vAlign w:val="center"/>
            <w:hideMark/>
          </w:tcPr>
          <w:p w14:paraId="0B4C067C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Denied</w:t>
            </w:r>
          </w:p>
        </w:tc>
      </w:tr>
      <w:tr w:rsidR="004271DE" w:rsidRPr="004271DE" w14:paraId="394D5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9DE55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S11</w:t>
            </w:r>
          </w:p>
        </w:tc>
        <w:tc>
          <w:tcPr>
            <w:tcW w:w="0" w:type="auto"/>
            <w:vAlign w:val="center"/>
            <w:hideMark/>
          </w:tcPr>
          <w:p w14:paraId="27F325F1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Vendor Create</w:t>
            </w:r>
          </w:p>
        </w:tc>
        <w:tc>
          <w:tcPr>
            <w:tcW w:w="0" w:type="auto"/>
            <w:vAlign w:val="center"/>
            <w:hideMark/>
          </w:tcPr>
          <w:p w14:paraId="360357D5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Allowed</w:t>
            </w:r>
          </w:p>
        </w:tc>
      </w:tr>
      <w:tr w:rsidR="004271DE" w:rsidRPr="004271DE" w14:paraId="36DD47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5ED8D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S12</w:t>
            </w:r>
          </w:p>
        </w:tc>
        <w:tc>
          <w:tcPr>
            <w:tcW w:w="0" w:type="auto"/>
            <w:vAlign w:val="center"/>
            <w:hideMark/>
          </w:tcPr>
          <w:p w14:paraId="6F5728BD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Vendor Edit Existing</w:t>
            </w:r>
          </w:p>
        </w:tc>
        <w:tc>
          <w:tcPr>
            <w:tcW w:w="0" w:type="auto"/>
            <w:vAlign w:val="center"/>
            <w:hideMark/>
          </w:tcPr>
          <w:p w14:paraId="7DC2D7C9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Denied in v1.0</w:t>
            </w:r>
          </w:p>
        </w:tc>
      </w:tr>
      <w:tr w:rsidR="004271DE" w:rsidRPr="004271DE" w14:paraId="3ADE27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957B1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lastRenderedPageBreak/>
              <w:t>S13</w:t>
            </w:r>
          </w:p>
        </w:tc>
        <w:tc>
          <w:tcPr>
            <w:tcW w:w="0" w:type="auto"/>
            <w:vAlign w:val="center"/>
            <w:hideMark/>
          </w:tcPr>
          <w:p w14:paraId="1B760542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Vendor Delete</w:t>
            </w:r>
          </w:p>
        </w:tc>
        <w:tc>
          <w:tcPr>
            <w:tcW w:w="0" w:type="auto"/>
            <w:vAlign w:val="center"/>
            <w:hideMark/>
          </w:tcPr>
          <w:p w14:paraId="19B4744B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Denied</w:t>
            </w:r>
          </w:p>
        </w:tc>
      </w:tr>
      <w:tr w:rsidR="004271DE" w:rsidRPr="004271DE" w14:paraId="4810E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98EAC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S14</w:t>
            </w:r>
          </w:p>
        </w:tc>
        <w:tc>
          <w:tcPr>
            <w:tcW w:w="0" w:type="auto"/>
            <w:vAlign w:val="center"/>
            <w:hideMark/>
          </w:tcPr>
          <w:p w14:paraId="590365E7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Vendor Status Change</w:t>
            </w:r>
          </w:p>
        </w:tc>
        <w:tc>
          <w:tcPr>
            <w:tcW w:w="0" w:type="auto"/>
            <w:vAlign w:val="center"/>
            <w:hideMark/>
          </w:tcPr>
          <w:p w14:paraId="72692DD9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Denied</w:t>
            </w:r>
          </w:p>
        </w:tc>
      </w:tr>
      <w:tr w:rsidR="004271DE" w:rsidRPr="004271DE" w14:paraId="3A438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EE7E9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S15</w:t>
            </w:r>
          </w:p>
        </w:tc>
        <w:tc>
          <w:tcPr>
            <w:tcW w:w="0" w:type="auto"/>
            <w:vAlign w:val="center"/>
            <w:hideMark/>
          </w:tcPr>
          <w:p w14:paraId="4A43A4EB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Internal Comments</w:t>
            </w:r>
          </w:p>
        </w:tc>
        <w:tc>
          <w:tcPr>
            <w:tcW w:w="0" w:type="auto"/>
            <w:vAlign w:val="center"/>
            <w:hideMark/>
          </w:tcPr>
          <w:p w14:paraId="201AABF5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Not exposed</w:t>
            </w:r>
          </w:p>
        </w:tc>
      </w:tr>
      <w:tr w:rsidR="004271DE" w:rsidRPr="004271DE" w14:paraId="1C0215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45C6E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S16</w:t>
            </w:r>
          </w:p>
        </w:tc>
        <w:tc>
          <w:tcPr>
            <w:tcW w:w="0" w:type="auto"/>
            <w:vAlign w:val="center"/>
            <w:hideMark/>
          </w:tcPr>
          <w:p w14:paraId="241AD7E8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Direct protected-page URL</w:t>
            </w:r>
          </w:p>
        </w:tc>
        <w:tc>
          <w:tcPr>
            <w:tcW w:w="0" w:type="auto"/>
            <w:vAlign w:val="center"/>
            <w:hideMark/>
          </w:tcPr>
          <w:p w14:paraId="34D9A0FF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Denied anonymously</w:t>
            </w:r>
          </w:p>
        </w:tc>
      </w:tr>
      <w:tr w:rsidR="004271DE" w:rsidRPr="004271DE" w14:paraId="5050F2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2986C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S17</w:t>
            </w:r>
          </w:p>
        </w:tc>
        <w:tc>
          <w:tcPr>
            <w:tcW w:w="0" w:type="auto"/>
            <w:vAlign w:val="center"/>
            <w:hideMark/>
          </w:tcPr>
          <w:p w14:paraId="599E2FEA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Other record ID</w:t>
            </w:r>
          </w:p>
        </w:tc>
        <w:tc>
          <w:tcPr>
            <w:tcW w:w="0" w:type="auto"/>
            <w:vAlign w:val="center"/>
            <w:hideMark/>
          </w:tcPr>
          <w:p w14:paraId="24A10531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Denied</w:t>
            </w:r>
          </w:p>
        </w:tc>
      </w:tr>
      <w:tr w:rsidR="004271DE" w:rsidRPr="004271DE" w14:paraId="5A75EF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09A8A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S18</w:t>
            </w:r>
          </w:p>
        </w:tc>
        <w:tc>
          <w:tcPr>
            <w:tcW w:w="0" w:type="auto"/>
            <w:vAlign w:val="center"/>
            <w:hideMark/>
          </w:tcPr>
          <w:p w14:paraId="7CB56CB5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Additional broad role</w:t>
            </w:r>
          </w:p>
        </w:tc>
        <w:tc>
          <w:tcPr>
            <w:tcW w:w="0" w:type="auto"/>
            <w:vAlign w:val="center"/>
            <w:hideMark/>
          </w:tcPr>
          <w:p w14:paraId="57184E05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Access reviewed</w:t>
            </w:r>
          </w:p>
        </w:tc>
      </w:tr>
      <w:tr w:rsidR="004271DE" w:rsidRPr="004271DE" w14:paraId="044E1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D9171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S19</w:t>
            </w:r>
          </w:p>
        </w:tc>
        <w:tc>
          <w:tcPr>
            <w:tcW w:w="0" w:type="auto"/>
            <w:vAlign w:val="center"/>
            <w:hideMark/>
          </w:tcPr>
          <w:p w14:paraId="6141938F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Role removed</w:t>
            </w:r>
          </w:p>
        </w:tc>
        <w:tc>
          <w:tcPr>
            <w:tcW w:w="0" w:type="auto"/>
            <w:vAlign w:val="center"/>
            <w:hideMark/>
          </w:tcPr>
          <w:p w14:paraId="2BC6CA5D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Access removed</w:t>
            </w:r>
          </w:p>
        </w:tc>
      </w:tr>
      <w:tr w:rsidR="004271DE" w:rsidRPr="004271DE" w14:paraId="76F44B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D233D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S20</w:t>
            </w:r>
          </w:p>
        </w:tc>
        <w:tc>
          <w:tcPr>
            <w:tcW w:w="0" w:type="auto"/>
            <w:vAlign w:val="center"/>
            <w:hideMark/>
          </w:tcPr>
          <w:p w14:paraId="2FCDC02A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Mobile authenticated access</w:t>
            </w:r>
          </w:p>
        </w:tc>
        <w:tc>
          <w:tcPr>
            <w:tcW w:w="0" w:type="auto"/>
            <w:vAlign w:val="center"/>
            <w:hideMark/>
          </w:tcPr>
          <w:p w14:paraId="0351DF68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Correct</w:t>
            </w:r>
          </w:p>
        </w:tc>
      </w:tr>
      <w:tr w:rsidR="004271DE" w:rsidRPr="004271DE" w14:paraId="647E88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472D1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S21</w:t>
            </w:r>
          </w:p>
        </w:tc>
        <w:tc>
          <w:tcPr>
            <w:tcW w:w="0" w:type="auto"/>
            <w:vAlign w:val="center"/>
            <w:hideMark/>
          </w:tcPr>
          <w:p w14:paraId="66B584AE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Permission after Sync</w:t>
            </w:r>
          </w:p>
        </w:tc>
        <w:tc>
          <w:tcPr>
            <w:tcW w:w="0" w:type="auto"/>
            <w:vAlign w:val="center"/>
            <w:hideMark/>
          </w:tcPr>
          <w:p w14:paraId="5CAFEF5C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Correct</w:t>
            </w:r>
          </w:p>
        </w:tc>
      </w:tr>
      <w:tr w:rsidR="004271DE" w:rsidRPr="004271DE" w14:paraId="1D96C5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EDA32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S22</w:t>
            </w:r>
          </w:p>
        </w:tc>
        <w:tc>
          <w:tcPr>
            <w:tcW w:w="0" w:type="auto"/>
            <w:vAlign w:val="center"/>
            <w:hideMark/>
          </w:tcPr>
          <w:p w14:paraId="1D159F96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Account Access challenge</w:t>
            </w:r>
          </w:p>
        </w:tc>
        <w:tc>
          <w:tcPr>
            <w:tcW w:w="0" w:type="auto"/>
            <w:vAlign w:val="center"/>
            <w:hideMark/>
          </w:tcPr>
          <w:p w14:paraId="6197F4CA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Organization scoped</w:t>
            </w:r>
          </w:p>
        </w:tc>
      </w:tr>
      <w:tr w:rsidR="004271DE" w:rsidRPr="004271DE" w14:paraId="78EB7E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6F004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S23</w:t>
            </w:r>
          </w:p>
        </w:tc>
        <w:tc>
          <w:tcPr>
            <w:tcW w:w="0" w:type="auto"/>
            <w:vAlign w:val="center"/>
            <w:hideMark/>
          </w:tcPr>
          <w:p w14:paraId="5702AAC9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Parent/Child challenge</w:t>
            </w:r>
          </w:p>
        </w:tc>
        <w:tc>
          <w:tcPr>
            <w:tcW w:w="0" w:type="auto"/>
            <w:vAlign w:val="center"/>
            <w:hideMark/>
          </w:tcPr>
          <w:p w14:paraId="1C5EB8FD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Child scoped</w:t>
            </w:r>
          </w:p>
        </w:tc>
      </w:tr>
      <w:tr w:rsidR="004271DE" w:rsidRPr="004271DE" w14:paraId="7DD6D9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D5857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S24</w:t>
            </w:r>
          </w:p>
        </w:tc>
        <w:tc>
          <w:tcPr>
            <w:tcW w:w="0" w:type="auto"/>
            <w:vAlign w:val="center"/>
            <w:hideMark/>
          </w:tcPr>
          <w:p w14:paraId="66E2ECD3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Security scan reviewed</w:t>
            </w:r>
          </w:p>
        </w:tc>
        <w:tc>
          <w:tcPr>
            <w:tcW w:w="0" w:type="auto"/>
            <w:vAlign w:val="center"/>
            <w:hideMark/>
          </w:tcPr>
          <w:p w14:paraId="2AA45829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Completed</w:t>
            </w:r>
          </w:p>
        </w:tc>
      </w:tr>
      <w:tr w:rsidR="004271DE" w:rsidRPr="004271DE" w14:paraId="25FBE7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1ADC3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S25</w:t>
            </w:r>
          </w:p>
        </w:tc>
        <w:tc>
          <w:tcPr>
            <w:tcW w:w="0" w:type="auto"/>
            <w:vAlign w:val="center"/>
            <w:hideMark/>
          </w:tcPr>
          <w:p w14:paraId="4223D2A7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Security matrix</w:t>
            </w:r>
          </w:p>
        </w:tc>
        <w:tc>
          <w:tcPr>
            <w:tcW w:w="0" w:type="auto"/>
            <w:vAlign w:val="center"/>
            <w:hideMark/>
          </w:tcPr>
          <w:p w14:paraId="73552F13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Documented</w:t>
            </w:r>
          </w:p>
        </w:tc>
      </w:tr>
    </w:tbl>
    <w:p w14:paraId="4BDA225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2D7DE72E">
          <v:rect id="_x0000_i4138" style="width:0;height:1.5pt" o:hralign="center" o:hrstd="t" o:hr="t" fillcolor="#a0a0a0" stroked="f"/>
        </w:pict>
      </w:r>
    </w:p>
    <w:p w14:paraId="0A649C62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DO — KNOWLEDGE CHECK</w:t>
      </w:r>
    </w:p>
    <w:p w14:paraId="50D00C3B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285. Question 1</w:t>
      </w:r>
    </w:p>
    <w:p w14:paraId="587208D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What does Authentication answer?</w:t>
      </w:r>
    </w:p>
    <w:p w14:paraId="29CA6FBC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Answer</w:t>
      </w:r>
    </w:p>
    <w:p w14:paraId="562D3F49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Who are you?</w:t>
      </w:r>
    </w:p>
    <w:p w14:paraId="20E1B202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lastRenderedPageBreak/>
        <w:pict w14:anchorId="521AA833">
          <v:rect id="_x0000_i4139" style="width:0;height:1.5pt" o:hralign="center" o:hrstd="t" o:hr="t" fillcolor="#a0a0a0" stroked="f"/>
        </w:pict>
      </w:r>
    </w:p>
    <w:p w14:paraId="0D76AC14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286. Question 2</w:t>
      </w:r>
    </w:p>
    <w:p w14:paraId="1CB43B55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What does Authorization answer?</w:t>
      </w:r>
    </w:p>
    <w:p w14:paraId="4954EAF8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Answer</w:t>
      </w:r>
    </w:p>
    <w:p w14:paraId="59C703AF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What may you access?</w:t>
      </w:r>
    </w:p>
    <w:p w14:paraId="42E53760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63B39A38">
          <v:rect id="_x0000_i4140" style="width:0;height:1.5pt" o:hralign="center" o:hrstd="t" o:hr="t" fillcolor="#a0a0a0" stroked="f"/>
        </w:pict>
      </w:r>
    </w:p>
    <w:p w14:paraId="6E8A3FCE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287. Question 3</w:t>
      </w:r>
    </w:p>
    <w:p w14:paraId="48BEAB2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What Dataverse table represents authenticated Power Pages users?</w:t>
      </w:r>
    </w:p>
    <w:p w14:paraId="55BA12E6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Answer</w:t>
      </w:r>
    </w:p>
    <w:p w14:paraId="5E73DFD0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Contact.</w:t>
      </w:r>
    </w:p>
    <w:p w14:paraId="1E5E1BB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7C30538C">
          <v:rect id="_x0000_i4141" style="width:0;height:1.5pt" o:hralign="center" o:hrstd="t" o:hr="t" fillcolor="#a0a0a0" stroked="f"/>
        </w:pict>
      </w:r>
    </w:p>
    <w:p w14:paraId="1B5AC7BA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288. Question 4</w:t>
      </w:r>
    </w:p>
    <w:p w14:paraId="04ACE88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What is a Web Role?</w:t>
      </w:r>
    </w:p>
    <w:p w14:paraId="7861B1EC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Answer</w:t>
      </w:r>
    </w:p>
    <w:p w14:paraId="56F3A8F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 collection of Power Pages permissions associated with:</w:t>
      </w:r>
    </w:p>
    <w:p w14:paraId="5CA6CE4C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Site users.</w:t>
      </w:r>
    </w:p>
    <w:p w14:paraId="06451207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65020FB4">
          <v:rect id="_x0000_i4142" style="width:0;height:1.5pt" o:hralign="center" o:hrstd="t" o:hr="t" fillcolor="#a0a0a0" stroked="f"/>
        </w:pict>
      </w:r>
    </w:p>
    <w:p w14:paraId="22D156E9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289. Question 5</w:t>
      </w:r>
    </w:p>
    <w:p w14:paraId="53FFDD3E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Can a Contact have multiple Web Roles?</w:t>
      </w:r>
    </w:p>
    <w:p w14:paraId="19D780FF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Answer</w:t>
      </w:r>
    </w:p>
    <w:p w14:paraId="7B7C7892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Yes.</w:t>
      </w:r>
    </w:p>
    <w:p w14:paraId="712A733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lastRenderedPageBreak/>
        <w:pict w14:anchorId="1B215152">
          <v:rect id="_x0000_i4143" style="width:0;height:1.5pt" o:hralign="center" o:hrstd="t" o:hr="t" fillcolor="#a0a0a0" stroked="f"/>
        </w:pict>
      </w:r>
    </w:p>
    <w:p w14:paraId="04941B9F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290. Question 6</w:t>
      </w:r>
    </w:p>
    <w:p w14:paraId="40F44D3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How are multiple Web Role permissions generally evaluated?</w:t>
      </w:r>
    </w:p>
    <w:p w14:paraId="77444359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Answer</w:t>
      </w:r>
    </w:p>
    <w:p w14:paraId="10D8A8E4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They can provide:</w:t>
      </w:r>
    </w:p>
    <w:p w14:paraId="62D3FA88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Cumulative access.</w:t>
      </w:r>
    </w:p>
    <w:p w14:paraId="793F2D1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683983F7">
          <v:rect id="_x0000_i4144" style="width:0;height:1.5pt" o:hralign="center" o:hrstd="t" o:hr="t" fillcolor="#a0a0a0" stroked="f"/>
        </w:pict>
      </w:r>
    </w:p>
    <w:p w14:paraId="07B1A499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291. Question 7</w:t>
      </w:r>
    </w:p>
    <w:p w14:paraId="450441F2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What does a Table Permission secure?</w:t>
      </w:r>
    </w:p>
    <w:p w14:paraId="4F62BBE0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Answer</w:t>
      </w:r>
    </w:p>
    <w:p w14:paraId="19CE6DD9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Dataverse records</w:t>
      </w:r>
    </w:p>
    <w:p w14:paraId="1F58DFC5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used through Power Pages.</w:t>
      </w:r>
    </w:p>
    <w:p w14:paraId="2F8D5C6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01887805">
          <v:rect id="_x0000_i4145" style="width:0;height:1.5pt" o:hralign="center" o:hrstd="t" o:hr="t" fillcolor="#a0a0a0" stroked="f"/>
        </w:pict>
      </w:r>
    </w:p>
    <w:p w14:paraId="5D1F0BCC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292. Question 8</w:t>
      </w:r>
    </w:p>
    <w:p w14:paraId="0B148148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What does Page Permission secure?</w:t>
      </w:r>
    </w:p>
    <w:p w14:paraId="2CB05769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Answer</w:t>
      </w:r>
    </w:p>
    <w:p w14:paraId="04163017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Access to webpages/content.</w:t>
      </w:r>
    </w:p>
    <w:p w14:paraId="623F86C5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6B7110C2">
          <v:rect id="_x0000_i4146" style="width:0;height:1.5pt" o:hralign="center" o:hrstd="t" o:hr="t" fillcolor="#a0a0a0" stroked="f"/>
        </w:pict>
      </w:r>
    </w:p>
    <w:p w14:paraId="3A22180C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293. Question 9</w:t>
      </w:r>
    </w:p>
    <w:p w14:paraId="49014E17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Does Page Permission replace Table Permission?</w:t>
      </w:r>
    </w:p>
    <w:p w14:paraId="521D9801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Answer</w:t>
      </w:r>
    </w:p>
    <w:p w14:paraId="545D3B6C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No.</w:t>
      </w:r>
    </w:p>
    <w:p w14:paraId="17BD8F01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lastRenderedPageBreak/>
        <w:pict w14:anchorId="6B9CE47A">
          <v:rect id="_x0000_i4147" style="width:0;height:1.5pt" o:hralign="center" o:hrstd="t" o:hr="t" fillcolor="#a0a0a0" stroked="f"/>
        </w:pict>
      </w:r>
    </w:p>
    <w:p w14:paraId="5E23DB00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294. Question 10</w:t>
      </w:r>
    </w:p>
    <w:p w14:paraId="20956D5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Does hiding a page secure Dataverse rows?</w:t>
      </w:r>
    </w:p>
    <w:p w14:paraId="1F904A05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Answer</w:t>
      </w:r>
    </w:p>
    <w:p w14:paraId="7D746A1E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No.</w:t>
      </w:r>
    </w:p>
    <w:p w14:paraId="76180BF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7CF60764">
          <v:rect id="_x0000_i4148" style="width:0;height:1.5pt" o:hralign="center" o:hrstd="t" o:hr="t" fillcolor="#a0a0a0" stroked="f"/>
        </w:pict>
      </w:r>
    </w:p>
    <w:p w14:paraId="138FE15E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295. Question 11</w:t>
      </w:r>
    </w:p>
    <w:p w14:paraId="11C59683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Which access type applies privileges to all records?</w:t>
      </w:r>
    </w:p>
    <w:p w14:paraId="642BDE61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Answer</w:t>
      </w:r>
    </w:p>
    <w:p w14:paraId="01FF1153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Global Access.</w:t>
      </w:r>
    </w:p>
    <w:p w14:paraId="314847B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058676E6">
          <v:rect id="_x0000_i4149" style="width:0;height:1.5pt" o:hralign="center" o:hrstd="t" o:hr="t" fillcolor="#a0a0a0" stroked="f"/>
        </w:pict>
      </w:r>
    </w:p>
    <w:p w14:paraId="3CF3F18E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296. Question 12</w:t>
      </w:r>
    </w:p>
    <w:p w14:paraId="7586964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Which access type uses a relationship to the current Contact?</w:t>
      </w:r>
    </w:p>
    <w:p w14:paraId="4740C6EA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Answer</w:t>
      </w:r>
    </w:p>
    <w:p w14:paraId="1B1BC8AA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Contact Access.</w:t>
      </w:r>
    </w:p>
    <w:p w14:paraId="13EDEA71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128C1ADE">
          <v:rect id="_x0000_i4150" style="width:0;height:1.5pt" o:hralign="center" o:hrstd="t" o:hr="t" fillcolor="#a0a0a0" stroked="f"/>
        </w:pict>
      </w:r>
    </w:p>
    <w:p w14:paraId="2947ABDF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297. Question 13</w:t>
      </w:r>
    </w:p>
    <w:p w14:paraId="3D99540B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Which access type is useful when multiple users from one company share records?</w:t>
      </w:r>
    </w:p>
    <w:p w14:paraId="3E39EF28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Answer</w:t>
      </w:r>
    </w:p>
    <w:p w14:paraId="4F989E1B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Account Access.</w:t>
      </w:r>
    </w:p>
    <w:p w14:paraId="2CF66413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23EF6ACD">
          <v:rect id="_x0000_i4151" style="width:0;height:1.5pt" o:hralign="center" o:hrstd="t" o:hr="t" fillcolor="#a0a0a0" stroked="f"/>
        </w:pict>
      </w:r>
    </w:p>
    <w:p w14:paraId="036A06D2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lastRenderedPageBreak/>
        <w:t>298. Question 14</w:t>
      </w:r>
    </w:p>
    <w:p w14:paraId="15945892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Which access type is used primarily for the current user's own Contact row?</w:t>
      </w:r>
    </w:p>
    <w:p w14:paraId="771687F1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Answer</w:t>
      </w:r>
    </w:p>
    <w:p w14:paraId="366A1D84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Self Access.</w:t>
      </w:r>
    </w:p>
    <w:p w14:paraId="1FFB1943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32E0FE22">
          <v:rect id="_x0000_i4152" style="width:0;height:1.5pt" o:hralign="center" o:hrstd="t" o:hr="t" fillcolor="#a0a0a0" stroked="f"/>
        </w:pict>
      </w:r>
    </w:p>
    <w:p w14:paraId="7F04DDAD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299. Question 15</w:t>
      </w:r>
    </w:p>
    <w:p w14:paraId="78B93AD8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Which access type do we use for Vendor Application v1.0?</w:t>
      </w:r>
    </w:p>
    <w:p w14:paraId="75135A31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Answer</w:t>
      </w:r>
    </w:p>
    <w:p w14:paraId="0277EF08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Contact Access.</w:t>
      </w:r>
    </w:p>
    <w:p w14:paraId="4E19C8AB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7C823903">
          <v:rect id="_x0000_i4153" style="width:0;height:1.5pt" o:hralign="center" o:hrstd="t" o:hr="t" fillcolor="#a0a0a0" stroked="f"/>
        </w:pict>
      </w:r>
    </w:p>
    <w:p w14:paraId="4E341BE5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300. Question 16</w:t>
      </w:r>
    </w:p>
    <w:p w14:paraId="401EED85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Which relationship?</w:t>
      </w:r>
    </w:p>
    <w:p w14:paraId="7D8ACC2C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Answer</w:t>
      </w:r>
    </w:p>
    <w:p w14:paraId="50C7B16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Applicant Contact</w:t>
      </w:r>
    </w:p>
    <w:p w14:paraId="17EE0C0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rFonts w:ascii="Times New Roman" w:hAnsi="Times New Roman" w:cs="Times New Roman"/>
          <w:sz w:val="32"/>
          <w:szCs w:val="32"/>
        </w:rPr>
        <w:t>→</w:t>
      </w:r>
    </w:p>
    <w:p w14:paraId="2250E85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Contact.</w:t>
      </w:r>
    </w:p>
    <w:p w14:paraId="14EE7CD2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2AD2200D">
          <v:rect id="_x0000_i4154" style="width:0;height:1.5pt" o:hralign="center" o:hrstd="t" o:hr="t" fillcolor="#a0a0a0" stroked="f"/>
        </w:pict>
      </w:r>
    </w:p>
    <w:p w14:paraId="1C3739A4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301. Question 17</w:t>
      </w:r>
    </w:p>
    <w:p w14:paraId="0DAB08A5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Which privileges does Vendor Applicant get in our secure baseline?</w:t>
      </w:r>
    </w:p>
    <w:p w14:paraId="75776107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Answer</w:t>
      </w:r>
    </w:p>
    <w:p w14:paraId="7FD2477E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lastRenderedPageBreak/>
        <w:t>Create</w:t>
      </w:r>
    </w:p>
    <w:p w14:paraId="410DBA03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Read</w:t>
      </w:r>
    </w:p>
    <w:p w14:paraId="46A5EE10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5A246538">
          <v:rect id="_x0000_i4155" style="width:0;height:1.5pt" o:hralign="center" o:hrstd="t" o:hr="t" fillcolor="#a0a0a0" stroked="f"/>
        </w:pict>
      </w:r>
    </w:p>
    <w:p w14:paraId="66AAC802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302. Question 18</w:t>
      </w:r>
    </w:p>
    <w:p w14:paraId="40C7D9A8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Why remove Write?</w:t>
      </w:r>
    </w:p>
    <w:p w14:paraId="4DF5CF35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Answer</w:t>
      </w:r>
    </w:p>
    <w:p w14:paraId="6A1B018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Because the current business process doesn't require unrestricted modification after submission.</w:t>
      </w:r>
    </w:p>
    <w:p w14:paraId="2916EA71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414BEEA9">
          <v:rect id="_x0000_i4156" style="width:0;height:1.5pt" o:hralign="center" o:hrstd="t" o:hr="t" fillcolor="#a0a0a0" stroked="f"/>
        </w:pict>
      </w:r>
    </w:p>
    <w:p w14:paraId="6F2CCCAF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303. Question 19</w:t>
      </w:r>
    </w:p>
    <w:p w14:paraId="24B55B6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Why remove Delete?</w:t>
      </w:r>
    </w:p>
    <w:p w14:paraId="5C801B6A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Answer</w:t>
      </w:r>
    </w:p>
    <w:p w14:paraId="39A896A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Vendors don't require application deletion and it could compromise:</w:t>
      </w:r>
    </w:p>
    <w:p w14:paraId="13A8B37B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Audit/history.</w:t>
      </w:r>
    </w:p>
    <w:p w14:paraId="49FA203E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190F90A7">
          <v:rect id="_x0000_i4157" style="width:0;height:1.5pt" o:hralign="center" o:hrstd="t" o:hr="t" fillcolor="#a0a0a0" stroked="f"/>
        </w:pict>
      </w:r>
    </w:p>
    <w:p w14:paraId="1BB3CAF5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304. Question 20</w:t>
      </w:r>
    </w:p>
    <w:p w14:paraId="5B7DEA13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Is a Dataverse View a security control?</w:t>
      </w:r>
    </w:p>
    <w:p w14:paraId="0889C947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Answer</w:t>
      </w:r>
    </w:p>
    <w:p w14:paraId="28FB4B43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No.</w:t>
      </w:r>
    </w:p>
    <w:p w14:paraId="4B831218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052D268C">
          <v:rect id="_x0000_i4158" style="width:0;height:1.5pt" o:hralign="center" o:hrstd="t" o:hr="t" fillcolor="#a0a0a0" stroked="f"/>
        </w:pict>
      </w:r>
    </w:p>
    <w:p w14:paraId="7E5A0ADE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305. Question 21</w:t>
      </w:r>
    </w:p>
    <w:p w14:paraId="5F5FD2EB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lastRenderedPageBreak/>
        <w:t>Is knowing a GUID sufficient authorization?</w:t>
      </w:r>
    </w:p>
    <w:p w14:paraId="7A2B6D57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Answer</w:t>
      </w:r>
    </w:p>
    <w:p w14:paraId="6F0E98FD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No.</w:t>
      </w:r>
    </w:p>
    <w:p w14:paraId="1E1021D1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302C6E1A">
          <v:rect id="_x0000_i4159" style="width:0;height:1.5pt" o:hralign="center" o:hrstd="t" o:hr="t" fillcolor="#a0a0a0" stroked="f"/>
        </w:pict>
      </w:r>
    </w:p>
    <w:p w14:paraId="6BEE04CC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306. Question 22</w:t>
      </w:r>
    </w:p>
    <w:p w14:paraId="253AF6F4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Why test two Vendor users?</w:t>
      </w:r>
    </w:p>
    <w:p w14:paraId="6220B765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Answer</w:t>
      </w:r>
    </w:p>
    <w:p w14:paraId="1C2885D8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To prove:</w:t>
      </w:r>
    </w:p>
    <w:p w14:paraId="59A37560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User-to-user record isolation.</w:t>
      </w:r>
    </w:p>
    <w:p w14:paraId="6EDACFC5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3388997D">
          <v:rect id="_x0000_i4160" style="width:0;height:1.5pt" o:hralign="center" o:hrstd="t" o:hr="t" fillcolor="#a0a0a0" stroked="f"/>
        </w:pict>
      </w:r>
    </w:p>
    <w:p w14:paraId="5B61A7FC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307. Question 23</w:t>
      </w:r>
    </w:p>
    <w:p w14:paraId="4C764C48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Why test URL manipulation?</w:t>
      </w:r>
    </w:p>
    <w:p w14:paraId="715948E9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Answer</w:t>
      </w:r>
    </w:p>
    <w:p w14:paraId="094EFBE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To verify server-side authorization prevents access to:</w:t>
      </w:r>
    </w:p>
    <w:p w14:paraId="36234827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Another user's row.</w:t>
      </w:r>
    </w:p>
    <w:p w14:paraId="0293DB9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1A75132D">
          <v:rect id="_x0000_i4161" style="width:0;height:1.5pt" o:hralign="center" o:hrstd="t" o:hr="t" fillcolor="#a0a0a0" stroked="f"/>
        </w:pict>
      </w:r>
    </w:p>
    <w:p w14:paraId="7D5BADAE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308. Question 24</w:t>
      </w:r>
    </w:p>
    <w:p w14:paraId="4122E227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What is Parent/Child Table Permission used for?</w:t>
      </w:r>
    </w:p>
    <w:p w14:paraId="724AB8F9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Answer</w:t>
      </w:r>
    </w:p>
    <w:p w14:paraId="37A71B3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To authorize related child rows based on access to:</w:t>
      </w:r>
    </w:p>
    <w:p w14:paraId="20CD2438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An authorized parent row.</w:t>
      </w:r>
    </w:p>
    <w:p w14:paraId="78F33422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186D52C2">
          <v:rect id="_x0000_i4162" style="width:0;height:1.5pt" o:hralign="center" o:hrstd="t" o:hr="t" fillcolor="#a0a0a0" stroked="f"/>
        </w:pict>
      </w:r>
    </w:p>
    <w:p w14:paraId="2523FA9C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lastRenderedPageBreak/>
        <w:t>309. Question 25</w:t>
      </w:r>
    </w:p>
    <w:p w14:paraId="7051E8B1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What happens if a parent permission becomes ineffective?</w:t>
      </w:r>
    </w:p>
    <w:p w14:paraId="1158CD15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Answer</w:t>
      </w:r>
    </w:p>
    <w:p w14:paraId="16C05EF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Its dependent child permission no longer provides effective access through that parent relationship.</w:t>
      </w:r>
    </w:p>
    <w:p w14:paraId="6D09113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350C92CD">
          <v:rect id="_x0000_i4163" style="width:0;height:1.5pt" o:hralign="center" o:hrstd="t" o:hr="t" fillcolor="#a0a0a0" stroked="f"/>
        </w:pict>
      </w:r>
    </w:p>
    <w:p w14:paraId="0FE71845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310. Question 26</w:t>
      </w:r>
    </w:p>
    <w:p w14:paraId="2F9AD114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What is Microsoft's current preferred identity direction for external Power Pages users?</w:t>
      </w:r>
    </w:p>
    <w:p w14:paraId="6153C714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Answer</w:t>
      </w:r>
    </w:p>
    <w:p w14:paraId="660929CC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Microsoft Entra External ID.</w:t>
      </w:r>
    </w:p>
    <w:p w14:paraId="089567A8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3E689066">
          <v:rect id="_x0000_i4164" style="width:0;height:1.5pt" o:hralign="center" o:hrstd="t" o:hr="t" fillcolor="#a0a0a0" stroked="f"/>
        </w:pict>
      </w:r>
    </w:p>
    <w:p w14:paraId="66B644C3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311. Question 27</w:t>
      </w:r>
    </w:p>
    <w:p w14:paraId="7978D78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What should production sites use to help protect against common malicious web requests?</w:t>
      </w:r>
    </w:p>
    <w:p w14:paraId="2BF195C9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Answer</w:t>
      </w:r>
    </w:p>
    <w:p w14:paraId="6E0C12F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Power Pages supports:</w:t>
      </w:r>
    </w:p>
    <w:p w14:paraId="60406A7D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Web Application Firewall</w:t>
      </w:r>
    </w:p>
    <w:p w14:paraId="224238D2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for appropriate production sites.</w:t>
      </w:r>
    </w:p>
    <w:p w14:paraId="618A89FB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4C786F4C">
          <v:rect id="_x0000_i4165" style="width:0;height:1.5pt" o:hralign="center" o:hrstd="t" o:hr="t" fillcolor="#a0a0a0" stroked="f"/>
        </w:pict>
      </w:r>
    </w:p>
    <w:p w14:paraId="1ADC5D25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312. Question 28</w:t>
      </w:r>
    </w:p>
    <w:p w14:paraId="12EE0AB1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Does WAF replace Table Permissions?</w:t>
      </w:r>
    </w:p>
    <w:p w14:paraId="511CEF42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lastRenderedPageBreak/>
        <w:t>Answer</w:t>
      </w:r>
    </w:p>
    <w:p w14:paraId="5E139157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No.</w:t>
      </w:r>
    </w:p>
    <w:p w14:paraId="2FBB92B2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43529312">
          <v:rect id="_x0000_i4166" style="width:0;height:1.5pt" o:hralign="center" o:hrstd="t" o:hr="t" fillcolor="#a0a0a0" stroked="f"/>
        </w:pict>
      </w:r>
    </w:p>
    <w:p w14:paraId="49F77335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313. Question 29</w:t>
      </w:r>
    </w:p>
    <w:p w14:paraId="350B891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What does least privilege mean?</w:t>
      </w:r>
    </w:p>
    <w:p w14:paraId="169783EA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Answer</w:t>
      </w:r>
    </w:p>
    <w:p w14:paraId="4DAC56D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Give users only:</w:t>
      </w:r>
    </w:p>
    <w:p w14:paraId="678C3DBC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The access required to perform their role.</w:t>
      </w:r>
    </w:p>
    <w:p w14:paraId="0A294804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51E0F8EC">
          <v:rect id="_x0000_i4167" style="width:0;height:1.5pt" o:hralign="center" o:hrstd="t" o:hr="t" fillcolor="#a0a0a0" stroked="f"/>
        </w:pict>
      </w:r>
    </w:p>
    <w:p w14:paraId="6CBC7873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314. Question 30</w:t>
      </w:r>
    </w:p>
    <w:p w14:paraId="1565BA0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What comes next?</w:t>
      </w:r>
    </w:p>
    <w:p w14:paraId="7A9F82AD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Answer</w:t>
      </w:r>
    </w:p>
    <w:p w14:paraId="54650DA6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Day 23 — Copilot Studio and HR Support Agent.</w:t>
      </w:r>
    </w:p>
    <w:p w14:paraId="43C97B3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3EBA5857">
          <v:rect id="_x0000_i4168" style="width:0;height:1.5pt" o:hralign="center" o:hrstd="t" o:hr="t" fillcolor="#a0a0a0" stroked="f"/>
        </w:pict>
      </w:r>
    </w:p>
    <w:p w14:paraId="23899626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DP — COMPLETION CHECKLIST</w:t>
      </w:r>
    </w:p>
    <w:p w14:paraId="7051F21D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315. Identity</w:t>
      </w:r>
    </w:p>
    <w:p w14:paraId="12C2393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rFonts w:ascii="Segoe UI Symbol" w:hAnsi="Segoe UI Symbol" w:cs="Segoe UI Symbol"/>
          <w:sz w:val="32"/>
          <w:szCs w:val="32"/>
        </w:rPr>
        <w:t>☐</w:t>
      </w:r>
      <w:r w:rsidRPr="004271DE">
        <w:rPr>
          <w:sz w:val="32"/>
          <w:szCs w:val="32"/>
        </w:rPr>
        <w:t xml:space="preserve"> Authentication understood</w:t>
      </w:r>
    </w:p>
    <w:p w14:paraId="401A0EC2" w14:textId="77777777" w:rsidR="004271DE" w:rsidRPr="004271DE" w:rsidRDefault="004271DE" w:rsidP="004271DE">
      <w:pPr>
        <w:rPr>
          <w:sz w:val="32"/>
          <w:szCs w:val="32"/>
        </w:rPr>
      </w:pPr>
    </w:p>
    <w:p w14:paraId="42B4F428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rFonts w:ascii="Segoe UI Symbol" w:hAnsi="Segoe UI Symbol" w:cs="Segoe UI Symbol"/>
          <w:sz w:val="32"/>
          <w:szCs w:val="32"/>
        </w:rPr>
        <w:t>☐</w:t>
      </w:r>
      <w:r w:rsidRPr="004271DE">
        <w:rPr>
          <w:sz w:val="32"/>
          <w:szCs w:val="32"/>
        </w:rPr>
        <w:t xml:space="preserve"> Entra External ID reviewed</w:t>
      </w:r>
    </w:p>
    <w:p w14:paraId="3307678B" w14:textId="77777777" w:rsidR="004271DE" w:rsidRPr="004271DE" w:rsidRDefault="004271DE" w:rsidP="004271DE">
      <w:pPr>
        <w:rPr>
          <w:sz w:val="32"/>
          <w:szCs w:val="32"/>
        </w:rPr>
      </w:pPr>
    </w:p>
    <w:p w14:paraId="3E1BFE23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rFonts w:ascii="Segoe UI Symbol" w:hAnsi="Segoe UI Symbol" w:cs="Segoe UI Symbol"/>
          <w:sz w:val="32"/>
          <w:szCs w:val="32"/>
        </w:rPr>
        <w:t>☐</w:t>
      </w:r>
      <w:r w:rsidRPr="004271DE">
        <w:rPr>
          <w:sz w:val="32"/>
          <w:szCs w:val="32"/>
        </w:rPr>
        <w:t xml:space="preserve"> Contact mapping understood</w:t>
      </w:r>
    </w:p>
    <w:p w14:paraId="52F158DC" w14:textId="77777777" w:rsidR="004271DE" w:rsidRPr="004271DE" w:rsidRDefault="004271DE" w:rsidP="004271DE">
      <w:pPr>
        <w:rPr>
          <w:sz w:val="32"/>
          <w:szCs w:val="32"/>
        </w:rPr>
      </w:pPr>
    </w:p>
    <w:p w14:paraId="0FEAC917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rFonts w:ascii="Segoe UI Symbol" w:hAnsi="Segoe UI Symbol" w:cs="Segoe UI Symbol"/>
          <w:sz w:val="32"/>
          <w:szCs w:val="32"/>
        </w:rPr>
        <w:t>☐</w:t>
      </w:r>
      <w:r w:rsidRPr="004271DE">
        <w:rPr>
          <w:sz w:val="32"/>
          <w:szCs w:val="32"/>
        </w:rPr>
        <w:t xml:space="preserve"> Test Contact A</w:t>
      </w:r>
    </w:p>
    <w:p w14:paraId="3D3130AD" w14:textId="77777777" w:rsidR="004271DE" w:rsidRPr="004271DE" w:rsidRDefault="004271DE" w:rsidP="004271DE">
      <w:pPr>
        <w:rPr>
          <w:sz w:val="32"/>
          <w:szCs w:val="32"/>
        </w:rPr>
      </w:pPr>
    </w:p>
    <w:p w14:paraId="232534F7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rFonts w:ascii="Segoe UI Symbol" w:hAnsi="Segoe UI Symbol" w:cs="Segoe UI Symbol"/>
          <w:sz w:val="32"/>
          <w:szCs w:val="32"/>
        </w:rPr>
        <w:t>☐</w:t>
      </w:r>
      <w:r w:rsidRPr="004271DE">
        <w:rPr>
          <w:sz w:val="32"/>
          <w:szCs w:val="32"/>
        </w:rPr>
        <w:t xml:space="preserve"> Test Contact B</w:t>
      </w:r>
    </w:p>
    <w:p w14:paraId="656DB295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0DDBDCF2">
          <v:rect id="_x0000_i4169" style="width:0;height:1.5pt" o:hralign="center" o:hrstd="t" o:hr="t" fillcolor="#a0a0a0" stroked="f"/>
        </w:pict>
      </w:r>
    </w:p>
    <w:p w14:paraId="3C68E994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316. Web Roles</w:t>
      </w:r>
    </w:p>
    <w:p w14:paraId="1FD59860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rFonts w:ascii="Segoe UI Symbol" w:hAnsi="Segoe UI Symbol" w:cs="Segoe UI Symbol"/>
          <w:sz w:val="32"/>
          <w:szCs w:val="32"/>
        </w:rPr>
        <w:t>☐</w:t>
      </w:r>
      <w:r w:rsidRPr="004271DE">
        <w:rPr>
          <w:sz w:val="32"/>
          <w:szCs w:val="32"/>
        </w:rPr>
        <w:t xml:space="preserve"> Vendor Applicant created</w:t>
      </w:r>
    </w:p>
    <w:p w14:paraId="60436AE6" w14:textId="77777777" w:rsidR="004271DE" w:rsidRPr="004271DE" w:rsidRDefault="004271DE" w:rsidP="004271DE">
      <w:pPr>
        <w:rPr>
          <w:sz w:val="32"/>
          <w:szCs w:val="32"/>
        </w:rPr>
      </w:pPr>
    </w:p>
    <w:p w14:paraId="1568D31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rFonts w:ascii="Segoe UI Symbol" w:hAnsi="Segoe UI Symbol" w:cs="Segoe UI Symbol"/>
          <w:sz w:val="32"/>
          <w:szCs w:val="32"/>
        </w:rPr>
        <w:t>☐</w:t>
      </w:r>
      <w:r w:rsidRPr="004271DE">
        <w:rPr>
          <w:sz w:val="32"/>
          <w:szCs w:val="32"/>
        </w:rPr>
        <w:t xml:space="preserve"> Authenticated Users reviewed</w:t>
      </w:r>
    </w:p>
    <w:p w14:paraId="71771BE1" w14:textId="77777777" w:rsidR="004271DE" w:rsidRPr="004271DE" w:rsidRDefault="004271DE" w:rsidP="004271DE">
      <w:pPr>
        <w:rPr>
          <w:sz w:val="32"/>
          <w:szCs w:val="32"/>
        </w:rPr>
      </w:pPr>
    </w:p>
    <w:p w14:paraId="0175709E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rFonts w:ascii="Segoe UI Symbol" w:hAnsi="Segoe UI Symbol" w:cs="Segoe UI Symbol"/>
          <w:sz w:val="32"/>
          <w:szCs w:val="32"/>
        </w:rPr>
        <w:t>☐</w:t>
      </w:r>
      <w:r w:rsidRPr="004271DE">
        <w:rPr>
          <w:sz w:val="32"/>
          <w:szCs w:val="32"/>
        </w:rPr>
        <w:t xml:space="preserve"> Anonymous Users reviewed</w:t>
      </w:r>
    </w:p>
    <w:p w14:paraId="116E03D7" w14:textId="77777777" w:rsidR="004271DE" w:rsidRPr="004271DE" w:rsidRDefault="004271DE" w:rsidP="004271DE">
      <w:pPr>
        <w:rPr>
          <w:sz w:val="32"/>
          <w:szCs w:val="32"/>
        </w:rPr>
      </w:pPr>
    </w:p>
    <w:p w14:paraId="4496098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rFonts w:ascii="Segoe UI Symbol" w:hAnsi="Segoe UI Symbol" w:cs="Segoe UI Symbol"/>
          <w:sz w:val="32"/>
          <w:szCs w:val="32"/>
        </w:rPr>
        <w:t>☐</w:t>
      </w:r>
      <w:r w:rsidRPr="004271DE">
        <w:rPr>
          <w:sz w:val="32"/>
          <w:szCs w:val="32"/>
        </w:rPr>
        <w:t xml:space="preserve"> Vendor A assigned</w:t>
      </w:r>
    </w:p>
    <w:p w14:paraId="4AF93F46" w14:textId="77777777" w:rsidR="004271DE" w:rsidRPr="004271DE" w:rsidRDefault="004271DE" w:rsidP="004271DE">
      <w:pPr>
        <w:rPr>
          <w:sz w:val="32"/>
          <w:szCs w:val="32"/>
        </w:rPr>
      </w:pPr>
    </w:p>
    <w:p w14:paraId="56FD48E1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rFonts w:ascii="Segoe UI Symbol" w:hAnsi="Segoe UI Symbol" w:cs="Segoe UI Symbol"/>
          <w:sz w:val="32"/>
          <w:szCs w:val="32"/>
        </w:rPr>
        <w:t>☐</w:t>
      </w:r>
      <w:r w:rsidRPr="004271DE">
        <w:rPr>
          <w:sz w:val="32"/>
          <w:szCs w:val="32"/>
        </w:rPr>
        <w:t xml:space="preserve"> Vendor B assigned</w:t>
      </w:r>
    </w:p>
    <w:p w14:paraId="4DE1C185" w14:textId="77777777" w:rsidR="004271DE" w:rsidRPr="004271DE" w:rsidRDefault="004271DE" w:rsidP="004271DE">
      <w:pPr>
        <w:rPr>
          <w:sz w:val="32"/>
          <w:szCs w:val="32"/>
        </w:rPr>
      </w:pPr>
    </w:p>
    <w:p w14:paraId="68C9E6B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rFonts w:ascii="Segoe UI Symbol" w:hAnsi="Segoe UI Symbol" w:cs="Segoe UI Symbol"/>
          <w:sz w:val="32"/>
          <w:szCs w:val="32"/>
        </w:rPr>
        <w:t>☐</w:t>
      </w:r>
      <w:r w:rsidRPr="004271DE">
        <w:rPr>
          <w:sz w:val="32"/>
          <w:szCs w:val="32"/>
        </w:rPr>
        <w:t xml:space="preserve"> Cumulative permissions understood</w:t>
      </w:r>
    </w:p>
    <w:p w14:paraId="24A55E7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46B7F380">
          <v:rect id="_x0000_i4170" style="width:0;height:1.5pt" o:hralign="center" o:hrstd="t" o:hr="t" fillcolor="#a0a0a0" stroked="f"/>
        </w:pict>
      </w:r>
    </w:p>
    <w:p w14:paraId="7726B0FB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317. Table Permission</w:t>
      </w:r>
    </w:p>
    <w:p w14:paraId="226089A4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rFonts w:ascii="Segoe UI Symbol" w:hAnsi="Segoe UI Symbol" w:cs="Segoe UI Symbol"/>
          <w:sz w:val="32"/>
          <w:szCs w:val="32"/>
        </w:rPr>
        <w:t>☐</w:t>
      </w:r>
      <w:r w:rsidRPr="004271DE">
        <w:rPr>
          <w:sz w:val="32"/>
          <w:szCs w:val="32"/>
        </w:rPr>
        <w:t xml:space="preserve"> Vendor Application permission</w:t>
      </w:r>
    </w:p>
    <w:p w14:paraId="6C8D272D" w14:textId="77777777" w:rsidR="004271DE" w:rsidRPr="004271DE" w:rsidRDefault="004271DE" w:rsidP="004271DE">
      <w:pPr>
        <w:rPr>
          <w:sz w:val="32"/>
          <w:szCs w:val="32"/>
        </w:rPr>
      </w:pPr>
    </w:p>
    <w:p w14:paraId="7E24D7F0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rFonts w:ascii="Segoe UI Symbol" w:hAnsi="Segoe UI Symbol" w:cs="Segoe UI Symbol"/>
          <w:sz w:val="32"/>
          <w:szCs w:val="32"/>
        </w:rPr>
        <w:lastRenderedPageBreak/>
        <w:t>☐</w:t>
      </w:r>
      <w:r w:rsidRPr="004271DE">
        <w:rPr>
          <w:sz w:val="32"/>
          <w:szCs w:val="32"/>
        </w:rPr>
        <w:t xml:space="preserve"> Vendor Applicant role</w:t>
      </w:r>
    </w:p>
    <w:p w14:paraId="667D1649" w14:textId="77777777" w:rsidR="004271DE" w:rsidRPr="004271DE" w:rsidRDefault="004271DE" w:rsidP="004271DE">
      <w:pPr>
        <w:rPr>
          <w:sz w:val="32"/>
          <w:szCs w:val="32"/>
        </w:rPr>
      </w:pPr>
    </w:p>
    <w:p w14:paraId="67CCD15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rFonts w:ascii="Segoe UI Symbol" w:hAnsi="Segoe UI Symbol" w:cs="Segoe UI Symbol"/>
          <w:sz w:val="32"/>
          <w:szCs w:val="32"/>
        </w:rPr>
        <w:t>☐</w:t>
      </w:r>
      <w:r w:rsidRPr="004271DE">
        <w:rPr>
          <w:sz w:val="32"/>
          <w:szCs w:val="32"/>
        </w:rPr>
        <w:t xml:space="preserve"> Contact Access</w:t>
      </w:r>
    </w:p>
    <w:p w14:paraId="37883393" w14:textId="77777777" w:rsidR="004271DE" w:rsidRPr="004271DE" w:rsidRDefault="004271DE" w:rsidP="004271DE">
      <w:pPr>
        <w:rPr>
          <w:sz w:val="32"/>
          <w:szCs w:val="32"/>
        </w:rPr>
      </w:pPr>
    </w:p>
    <w:p w14:paraId="7F2F6BF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rFonts w:ascii="Segoe UI Symbol" w:hAnsi="Segoe UI Symbol" w:cs="Segoe UI Symbol"/>
          <w:sz w:val="32"/>
          <w:szCs w:val="32"/>
        </w:rPr>
        <w:t>☐</w:t>
      </w:r>
      <w:r w:rsidRPr="004271DE">
        <w:rPr>
          <w:sz w:val="32"/>
          <w:szCs w:val="32"/>
        </w:rPr>
        <w:t xml:space="preserve"> Applicant Contact relationship</w:t>
      </w:r>
    </w:p>
    <w:p w14:paraId="594E9DBA" w14:textId="77777777" w:rsidR="004271DE" w:rsidRPr="004271DE" w:rsidRDefault="004271DE" w:rsidP="004271DE">
      <w:pPr>
        <w:rPr>
          <w:sz w:val="32"/>
          <w:szCs w:val="32"/>
        </w:rPr>
      </w:pPr>
    </w:p>
    <w:p w14:paraId="3805DA1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rFonts w:ascii="Segoe UI Symbol" w:hAnsi="Segoe UI Symbol" w:cs="Segoe UI Symbol"/>
          <w:sz w:val="32"/>
          <w:szCs w:val="32"/>
        </w:rPr>
        <w:t>☐</w:t>
      </w:r>
      <w:r w:rsidRPr="004271DE">
        <w:rPr>
          <w:sz w:val="32"/>
          <w:szCs w:val="32"/>
        </w:rPr>
        <w:t xml:space="preserve"> Create</w:t>
      </w:r>
    </w:p>
    <w:p w14:paraId="538C5EF3" w14:textId="77777777" w:rsidR="004271DE" w:rsidRPr="004271DE" w:rsidRDefault="004271DE" w:rsidP="004271DE">
      <w:pPr>
        <w:rPr>
          <w:sz w:val="32"/>
          <w:szCs w:val="32"/>
        </w:rPr>
      </w:pPr>
    </w:p>
    <w:p w14:paraId="4B236BC4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rFonts w:ascii="Segoe UI Symbol" w:hAnsi="Segoe UI Symbol" w:cs="Segoe UI Symbol"/>
          <w:sz w:val="32"/>
          <w:szCs w:val="32"/>
        </w:rPr>
        <w:t>☐</w:t>
      </w:r>
      <w:r w:rsidRPr="004271DE">
        <w:rPr>
          <w:sz w:val="32"/>
          <w:szCs w:val="32"/>
        </w:rPr>
        <w:t xml:space="preserve"> Read</w:t>
      </w:r>
    </w:p>
    <w:p w14:paraId="28EA0FBA" w14:textId="77777777" w:rsidR="004271DE" w:rsidRPr="004271DE" w:rsidRDefault="004271DE" w:rsidP="004271DE">
      <w:pPr>
        <w:rPr>
          <w:sz w:val="32"/>
          <w:szCs w:val="32"/>
        </w:rPr>
      </w:pPr>
    </w:p>
    <w:p w14:paraId="366A1E0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rFonts w:ascii="Segoe UI Symbol" w:hAnsi="Segoe UI Symbol" w:cs="Segoe UI Symbol"/>
          <w:sz w:val="32"/>
          <w:szCs w:val="32"/>
        </w:rPr>
        <w:t>☐</w:t>
      </w:r>
      <w:r w:rsidRPr="004271DE">
        <w:rPr>
          <w:sz w:val="32"/>
          <w:szCs w:val="32"/>
        </w:rPr>
        <w:t xml:space="preserve"> No Write</w:t>
      </w:r>
    </w:p>
    <w:p w14:paraId="200EA2A6" w14:textId="77777777" w:rsidR="004271DE" w:rsidRPr="004271DE" w:rsidRDefault="004271DE" w:rsidP="004271DE">
      <w:pPr>
        <w:rPr>
          <w:sz w:val="32"/>
          <w:szCs w:val="32"/>
        </w:rPr>
      </w:pPr>
    </w:p>
    <w:p w14:paraId="6C82854E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rFonts w:ascii="Segoe UI Symbol" w:hAnsi="Segoe UI Symbol" w:cs="Segoe UI Symbol"/>
          <w:sz w:val="32"/>
          <w:szCs w:val="32"/>
        </w:rPr>
        <w:t>☐</w:t>
      </w:r>
      <w:r w:rsidRPr="004271DE">
        <w:rPr>
          <w:sz w:val="32"/>
          <w:szCs w:val="32"/>
        </w:rPr>
        <w:t xml:space="preserve"> No Delete</w:t>
      </w:r>
    </w:p>
    <w:p w14:paraId="6640FAB8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1A054933">
          <v:rect id="_x0000_i4171" style="width:0;height:1.5pt" o:hralign="center" o:hrstd="t" o:hr="t" fillcolor="#a0a0a0" stroked="f"/>
        </w:pict>
      </w:r>
    </w:p>
    <w:p w14:paraId="65DF4892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318. Page Security</w:t>
      </w:r>
    </w:p>
    <w:p w14:paraId="41F0002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rFonts w:ascii="Segoe UI Symbol" w:hAnsi="Segoe UI Symbol" w:cs="Segoe UI Symbol"/>
          <w:sz w:val="32"/>
          <w:szCs w:val="32"/>
        </w:rPr>
        <w:t>☐</w:t>
      </w:r>
      <w:r w:rsidRPr="004271DE">
        <w:rPr>
          <w:sz w:val="32"/>
          <w:szCs w:val="32"/>
        </w:rPr>
        <w:t xml:space="preserve"> Home public</w:t>
      </w:r>
    </w:p>
    <w:p w14:paraId="2F4390D8" w14:textId="77777777" w:rsidR="004271DE" w:rsidRPr="004271DE" w:rsidRDefault="004271DE" w:rsidP="004271DE">
      <w:pPr>
        <w:rPr>
          <w:sz w:val="32"/>
          <w:szCs w:val="32"/>
        </w:rPr>
      </w:pPr>
    </w:p>
    <w:p w14:paraId="4E1887C8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rFonts w:ascii="Segoe UI Symbol" w:hAnsi="Segoe UI Symbol" w:cs="Segoe UI Symbol"/>
          <w:sz w:val="32"/>
          <w:szCs w:val="32"/>
        </w:rPr>
        <w:t>☐</w:t>
      </w:r>
      <w:r w:rsidRPr="004271DE">
        <w:rPr>
          <w:sz w:val="32"/>
          <w:szCs w:val="32"/>
        </w:rPr>
        <w:t xml:space="preserve"> Register protected</w:t>
      </w:r>
    </w:p>
    <w:p w14:paraId="1E1DF147" w14:textId="77777777" w:rsidR="004271DE" w:rsidRPr="004271DE" w:rsidRDefault="004271DE" w:rsidP="004271DE">
      <w:pPr>
        <w:rPr>
          <w:sz w:val="32"/>
          <w:szCs w:val="32"/>
        </w:rPr>
      </w:pPr>
    </w:p>
    <w:p w14:paraId="7DBE00A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rFonts w:ascii="Segoe UI Symbol" w:hAnsi="Segoe UI Symbol" w:cs="Segoe UI Symbol"/>
          <w:sz w:val="32"/>
          <w:szCs w:val="32"/>
        </w:rPr>
        <w:t>☐</w:t>
      </w:r>
      <w:r w:rsidRPr="004271DE">
        <w:rPr>
          <w:sz w:val="32"/>
          <w:szCs w:val="32"/>
        </w:rPr>
        <w:t xml:space="preserve"> My Applications protected</w:t>
      </w:r>
    </w:p>
    <w:p w14:paraId="7D2C6BB8" w14:textId="77777777" w:rsidR="004271DE" w:rsidRPr="004271DE" w:rsidRDefault="004271DE" w:rsidP="004271DE">
      <w:pPr>
        <w:rPr>
          <w:sz w:val="32"/>
          <w:szCs w:val="32"/>
        </w:rPr>
      </w:pPr>
    </w:p>
    <w:p w14:paraId="2C2D7CB0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rFonts w:ascii="Segoe UI Symbol" w:hAnsi="Segoe UI Symbol" w:cs="Segoe UI Symbol"/>
          <w:sz w:val="32"/>
          <w:szCs w:val="32"/>
        </w:rPr>
        <w:lastRenderedPageBreak/>
        <w:t>☐</w:t>
      </w:r>
      <w:r w:rsidRPr="004271DE">
        <w:rPr>
          <w:sz w:val="32"/>
          <w:szCs w:val="32"/>
        </w:rPr>
        <w:t xml:space="preserve"> Details protected</w:t>
      </w:r>
    </w:p>
    <w:p w14:paraId="681535BD" w14:textId="77777777" w:rsidR="004271DE" w:rsidRPr="004271DE" w:rsidRDefault="004271DE" w:rsidP="004271DE">
      <w:pPr>
        <w:rPr>
          <w:sz w:val="32"/>
          <w:szCs w:val="32"/>
        </w:rPr>
      </w:pPr>
    </w:p>
    <w:p w14:paraId="10BB90A5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rFonts w:ascii="Segoe UI Symbol" w:hAnsi="Segoe UI Symbol" w:cs="Segoe UI Symbol"/>
          <w:sz w:val="32"/>
          <w:szCs w:val="32"/>
        </w:rPr>
        <w:t>☐</w:t>
      </w:r>
      <w:r w:rsidRPr="004271DE">
        <w:rPr>
          <w:sz w:val="32"/>
          <w:szCs w:val="32"/>
        </w:rPr>
        <w:t xml:space="preserve"> Inheritance reviewed</w:t>
      </w:r>
    </w:p>
    <w:p w14:paraId="06A8BC86" w14:textId="77777777" w:rsidR="004271DE" w:rsidRPr="004271DE" w:rsidRDefault="004271DE" w:rsidP="004271DE">
      <w:pPr>
        <w:rPr>
          <w:sz w:val="32"/>
          <w:szCs w:val="32"/>
        </w:rPr>
      </w:pPr>
    </w:p>
    <w:p w14:paraId="1255051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rFonts w:ascii="Segoe UI Symbol" w:hAnsi="Segoe UI Symbol" w:cs="Segoe UI Symbol"/>
          <w:sz w:val="32"/>
          <w:szCs w:val="32"/>
        </w:rPr>
        <w:t>☐</w:t>
      </w:r>
      <w:r w:rsidRPr="004271DE">
        <w:rPr>
          <w:sz w:val="32"/>
          <w:szCs w:val="32"/>
        </w:rPr>
        <w:t xml:space="preserve"> Direct URL test</w:t>
      </w:r>
    </w:p>
    <w:p w14:paraId="62B14E32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57D5D8E2">
          <v:rect id="_x0000_i4172" style="width:0;height:1.5pt" o:hralign="center" o:hrstd="t" o:hr="t" fillcolor="#a0a0a0" stroked="f"/>
        </w:pict>
      </w:r>
    </w:p>
    <w:p w14:paraId="4711C442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319. Data Security</w:t>
      </w:r>
    </w:p>
    <w:p w14:paraId="0FA2E7A1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rFonts w:ascii="Segoe UI Symbol" w:hAnsi="Segoe UI Symbol" w:cs="Segoe UI Symbol"/>
          <w:sz w:val="32"/>
          <w:szCs w:val="32"/>
        </w:rPr>
        <w:t>☐</w:t>
      </w:r>
      <w:r w:rsidRPr="004271DE">
        <w:rPr>
          <w:sz w:val="32"/>
          <w:szCs w:val="32"/>
        </w:rPr>
        <w:t xml:space="preserve"> Vendor A isolated</w:t>
      </w:r>
    </w:p>
    <w:p w14:paraId="779CC22F" w14:textId="77777777" w:rsidR="004271DE" w:rsidRPr="004271DE" w:rsidRDefault="004271DE" w:rsidP="004271DE">
      <w:pPr>
        <w:rPr>
          <w:sz w:val="32"/>
          <w:szCs w:val="32"/>
        </w:rPr>
      </w:pPr>
    </w:p>
    <w:p w14:paraId="53D275D7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rFonts w:ascii="Segoe UI Symbol" w:hAnsi="Segoe UI Symbol" w:cs="Segoe UI Symbol"/>
          <w:sz w:val="32"/>
          <w:szCs w:val="32"/>
        </w:rPr>
        <w:t>☐</w:t>
      </w:r>
      <w:r w:rsidRPr="004271DE">
        <w:rPr>
          <w:sz w:val="32"/>
          <w:szCs w:val="32"/>
        </w:rPr>
        <w:t xml:space="preserve"> Vendor B isolated</w:t>
      </w:r>
    </w:p>
    <w:p w14:paraId="4BFFA12E" w14:textId="77777777" w:rsidR="004271DE" w:rsidRPr="004271DE" w:rsidRDefault="004271DE" w:rsidP="004271DE">
      <w:pPr>
        <w:rPr>
          <w:sz w:val="32"/>
          <w:szCs w:val="32"/>
        </w:rPr>
      </w:pPr>
    </w:p>
    <w:p w14:paraId="28D74704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rFonts w:ascii="Segoe UI Symbol" w:hAnsi="Segoe UI Symbol" w:cs="Segoe UI Symbol"/>
          <w:sz w:val="32"/>
          <w:szCs w:val="32"/>
        </w:rPr>
        <w:t>☐</w:t>
      </w:r>
      <w:r w:rsidRPr="004271DE">
        <w:rPr>
          <w:sz w:val="32"/>
          <w:szCs w:val="32"/>
        </w:rPr>
        <w:t xml:space="preserve"> Anonymous denied</w:t>
      </w:r>
    </w:p>
    <w:p w14:paraId="65CC2E1B" w14:textId="77777777" w:rsidR="004271DE" w:rsidRPr="004271DE" w:rsidRDefault="004271DE" w:rsidP="004271DE">
      <w:pPr>
        <w:rPr>
          <w:sz w:val="32"/>
          <w:szCs w:val="32"/>
        </w:rPr>
      </w:pPr>
    </w:p>
    <w:p w14:paraId="6511B0D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rFonts w:ascii="Segoe UI Symbol" w:hAnsi="Segoe UI Symbol" w:cs="Segoe UI Symbol"/>
          <w:sz w:val="32"/>
          <w:szCs w:val="32"/>
        </w:rPr>
        <w:t>☐</w:t>
      </w:r>
      <w:r w:rsidRPr="004271DE">
        <w:rPr>
          <w:sz w:val="32"/>
          <w:szCs w:val="32"/>
        </w:rPr>
        <w:t xml:space="preserve"> Status protected</w:t>
      </w:r>
    </w:p>
    <w:p w14:paraId="72BA7C60" w14:textId="77777777" w:rsidR="004271DE" w:rsidRPr="004271DE" w:rsidRDefault="004271DE" w:rsidP="004271DE">
      <w:pPr>
        <w:rPr>
          <w:sz w:val="32"/>
          <w:szCs w:val="32"/>
        </w:rPr>
      </w:pPr>
    </w:p>
    <w:p w14:paraId="77425F44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rFonts w:ascii="Segoe UI Symbol" w:hAnsi="Segoe UI Symbol" w:cs="Segoe UI Symbol"/>
          <w:sz w:val="32"/>
          <w:szCs w:val="32"/>
        </w:rPr>
        <w:t>☐</w:t>
      </w:r>
      <w:r w:rsidRPr="004271DE">
        <w:rPr>
          <w:sz w:val="32"/>
          <w:szCs w:val="32"/>
        </w:rPr>
        <w:t xml:space="preserve"> Internal Comments protected</w:t>
      </w:r>
    </w:p>
    <w:p w14:paraId="484D9F3A" w14:textId="77777777" w:rsidR="004271DE" w:rsidRPr="004271DE" w:rsidRDefault="004271DE" w:rsidP="004271DE">
      <w:pPr>
        <w:rPr>
          <w:sz w:val="32"/>
          <w:szCs w:val="32"/>
        </w:rPr>
      </w:pPr>
    </w:p>
    <w:p w14:paraId="64E240B8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rFonts w:ascii="Segoe UI Symbol" w:hAnsi="Segoe UI Symbol" w:cs="Segoe UI Symbol"/>
          <w:sz w:val="32"/>
          <w:szCs w:val="32"/>
        </w:rPr>
        <w:t>☐</w:t>
      </w:r>
      <w:r w:rsidRPr="004271DE">
        <w:rPr>
          <w:sz w:val="32"/>
          <w:szCs w:val="32"/>
        </w:rPr>
        <w:t xml:space="preserve"> URL tampering denied</w:t>
      </w:r>
    </w:p>
    <w:p w14:paraId="56D9CC14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41EE2826">
          <v:rect id="_x0000_i4173" style="width:0;height:1.5pt" o:hralign="center" o:hrstd="t" o:hr="t" fillcolor="#a0a0a0" stroked="f"/>
        </w:pict>
      </w:r>
    </w:p>
    <w:p w14:paraId="7C76F10E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320. Advanced Concepts</w:t>
      </w:r>
    </w:p>
    <w:p w14:paraId="7A0AA57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rFonts w:ascii="Segoe UI Symbol" w:hAnsi="Segoe UI Symbol" w:cs="Segoe UI Symbol"/>
          <w:sz w:val="32"/>
          <w:szCs w:val="32"/>
        </w:rPr>
        <w:t>☐</w:t>
      </w:r>
      <w:r w:rsidRPr="004271DE">
        <w:rPr>
          <w:sz w:val="32"/>
          <w:szCs w:val="32"/>
        </w:rPr>
        <w:t xml:space="preserve"> Global Access understood</w:t>
      </w:r>
    </w:p>
    <w:p w14:paraId="057A97FB" w14:textId="77777777" w:rsidR="004271DE" w:rsidRPr="004271DE" w:rsidRDefault="004271DE" w:rsidP="004271DE">
      <w:pPr>
        <w:rPr>
          <w:sz w:val="32"/>
          <w:szCs w:val="32"/>
        </w:rPr>
      </w:pPr>
    </w:p>
    <w:p w14:paraId="4B253241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rFonts w:ascii="Segoe UI Symbol" w:hAnsi="Segoe UI Symbol" w:cs="Segoe UI Symbol"/>
          <w:sz w:val="32"/>
          <w:szCs w:val="32"/>
        </w:rPr>
        <w:t>☐</w:t>
      </w:r>
      <w:r w:rsidRPr="004271DE">
        <w:rPr>
          <w:sz w:val="32"/>
          <w:szCs w:val="32"/>
        </w:rPr>
        <w:t xml:space="preserve"> Contact Access understood</w:t>
      </w:r>
    </w:p>
    <w:p w14:paraId="6D05B8AF" w14:textId="77777777" w:rsidR="004271DE" w:rsidRPr="004271DE" w:rsidRDefault="004271DE" w:rsidP="004271DE">
      <w:pPr>
        <w:rPr>
          <w:sz w:val="32"/>
          <w:szCs w:val="32"/>
        </w:rPr>
      </w:pPr>
    </w:p>
    <w:p w14:paraId="0F8AFFF2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rFonts w:ascii="Segoe UI Symbol" w:hAnsi="Segoe UI Symbol" w:cs="Segoe UI Symbol"/>
          <w:sz w:val="32"/>
          <w:szCs w:val="32"/>
        </w:rPr>
        <w:t>☐</w:t>
      </w:r>
      <w:r w:rsidRPr="004271DE">
        <w:rPr>
          <w:sz w:val="32"/>
          <w:szCs w:val="32"/>
        </w:rPr>
        <w:t xml:space="preserve"> Account Access understood</w:t>
      </w:r>
    </w:p>
    <w:p w14:paraId="6289AFD1" w14:textId="77777777" w:rsidR="004271DE" w:rsidRPr="004271DE" w:rsidRDefault="004271DE" w:rsidP="004271DE">
      <w:pPr>
        <w:rPr>
          <w:sz w:val="32"/>
          <w:szCs w:val="32"/>
        </w:rPr>
      </w:pPr>
    </w:p>
    <w:p w14:paraId="572ADB03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rFonts w:ascii="Segoe UI Symbol" w:hAnsi="Segoe UI Symbol" w:cs="Segoe UI Symbol"/>
          <w:sz w:val="32"/>
          <w:szCs w:val="32"/>
        </w:rPr>
        <w:t>☐</w:t>
      </w:r>
      <w:r w:rsidRPr="004271DE">
        <w:rPr>
          <w:sz w:val="32"/>
          <w:szCs w:val="32"/>
        </w:rPr>
        <w:t xml:space="preserve"> Self Access understood</w:t>
      </w:r>
    </w:p>
    <w:p w14:paraId="2220E61F" w14:textId="77777777" w:rsidR="004271DE" w:rsidRPr="004271DE" w:rsidRDefault="004271DE" w:rsidP="004271DE">
      <w:pPr>
        <w:rPr>
          <w:sz w:val="32"/>
          <w:szCs w:val="32"/>
        </w:rPr>
      </w:pPr>
    </w:p>
    <w:p w14:paraId="6328F98B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rFonts w:ascii="Segoe UI Symbol" w:hAnsi="Segoe UI Symbol" w:cs="Segoe UI Symbol"/>
          <w:sz w:val="32"/>
          <w:szCs w:val="32"/>
        </w:rPr>
        <w:t>☐</w:t>
      </w:r>
      <w:r w:rsidRPr="004271DE">
        <w:rPr>
          <w:sz w:val="32"/>
          <w:szCs w:val="32"/>
        </w:rPr>
        <w:t xml:space="preserve"> Custom Access concept</w:t>
      </w:r>
    </w:p>
    <w:p w14:paraId="35FA31DF" w14:textId="77777777" w:rsidR="004271DE" w:rsidRPr="004271DE" w:rsidRDefault="004271DE" w:rsidP="004271DE">
      <w:pPr>
        <w:rPr>
          <w:sz w:val="32"/>
          <w:szCs w:val="32"/>
        </w:rPr>
      </w:pPr>
    </w:p>
    <w:p w14:paraId="5A5812D3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rFonts w:ascii="Segoe UI Symbol" w:hAnsi="Segoe UI Symbol" w:cs="Segoe UI Symbol"/>
          <w:sz w:val="32"/>
          <w:szCs w:val="32"/>
        </w:rPr>
        <w:t>☐</w:t>
      </w:r>
      <w:r w:rsidRPr="004271DE">
        <w:rPr>
          <w:sz w:val="32"/>
          <w:szCs w:val="32"/>
        </w:rPr>
        <w:t xml:space="preserve"> Parent/Child permission concept</w:t>
      </w:r>
    </w:p>
    <w:p w14:paraId="7FD7082F" w14:textId="77777777" w:rsidR="004271DE" w:rsidRPr="004271DE" w:rsidRDefault="004271DE" w:rsidP="004271DE">
      <w:pPr>
        <w:rPr>
          <w:sz w:val="32"/>
          <w:szCs w:val="32"/>
        </w:rPr>
      </w:pPr>
    </w:p>
    <w:p w14:paraId="7761E39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rFonts w:ascii="Segoe UI Symbol" w:hAnsi="Segoe UI Symbol" w:cs="Segoe UI Symbol"/>
          <w:sz w:val="32"/>
          <w:szCs w:val="32"/>
        </w:rPr>
        <w:t>☐</w:t>
      </w:r>
      <w:r w:rsidRPr="004271DE">
        <w:rPr>
          <w:sz w:val="32"/>
          <w:szCs w:val="32"/>
        </w:rPr>
        <w:t xml:space="preserve"> Column-security considerations</w:t>
      </w:r>
    </w:p>
    <w:p w14:paraId="0165F7A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68870FAC">
          <v:rect id="_x0000_i4174" style="width:0;height:1.5pt" o:hralign="center" o:hrstd="t" o:hr="t" fillcolor="#a0a0a0" stroked="f"/>
        </w:pict>
      </w:r>
    </w:p>
    <w:p w14:paraId="3FDA474A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321. Production</w:t>
      </w:r>
    </w:p>
    <w:p w14:paraId="33EDAD43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rFonts w:ascii="Segoe UI Symbol" w:hAnsi="Segoe UI Symbol" w:cs="Segoe UI Symbol"/>
          <w:sz w:val="32"/>
          <w:szCs w:val="32"/>
        </w:rPr>
        <w:t>☐</w:t>
      </w:r>
      <w:r w:rsidRPr="004271DE">
        <w:rPr>
          <w:sz w:val="32"/>
          <w:szCs w:val="32"/>
        </w:rPr>
        <w:t xml:space="preserve"> Site visibility reviewed</w:t>
      </w:r>
    </w:p>
    <w:p w14:paraId="401CBE4E" w14:textId="77777777" w:rsidR="004271DE" w:rsidRPr="004271DE" w:rsidRDefault="004271DE" w:rsidP="004271DE">
      <w:pPr>
        <w:rPr>
          <w:sz w:val="32"/>
          <w:szCs w:val="32"/>
        </w:rPr>
      </w:pPr>
    </w:p>
    <w:p w14:paraId="29BD7D72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rFonts w:ascii="Segoe UI Symbol" w:hAnsi="Segoe UI Symbol" w:cs="Segoe UI Symbol"/>
          <w:sz w:val="32"/>
          <w:szCs w:val="32"/>
        </w:rPr>
        <w:t>☐</w:t>
      </w:r>
      <w:r w:rsidRPr="004271DE">
        <w:rPr>
          <w:sz w:val="32"/>
          <w:szCs w:val="32"/>
        </w:rPr>
        <w:t xml:space="preserve"> Security scan concept</w:t>
      </w:r>
    </w:p>
    <w:p w14:paraId="65824059" w14:textId="77777777" w:rsidR="004271DE" w:rsidRPr="004271DE" w:rsidRDefault="004271DE" w:rsidP="004271DE">
      <w:pPr>
        <w:rPr>
          <w:sz w:val="32"/>
          <w:szCs w:val="32"/>
        </w:rPr>
      </w:pPr>
    </w:p>
    <w:p w14:paraId="50EB908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rFonts w:ascii="Segoe UI Symbol" w:hAnsi="Segoe UI Symbol" w:cs="Segoe UI Symbol"/>
          <w:sz w:val="32"/>
          <w:szCs w:val="32"/>
        </w:rPr>
        <w:t>☐</w:t>
      </w:r>
      <w:r w:rsidRPr="004271DE">
        <w:rPr>
          <w:sz w:val="32"/>
          <w:szCs w:val="32"/>
        </w:rPr>
        <w:t xml:space="preserve"> WAF concept</w:t>
      </w:r>
    </w:p>
    <w:p w14:paraId="7814E1C9" w14:textId="77777777" w:rsidR="004271DE" w:rsidRPr="004271DE" w:rsidRDefault="004271DE" w:rsidP="004271DE">
      <w:pPr>
        <w:rPr>
          <w:sz w:val="32"/>
          <w:szCs w:val="32"/>
        </w:rPr>
      </w:pPr>
    </w:p>
    <w:p w14:paraId="5426CC30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rFonts w:ascii="Segoe UI Symbol" w:hAnsi="Segoe UI Symbol" w:cs="Segoe UI Symbol"/>
          <w:sz w:val="32"/>
          <w:szCs w:val="32"/>
        </w:rPr>
        <w:t>☐</w:t>
      </w:r>
      <w:r w:rsidRPr="004271DE">
        <w:rPr>
          <w:sz w:val="32"/>
          <w:szCs w:val="32"/>
        </w:rPr>
        <w:t xml:space="preserve"> Privacy reviewed</w:t>
      </w:r>
    </w:p>
    <w:p w14:paraId="6F742421" w14:textId="77777777" w:rsidR="004271DE" w:rsidRPr="004271DE" w:rsidRDefault="004271DE" w:rsidP="004271DE">
      <w:pPr>
        <w:rPr>
          <w:sz w:val="32"/>
          <w:szCs w:val="32"/>
        </w:rPr>
      </w:pPr>
    </w:p>
    <w:p w14:paraId="559AE5E5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rFonts w:ascii="Segoe UI Symbol" w:hAnsi="Segoe UI Symbol" w:cs="Segoe UI Symbol"/>
          <w:sz w:val="32"/>
          <w:szCs w:val="32"/>
        </w:rPr>
        <w:t>☐</w:t>
      </w:r>
      <w:r w:rsidRPr="004271DE">
        <w:rPr>
          <w:sz w:val="32"/>
          <w:szCs w:val="32"/>
        </w:rPr>
        <w:t xml:space="preserve"> Least privilege review</w:t>
      </w:r>
    </w:p>
    <w:p w14:paraId="32726F37" w14:textId="77777777" w:rsidR="004271DE" w:rsidRPr="004271DE" w:rsidRDefault="004271DE" w:rsidP="004271DE">
      <w:pPr>
        <w:rPr>
          <w:sz w:val="32"/>
          <w:szCs w:val="32"/>
        </w:rPr>
      </w:pPr>
    </w:p>
    <w:p w14:paraId="6B214F78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rFonts w:ascii="Segoe UI Symbol" w:hAnsi="Segoe UI Symbol" w:cs="Segoe UI Symbol"/>
          <w:sz w:val="32"/>
          <w:szCs w:val="32"/>
        </w:rPr>
        <w:t>☐</w:t>
      </w:r>
      <w:r w:rsidRPr="004271DE">
        <w:rPr>
          <w:sz w:val="32"/>
          <w:szCs w:val="32"/>
        </w:rPr>
        <w:t xml:space="preserve"> Security regression plan</w:t>
      </w:r>
    </w:p>
    <w:p w14:paraId="77F29B2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20711978">
          <v:rect id="_x0000_i4175" style="width:0;height:1.5pt" o:hralign="center" o:hrstd="t" o:hr="t" fillcolor="#a0a0a0" stroked="f"/>
        </w:pict>
      </w:r>
    </w:p>
    <w:p w14:paraId="31377BBE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DQ — DELIVERABLES</w:t>
      </w:r>
    </w:p>
    <w:p w14:paraId="3892E7A3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322. Deliverable 1</w:t>
      </w:r>
    </w:p>
    <w:p w14:paraId="76CD3A38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Screenshot:</w:t>
      </w:r>
    </w:p>
    <w:p w14:paraId="3A3F66A9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Vendor Applicant Web Role.</w:t>
      </w:r>
    </w:p>
    <w:p w14:paraId="2D52460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2DEADE39">
          <v:rect id="_x0000_i4176" style="width:0;height:1.5pt" o:hralign="center" o:hrstd="t" o:hr="t" fillcolor="#a0a0a0" stroked="f"/>
        </w:pict>
      </w:r>
    </w:p>
    <w:p w14:paraId="48552BD8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323. Deliverable 2</w:t>
      </w:r>
    </w:p>
    <w:p w14:paraId="067FEB3E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Screenshot:</w:t>
      </w:r>
    </w:p>
    <w:p w14:paraId="747060F8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Contact with Vendor Applicant Role.</w:t>
      </w:r>
    </w:p>
    <w:p w14:paraId="1644F3D2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265BEB14">
          <v:rect id="_x0000_i4177" style="width:0;height:1.5pt" o:hralign="center" o:hrstd="t" o:hr="t" fillcolor="#a0a0a0" stroked="f"/>
        </w:pict>
      </w:r>
    </w:p>
    <w:p w14:paraId="6E4A7E27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324. Deliverable 3</w:t>
      </w:r>
    </w:p>
    <w:p w14:paraId="3AD68738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Screenshot:</w:t>
      </w:r>
    </w:p>
    <w:p w14:paraId="530E3C4B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Vendor Application Table Permission.</w:t>
      </w:r>
    </w:p>
    <w:p w14:paraId="642BF7F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Must show:</w:t>
      </w:r>
    </w:p>
    <w:p w14:paraId="05D5909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Contact Access</w:t>
      </w:r>
    </w:p>
    <w:p w14:paraId="6D187EA4" w14:textId="77777777" w:rsidR="004271DE" w:rsidRPr="004271DE" w:rsidRDefault="004271DE" w:rsidP="004271DE">
      <w:pPr>
        <w:rPr>
          <w:sz w:val="32"/>
          <w:szCs w:val="32"/>
        </w:rPr>
      </w:pPr>
    </w:p>
    <w:p w14:paraId="5FBF439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Create</w:t>
      </w:r>
    </w:p>
    <w:p w14:paraId="479145AF" w14:textId="77777777" w:rsidR="004271DE" w:rsidRPr="004271DE" w:rsidRDefault="004271DE" w:rsidP="004271DE">
      <w:pPr>
        <w:rPr>
          <w:sz w:val="32"/>
          <w:szCs w:val="32"/>
        </w:rPr>
      </w:pPr>
    </w:p>
    <w:p w14:paraId="2B2B2324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Read</w:t>
      </w:r>
    </w:p>
    <w:p w14:paraId="30EFEA61" w14:textId="77777777" w:rsidR="004271DE" w:rsidRPr="004271DE" w:rsidRDefault="004271DE" w:rsidP="004271DE">
      <w:pPr>
        <w:rPr>
          <w:sz w:val="32"/>
          <w:szCs w:val="32"/>
        </w:rPr>
      </w:pPr>
    </w:p>
    <w:p w14:paraId="7EFF5DF5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Vendor Applicant</w:t>
      </w:r>
    </w:p>
    <w:p w14:paraId="25C46E3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2F5624D9">
          <v:rect id="_x0000_i4178" style="width:0;height:1.5pt" o:hralign="center" o:hrstd="t" o:hr="t" fillcolor="#a0a0a0" stroked="f"/>
        </w:pict>
      </w:r>
    </w:p>
    <w:p w14:paraId="7BC56209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325. Deliverable 4</w:t>
      </w:r>
    </w:p>
    <w:p w14:paraId="5E4EF19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Screenshot:</w:t>
      </w:r>
    </w:p>
    <w:p w14:paraId="15975E04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Applicant Contact relationship.</w:t>
      </w:r>
    </w:p>
    <w:p w14:paraId="6AFE745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16D076B8">
          <v:rect id="_x0000_i4179" style="width:0;height:1.5pt" o:hralign="center" o:hrstd="t" o:hr="t" fillcolor="#a0a0a0" stroked="f"/>
        </w:pict>
      </w:r>
    </w:p>
    <w:p w14:paraId="3EC283AD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326. Deliverable 5</w:t>
      </w:r>
    </w:p>
    <w:p w14:paraId="47425BB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Screenshot:</w:t>
      </w:r>
    </w:p>
    <w:p w14:paraId="57C63DF8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Register Page Permission.</w:t>
      </w:r>
    </w:p>
    <w:p w14:paraId="6B444AE7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56673B2C">
          <v:rect id="_x0000_i4180" style="width:0;height:1.5pt" o:hralign="center" o:hrstd="t" o:hr="t" fillcolor="#a0a0a0" stroked="f"/>
        </w:pict>
      </w:r>
    </w:p>
    <w:p w14:paraId="35FA6AC4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327. Deliverable 6</w:t>
      </w:r>
    </w:p>
    <w:p w14:paraId="62DEBBF1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Screenshot:</w:t>
      </w:r>
    </w:p>
    <w:p w14:paraId="15DCE51E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My Applications Page Permission.</w:t>
      </w:r>
    </w:p>
    <w:p w14:paraId="564E7E33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5155E804">
          <v:rect id="_x0000_i4181" style="width:0;height:1.5pt" o:hralign="center" o:hrstd="t" o:hr="t" fillcolor="#a0a0a0" stroked="f"/>
        </w:pict>
      </w:r>
    </w:p>
    <w:p w14:paraId="1C4C3D40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328. Deliverable 7</w:t>
      </w:r>
    </w:p>
    <w:p w14:paraId="33D6881B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Screenshot:</w:t>
      </w:r>
    </w:p>
    <w:p w14:paraId="48305511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Vendor A My Applications.</w:t>
      </w:r>
    </w:p>
    <w:p w14:paraId="013C3E2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67B2C3E8">
          <v:rect id="_x0000_i4182" style="width:0;height:1.5pt" o:hralign="center" o:hrstd="t" o:hr="t" fillcolor="#a0a0a0" stroked="f"/>
        </w:pict>
      </w:r>
    </w:p>
    <w:p w14:paraId="7F2A0562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329. Deliverable 8</w:t>
      </w:r>
    </w:p>
    <w:p w14:paraId="0A1D73E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lastRenderedPageBreak/>
        <w:t>Screenshot:</w:t>
      </w:r>
    </w:p>
    <w:p w14:paraId="26F4D25E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Vendor B My Applications.</w:t>
      </w:r>
    </w:p>
    <w:p w14:paraId="19372B61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50128F0B">
          <v:rect id="_x0000_i4183" style="width:0;height:1.5pt" o:hralign="center" o:hrstd="t" o:hr="t" fillcolor="#a0a0a0" stroked="f"/>
        </w:pict>
      </w:r>
    </w:p>
    <w:p w14:paraId="7487E9CC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330. Deliverable 9</w:t>
      </w:r>
    </w:p>
    <w:p w14:paraId="1D2134D7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Proof:</w:t>
      </w:r>
    </w:p>
    <w:p w14:paraId="1DF4EE28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Vendor A cannot access Vendor B record.</w:t>
      </w:r>
    </w:p>
    <w:p w14:paraId="5861240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73068B2F">
          <v:rect id="_x0000_i4184" style="width:0;height:1.5pt" o:hralign="center" o:hrstd="t" o:hr="t" fillcolor="#a0a0a0" stroked="f"/>
        </w:pict>
      </w:r>
    </w:p>
    <w:p w14:paraId="21B04D41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331. Deliverable 10</w:t>
      </w:r>
    </w:p>
    <w:p w14:paraId="0390843E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Proof:</w:t>
      </w:r>
    </w:p>
    <w:p w14:paraId="5A2DF8E4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Anonymous user cannot access Vendor Applications.</w:t>
      </w:r>
    </w:p>
    <w:p w14:paraId="30B22FC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5D168362">
          <v:rect id="_x0000_i4185" style="width:0;height:1.5pt" o:hralign="center" o:hrstd="t" o:hr="t" fillcolor="#a0a0a0" stroked="f"/>
        </w:pict>
      </w:r>
    </w:p>
    <w:p w14:paraId="3EDF9CD1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332. Deliverable 11</w:t>
      </w:r>
    </w:p>
    <w:p w14:paraId="238FC842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Submit:</w:t>
      </w:r>
    </w:p>
    <w:p w14:paraId="5E0246A5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Security Matrix.</w:t>
      </w:r>
    </w:p>
    <w:p w14:paraId="185D0A6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43BB2370">
          <v:rect id="_x0000_i4186" style="width:0;height:1.5pt" o:hralign="center" o:hrstd="t" o:hr="t" fillcolor="#a0a0a0" stroked="f"/>
        </w:pict>
      </w:r>
    </w:p>
    <w:p w14:paraId="4464B875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333. Deliverable 12</w:t>
      </w:r>
    </w:p>
    <w:p w14:paraId="67052C54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Submit:</w:t>
      </w:r>
    </w:p>
    <w:p w14:paraId="4C828BD3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Threat Model</w:t>
      </w:r>
    </w:p>
    <w:p w14:paraId="473AFA6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containing at least:</w:t>
      </w:r>
    </w:p>
    <w:p w14:paraId="3CA58967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Anonymous access</w:t>
      </w:r>
    </w:p>
    <w:p w14:paraId="3595068A" w14:textId="77777777" w:rsidR="004271DE" w:rsidRPr="004271DE" w:rsidRDefault="004271DE" w:rsidP="004271DE">
      <w:pPr>
        <w:rPr>
          <w:sz w:val="32"/>
          <w:szCs w:val="32"/>
        </w:rPr>
      </w:pPr>
    </w:p>
    <w:p w14:paraId="3128B8F8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Cross-vendor access</w:t>
      </w:r>
    </w:p>
    <w:p w14:paraId="024CDDF6" w14:textId="77777777" w:rsidR="004271DE" w:rsidRPr="004271DE" w:rsidRDefault="004271DE" w:rsidP="004271DE">
      <w:pPr>
        <w:rPr>
          <w:sz w:val="32"/>
          <w:szCs w:val="32"/>
        </w:rPr>
      </w:pPr>
    </w:p>
    <w:p w14:paraId="59EBCE01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URL manipulation</w:t>
      </w:r>
    </w:p>
    <w:p w14:paraId="464AD994" w14:textId="77777777" w:rsidR="004271DE" w:rsidRPr="004271DE" w:rsidRDefault="004271DE" w:rsidP="004271DE">
      <w:pPr>
        <w:rPr>
          <w:sz w:val="32"/>
          <w:szCs w:val="32"/>
        </w:rPr>
      </w:pPr>
    </w:p>
    <w:p w14:paraId="4089CBB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Excessive privileges</w:t>
      </w:r>
    </w:p>
    <w:p w14:paraId="015A3515" w14:textId="77777777" w:rsidR="004271DE" w:rsidRPr="004271DE" w:rsidRDefault="004271DE" w:rsidP="004271DE">
      <w:pPr>
        <w:rPr>
          <w:sz w:val="32"/>
          <w:szCs w:val="32"/>
        </w:rPr>
      </w:pPr>
    </w:p>
    <w:p w14:paraId="7CB3202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Internal data exposure</w:t>
      </w:r>
    </w:p>
    <w:p w14:paraId="7EE62501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7D4B5B8C">
          <v:rect id="_x0000_i4187" style="width:0;height:1.5pt" o:hralign="center" o:hrstd="t" o:hr="t" fillcolor="#a0a0a0" stroked="f"/>
        </w:pict>
      </w:r>
    </w:p>
    <w:p w14:paraId="5E2687D4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334. Deliverable 13</w:t>
      </w:r>
    </w:p>
    <w:p w14:paraId="0735C29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Explain:</w:t>
      </w:r>
    </w:p>
    <w:p w14:paraId="34769D8E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Contact Access vs Account Access.</w:t>
      </w:r>
    </w:p>
    <w:p w14:paraId="458718BE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4F03FE39">
          <v:rect id="_x0000_i4188" style="width:0;height:1.5pt" o:hralign="center" o:hrstd="t" o:hr="t" fillcolor="#a0a0a0" stroked="f"/>
        </w:pict>
      </w:r>
    </w:p>
    <w:p w14:paraId="6ACD07CA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335. Deliverable 14</w:t>
      </w:r>
    </w:p>
    <w:p w14:paraId="56B0B742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Explain:</w:t>
      </w:r>
    </w:p>
    <w:p w14:paraId="547347F3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Page Permission vs Table Permission.</w:t>
      </w:r>
    </w:p>
    <w:p w14:paraId="659C217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673CADFE">
          <v:rect id="_x0000_i4189" style="width:0;height:1.5pt" o:hralign="center" o:hrstd="t" o:hr="t" fillcolor="#a0a0a0" stroked="f"/>
        </w:pict>
      </w:r>
    </w:p>
    <w:p w14:paraId="31BD03E3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336. Deliverable 15</w:t>
      </w:r>
    </w:p>
    <w:p w14:paraId="3B4AE8A4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Submit:</w:t>
      </w:r>
    </w:p>
    <w:p w14:paraId="43CBB8DD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Vendor Registration Portal v1.0 — Secure Baseline.</w:t>
      </w:r>
    </w:p>
    <w:p w14:paraId="797FD597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1DEBC896">
          <v:rect id="_x0000_i4190" style="width:0;height:1.5pt" o:hralign="center" o:hrstd="t" o:hr="t" fillcolor="#a0a0a0" stroked="f"/>
        </w:pict>
      </w:r>
    </w:p>
    <w:p w14:paraId="383203DB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DR — ASSESSMENT RUBRIC</w:t>
      </w:r>
    </w:p>
    <w:p w14:paraId="71CAC817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337. Day 22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5"/>
        <w:gridCol w:w="1025"/>
      </w:tblGrid>
      <w:tr w:rsidR="004271DE" w:rsidRPr="004271DE" w14:paraId="73C246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6B0AE7" w14:textId="77777777" w:rsidR="004271DE" w:rsidRPr="004271DE" w:rsidRDefault="004271DE" w:rsidP="004271DE">
            <w:pPr>
              <w:rPr>
                <w:b/>
                <w:bCs/>
                <w:sz w:val="32"/>
                <w:szCs w:val="32"/>
              </w:rPr>
            </w:pPr>
            <w:r w:rsidRPr="004271DE">
              <w:rPr>
                <w:b/>
                <w:bCs/>
                <w:sz w:val="32"/>
                <w:szCs w:val="32"/>
              </w:rPr>
              <w:lastRenderedPageBreak/>
              <w:t>Area</w:t>
            </w:r>
          </w:p>
        </w:tc>
        <w:tc>
          <w:tcPr>
            <w:tcW w:w="0" w:type="auto"/>
            <w:vAlign w:val="center"/>
            <w:hideMark/>
          </w:tcPr>
          <w:p w14:paraId="248DECCD" w14:textId="77777777" w:rsidR="004271DE" w:rsidRPr="004271DE" w:rsidRDefault="004271DE" w:rsidP="004271DE">
            <w:pPr>
              <w:rPr>
                <w:b/>
                <w:bCs/>
                <w:sz w:val="32"/>
                <w:szCs w:val="32"/>
              </w:rPr>
            </w:pPr>
            <w:r w:rsidRPr="004271DE">
              <w:rPr>
                <w:b/>
                <w:bCs/>
                <w:sz w:val="32"/>
                <w:szCs w:val="32"/>
              </w:rPr>
              <w:t>Points</w:t>
            </w:r>
          </w:p>
        </w:tc>
      </w:tr>
      <w:tr w:rsidR="004271DE" w:rsidRPr="004271DE" w14:paraId="64FE7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0D1CB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Security Architecture</w:t>
            </w:r>
          </w:p>
        </w:tc>
        <w:tc>
          <w:tcPr>
            <w:tcW w:w="0" w:type="auto"/>
            <w:vAlign w:val="center"/>
            <w:hideMark/>
          </w:tcPr>
          <w:p w14:paraId="291D52CE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10</w:t>
            </w:r>
          </w:p>
        </w:tc>
      </w:tr>
      <w:tr w:rsidR="004271DE" w:rsidRPr="004271DE" w14:paraId="43BB06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CBF82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Identity / Contacts</w:t>
            </w:r>
          </w:p>
        </w:tc>
        <w:tc>
          <w:tcPr>
            <w:tcW w:w="0" w:type="auto"/>
            <w:vAlign w:val="center"/>
            <w:hideMark/>
          </w:tcPr>
          <w:p w14:paraId="255B899D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10</w:t>
            </w:r>
          </w:p>
        </w:tc>
      </w:tr>
      <w:tr w:rsidR="004271DE" w:rsidRPr="004271DE" w14:paraId="1C5AD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32B02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Web Roles</w:t>
            </w:r>
          </w:p>
        </w:tc>
        <w:tc>
          <w:tcPr>
            <w:tcW w:w="0" w:type="auto"/>
            <w:vAlign w:val="center"/>
            <w:hideMark/>
          </w:tcPr>
          <w:p w14:paraId="3DF5DE38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15</w:t>
            </w:r>
          </w:p>
        </w:tc>
      </w:tr>
      <w:tr w:rsidR="004271DE" w:rsidRPr="004271DE" w14:paraId="2FCCB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5CEBF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Table Permissions</w:t>
            </w:r>
          </w:p>
        </w:tc>
        <w:tc>
          <w:tcPr>
            <w:tcW w:w="0" w:type="auto"/>
            <w:vAlign w:val="center"/>
            <w:hideMark/>
          </w:tcPr>
          <w:p w14:paraId="6DE97224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20</w:t>
            </w:r>
          </w:p>
        </w:tc>
      </w:tr>
      <w:tr w:rsidR="004271DE" w:rsidRPr="004271DE" w14:paraId="3FB65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45476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Contact Record Security</w:t>
            </w:r>
          </w:p>
        </w:tc>
        <w:tc>
          <w:tcPr>
            <w:tcW w:w="0" w:type="auto"/>
            <w:vAlign w:val="center"/>
            <w:hideMark/>
          </w:tcPr>
          <w:p w14:paraId="47591639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10</w:t>
            </w:r>
          </w:p>
        </w:tc>
      </w:tr>
      <w:tr w:rsidR="004271DE" w:rsidRPr="004271DE" w14:paraId="670F59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AB01A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Page Permissions</w:t>
            </w:r>
          </w:p>
        </w:tc>
        <w:tc>
          <w:tcPr>
            <w:tcW w:w="0" w:type="auto"/>
            <w:vAlign w:val="center"/>
            <w:hideMark/>
          </w:tcPr>
          <w:p w14:paraId="64E2ACE2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10</w:t>
            </w:r>
          </w:p>
        </w:tc>
      </w:tr>
      <w:tr w:rsidR="004271DE" w:rsidRPr="004271DE" w14:paraId="4370D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2D5B0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Least Privilege</w:t>
            </w:r>
          </w:p>
        </w:tc>
        <w:tc>
          <w:tcPr>
            <w:tcW w:w="0" w:type="auto"/>
            <w:vAlign w:val="center"/>
            <w:hideMark/>
          </w:tcPr>
          <w:p w14:paraId="632CA989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5</w:t>
            </w:r>
          </w:p>
        </w:tc>
      </w:tr>
      <w:tr w:rsidR="004271DE" w:rsidRPr="004271DE" w14:paraId="082A7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77A94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Two-User Security Testing</w:t>
            </w:r>
          </w:p>
        </w:tc>
        <w:tc>
          <w:tcPr>
            <w:tcW w:w="0" w:type="auto"/>
            <w:vAlign w:val="center"/>
            <w:hideMark/>
          </w:tcPr>
          <w:p w14:paraId="0EB6716F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10</w:t>
            </w:r>
          </w:p>
        </w:tc>
      </w:tr>
      <w:tr w:rsidR="004271DE" w:rsidRPr="004271DE" w14:paraId="45EC5A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4DFCD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Threat Modeling</w:t>
            </w:r>
          </w:p>
        </w:tc>
        <w:tc>
          <w:tcPr>
            <w:tcW w:w="0" w:type="auto"/>
            <w:vAlign w:val="center"/>
            <w:hideMark/>
          </w:tcPr>
          <w:p w14:paraId="4D4AB41B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5</w:t>
            </w:r>
          </w:p>
        </w:tc>
      </w:tr>
      <w:tr w:rsidR="004271DE" w:rsidRPr="004271DE" w14:paraId="32852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BD9C0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Production Security Review</w:t>
            </w:r>
          </w:p>
        </w:tc>
        <w:tc>
          <w:tcPr>
            <w:tcW w:w="0" w:type="auto"/>
            <w:vAlign w:val="center"/>
            <w:hideMark/>
          </w:tcPr>
          <w:p w14:paraId="39BD6980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sz w:val="32"/>
                <w:szCs w:val="32"/>
              </w:rPr>
              <w:t>5</w:t>
            </w:r>
          </w:p>
        </w:tc>
      </w:tr>
      <w:tr w:rsidR="004271DE" w:rsidRPr="004271DE" w14:paraId="2F4CBC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C5A9D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b/>
                <w:bCs/>
                <w:sz w:val="32"/>
                <w:szCs w:val="32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E4D1C8A" w14:textId="77777777" w:rsidR="004271DE" w:rsidRPr="004271DE" w:rsidRDefault="004271DE" w:rsidP="004271DE">
            <w:pPr>
              <w:rPr>
                <w:sz w:val="32"/>
                <w:szCs w:val="32"/>
              </w:rPr>
            </w:pPr>
            <w:r w:rsidRPr="004271DE">
              <w:rPr>
                <w:b/>
                <w:bCs/>
                <w:sz w:val="32"/>
                <w:szCs w:val="32"/>
              </w:rPr>
              <w:t>100</w:t>
            </w:r>
          </w:p>
        </w:tc>
      </w:tr>
    </w:tbl>
    <w:p w14:paraId="2DE31AA5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797AD7C3">
          <v:rect id="_x0000_i4191" style="width:0;height:1.5pt" o:hralign="center" o:hrstd="t" o:hr="t" fillcolor="#a0a0a0" stroked="f"/>
        </w:pict>
      </w:r>
    </w:p>
    <w:p w14:paraId="7C820421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338. Excellent Submission</w:t>
      </w:r>
    </w:p>
    <w:p w14:paraId="22E55E2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 strong student should:</w:t>
      </w:r>
    </w:p>
    <w:p w14:paraId="545AA54F" w14:textId="77777777" w:rsidR="004271DE" w:rsidRPr="004271DE" w:rsidRDefault="004271DE" w:rsidP="004271DE">
      <w:pPr>
        <w:numPr>
          <w:ilvl w:val="0"/>
          <w:numId w:val="36"/>
        </w:numPr>
        <w:rPr>
          <w:sz w:val="32"/>
          <w:szCs w:val="32"/>
        </w:rPr>
      </w:pPr>
      <w:r w:rsidRPr="004271DE">
        <w:rPr>
          <w:sz w:val="32"/>
          <w:szCs w:val="32"/>
        </w:rPr>
        <w:t>Distinguish authentication from authorization</w:t>
      </w:r>
    </w:p>
    <w:p w14:paraId="3484B40C" w14:textId="77777777" w:rsidR="004271DE" w:rsidRPr="004271DE" w:rsidRDefault="004271DE" w:rsidP="004271DE">
      <w:pPr>
        <w:numPr>
          <w:ilvl w:val="0"/>
          <w:numId w:val="36"/>
        </w:numPr>
        <w:rPr>
          <w:sz w:val="32"/>
          <w:szCs w:val="32"/>
        </w:rPr>
      </w:pPr>
      <w:r w:rsidRPr="004271DE">
        <w:rPr>
          <w:sz w:val="32"/>
          <w:szCs w:val="32"/>
        </w:rPr>
        <w:t>Explain Contact-based identity</w:t>
      </w:r>
    </w:p>
    <w:p w14:paraId="61FBFCDC" w14:textId="77777777" w:rsidR="004271DE" w:rsidRPr="004271DE" w:rsidRDefault="004271DE" w:rsidP="004271DE">
      <w:pPr>
        <w:numPr>
          <w:ilvl w:val="0"/>
          <w:numId w:val="36"/>
        </w:numPr>
        <w:rPr>
          <w:sz w:val="32"/>
          <w:szCs w:val="32"/>
        </w:rPr>
      </w:pPr>
      <w:r w:rsidRPr="004271DE">
        <w:rPr>
          <w:sz w:val="32"/>
          <w:szCs w:val="32"/>
        </w:rPr>
        <w:t>Create explicit Web Roles</w:t>
      </w:r>
    </w:p>
    <w:p w14:paraId="1B206F39" w14:textId="77777777" w:rsidR="004271DE" w:rsidRPr="004271DE" w:rsidRDefault="004271DE" w:rsidP="004271DE">
      <w:pPr>
        <w:numPr>
          <w:ilvl w:val="0"/>
          <w:numId w:val="36"/>
        </w:numPr>
        <w:rPr>
          <w:sz w:val="32"/>
          <w:szCs w:val="32"/>
        </w:rPr>
      </w:pPr>
      <w:r w:rsidRPr="004271DE">
        <w:rPr>
          <w:sz w:val="32"/>
          <w:szCs w:val="32"/>
        </w:rPr>
        <w:t>Audit default roles</w:t>
      </w:r>
    </w:p>
    <w:p w14:paraId="46579561" w14:textId="77777777" w:rsidR="004271DE" w:rsidRPr="004271DE" w:rsidRDefault="004271DE" w:rsidP="004271DE">
      <w:pPr>
        <w:numPr>
          <w:ilvl w:val="0"/>
          <w:numId w:val="36"/>
        </w:numPr>
        <w:rPr>
          <w:sz w:val="32"/>
          <w:szCs w:val="32"/>
        </w:rPr>
      </w:pPr>
      <w:r w:rsidRPr="004271DE">
        <w:rPr>
          <w:sz w:val="32"/>
          <w:szCs w:val="32"/>
        </w:rPr>
        <w:t>Understand cumulative permissions</w:t>
      </w:r>
    </w:p>
    <w:p w14:paraId="290A8281" w14:textId="77777777" w:rsidR="004271DE" w:rsidRPr="004271DE" w:rsidRDefault="004271DE" w:rsidP="004271DE">
      <w:pPr>
        <w:numPr>
          <w:ilvl w:val="0"/>
          <w:numId w:val="36"/>
        </w:numPr>
        <w:rPr>
          <w:sz w:val="32"/>
          <w:szCs w:val="32"/>
        </w:rPr>
      </w:pPr>
      <w:r w:rsidRPr="004271DE">
        <w:rPr>
          <w:sz w:val="32"/>
          <w:szCs w:val="32"/>
        </w:rPr>
        <w:lastRenderedPageBreak/>
        <w:t>Use Contact Access correctly</w:t>
      </w:r>
    </w:p>
    <w:p w14:paraId="133D67A8" w14:textId="77777777" w:rsidR="004271DE" w:rsidRPr="004271DE" w:rsidRDefault="004271DE" w:rsidP="004271DE">
      <w:pPr>
        <w:numPr>
          <w:ilvl w:val="0"/>
          <w:numId w:val="36"/>
        </w:numPr>
        <w:rPr>
          <w:sz w:val="32"/>
          <w:szCs w:val="32"/>
        </w:rPr>
      </w:pPr>
      <w:r w:rsidRPr="004271DE">
        <w:rPr>
          <w:sz w:val="32"/>
          <w:szCs w:val="32"/>
        </w:rPr>
        <w:t>Avoid Global access for private business records</w:t>
      </w:r>
    </w:p>
    <w:p w14:paraId="35BE54E0" w14:textId="77777777" w:rsidR="004271DE" w:rsidRPr="004271DE" w:rsidRDefault="004271DE" w:rsidP="004271DE">
      <w:pPr>
        <w:numPr>
          <w:ilvl w:val="0"/>
          <w:numId w:val="36"/>
        </w:numPr>
        <w:rPr>
          <w:sz w:val="32"/>
          <w:szCs w:val="32"/>
        </w:rPr>
      </w:pPr>
      <w:r w:rsidRPr="004271DE">
        <w:rPr>
          <w:sz w:val="32"/>
          <w:szCs w:val="32"/>
        </w:rPr>
        <w:t>Apply least privilege</w:t>
      </w:r>
    </w:p>
    <w:p w14:paraId="61CADBBB" w14:textId="77777777" w:rsidR="004271DE" w:rsidRPr="004271DE" w:rsidRDefault="004271DE" w:rsidP="004271DE">
      <w:pPr>
        <w:numPr>
          <w:ilvl w:val="0"/>
          <w:numId w:val="36"/>
        </w:numPr>
        <w:rPr>
          <w:sz w:val="32"/>
          <w:szCs w:val="32"/>
        </w:rPr>
      </w:pPr>
      <w:r w:rsidRPr="004271DE">
        <w:rPr>
          <w:sz w:val="32"/>
          <w:szCs w:val="32"/>
        </w:rPr>
        <w:t>Remove unnecessary Write/Delete access</w:t>
      </w:r>
    </w:p>
    <w:p w14:paraId="3E5C8447" w14:textId="77777777" w:rsidR="004271DE" w:rsidRPr="004271DE" w:rsidRDefault="004271DE" w:rsidP="004271DE">
      <w:pPr>
        <w:numPr>
          <w:ilvl w:val="0"/>
          <w:numId w:val="36"/>
        </w:numPr>
        <w:rPr>
          <w:sz w:val="32"/>
          <w:szCs w:val="32"/>
        </w:rPr>
      </w:pPr>
      <w:r w:rsidRPr="004271DE">
        <w:rPr>
          <w:sz w:val="32"/>
          <w:szCs w:val="32"/>
        </w:rPr>
        <w:t>Protect pages</w:t>
      </w:r>
    </w:p>
    <w:p w14:paraId="7E4B6E7B" w14:textId="77777777" w:rsidR="004271DE" w:rsidRPr="004271DE" w:rsidRDefault="004271DE" w:rsidP="004271DE">
      <w:pPr>
        <w:numPr>
          <w:ilvl w:val="0"/>
          <w:numId w:val="36"/>
        </w:numPr>
        <w:rPr>
          <w:sz w:val="32"/>
          <w:szCs w:val="32"/>
        </w:rPr>
      </w:pPr>
      <w:r w:rsidRPr="004271DE">
        <w:rPr>
          <w:sz w:val="32"/>
          <w:szCs w:val="32"/>
        </w:rPr>
        <w:t>Protect data independently of pages</w:t>
      </w:r>
    </w:p>
    <w:p w14:paraId="2EDA6AF5" w14:textId="77777777" w:rsidR="004271DE" w:rsidRPr="004271DE" w:rsidRDefault="004271DE" w:rsidP="004271DE">
      <w:pPr>
        <w:numPr>
          <w:ilvl w:val="0"/>
          <w:numId w:val="36"/>
        </w:numPr>
        <w:rPr>
          <w:sz w:val="32"/>
          <w:szCs w:val="32"/>
        </w:rPr>
      </w:pPr>
      <w:r w:rsidRPr="004271DE">
        <w:rPr>
          <w:sz w:val="32"/>
          <w:szCs w:val="32"/>
        </w:rPr>
        <w:t>Test multiple users</w:t>
      </w:r>
    </w:p>
    <w:p w14:paraId="0C45FFAA" w14:textId="77777777" w:rsidR="004271DE" w:rsidRPr="004271DE" w:rsidRDefault="004271DE" w:rsidP="004271DE">
      <w:pPr>
        <w:numPr>
          <w:ilvl w:val="0"/>
          <w:numId w:val="36"/>
        </w:numPr>
        <w:rPr>
          <w:sz w:val="32"/>
          <w:szCs w:val="32"/>
        </w:rPr>
      </w:pPr>
      <w:r w:rsidRPr="004271DE">
        <w:rPr>
          <w:sz w:val="32"/>
          <w:szCs w:val="32"/>
        </w:rPr>
        <w:t>Attempt unauthorized record access</w:t>
      </w:r>
    </w:p>
    <w:p w14:paraId="746DDB3F" w14:textId="77777777" w:rsidR="004271DE" w:rsidRPr="004271DE" w:rsidRDefault="004271DE" w:rsidP="004271DE">
      <w:pPr>
        <w:numPr>
          <w:ilvl w:val="0"/>
          <w:numId w:val="36"/>
        </w:numPr>
        <w:rPr>
          <w:sz w:val="32"/>
          <w:szCs w:val="32"/>
        </w:rPr>
      </w:pPr>
      <w:r w:rsidRPr="004271DE">
        <w:rPr>
          <w:sz w:val="32"/>
          <w:szCs w:val="32"/>
        </w:rPr>
        <w:t>Test direct URLs</w:t>
      </w:r>
    </w:p>
    <w:p w14:paraId="3580EC75" w14:textId="77777777" w:rsidR="004271DE" w:rsidRPr="004271DE" w:rsidRDefault="004271DE" w:rsidP="004271DE">
      <w:pPr>
        <w:numPr>
          <w:ilvl w:val="0"/>
          <w:numId w:val="36"/>
        </w:numPr>
        <w:rPr>
          <w:sz w:val="32"/>
          <w:szCs w:val="32"/>
        </w:rPr>
      </w:pPr>
      <w:r w:rsidRPr="004271DE">
        <w:rPr>
          <w:sz w:val="32"/>
          <w:szCs w:val="32"/>
        </w:rPr>
        <w:t>Test signed-out scenarios</w:t>
      </w:r>
    </w:p>
    <w:p w14:paraId="2DFC25FD" w14:textId="77777777" w:rsidR="004271DE" w:rsidRPr="004271DE" w:rsidRDefault="004271DE" w:rsidP="004271DE">
      <w:pPr>
        <w:numPr>
          <w:ilvl w:val="0"/>
          <w:numId w:val="36"/>
        </w:numPr>
        <w:rPr>
          <w:sz w:val="32"/>
          <w:szCs w:val="32"/>
        </w:rPr>
      </w:pPr>
      <w:r w:rsidRPr="004271DE">
        <w:rPr>
          <w:sz w:val="32"/>
          <w:szCs w:val="32"/>
        </w:rPr>
        <w:t>Understand Account Access</w:t>
      </w:r>
    </w:p>
    <w:p w14:paraId="3D4A1A73" w14:textId="77777777" w:rsidR="004271DE" w:rsidRPr="004271DE" w:rsidRDefault="004271DE" w:rsidP="004271DE">
      <w:pPr>
        <w:numPr>
          <w:ilvl w:val="0"/>
          <w:numId w:val="36"/>
        </w:numPr>
        <w:rPr>
          <w:sz w:val="32"/>
          <w:szCs w:val="32"/>
        </w:rPr>
      </w:pPr>
      <w:r w:rsidRPr="004271DE">
        <w:rPr>
          <w:sz w:val="32"/>
          <w:szCs w:val="32"/>
        </w:rPr>
        <w:t>Understand Parent/Child security</w:t>
      </w:r>
    </w:p>
    <w:p w14:paraId="5EE588D0" w14:textId="77777777" w:rsidR="004271DE" w:rsidRPr="004271DE" w:rsidRDefault="004271DE" w:rsidP="004271DE">
      <w:pPr>
        <w:numPr>
          <w:ilvl w:val="0"/>
          <w:numId w:val="36"/>
        </w:numPr>
        <w:rPr>
          <w:sz w:val="32"/>
          <w:szCs w:val="32"/>
        </w:rPr>
      </w:pPr>
      <w:r w:rsidRPr="004271DE">
        <w:rPr>
          <w:sz w:val="32"/>
          <w:szCs w:val="32"/>
        </w:rPr>
        <w:t>Protect sensitive internal information</w:t>
      </w:r>
    </w:p>
    <w:p w14:paraId="26BE8801" w14:textId="77777777" w:rsidR="004271DE" w:rsidRPr="004271DE" w:rsidRDefault="004271DE" w:rsidP="004271DE">
      <w:pPr>
        <w:numPr>
          <w:ilvl w:val="0"/>
          <w:numId w:val="36"/>
        </w:numPr>
        <w:rPr>
          <w:sz w:val="32"/>
          <w:szCs w:val="32"/>
        </w:rPr>
      </w:pPr>
      <w:r w:rsidRPr="004271DE">
        <w:rPr>
          <w:sz w:val="32"/>
          <w:szCs w:val="32"/>
        </w:rPr>
        <w:t>Understand site visibility</w:t>
      </w:r>
    </w:p>
    <w:p w14:paraId="76744C2D" w14:textId="77777777" w:rsidR="004271DE" w:rsidRPr="004271DE" w:rsidRDefault="004271DE" w:rsidP="004271DE">
      <w:pPr>
        <w:numPr>
          <w:ilvl w:val="0"/>
          <w:numId w:val="36"/>
        </w:numPr>
        <w:rPr>
          <w:sz w:val="32"/>
          <w:szCs w:val="32"/>
        </w:rPr>
      </w:pPr>
      <w:r w:rsidRPr="004271DE">
        <w:rPr>
          <w:sz w:val="32"/>
          <w:szCs w:val="32"/>
        </w:rPr>
        <w:t>Understand WAF/security scanning</w:t>
      </w:r>
    </w:p>
    <w:p w14:paraId="669B54EE" w14:textId="77777777" w:rsidR="004271DE" w:rsidRPr="004271DE" w:rsidRDefault="004271DE" w:rsidP="004271DE">
      <w:pPr>
        <w:numPr>
          <w:ilvl w:val="0"/>
          <w:numId w:val="36"/>
        </w:numPr>
        <w:rPr>
          <w:sz w:val="32"/>
          <w:szCs w:val="32"/>
        </w:rPr>
      </w:pPr>
      <w:r w:rsidRPr="004271DE">
        <w:rPr>
          <w:sz w:val="32"/>
          <w:szCs w:val="32"/>
        </w:rPr>
        <w:t>Document a repeatable security regression plan</w:t>
      </w:r>
    </w:p>
    <w:p w14:paraId="70160E97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78B459A9">
          <v:rect id="_x0000_i4192" style="width:0;height:1.5pt" o:hralign="center" o:hrstd="t" o:hr="t" fillcolor="#a0a0a0" stroked="f"/>
        </w:pict>
      </w:r>
    </w:p>
    <w:p w14:paraId="193AB8C9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DS — HOMEWORK</w:t>
      </w:r>
    </w:p>
    <w:p w14:paraId="7CCFA94B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339. Prepare for Day 23</w:t>
      </w:r>
    </w:p>
    <w:p w14:paraId="459E9DE1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Week 6 now moves from:</w:t>
      </w:r>
    </w:p>
    <w:p w14:paraId="711B8F7C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External Portals</w:t>
      </w:r>
    </w:p>
    <w:p w14:paraId="495C8494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to:</w:t>
      </w:r>
    </w:p>
    <w:p w14:paraId="7D56F768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lastRenderedPageBreak/>
        <w:t>AI Agents.</w:t>
      </w:r>
    </w:p>
    <w:p w14:paraId="0C5E423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Tomorrow we will build:</w:t>
      </w:r>
    </w:p>
    <w:p w14:paraId="171F5ED9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HR Support Agent</w:t>
      </w:r>
    </w:p>
    <w:p w14:paraId="29867204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using:</w:t>
      </w:r>
    </w:p>
    <w:p w14:paraId="25D0CC5C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Microsoft Copilot Studio.</w:t>
      </w:r>
    </w:p>
    <w:p w14:paraId="563CB525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39E0921E">
          <v:rect id="_x0000_i4193" style="width:0;height:1.5pt" o:hralign="center" o:hrstd="t" o:hr="t" fillcolor="#a0a0a0" stroked="f"/>
        </w:pict>
      </w:r>
    </w:p>
    <w:p w14:paraId="71FE3078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340. Scenario</w:t>
      </w:r>
    </w:p>
    <w:p w14:paraId="3F96583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Employees repeatedly ask HR:</w:t>
      </w:r>
    </w:p>
    <w:p w14:paraId="05C404B0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How many Annual Leave days do I receive?</w:t>
      </w:r>
    </w:p>
    <w:p w14:paraId="4BF49653" w14:textId="77777777" w:rsidR="004271DE" w:rsidRPr="004271DE" w:rsidRDefault="004271DE" w:rsidP="004271DE">
      <w:pPr>
        <w:rPr>
          <w:sz w:val="32"/>
          <w:szCs w:val="32"/>
        </w:rPr>
      </w:pPr>
    </w:p>
    <w:p w14:paraId="0137C573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What documents are required for Sick Leave?</w:t>
      </w:r>
    </w:p>
    <w:p w14:paraId="539E7157" w14:textId="77777777" w:rsidR="004271DE" w:rsidRPr="004271DE" w:rsidRDefault="004271DE" w:rsidP="004271DE">
      <w:pPr>
        <w:rPr>
          <w:sz w:val="32"/>
          <w:szCs w:val="32"/>
        </w:rPr>
      </w:pPr>
    </w:p>
    <w:p w14:paraId="006F0907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How do I submit Leave?</w:t>
      </w:r>
    </w:p>
    <w:p w14:paraId="3EB9F822" w14:textId="77777777" w:rsidR="004271DE" w:rsidRPr="004271DE" w:rsidRDefault="004271DE" w:rsidP="004271DE">
      <w:pPr>
        <w:rPr>
          <w:sz w:val="32"/>
          <w:szCs w:val="32"/>
        </w:rPr>
      </w:pPr>
    </w:p>
    <w:p w14:paraId="7F70F8BB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How do I cancel a Leave Request?</w:t>
      </w:r>
    </w:p>
    <w:p w14:paraId="2C031512" w14:textId="77777777" w:rsidR="004271DE" w:rsidRPr="004271DE" w:rsidRDefault="004271DE" w:rsidP="004271DE">
      <w:pPr>
        <w:rPr>
          <w:sz w:val="32"/>
          <w:szCs w:val="32"/>
        </w:rPr>
      </w:pPr>
    </w:p>
    <w:p w14:paraId="0D4C2630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What does Pending Approval mean?</w:t>
      </w:r>
    </w:p>
    <w:p w14:paraId="3D61C053" w14:textId="77777777" w:rsidR="004271DE" w:rsidRPr="004271DE" w:rsidRDefault="004271DE" w:rsidP="004271DE">
      <w:pPr>
        <w:rPr>
          <w:sz w:val="32"/>
          <w:szCs w:val="32"/>
        </w:rPr>
      </w:pPr>
    </w:p>
    <w:p w14:paraId="6A1C1587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Where can I find company Leave policies?</w:t>
      </w:r>
    </w:p>
    <w:p w14:paraId="5272D307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77526E20">
          <v:rect id="_x0000_i4194" style="width:0;height:1.5pt" o:hralign="center" o:hrstd="t" o:hr="t" fillcolor="#a0a0a0" stroked="f"/>
        </w:pict>
      </w:r>
    </w:p>
    <w:p w14:paraId="1A169E78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341. Current Process</w:t>
      </w:r>
    </w:p>
    <w:p w14:paraId="70CA1CC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Employee</w:t>
      </w:r>
    </w:p>
    <w:p w14:paraId="14BF37E5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lastRenderedPageBreak/>
        <w:t xml:space="preserve">   |</w:t>
      </w:r>
    </w:p>
    <w:p w14:paraId="06CFFCD3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v</w:t>
      </w:r>
    </w:p>
    <w:p w14:paraId="7422D9B4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Emails HR</w:t>
      </w:r>
    </w:p>
    <w:p w14:paraId="7806D14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|</w:t>
      </w:r>
    </w:p>
    <w:p w14:paraId="3897EA50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v</w:t>
      </w:r>
    </w:p>
    <w:p w14:paraId="3704BE3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HR Officer</w:t>
      </w:r>
    </w:p>
    <w:p w14:paraId="4C0295A1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|</w:t>
      </w:r>
    </w:p>
    <w:p w14:paraId="1A33242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v</w:t>
      </w:r>
    </w:p>
    <w:p w14:paraId="36FF67EE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Answers Same Question</w:t>
      </w:r>
    </w:p>
    <w:p w14:paraId="7F42D4E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Again.</w:t>
      </w:r>
    </w:p>
    <w:p w14:paraId="41EF5C2B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And again.</w:t>
      </w:r>
    </w:p>
    <w:p w14:paraId="16AFAFF8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And again.</w:t>
      </w:r>
    </w:p>
    <w:p w14:paraId="6CFE8878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3057AAAD">
          <v:rect id="_x0000_i4195" style="width:0;height:1.5pt" o:hralign="center" o:hrstd="t" o:hr="t" fillcolor="#a0a0a0" stroked="f"/>
        </w:pict>
      </w:r>
    </w:p>
    <w:p w14:paraId="7BC65974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342. Target</w:t>
      </w:r>
    </w:p>
    <w:p w14:paraId="0362ACB5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EMPLOYEE</w:t>
      </w:r>
    </w:p>
    <w:p w14:paraId="7B884F14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 |</w:t>
      </w:r>
    </w:p>
    <w:p w14:paraId="374E9C5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 v</w:t>
      </w:r>
    </w:p>
    <w:p w14:paraId="5DD17D6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HR SUPPORT AGENT</w:t>
      </w:r>
    </w:p>
    <w:p w14:paraId="48C53F5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 |</w:t>
      </w:r>
    </w:p>
    <w:p w14:paraId="521C0C21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 +---- HR Knowledge</w:t>
      </w:r>
    </w:p>
    <w:p w14:paraId="190A1CD1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 |</w:t>
      </w:r>
    </w:p>
    <w:p w14:paraId="340034B3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 +---- Leave Policy</w:t>
      </w:r>
    </w:p>
    <w:p w14:paraId="06F28867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lastRenderedPageBreak/>
        <w:t xml:space="preserve">    |</w:t>
      </w:r>
    </w:p>
    <w:p w14:paraId="216794F0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 +---- FAQs</w:t>
      </w:r>
    </w:p>
    <w:p w14:paraId="1DC9738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 |</w:t>
      </w:r>
    </w:p>
    <w:p w14:paraId="5462190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 +---- Approved Actions</w:t>
      </w:r>
    </w:p>
    <w:p w14:paraId="5266D53E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2E3B7BCD">
          <v:rect id="_x0000_i4196" style="width:0;height:1.5pt" o:hralign="center" o:hrstd="t" o:hr="t" fillcolor="#a0a0a0" stroked="f"/>
        </w:pict>
      </w:r>
    </w:p>
    <w:p w14:paraId="4E0F921A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343. Day 23 Architecture</w:t>
      </w:r>
    </w:p>
    <w:p w14:paraId="4664BC7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EMPLOYEE</w:t>
      </w:r>
    </w:p>
    <w:p w14:paraId="219F3D4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|</w:t>
      </w:r>
    </w:p>
    <w:p w14:paraId="74FFC0E2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v</w:t>
      </w:r>
    </w:p>
    <w:p w14:paraId="12979F5B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COPILOT STUDIO AGENT</w:t>
      </w:r>
    </w:p>
    <w:p w14:paraId="5DC92645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|</w:t>
      </w:r>
    </w:p>
    <w:p w14:paraId="08CE187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+---- Instructions</w:t>
      </w:r>
    </w:p>
    <w:p w14:paraId="658D0FD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|</w:t>
      </w:r>
    </w:p>
    <w:p w14:paraId="6FA605BE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+---- Knowledge Sources</w:t>
      </w:r>
    </w:p>
    <w:p w14:paraId="4F374B4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|</w:t>
      </w:r>
    </w:p>
    <w:p w14:paraId="174FA302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+---- Topics / Triggers</w:t>
      </w:r>
    </w:p>
    <w:p w14:paraId="652D50C0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|</w:t>
      </w:r>
    </w:p>
    <w:p w14:paraId="167FCB77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+---- Generative Answers</w:t>
      </w:r>
    </w:p>
    <w:p w14:paraId="3FAD556B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|</w:t>
      </w:r>
    </w:p>
    <w:p w14:paraId="77B2C4C2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v</w:t>
      </w:r>
    </w:p>
    <w:p w14:paraId="20332CFB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HR SUPPORT EXPERIENCE</w:t>
      </w:r>
    </w:p>
    <w:p w14:paraId="66515F3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3B092FDB">
          <v:rect id="_x0000_i4197" style="width:0;height:1.5pt" o:hralign="center" o:hrstd="t" o:hr="t" fillcolor="#a0a0a0" stroked="f"/>
        </w:pict>
      </w:r>
    </w:p>
    <w:p w14:paraId="5ABFA0FE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lastRenderedPageBreak/>
        <w:t>344. Homework Question 1</w:t>
      </w:r>
    </w:p>
    <w:p w14:paraId="04901774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What should an HR Agent answer from:</w:t>
      </w:r>
    </w:p>
    <w:p w14:paraId="26E07530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Trusted knowledge?</w:t>
      </w:r>
    </w:p>
    <w:p w14:paraId="0BFC872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Examples:</w:t>
      </w:r>
    </w:p>
    <w:p w14:paraId="71DADA42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Leave policy</w:t>
      </w:r>
    </w:p>
    <w:p w14:paraId="73F3FB0D" w14:textId="77777777" w:rsidR="004271DE" w:rsidRPr="004271DE" w:rsidRDefault="004271DE" w:rsidP="004271DE">
      <w:pPr>
        <w:rPr>
          <w:sz w:val="32"/>
          <w:szCs w:val="32"/>
        </w:rPr>
      </w:pPr>
    </w:p>
    <w:p w14:paraId="71F32345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Sick Leave documentation</w:t>
      </w:r>
    </w:p>
    <w:p w14:paraId="179D1085" w14:textId="77777777" w:rsidR="004271DE" w:rsidRPr="004271DE" w:rsidRDefault="004271DE" w:rsidP="004271DE">
      <w:pPr>
        <w:rPr>
          <w:sz w:val="32"/>
          <w:szCs w:val="32"/>
        </w:rPr>
      </w:pPr>
    </w:p>
    <w:p w14:paraId="7F8F7AEE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Approval process</w:t>
      </w:r>
    </w:p>
    <w:p w14:paraId="3E6BFAA4" w14:textId="77777777" w:rsidR="004271DE" w:rsidRPr="004271DE" w:rsidRDefault="004271DE" w:rsidP="004271DE">
      <w:pPr>
        <w:rPr>
          <w:sz w:val="32"/>
          <w:szCs w:val="32"/>
        </w:rPr>
      </w:pPr>
    </w:p>
    <w:p w14:paraId="4F7B3AE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HR FAQs.</w:t>
      </w:r>
    </w:p>
    <w:p w14:paraId="4590454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6A7DA9DD">
          <v:rect id="_x0000_i4198" style="width:0;height:1.5pt" o:hralign="center" o:hrstd="t" o:hr="t" fillcolor="#a0a0a0" stroked="f"/>
        </w:pict>
      </w:r>
    </w:p>
    <w:p w14:paraId="4ABF8572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345. Homework Question 2</w:t>
      </w:r>
    </w:p>
    <w:p w14:paraId="306F448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Should the Agent invent:</w:t>
      </w:r>
    </w:p>
    <w:p w14:paraId="37A4A7EA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Company policy</w:t>
      </w:r>
    </w:p>
    <w:p w14:paraId="42CA90A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when knowledge doesn't contain an answer?</w:t>
      </w:r>
    </w:p>
    <w:p w14:paraId="701D206D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Answer</w:t>
      </w:r>
    </w:p>
    <w:p w14:paraId="2871DECC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No.</w:t>
      </w:r>
    </w:p>
    <w:p w14:paraId="337D12D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71EA8429">
          <v:rect id="_x0000_i4199" style="width:0;height:1.5pt" o:hralign="center" o:hrstd="t" o:hr="t" fillcolor="#a0a0a0" stroked="f"/>
        </w:pict>
      </w:r>
    </w:p>
    <w:p w14:paraId="6048E765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346. Homework Question 3</w:t>
      </w:r>
    </w:p>
    <w:p w14:paraId="67E2025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Should the Agent expose:</w:t>
      </w:r>
    </w:p>
    <w:p w14:paraId="64812FC7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Another Employee's Leave Request?</w:t>
      </w:r>
    </w:p>
    <w:p w14:paraId="4B12D383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lastRenderedPageBreak/>
        <w:t>Answer</w:t>
      </w:r>
    </w:p>
    <w:p w14:paraId="2C4929D9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No.</w:t>
      </w:r>
    </w:p>
    <w:p w14:paraId="0DD73AD5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4CDD02EB">
          <v:rect id="_x0000_i4200" style="width:0;height:1.5pt" o:hralign="center" o:hrstd="t" o:hr="t" fillcolor="#a0a0a0" stroked="f"/>
        </w:pict>
      </w:r>
    </w:p>
    <w:p w14:paraId="14F8BE6B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347. Homework Question 4</w:t>
      </w:r>
    </w:p>
    <w:p w14:paraId="25ADDBD3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What does an AI Agent need besides:</w:t>
      </w:r>
    </w:p>
    <w:p w14:paraId="19D6F609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A language model?</w:t>
      </w:r>
    </w:p>
    <w:p w14:paraId="66A97C93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Answer</w:t>
      </w:r>
    </w:p>
    <w:p w14:paraId="0F1D1448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Instructions</w:t>
      </w:r>
    </w:p>
    <w:p w14:paraId="699FD1D0" w14:textId="77777777" w:rsidR="004271DE" w:rsidRPr="004271DE" w:rsidRDefault="004271DE" w:rsidP="004271DE">
      <w:pPr>
        <w:rPr>
          <w:sz w:val="32"/>
          <w:szCs w:val="32"/>
        </w:rPr>
      </w:pPr>
    </w:p>
    <w:p w14:paraId="33411997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Knowledge</w:t>
      </w:r>
    </w:p>
    <w:p w14:paraId="637F8773" w14:textId="77777777" w:rsidR="004271DE" w:rsidRPr="004271DE" w:rsidRDefault="004271DE" w:rsidP="004271DE">
      <w:pPr>
        <w:rPr>
          <w:sz w:val="32"/>
          <w:szCs w:val="32"/>
        </w:rPr>
      </w:pPr>
    </w:p>
    <w:p w14:paraId="2E7C3F90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Actions</w:t>
      </w:r>
    </w:p>
    <w:p w14:paraId="6F9F49A8" w14:textId="77777777" w:rsidR="004271DE" w:rsidRPr="004271DE" w:rsidRDefault="004271DE" w:rsidP="004271DE">
      <w:pPr>
        <w:rPr>
          <w:sz w:val="32"/>
          <w:szCs w:val="32"/>
        </w:rPr>
      </w:pPr>
    </w:p>
    <w:p w14:paraId="4CD9A3C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Security</w:t>
      </w:r>
    </w:p>
    <w:p w14:paraId="546CB294" w14:textId="77777777" w:rsidR="004271DE" w:rsidRPr="004271DE" w:rsidRDefault="004271DE" w:rsidP="004271DE">
      <w:pPr>
        <w:rPr>
          <w:sz w:val="32"/>
          <w:szCs w:val="32"/>
        </w:rPr>
      </w:pPr>
    </w:p>
    <w:p w14:paraId="690BB4D3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Testing</w:t>
      </w:r>
    </w:p>
    <w:p w14:paraId="0124F36C" w14:textId="77777777" w:rsidR="004271DE" w:rsidRPr="004271DE" w:rsidRDefault="004271DE" w:rsidP="004271DE">
      <w:pPr>
        <w:rPr>
          <w:sz w:val="32"/>
          <w:szCs w:val="32"/>
        </w:rPr>
      </w:pPr>
    </w:p>
    <w:p w14:paraId="019B37E0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Governance</w:t>
      </w:r>
    </w:p>
    <w:p w14:paraId="3ABB445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55C5CC1C">
          <v:rect id="_x0000_i4201" style="width:0;height:1.5pt" o:hralign="center" o:hrstd="t" o:hr="t" fillcolor="#a0a0a0" stroked="f"/>
        </w:pict>
      </w:r>
    </w:p>
    <w:p w14:paraId="3D39E39B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PART DT — INSTRUCTOR SUMMARY</w:t>
      </w:r>
    </w:p>
    <w:p w14:paraId="70DD97A8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348. Identity</w:t>
      </w:r>
    </w:p>
    <w:p w14:paraId="00100CE2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External Identity</w:t>
      </w:r>
    </w:p>
    <w:p w14:paraId="02CAEF88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lastRenderedPageBreak/>
        <w:t xml:space="preserve">       |</w:t>
      </w:r>
    </w:p>
    <w:p w14:paraId="3E53D514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    v</w:t>
      </w:r>
    </w:p>
    <w:p w14:paraId="312228E4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Authentication</w:t>
      </w:r>
    </w:p>
    <w:p w14:paraId="0687852E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    |</w:t>
      </w:r>
    </w:p>
    <w:p w14:paraId="180CDAB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    v</w:t>
      </w:r>
    </w:p>
    <w:p w14:paraId="402FE112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Dataverse Contact</w:t>
      </w:r>
    </w:p>
    <w:p w14:paraId="07DA3EAB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203426BD">
          <v:rect id="_x0000_i4202" style="width:0;height:1.5pt" o:hralign="center" o:hrstd="t" o:hr="t" fillcolor="#a0a0a0" stroked="f"/>
        </w:pict>
      </w:r>
    </w:p>
    <w:p w14:paraId="5AA2D267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349. Authorization</w:t>
      </w:r>
    </w:p>
    <w:p w14:paraId="336EA0A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Contact</w:t>
      </w:r>
    </w:p>
    <w:p w14:paraId="3616A580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|</w:t>
      </w:r>
    </w:p>
    <w:p w14:paraId="1DD7F020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v</w:t>
      </w:r>
    </w:p>
    <w:p w14:paraId="0023C030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Web Role</w:t>
      </w:r>
    </w:p>
    <w:p w14:paraId="7690ACA1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|</w:t>
      </w:r>
    </w:p>
    <w:p w14:paraId="273B895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+---- Page Permission</w:t>
      </w:r>
    </w:p>
    <w:p w14:paraId="321173C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|</w:t>
      </w:r>
    </w:p>
    <w:p w14:paraId="62945018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+---- Table Permission</w:t>
      </w:r>
    </w:p>
    <w:p w14:paraId="6ED193A4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0BBEEEF7">
          <v:rect id="_x0000_i4203" style="width:0;height:1.5pt" o:hralign="center" o:hrstd="t" o:hr="t" fillcolor="#a0a0a0" stroked="f"/>
        </w:pict>
      </w:r>
    </w:p>
    <w:p w14:paraId="7919DC22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350. Record Security</w:t>
      </w:r>
    </w:p>
    <w:p w14:paraId="701EF15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Sara Contact</w:t>
      </w:r>
    </w:p>
    <w:p w14:paraId="6E1EAE70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   |</w:t>
      </w:r>
    </w:p>
    <w:p w14:paraId="2A16F24E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   v</w:t>
      </w:r>
    </w:p>
    <w:p w14:paraId="4D5A584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Applicant Contact Relationship</w:t>
      </w:r>
    </w:p>
    <w:p w14:paraId="1DFA6422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lastRenderedPageBreak/>
        <w:t xml:space="preserve">      |</w:t>
      </w:r>
    </w:p>
    <w:p w14:paraId="29E01DE1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   v</w:t>
      </w:r>
    </w:p>
    <w:p w14:paraId="15E71D0E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Sara's Vendor Applications</w:t>
      </w:r>
    </w:p>
    <w:p w14:paraId="5E524D2B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36E22617">
          <v:rect id="_x0000_i4204" style="width:0;height:1.5pt" o:hralign="center" o:hrstd="t" o:hr="t" fillcolor="#a0a0a0" stroked="f"/>
        </w:pict>
      </w:r>
    </w:p>
    <w:p w14:paraId="16675579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351. Contact Access</w:t>
      </w:r>
    </w:p>
    <w:p w14:paraId="1546B72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USER</w:t>
      </w:r>
    </w:p>
    <w:p w14:paraId="54EE50B4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</w:t>
      </w:r>
      <w:r w:rsidRPr="004271DE">
        <w:rPr>
          <w:rFonts w:ascii="Times New Roman" w:hAnsi="Times New Roman" w:cs="Times New Roman"/>
          <w:sz w:val="32"/>
          <w:szCs w:val="32"/>
        </w:rPr>
        <w:t>↓</w:t>
      </w:r>
    </w:p>
    <w:p w14:paraId="559ADFE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CONTACT</w:t>
      </w:r>
    </w:p>
    <w:p w14:paraId="318DA5C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</w:t>
      </w:r>
      <w:r w:rsidRPr="004271DE">
        <w:rPr>
          <w:rFonts w:ascii="Times New Roman" w:hAnsi="Times New Roman" w:cs="Times New Roman"/>
          <w:sz w:val="32"/>
          <w:szCs w:val="32"/>
        </w:rPr>
        <w:t>↓</w:t>
      </w:r>
    </w:p>
    <w:p w14:paraId="221E5203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RELATED RECORDS</w:t>
      </w:r>
    </w:p>
    <w:p w14:paraId="003CFAD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1CDC0837">
          <v:rect id="_x0000_i4205" style="width:0;height:1.5pt" o:hralign="center" o:hrstd="t" o:hr="t" fillcolor="#a0a0a0" stroked="f"/>
        </w:pict>
      </w:r>
    </w:p>
    <w:p w14:paraId="3E6F8AA1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352. Account Access</w:t>
      </w:r>
    </w:p>
    <w:p w14:paraId="582626BE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USER</w:t>
      </w:r>
    </w:p>
    <w:p w14:paraId="4AA9309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</w:t>
      </w:r>
      <w:r w:rsidRPr="004271DE">
        <w:rPr>
          <w:rFonts w:ascii="Times New Roman" w:hAnsi="Times New Roman" w:cs="Times New Roman"/>
          <w:sz w:val="32"/>
          <w:szCs w:val="32"/>
        </w:rPr>
        <w:t>↓</w:t>
      </w:r>
    </w:p>
    <w:p w14:paraId="57BA34C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CONTACT</w:t>
      </w:r>
    </w:p>
    <w:p w14:paraId="1D88606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</w:t>
      </w:r>
      <w:r w:rsidRPr="004271DE">
        <w:rPr>
          <w:rFonts w:ascii="Times New Roman" w:hAnsi="Times New Roman" w:cs="Times New Roman"/>
          <w:sz w:val="32"/>
          <w:szCs w:val="32"/>
        </w:rPr>
        <w:t>↓</w:t>
      </w:r>
    </w:p>
    <w:p w14:paraId="13E85280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ACCOUNT</w:t>
      </w:r>
    </w:p>
    <w:p w14:paraId="52B1B99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</w:t>
      </w:r>
      <w:r w:rsidRPr="004271DE">
        <w:rPr>
          <w:rFonts w:ascii="Times New Roman" w:hAnsi="Times New Roman" w:cs="Times New Roman"/>
          <w:sz w:val="32"/>
          <w:szCs w:val="32"/>
        </w:rPr>
        <w:t>↓</w:t>
      </w:r>
    </w:p>
    <w:p w14:paraId="072A8FF5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ORGANIZATION RECORDS</w:t>
      </w:r>
    </w:p>
    <w:p w14:paraId="06E16E44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4033E0E0">
          <v:rect id="_x0000_i4206" style="width:0;height:1.5pt" o:hralign="center" o:hrstd="t" o:hr="t" fillcolor="#a0a0a0" stroked="f"/>
        </w:pict>
      </w:r>
    </w:p>
    <w:p w14:paraId="114FEC64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353. Page Security</w:t>
      </w:r>
    </w:p>
    <w:p w14:paraId="422C68F5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Can user open page?</w:t>
      </w:r>
    </w:p>
    <w:p w14:paraId="3CC3546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lastRenderedPageBreak/>
        <w:pict w14:anchorId="2146C260">
          <v:rect id="_x0000_i4207" style="width:0;height:1.5pt" o:hralign="center" o:hrstd="t" o:hr="t" fillcolor="#a0a0a0" stroked="f"/>
        </w:pict>
      </w:r>
    </w:p>
    <w:p w14:paraId="2C8A8FC6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354. Table Security</w:t>
      </w:r>
    </w:p>
    <w:p w14:paraId="5ABA5EEB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Can user access this Dataverse row?</w:t>
      </w:r>
    </w:p>
    <w:p w14:paraId="3AD83BDB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329B9DEA">
          <v:rect id="_x0000_i4208" style="width:0;height:1.5pt" o:hralign="center" o:hrstd="t" o:hr="t" fillcolor="#a0a0a0" stroked="f"/>
        </w:pict>
      </w:r>
    </w:p>
    <w:p w14:paraId="147D1C46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355. Least Privilege</w:t>
      </w:r>
    </w:p>
    <w:p w14:paraId="1EB2697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Need Create?</w:t>
      </w:r>
    </w:p>
    <w:p w14:paraId="3D85EC3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rFonts w:ascii="Times New Roman" w:hAnsi="Times New Roman" w:cs="Times New Roman"/>
          <w:sz w:val="32"/>
          <w:szCs w:val="32"/>
        </w:rPr>
        <w:t>→</w:t>
      </w:r>
      <w:r w:rsidRPr="004271DE">
        <w:rPr>
          <w:sz w:val="32"/>
          <w:szCs w:val="32"/>
        </w:rPr>
        <w:t xml:space="preserve"> Grant Create</w:t>
      </w:r>
    </w:p>
    <w:p w14:paraId="55C444A9" w14:textId="77777777" w:rsidR="004271DE" w:rsidRPr="004271DE" w:rsidRDefault="004271DE" w:rsidP="004271DE">
      <w:pPr>
        <w:rPr>
          <w:sz w:val="32"/>
          <w:szCs w:val="32"/>
        </w:rPr>
      </w:pPr>
    </w:p>
    <w:p w14:paraId="658AEE32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Need Read?</w:t>
      </w:r>
    </w:p>
    <w:p w14:paraId="1DE0D61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rFonts w:ascii="Times New Roman" w:hAnsi="Times New Roman" w:cs="Times New Roman"/>
          <w:sz w:val="32"/>
          <w:szCs w:val="32"/>
        </w:rPr>
        <w:t>→</w:t>
      </w:r>
      <w:r w:rsidRPr="004271DE">
        <w:rPr>
          <w:sz w:val="32"/>
          <w:szCs w:val="32"/>
        </w:rPr>
        <w:t xml:space="preserve"> Grant Read</w:t>
      </w:r>
    </w:p>
    <w:p w14:paraId="55824011" w14:textId="77777777" w:rsidR="004271DE" w:rsidRPr="004271DE" w:rsidRDefault="004271DE" w:rsidP="004271DE">
      <w:pPr>
        <w:rPr>
          <w:sz w:val="32"/>
          <w:szCs w:val="32"/>
        </w:rPr>
      </w:pPr>
    </w:p>
    <w:p w14:paraId="00E0B4DB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Don't need Write?</w:t>
      </w:r>
    </w:p>
    <w:p w14:paraId="4786DF85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rFonts w:ascii="Times New Roman" w:hAnsi="Times New Roman" w:cs="Times New Roman"/>
          <w:sz w:val="32"/>
          <w:szCs w:val="32"/>
        </w:rPr>
        <w:t>→</w:t>
      </w:r>
      <w:r w:rsidRPr="004271DE">
        <w:rPr>
          <w:sz w:val="32"/>
          <w:szCs w:val="32"/>
        </w:rPr>
        <w:t xml:space="preserve"> Don't grant Write</w:t>
      </w:r>
    </w:p>
    <w:p w14:paraId="1C39C05F" w14:textId="77777777" w:rsidR="004271DE" w:rsidRPr="004271DE" w:rsidRDefault="004271DE" w:rsidP="004271DE">
      <w:pPr>
        <w:rPr>
          <w:sz w:val="32"/>
          <w:szCs w:val="32"/>
        </w:rPr>
      </w:pPr>
    </w:p>
    <w:p w14:paraId="6E95AD4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Don't need Delete?</w:t>
      </w:r>
    </w:p>
    <w:p w14:paraId="7F25D33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rFonts w:ascii="Times New Roman" w:hAnsi="Times New Roman" w:cs="Times New Roman"/>
          <w:sz w:val="32"/>
          <w:szCs w:val="32"/>
        </w:rPr>
        <w:t>→</w:t>
      </w:r>
      <w:r w:rsidRPr="004271DE">
        <w:rPr>
          <w:sz w:val="32"/>
          <w:szCs w:val="32"/>
        </w:rPr>
        <w:t xml:space="preserve"> Don't grant Delete</w:t>
      </w:r>
    </w:p>
    <w:p w14:paraId="69259F9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1705E6F6">
          <v:rect id="_x0000_i4209" style="width:0;height:1.5pt" o:hralign="center" o:hrstd="t" o:hr="t" fillcolor="#a0a0a0" stroked="f"/>
        </w:pict>
      </w:r>
    </w:p>
    <w:p w14:paraId="6368CC0E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356. Most Important Day 22 Lesson</w:t>
      </w:r>
    </w:p>
    <w:p w14:paraId="4669319E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 secure portal doesn't ask:</w:t>
      </w:r>
    </w:p>
    <w:p w14:paraId="4CA14FE4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Does the page work?</w:t>
      </w:r>
    </w:p>
    <w:p w14:paraId="6382C155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It asks:</w:t>
      </w:r>
    </w:p>
    <w:p w14:paraId="2A3FBC1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Can an anonymous user access this?</w:t>
      </w:r>
    </w:p>
    <w:p w14:paraId="6A205D07" w14:textId="77777777" w:rsidR="004271DE" w:rsidRPr="004271DE" w:rsidRDefault="004271DE" w:rsidP="004271DE">
      <w:pPr>
        <w:rPr>
          <w:sz w:val="32"/>
          <w:szCs w:val="32"/>
        </w:rPr>
      </w:pPr>
    </w:p>
    <w:p w14:paraId="769DD418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Can User A access User B's data?</w:t>
      </w:r>
    </w:p>
    <w:p w14:paraId="1FDE94E8" w14:textId="77777777" w:rsidR="004271DE" w:rsidRPr="004271DE" w:rsidRDefault="004271DE" w:rsidP="004271DE">
      <w:pPr>
        <w:rPr>
          <w:sz w:val="32"/>
          <w:szCs w:val="32"/>
        </w:rPr>
      </w:pPr>
    </w:p>
    <w:p w14:paraId="3903493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Can a user manipulate the URL?</w:t>
      </w:r>
    </w:p>
    <w:p w14:paraId="4E1DBBDF" w14:textId="77777777" w:rsidR="004271DE" w:rsidRPr="004271DE" w:rsidRDefault="004271DE" w:rsidP="004271DE">
      <w:pPr>
        <w:rPr>
          <w:sz w:val="32"/>
          <w:szCs w:val="32"/>
        </w:rPr>
      </w:pPr>
    </w:p>
    <w:p w14:paraId="65BD2683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What happens with multiple roles?</w:t>
      </w:r>
    </w:p>
    <w:p w14:paraId="247B5AE4" w14:textId="77777777" w:rsidR="004271DE" w:rsidRPr="004271DE" w:rsidRDefault="004271DE" w:rsidP="004271DE">
      <w:pPr>
        <w:rPr>
          <w:sz w:val="32"/>
          <w:szCs w:val="32"/>
        </w:rPr>
      </w:pPr>
    </w:p>
    <w:p w14:paraId="2B5A9480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What happens through another page?</w:t>
      </w:r>
    </w:p>
    <w:p w14:paraId="4CFFCAC4" w14:textId="77777777" w:rsidR="004271DE" w:rsidRPr="004271DE" w:rsidRDefault="004271DE" w:rsidP="004271DE">
      <w:pPr>
        <w:rPr>
          <w:sz w:val="32"/>
          <w:szCs w:val="32"/>
        </w:rPr>
      </w:pPr>
    </w:p>
    <w:p w14:paraId="0C1299F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What happens through an API?</w:t>
      </w:r>
    </w:p>
    <w:p w14:paraId="40AA887B" w14:textId="77777777" w:rsidR="004271DE" w:rsidRPr="004271DE" w:rsidRDefault="004271DE" w:rsidP="004271DE">
      <w:pPr>
        <w:rPr>
          <w:sz w:val="32"/>
          <w:szCs w:val="32"/>
        </w:rPr>
      </w:pPr>
    </w:p>
    <w:p w14:paraId="69429D0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Can users change process-controlled fields?</w:t>
      </w:r>
    </w:p>
    <w:p w14:paraId="3B8F77FA" w14:textId="77777777" w:rsidR="004271DE" w:rsidRPr="004271DE" w:rsidRDefault="004271DE" w:rsidP="004271DE">
      <w:pPr>
        <w:rPr>
          <w:sz w:val="32"/>
          <w:szCs w:val="32"/>
        </w:rPr>
      </w:pPr>
    </w:p>
    <w:p w14:paraId="09FA8884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Are we granting more permissions than necessary?</w:t>
      </w:r>
    </w:p>
    <w:p w14:paraId="6B53E97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587A33BF">
          <v:rect id="_x0000_i4210" style="width:0;height:1.5pt" o:hralign="center" o:hrstd="t" o:hr="t" fillcolor="#a0a0a0" stroked="f"/>
        </w:pict>
      </w:r>
    </w:p>
    <w:p w14:paraId="0D319A29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357. Second Important Lesson</w:t>
      </w:r>
    </w:p>
    <w:p w14:paraId="42F3D57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Never fix:</w:t>
      </w:r>
    </w:p>
    <w:p w14:paraId="1F50DD0C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Access denied</w:t>
      </w:r>
    </w:p>
    <w:p w14:paraId="7C3CCC47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by automatically granting:</w:t>
      </w:r>
    </w:p>
    <w:p w14:paraId="4375C577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Global Access.</w:t>
      </w:r>
    </w:p>
    <w:p w14:paraId="182541D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 permission error can be:</w:t>
      </w:r>
    </w:p>
    <w:p w14:paraId="685CC11B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Evidence that security is working.</w:t>
      </w:r>
    </w:p>
    <w:p w14:paraId="49691262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lastRenderedPageBreak/>
        <w:t>Find the correct:</w:t>
      </w:r>
    </w:p>
    <w:p w14:paraId="5EF310D1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User</w:t>
      </w:r>
    </w:p>
    <w:p w14:paraId="2DD90C40" w14:textId="77777777" w:rsidR="004271DE" w:rsidRPr="004271DE" w:rsidRDefault="004271DE" w:rsidP="004271DE">
      <w:pPr>
        <w:rPr>
          <w:sz w:val="32"/>
          <w:szCs w:val="32"/>
        </w:rPr>
      </w:pPr>
    </w:p>
    <w:p w14:paraId="7AB7C36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Role</w:t>
      </w:r>
    </w:p>
    <w:p w14:paraId="76D0EDB5" w14:textId="77777777" w:rsidR="004271DE" w:rsidRPr="004271DE" w:rsidRDefault="004271DE" w:rsidP="004271DE">
      <w:pPr>
        <w:rPr>
          <w:sz w:val="32"/>
          <w:szCs w:val="32"/>
        </w:rPr>
      </w:pPr>
    </w:p>
    <w:p w14:paraId="483C331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Relationship</w:t>
      </w:r>
    </w:p>
    <w:p w14:paraId="4881AAD7" w14:textId="77777777" w:rsidR="004271DE" w:rsidRPr="004271DE" w:rsidRDefault="004271DE" w:rsidP="004271DE">
      <w:pPr>
        <w:rPr>
          <w:sz w:val="32"/>
          <w:szCs w:val="32"/>
        </w:rPr>
      </w:pPr>
    </w:p>
    <w:p w14:paraId="3183C2A3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Access Type</w:t>
      </w:r>
    </w:p>
    <w:p w14:paraId="26CEBA76" w14:textId="77777777" w:rsidR="004271DE" w:rsidRPr="004271DE" w:rsidRDefault="004271DE" w:rsidP="004271DE">
      <w:pPr>
        <w:rPr>
          <w:sz w:val="32"/>
          <w:szCs w:val="32"/>
        </w:rPr>
      </w:pPr>
    </w:p>
    <w:p w14:paraId="63D41323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Privilege</w:t>
      </w:r>
    </w:p>
    <w:p w14:paraId="59EF107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instead.</w:t>
      </w:r>
    </w:p>
    <w:p w14:paraId="43585F08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6320120F">
          <v:rect id="_x0000_i4211" style="width:0;height:1.5pt" o:hralign="center" o:hrstd="t" o:hr="t" fillcolor="#a0a0a0" stroked="f"/>
        </w:pict>
      </w:r>
    </w:p>
    <w:p w14:paraId="304284A8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358. Third Important Lesson</w:t>
      </w:r>
    </w:p>
    <w:p w14:paraId="02E7F734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Security is:</w:t>
      </w:r>
    </w:p>
    <w:p w14:paraId="18033506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Additive.</w:t>
      </w:r>
    </w:p>
    <w:p w14:paraId="4E15E453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One correctly restricted role doesn't protect the user if another role grants:</w:t>
      </w:r>
    </w:p>
    <w:p w14:paraId="38E51706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Broader permissions.</w:t>
      </w:r>
    </w:p>
    <w:p w14:paraId="47B116F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Always audit:</w:t>
      </w:r>
    </w:p>
    <w:p w14:paraId="6FCB2778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Effective/cumulative access.</w:t>
      </w:r>
    </w:p>
    <w:p w14:paraId="5FB61EB4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6061A3F6">
          <v:rect id="_x0000_i4212" style="width:0;height:1.5pt" o:hralign="center" o:hrstd="t" o:hr="t" fillcolor="#a0a0a0" stroked="f"/>
        </w:pict>
      </w:r>
    </w:p>
    <w:p w14:paraId="68C4BFD2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359. Fourth Important Lesson</w:t>
      </w:r>
    </w:p>
    <w:p w14:paraId="5EFFD2B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lastRenderedPageBreak/>
        <w:t>This:</w:t>
      </w:r>
    </w:p>
    <w:p w14:paraId="1743F194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Page hidden</w:t>
      </w:r>
    </w:p>
    <w:p w14:paraId="2497839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is not the same as:</w:t>
      </w:r>
    </w:p>
    <w:p w14:paraId="63A04D5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Data secured.</w:t>
      </w:r>
    </w:p>
    <w:p w14:paraId="17C3C465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And this:</w:t>
      </w:r>
    </w:p>
    <w:p w14:paraId="4C521C9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Delete button hidden</w:t>
      </w:r>
    </w:p>
    <w:p w14:paraId="0520057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is not the same as:</w:t>
      </w:r>
    </w:p>
    <w:p w14:paraId="387F08B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Delete permission denied.</w:t>
      </w:r>
    </w:p>
    <w:p w14:paraId="7C7F1851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Build security:</w:t>
      </w:r>
    </w:p>
    <w:p w14:paraId="32D4DD94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Server-side / authorization-first.</w:t>
      </w:r>
    </w:p>
    <w:p w14:paraId="2B453DE0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1CDBFE65">
          <v:rect id="_x0000_i4213" style="width:0;height:1.5pt" o:hralign="center" o:hrstd="t" o:hr="t" fillcolor="#a0a0a0" stroked="f"/>
        </w:pict>
      </w:r>
    </w:p>
    <w:p w14:paraId="1A637C51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360. Fifth Important Lesson</w:t>
      </w:r>
    </w:p>
    <w:p w14:paraId="75A4DCE8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Always test:</w:t>
      </w:r>
    </w:p>
    <w:p w14:paraId="50BB93E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AUTHORIZED USER</w:t>
      </w:r>
    </w:p>
    <w:p w14:paraId="47272824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and:</w:t>
      </w:r>
    </w:p>
    <w:p w14:paraId="443BD1A2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UNAUTHORIZED USER.</w:t>
      </w:r>
    </w:p>
    <w:p w14:paraId="45E6048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 feature isn't security-tested until you prove:</w:t>
      </w:r>
    </w:p>
    <w:p w14:paraId="244960C1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Access is denied when it should be.</w:t>
      </w:r>
    </w:p>
    <w:p w14:paraId="2E118330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3EBB1CFE">
          <v:rect id="_x0000_i4214" style="width:0;height:1.5pt" o:hralign="center" o:hrstd="t" o:hr="t" fillcolor="#a0a0a0" stroked="f"/>
        </w:pict>
      </w:r>
    </w:p>
    <w:p w14:paraId="70E28F51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361. Week 6 Progress</w:t>
      </w:r>
    </w:p>
    <w:p w14:paraId="3EA1102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DAY 21</w:t>
      </w:r>
    </w:p>
    <w:p w14:paraId="43F6BB5B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Power Pages Fundamentals</w:t>
      </w:r>
    </w:p>
    <w:p w14:paraId="6B7E7B8E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lastRenderedPageBreak/>
        <w:t xml:space="preserve">       |</w:t>
      </w:r>
    </w:p>
    <w:p w14:paraId="6E56ED32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    v</w:t>
      </w:r>
    </w:p>
    <w:p w14:paraId="17D685B0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DAY 22</w:t>
      </w:r>
    </w:p>
    <w:p w14:paraId="1BD3616B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Power Pages Security</w:t>
      </w:r>
    </w:p>
    <w:p w14:paraId="174D0D5B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    |</w:t>
      </w:r>
    </w:p>
    <w:p w14:paraId="02061A7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    v</w:t>
      </w:r>
    </w:p>
    <w:p w14:paraId="3F32798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DAY 23</w:t>
      </w:r>
    </w:p>
    <w:p w14:paraId="0E6E487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Copilot Studio — HR Support Agent</w:t>
      </w:r>
    </w:p>
    <w:p w14:paraId="37DF65E2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    |</w:t>
      </w:r>
    </w:p>
    <w:p w14:paraId="105468B8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 xml:space="preserve">       v</w:t>
      </w:r>
    </w:p>
    <w:p w14:paraId="1142179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DAY 24</w:t>
      </w:r>
    </w:p>
    <w:p w14:paraId="2F90A16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Agent Actions &amp; Integration</w:t>
      </w:r>
    </w:p>
    <w:p w14:paraId="5A8D9FB3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2B540DDF">
          <v:rect id="_x0000_i4215" style="width:0;height:1.5pt" o:hralign="center" o:hrstd="t" o:hr="t" fillcolor="#a0a0a0" stroked="f"/>
        </w:pict>
      </w:r>
    </w:p>
    <w:p w14:paraId="06346C59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END OF DAY 22</w:t>
      </w:r>
    </w:p>
    <w:p w14:paraId="242D4F67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Vendor Registration Portal v1.0 — Secure Baseline</w:t>
      </w:r>
    </w:p>
    <w:p w14:paraId="794BD750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Students now understand:</w:t>
      </w:r>
    </w:p>
    <w:p w14:paraId="6D902167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rFonts w:ascii="Segoe UI Symbol" w:hAnsi="Segoe UI Symbol" w:cs="Segoe UI Symbol"/>
          <w:sz w:val="32"/>
          <w:szCs w:val="32"/>
        </w:rPr>
        <w:t>✓</w:t>
      </w:r>
      <w:r w:rsidRPr="004271DE">
        <w:rPr>
          <w:sz w:val="32"/>
          <w:szCs w:val="32"/>
        </w:rPr>
        <w:t xml:space="preserve"> Power Pages Security</w:t>
      </w:r>
    </w:p>
    <w:p w14:paraId="4D5E6AA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rFonts w:ascii="Segoe UI Symbol" w:hAnsi="Segoe UI Symbol" w:cs="Segoe UI Symbol"/>
          <w:sz w:val="32"/>
          <w:szCs w:val="32"/>
        </w:rPr>
        <w:t>✓</w:t>
      </w:r>
      <w:r w:rsidRPr="004271DE">
        <w:rPr>
          <w:sz w:val="32"/>
          <w:szCs w:val="32"/>
        </w:rPr>
        <w:t xml:space="preserve"> Site Visibility</w:t>
      </w:r>
    </w:p>
    <w:p w14:paraId="3A2F24D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rFonts w:ascii="Segoe UI Symbol" w:hAnsi="Segoe UI Symbol" w:cs="Segoe UI Symbol"/>
          <w:sz w:val="32"/>
          <w:szCs w:val="32"/>
        </w:rPr>
        <w:t>✓</w:t>
      </w:r>
      <w:r w:rsidRPr="004271DE">
        <w:rPr>
          <w:sz w:val="32"/>
          <w:szCs w:val="32"/>
        </w:rPr>
        <w:t xml:space="preserve"> Authentication</w:t>
      </w:r>
    </w:p>
    <w:p w14:paraId="3DA6576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rFonts w:ascii="Segoe UI Symbol" w:hAnsi="Segoe UI Symbol" w:cs="Segoe UI Symbol"/>
          <w:sz w:val="32"/>
          <w:szCs w:val="32"/>
        </w:rPr>
        <w:t>✓</w:t>
      </w:r>
      <w:r w:rsidRPr="004271DE">
        <w:rPr>
          <w:sz w:val="32"/>
          <w:szCs w:val="32"/>
        </w:rPr>
        <w:t xml:space="preserve"> Authorization</w:t>
      </w:r>
    </w:p>
    <w:p w14:paraId="3174D753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rFonts w:ascii="Segoe UI Symbol" w:hAnsi="Segoe UI Symbol" w:cs="Segoe UI Symbol"/>
          <w:sz w:val="32"/>
          <w:szCs w:val="32"/>
        </w:rPr>
        <w:t>✓</w:t>
      </w:r>
      <w:r w:rsidRPr="004271DE">
        <w:rPr>
          <w:sz w:val="32"/>
          <w:szCs w:val="32"/>
        </w:rPr>
        <w:t xml:space="preserve"> Microsoft Entra External ID</w:t>
      </w:r>
    </w:p>
    <w:p w14:paraId="6A75661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rFonts w:ascii="Segoe UI Symbol" w:hAnsi="Segoe UI Symbol" w:cs="Segoe UI Symbol"/>
          <w:sz w:val="32"/>
          <w:szCs w:val="32"/>
        </w:rPr>
        <w:lastRenderedPageBreak/>
        <w:t>✓</w:t>
      </w:r>
      <w:r w:rsidRPr="004271DE">
        <w:rPr>
          <w:sz w:val="32"/>
          <w:szCs w:val="32"/>
        </w:rPr>
        <w:t xml:space="preserve"> Dataverse Contacts</w:t>
      </w:r>
    </w:p>
    <w:p w14:paraId="34DB5402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rFonts w:ascii="Segoe UI Symbol" w:hAnsi="Segoe UI Symbol" w:cs="Segoe UI Symbol"/>
          <w:sz w:val="32"/>
          <w:szCs w:val="32"/>
        </w:rPr>
        <w:t>✓</w:t>
      </w:r>
      <w:r w:rsidRPr="004271DE">
        <w:rPr>
          <w:sz w:val="32"/>
          <w:szCs w:val="32"/>
        </w:rPr>
        <w:t xml:space="preserve"> Web Roles</w:t>
      </w:r>
    </w:p>
    <w:p w14:paraId="5D3292A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rFonts w:ascii="Segoe UI Symbol" w:hAnsi="Segoe UI Symbol" w:cs="Segoe UI Symbol"/>
          <w:sz w:val="32"/>
          <w:szCs w:val="32"/>
        </w:rPr>
        <w:t>✓</w:t>
      </w:r>
      <w:r w:rsidRPr="004271DE">
        <w:rPr>
          <w:sz w:val="32"/>
          <w:szCs w:val="32"/>
        </w:rPr>
        <w:t xml:space="preserve"> Authenticated Users</w:t>
      </w:r>
    </w:p>
    <w:p w14:paraId="7831579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rFonts w:ascii="Segoe UI Symbol" w:hAnsi="Segoe UI Symbol" w:cs="Segoe UI Symbol"/>
          <w:sz w:val="32"/>
          <w:szCs w:val="32"/>
        </w:rPr>
        <w:t>✓</w:t>
      </w:r>
      <w:r w:rsidRPr="004271DE">
        <w:rPr>
          <w:sz w:val="32"/>
          <w:szCs w:val="32"/>
        </w:rPr>
        <w:t xml:space="preserve"> Anonymous Users</w:t>
      </w:r>
    </w:p>
    <w:p w14:paraId="17FA929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rFonts w:ascii="Segoe UI Symbol" w:hAnsi="Segoe UI Symbol" w:cs="Segoe UI Symbol"/>
          <w:sz w:val="32"/>
          <w:szCs w:val="32"/>
        </w:rPr>
        <w:t>✓</w:t>
      </w:r>
      <w:r w:rsidRPr="004271DE">
        <w:rPr>
          <w:sz w:val="32"/>
          <w:szCs w:val="32"/>
        </w:rPr>
        <w:t xml:space="preserve"> Cumulative Permissions</w:t>
      </w:r>
    </w:p>
    <w:p w14:paraId="02D6E7E7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rFonts w:ascii="Segoe UI Symbol" w:hAnsi="Segoe UI Symbol" w:cs="Segoe UI Symbol"/>
          <w:sz w:val="32"/>
          <w:szCs w:val="32"/>
        </w:rPr>
        <w:t>✓</w:t>
      </w:r>
      <w:r w:rsidRPr="004271DE">
        <w:rPr>
          <w:sz w:val="32"/>
          <w:szCs w:val="32"/>
        </w:rPr>
        <w:t xml:space="preserve"> Table Permissions</w:t>
      </w:r>
    </w:p>
    <w:p w14:paraId="098B471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rFonts w:ascii="Segoe UI Symbol" w:hAnsi="Segoe UI Symbol" w:cs="Segoe UI Symbol"/>
          <w:sz w:val="32"/>
          <w:szCs w:val="32"/>
        </w:rPr>
        <w:t>✓</w:t>
      </w:r>
      <w:r w:rsidRPr="004271DE">
        <w:rPr>
          <w:sz w:val="32"/>
          <w:szCs w:val="32"/>
        </w:rPr>
        <w:t xml:space="preserve"> Page Permissions</w:t>
      </w:r>
    </w:p>
    <w:p w14:paraId="3F33CDD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rFonts w:ascii="Segoe UI Symbol" w:hAnsi="Segoe UI Symbol" w:cs="Segoe UI Symbol"/>
          <w:sz w:val="32"/>
          <w:szCs w:val="32"/>
        </w:rPr>
        <w:t>✓</w:t>
      </w:r>
      <w:r w:rsidRPr="004271DE">
        <w:rPr>
          <w:sz w:val="32"/>
          <w:szCs w:val="32"/>
        </w:rPr>
        <w:t xml:space="preserve"> Global Access</w:t>
      </w:r>
    </w:p>
    <w:p w14:paraId="416DC689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rFonts w:ascii="Segoe UI Symbol" w:hAnsi="Segoe UI Symbol" w:cs="Segoe UI Symbol"/>
          <w:sz w:val="32"/>
          <w:szCs w:val="32"/>
        </w:rPr>
        <w:t>✓</w:t>
      </w:r>
      <w:r w:rsidRPr="004271DE">
        <w:rPr>
          <w:sz w:val="32"/>
          <w:szCs w:val="32"/>
        </w:rPr>
        <w:t xml:space="preserve"> Contact Access</w:t>
      </w:r>
    </w:p>
    <w:p w14:paraId="2B663ADB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rFonts w:ascii="Segoe UI Symbol" w:hAnsi="Segoe UI Symbol" w:cs="Segoe UI Symbol"/>
          <w:sz w:val="32"/>
          <w:szCs w:val="32"/>
        </w:rPr>
        <w:t>✓</w:t>
      </w:r>
      <w:r w:rsidRPr="004271DE">
        <w:rPr>
          <w:sz w:val="32"/>
          <w:szCs w:val="32"/>
        </w:rPr>
        <w:t xml:space="preserve"> Account Access</w:t>
      </w:r>
    </w:p>
    <w:p w14:paraId="0BECA92C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rFonts w:ascii="Segoe UI Symbol" w:hAnsi="Segoe UI Symbol" w:cs="Segoe UI Symbol"/>
          <w:sz w:val="32"/>
          <w:szCs w:val="32"/>
        </w:rPr>
        <w:t>✓</w:t>
      </w:r>
      <w:r w:rsidRPr="004271DE">
        <w:rPr>
          <w:sz w:val="32"/>
          <w:szCs w:val="32"/>
        </w:rPr>
        <w:t xml:space="preserve"> Self Access</w:t>
      </w:r>
    </w:p>
    <w:p w14:paraId="1122A6A6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rFonts w:ascii="Segoe UI Symbol" w:hAnsi="Segoe UI Symbol" w:cs="Segoe UI Symbol"/>
          <w:sz w:val="32"/>
          <w:szCs w:val="32"/>
        </w:rPr>
        <w:t>✓</w:t>
      </w:r>
      <w:r w:rsidRPr="004271DE">
        <w:rPr>
          <w:sz w:val="32"/>
          <w:szCs w:val="32"/>
        </w:rPr>
        <w:t xml:space="preserve"> Custom Access concept</w:t>
      </w:r>
    </w:p>
    <w:p w14:paraId="795FE17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rFonts w:ascii="Segoe UI Symbol" w:hAnsi="Segoe UI Symbol" w:cs="Segoe UI Symbol"/>
          <w:sz w:val="32"/>
          <w:szCs w:val="32"/>
        </w:rPr>
        <w:t>✓</w:t>
      </w:r>
      <w:r w:rsidRPr="004271DE">
        <w:rPr>
          <w:sz w:val="32"/>
          <w:szCs w:val="32"/>
        </w:rPr>
        <w:t xml:space="preserve"> Parent/Child Permissions</w:t>
      </w:r>
    </w:p>
    <w:p w14:paraId="6E5A07D8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rFonts w:ascii="Segoe UI Symbol" w:hAnsi="Segoe UI Symbol" w:cs="Segoe UI Symbol"/>
          <w:sz w:val="32"/>
          <w:szCs w:val="32"/>
        </w:rPr>
        <w:t>✓</w:t>
      </w:r>
      <w:r w:rsidRPr="004271DE">
        <w:rPr>
          <w:sz w:val="32"/>
          <w:szCs w:val="32"/>
        </w:rPr>
        <w:t xml:space="preserve"> Create / Read / Write / Delete</w:t>
      </w:r>
    </w:p>
    <w:p w14:paraId="0EEBD37F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rFonts w:ascii="Segoe UI Symbol" w:hAnsi="Segoe UI Symbol" w:cs="Segoe UI Symbol"/>
          <w:sz w:val="32"/>
          <w:szCs w:val="32"/>
        </w:rPr>
        <w:t>✓</w:t>
      </w:r>
      <w:r w:rsidRPr="004271DE">
        <w:rPr>
          <w:sz w:val="32"/>
          <w:szCs w:val="32"/>
        </w:rPr>
        <w:t xml:space="preserve"> Append / Append To</w:t>
      </w:r>
    </w:p>
    <w:p w14:paraId="081D6384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rFonts w:ascii="Segoe UI Symbol" w:hAnsi="Segoe UI Symbol" w:cs="Segoe UI Symbol"/>
          <w:sz w:val="32"/>
          <w:szCs w:val="32"/>
        </w:rPr>
        <w:t>✓</w:t>
      </w:r>
      <w:r w:rsidRPr="004271DE">
        <w:rPr>
          <w:sz w:val="32"/>
          <w:szCs w:val="32"/>
        </w:rPr>
        <w:t xml:space="preserve"> Least Privilege</w:t>
      </w:r>
    </w:p>
    <w:p w14:paraId="6A7F7127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rFonts w:ascii="Segoe UI Symbol" w:hAnsi="Segoe UI Symbol" w:cs="Segoe UI Symbol"/>
          <w:sz w:val="32"/>
          <w:szCs w:val="32"/>
        </w:rPr>
        <w:t>✓</w:t>
      </w:r>
      <w:r w:rsidRPr="004271DE">
        <w:rPr>
          <w:sz w:val="32"/>
          <w:szCs w:val="32"/>
        </w:rPr>
        <w:t xml:space="preserve"> URL Manipulation Testing</w:t>
      </w:r>
    </w:p>
    <w:p w14:paraId="3624D9D5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rFonts w:ascii="Segoe UI Symbol" w:hAnsi="Segoe UI Symbol" w:cs="Segoe UI Symbol"/>
          <w:sz w:val="32"/>
          <w:szCs w:val="32"/>
        </w:rPr>
        <w:t>✓</w:t>
      </w:r>
      <w:r w:rsidRPr="004271DE">
        <w:rPr>
          <w:sz w:val="32"/>
          <w:szCs w:val="32"/>
        </w:rPr>
        <w:t xml:space="preserve"> Two-User Isolation Testing</w:t>
      </w:r>
    </w:p>
    <w:p w14:paraId="3EC5931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rFonts w:ascii="Segoe UI Symbol" w:hAnsi="Segoe UI Symbol" w:cs="Segoe UI Symbol"/>
          <w:sz w:val="32"/>
          <w:szCs w:val="32"/>
        </w:rPr>
        <w:t>✓</w:t>
      </w:r>
      <w:r w:rsidRPr="004271DE">
        <w:rPr>
          <w:sz w:val="32"/>
          <w:szCs w:val="32"/>
        </w:rPr>
        <w:t xml:space="preserve"> Sensitive Data Protection</w:t>
      </w:r>
    </w:p>
    <w:p w14:paraId="3CA9144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rFonts w:ascii="Segoe UI Symbol" w:hAnsi="Segoe UI Symbol" w:cs="Segoe UI Symbol"/>
          <w:sz w:val="32"/>
          <w:szCs w:val="32"/>
        </w:rPr>
        <w:t>✓</w:t>
      </w:r>
      <w:r w:rsidRPr="004271DE">
        <w:rPr>
          <w:sz w:val="32"/>
          <w:szCs w:val="32"/>
        </w:rPr>
        <w:t xml:space="preserve"> Column-security considerations</w:t>
      </w:r>
    </w:p>
    <w:p w14:paraId="3D7CAF3B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rFonts w:ascii="Segoe UI Symbol" w:hAnsi="Segoe UI Symbol" w:cs="Segoe UI Symbol"/>
          <w:sz w:val="32"/>
          <w:szCs w:val="32"/>
        </w:rPr>
        <w:lastRenderedPageBreak/>
        <w:t>✓</w:t>
      </w:r>
      <w:r w:rsidRPr="004271DE">
        <w:rPr>
          <w:sz w:val="32"/>
          <w:szCs w:val="32"/>
        </w:rPr>
        <w:t xml:space="preserve"> Security Threat Modeling</w:t>
      </w:r>
    </w:p>
    <w:p w14:paraId="735B3B6E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rFonts w:ascii="Segoe UI Symbol" w:hAnsi="Segoe UI Symbol" w:cs="Segoe UI Symbol"/>
          <w:sz w:val="32"/>
          <w:szCs w:val="32"/>
        </w:rPr>
        <w:t>✓</w:t>
      </w:r>
      <w:r w:rsidRPr="004271DE">
        <w:rPr>
          <w:sz w:val="32"/>
          <w:szCs w:val="32"/>
        </w:rPr>
        <w:t xml:space="preserve"> Security Scanning</w:t>
      </w:r>
    </w:p>
    <w:p w14:paraId="0E03D25E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rFonts w:ascii="Segoe UI Symbol" w:hAnsi="Segoe UI Symbol" w:cs="Segoe UI Symbol"/>
          <w:sz w:val="32"/>
          <w:szCs w:val="32"/>
        </w:rPr>
        <w:t>✓</w:t>
      </w:r>
      <w:r w:rsidRPr="004271DE">
        <w:rPr>
          <w:sz w:val="32"/>
          <w:szCs w:val="32"/>
        </w:rPr>
        <w:t xml:space="preserve"> Web Application Firewall</w:t>
      </w:r>
    </w:p>
    <w:p w14:paraId="43AA06BD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rFonts w:ascii="Segoe UI Symbol" w:hAnsi="Segoe UI Symbol" w:cs="Segoe UI Symbol"/>
          <w:sz w:val="32"/>
          <w:szCs w:val="32"/>
        </w:rPr>
        <w:t>✓</w:t>
      </w:r>
      <w:r w:rsidRPr="004271DE">
        <w:rPr>
          <w:sz w:val="32"/>
          <w:szCs w:val="32"/>
        </w:rPr>
        <w:t xml:space="preserve"> Security Regression Testing</w:t>
      </w:r>
    </w:p>
    <w:p w14:paraId="6CD1490A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pict w14:anchorId="52A4F66F">
          <v:rect id="_x0000_i4216" style="width:0;height:1.5pt" o:hralign="center" o:hrstd="t" o:hr="t" fillcolor="#a0a0a0" stroked="f"/>
        </w:pict>
      </w:r>
    </w:p>
    <w:p w14:paraId="33EBF04E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NEXT LAB</w:t>
      </w:r>
    </w:p>
    <w:p w14:paraId="7D6EBAEC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Day 23 — Copilot Studio Fundamentals &amp; HR Support Agent</w:t>
      </w:r>
    </w:p>
    <w:p w14:paraId="1C05E0BB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Students will create:</w:t>
      </w:r>
    </w:p>
    <w:p w14:paraId="288B161D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HR Support Agent v0.1</w:t>
      </w:r>
    </w:p>
    <w:p w14:paraId="7ADC2881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using Microsoft Copilot Studio.</w:t>
      </w:r>
    </w:p>
    <w:p w14:paraId="6B0AD220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They will learn:</w:t>
      </w:r>
    </w:p>
    <w:p w14:paraId="192BF9CF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What is an Agent?</w:t>
      </w:r>
    </w:p>
    <w:p w14:paraId="471B2821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Copilot Studio</w:t>
      </w:r>
    </w:p>
    <w:p w14:paraId="77DF6116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Agent Instructions</w:t>
      </w:r>
    </w:p>
    <w:p w14:paraId="4F9C86CC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Generative AI</w:t>
      </w:r>
    </w:p>
    <w:p w14:paraId="42EC190D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Knowledge Sources</w:t>
      </w:r>
    </w:p>
    <w:p w14:paraId="7689D280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Grounded Answers</w:t>
      </w:r>
    </w:p>
    <w:p w14:paraId="205D5CFB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Topics</w:t>
      </w:r>
    </w:p>
    <w:p w14:paraId="38C4D2FD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Trigger Phrases</w:t>
      </w:r>
    </w:p>
    <w:p w14:paraId="71DF0A86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Conversation Nodes</w:t>
      </w:r>
    </w:p>
    <w:p w14:paraId="14A3B5FC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Variables</w:t>
      </w:r>
    </w:p>
    <w:p w14:paraId="67894F66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lastRenderedPageBreak/>
        <w:t>Questions</w:t>
      </w:r>
    </w:p>
    <w:p w14:paraId="19B7E781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Conditions</w:t>
      </w:r>
    </w:p>
    <w:p w14:paraId="3F390579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Generative Answers</w:t>
      </w:r>
    </w:p>
    <w:p w14:paraId="0993C2FC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Dataverse Knowledge Concepts</w:t>
      </w:r>
    </w:p>
    <w:p w14:paraId="04ABF0BA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SharePoint Knowledge Concepts</w:t>
      </w:r>
    </w:p>
    <w:p w14:paraId="533EC55E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Public Website Knowledge Concepts</w:t>
      </w:r>
    </w:p>
    <w:p w14:paraId="2A269106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Conversation Testing</w:t>
      </w:r>
    </w:p>
    <w:p w14:paraId="24965FE9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Hallucination Prevention</w:t>
      </w:r>
    </w:p>
    <w:p w14:paraId="37EA211F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Fallback Handling</w:t>
      </w:r>
    </w:p>
    <w:p w14:paraId="2C0573EF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Escalation</w:t>
      </w:r>
    </w:p>
    <w:p w14:paraId="683D7136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Security</w:t>
      </w:r>
    </w:p>
    <w:p w14:paraId="182D1935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Publishing Concepts</w:t>
      </w:r>
    </w:p>
    <w:p w14:paraId="152CD202" w14:textId="77777777" w:rsidR="004271DE" w:rsidRPr="004271DE" w:rsidRDefault="004271DE" w:rsidP="004271DE">
      <w:pPr>
        <w:rPr>
          <w:sz w:val="32"/>
          <w:szCs w:val="32"/>
        </w:rPr>
      </w:pPr>
      <w:r w:rsidRPr="004271DE">
        <w:rPr>
          <w:sz w:val="32"/>
          <w:szCs w:val="32"/>
        </w:rPr>
        <w:t>The next question becomes:</w:t>
      </w:r>
    </w:p>
    <w:p w14:paraId="738162B3" w14:textId="77777777" w:rsidR="004271DE" w:rsidRPr="004271DE" w:rsidRDefault="004271DE" w:rsidP="004271DE">
      <w:pPr>
        <w:rPr>
          <w:b/>
          <w:bCs/>
          <w:sz w:val="32"/>
          <w:szCs w:val="32"/>
        </w:rPr>
      </w:pPr>
      <w:r w:rsidRPr="004271DE">
        <w:rPr>
          <w:b/>
          <w:bCs/>
          <w:sz w:val="32"/>
          <w:szCs w:val="32"/>
        </w:rPr>
        <w:t>How can AI answer employee questions accurately using trusted organizational knowledge instead of making up answers?</w:t>
      </w:r>
    </w:p>
    <w:p w14:paraId="01A61A5D" w14:textId="3B6A93A2" w:rsidR="008642E0" w:rsidRPr="008642E0" w:rsidRDefault="008642E0" w:rsidP="004271DE">
      <w:pPr>
        <w:rPr>
          <w:b/>
          <w:bCs/>
          <w:sz w:val="32"/>
          <w:szCs w:val="32"/>
        </w:rPr>
      </w:pPr>
    </w:p>
    <w:sectPr w:rsidR="008642E0" w:rsidRPr="008642E0" w:rsidSect="00770E71">
      <w:footerReference w:type="default" r:id="rId12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B587B" w14:textId="77777777" w:rsidR="00DD0058" w:rsidRDefault="00DD0058" w:rsidP="00656987">
      <w:pPr>
        <w:spacing w:after="0" w:line="240" w:lineRule="auto"/>
      </w:pPr>
      <w:r>
        <w:separator/>
      </w:r>
    </w:p>
  </w:endnote>
  <w:endnote w:type="continuationSeparator" w:id="0">
    <w:p w14:paraId="321C7FA1" w14:textId="77777777" w:rsidR="00DD0058" w:rsidRDefault="00DD0058" w:rsidP="00656987">
      <w:pPr>
        <w:spacing w:after="0" w:line="240" w:lineRule="auto"/>
      </w:pPr>
      <w:r>
        <w:continuationSeparator/>
      </w:r>
    </w:p>
  </w:endnote>
  <w:endnote w:type="continuationNotice" w:id="1">
    <w:p w14:paraId="177394F1" w14:textId="77777777" w:rsidR="00DD0058" w:rsidRDefault="00DD005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C3C85" w14:textId="77777777" w:rsidR="00C5791B" w:rsidRPr="00B374FB" w:rsidRDefault="00C5791B">
    <w:pPr>
      <w:pStyle w:val="Footer"/>
      <w:jc w:val="right"/>
      <w:rPr>
        <w:color w:val="000000" w:themeColor="text1"/>
        <w:sz w:val="20"/>
        <w:szCs w:val="20"/>
      </w:rPr>
    </w:pPr>
    <w:r w:rsidRPr="00B374FB">
      <w:rPr>
        <w:noProof/>
        <w:color w:val="000000" w:themeColor="text1"/>
        <w:sz w:val="16"/>
        <w:szCs w:val="16"/>
      </w:rPr>
      <w:drawing>
        <wp:anchor distT="0" distB="0" distL="114300" distR="114300" simplePos="0" relativeHeight="251658240" behindDoc="1" locked="1" layoutInCell="1" allowOverlap="1" wp14:anchorId="18BCAB15" wp14:editId="11A775FB">
          <wp:simplePos x="0" y="0"/>
          <wp:positionH relativeFrom="column">
            <wp:posOffset>5376545</wp:posOffset>
          </wp:positionH>
          <wp:positionV relativeFrom="paragraph">
            <wp:posOffset>-283210</wp:posOffset>
          </wp:positionV>
          <wp:extent cx="850392" cy="850392"/>
          <wp:effectExtent l="0" t="0" r="6985" b="6985"/>
          <wp:wrapNone/>
          <wp:docPr id="1273300663" name="Picture 12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3300663" name="Picture 12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392" cy="85039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374FB">
      <w:rPr>
        <w:color w:val="000000" w:themeColor="text1"/>
        <w:sz w:val="16"/>
        <w:szCs w:val="16"/>
      </w:rPr>
      <w:t xml:space="preserve">pg. </w:t>
    </w:r>
    <w:r w:rsidRPr="00B374FB">
      <w:rPr>
        <w:color w:val="000000" w:themeColor="text1"/>
        <w:sz w:val="16"/>
        <w:szCs w:val="16"/>
      </w:rPr>
      <w:fldChar w:fldCharType="begin"/>
    </w:r>
    <w:r w:rsidRPr="00B374FB">
      <w:rPr>
        <w:color w:val="000000" w:themeColor="text1"/>
        <w:sz w:val="16"/>
        <w:szCs w:val="16"/>
      </w:rPr>
      <w:instrText xml:space="preserve"> PAGE  \* Arabic </w:instrText>
    </w:r>
    <w:r w:rsidRPr="00B374FB">
      <w:rPr>
        <w:color w:val="000000" w:themeColor="text1"/>
        <w:sz w:val="16"/>
        <w:szCs w:val="16"/>
      </w:rPr>
      <w:fldChar w:fldCharType="separate"/>
    </w:r>
    <w:r w:rsidRPr="00B374FB">
      <w:rPr>
        <w:noProof/>
        <w:color w:val="000000" w:themeColor="text1"/>
        <w:sz w:val="16"/>
        <w:szCs w:val="16"/>
      </w:rPr>
      <w:t>1</w:t>
    </w:r>
    <w:r w:rsidRPr="00B374FB">
      <w:rPr>
        <w:color w:val="000000" w:themeColor="text1"/>
        <w:sz w:val="16"/>
        <w:szCs w:val="16"/>
      </w:rPr>
      <w:fldChar w:fldCharType="end"/>
    </w:r>
  </w:p>
  <w:p w14:paraId="594AB20D" w14:textId="77777777" w:rsidR="00656987" w:rsidRPr="00DE11C5" w:rsidRDefault="00656987">
    <w:pPr>
      <w:pStyle w:val="Footer"/>
      <w:rPr>
        <w:b/>
        <w:bCs/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0ED63" w14:textId="77777777" w:rsidR="00DD0058" w:rsidRDefault="00DD0058" w:rsidP="00656987">
      <w:pPr>
        <w:spacing w:after="0" w:line="240" w:lineRule="auto"/>
      </w:pPr>
      <w:r>
        <w:separator/>
      </w:r>
    </w:p>
  </w:footnote>
  <w:footnote w:type="continuationSeparator" w:id="0">
    <w:p w14:paraId="2F1DC860" w14:textId="77777777" w:rsidR="00DD0058" w:rsidRDefault="00DD0058" w:rsidP="00656987">
      <w:pPr>
        <w:spacing w:after="0" w:line="240" w:lineRule="auto"/>
      </w:pPr>
      <w:r>
        <w:continuationSeparator/>
      </w:r>
    </w:p>
  </w:footnote>
  <w:footnote w:type="continuationNotice" w:id="1">
    <w:p w14:paraId="2F30727C" w14:textId="77777777" w:rsidR="00DD0058" w:rsidRDefault="00DD0058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DE47A2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1111ED"/>
    <w:multiLevelType w:val="multilevel"/>
    <w:tmpl w:val="A5F6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96B0C"/>
    <w:multiLevelType w:val="multilevel"/>
    <w:tmpl w:val="D48E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3200F"/>
    <w:multiLevelType w:val="multilevel"/>
    <w:tmpl w:val="3166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545AE"/>
    <w:multiLevelType w:val="multilevel"/>
    <w:tmpl w:val="C44C3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C47F3"/>
    <w:multiLevelType w:val="multilevel"/>
    <w:tmpl w:val="E472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A44A60"/>
    <w:multiLevelType w:val="multilevel"/>
    <w:tmpl w:val="0AA60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EA40AB"/>
    <w:multiLevelType w:val="multilevel"/>
    <w:tmpl w:val="3518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8F6038"/>
    <w:multiLevelType w:val="multilevel"/>
    <w:tmpl w:val="3EA48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283A1F"/>
    <w:multiLevelType w:val="multilevel"/>
    <w:tmpl w:val="DBB4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D65ABF"/>
    <w:multiLevelType w:val="multilevel"/>
    <w:tmpl w:val="1AF20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BA3E55"/>
    <w:multiLevelType w:val="multilevel"/>
    <w:tmpl w:val="2A80D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2661F8"/>
    <w:multiLevelType w:val="multilevel"/>
    <w:tmpl w:val="62D6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B90922"/>
    <w:multiLevelType w:val="multilevel"/>
    <w:tmpl w:val="1AD6E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F4633C"/>
    <w:multiLevelType w:val="multilevel"/>
    <w:tmpl w:val="8012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835CEB"/>
    <w:multiLevelType w:val="multilevel"/>
    <w:tmpl w:val="D236F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C13400"/>
    <w:multiLevelType w:val="multilevel"/>
    <w:tmpl w:val="39F49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835E0A"/>
    <w:multiLevelType w:val="multilevel"/>
    <w:tmpl w:val="D8DA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4852AF"/>
    <w:multiLevelType w:val="multilevel"/>
    <w:tmpl w:val="7C96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5C3CBD"/>
    <w:multiLevelType w:val="multilevel"/>
    <w:tmpl w:val="DFA4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BD64E8"/>
    <w:multiLevelType w:val="multilevel"/>
    <w:tmpl w:val="B334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D37CFB"/>
    <w:multiLevelType w:val="multilevel"/>
    <w:tmpl w:val="12A46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E53378"/>
    <w:multiLevelType w:val="multilevel"/>
    <w:tmpl w:val="85B4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6050BE"/>
    <w:multiLevelType w:val="multilevel"/>
    <w:tmpl w:val="B1F4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D40B31"/>
    <w:multiLevelType w:val="multilevel"/>
    <w:tmpl w:val="24E86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7E49E4"/>
    <w:multiLevelType w:val="multilevel"/>
    <w:tmpl w:val="DB5E5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196C10"/>
    <w:multiLevelType w:val="multilevel"/>
    <w:tmpl w:val="F3CEE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76481C"/>
    <w:multiLevelType w:val="multilevel"/>
    <w:tmpl w:val="5E8C8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C35245C"/>
    <w:multiLevelType w:val="multilevel"/>
    <w:tmpl w:val="4328A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1D21BB"/>
    <w:multiLevelType w:val="multilevel"/>
    <w:tmpl w:val="7750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AB4472"/>
    <w:multiLevelType w:val="multilevel"/>
    <w:tmpl w:val="0A48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E0230C"/>
    <w:multiLevelType w:val="multilevel"/>
    <w:tmpl w:val="9002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F742FF"/>
    <w:multiLevelType w:val="multilevel"/>
    <w:tmpl w:val="D2E6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FD1516"/>
    <w:multiLevelType w:val="multilevel"/>
    <w:tmpl w:val="2E48C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32647A3"/>
    <w:multiLevelType w:val="multilevel"/>
    <w:tmpl w:val="FB4E8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FD97750"/>
    <w:multiLevelType w:val="multilevel"/>
    <w:tmpl w:val="27CC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5549236">
    <w:abstractNumId w:val="0"/>
  </w:num>
  <w:num w:numId="2" w16cid:durableId="359549714">
    <w:abstractNumId w:val="2"/>
  </w:num>
  <w:num w:numId="3" w16cid:durableId="233711693">
    <w:abstractNumId w:val="16"/>
  </w:num>
  <w:num w:numId="4" w16cid:durableId="778911827">
    <w:abstractNumId w:val="22"/>
  </w:num>
  <w:num w:numId="5" w16cid:durableId="1525747523">
    <w:abstractNumId w:val="29"/>
  </w:num>
  <w:num w:numId="6" w16cid:durableId="384259846">
    <w:abstractNumId w:val="3"/>
  </w:num>
  <w:num w:numId="7" w16cid:durableId="822159960">
    <w:abstractNumId w:val="23"/>
  </w:num>
  <w:num w:numId="8" w16cid:durableId="1015573614">
    <w:abstractNumId w:val="14"/>
  </w:num>
  <w:num w:numId="9" w16cid:durableId="206182635">
    <w:abstractNumId w:val="1"/>
  </w:num>
  <w:num w:numId="10" w16cid:durableId="1606234489">
    <w:abstractNumId w:val="30"/>
  </w:num>
  <w:num w:numId="11" w16cid:durableId="26831847">
    <w:abstractNumId w:val="8"/>
  </w:num>
  <w:num w:numId="12" w16cid:durableId="141124713">
    <w:abstractNumId w:val="24"/>
  </w:num>
  <w:num w:numId="13" w16cid:durableId="112598648">
    <w:abstractNumId w:val="25"/>
  </w:num>
  <w:num w:numId="14" w16cid:durableId="151289765">
    <w:abstractNumId w:val="7"/>
  </w:num>
  <w:num w:numId="15" w16cid:durableId="932476659">
    <w:abstractNumId w:val="12"/>
  </w:num>
  <w:num w:numId="16" w16cid:durableId="1939941639">
    <w:abstractNumId w:val="6"/>
  </w:num>
  <w:num w:numId="17" w16cid:durableId="1498616171">
    <w:abstractNumId w:val="19"/>
  </w:num>
  <w:num w:numId="18" w16cid:durableId="1530606076">
    <w:abstractNumId w:val="27"/>
  </w:num>
  <w:num w:numId="19" w16cid:durableId="258565879">
    <w:abstractNumId w:val="17"/>
  </w:num>
  <w:num w:numId="20" w16cid:durableId="669675691">
    <w:abstractNumId w:val="28"/>
  </w:num>
  <w:num w:numId="21" w16cid:durableId="2010788165">
    <w:abstractNumId w:val="9"/>
  </w:num>
  <w:num w:numId="22" w16cid:durableId="732042256">
    <w:abstractNumId w:val="31"/>
  </w:num>
  <w:num w:numId="23" w16cid:durableId="807161548">
    <w:abstractNumId w:val="4"/>
  </w:num>
  <w:num w:numId="24" w16cid:durableId="857234296">
    <w:abstractNumId w:val="13"/>
  </w:num>
  <w:num w:numId="25" w16cid:durableId="1285192001">
    <w:abstractNumId w:val="34"/>
  </w:num>
  <w:num w:numId="26" w16cid:durableId="74982798">
    <w:abstractNumId w:val="5"/>
  </w:num>
  <w:num w:numId="27" w16cid:durableId="1277255618">
    <w:abstractNumId w:val="35"/>
  </w:num>
  <w:num w:numId="28" w16cid:durableId="336277804">
    <w:abstractNumId w:val="18"/>
  </w:num>
  <w:num w:numId="29" w16cid:durableId="1515993023">
    <w:abstractNumId w:val="11"/>
  </w:num>
  <w:num w:numId="30" w16cid:durableId="1902984227">
    <w:abstractNumId w:val="20"/>
  </w:num>
  <w:num w:numId="31" w16cid:durableId="870805697">
    <w:abstractNumId w:val="10"/>
  </w:num>
  <w:num w:numId="32" w16cid:durableId="1406225834">
    <w:abstractNumId w:val="33"/>
  </w:num>
  <w:num w:numId="33" w16cid:durableId="1374186648">
    <w:abstractNumId w:val="32"/>
  </w:num>
  <w:num w:numId="34" w16cid:durableId="1526793755">
    <w:abstractNumId w:val="26"/>
  </w:num>
  <w:num w:numId="35" w16cid:durableId="138352099">
    <w:abstractNumId w:val="21"/>
  </w:num>
  <w:num w:numId="36" w16cid:durableId="684793175">
    <w:abstractNumId w:val="15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A5F"/>
    <w:rsid w:val="000254E4"/>
    <w:rsid w:val="000C153E"/>
    <w:rsid w:val="000D2B16"/>
    <w:rsid w:val="000D4899"/>
    <w:rsid w:val="000E14AD"/>
    <w:rsid w:val="000F480F"/>
    <w:rsid w:val="000F74CC"/>
    <w:rsid w:val="001011B4"/>
    <w:rsid w:val="00105A7E"/>
    <w:rsid w:val="001331E8"/>
    <w:rsid w:val="00137F23"/>
    <w:rsid w:val="001925A6"/>
    <w:rsid w:val="001947BC"/>
    <w:rsid w:val="001E4D7A"/>
    <w:rsid w:val="00224D99"/>
    <w:rsid w:val="00227F54"/>
    <w:rsid w:val="00246041"/>
    <w:rsid w:val="002B13CD"/>
    <w:rsid w:val="002B721E"/>
    <w:rsid w:val="002F1CDF"/>
    <w:rsid w:val="0032378D"/>
    <w:rsid w:val="003731D1"/>
    <w:rsid w:val="00375D9E"/>
    <w:rsid w:val="00395BE5"/>
    <w:rsid w:val="003A628C"/>
    <w:rsid w:val="003B39D3"/>
    <w:rsid w:val="003D76CA"/>
    <w:rsid w:val="004271DE"/>
    <w:rsid w:val="004932EF"/>
    <w:rsid w:val="004A222A"/>
    <w:rsid w:val="004A22B3"/>
    <w:rsid w:val="004D310D"/>
    <w:rsid w:val="00527CC7"/>
    <w:rsid w:val="00586F64"/>
    <w:rsid w:val="005A37F1"/>
    <w:rsid w:val="005D55BB"/>
    <w:rsid w:val="00646502"/>
    <w:rsid w:val="00656987"/>
    <w:rsid w:val="006C1AF7"/>
    <w:rsid w:val="006C54B7"/>
    <w:rsid w:val="006D2E99"/>
    <w:rsid w:val="006D5C9F"/>
    <w:rsid w:val="00770E71"/>
    <w:rsid w:val="007D6EAF"/>
    <w:rsid w:val="00804B9E"/>
    <w:rsid w:val="00821744"/>
    <w:rsid w:val="0086137E"/>
    <w:rsid w:val="008642E0"/>
    <w:rsid w:val="00887347"/>
    <w:rsid w:val="00896C99"/>
    <w:rsid w:val="008F16C0"/>
    <w:rsid w:val="0090520B"/>
    <w:rsid w:val="00961F2E"/>
    <w:rsid w:val="009A53EC"/>
    <w:rsid w:val="00A22A65"/>
    <w:rsid w:val="00A6312F"/>
    <w:rsid w:val="00AB2B54"/>
    <w:rsid w:val="00AC7A39"/>
    <w:rsid w:val="00B035EC"/>
    <w:rsid w:val="00B374FB"/>
    <w:rsid w:val="00B62D04"/>
    <w:rsid w:val="00BA0209"/>
    <w:rsid w:val="00BC0589"/>
    <w:rsid w:val="00BF6D56"/>
    <w:rsid w:val="00C30416"/>
    <w:rsid w:val="00C42D30"/>
    <w:rsid w:val="00C5594F"/>
    <w:rsid w:val="00C5791B"/>
    <w:rsid w:val="00CA2147"/>
    <w:rsid w:val="00CE3983"/>
    <w:rsid w:val="00CF5D43"/>
    <w:rsid w:val="00D06AA5"/>
    <w:rsid w:val="00D122FB"/>
    <w:rsid w:val="00D3386E"/>
    <w:rsid w:val="00D820E8"/>
    <w:rsid w:val="00DC6819"/>
    <w:rsid w:val="00DD0058"/>
    <w:rsid w:val="00DE11C5"/>
    <w:rsid w:val="00E25A5F"/>
    <w:rsid w:val="00E345CC"/>
    <w:rsid w:val="00E86E46"/>
    <w:rsid w:val="00ED1FAC"/>
    <w:rsid w:val="00EF07D3"/>
    <w:rsid w:val="00F5534D"/>
    <w:rsid w:val="00F85FDE"/>
    <w:rsid w:val="00FA094A"/>
    <w:rsid w:val="00FD2059"/>
    <w:rsid w:val="00FE4869"/>
    <w:rsid w:val="1357DD94"/>
    <w:rsid w:val="1846250A"/>
    <w:rsid w:val="49656CBC"/>
    <w:rsid w:val="5EF1C9E0"/>
    <w:rsid w:val="7467588D"/>
    <w:rsid w:val="75F84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830796"/>
  <w15:chartTrackingRefBased/>
  <w15:docId w15:val="{EC459432-BCAA-4C69-887A-E4E9C2467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31E8"/>
    <w:rPr>
      <w:color w:val="595959" w:themeColor="text1" w:themeTint="A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534D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D310D"/>
    <w:pPr>
      <w:keepNext/>
      <w:keepLines/>
      <w:spacing w:before="160" w:after="80" w:line="216" w:lineRule="auto"/>
      <w:outlineLvl w:val="1"/>
    </w:pPr>
    <w:rPr>
      <w:rFonts w:asciiTheme="majorHAnsi" w:eastAsiaTheme="majorEastAsia" w:hAnsiTheme="majorHAnsi" w:cstheme="majorBidi"/>
      <w:caps/>
      <w:color w:val="000000" w:themeColor="text1"/>
      <w:sz w:val="96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160" w:after="80"/>
      <w:outlineLvl w:val="2"/>
    </w:pPr>
    <w:rPr>
      <w:rFonts w:eastAsiaTheme="majorEastAsia" w:cstheme="majorBidi"/>
      <w:color w:val="0B5294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B5294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pPr>
      <w:keepNext/>
      <w:keepLines/>
      <w:spacing w:before="80" w:after="40"/>
      <w:outlineLvl w:val="4"/>
    </w:pPr>
    <w:rPr>
      <w:rFonts w:eastAsiaTheme="majorEastAsia" w:cstheme="majorBidi"/>
      <w:color w:val="0B529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34D"/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5534D"/>
    <w:rPr>
      <w:rFonts w:asciiTheme="majorHAnsi" w:eastAsiaTheme="majorEastAsia" w:hAnsiTheme="majorHAnsi" w:cstheme="majorBidi"/>
      <w:caps/>
      <w:color w:val="000000" w:themeColor="text1"/>
      <w:sz w:val="9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534D"/>
    <w:rPr>
      <w:rFonts w:eastAsiaTheme="majorEastAsia" w:cstheme="majorBidi"/>
      <w:color w:val="0B5294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34D"/>
    <w:rPr>
      <w:rFonts w:eastAsiaTheme="majorEastAsia" w:cstheme="majorBidi"/>
      <w:i/>
      <w:iCs/>
      <w:color w:val="0B5294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34D"/>
    <w:rPr>
      <w:rFonts w:eastAsiaTheme="majorEastAsia" w:cstheme="majorBidi"/>
      <w:color w:val="0B5294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3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3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3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34D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D2E99"/>
    <w:rPr>
      <w:rFonts w:asciiTheme="majorHAnsi" w:eastAsiaTheme="majorEastAsia" w:hAnsiTheme="majorHAnsi" w:cstheme="majorBidi"/>
      <w:caps/>
      <w:kern w:val="28"/>
      <w:sz w:val="9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6D2E99"/>
    <w:pPr>
      <w:spacing w:before="240" w:after="80" w:line="216" w:lineRule="auto"/>
      <w:contextualSpacing/>
    </w:pPr>
    <w:rPr>
      <w:rFonts w:asciiTheme="majorHAnsi" w:eastAsiaTheme="majorEastAsia" w:hAnsiTheme="majorHAnsi" w:cstheme="majorBidi"/>
      <w:caps/>
      <w:color w:val="auto"/>
      <w:kern w:val="28"/>
      <w:sz w:val="9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D2E99"/>
    <w:rPr>
      <w:rFonts w:eastAsiaTheme="majorEastAsia" w:cstheme="majorBidi"/>
      <w:b/>
      <w:color w:val="000000" w:themeColor="text1"/>
      <w:spacing w:val="15"/>
      <w:sz w:val="4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E99"/>
    <w:pPr>
      <w:numPr>
        <w:ilvl w:val="1"/>
      </w:numPr>
      <w:spacing w:before="1080" w:after="0" w:line="192" w:lineRule="auto"/>
    </w:pPr>
    <w:rPr>
      <w:rFonts w:eastAsiaTheme="majorEastAsia" w:cstheme="majorBidi"/>
      <w:b/>
      <w:color w:val="000000" w:themeColor="text1"/>
      <w:spacing w:val="15"/>
      <w:sz w:val="48"/>
      <w:szCs w:val="28"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0B5294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F5534D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F5534D"/>
    <w:rPr>
      <w:i/>
      <w:iCs/>
      <w:color w:val="0B529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0B5294" w:themeColor="accent1" w:themeShade="BF"/>
        <w:bottom w:val="single" w:sz="4" w:space="10" w:color="0B5294" w:themeColor="accent1" w:themeShade="BF"/>
      </w:pBdr>
      <w:spacing w:before="360" w:after="360"/>
      <w:ind w:left="864" w:right="864"/>
      <w:jc w:val="center"/>
    </w:pPr>
    <w:rPr>
      <w:i/>
      <w:iCs/>
      <w:color w:val="0B5294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0B5294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semiHidden/>
    <w:rsid w:val="006569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5534D"/>
    <w:rPr>
      <w:color w:val="595959" w:themeColor="text1" w:themeTint="A6"/>
    </w:rPr>
  </w:style>
  <w:style w:type="paragraph" w:styleId="Header">
    <w:name w:val="header"/>
    <w:basedOn w:val="Normal"/>
    <w:link w:val="HeaderChar"/>
    <w:uiPriority w:val="99"/>
    <w:semiHidden/>
    <w:rsid w:val="00D12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5534D"/>
    <w:rPr>
      <w:color w:val="595959" w:themeColor="text1" w:themeTint="A6"/>
    </w:rPr>
  </w:style>
  <w:style w:type="table" w:styleId="TableGrid">
    <w:name w:val="Table Grid"/>
    <w:basedOn w:val="TableNormal"/>
    <w:uiPriority w:val="39"/>
    <w:rsid w:val="006C54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374FB"/>
    <w:rPr>
      <w:rFonts w:asciiTheme="minorHAnsi" w:hAnsiTheme="minorHAnsi"/>
      <w:b/>
      <w:bCs/>
      <w:color w:val="000000" w:themeColor="text1"/>
      <w:sz w:val="32"/>
    </w:rPr>
  </w:style>
  <w:style w:type="paragraph" w:customStyle="1" w:styleId="Contact">
    <w:name w:val="Contact"/>
    <w:basedOn w:val="Normal"/>
    <w:link w:val="ContactChar"/>
    <w:qFormat/>
    <w:rsid w:val="00770E71"/>
    <w:pPr>
      <w:spacing w:before="240" w:after="0" w:line="240" w:lineRule="auto"/>
      <w:contextualSpacing/>
    </w:pPr>
    <w:rPr>
      <w:color w:val="000000" w:themeColor="text1"/>
      <w:szCs w:val="20"/>
    </w:rPr>
  </w:style>
  <w:style w:type="character" w:customStyle="1" w:styleId="ContactChar">
    <w:name w:val="Contact Char"/>
    <w:basedOn w:val="DefaultParagraphFont"/>
    <w:link w:val="Contact"/>
    <w:rsid w:val="00770E71"/>
    <w:rPr>
      <w:color w:val="000000" w:themeColor="text1"/>
      <w:szCs w:val="20"/>
    </w:rPr>
  </w:style>
  <w:style w:type="character" w:styleId="Hyperlink">
    <w:name w:val="Hyperlink"/>
    <w:basedOn w:val="DefaultParagraphFont"/>
    <w:uiPriority w:val="99"/>
    <w:unhideWhenUsed/>
    <w:rsid w:val="000F74CC"/>
    <w:rPr>
      <w:color w:val="F491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74CC"/>
    <w:rPr>
      <w:color w:val="605E5C"/>
      <w:shd w:val="clear" w:color="auto" w:fill="E1DFDD"/>
    </w:rPr>
  </w:style>
  <w:style w:type="paragraph" w:customStyle="1" w:styleId="Preparedby">
    <w:name w:val="Prepared by"/>
    <w:basedOn w:val="Normal"/>
    <w:link w:val="PreparedbyChar"/>
    <w:qFormat/>
    <w:rsid w:val="00646502"/>
    <w:pPr>
      <w:spacing w:before="3720" w:line="240" w:lineRule="auto"/>
    </w:pPr>
    <w:rPr>
      <w:rFonts w:asciiTheme="majorHAnsi" w:hAnsiTheme="majorHAnsi"/>
      <w:b/>
      <w:color w:val="000000" w:themeColor="text1"/>
      <w:sz w:val="32"/>
      <w:szCs w:val="32"/>
    </w:rPr>
  </w:style>
  <w:style w:type="character" w:customStyle="1" w:styleId="PreparedbyChar">
    <w:name w:val="Prepared by Char"/>
    <w:basedOn w:val="Heading1Char"/>
    <w:link w:val="Preparedby"/>
    <w:rsid w:val="00646502"/>
    <w:rPr>
      <w:rFonts w:asciiTheme="majorHAnsi" w:eastAsiaTheme="majorEastAsia" w:hAnsiTheme="majorHAnsi" w:cstheme="majorBidi"/>
      <w:b/>
      <w:bCs w:val="0"/>
      <w:color w:val="000000" w:themeColor="text1"/>
      <w:sz w:val="32"/>
      <w:szCs w:val="32"/>
    </w:rPr>
  </w:style>
  <w:style w:type="paragraph" w:customStyle="1" w:styleId="ExecutiveSummary">
    <w:name w:val="Executive Summary"/>
    <w:basedOn w:val="Normal"/>
    <w:link w:val="ExecutiveSummaryChar"/>
    <w:qFormat/>
    <w:rsid w:val="00646502"/>
    <w:pPr>
      <w:spacing w:before="8000"/>
    </w:pPr>
    <w:rPr>
      <w:rFonts w:asciiTheme="majorHAnsi" w:hAnsiTheme="majorHAnsi"/>
      <w:caps/>
      <w:noProof/>
      <w:color w:val="000000" w:themeColor="text1"/>
      <w:sz w:val="48"/>
    </w:rPr>
  </w:style>
  <w:style w:type="character" w:customStyle="1" w:styleId="ExecutiveSummaryChar">
    <w:name w:val="Executive Summary Char"/>
    <w:basedOn w:val="DefaultParagraphFont"/>
    <w:link w:val="ExecutiveSummary"/>
    <w:rsid w:val="00646502"/>
    <w:rPr>
      <w:rFonts w:asciiTheme="majorHAnsi" w:hAnsiTheme="majorHAnsi"/>
      <w:caps/>
      <w:noProof/>
      <w:color w:val="000000" w:themeColor="text1"/>
      <w:sz w:val="48"/>
    </w:rPr>
  </w:style>
  <w:style w:type="paragraph" w:styleId="NoSpacing">
    <w:name w:val="No Spacing"/>
    <w:uiPriority w:val="1"/>
    <w:semiHidden/>
    <w:qFormat/>
    <w:rsid w:val="00770E71"/>
    <w:pPr>
      <w:spacing w:after="0" w:line="240" w:lineRule="auto"/>
    </w:pPr>
    <w:rPr>
      <w:color w:val="595959" w:themeColor="text1" w:themeTint="A6"/>
    </w:rPr>
  </w:style>
  <w:style w:type="paragraph" w:styleId="ListBullet">
    <w:name w:val="List Bullet"/>
    <w:basedOn w:val="Normal"/>
    <w:uiPriority w:val="99"/>
    <w:rsid w:val="00F5534D"/>
    <w:pPr>
      <w:numPr>
        <w:numId w:val="1"/>
      </w:numPr>
      <w:contextualSpacing/>
    </w:pPr>
  </w:style>
  <w:style w:type="character" w:customStyle="1" w:styleId="Bold">
    <w:name w:val="Bold"/>
    <w:uiPriority w:val="1"/>
    <w:qFormat/>
    <w:rsid w:val="00BF6D56"/>
    <w:rPr>
      <w:b/>
    </w:rPr>
  </w:style>
  <w:style w:type="paragraph" w:styleId="ListParagraph">
    <w:name w:val="List Paragraph"/>
    <w:basedOn w:val="Normal"/>
    <w:uiPriority w:val="34"/>
    <w:qFormat/>
    <w:rsid w:val="00C42D30"/>
    <w:pPr>
      <w:ind w:left="720"/>
      <w:contextualSpacing/>
    </w:pPr>
  </w:style>
  <w:style w:type="paragraph" w:customStyle="1" w:styleId="msonormal0">
    <w:name w:val="msonormal"/>
    <w:basedOn w:val="Normal"/>
    <w:rsid w:val="008642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8642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lang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42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42E0"/>
    <w:rPr>
      <w:rFonts w:ascii="Courier New" w:eastAsia="Times New Roman" w:hAnsi="Courier New" w:cs="Courier New"/>
      <w:sz w:val="20"/>
      <w:szCs w:val="20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8642E0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642E0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raft\AppData\Local\Microsoft\Office\16.0\DTS\en-US%7b480618A0-D188-4725-A6AC-5CB3A2B183AD%7d\%7bD4E62B40-8E2F-46B3-B1F9-FC7D22E25DA6%7dd60b6a64-ba45-4865-9b77-da626cecad3f-TFc9ffe974-b6e4-4861-abad-06143f091085_win32.dotx" TargetMode="Externa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Custom 8">
      <a:majorFont>
        <a:latin typeface="Raleway"/>
        <a:ea typeface=""/>
        <a:cs typeface=""/>
      </a:majorFont>
      <a:minorFont>
        <a:latin typeface="Raleway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950CDC31-7BFB-4FA8-9942-0911789505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F11F21-DB5A-457C-A28C-DEE532B32CB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A3F221-FD8E-464D-B12D-BAB5E5EAAAE3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{D4E62B40-8E2F-46B3-B1F9-FC7D22E25DA6}d60b6a64-ba45-4865-9b77-da626cecad3f-TFc9ffe974-b6e4-4861-abad-06143f091085_win32</Template>
  <TotalTime>249</TotalTime>
  <Pages>140</Pages>
  <Words>7985</Words>
  <Characters>45516</Characters>
  <Application>Microsoft Office Word</Application>
  <DocSecurity>0</DocSecurity>
  <Lines>379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Craft Knowledge</dc:creator>
  <cp:keywords/>
  <dc:description/>
  <cp:lastModifiedBy>Mintesnot Iwunete</cp:lastModifiedBy>
  <cp:revision>12</cp:revision>
  <cp:lastPrinted>2025-04-23T21:13:00Z</cp:lastPrinted>
  <dcterms:created xsi:type="dcterms:W3CDTF">2026-06-13T18:32:00Z</dcterms:created>
  <dcterms:modified xsi:type="dcterms:W3CDTF">2026-09-10T17:38:00Z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