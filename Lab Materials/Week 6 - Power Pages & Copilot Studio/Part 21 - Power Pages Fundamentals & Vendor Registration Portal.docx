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34C7FB0A" w:rsidR="006D2E99" w:rsidRPr="000F480F" w:rsidRDefault="00394C62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Power pages fundamentals &amp; vendor registration portal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6A16AF5C" w14:textId="77777777" w:rsidR="000F480F" w:rsidRDefault="000F480F" w:rsidP="00E25A5F">
      <w:pPr>
        <w:rPr>
          <w:color w:val="000000" w:themeColor="text1"/>
          <w:szCs w:val="20"/>
        </w:rPr>
      </w:pPr>
    </w:p>
    <w:p w14:paraId="66E7A947" w14:textId="77777777" w:rsidR="00394C62" w:rsidRDefault="00394C62" w:rsidP="00E25A5F">
      <w:pPr>
        <w:rPr>
          <w:color w:val="000000" w:themeColor="text1"/>
          <w:szCs w:val="20"/>
        </w:rPr>
      </w:pPr>
    </w:p>
    <w:p w14:paraId="5F1FB642" w14:textId="77777777" w:rsidR="00394C62" w:rsidRDefault="00394C62" w:rsidP="00E25A5F">
      <w:pPr>
        <w:rPr>
          <w:color w:val="000000" w:themeColor="text1"/>
          <w:szCs w:val="20"/>
        </w:rPr>
      </w:pPr>
    </w:p>
    <w:p w14:paraId="35593741" w14:textId="77777777" w:rsidR="00394C62" w:rsidRDefault="00394C62" w:rsidP="00E25A5F">
      <w:pPr>
        <w:rPr>
          <w:color w:val="000000" w:themeColor="text1"/>
          <w:szCs w:val="20"/>
        </w:rPr>
      </w:pPr>
    </w:p>
    <w:p w14:paraId="158F8763" w14:textId="77777777" w:rsidR="00394C62" w:rsidRDefault="00394C62" w:rsidP="00E25A5F">
      <w:pPr>
        <w:rPr>
          <w:color w:val="000000" w:themeColor="text1"/>
          <w:szCs w:val="20"/>
        </w:rPr>
      </w:pPr>
    </w:p>
    <w:p w14:paraId="277488DD" w14:textId="77777777" w:rsidR="00394C62" w:rsidRDefault="00394C62" w:rsidP="00E25A5F">
      <w:pPr>
        <w:rPr>
          <w:color w:val="000000" w:themeColor="text1"/>
          <w:szCs w:val="20"/>
        </w:rPr>
      </w:pPr>
    </w:p>
    <w:p w14:paraId="1D236BB9" w14:textId="77777777" w:rsidR="0025173D" w:rsidRDefault="0025173D" w:rsidP="0025173D">
      <w:pPr>
        <w:rPr>
          <w:color w:val="000000" w:themeColor="text1"/>
          <w:szCs w:val="20"/>
        </w:rPr>
      </w:pPr>
    </w:p>
    <w:p w14:paraId="52A72FEA" w14:textId="3FC5AA4F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Microsoft Power Platform Bootcamp</w:t>
      </w:r>
    </w:p>
    <w:p w14:paraId="72E610E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Day 21 Lab — Power Pages Fundamentals &amp; Vendor Registration Portal</w:t>
      </w:r>
    </w:p>
    <w:p w14:paraId="7F225EA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b/>
          <w:bCs/>
          <w:sz w:val="32"/>
          <w:szCs w:val="32"/>
        </w:rPr>
        <w:t>Week:</w:t>
      </w:r>
      <w:r w:rsidRPr="0025173D">
        <w:rPr>
          <w:sz w:val="32"/>
          <w:szCs w:val="32"/>
        </w:rPr>
        <w:t xml:space="preserve"> 6 — Power Pages &amp; Copilot</w:t>
      </w:r>
      <w:r w:rsidRPr="0025173D">
        <w:rPr>
          <w:sz w:val="32"/>
          <w:szCs w:val="32"/>
        </w:rPr>
        <w:br/>
      </w:r>
      <w:r w:rsidRPr="0025173D">
        <w:rPr>
          <w:b/>
          <w:bCs/>
          <w:sz w:val="32"/>
          <w:szCs w:val="32"/>
        </w:rPr>
        <w:t>Duration:</w:t>
      </w:r>
      <w:r w:rsidRPr="0025173D">
        <w:rPr>
          <w:sz w:val="32"/>
          <w:szCs w:val="32"/>
        </w:rPr>
        <w:t xml:space="preserve"> 2 Hours</w:t>
      </w:r>
      <w:r w:rsidRPr="0025173D">
        <w:rPr>
          <w:sz w:val="32"/>
          <w:szCs w:val="32"/>
        </w:rPr>
        <w:br/>
      </w:r>
      <w:r w:rsidRPr="0025173D">
        <w:rPr>
          <w:b/>
          <w:bCs/>
          <w:sz w:val="32"/>
          <w:szCs w:val="32"/>
        </w:rPr>
        <w:t>Level:</w:t>
      </w:r>
      <w:r w:rsidRPr="0025173D">
        <w:rPr>
          <w:sz w:val="32"/>
          <w:szCs w:val="32"/>
        </w:rPr>
        <w:t xml:space="preserve"> Beginner </w:t>
      </w:r>
      <w:r w:rsidRPr="0025173D">
        <w:rPr>
          <w:rFonts w:ascii="Times New Roman" w:hAnsi="Times New Roman" w:cs="Times New Roman"/>
          <w:sz w:val="32"/>
          <w:szCs w:val="32"/>
        </w:rPr>
        <w:t>→</w:t>
      </w:r>
      <w:r w:rsidRPr="0025173D">
        <w:rPr>
          <w:sz w:val="32"/>
          <w:szCs w:val="32"/>
        </w:rPr>
        <w:t xml:space="preserve"> Intermediate</w:t>
      </w:r>
      <w:r w:rsidRPr="0025173D">
        <w:rPr>
          <w:sz w:val="32"/>
          <w:szCs w:val="32"/>
        </w:rPr>
        <w:br/>
      </w:r>
      <w:r w:rsidRPr="0025173D">
        <w:rPr>
          <w:b/>
          <w:bCs/>
          <w:sz w:val="32"/>
          <w:szCs w:val="32"/>
        </w:rPr>
        <w:t>Format:</w:t>
      </w:r>
      <w:r w:rsidRPr="0025173D">
        <w:rPr>
          <w:sz w:val="32"/>
          <w:szCs w:val="32"/>
        </w:rPr>
        <w:t xml:space="preserve"> Power Pages + Dataverse + External Users + Forms + Lists + Authentication + Security Fundamentals</w:t>
      </w:r>
      <w:r w:rsidRPr="0025173D">
        <w:rPr>
          <w:sz w:val="32"/>
          <w:szCs w:val="32"/>
        </w:rPr>
        <w:br/>
      </w:r>
      <w:r w:rsidRPr="0025173D">
        <w:rPr>
          <w:b/>
          <w:bCs/>
          <w:sz w:val="32"/>
          <w:szCs w:val="32"/>
        </w:rPr>
        <w:t>Project:</w:t>
      </w:r>
      <w:r w:rsidRPr="0025173D">
        <w:rPr>
          <w:sz w:val="32"/>
          <w:szCs w:val="32"/>
        </w:rPr>
        <w:t xml:space="preserve"> Vendor Registration Portal</w:t>
      </w:r>
      <w:r w:rsidRPr="0025173D">
        <w:rPr>
          <w:sz w:val="32"/>
          <w:szCs w:val="32"/>
        </w:rPr>
        <w:br/>
      </w:r>
      <w:r w:rsidRPr="0025173D">
        <w:rPr>
          <w:b/>
          <w:bCs/>
          <w:sz w:val="32"/>
          <w:szCs w:val="32"/>
        </w:rPr>
        <w:t>Target Deliverable:</w:t>
      </w:r>
      <w:r w:rsidRPr="0025173D">
        <w:rPr>
          <w:sz w:val="32"/>
          <w:szCs w:val="32"/>
        </w:rPr>
        <w:t xml:space="preserve"> Vendor Registration Portal v0.1</w:t>
      </w:r>
    </w:p>
    <w:p w14:paraId="6496217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E88DD46">
          <v:rect id="_x0000_i3938" style="width:0;height:1.5pt" o:hralign="center" o:hrstd="t" o:hr="t" fillcolor="#a0a0a0" stroked="f"/>
        </w:pict>
      </w:r>
    </w:p>
    <w:p w14:paraId="6E8F4C6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1. Day 21 Overview</w:t>
      </w:r>
    </w:p>
    <w:p w14:paraId="0A736B7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So far, most users of our applications have been:</w:t>
      </w:r>
    </w:p>
    <w:p w14:paraId="08EE1F2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Internal Employees.</w:t>
      </w:r>
    </w:p>
    <w:p w14:paraId="322ED99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Examples:</w:t>
      </w:r>
    </w:p>
    <w:p w14:paraId="4A5F34D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EMPLOYEE</w:t>
      </w:r>
    </w:p>
    <w:p w14:paraId="417A65D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|</w:t>
      </w:r>
    </w:p>
    <w:p w14:paraId="0FA26F4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v</w:t>
      </w:r>
    </w:p>
    <w:p w14:paraId="6593E62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CANVAS APP</w:t>
      </w:r>
    </w:p>
    <w:p w14:paraId="75F0A36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and:</w:t>
      </w:r>
    </w:p>
    <w:p w14:paraId="2BB9ACB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TECHNICIAN</w:t>
      </w:r>
    </w:p>
    <w:p w14:paraId="0D22C8F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|</w:t>
      </w:r>
    </w:p>
    <w:p w14:paraId="0A8443D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v</w:t>
      </w:r>
    </w:p>
    <w:p w14:paraId="0F2C152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MODEL-DRIVEN APP</w:t>
      </w:r>
    </w:p>
    <w:p w14:paraId="2933746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But businesses also interact with:</w:t>
      </w:r>
    </w:p>
    <w:p w14:paraId="360525A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Customers</w:t>
      </w:r>
    </w:p>
    <w:p w14:paraId="7E814A48" w14:textId="77777777" w:rsidR="0025173D" w:rsidRPr="0025173D" w:rsidRDefault="0025173D" w:rsidP="0025173D">
      <w:pPr>
        <w:rPr>
          <w:sz w:val="32"/>
          <w:szCs w:val="32"/>
        </w:rPr>
      </w:pPr>
    </w:p>
    <w:p w14:paraId="410BA03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Suppliers</w:t>
      </w:r>
    </w:p>
    <w:p w14:paraId="760E6C1E" w14:textId="77777777" w:rsidR="0025173D" w:rsidRPr="0025173D" w:rsidRDefault="0025173D" w:rsidP="0025173D">
      <w:pPr>
        <w:rPr>
          <w:sz w:val="32"/>
          <w:szCs w:val="32"/>
        </w:rPr>
      </w:pPr>
    </w:p>
    <w:p w14:paraId="2256AAB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Vendors</w:t>
      </w:r>
    </w:p>
    <w:p w14:paraId="71DF2270" w14:textId="77777777" w:rsidR="0025173D" w:rsidRPr="0025173D" w:rsidRDefault="0025173D" w:rsidP="0025173D">
      <w:pPr>
        <w:rPr>
          <w:sz w:val="32"/>
          <w:szCs w:val="32"/>
        </w:rPr>
      </w:pPr>
    </w:p>
    <w:p w14:paraId="1839103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Partners</w:t>
      </w:r>
    </w:p>
    <w:p w14:paraId="603096DA" w14:textId="77777777" w:rsidR="0025173D" w:rsidRPr="0025173D" w:rsidRDefault="0025173D" w:rsidP="0025173D">
      <w:pPr>
        <w:rPr>
          <w:sz w:val="32"/>
          <w:szCs w:val="32"/>
        </w:rPr>
      </w:pPr>
    </w:p>
    <w:p w14:paraId="431806D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Applicants</w:t>
      </w:r>
    </w:p>
    <w:p w14:paraId="0BCBDB59" w14:textId="77777777" w:rsidR="0025173D" w:rsidRPr="0025173D" w:rsidRDefault="0025173D" w:rsidP="0025173D">
      <w:pPr>
        <w:rPr>
          <w:sz w:val="32"/>
          <w:szCs w:val="32"/>
        </w:rPr>
      </w:pPr>
    </w:p>
    <w:p w14:paraId="26AAAC5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Citizens</w:t>
      </w:r>
    </w:p>
    <w:p w14:paraId="7CA34D1D" w14:textId="77777777" w:rsidR="0025173D" w:rsidRPr="0025173D" w:rsidRDefault="0025173D" w:rsidP="0025173D">
      <w:pPr>
        <w:rPr>
          <w:sz w:val="32"/>
          <w:szCs w:val="32"/>
        </w:rPr>
      </w:pPr>
    </w:p>
    <w:p w14:paraId="1FD24FD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Students</w:t>
      </w:r>
    </w:p>
    <w:p w14:paraId="624EB4B7" w14:textId="77777777" w:rsidR="0025173D" w:rsidRPr="0025173D" w:rsidRDefault="0025173D" w:rsidP="0025173D">
      <w:pPr>
        <w:rPr>
          <w:sz w:val="32"/>
          <w:szCs w:val="32"/>
        </w:rPr>
      </w:pPr>
    </w:p>
    <w:p w14:paraId="0077ABB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Contractors</w:t>
      </w:r>
    </w:p>
    <w:p w14:paraId="0A047B0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These users may not belong to:</w:t>
      </w:r>
    </w:p>
    <w:p w14:paraId="68EFAD2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Our Microsoft 365 organization.</w:t>
      </w:r>
    </w:p>
    <w:p w14:paraId="4DD39E8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How can they interact securely with:</w:t>
      </w:r>
    </w:p>
    <w:p w14:paraId="4A7691D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Dataverse?</w:t>
      </w:r>
    </w:p>
    <w:p w14:paraId="41C5C04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One answer is:</w:t>
      </w:r>
    </w:p>
    <w:p w14:paraId="5A6ED94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Microsoft Power Pages.</w:t>
      </w:r>
    </w:p>
    <w:p w14:paraId="699194E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239D9C13">
          <v:rect id="_x0000_i3939" style="width:0;height:1.5pt" o:hralign="center" o:hrstd="t" o:hr="t" fillcolor="#a0a0a0" stroked="f"/>
        </w:pict>
      </w:r>
    </w:p>
    <w:p w14:paraId="110AA9F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2. Today's Business Scenario</w:t>
      </w:r>
    </w:p>
    <w:p w14:paraId="6127B4E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Our organization works with many external vendors.</w:t>
      </w:r>
    </w:p>
    <w:p w14:paraId="4B54275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Currently:</w:t>
      </w:r>
    </w:p>
    <w:p w14:paraId="7676D0A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</w:t>
      </w:r>
    </w:p>
    <w:p w14:paraId="472FADE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0B2E332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066C612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Downloads Form</w:t>
      </w:r>
    </w:p>
    <w:p w14:paraId="06D767F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10BD1A7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41AC507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Completes Document</w:t>
      </w:r>
    </w:p>
    <w:p w14:paraId="0A97E94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00DC3E6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1C52BC7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Emails Procurement</w:t>
      </w:r>
    </w:p>
    <w:p w14:paraId="2D14691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03113AA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4703712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Procurement Re-enters Data</w:t>
      </w:r>
    </w:p>
    <w:p w14:paraId="6A18662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4514E1A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4D22AA6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Spreadsheet / Dataverse</w:t>
      </w:r>
    </w:p>
    <w:p w14:paraId="45F0E5B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Problems:</w:t>
      </w:r>
    </w:p>
    <w:p w14:paraId="45AABB89" w14:textId="77777777" w:rsidR="0025173D" w:rsidRPr="0025173D" w:rsidRDefault="0025173D" w:rsidP="0025173D">
      <w:pPr>
        <w:numPr>
          <w:ilvl w:val="0"/>
          <w:numId w:val="31"/>
        </w:numPr>
        <w:rPr>
          <w:sz w:val="32"/>
          <w:szCs w:val="32"/>
        </w:rPr>
      </w:pPr>
      <w:r w:rsidRPr="0025173D">
        <w:rPr>
          <w:sz w:val="32"/>
          <w:szCs w:val="32"/>
        </w:rPr>
        <w:t>Duplicate data entry</w:t>
      </w:r>
    </w:p>
    <w:p w14:paraId="41E946DE" w14:textId="77777777" w:rsidR="0025173D" w:rsidRPr="0025173D" w:rsidRDefault="0025173D" w:rsidP="0025173D">
      <w:pPr>
        <w:numPr>
          <w:ilvl w:val="0"/>
          <w:numId w:val="31"/>
        </w:num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Missing information</w:t>
      </w:r>
    </w:p>
    <w:p w14:paraId="2D509328" w14:textId="77777777" w:rsidR="0025173D" w:rsidRPr="0025173D" w:rsidRDefault="0025173D" w:rsidP="0025173D">
      <w:pPr>
        <w:numPr>
          <w:ilvl w:val="0"/>
          <w:numId w:val="31"/>
        </w:numPr>
        <w:rPr>
          <w:sz w:val="32"/>
          <w:szCs w:val="32"/>
        </w:rPr>
      </w:pPr>
      <w:r w:rsidRPr="0025173D">
        <w:rPr>
          <w:sz w:val="32"/>
          <w:szCs w:val="32"/>
        </w:rPr>
        <w:t>Email attachments</w:t>
      </w:r>
    </w:p>
    <w:p w14:paraId="072A3D93" w14:textId="77777777" w:rsidR="0025173D" w:rsidRPr="0025173D" w:rsidRDefault="0025173D" w:rsidP="0025173D">
      <w:pPr>
        <w:numPr>
          <w:ilvl w:val="0"/>
          <w:numId w:val="31"/>
        </w:numPr>
        <w:rPr>
          <w:sz w:val="32"/>
          <w:szCs w:val="32"/>
        </w:rPr>
      </w:pPr>
      <w:r w:rsidRPr="0025173D">
        <w:rPr>
          <w:sz w:val="32"/>
          <w:szCs w:val="32"/>
        </w:rPr>
        <w:t>No standardized process</w:t>
      </w:r>
    </w:p>
    <w:p w14:paraId="7A88F449" w14:textId="77777777" w:rsidR="0025173D" w:rsidRPr="0025173D" w:rsidRDefault="0025173D" w:rsidP="0025173D">
      <w:pPr>
        <w:numPr>
          <w:ilvl w:val="0"/>
          <w:numId w:val="31"/>
        </w:numPr>
        <w:rPr>
          <w:sz w:val="32"/>
          <w:szCs w:val="32"/>
        </w:rPr>
      </w:pPr>
      <w:r w:rsidRPr="0025173D">
        <w:rPr>
          <w:sz w:val="32"/>
          <w:szCs w:val="32"/>
        </w:rPr>
        <w:t>No self-service status</w:t>
      </w:r>
    </w:p>
    <w:p w14:paraId="73108416" w14:textId="77777777" w:rsidR="0025173D" w:rsidRPr="0025173D" w:rsidRDefault="0025173D" w:rsidP="0025173D">
      <w:pPr>
        <w:numPr>
          <w:ilvl w:val="0"/>
          <w:numId w:val="31"/>
        </w:numPr>
        <w:rPr>
          <w:sz w:val="32"/>
          <w:szCs w:val="32"/>
        </w:rPr>
      </w:pPr>
      <w:r w:rsidRPr="0025173D">
        <w:rPr>
          <w:sz w:val="32"/>
          <w:szCs w:val="32"/>
        </w:rPr>
        <w:t>Poor tracking</w:t>
      </w:r>
    </w:p>
    <w:p w14:paraId="5BA82BAA" w14:textId="77777777" w:rsidR="0025173D" w:rsidRPr="0025173D" w:rsidRDefault="0025173D" w:rsidP="0025173D">
      <w:pPr>
        <w:numPr>
          <w:ilvl w:val="0"/>
          <w:numId w:val="31"/>
        </w:numPr>
        <w:rPr>
          <w:sz w:val="32"/>
          <w:szCs w:val="32"/>
        </w:rPr>
      </w:pPr>
      <w:r w:rsidRPr="0025173D">
        <w:rPr>
          <w:sz w:val="32"/>
          <w:szCs w:val="32"/>
        </w:rPr>
        <w:t>Manual follow-up</w:t>
      </w:r>
    </w:p>
    <w:p w14:paraId="5D9FF358" w14:textId="77777777" w:rsidR="0025173D" w:rsidRPr="0025173D" w:rsidRDefault="0025173D" w:rsidP="0025173D">
      <w:pPr>
        <w:numPr>
          <w:ilvl w:val="0"/>
          <w:numId w:val="31"/>
        </w:numPr>
        <w:rPr>
          <w:sz w:val="32"/>
          <w:szCs w:val="32"/>
        </w:rPr>
      </w:pPr>
      <w:r w:rsidRPr="0025173D">
        <w:rPr>
          <w:sz w:val="32"/>
          <w:szCs w:val="32"/>
        </w:rPr>
        <w:t>Security concerns</w:t>
      </w:r>
    </w:p>
    <w:p w14:paraId="5C4767F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0794FFA">
          <v:rect id="_x0000_i3940" style="width:0;height:1.5pt" o:hralign="center" o:hrstd="t" o:hr="t" fillcolor="#a0a0a0" stroked="f"/>
        </w:pict>
      </w:r>
    </w:p>
    <w:p w14:paraId="3A6C1EE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3. Target Process</w:t>
      </w:r>
    </w:p>
    <w:p w14:paraId="60EAA29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 will create:</w:t>
      </w:r>
    </w:p>
    <w:p w14:paraId="246D564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Registration Portal.</w:t>
      </w:r>
    </w:p>
    <w:p w14:paraId="119485B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EXTERNAL VENDOR</w:t>
      </w:r>
    </w:p>
    <w:p w14:paraId="09DA8AB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20090C3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162568A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</w:t>
      </w:r>
    </w:p>
    <w:p w14:paraId="342B9E2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085E80A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2C7A5BA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AUTHENTICATION</w:t>
      </w:r>
    </w:p>
    <w:p w14:paraId="6D1A554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26476A0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1CBC50F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REGISTRATION FORM</w:t>
      </w:r>
    </w:p>
    <w:p w14:paraId="7F7AB7D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21EBC87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 xml:space="preserve">      v</w:t>
      </w:r>
    </w:p>
    <w:p w14:paraId="6D754AF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</w:t>
      </w:r>
    </w:p>
    <w:p w14:paraId="47CA2DF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3251373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70C0097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PROCUREMENT TEAM</w:t>
      </w:r>
    </w:p>
    <w:p w14:paraId="1237842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8FE2A2B">
          <v:rect id="_x0000_i3941" style="width:0;height:1.5pt" o:hralign="center" o:hrstd="t" o:hr="t" fillcolor="#a0a0a0" stroked="f"/>
        </w:pict>
      </w:r>
    </w:p>
    <w:p w14:paraId="76D4A97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4. Portal v0.1 Features</w:t>
      </w:r>
    </w:p>
    <w:p w14:paraId="5777603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By the end of today, the portal will contain:</w:t>
      </w:r>
    </w:p>
    <w:p w14:paraId="19B36AE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Home</w:t>
      </w:r>
    </w:p>
    <w:p w14:paraId="13193E5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Register as Vendor</w:t>
      </w:r>
    </w:p>
    <w:p w14:paraId="4A7882D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My Applications</w:t>
      </w:r>
    </w:p>
    <w:p w14:paraId="0C3F5A2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Application Details concept</w:t>
      </w:r>
    </w:p>
    <w:p w14:paraId="757255E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Sign In / Authentication</w:t>
      </w:r>
    </w:p>
    <w:p w14:paraId="3E570AB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Dataverse-backed Form</w:t>
      </w:r>
    </w:p>
    <w:p w14:paraId="2C42C92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Dataverse-backed List</w:t>
      </w:r>
    </w:p>
    <w:p w14:paraId="192B994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Basic responsive styling</w:t>
      </w:r>
    </w:p>
    <w:p w14:paraId="38A36CB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Contact association</w:t>
      </w:r>
    </w:p>
    <w:p w14:paraId="708F80D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Initial Table Permission</w:t>
      </w:r>
    </w:p>
    <w:p w14:paraId="4C4EFE2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Initial Page Permission</w:t>
      </w:r>
    </w:p>
    <w:p w14:paraId="0D7887E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Day 22 will perform the full:</w:t>
      </w:r>
    </w:p>
    <w:p w14:paraId="6402F7D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Security Hardening.</w:t>
      </w:r>
    </w:p>
    <w:p w14:paraId="60EBF40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9A4B9AB">
          <v:rect id="_x0000_i3942" style="width:0;height:1.5pt" o:hralign="center" o:hrstd="t" o:hr="t" fillcolor="#a0a0a0" stroked="f"/>
        </w:pict>
      </w:r>
    </w:p>
    <w:p w14:paraId="56FCF44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5. Architecture</w:t>
      </w:r>
    </w:p>
    <w:p w14:paraId="4135065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INTERNET / EXTERNAL USER</w:t>
      </w:r>
    </w:p>
    <w:p w14:paraId="2A400AD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|</w:t>
      </w:r>
    </w:p>
    <w:p w14:paraId="75EBF95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v</w:t>
      </w:r>
    </w:p>
    <w:p w14:paraId="78CA9E9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POWER PAGES</w:t>
      </w:r>
    </w:p>
    <w:p w14:paraId="10338C2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|</w:t>
      </w:r>
    </w:p>
    <w:p w14:paraId="2493B68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+----+----+</w:t>
      </w:r>
    </w:p>
    <w:p w14:paraId="51CDA85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|         |</w:t>
      </w:r>
    </w:p>
    <w:p w14:paraId="59BFE8E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v         v</w:t>
      </w:r>
    </w:p>
    <w:p w14:paraId="32568A7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AUTHENTICATION WEB ROLE</w:t>
      </w:r>
    </w:p>
    <w:p w14:paraId="3D0B831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|         |</w:t>
      </w:r>
    </w:p>
    <w:p w14:paraId="7DB13DE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+----+----+</w:t>
      </w:r>
    </w:p>
    <w:p w14:paraId="13A1CA3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|</w:t>
      </w:r>
    </w:p>
    <w:p w14:paraId="40D7C2C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v</w:t>
      </w:r>
    </w:p>
    <w:p w14:paraId="3059010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PERMISSIONS</w:t>
      </w:r>
    </w:p>
    <w:p w14:paraId="61881E4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|</w:t>
      </w:r>
    </w:p>
    <w:p w14:paraId="3DFDD23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v</w:t>
      </w:r>
    </w:p>
    <w:p w14:paraId="4D75AA8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DATAVERSE</w:t>
      </w:r>
    </w:p>
    <w:p w14:paraId="361C834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|</w:t>
      </w:r>
    </w:p>
    <w:p w14:paraId="7EE5A43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+---- Contact</w:t>
      </w:r>
    </w:p>
    <w:p w14:paraId="4AD8E4B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|</w:t>
      </w:r>
    </w:p>
    <w:p w14:paraId="7DCBE0B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+---- Vendor Application</w:t>
      </w:r>
    </w:p>
    <w:p w14:paraId="1179370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4F73AD50">
          <v:rect id="_x0000_i3943" style="width:0;height:1.5pt" o:hralign="center" o:hrstd="t" o:hr="t" fillcolor="#a0a0a0" stroked="f"/>
        </w:pict>
      </w:r>
    </w:p>
    <w:p w14:paraId="72400FE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6. Power Platform Architecture So Far</w:t>
      </w:r>
    </w:p>
    <w:p w14:paraId="1EAE27D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       USERS</w:t>
      </w:r>
    </w:p>
    <w:p w14:paraId="1A3C56A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         |</w:t>
      </w:r>
    </w:p>
    <w:p w14:paraId="17D5FB5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+-----------+-----------+</w:t>
      </w:r>
    </w:p>
    <w:p w14:paraId="071755C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           |           |</w:t>
      </w:r>
    </w:p>
    <w:p w14:paraId="254276B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v           v           v</w:t>
      </w:r>
    </w:p>
    <w:p w14:paraId="01D1A9B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CANVAS      MODEL-       POWER</w:t>
      </w:r>
    </w:p>
    <w:p w14:paraId="6367C94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APPS       DRIVEN       PAGES</w:t>
      </w:r>
    </w:p>
    <w:p w14:paraId="1FA0E0A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       APPS</w:t>
      </w:r>
    </w:p>
    <w:p w14:paraId="79D6C12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           |           |</w:t>
      </w:r>
    </w:p>
    <w:p w14:paraId="3EBBE8C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+-----------+-----------+</w:t>
      </w:r>
    </w:p>
    <w:p w14:paraId="49DCFEF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         |</w:t>
      </w:r>
    </w:p>
    <w:p w14:paraId="3E2E352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         v</w:t>
      </w:r>
    </w:p>
    <w:p w14:paraId="0DBAEB5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     DATAVERSE</w:t>
      </w:r>
    </w:p>
    <w:p w14:paraId="56E278D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         |</w:t>
      </w:r>
    </w:p>
    <w:p w14:paraId="49419D1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+----------+----------+</w:t>
      </w:r>
    </w:p>
    <w:p w14:paraId="7534CA9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|                     |</w:t>
      </w:r>
    </w:p>
    <w:p w14:paraId="054D863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v                     v</w:t>
      </w:r>
    </w:p>
    <w:p w14:paraId="0A2185E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POWER AUTOMATE            POWER BI</w:t>
      </w:r>
    </w:p>
    <w:p w14:paraId="4319C32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becomes another:</w:t>
      </w:r>
    </w:p>
    <w:p w14:paraId="4E61AFA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 User Experience.</w:t>
      </w:r>
    </w:p>
    <w:p w14:paraId="149B66E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23CCA7E3">
          <v:rect id="_x0000_i3944" style="width:0;height:1.5pt" o:hralign="center" o:hrstd="t" o:hr="t" fillcolor="#a0a0a0" stroked="f"/>
        </w:pict>
      </w:r>
    </w:p>
    <w:p w14:paraId="28C7038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7. Day 21 Learning Objectives</w:t>
      </w:r>
    </w:p>
    <w:p w14:paraId="75DF55E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By the end of today's lab, students should be able to:</w:t>
      </w:r>
    </w:p>
    <w:p w14:paraId="13EFE63A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Microsoft Power Pages.</w:t>
      </w:r>
    </w:p>
    <w:p w14:paraId="755FE80E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Identify appropriate Power Pages use cases.</w:t>
      </w:r>
    </w:p>
    <w:p w14:paraId="7B5648A2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how Power Pages differs from Canvas Apps.</w:t>
      </w:r>
    </w:p>
    <w:p w14:paraId="382D7041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external-user scenarios.</w:t>
      </w:r>
    </w:p>
    <w:p w14:paraId="42383BC4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Power Pages + Dataverse architecture.</w:t>
      </w:r>
    </w:p>
    <w:p w14:paraId="025992FE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Create a Power Pages site.</w:t>
      </w:r>
    </w:p>
    <w:p w14:paraId="4168C402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Select the correct Dataverse environment.</w:t>
      </w:r>
    </w:p>
    <w:p w14:paraId="6B34613C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why the Default environment should generally be avoided for production site creation.</w:t>
      </w:r>
    </w:p>
    <w:p w14:paraId="538329D7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Understand Power Pages templates.</w:t>
      </w:r>
    </w:p>
    <w:p w14:paraId="69E8FE6F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Use a Starter layout.</w:t>
      </w:r>
    </w:p>
    <w:p w14:paraId="2A75E6A8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Navigate Power Pages Design Studio.</w:t>
      </w:r>
    </w:p>
    <w:p w14:paraId="081E77F4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Identify the Pages workspace.</w:t>
      </w:r>
    </w:p>
    <w:p w14:paraId="13EC729B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Identify the Styling workspace.</w:t>
      </w:r>
    </w:p>
    <w:p w14:paraId="70F5692A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Identify the Data workspace.</w:t>
      </w:r>
    </w:p>
    <w:p w14:paraId="11D06DB1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Identify the Set up workspace.</w:t>
      </w:r>
    </w:p>
    <w:p w14:paraId="040CD57A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Identify the Security workspace.</w:t>
      </w:r>
    </w:p>
    <w:p w14:paraId="7B66694E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Create webpages.</w:t>
      </w:r>
    </w:p>
    <w:p w14:paraId="22E2DA30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Configure site navigation.</w:t>
      </w:r>
    </w:p>
    <w:p w14:paraId="73D918DC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Add Sections.</w:t>
      </w:r>
    </w:p>
    <w:p w14:paraId="6A9B9D51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Add Text.</w:t>
      </w:r>
    </w:p>
    <w:p w14:paraId="6EEF0DC1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Add Buttons.</w:t>
      </w:r>
    </w:p>
    <w:p w14:paraId="63EFA371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Use responsive page layouts.</w:t>
      </w:r>
    </w:p>
    <w:p w14:paraId="7B5E097A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Create a Dataverse table for portal data.</w:t>
      </w:r>
    </w:p>
    <w:p w14:paraId="619E8EF2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Create Vendor Application fields.</w:t>
      </w:r>
    </w:p>
    <w:p w14:paraId="1ADEBD0C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Create Choice columns.</w:t>
      </w:r>
    </w:p>
    <w:p w14:paraId="6E0734BF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Create a Contact lookup.</w:t>
      </w:r>
    </w:p>
    <w:p w14:paraId="257F76DA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why Power Pages authenticated users are associated with Dataverse Contact records.</w:t>
      </w:r>
    </w:p>
    <w:p w14:paraId="25FF5F97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Create a Dataverse Form.</w:t>
      </w:r>
    </w:p>
    <w:p w14:paraId="5102E7E4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Add a Form component to a Power Pages page.</w:t>
      </w:r>
    </w:p>
    <w:p w14:paraId="7786ECF7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Insert mode.</w:t>
      </w:r>
    </w:p>
    <w:p w14:paraId="0E3DC974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Create a Dataverse View.</w:t>
      </w:r>
    </w:p>
    <w:p w14:paraId="73661538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Add a List component.</w:t>
      </w:r>
    </w:p>
    <w:p w14:paraId="2E48FA62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Lists vs Forms.</w:t>
      </w:r>
    </w:p>
    <w:p w14:paraId="40BA50F3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Views vs Lists.</w:t>
      </w:r>
    </w:p>
    <w:p w14:paraId="46C061D4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Associate created records with the currently authenticated Contact.</w:t>
      </w:r>
    </w:p>
    <w:p w14:paraId="5D75DCE7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Understand Basic Form configuration.</w:t>
      </w:r>
    </w:p>
    <w:p w14:paraId="0DA8706C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Understand Table Permissions.</w:t>
      </w:r>
    </w:p>
    <w:p w14:paraId="11EDA54C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Understand Web Roles.</w:t>
      </w:r>
    </w:p>
    <w:p w14:paraId="64EB01B7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Understand Page Permissions.</w:t>
      </w:r>
    </w:p>
    <w:p w14:paraId="26ADB0A9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Authenticated Users.</w:t>
      </w:r>
    </w:p>
    <w:p w14:paraId="705EFB70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Anonymous Users.</w:t>
      </w:r>
    </w:p>
    <w:p w14:paraId="06E0F2CC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Understand Contact Access.</w:t>
      </w:r>
    </w:p>
    <w:p w14:paraId="7ECF405E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Global Access.</w:t>
      </w:r>
    </w:p>
    <w:p w14:paraId="6FE54231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Account Access.</w:t>
      </w:r>
    </w:p>
    <w:p w14:paraId="49294F4E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Self Access.</w:t>
      </w:r>
    </w:p>
    <w:p w14:paraId="50D446C4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Understand Create/Read/Write/Delete privileges.</w:t>
      </w:r>
    </w:p>
    <w:p w14:paraId="7AABA876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why Views aren't security.</w:t>
      </w:r>
    </w:p>
    <w:p w14:paraId="266AC036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Explain why hidden fields aren't security.</w:t>
      </w:r>
    </w:p>
    <w:p w14:paraId="685CAF82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Understand identity-provider concepts.</w:t>
      </w:r>
    </w:p>
    <w:p w14:paraId="46C5EA8A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Understand Microsoft Entra External ID.</w:t>
      </w:r>
    </w:p>
    <w:p w14:paraId="31C38195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Understand Microsoft Entra ID.</w:t>
      </w:r>
    </w:p>
    <w:p w14:paraId="344EF59D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Understand why local authentication isn't preferred for new designs.</w:t>
      </w:r>
    </w:p>
    <w:p w14:paraId="5431629F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Preview the website.</w:t>
      </w:r>
    </w:p>
    <w:p w14:paraId="05A15EC2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Test desktop layout.</w:t>
      </w:r>
    </w:p>
    <w:p w14:paraId="1ABCE8A8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Test mobile layout.</w:t>
      </w:r>
    </w:p>
    <w:p w14:paraId="5C364700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Test anonymous access.</w:t>
      </w:r>
    </w:p>
    <w:p w14:paraId="294EC044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Test authenticated access.</w:t>
      </w:r>
    </w:p>
    <w:p w14:paraId="4D32AE72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Test Vendor creation.</w:t>
      </w:r>
    </w:p>
    <w:p w14:paraId="2C5B18AB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Test Contact association.</w:t>
      </w:r>
    </w:p>
    <w:p w14:paraId="3DCE1603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Test My Applications.</w:t>
      </w:r>
    </w:p>
    <w:p w14:paraId="262F4C48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Understand Power Pages licensing at a high level.</w:t>
      </w:r>
    </w:p>
    <w:p w14:paraId="7F8E1BCD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Apply external-data security thinking.</w:t>
      </w:r>
    </w:p>
    <w:p w14:paraId="09CD89C7" w14:textId="77777777" w:rsidR="0025173D" w:rsidRPr="0025173D" w:rsidRDefault="0025173D" w:rsidP="0025173D">
      <w:pPr>
        <w:numPr>
          <w:ilvl w:val="0"/>
          <w:numId w:val="32"/>
        </w:numPr>
        <w:rPr>
          <w:sz w:val="32"/>
          <w:szCs w:val="32"/>
        </w:rPr>
      </w:pPr>
      <w:r w:rsidRPr="0025173D">
        <w:rPr>
          <w:sz w:val="32"/>
          <w:szCs w:val="32"/>
        </w:rPr>
        <w:t>Prepare for full Power Pages security on Day 22.</w:t>
      </w:r>
    </w:p>
    <w:p w14:paraId="2D2B45F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D51706D">
          <v:rect id="_x0000_i3945" style="width:0;height:1.5pt" o:hralign="center" o:hrstd="t" o:hr="t" fillcolor="#a0a0a0" stroked="f"/>
        </w:pict>
      </w:r>
    </w:p>
    <w:p w14:paraId="7028418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8. Day 21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5540"/>
      </w:tblGrid>
      <w:tr w:rsidR="0025173D" w:rsidRPr="0025173D" w14:paraId="76AEA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6398C" w14:textId="77777777" w:rsidR="0025173D" w:rsidRPr="0025173D" w:rsidRDefault="0025173D" w:rsidP="0025173D">
            <w:pPr>
              <w:rPr>
                <w:b/>
                <w:bCs/>
                <w:sz w:val="32"/>
                <w:szCs w:val="32"/>
              </w:rPr>
            </w:pPr>
            <w:r w:rsidRPr="0025173D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3BA8C8C" w14:textId="77777777" w:rsidR="0025173D" w:rsidRPr="0025173D" w:rsidRDefault="0025173D" w:rsidP="0025173D">
            <w:pPr>
              <w:rPr>
                <w:b/>
                <w:bCs/>
                <w:sz w:val="32"/>
                <w:szCs w:val="32"/>
              </w:rPr>
            </w:pPr>
            <w:r w:rsidRPr="0025173D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25173D" w:rsidRPr="0025173D" w14:paraId="1CC89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8944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00:00–00:15</w:t>
            </w:r>
          </w:p>
        </w:tc>
        <w:tc>
          <w:tcPr>
            <w:tcW w:w="0" w:type="auto"/>
            <w:vAlign w:val="center"/>
            <w:hideMark/>
          </w:tcPr>
          <w:p w14:paraId="5442ABE0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Power Pages Fundamentals</w:t>
            </w:r>
          </w:p>
        </w:tc>
      </w:tr>
      <w:tr w:rsidR="0025173D" w:rsidRPr="0025173D" w14:paraId="38303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3C0E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00:15–00:25</w:t>
            </w:r>
          </w:p>
        </w:tc>
        <w:tc>
          <w:tcPr>
            <w:tcW w:w="0" w:type="auto"/>
            <w:vAlign w:val="center"/>
            <w:hideMark/>
          </w:tcPr>
          <w:p w14:paraId="1F4BC0CD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Architecture &amp; Design Studio</w:t>
            </w:r>
          </w:p>
        </w:tc>
      </w:tr>
      <w:tr w:rsidR="0025173D" w:rsidRPr="0025173D" w14:paraId="58D19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C539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00:25–00:40</w:t>
            </w:r>
          </w:p>
        </w:tc>
        <w:tc>
          <w:tcPr>
            <w:tcW w:w="0" w:type="auto"/>
            <w:vAlign w:val="center"/>
            <w:hideMark/>
          </w:tcPr>
          <w:p w14:paraId="6B9BF34C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Dataverse Vendor Model</w:t>
            </w:r>
          </w:p>
        </w:tc>
      </w:tr>
      <w:tr w:rsidR="0025173D" w:rsidRPr="0025173D" w14:paraId="0B19D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4B13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00:40–00:55</w:t>
            </w:r>
          </w:p>
        </w:tc>
        <w:tc>
          <w:tcPr>
            <w:tcW w:w="0" w:type="auto"/>
            <w:vAlign w:val="center"/>
            <w:hideMark/>
          </w:tcPr>
          <w:p w14:paraId="57810140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Create Portal</w:t>
            </w:r>
          </w:p>
        </w:tc>
      </w:tr>
      <w:tr w:rsidR="0025173D" w:rsidRPr="0025173D" w14:paraId="3B43E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0029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00:55–01:15</w:t>
            </w:r>
          </w:p>
        </w:tc>
        <w:tc>
          <w:tcPr>
            <w:tcW w:w="0" w:type="auto"/>
            <w:vAlign w:val="center"/>
            <w:hideMark/>
          </w:tcPr>
          <w:p w14:paraId="776A1210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Vendor Registration Form</w:t>
            </w:r>
          </w:p>
        </w:tc>
      </w:tr>
      <w:tr w:rsidR="0025173D" w:rsidRPr="0025173D" w14:paraId="3886B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F239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01:15–01:30</w:t>
            </w:r>
          </w:p>
        </w:tc>
        <w:tc>
          <w:tcPr>
            <w:tcW w:w="0" w:type="auto"/>
            <w:vAlign w:val="center"/>
            <w:hideMark/>
          </w:tcPr>
          <w:p w14:paraId="0068335A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My Applications List</w:t>
            </w:r>
          </w:p>
        </w:tc>
      </w:tr>
      <w:tr w:rsidR="0025173D" w:rsidRPr="0025173D" w14:paraId="40AD4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6E7D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01:30–01:42</w:t>
            </w:r>
          </w:p>
        </w:tc>
        <w:tc>
          <w:tcPr>
            <w:tcW w:w="0" w:type="auto"/>
            <w:vAlign w:val="center"/>
            <w:hideMark/>
          </w:tcPr>
          <w:p w14:paraId="75C2791D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Authentication &amp; Contact Association</w:t>
            </w:r>
          </w:p>
        </w:tc>
      </w:tr>
      <w:tr w:rsidR="0025173D" w:rsidRPr="0025173D" w14:paraId="4E232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089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01:42–01:50</w:t>
            </w:r>
          </w:p>
        </w:tc>
        <w:tc>
          <w:tcPr>
            <w:tcW w:w="0" w:type="auto"/>
            <w:vAlign w:val="center"/>
            <w:hideMark/>
          </w:tcPr>
          <w:p w14:paraId="476022C8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Security Fundamentals</w:t>
            </w:r>
          </w:p>
        </w:tc>
      </w:tr>
      <w:tr w:rsidR="0025173D" w:rsidRPr="0025173D" w14:paraId="770CE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9FE6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01:50–01:57</w:t>
            </w:r>
          </w:p>
        </w:tc>
        <w:tc>
          <w:tcPr>
            <w:tcW w:w="0" w:type="auto"/>
            <w:vAlign w:val="center"/>
            <w:hideMark/>
          </w:tcPr>
          <w:p w14:paraId="3B98FC1E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Testing &amp; Troubleshooting</w:t>
            </w:r>
          </w:p>
        </w:tc>
      </w:tr>
      <w:tr w:rsidR="0025173D" w:rsidRPr="0025173D" w14:paraId="3314E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1C9A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01:57–02:00</w:t>
            </w:r>
          </w:p>
        </w:tc>
        <w:tc>
          <w:tcPr>
            <w:tcW w:w="0" w:type="auto"/>
            <w:vAlign w:val="center"/>
            <w:hideMark/>
          </w:tcPr>
          <w:p w14:paraId="76C307F3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Assessment</w:t>
            </w:r>
          </w:p>
        </w:tc>
      </w:tr>
    </w:tbl>
    <w:p w14:paraId="438DBEB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852F1F2">
          <v:rect id="_x0000_i3946" style="width:0;height:1.5pt" o:hralign="center" o:hrstd="t" o:hr="t" fillcolor="#a0a0a0" stroked="f"/>
        </w:pict>
      </w:r>
    </w:p>
    <w:p w14:paraId="2FDA344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 — WHAT IS POWER PAGES?</w:t>
      </w:r>
    </w:p>
    <w:p w14:paraId="611400F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9. Power Pages</w:t>
      </w:r>
    </w:p>
    <w:p w14:paraId="57763C5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Microsoft Power Pages is Microsoft's:</w:t>
      </w:r>
    </w:p>
    <w:p w14:paraId="6DF6381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Low-code website platform</w:t>
      </w:r>
    </w:p>
    <w:p w14:paraId="19D38E3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creating externally accessible, data-driven websites.</w:t>
      </w:r>
    </w:p>
    <w:p w14:paraId="6402F01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It integrates deeply with:</w:t>
      </w:r>
    </w:p>
    <w:p w14:paraId="5FC1EA6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Microsoft Dataverse.</w:t>
      </w:r>
    </w:p>
    <w:p w14:paraId="2D4ABD9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1189D90">
          <v:rect id="_x0000_i3947" style="width:0;height:1.5pt" o:hralign="center" o:hrstd="t" o:hr="t" fillcolor="#a0a0a0" stroked="f"/>
        </w:pict>
      </w:r>
    </w:p>
    <w:p w14:paraId="27586F4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10. Example Use Cases</w:t>
      </w:r>
    </w:p>
    <w:p w14:paraId="06B292D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can support:</w:t>
      </w:r>
    </w:p>
    <w:p w14:paraId="0BB8595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Customer Self-Service Portal</w:t>
      </w:r>
    </w:p>
    <w:p w14:paraId="3A471AAB" w14:textId="77777777" w:rsidR="0025173D" w:rsidRPr="0025173D" w:rsidRDefault="0025173D" w:rsidP="0025173D">
      <w:pPr>
        <w:rPr>
          <w:sz w:val="32"/>
          <w:szCs w:val="32"/>
        </w:rPr>
      </w:pPr>
    </w:p>
    <w:p w14:paraId="54D6EC5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Registration Portal</w:t>
      </w:r>
    </w:p>
    <w:p w14:paraId="54356D64" w14:textId="77777777" w:rsidR="0025173D" w:rsidRPr="0025173D" w:rsidRDefault="0025173D" w:rsidP="0025173D">
      <w:pPr>
        <w:rPr>
          <w:sz w:val="32"/>
          <w:szCs w:val="32"/>
        </w:rPr>
      </w:pPr>
    </w:p>
    <w:p w14:paraId="20B2807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Partner Portal</w:t>
      </w:r>
    </w:p>
    <w:p w14:paraId="7AF7986A" w14:textId="77777777" w:rsidR="0025173D" w:rsidRPr="0025173D" w:rsidRDefault="0025173D" w:rsidP="0025173D">
      <w:pPr>
        <w:rPr>
          <w:sz w:val="32"/>
          <w:szCs w:val="32"/>
        </w:rPr>
      </w:pPr>
    </w:p>
    <w:p w14:paraId="079F216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Application Portal</w:t>
      </w:r>
    </w:p>
    <w:p w14:paraId="7ED05E47" w14:textId="77777777" w:rsidR="0025173D" w:rsidRPr="0025173D" w:rsidRDefault="0025173D" w:rsidP="0025173D">
      <w:pPr>
        <w:rPr>
          <w:sz w:val="32"/>
          <w:szCs w:val="32"/>
        </w:rPr>
      </w:pPr>
    </w:p>
    <w:p w14:paraId="1ABDB40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Citizen Service Portal</w:t>
      </w:r>
    </w:p>
    <w:p w14:paraId="7AB0D359" w14:textId="77777777" w:rsidR="0025173D" w:rsidRPr="0025173D" w:rsidRDefault="0025173D" w:rsidP="0025173D">
      <w:pPr>
        <w:rPr>
          <w:sz w:val="32"/>
          <w:szCs w:val="32"/>
        </w:rPr>
      </w:pPr>
    </w:p>
    <w:p w14:paraId="6CA8F6D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Event Registration</w:t>
      </w:r>
    </w:p>
    <w:p w14:paraId="29136E1A" w14:textId="77777777" w:rsidR="0025173D" w:rsidRPr="0025173D" w:rsidRDefault="0025173D" w:rsidP="0025173D">
      <w:pPr>
        <w:rPr>
          <w:sz w:val="32"/>
          <w:szCs w:val="32"/>
        </w:rPr>
      </w:pPr>
    </w:p>
    <w:p w14:paraId="6973B1F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Membership Portal</w:t>
      </w:r>
    </w:p>
    <w:p w14:paraId="168008E2" w14:textId="77777777" w:rsidR="0025173D" w:rsidRPr="0025173D" w:rsidRDefault="0025173D" w:rsidP="0025173D">
      <w:pPr>
        <w:rPr>
          <w:sz w:val="32"/>
          <w:szCs w:val="32"/>
        </w:rPr>
      </w:pPr>
    </w:p>
    <w:p w14:paraId="48E1950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Case Submission Portal</w:t>
      </w:r>
    </w:p>
    <w:p w14:paraId="111E051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861968D">
          <v:rect id="_x0000_i3948" style="width:0;height:1.5pt" o:hralign="center" o:hrstd="t" o:hr="t" fillcolor="#a0a0a0" stroked="f"/>
        </w:pict>
      </w:r>
    </w:p>
    <w:p w14:paraId="47B6AA0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11. Today's Use Case</w:t>
      </w:r>
    </w:p>
    <w:p w14:paraId="45A6E5B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</w:t>
      </w:r>
    </w:p>
    <w:p w14:paraId="2EC7059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242DDAC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0E2EE03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Registration Portal</w:t>
      </w:r>
    </w:p>
    <w:p w14:paraId="375D0C6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07B1A48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4500E7F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</w:t>
      </w:r>
    </w:p>
    <w:p w14:paraId="4ECEE4C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2D94EA8">
          <v:rect id="_x0000_i3949" style="width:0;height:1.5pt" o:hralign="center" o:hrstd="t" o:hr="t" fillcolor="#a0a0a0" stroked="f"/>
        </w:pict>
      </w:r>
    </w:p>
    <w:p w14:paraId="722BE3D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12. Power Pages Is Not Power Apps Canvas</w:t>
      </w:r>
    </w:p>
    <w:p w14:paraId="18D15DE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Canvas App:</w:t>
      </w:r>
    </w:p>
    <w:p w14:paraId="330BCE1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App</w:t>
      </w:r>
    </w:p>
    <w:p w14:paraId="66EF2A0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Pages:</w:t>
      </w:r>
    </w:p>
    <w:p w14:paraId="002BC27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Website / External Digital Experience</w:t>
      </w:r>
    </w:p>
    <w:p w14:paraId="29D0B92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They solve different:</w:t>
      </w:r>
    </w:p>
    <w:p w14:paraId="475C108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User-experience requirements.</w:t>
      </w:r>
    </w:p>
    <w:p w14:paraId="31F2902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5AB35B0">
          <v:rect id="_x0000_i3950" style="width:0;height:1.5pt" o:hralign="center" o:hrstd="t" o:hr="t" fillcolor="#a0a0a0" stroked="f"/>
        </w:pict>
      </w:r>
    </w:p>
    <w:p w14:paraId="4190760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13. Canvas App Example</w:t>
      </w:r>
    </w:p>
    <w:p w14:paraId="5E0D49F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Internal Employee:</w:t>
      </w:r>
    </w:p>
    <w:p w14:paraId="3EDBEEB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Employee</w:t>
      </w:r>
    </w:p>
    <w:p w14:paraId="16609AE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 xml:space="preserve">   |</w:t>
      </w:r>
    </w:p>
    <w:p w14:paraId="13223B0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234013A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Microsoft 365 / Power Apps</w:t>
      </w:r>
    </w:p>
    <w:p w14:paraId="6C3DB9E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1712293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2EC3E95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Leave Management App</w:t>
      </w:r>
    </w:p>
    <w:p w14:paraId="2CDB779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4374C53">
          <v:rect id="_x0000_i3951" style="width:0;height:1.5pt" o:hralign="center" o:hrstd="t" o:hr="t" fillcolor="#a0a0a0" stroked="f"/>
        </w:pict>
      </w:r>
    </w:p>
    <w:p w14:paraId="7A878C2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14. Power Pages Example</w:t>
      </w:r>
    </w:p>
    <w:p w14:paraId="3D19C6F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External Vendor:</w:t>
      </w:r>
    </w:p>
    <w:p w14:paraId="20F3783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Supplier Representative</w:t>
      </w:r>
    </w:p>
    <w:p w14:paraId="375747B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2A68309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7A1D189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 Browser</w:t>
      </w:r>
    </w:p>
    <w:p w14:paraId="4946910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3337CBA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7E8DCD3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Portal</w:t>
      </w:r>
    </w:p>
    <w:p w14:paraId="2107A71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 user may not have:</w:t>
      </w:r>
    </w:p>
    <w:p w14:paraId="3DA279B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 internal Power Apps maker/user experience.</w:t>
      </w:r>
    </w:p>
    <w:p w14:paraId="1D24698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877C626">
          <v:rect id="_x0000_i3952" style="width:0;height:1.5pt" o:hralign="center" o:hrstd="t" o:hr="t" fillcolor="#a0a0a0" stroked="f"/>
        </w:pict>
      </w:r>
    </w:p>
    <w:p w14:paraId="18F21AA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 — POWER PAGES DATA ARCHITECTURE</w:t>
      </w:r>
    </w:p>
    <w:p w14:paraId="1AF5E0C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15. Core Architecture</w:t>
      </w:r>
    </w:p>
    <w:p w14:paraId="65BDC14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</w:t>
      </w:r>
    </w:p>
    <w:p w14:paraId="3BADCD5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 xml:space="preserve">    |</w:t>
      </w:r>
    </w:p>
    <w:p w14:paraId="15AA593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v</w:t>
      </w:r>
    </w:p>
    <w:p w14:paraId="432C928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</w:t>
      </w:r>
    </w:p>
    <w:p w14:paraId="1FFF1EB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 website can:</w:t>
      </w:r>
    </w:p>
    <w:p w14:paraId="19491C4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Create records</w:t>
      </w:r>
    </w:p>
    <w:p w14:paraId="24CDCD0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Read permitted records</w:t>
      </w:r>
    </w:p>
    <w:p w14:paraId="063FFA4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Update permitted records</w:t>
      </w:r>
    </w:p>
    <w:p w14:paraId="5F7098F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Delete permitted records</w:t>
      </w:r>
    </w:p>
    <w:p w14:paraId="7DA8C6D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subject to:</w:t>
      </w:r>
    </w:p>
    <w:p w14:paraId="4EE03BA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Security configuration.</w:t>
      </w:r>
    </w:p>
    <w:p w14:paraId="0B5C8B8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5F969E9">
          <v:rect id="_x0000_i3953" style="width:0;height:1.5pt" o:hralign="center" o:hrstd="t" o:hr="t" fillcolor="#a0a0a0" stroked="f"/>
        </w:pict>
      </w:r>
    </w:p>
    <w:p w14:paraId="7860523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16. Important Security Principle</w:t>
      </w:r>
    </w:p>
    <w:p w14:paraId="223EE1F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Power Pages website is:</w:t>
      </w:r>
    </w:p>
    <w:p w14:paraId="616FC6C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Internet-facing or externally accessible.</w:t>
      </w:r>
    </w:p>
    <w:p w14:paraId="1829986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Therefore Dataverse access should never be designed as:</w:t>
      </w:r>
    </w:p>
    <w:p w14:paraId="0EC8BF0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Website exists</w:t>
      </w:r>
    </w:p>
    <w:p w14:paraId="4654281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=</w:t>
      </w:r>
    </w:p>
    <w:p w14:paraId="2592999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Everyone can access Dataverse.</w:t>
      </w:r>
    </w:p>
    <w:p w14:paraId="041B78F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Instead:</w:t>
      </w:r>
    </w:p>
    <w:p w14:paraId="2CFC9BA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AUTHENTICATION</w:t>
      </w:r>
    </w:p>
    <w:p w14:paraId="71EB720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+</w:t>
      </w:r>
    </w:p>
    <w:p w14:paraId="7081C6F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 ROLES</w:t>
      </w:r>
    </w:p>
    <w:p w14:paraId="3DBABE8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 xml:space="preserve">      +</w:t>
      </w:r>
    </w:p>
    <w:p w14:paraId="402C484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PERMISSIONS</w:t>
      </w:r>
    </w:p>
    <w:p w14:paraId="7DDE136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+</w:t>
      </w:r>
    </w:p>
    <w:p w14:paraId="4B9B2C1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PAGE PERMISSIONS</w:t>
      </w:r>
    </w:p>
    <w:p w14:paraId="1AF62CF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=</w:t>
      </w:r>
    </w:p>
    <w:p w14:paraId="7127E0A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CONTROLLED ACCESS</w:t>
      </w:r>
    </w:p>
    <w:p w14:paraId="21E39B6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C60DBC6">
          <v:rect id="_x0000_i3954" style="width:0;height:1.5pt" o:hralign="center" o:hrstd="t" o:hr="t" fillcolor="#a0a0a0" stroked="f"/>
        </w:pict>
      </w:r>
    </w:p>
    <w:p w14:paraId="33CE763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 — DESIGN STUDIO</w:t>
      </w:r>
    </w:p>
    <w:p w14:paraId="12992E9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17. Power Pages Design Studio</w:t>
      </w:r>
    </w:p>
    <w:p w14:paraId="199D02D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Most site-building work takes place in:</w:t>
      </w:r>
    </w:p>
    <w:p w14:paraId="3782BD7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Design Studio.</w:t>
      </w:r>
    </w:p>
    <w:p w14:paraId="2DAC0D8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Current Design Studio provides workspaces for different maker activities.</w:t>
      </w:r>
    </w:p>
    <w:p w14:paraId="3C9082F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ADC0363">
          <v:rect id="_x0000_i3955" style="width:0;height:1.5pt" o:hralign="center" o:hrstd="t" o:hr="t" fillcolor="#a0a0a0" stroked="f"/>
        </w:pict>
      </w:r>
    </w:p>
    <w:p w14:paraId="0EFDD03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18. Pages Workspace</w:t>
      </w:r>
    </w:p>
    <w:p w14:paraId="3A28CF0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Used to:</w:t>
      </w:r>
    </w:p>
    <w:p w14:paraId="4A9C0B1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Build webpages.</w:t>
      </w:r>
    </w:p>
    <w:p w14:paraId="5F62B51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You can add components such as:</w:t>
      </w:r>
    </w:p>
    <w:p w14:paraId="68C9381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Text</w:t>
      </w:r>
    </w:p>
    <w:p w14:paraId="0A79F8A4" w14:textId="77777777" w:rsidR="0025173D" w:rsidRPr="0025173D" w:rsidRDefault="0025173D" w:rsidP="0025173D">
      <w:pPr>
        <w:rPr>
          <w:sz w:val="32"/>
          <w:szCs w:val="32"/>
        </w:rPr>
      </w:pPr>
    </w:p>
    <w:p w14:paraId="0444721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Images</w:t>
      </w:r>
    </w:p>
    <w:p w14:paraId="50D98CE9" w14:textId="77777777" w:rsidR="0025173D" w:rsidRPr="0025173D" w:rsidRDefault="0025173D" w:rsidP="0025173D">
      <w:pPr>
        <w:rPr>
          <w:sz w:val="32"/>
          <w:szCs w:val="32"/>
        </w:rPr>
      </w:pPr>
    </w:p>
    <w:p w14:paraId="44FF951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Buttons</w:t>
      </w:r>
    </w:p>
    <w:p w14:paraId="1C079A61" w14:textId="77777777" w:rsidR="0025173D" w:rsidRPr="0025173D" w:rsidRDefault="0025173D" w:rsidP="0025173D">
      <w:pPr>
        <w:rPr>
          <w:sz w:val="32"/>
          <w:szCs w:val="32"/>
        </w:rPr>
      </w:pPr>
    </w:p>
    <w:p w14:paraId="6ABA3AD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Forms</w:t>
      </w:r>
    </w:p>
    <w:p w14:paraId="05709F35" w14:textId="77777777" w:rsidR="0025173D" w:rsidRPr="0025173D" w:rsidRDefault="0025173D" w:rsidP="0025173D">
      <w:pPr>
        <w:rPr>
          <w:sz w:val="32"/>
          <w:szCs w:val="32"/>
        </w:rPr>
      </w:pPr>
    </w:p>
    <w:p w14:paraId="4C9857D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Lists</w:t>
      </w:r>
    </w:p>
    <w:p w14:paraId="0B6EDE07" w14:textId="77777777" w:rsidR="0025173D" w:rsidRPr="0025173D" w:rsidRDefault="0025173D" w:rsidP="0025173D">
      <w:pPr>
        <w:rPr>
          <w:sz w:val="32"/>
          <w:szCs w:val="32"/>
        </w:rPr>
      </w:pPr>
    </w:p>
    <w:p w14:paraId="37485CE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BI</w:t>
      </w:r>
    </w:p>
    <w:p w14:paraId="6E1FEF43" w14:textId="77777777" w:rsidR="0025173D" w:rsidRPr="0025173D" w:rsidRDefault="0025173D" w:rsidP="0025173D">
      <w:pPr>
        <w:rPr>
          <w:sz w:val="32"/>
          <w:szCs w:val="32"/>
        </w:rPr>
      </w:pPr>
    </w:p>
    <w:p w14:paraId="5A2AE12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Video</w:t>
      </w:r>
    </w:p>
    <w:p w14:paraId="3A0BE909" w14:textId="77777777" w:rsidR="0025173D" w:rsidRPr="0025173D" w:rsidRDefault="0025173D" w:rsidP="0025173D">
      <w:pPr>
        <w:rPr>
          <w:sz w:val="32"/>
          <w:szCs w:val="32"/>
        </w:rPr>
      </w:pPr>
    </w:p>
    <w:p w14:paraId="75F7D8A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Sections</w:t>
      </w:r>
    </w:p>
    <w:p w14:paraId="403E9AF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57AB93D">
          <v:rect id="_x0000_i3956" style="width:0;height:1.5pt" o:hralign="center" o:hrstd="t" o:hr="t" fillcolor="#a0a0a0" stroked="f"/>
        </w:pict>
      </w:r>
    </w:p>
    <w:p w14:paraId="3CCACC2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19. Styling Workspace</w:t>
      </w:r>
    </w:p>
    <w:p w14:paraId="4B07657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Used to control:</w:t>
      </w:r>
    </w:p>
    <w:p w14:paraId="75CB4F0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Site-wide visual styling.</w:t>
      </w:r>
    </w:p>
    <w:p w14:paraId="13A3BB7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Examples:</w:t>
      </w:r>
    </w:p>
    <w:p w14:paraId="0B5BFB9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Colors</w:t>
      </w:r>
    </w:p>
    <w:p w14:paraId="62CF48CF" w14:textId="77777777" w:rsidR="0025173D" w:rsidRPr="0025173D" w:rsidRDefault="0025173D" w:rsidP="0025173D">
      <w:pPr>
        <w:rPr>
          <w:sz w:val="32"/>
          <w:szCs w:val="32"/>
        </w:rPr>
      </w:pPr>
    </w:p>
    <w:p w14:paraId="45292A8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Fonts</w:t>
      </w:r>
    </w:p>
    <w:p w14:paraId="57525F01" w14:textId="77777777" w:rsidR="0025173D" w:rsidRPr="0025173D" w:rsidRDefault="0025173D" w:rsidP="0025173D">
      <w:pPr>
        <w:rPr>
          <w:sz w:val="32"/>
          <w:szCs w:val="32"/>
        </w:rPr>
      </w:pPr>
    </w:p>
    <w:p w14:paraId="0E1385E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Buttons</w:t>
      </w:r>
    </w:p>
    <w:p w14:paraId="1E04AEE9" w14:textId="77777777" w:rsidR="0025173D" w:rsidRPr="0025173D" w:rsidRDefault="0025173D" w:rsidP="0025173D">
      <w:pPr>
        <w:rPr>
          <w:sz w:val="32"/>
          <w:szCs w:val="32"/>
        </w:rPr>
      </w:pPr>
    </w:p>
    <w:p w14:paraId="34B6D8C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Backgrounds</w:t>
      </w:r>
    </w:p>
    <w:p w14:paraId="65A6B2EA" w14:textId="77777777" w:rsidR="0025173D" w:rsidRPr="0025173D" w:rsidRDefault="0025173D" w:rsidP="0025173D">
      <w:pPr>
        <w:rPr>
          <w:sz w:val="32"/>
          <w:szCs w:val="32"/>
        </w:rPr>
      </w:pPr>
    </w:p>
    <w:p w14:paraId="472AA16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Spacing</w:t>
      </w:r>
    </w:p>
    <w:p w14:paraId="498004C7" w14:textId="77777777" w:rsidR="0025173D" w:rsidRPr="0025173D" w:rsidRDefault="0025173D" w:rsidP="0025173D">
      <w:pPr>
        <w:rPr>
          <w:sz w:val="32"/>
          <w:szCs w:val="32"/>
        </w:rPr>
      </w:pPr>
    </w:p>
    <w:p w14:paraId="4F441DE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Themes</w:t>
      </w:r>
    </w:p>
    <w:p w14:paraId="033B4DE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02155EC">
          <v:rect id="_x0000_i3957" style="width:0;height:1.5pt" o:hralign="center" o:hrstd="t" o:hr="t" fillcolor="#a0a0a0" stroked="f"/>
        </w:pict>
      </w:r>
    </w:p>
    <w:p w14:paraId="152878D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20. Data Workspace</w:t>
      </w:r>
    </w:p>
    <w:p w14:paraId="4CB1062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Used to work with:</w:t>
      </w:r>
    </w:p>
    <w:p w14:paraId="3E47126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 data structure.</w:t>
      </w:r>
    </w:p>
    <w:p w14:paraId="47994D9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Examples:</w:t>
      </w:r>
    </w:p>
    <w:p w14:paraId="5F42435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Tables</w:t>
      </w:r>
    </w:p>
    <w:p w14:paraId="0C1F38C1" w14:textId="77777777" w:rsidR="0025173D" w:rsidRPr="0025173D" w:rsidRDefault="0025173D" w:rsidP="0025173D">
      <w:pPr>
        <w:rPr>
          <w:sz w:val="32"/>
          <w:szCs w:val="32"/>
        </w:rPr>
      </w:pPr>
    </w:p>
    <w:p w14:paraId="24D1022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Columns</w:t>
      </w:r>
    </w:p>
    <w:p w14:paraId="014C7B4C" w14:textId="77777777" w:rsidR="0025173D" w:rsidRPr="0025173D" w:rsidRDefault="0025173D" w:rsidP="0025173D">
      <w:pPr>
        <w:rPr>
          <w:sz w:val="32"/>
          <w:szCs w:val="32"/>
        </w:rPr>
      </w:pPr>
    </w:p>
    <w:p w14:paraId="6E22C00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Forms</w:t>
      </w:r>
    </w:p>
    <w:p w14:paraId="462D3624" w14:textId="77777777" w:rsidR="0025173D" w:rsidRPr="0025173D" w:rsidRDefault="0025173D" w:rsidP="0025173D">
      <w:pPr>
        <w:rPr>
          <w:sz w:val="32"/>
          <w:szCs w:val="32"/>
        </w:rPr>
      </w:pPr>
    </w:p>
    <w:p w14:paraId="4F82DC9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Views</w:t>
      </w:r>
    </w:p>
    <w:p w14:paraId="6A56758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9E9DC7C">
          <v:rect id="_x0000_i3958" style="width:0;height:1.5pt" o:hralign="center" o:hrstd="t" o:hr="t" fillcolor="#a0a0a0" stroked="f"/>
        </w:pict>
      </w:r>
    </w:p>
    <w:p w14:paraId="11E8D8D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21. Set Up Workspace</w:t>
      </w:r>
    </w:p>
    <w:p w14:paraId="2CD2E36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Used for site configuration such as:</w:t>
      </w:r>
    </w:p>
    <w:p w14:paraId="3169DA1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Identity providers</w:t>
      </w:r>
    </w:p>
    <w:p w14:paraId="44E002F0" w14:textId="77777777" w:rsidR="0025173D" w:rsidRPr="0025173D" w:rsidRDefault="0025173D" w:rsidP="0025173D">
      <w:pPr>
        <w:rPr>
          <w:sz w:val="32"/>
          <w:szCs w:val="32"/>
        </w:rPr>
      </w:pPr>
    </w:p>
    <w:p w14:paraId="60DD8A9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Site configuration</w:t>
      </w:r>
    </w:p>
    <w:p w14:paraId="2E1A1DFE" w14:textId="77777777" w:rsidR="0025173D" w:rsidRPr="0025173D" w:rsidRDefault="0025173D" w:rsidP="0025173D">
      <w:pPr>
        <w:rPr>
          <w:sz w:val="32"/>
          <w:szCs w:val="32"/>
        </w:rPr>
      </w:pPr>
    </w:p>
    <w:p w14:paraId="3AFD650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Go-live settings</w:t>
      </w:r>
    </w:p>
    <w:p w14:paraId="26198986" w14:textId="77777777" w:rsidR="0025173D" w:rsidRPr="0025173D" w:rsidRDefault="0025173D" w:rsidP="0025173D">
      <w:pPr>
        <w:rPr>
          <w:sz w:val="32"/>
          <w:szCs w:val="32"/>
        </w:rPr>
      </w:pPr>
    </w:p>
    <w:p w14:paraId="3CBD943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Other site capabilities</w:t>
      </w:r>
    </w:p>
    <w:p w14:paraId="4FEB3D0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BBC38CC">
          <v:rect id="_x0000_i3959" style="width:0;height:1.5pt" o:hralign="center" o:hrstd="t" o:hr="t" fillcolor="#a0a0a0" stroked="f"/>
        </w:pict>
      </w:r>
    </w:p>
    <w:p w14:paraId="0E91CB0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22. Security Workspace</w:t>
      </w:r>
    </w:p>
    <w:p w14:paraId="0A25B07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Used to manage and review security areas such as:</w:t>
      </w:r>
    </w:p>
    <w:p w14:paraId="62EEB90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Permissions</w:t>
      </w:r>
    </w:p>
    <w:p w14:paraId="7B3D943D" w14:textId="77777777" w:rsidR="0025173D" w:rsidRPr="0025173D" w:rsidRDefault="0025173D" w:rsidP="0025173D">
      <w:pPr>
        <w:rPr>
          <w:sz w:val="32"/>
          <w:szCs w:val="32"/>
        </w:rPr>
      </w:pPr>
    </w:p>
    <w:p w14:paraId="046CDFA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 Roles</w:t>
      </w:r>
    </w:p>
    <w:p w14:paraId="5FCD9888" w14:textId="77777777" w:rsidR="0025173D" w:rsidRPr="0025173D" w:rsidRDefault="0025173D" w:rsidP="0025173D">
      <w:pPr>
        <w:rPr>
          <w:sz w:val="32"/>
          <w:szCs w:val="32"/>
        </w:rPr>
      </w:pPr>
    </w:p>
    <w:p w14:paraId="6D618B7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Page Permissions</w:t>
      </w:r>
    </w:p>
    <w:p w14:paraId="522F7FC9" w14:textId="77777777" w:rsidR="0025173D" w:rsidRPr="0025173D" w:rsidRDefault="0025173D" w:rsidP="0025173D">
      <w:pPr>
        <w:rPr>
          <w:sz w:val="32"/>
          <w:szCs w:val="32"/>
        </w:rPr>
      </w:pPr>
    </w:p>
    <w:p w14:paraId="0346271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Site security</w:t>
      </w:r>
    </w:p>
    <w:p w14:paraId="3556C53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EDBB159">
          <v:rect id="_x0000_i3960" style="width:0;height:1.5pt" o:hralign="center" o:hrstd="t" o:hr="t" fillcolor="#a0a0a0" stroked="f"/>
        </w:pict>
      </w:r>
    </w:p>
    <w:p w14:paraId="5CD7E43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23. Mental Model</w:t>
      </w:r>
    </w:p>
    <w:p w14:paraId="615ABC5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PAGES</w:t>
      </w:r>
    </w:p>
    <w:p w14:paraId="70F73AF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→</w:t>
      </w:r>
      <w:r w:rsidRPr="0025173D">
        <w:rPr>
          <w:sz w:val="32"/>
          <w:szCs w:val="32"/>
        </w:rPr>
        <w:t xml:space="preserve"> What users see</w:t>
      </w:r>
    </w:p>
    <w:p w14:paraId="579D8013" w14:textId="77777777" w:rsidR="0025173D" w:rsidRPr="0025173D" w:rsidRDefault="0025173D" w:rsidP="0025173D">
      <w:pPr>
        <w:rPr>
          <w:sz w:val="32"/>
          <w:szCs w:val="32"/>
        </w:rPr>
      </w:pPr>
    </w:p>
    <w:p w14:paraId="5047463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STYLING</w:t>
      </w:r>
    </w:p>
    <w:p w14:paraId="595DD31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→</w:t>
      </w:r>
      <w:r w:rsidRPr="0025173D">
        <w:rPr>
          <w:sz w:val="32"/>
          <w:szCs w:val="32"/>
        </w:rPr>
        <w:t xml:space="preserve"> How it looks</w:t>
      </w:r>
    </w:p>
    <w:p w14:paraId="7F77359F" w14:textId="77777777" w:rsidR="0025173D" w:rsidRPr="0025173D" w:rsidRDefault="0025173D" w:rsidP="0025173D">
      <w:pPr>
        <w:rPr>
          <w:sz w:val="32"/>
          <w:szCs w:val="32"/>
        </w:rPr>
      </w:pPr>
    </w:p>
    <w:p w14:paraId="1B511E0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</w:t>
      </w:r>
    </w:p>
    <w:p w14:paraId="11F9E9C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→</w:t>
      </w:r>
      <w:r w:rsidRPr="0025173D">
        <w:rPr>
          <w:sz w:val="32"/>
          <w:szCs w:val="32"/>
        </w:rPr>
        <w:t xml:space="preserve"> What business data it uses</w:t>
      </w:r>
    </w:p>
    <w:p w14:paraId="3B896A94" w14:textId="77777777" w:rsidR="0025173D" w:rsidRPr="0025173D" w:rsidRDefault="0025173D" w:rsidP="0025173D">
      <w:pPr>
        <w:rPr>
          <w:sz w:val="32"/>
          <w:szCs w:val="32"/>
        </w:rPr>
      </w:pPr>
    </w:p>
    <w:p w14:paraId="21CA84F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SET UP</w:t>
      </w:r>
    </w:p>
    <w:p w14:paraId="715B98F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→</w:t>
      </w:r>
      <w:r w:rsidRPr="0025173D">
        <w:rPr>
          <w:sz w:val="32"/>
          <w:szCs w:val="32"/>
        </w:rPr>
        <w:t xml:space="preserve"> How the site is configured</w:t>
      </w:r>
    </w:p>
    <w:p w14:paraId="6209615A" w14:textId="77777777" w:rsidR="0025173D" w:rsidRPr="0025173D" w:rsidRDefault="0025173D" w:rsidP="0025173D">
      <w:pPr>
        <w:rPr>
          <w:sz w:val="32"/>
          <w:szCs w:val="32"/>
        </w:rPr>
      </w:pPr>
    </w:p>
    <w:p w14:paraId="1CE8972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SECURITY</w:t>
      </w:r>
    </w:p>
    <w:p w14:paraId="21FABA3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→</w:t>
      </w:r>
      <w:r w:rsidRPr="0025173D">
        <w:rPr>
          <w:sz w:val="32"/>
          <w:szCs w:val="32"/>
        </w:rPr>
        <w:t xml:space="preserve"> What users are allowed to access</w:t>
      </w:r>
    </w:p>
    <w:p w14:paraId="2AC7633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D2F7B14">
          <v:rect id="_x0000_i3961" style="width:0;height:1.5pt" o:hralign="center" o:hrstd="t" o:hr="t" fillcolor="#a0a0a0" stroked="f"/>
        </w:pict>
      </w:r>
    </w:p>
    <w:p w14:paraId="3E352F0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D — ENVIRONMENT</w:t>
      </w:r>
    </w:p>
    <w:p w14:paraId="1959424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24. Create in DEV</w:t>
      </w:r>
    </w:p>
    <w:p w14:paraId="104FB25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 the same dedicated:</w:t>
      </w:r>
    </w:p>
    <w:p w14:paraId="5C79C80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Development Environment</w:t>
      </w:r>
    </w:p>
    <w:p w14:paraId="46FBFAF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used for training.</w:t>
      </w:r>
    </w:p>
    <w:p w14:paraId="4BD73BE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Avoid creating this project in:</w:t>
      </w:r>
    </w:p>
    <w:p w14:paraId="1B210D6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Production.</w:t>
      </w:r>
    </w:p>
    <w:p w14:paraId="5E0B895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1915646">
          <v:rect id="_x0000_i3962" style="width:0;height:1.5pt" o:hralign="center" o:hrstd="t" o:hr="t" fillcolor="#a0a0a0" stroked="f"/>
        </w:pict>
      </w:r>
    </w:p>
    <w:p w14:paraId="7BA0006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25. Environment Requirement</w:t>
      </w:r>
    </w:p>
    <w:p w14:paraId="443B712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site and its Dataverse data exist within:</w:t>
      </w:r>
    </w:p>
    <w:p w14:paraId="37712FB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 Power Platform environment.</w:t>
      </w:r>
    </w:p>
    <w:p w14:paraId="0C3FBEE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FA7BB7B">
          <v:rect id="_x0000_i3963" style="width:0;height:1.5pt" o:hralign="center" o:hrstd="t" o:hr="t" fillcolor="#a0a0a0" stroked="f"/>
        </w:pict>
      </w:r>
    </w:p>
    <w:p w14:paraId="048B1B0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26. Recommended</w:t>
      </w:r>
    </w:p>
    <w:p w14:paraId="6797B79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Platform Bootcamp — DEV</w:t>
      </w:r>
    </w:p>
    <w:p w14:paraId="426B584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or the student's existing:</w:t>
      </w:r>
    </w:p>
    <w:p w14:paraId="2B27552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DEV Environment.</w:t>
      </w:r>
    </w:p>
    <w:p w14:paraId="1EFA37B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0D047DC">
          <v:rect id="_x0000_i3964" style="width:0;height:1.5pt" o:hralign="center" o:hrstd="t" o:hr="t" fillcolor="#a0a0a0" stroked="f"/>
        </w:pict>
      </w:r>
    </w:p>
    <w:p w14:paraId="003962E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27. Avoid Default Environment</w:t>
      </w:r>
    </w:p>
    <w:p w14:paraId="3494A49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controlled development:</w:t>
      </w:r>
    </w:p>
    <w:p w14:paraId="457C13A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Do not intentionally use the tenant Default environment</w:t>
      </w:r>
    </w:p>
    <w:p w14:paraId="440B804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unless your organization's architecture specifically requires it.</w:t>
      </w:r>
    </w:p>
    <w:p w14:paraId="084518F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Use:</w:t>
      </w:r>
    </w:p>
    <w:p w14:paraId="5DDC325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Dedicated development environment.</w:t>
      </w:r>
    </w:p>
    <w:p w14:paraId="6383452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2161853C">
          <v:rect id="_x0000_i3965" style="width:0;height:1.5pt" o:hralign="center" o:hrstd="t" o:hr="t" fillcolor="#a0a0a0" stroked="f"/>
        </w:pict>
      </w:r>
    </w:p>
    <w:p w14:paraId="3E0119C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E — SOLUTION</w:t>
      </w:r>
    </w:p>
    <w:p w14:paraId="4B469FA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28. Create Solution</w:t>
      </w:r>
    </w:p>
    <w:p w14:paraId="6F6720D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 Power Apps:</w:t>
      </w:r>
    </w:p>
    <w:p w14:paraId="6263657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 or use:</w:t>
      </w:r>
    </w:p>
    <w:p w14:paraId="1A3786C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Management</w:t>
      </w:r>
    </w:p>
    <w:p w14:paraId="5F3A5B4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Solution.</w:t>
      </w:r>
    </w:p>
    <w:p w14:paraId="5CCBBA1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5411F1F">
          <v:rect id="_x0000_i3966" style="width:0;height:1.5pt" o:hralign="center" o:hrstd="t" o:hr="t" fillcolor="#a0a0a0" stroked="f"/>
        </w:pict>
      </w:r>
    </w:p>
    <w:p w14:paraId="0EAE9FE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29. Publisher</w:t>
      </w:r>
    </w:p>
    <w:p w14:paraId="5C3A414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 the student's existing:</w:t>
      </w:r>
    </w:p>
    <w:p w14:paraId="41E830F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Publisher/prefix standard.</w:t>
      </w:r>
    </w:p>
    <w:p w14:paraId="03AC4A1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Do not rebuild previous components just to change:</w:t>
      </w:r>
    </w:p>
    <w:p w14:paraId="03A2B7E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Prefix.</w:t>
      </w:r>
    </w:p>
    <w:p w14:paraId="1475320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E53B750">
          <v:rect id="_x0000_i3967" style="width:0;height:1.5pt" o:hralign="center" o:hrstd="t" o:hr="t" fillcolor="#a0a0a0" stroked="f"/>
        </w:pict>
      </w:r>
    </w:p>
    <w:p w14:paraId="6F0D9AC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30. Why Solution-First?</w:t>
      </w:r>
    </w:p>
    <w:p w14:paraId="77F7826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Future components include:</w:t>
      </w:r>
    </w:p>
    <w:p w14:paraId="6D52BFF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Application table</w:t>
      </w:r>
    </w:p>
    <w:p w14:paraId="1A9AA3F9" w14:textId="77777777" w:rsidR="0025173D" w:rsidRPr="0025173D" w:rsidRDefault="0025173D" w:rsidP="0025173D">
      <w:pPr>
        <w:rPr>
          <w:sz w:val="32"/>
          <w:szCs w:val="32"/>
        </w:rPr>
      </w:pPr>
    </w:p>
    <w:p w14:paraId="3991411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Choices</w:t>
      </w:r>
    </w:p>
    <w:p w14:paraId="147A69E5" w14:textId="77777777" w:rsidR="0025173D" w:rsidRPr="0025173D" w:rsidRDefault="0025173D" w:rsidP="0025173D">
      <w:pPr>
        <w:rPr>
          <w:sz w:val="32"/>
          <w:szCs w:val="32"/>
        </w:rPr>
      </w:pPr>
    </w:p>
    <w:p w14:paraId="373D309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Flows</w:t>
      </w:r>
    </w:p>
    <w:p w14:paraId="417CCAE5" w14:textId="77777777" w:rsidR="0025173D" w:rsidRPr="0025173D" w:rsidRDefault="0025173D" w:rsidP="0025173D">
      <w:pPr>
        <w:rPr>
          <w:sz w:val="32"/>
          <w:szCs w:val="32"/>
        </w:rPr>
      </w:pPr>
    </w:p>
    <w:p w14:paraId="6B80911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Environment Variables</w:t>
      </w:r>
    </w:p>
    <w:p w14:paraId="3E4A7698" w14:textId="77777777" w:rsidR="0025173D" w:rsidRPr="0025173D" w:rsidRDefault="0025173D" w:rsidP="0025173D">
      <w:pPr>
        <w:rPr>
          <w:sz w:val="32"/>
          <w:szCs w:val="32"/>
        </w:rPr>
      </w:pPr>
    </w:p>
    <w:p w14:paraId="49B4864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Portal configuration</w:t>
      </w:r>
    </w:p>
    <w:p w14:paraId="2D8F27B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 want:</w:t>
      </w:r>
    </w:p>
    <w:p w14:paraId="67F3182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ALM discipline.</w:t>
      </w:r>
    </w:p>
    <w:p w14:paraId="73F2825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CAC43BE">
          <v:rect id="_x0000_i3968" style="width:0;height:1.5pt" o:hralign="center" o:hrstd="t" o:hr="t" fillcolor="#a0a0a0" stroked="f"/>
        </w:pict>
      </w:r>
    </w:p>
    <w:p w14:paraId="397FD65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F — DATA MODEL</w:t>
      </w:r>
    </w:p>
    <w:p w14:paraId="784FB0F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31. Create Dataverse Table</w:t>
      </w:r>
    </w:p>
    <w:p w14:paraId="24458F6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Name:</w:t>
      </w:r>
    </w:p>
    <w:p w14:paraId="1B9B7D4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Application.</w:t>
      </w:r>
    </w:p>
    <w:p w14:paraId="3722916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Plural:</w:t>
      </w:r>
    </w:p>
    <w:p w14:paraId="44309FC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Applications.</w:t>
      </w:r>
    </w:p>
    <w:p w14:paraId="186EE8E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7AF9508">
          <v:rect id="_x0000_i3969" style="width:0;height:1.5pt" o:hralign="center" o:hrstd="t" o:hr="t" fillcolor="#a0a0a0" stroked="f"/>
        </w:pict>
      </w:r>
    </w:p>
    <w:p w14:paraId="71E94AD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32. Ownership</w:t>
      </w:r>
    </w:p>
    <w:p w14:paraId="1DEA10E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this training:</w:t>
      </w:r>
    </w:p>
    <w:p w14:paraId="379710E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Organization-owned</w:t>
      </w:r>
    </w:p>
    <w:p w14:paraId="39708DD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is acceptable for the application record because record visibility to external users will be managed through:</w:t>
      </w:r>
    </w:p>
    <w:p w14:paraId="2DFD563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Power Pages Table Permissions.</w:t>
      </w:r>
    </w:p>
    <w:p w14:paraId="6AE1DDF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Do not confuse Dataverse ownership alone with:</w:t>
      </w:r>
    </w:p>
    <w:p w14:paraId="760D1FF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Portal record authorization.</w:t>
      </w:r>
    </w:p>
    <w:p w14:paraId="70908C2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5F538E9">
          <v:rect id="_x0000_i3970" style="width:0;height:1.5pt" o:hralign="center" o:hrstd="t" o:hr="t" fillcolor="#a0a0a0" stroked="f"/>
        </w:pict>
      </w:r>
    </w:p>
    <w:p w14:paraId="745E191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33. Primary Column</w:t>
      </w:r>
    </w:p>
    <w:p w14:paraId="58F4C47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Use:</w:t>
      </w:r>
    </w:p>
    <w:p w14:paraId="41211B7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Name</w:t>
      </w:r>
    </w:p>
    <w:p w14:paraId="2E2753B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35C4334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Text.</w:t>
      </w:r>
    </w:p>
    <w:p w14:paraId="42F01EC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B9516CB">
          <v:rect id="_x0000_i3971" style="width:0;height:1.5pt" o:hralign="center" o:hrstd="t" o:hr="t" fillcolor="#a0a0a0" stroked="f"/>
        </w:pict>
      </w:r>
    </w:p>
    <w:p w14:paraId="10D9BF6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34. Why Vendor Name?</w:t>
      </w:r>
    </w:p>
    <w:p w14:paraId="0C9025E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Examples:</w:t>
      </w:r>
    </w:p>
    <w:p w14:paraId="110B398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Apex Technology Solutions</w:t>
      </w:r>
    </w:p>
    <w:p w14:paraId="76AAE0BB" w14:textId="77777777" w:rsidR="0025173D" w:rsidRPr="0025173D" w:rsidRDefault="0025173D" w:rsidP="0025173D">
      <w:pPr>
        <w:rPr>
          <w:sz w:val="32"/>
          <w:szCs w:val="32"/>
        </w:rPr>
      </w:pPr>
    </w:p>
    <w:p w14:paraId="147C6D5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Blue Nile Logistics</w:t>
      </w:r>
    </w:p>
    <w:p w14:paraId="047B120D" w14:textId="77777777" w:rsidR="0025173D" w:rsidRPr="0025173D" w:rsidRDefault="0025173D" w:rsidP="0025173D">
      <w:pPr>
        <w:rPr>
          <w:sz w:val="32"/>
          <w:szCs w:val="32"/>
        </w:rPr>
      </w:pPr>
    </w:p>
    <w:p w14:paraId="00702AB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Horizon Office Supplies</w:t>
      </w:r>
    </w:p>
    <w:p w14:paraId="6A240FA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are easy for procurement users to identify.</w:t>
      </w:r>
    </w:p>
    <w:p w14:paraId="0478D9E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1981C8C">
          <v:rect id="_x0000_i3972" style="width:0;height:1.5pt" o:hralign="center" o:hrstd="t" o:hr="t" fillcolor="#a0a0a0" stroked="f"/>
        </w:pict>
      </w:r>
    </w:p>
    <w:p w14:paraId="2B4C314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G — APPLICATION NUMBER</w:t>
      </w:r>
    </w:p>
    <w:p w14:paraId="250A8F9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35. Create</w:t>
      </w:r>
    </w:p>
    <w:p w14:paraId="21343D5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Application Number</w:t>
      </w:r>
    </w:p>
    <w:p w14:paraId="6C2150F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552C46A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Autonumber.</w:t>
      </w:r>
    </w:p>
    <w:p w14:paraId="1E9F91F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Example format:</w:t>
      </w:r>
    </w:p>
    <w:p w14:paraId="6AAEAE8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VEN-000001</w:t>
      </w:r>
    </w:p>
    <w:p w14:paraId="4A69708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038C068C">
          <v:rect id="_x0000_i3973" style="width:0;height:1.5pt" o:hralign="center" o:hrstd="t" o:hr="t" fillcolor="#a0a0a0" stroked="f"/>
        </w:pict>
      </w:r>
    </w:p>
    <w:p w14:paraId="4A0F4AA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36. Why?</w:t>
      </w:r>
    </w:p>
    <w:p w14:paraId="47AEDCE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stable human-readable reference makes communication easier.</w:t>
      </w:r>
    </w:p>
    <w:p w14:paraId="1A5E532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Instead of:</w:t>
      </w:r>
    </w:p>
    <w:p w14:paraId="2FA8DDF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98af8e6c-...</w:t>
      </w:r>
    </w:p>
    <w:p w14:paraId="7C57AAD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users can reference:</w:t>
      </w:r>
    </w:p>
    <w:p w14:paraId="4A42B63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VEN-000126.</w:t>
      </w:r>
    </w:p>
    <w:p w14:paraId="7C55B61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DE3DA9D">
          <v:rect id="_x0000_i3974" style="width:0;height:1.5pt" o:hralign="center" o:hrstd="t" o:hr="t" fillcolor="#a0a0a0" stroked="f"/>
        </w:pict>
      </w:r>
    </w:p>
    <w:p w14:paraId="7F37AD8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H — CORE FIELDS</w:t>
      </w:r>
    </w:p>
    <w:p w14:paraId="1609FDB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37. Vendor Name</w:t>
      </w:r>
    </w:p>
    <w:p w14:paraId="185773A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6DFCB88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Text.</w:t>
      </w:r>
    </w:p>
    <w:p w14:paraId="133F7A8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Required:</w:t>
      </w:r>
    </w:p>
    <w:p w14:paraId="054CF13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Business Required.</w:t>
      </w:r>
    </w:p>
    <w:p w14:paraId="73CE0F0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94683E4">
          <v:rect id="_x0000_i3975" style="width:0;height:1.5pt" o:hralign="center" o:hrstd="t" o:hr="t" fillcolor="#a0a0a0" stroked="f"/>
        </w:pict>
      </w:r>
    </w:p>
    <w:p w14:paraId="4323C07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38. Legal Business Name</w:t>
      </w:r>
    </w:p>
    <w:p w14:paraId="4D9C246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7A2D1E3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Text.</w:t>
      </w:r>
    </w:p>
    <w:p w14:paraId="2FEE0B6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Example:</w:t>
      </w:r>
    </w:p>
    <w:p w14:paraId="5A38A1B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Apex Technology Solutions PLC</w:t>
      </w:r>
    </w:p>
    <w:p w14:paraId="49A1033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13E86EA">
          <v:rect id="_x0000_i3976" style="width:0;height:1.5pt" o:hralign="center" o:hrstd="t" o:hr="t" fillcolor="#a0a0a0" stroked="f"/>
        </w:pict>
      </w:r>
    </w:p>
    <w:p w14:paraId="4105E42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39. Business Registration Number</w:t>
      </w:r>
    </w:p>
    <w:p w14:paraId="1A0E46F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30C6592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Text.</w:t>
      </w:r>
    </w:p>
    <w:p w14:paraId="4457606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Do not use Number merely because the value contains:</w:t>
      </w:r>
    </w:p>
    <w:p w14:paraId="6719EF1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Digits.</w:t>
      </w:r>
    </w:p>
    <w:p w14:paraId="68F6FF0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Registration identifiers may contain:</w:t>
      </w:r>
    </w:p>
    <w:p w14:paraId="66A1B08A" w14:textId="77777777" w:rsidR="0025173D" w:rsidRPr="0025173D" w:rsidRDefault="0025173D" w:rsidP="0025173D">
      <w:pPr>
        <w:numPr>
          <w:ilvl w:val="0"/>
          <w:numId w:val="33"/>
        </w:numPr>
        <w:rPr>
          <w:sz w:val="32"/>
          <w:szCs w:val="32"/>
        </w:rPr>
      </w:pPr>
      <w:r w:rsidRPr="0025173D">
        <w:rPr>
          <w:sz w:val="32"/>
          <w:szCs w:val="32"/>
        </w:rPr>
        <w:t>Leading zeros</w:t>
      </w:r>
    </w:p>
    <w:p w14:paraId="63FE7C8A" w14:textId="77777777" w:rsidR="0025173D" w:rsidRPr="0025173D" w:rsidRDefault="0025173D" w:rsidP="0025173D">
      <w:pPr>
        <w:numPr>
          <w:ilvl w:val="0"/>
          <w:numId w:val="33"/>
        </w:numPr>
        <w:rPr>
          <w:sz w:val="32"/>
          <w:szCs w:val="32"/>
        </w:rPr>
      </w:pPr>
      <w:r w:rsidRPr="0025173D">
        <w:rPr>
          <w:sz w:val="32"/>
          <w:szCs w:val="32"/>
        </w:rPr>
        <w:t>Letters</w:t>
      </w:r>
    </w:p>
    <w:p w14:paraId="34FCB53E" w14:textId="77777777" w:rsidR="0025173D" w:rsidRPr="0025173D" w:rsidRDefault="0025173D" w:rsidP="0025173D">
      <w:pPr>
        <w:numPr>
          <w:ilvl w:val="0"/>
          <w:numId w:val="33"/>
        </w:numPr>
        <w:rPr>
          <w:sz w:val="32"/>
          <w:szCs w:val="32"/>
        </w:rPr>
      </w:pPr>
      <w:r w:rsidRPr="0025173D">
        <w:rPr>
          <w:sz w:val="32"/>
          <w:szCs w:val="32"/>
        </w:rPr>
        <w:t>Separators</w:t>
      </w:r>
    </w:p>
    <w:p w14:paraId="5DC1CFB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6CA849E">
          <v:rect id="_x0000_i3977" style="width:0;height:1.5pt" o:hralign="center" o:hrstd="t" o:hr="t" fillcolor="#a0a0a0" stroked="f"/>
        </w:pict>
      </w:r>
    </w:p>
    <w:p w14:paraId="6F4A37D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40. Tax Identification Number</w:t>
      </w:r>
    </w:p>
    <w:p w14:paraId="0D4CC17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Create:</w:t>
      </w:r>
    </w:p>
    <w:p w14:paraId="54A7D3D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Tax Identification Number</w:t>
      </w:r>
    </w:p>
    <w:p w14:paraId="4575D8F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5512102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Text.</w:t>
      </w:r>
    </w:p>
    <w:p w14:paraId="310211B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Again:</w:t>
      </w:r>
    </w:p>
    <w:p w14:paraId="376D7A4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Identifier ≠ Numeric calculation.</w:t>
      </w:r>
    </w:p>
    <w:p w14:paraId="7DF8105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24E716B">
          <v:rect id="_x0000_i3978" style="width:0;height:1.5pt" o:hralign="center" o:hrstd="t" o:hr="t" fillcolor="#a0a0a0" stroked="f"/>
        </w:pict>
      </w:r>
    </w:p>
    <w:p w14:paraId="3097B5B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41. Business Email</w:t>
      </w:r>
    </w:p>
    <w:p w14:paraId="47222A4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04BCE3F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Email.</w:t>
      </w:r>
    </w:p>
    <w:p w14:paraId="5D829CC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Required:</w:t>
      </w:r>
    </w:p>
    <w:p w14:paraId="76C63A0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Business Required.</w:t>
      </w:r>
    </w:p>
    <w:p w14:paraId="2DAD7C1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66215C6">
          <v:rect id="_x0000_i3979" style="width:0;height:1.5pt" o:hralign="center" o:hrstd="t" o:hr="t" fillcolor="#a0a0a0" stroked="f"/>
        </w:pict>
      </w:r>
    </w:p>
    <w:p w14:paraId="737EF5F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42. Phone</w:t>
      </w:r>
    </w:p>
    <w:p w14:paraId="68AFF77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41B5D3D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Phone.</w:t>
      </w:r>
    </w:p>
    <w:p w14:paraId="778DCF9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BEA292B">
          <v:rect id="_x0000_i3980" style="width:0;height:1.5pt" o:hralign="center" o:hrstd="t" o:hr="t" fillcolor="#a0a0a0" stroked="f"/>
        </w:pict>
      </w:r>
    </w:p>
    <w:p w14:paraId="16622CA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43. Website</w:t>
      </w:r>
    </w:p>
    <w:p w14:paraId="4F56BC5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4D83EA4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URL.</w:t>
      </w:r>
    </w:p>
    <w:p w14:paraId="58BFD17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Optional.</w:t>
      </w:r>
    </w:p>
    <w:p w14:paraId="51D32E4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13A211A">
          <v:rect id="_x0000_i3981" style="width:0;height:1.5pt" o:hralign="center" o:hrstd="t" o:hr="t" fillcolor="#a0a0a0" stroked="f"/>
        </w:pict>
      </w:r>
    </w:p>
    <w:p w14:paraId="2DA40DA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44. Address</w:t>
      </w:r>
    </w:p>
    <w:p w14:paraId="09AD673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5C5C5EE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Multiple lines of text</w:t>
      </w:r>
    </w:p>
    <w:p w14:paraId="5EB17BD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or structured address fields depending on design.</w:t>
      </w:r>
    </w:p>
    <w:p w14:paraId="59E7C7B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training use:</w:t>
      </w:r>
    </w:p>
    <w:p w14:paraId="2BE643B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Multiple lines of text.</w:t>
      </w:r>
    </w:p>
    <w:p w14:paraId="3BC0F48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E14AB0D">
          <v:rect id="_x0000_i3982" style="width:0;height:1.5pt" o:hralign="center" o:hrstd="t" o:hr="t" fillcolor="#a0a0a0" stroked="f"/>
        </w:pict>
      </w:r>
    </w:p>
    <w:p w14:paraId="74720DE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45. City</w:t>
      </w:r>
    </w:p>
    <w:p w14:paraId="568D14F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7D6B0A4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Text.</w:t>
      </w:r>
    </w:p>
    <w:p w14:paraId="0E76DE0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9F2EBF1">
          <v:rect id="_x0000_i3983" style="width:0;height:1.5pt" o:hralign="center" o:hrstd="t" o:hr="t" fillcolor="#a0a0a0" stroked="f"/>
        </w:pict>
      </w:r>
    </w:p>
    <w:p w14:paraId="013072E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46. Country</w:t>
      </w:r>
    </w:p>
    <w:p w14:paraId="3AB5093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4E307CF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Text.</w:t>
      </w:r>
    </w:p>
    <w:p w14:paraId="3538100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Later production design could use:</w:t>
      </w:r>
    </w:p>
    <w:p w14:paraId="42CC1B7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Controlled reference data</w:t>
      </w:r>
    </w:p>
    <w:p w14:paraId="2B4650D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if needed.</w:t>
      </w:r>
    </w:p>
    <w:p w14:paraId="4397185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7522456">
          <v:rect id="_x0000_i3984" style="width:0;height:1.5pt" o:hralign="center" o:hrstd="t" o:hr="t" fillcolor="#a0a0a0" stroked="f"/>
        </w:pict>
      </w:r>
    </w:p>
    <w:p w14:paraId="168CFD0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I — VENDOR CATEGORY</w:t>
      </w:r>
    </w:p>
    <w:p w14:paraId="39D4877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47. Create Choice</w:t>
      </w:r>
    </w:p>
    <w:p w14:paraId="295E568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Name:</w:t>
      </w:r>
    </w:p>
    <w:p w14:paraId="232A082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Category.</w:t>
      </w:r>
    </w:p>
    <w:p w14:paraId="1E889AB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Values:</w:t>
      </w:r>
    </w:p>
    <w:p w14:paraId="79A4155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IT &amp; Technology</w:t>
      </w:r>
    </w:p>
    <w:p w14:paraId="26D30FDC" w14:textId="77777777" w:rsidR="0025173D" w:rsidRPr="0025173D" w:rsidRDefault="0025173D" w:rsidP="0025173D">
      <w:pPr>
        <w:rPr>
          <w:sz w:val="32"/>
          <w:szCs w:val="32"/>
        </w:rPr>
      </w:pPr>
    </w:p>
    <w:p w14:paraId="0A14246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Office Supplies</w:t>
      </w:r>
    </w:p>
    <w:p w14:paraId="41C4F661" w14:textId="77777777" w:rsidR="0025173D" w:rsidRPr="0025173D" w:rsidRDefault="0025173D" w:rsidP="0025173D">
      <w:pPr>
        <w:rPr>
          <w:sz w:val="32"/>
          <w:szCs w:val="32"/>
        </w:rPr>
      </w:pPr>
    </w:p>
    <w:p w14:paraId="3C2CD03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Construction</w:t>
      </w:r>
    </w:p>
    <w:p w14:paraId="1E3C93D1" w14:textId="77777777" w:rsidR="0025173D" w:rsidRPr="0025173D" w:rsidRDefault="0025173D" w:rsidP="0025173D">
      <w:pPr>
        <w:rPr>
          <w:sz w:val="32"/>
          <w:szCs w:val="32"/>
        </w:rPr>
      </w:pPr>
    </w:p>
    <w:p w14:paraId="14FF777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Professional Services</w:t>
      </w:r>
    </w:p>
    <w:p w14:paraId="2797E9F4" w14:textId="77777777" w:rsidR="0025173D" w:rsidRPr="0025173D" w:rsidRDefault="0025173D" w:rsidP="0025173D">
      <w:pPr>
        <w:rPr>
          <w:sz w:val="32"/>
          <w:szCs w:val="32"/>
        </w:rPr>
      </w:pPr>
    </w:p>
    <w:p w14:paraId="09F6EC9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Logistics</w:t>
      </w:r>
    </w:p>
    <w:p w14:paraId="60DE2F9F" w14:textId="77777777" w:rsidR="0025173D" w:rsidRPr="0025173D" w:rsidRDefault="0025173D" w:rsidP="0025173D">
      <w:pPr>
        <w:rPr>
          <w:sz w:val="32"/>
          <w:szCs w:val="32"/>
        </w:rPr>
      </w:pPr>
    </w:p>
    <w:p w14:paraId="46D5C26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Facilities</w:t>
      </w:r>
    </w:p>
    <w:p w14:paraId="118FA284" w14:textId="77777777" w:rsidR="0025173D" w:rsidRPr="0025173D" w:rsidRDefault="0025173D" w:rsidP="0025173D">
      <w:pPr>
        <w:rPr>
          <w:sz w:val="32"/>
          <w:szCs w:val="32"/>
        </w:rPr>
      </w:pPr>
    </w:p>
    <w:p w14:paraId="4E5A652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Other</w:t>
      </w:r>
    </w:p>
    <w:p w14:paraId="7CE7D37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548E264">
          <v:rect id="_x0000_i3985" style="width:0;height:1.5pt" o:hralign="center" o:hrstd="t" o:hr="t" fillcolor="#a0a0a0" stroked="f"/>
        </w:pict>
      </w:r>
    </w:p>
    <w:p w14:paraId="64A8B34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48. Why Choice?</w:t>
      </w:r>
    </w:p>
    <w:p w14:paraId="36F2A16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Category is:</w:t>
      </w:r>
    </w:p>
    <w:p w14:paraId="1526DAD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Controlled classification.</w:t>
      </w:r>
    </w:p>
    <w:p w14:paraId="0EA7201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This improves:</w:t>
      </w:r>
    </w:p>
    <w:p w14:paraId="3C86B0A1" w14:textId="77777777" w:rsidR="0025173D" w:rsidRPr="0025173D" w:rsidRDefault="0025173D" w:rsidP="0025173D">
      <w:pPr>
        <w:numPr>
          <w:ilvl w:val="0"/>
          <w:numId w:val="34"/>
        </w:numPr>
        <w:rPr>
          <w:sz w:val="32"/>
          <w:szCs w:val="32"/>
        </w:rPr>
      </w:pPr>
      <w:r w:rsidRPr="0025173D">
        <w:rPr>
          <w:sz w:val="32"/>
          <w:szCs w:val="32"/>
        </w:rPr>
        <w:t>Reporting</w:t>
      </w:r>
    </w:p>
    <w:p w14:paraId="1632D2A7" w14:textId="77777777" w:rsidR="0025173D" w:rsidRPr="0025173D" w:rsidRDefault="0025173D" w:rsidP="0025173D">
      <w:pPr>
        <w:numPr>
          <w:ilvl w:val="0"/>
          <w:numId w:val="34"/>
        </w:numPr>
        <w:rPr>
          <w:sz w:val="32"/>
          <w:szCs w:val="32"/>
        </w:rPr>
      </w:pPr>
      <w:r w:rsidRPr="0025173D">
        <w:rPr>
          <w:sz w:val="32"/>
          <w:szCs w:val="32"/>
        </w:rPr>
        <w:t>Filtering</w:t>
      </w:r>
    </w:p>
    <w:p w14:paraId="36C8130E" w14:textId="77777777" w:rsidR="0025173D" w:rsidRPr="0025173D" w:rsidRDefault="0025173D" w:rsidP="0025173D">
      <w:pPr>
        <w:numPr>
          <w:ilvl w:val="0"/>
          <w:numId w:val="34"/>
        </w:numPr>
        <w:rPr>
          <w:sz w:val="32"/>
          <w:szCs w:val="32"/>
        </w:rPr>
      </w:pPr>
      <w:r w:rsidRPr="0025173D">
        <w:rPr>
          <w:sz w:val="32"/>
          <w:szCs w:val="32"/>
        </w:rPr>
        <w:t>Workflow</w:t>
      </w:r>
    </w:p>
    <w:p w14:paraId="348FD761" w14:textId="77777777" w:rsidR="0025173D" w:rsidRPr="0025173D" w:rsidRDefault="0025173D" w:rsidP="0025173D">
      <w:pPr>
        <w:numPr>
          <w:ilvl w:val="0"/>
          <w:numId w:val="34"/>
        </w:numPr>
        <w:rPr>
          <w:sz w:val="32"/>
          <w:szCs w:val="32"/>
        </w:rPr>
      </w:pPr>
      <w:r w:rsidRPr="0025173D">
        <w:rPr>
          <w:sz w:val="32"/>
          <w:szCs w:val="32"/>
        </w:rPr>
        <w:t>Data consistency</w:t>
      </w:r>
    </w:p>
    <w:p w14:paraId="0D466F2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821E66D">
          <v:rect id="_x0000_i3986" style="width:0;height:1.5pt" o:hralign="center" o:hrstd="t" o:hr="t" fillcolor="#a0a0a0" stroked="f"/>
        </w:pict>
      </w:r>
    </w:p>
    <w:p w14:paraId="622390A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J — BUSINESS INFORMATION</w:t>
      </w:r>
    </w:p>
    <w:p w14:paraId="0971FE5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49. Years in Business</w:t>
      </w:r>
    </w:p>
    <w:p w14:paraId="7536F9A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5913DE9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Whole Number.</w:t>
      </w:r>
    </w:p>
    <w:p w14:paraId="6A4F5B2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791C41B">
          <v:rect id="_x0000_i3987" style="width:0;height:1.5pt" o:hralign="center" o:hrstd="t" o:hr="t" fillcolor="#a0a0a0" stroked="f"/>
        </w:pict>
      </w:r>
    </w:p>
    <w:p w14:paraId="0168397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50. Company Description</w:t>
      </w:r>
    </w:p>
    <w:p w14:paraId="1671455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127E4D3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Multiple Lines of Text.</w:t>
      </w:r>
    </w:p>
    <w:p w14:paraId="1265DD5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Prompt concept:</w:t>
      </w:r>
    </w:p>
    <w:p w14:paraId="68E908F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Briefly describe your company, products, and services.</w:t>
      </w:r>
    </w:p>
    <w:p w14:paraId="4F09D05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E1D17DA">
          <v:rect id="_x0000_i3988" style="width:0;height:1.5pt" o:hralign="center" o:hrstd="t" o:hr="t" fillcolor="#a0a0a0" stroked="f"/>
        </w:pict>
      </w:r>
    </w:p>
    <w:p w14:paraId="4689C13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51. Optional Employee Count</w:t>
      </w:r>
    </w:p>
    <w:p w14:paraId="2DC541C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0378517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Whole Number.</w:t>
      </w:r>
    </w:p>
    <w:p w14:paraId="39DB3A7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D28CA15">
          <v:rect id="_x0000_i3989" style="width:0;height:1.5pt" o:hralign="center" o:hrstd="t" o:hr="t" fillcolor="#a0a0a0" stroked="f"/>
        </w:pict>
      </w:r>
    </w:p>
    <w:p w14:paraId="2A5E01E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52. Optional Annual Revenue</w:t>
      </w:r>
    </w:p>
    <w:p w14:paraId="737CCB1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Could be:</w:t>
      </w:r>
    </w:p>
    <w:p w14:paraId="15893EE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Currency.</w:t>
      </w:r>
    </w:p>
    <w:p w14:paraId="4D3FDBD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But because this can be commercially sensitive:</w:t>
      </w:r>
    </w:p>
    <w:p w14:paraId="25E1CDD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Do not collect it without a real business requirement.</w:t>
      </w:r>
    </w:p>
    <w:p w14:paraId="62A2081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0DD50D5">
          <v:rect id="_x0000_i3990" style="width:0;height:1.5pt" o:hralign="center" o:hrstd="t" o:hr="t" fillcolor="#a0a0a0" stroked="f"/>
        </w:pict>
      </w:r>
    </w:p>
    <w:p w14:paraId="7D1E596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K — PORTAL CONTACT RELATIONSHIP</w:t>
      </w:r>
    </w:p>
    <w:p w14:paraId="105819C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53. Critical Column</w:t>
      </w:r>
    </w:p>
    <w:p w14:paraId="1EE2006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Create:</w:t>
      </w:r>
    </w:p>
    <w:p w14:paraId="5F3519D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Applicant Contact</w:t>
      </w:r>
    </w:p>
    <w:p w14:paraId="132E664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7616FC6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Lookup.</w:t>
      </w:r>
    </w:p>
    <w:p w14:paraId="6ADDB4E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Related Table:</w:t>
      </w:r>
    </w:p>
    <w:p w14:paraId="56714E9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Contact.</w:t>
      </w:r>
    </w:p>
    <w:p w14:paraId="53E0E6D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572E6F9">
          <v:rect id="_x0000_i3991" style="width:0;height:1.5pt" o:hralign="center" o:hrstd="t" o:hr="t" fillcolor="#a0a0a0" stroked="f"/>
        </w:pict>
      </w:r>
    </w:p>
    <w:p w14:paraId="7605E80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54. Why Contact?</w:t>
      </w:r>
    </w:p>
    <w:p w14:paraId="5BA4424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Authenticated Power Pages users are associated with:</w:t>
      </w:r>
    </w:p>
    <w:p w14:paraId="478F1B2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 Contact records.</w:t>
      </w:r>
    </w:p>
    <w:p w14:paraId="5812331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Therefore:</w:t>
      </w:r>
    </w:p>
    <w:p w14:paraId="4D3FA7F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SIGNED-IN PORTAL USER</w:t>
      </w:r>
    </w:p>
    <w:p w14:paraId="1E1C878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|</w:t>
      </w:r>
    </w:p>
    <w:p w14:paraId="4789029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v</w:t>
      </w:r>
    </w:p>
    <w:p w14:paraId="6E362B6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 CONTACT</w:t>
      </w:r>
    </w:p>
    <w:p w14:paraId="2F2D187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|</w:t>
      </w:r>
    </w:p>
    <w:p w14:paraId="701070A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v</w:t>
      </w:r>
    </w:p>
    <w:p w14:paraId="41BEDEA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APPLICATION</w:t>
      </w:r>
    </w:p>
    <w:p w14:paraId="5270B62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413D85D">
          <v:rect id="_x0000_i3992" style="width:0;height:1.5pt" o:hralign="center" o:hrstd="t" o:hr="t" fillcolor="#a0a0a0" stroked="f"/>
        </w:pict>
      </w:r>
    </w:p>
    <w:p w14:paraId="490928A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55. Relationship</w:t>
      </w:r>
    </w:p>
    <w:p w14:paraId="7F69356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Concept:</w:t>
      </w:r>
    </w:p>
    <w:p w14:paraId="0232AD1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</w:t>
      </w:r>
    </w:p>
    <w:p w14:paraId="6D277B8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1</w:t>
      </w:r>
    </w:p>
    <w:p w14:paraId="1EBA2BD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6731444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6814475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N</w:t>
      </w:r>
    </w:p>
    <w:p w14:paraId="6D0159E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Application</w:t>
      </w:r>
    </w:p>
    <w:p w14:paraId="67E3AEF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One Contact can submit:</w:t>
      </w:r>
    </w:p>
    <w:p w14:paraId="24BC19D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Multiple Vendor Applications</w:t>
      </w:r>
    </w:p>
    <w:p w14:paraId="5F390ED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if business rules permit.</w:t>
      </w:r>
    </w:p>
    <w:p w14:paraId="2AFB735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18605602">
          <v:rect id="_x0000_i3993" style="width:0;height:1.5pt" o:hralign="center" o:hrstd="t" o:hr="t" fillcolor="#a0a0a0" stroked="f"/>
        </w:pict>
      </w:r>
    </w:p>
    <w:p w14:paraId="0B83FE7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56. Why This Relationship Matters</w:t>
      </w:r>
    </w:p>
    <w:p w14:paraId="61C6B1E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Tomorrow it allows us to say:</w:t>
      </w:r>
    </w:p>
    <w:p w14:paraId="1EA33F5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vendor user may see only Vendor Applications associated with their Contact.</w:t>
      </w:r>
    </w:p>
    <w:p w14:paraId="77C09E7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That is:</w:t>
      </w:r>
    </w:p>
    <w:p w14:paraId="338C93E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Record-level access.</w:t>
      </w:r>
    </w:p>
    <w:p w14:paraId="3313AA4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2D0459F">
          <v:rect id="_x0000_i3994" style="width:0;height:1.5pt" o:hralign="center" o:hrstd="t" o:hr="t" fillcolor="#a0a0a0" stroked="f"/>
        </w:pict>
      </w:r>
    </w:p>
    <w:p w14:paraId="1477AAE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L — STATUS</w:t>
      </w:r>
    </w:p>
    <w:p w14:paraId="4DE41C3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57. Create Choice</w:t>
      </w:r>
    </w:p>
    <w:p w14:paraId="431C0C1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Name:</w:t>
      </w:r>
    </w:p>
    <w:p w14:paraId="2609274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Application Status.</w:t>
      </w:r>
    </w:p>
    <w:p w14:paraId="48347C8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Values:</w:t>
      </w:r>
    </w:p>
    <w:p w14:paraId="20990CB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Draft</w:t>
      </w:r>
    </w:p>
    <w:p w14:paraId="2A88EC78" w14:textId="77777777" w:rsidR="0025173D" w:rsidRPr="0025173D" w:rsidRDefault="0025173D" w:rsidP="0025173D">
      <w:pPr>
        <w:rPr>
          <w:sz w:val="32"/>
          <w:szCs w:val="32"/>
        </w:rPr>
      </w:pPr>
    </w:p>
    <w:p w14:paraId="61E48F5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Submitted</w:t>
      </w:r>
    </w:p>
    <w:p w14:paraId="185BA49F" w14:textId="77777777" w:rsidR="0025173D" w:rsidRPr="0025173D" w:rsidRDefault="0025173D" w:rsidP="0025173D">
      <w:pPr>
        <w:rPr>
          <w:sz w:val="32"/>
          <w:szCs w:val="32"/>
        </w:rPr>
      </w:pPr>
    </w:p>
    <w:p w14:paraId="0EC71B1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Under Review</w:t>
      </w:r>
    </w:p>
    <w:p w14:paraId="07670518" w14:textId="77777777" w:rsidR="0025173D" w:rsidRPr="0025173D" w:rsidRDefault="0025173D" w:rsidP="0025173D">
      <w:pPr>
        <w:rPr>
          <w:sz w:val="32"/>
          <w:szCs w:val="32"/>
        </w:rPr>
      </w:pPr>
    </w:p>
    <w:p w14:paraId="163B24F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Approved</w:t>
      </w:r>
    </w:p>
    <w:p w14:paraId="7606CB62" w14:textId="77777777" w:rsidR="0025173D" w:rsidRPr="0025173D" w:rsidRDefault="0025173D" w:rsidP="0025173D">
      <w:pPr>
        <w:rPr>
          <w:sz w:val="32"/>
          <w:szCs w:val="32"/>
        </w:rPr>
      </w:pPr>
    </w:p>
    <w:p w14:paraId="7DB567C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Rejected</w:t>
      </w:r>
    </w:p>
    <w:p w14:paraId="335A72B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4B0BB5C2">
          <v:rect id="_x0000_i3995" style="width:0;height:1.5pt" o:hralign="center" o:hrstd="t" o:hr="t" fillcolor="#a0a0a0" stroked="f"/>
        </w:pict>
      </w:r>
    </w:p>
    <w:p w14:paraId="2FF0A0D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58. Default</w:t>
      </w:r>
    </w:p>
    <w:p w14:paraId="3D572C5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today's single-step registration form:</w:t>
      </w:r>
    </w:p>
    <w:p w14:paraId="544C4C4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Submitted</w:t>
      </w:r>
    </w:p>
    <w:p w14:paraId="0E17681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can be the default.</w:t>
      </w:r>
    </w:p>
    <w:p w14:paraId="3300C61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B48BAE1">
          <v:rect id="_x0000_i3996" style="width:0;height:1.5pt" o:hralign="center" o:hrstd="t" o:hr="t" fillcolor="#a0a0a0" stroked="f"/>
        </w:pict>
      </w:r>
    </w:p>
    <w:p w14:paraId="3FBD5A9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59. Why Not Let Vendor Pick Status?</w:t>
      </w:r>
    </w:p>
    <w:p w14:paraId="5E49500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should not select:</w:t>
      </w:r>
    </w:p>
    <w:p w14:paraId="3D913D4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Approved</w:t>
      </w:r>
    </w:p>
    <w:p w14:paraId="07E94B0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from the registration form.</w:t>
      </w:r>
    </w:p>
    <w:p w14:paraId="1BF00AC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Status is:</w:t>
      </w:r>
    </w:p>
    <w:p w14:paraId="62DA802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Process-controlled.</w:t>
      </w:r>
    </w:p>
    <w:p w14:paraId="737469A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03616B0">
          <v:rect id="_x0000_i3997" style="width:0;height:1.5pt" o:hralign="center" o:hrstd="t" o:hr="t" fillcolor="#a0a0a0" stroked="f"/>
        </w:pict>
      </w:r>
    </w:p>
    <w:p w14:paraId="54054E8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60. Security Principle</w:t>
      </w:r>
    </w:p>
    <w:p w14:paraId="6AA299C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field disappearing from the Form is:</w:t>
      </w:r>
    </w:p>
    <w:p w14:paraId="7AF2A0D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Good UX</w:t>
      </w:r>
    </w:p>
    <w:p w14:paraId="491041E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but not by itself:</w:t>
      </w:r>
    </w:p>
    <w:p w14:paraId="0FBC010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Security.</w:t>
      </w:r>
    </w:p>
    <w:p w14:paraId="3A80041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Tomorrow we reinforce access control.</w:t>
      </w:r>
    </w:p>
    <w:p w14:paraId="5C28E58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6114CAE">
          <v:rect id="_x0000_i3998" style="width:0;height:1.5pt" o:hralign="center" o:hrstd="t" o:hr="t" fillcolor="#a0a0a0" stroked="f"/>
        </w:pict>
      </w:r>
    </w:p>
    <w:p w14:paraId="27FB493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M — SUBMITTED ON</w:t>
      </w:r>
    </w:p>
    <w:p w14:paraId="6E34612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61. Create</w:t>
      </w:r>
    </w:p>
    <w:p w14:paraId="6A80DCE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Submitted On</w:t>
      </w:r>
    </w:p>
    <w:p w14:paraId="6CA776F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6F8ABA0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Date and Time.</w:t>
      </w:r>
    </w:p>
    <w:p w14:paraId="380FFE5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0B79AE3">
          <v:rect id="_x0000_i3999" style="width:0;height:1.5pt" o:hralign="center" o:hrstd="t" o:hr="t" fillcolor="#a0a0a0" stroked="f"/>
        </w:pict>
      </w:r>
    </w:p>
    <w:p w14:paraId="589DB21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62. Who Sets It?</w:t>
      </w:r>
    </w:p>
    <w:p w14:paraId="34C6E03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 portal/process should set:</w:t>
      </w:r>
    </w:p>
    <w:p w14:paraId="4C93B9F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Current time.</w:t>
      </w:r>
    </w:p>
    <w:p w14:paraId="5A518CA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 user should not type:</w:t>
      </w:r>
    </w:p>
    <w:p w14:paraId="058E83D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Submitted On:</w:t>
      </w:r>
    </w:p>
    <w:p w14:paraId="4763C0E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01/01/1900</w:t>
      </w:r>
    </w:p>
    <w:p w14:paraId="58EBCE1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EBDAA9E">
          <v:rect id="_x0000_i4000" style="width:0;height:1.5pt" o:hralign="center" o:hrstd="t" o:hr="t" fillcolor="#a0a0a0" stroked="f"/>
        </w:pict>
      </w:r>
    </w:p>
    <w:p w14:paraId="694ED57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N — INTERNAL REVIEW COMMENTS</w:t>
      </w:r>
    </w:p>
    <w:p w14:paraId="1061545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63. Create</w:t>
      </w:r>
    </w:p>
    <w:p w14:paraId="00EE247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Internal Review Comments</w:t>
      </w:r>
    </w:p>
    <w:p w14:paraId="4AFAABC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Type:</w:t>
      </w:r>
    </w:p>
    <w:p w14:paraId="0D9D898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Multiple Lines of Text.</w:t>
      </w:r>
    </w:p>
    <w:p w14:paraId="6FB1CBD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D473310">
          <v:rect id="_x0000_i4001" style="width:0;height:1.5pt" o:hralign="center" o:hrstd="t" o:hr="t" fillcolor="#a0a0a0" stroked="f"/>
        </w:pict>
      </w:r>
    </w:p>
    <w:p w14:paraId="12E6FCF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64. Do Not Add to Vendor Form</w:t>
      </w:r>
    </w:p>
    <w:p w14:paraId="42831FD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This is intended for:</w:t>
      </w:r>
    </w:p>
    <w:p w14:paraId="3B6956F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Internal Procurement Team.</w:t>
      </w:r>
    </w:p>
    <w:p w14:paraId="533A361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F7EA11C">
          <v:rect id="_x0000_i4002" style="width:0;height:1.5pt" o:hralign="center" o:hrstd="t" o:hr="t" fillcolor="#a0a0a0" stroked="f"/>
        </w:pict>
      </w:r>
    </w:p>
    <w:p w14:paraId="7B3A13E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65. Important</w:t>
      </w:r>
    </w:p>
    <w:p w14:paraId="7E1B69C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Removing it from the external form is useful.</w:t>
      </w:r>
    </w:p>
    <w:p w14:paraId="7CB6BD4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But actual protection depends on:</w:t>
      </w:r>
    </w:p>
    <w:p w14:paraId="09893F7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Appropriate portal security and table/column/API design.</w:t>
      </w:r>
    </w:p>
    <w:p w14:paraId="715481E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7F7A722">
          <v:rect id="_x0000_i4003" style="width:0;height:1.5pt" o:hralign="center" o:hrstd="t" o:hr="t" fillcolor="#a0a0a0" stroked="f"/>
        </w:pict>
      </w:r>
    </w:p>
    <w:p w14:paraId="5207AA2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O — FINAL TABLE</w:t>
      </w:r>
    </w:p>
    <w:p w14:paraId="0B172EC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66. Vendor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  <w:gridCol w:w="2312"/>
        <w:gridCol w:w="3100"/>
      </w:tblGrid>
      <w:tr w:rsidR="0025173D" w:rsidRPr="0025173D" w14:paraId="62DD7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A39E6" w14:textId="77777777" w:rsidR="0025173D" w:rsidRPr="0025173D" w:rsidRDefault="0025173D" w:rsidP="0025173D">
            <w:pPr>
              <w:rPr>
                <w:b/>
                <w:bCs/>
                <w:sz w:val="32"/>
                <w:szCs w:val="32"/>
              </w:rPr>
            </w:pPr>
            <w:r w:rsidRPr="0025173D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3BE978" w14:textId="77777777" w:rsidR="0025173D" w:rsidRPr="0025173D" w:rsidRDefault="0025173D" w:rsidP="0025173D">
            <w:pPr>
              <w:rPr>
                <w:b/>
                <w:bCs/>
                <w:sz w:val="32"/>
                <w:szCs w:val="32"/>
              </w:rPr>
            </w:pPr>
            <w:r w:rsidRPr="0025173D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789449" w14:textId="77777777" w:rsidR="0025173D" w:rsidRPr="0025173D" w:rsidRDefault="0025173D" w:rsidP="0025173D">
            <w:pPr>
              <w:rPr>
                <w:b/>
                <w:bCs/>
                <w:sz w:val="32"/>
                <w:szCs w:val="32"/>
              </w:rPr>
            </w:pPr>
            <w:r w:rsidRPr="0025173D">
              <w:rPr>
                <w:b/>
                <w:bCs/>
                <w:sz w:val="32"/>
                <w:szCs w:val="32"/>
              </w:rPr>
              <w:t>External Form</w:t>
            </w:r>
          </w:p>
        </w:tc>
      </w:tr>
      <w:tr w:rsidR="0025173D" w:rsidRPr="0025173D" w14:paraId="5510F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554E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Vendor Name</w:t>
            </w:r>
          </w:p>
        </w:tc>
        <w:tc>
          <w:tcPr>
            <w:tcW w:w="0" w:type="auto"/>
            <w:vAlign w:val="center"/>
            <w:hideMark/>
          </w:tcPr>
          <w:p w14:paraId="6D836DB8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6152A9F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Yes</w:t>
            </w:r>
          </w:p>
        </w:tc>
      </w:tr>
      <w:tr w:rsidR="0025173D" w:rsidRPr="0025173D" w14:paraId="07DF9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2260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Application Number</w:t>
            </w:r>
          </w:p>
        </w:tc>
        <w:tc>
          <w:tcPr>
            <w:tcW w:w="0" w:type="auto"/>
            <w:vAlign w:val="center"/>
            <w:hideMark/>
          </w:tcPr>
          <w:p w14:paraId="7E3A83FA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Autonumber</w:t>
            </w:r>
          </w:p>
        </w:tc>
        <w:tc>
          <w:tcPr>
            <w:tcW w:w="0" w:type="auto"/>
            <w:vAlign w:val="center"/>
            <w:hideMark/>
          </w:tcPr>
          <w:p w14:paraId="25E61C7C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Read only/generated</w:t>
            </w:r>
          </w:p>
        </w:tc>
      </w:tr>
      <w:tr w:rsidR="0025173D" w:rsidRPr="0025173D" w14:paraId="08CFC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D27C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Legal Business Name</w:t>
            </w:r>
          </w:p>
        </w:tc>
        <w:tc>
          <w:tcPr>
            <w:tcW w:w="0" w:type="auto"/>
            <w:vAlign w:val="center"/>
            <w:hideMark/>
          </w:tcPr>
          <w:p w14:paraId="221AA8DA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3CC89CF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Yes</w:t>
            </w:r>
          </w:p>
        </w:tc>
      </w:tr>
      <w:tr w:rsidR="0025173D" w:rsidRPr="0025173D" w14:paraId="488A3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24B8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Business Registration Number</w:t>
            </w:r>
          </w:p>
        </w:tc>
        <w:tc>
          <w:tcPr>
            <w:tcW w:w="0" w:type="auto"/>
            <w:vAlign w:val="center"/>
            <w:hideMark/>
          </w:tcPr>
          <w:p w14:paraId="03F76BEE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5F44F12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Yes</w:t>
            </w:r>
          </w:p>
        </w:tc>
      </w:tr>
      <w:tr w:rsidR="0025173D" w:rsidRPr="0025173D" w14:paraId="49099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AED9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Tax Identification Number</w:t>
            </w:r>
          </w:p>
        </w:tc>
        <w:tc>
          <w:tcPr>
            <w:tcW w:w="0" w:type="auto"/>
            <w:vAlign w:val="center"/>
            <w:hideMark/>
          </w:tcPr>
          <w:p w14:paraId="1B81BD5C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B4A361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Yes</w:t>
            </w:r>
          </w:p>
        </w:tc>
      </w:tr>
      <w:tr w:rsidR="0025173D" w:rsidRPr="0025173D" w14:paraId="13726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74D9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Business Email</w:t>
            </w:r>
          </w:p>
        </w:tc>
        <w:tc>
          <w:tcPr>
            <w:tcW w:w="0" w:type="auto"/>
            <w:vAlign w:val="center"/>
            <w:hideMark/>
          </w:tcPr>
          <w:p w14:paraId="593154E3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492812C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Yes</w:t>
            </w:r>
          </w:p>
        </w:tc>
      </w:tr>
      <w:tr w:rsidR="0025173D" w:rsidRPr="0025173D" w14:paraId="4CA9E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BD12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6F12AAA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CFE8E66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Yes</w:t>
            </w:r>
          </w:p>
        </w:tc>
      </w:tr>
      <w:tr w:rsidR="0025173D" w:rsidRPr="0025173D" w14:paraId="72265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41A6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68885BDD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2390FF7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Yes</w:t>
            </w:r>
          </w:p>
        </w:tc>
      </w:tr>
      <w:tr w:rsidR="0025173D" w:rsidRPr="0025173D" w14:paraId="228C4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9419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368573A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Multiline Text</w:t>
            </w:r>
          </w:p>
        </w:tc>
        <w:tc>
          <w:tcPr>
            <w:tcW w:w="0" w:type="auto"/>
            <w:vAlign w:val="center"/>
            <w:hideMark/>
          </w:tcPr>
          <w:p w14:paraId="34E7253C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Yes</w:t>
            </w:r>
          </w:p>
        </w:tc>
      </w:tr>
      <w:tr w:rsidR="0025173D" w:rsidRPr="0025173D" w14:paraId="78F9A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9CCC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1AB2F5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F436EAD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Yes</w:t>
            </w:r>
          </w:p>
        </w:tc>
      </w:tr>
      <w:tr w:rsidR="0025173D" w:rsidRPr="0025173D" w14:paraId="2C717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CB81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E4AE4B6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A34F396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Yes</w:t>
            </w:r>
          </w:p>
        </w:tc>
      </w:tr>
      <w:tr w:rsidR="0025173D" w:rsidRPr="0025173D" w14:paraId="4F106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E7C9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lastRenderedPageBreak/>
              <w:t>Vendor Category</w:t>
            </w:r>
          </w:p>
        </w:tc>
        <w:tc>
          <w:tcPr>
            <w:tcW w:w="0" w:type="auto"/>
            <w:vAlign w:val="center"/>
            <w:hideMark/>
          </w:tcPr>
          <w:p w14:paraId="663ED65F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13B2D7E0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Yes</w:t>
            </w:r>
          </w:p>
        </w:tc>
      </w:tr>
      <w:tr w:rsidR="0025173D" w:rsidRPr="0025173D" w14:paraId="67CEE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2A66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Years in Business</w:t>
            </w:r>
          </w:p>
        </w:tc>
        <w:tc>
          <w:tcPr>
            <w:tcW w:w="0" w:type="auto"/>
            <w:vAlign w:val="center"/>
            <w:hideMark/>
          </w:tcPr>
          <w:p w14:paraId="47C26AE3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088B6C8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Yes</w:t>
            </w:r>
          </w:p>
        </w:tc>
      </w:tr>
      <w:tr w:rsidR="0025173D" w:rsidRPr="0025173D" w14:paraId="7D3DF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2C4C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Company Description</w:t>
            </w:r>
          </w:p>
        </w:tc>
        <w:tc>
          <w:tcPr>
            <w:tcW w:w="0" w:type="auto"/>
            <w:vAlign w:val="center"/>
            <w:hideMark/>
          </w:tcPr>
          <w:p w14:paraId="06041E2E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Multiline Text</w:t>
            </w:r>
          </w:p>
        </w:tc>
        <w:tc>
          <w:tcPr>
            <w:tcW w:w="0" w:type="auto"/>
            <w:vAlign w:val="center"/>
            <w:hideMark/>
          </w:tcPr>
          <w:p w14:paraId="67067186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Yes</w:t>
            </w:r>
          </w:p>
        </w:tc>
      </w:tr>
      <w:tr w:rsidR="0025173D" w:rsidRPr="0025173D" w14:paraId="2C27D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290A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Applicant Contact</w:t>
            </w:r>
          </w:p>
        </w:tc>
        <w:tc>
          <w:tcPr>
            <w:tcW w:w="0" w:type="auto"/>
            <w:vAlign w:val="center"/>
            <w:hideMark/>
          </w:tcPr>
          <w:p w14:paraId="00124046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Contact Lookup</w:t>
            </w:r>
          </w:p>
        </w:tc>
        <w:tc>
          <w:tcPr>
            <w:tcW w:w="0" w:type="auto"/>
            <w:vAlign w:val="center"/>
            <w:hideMark/>
          </w:tcPr>
          <w:p w14:paraId="57387686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System-associated</w:t>
            </w:r>
          </w:p>
        </w:tc>
      </w:tr>
      <w:tr w:rsidR="0025173D" w:rsidRPr="0025173D" w14:paraId="436D7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8E78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1B57CE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330434E1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System-controlled</w:t>
            </w:r>
          </w:p>
        </w:tc>
      </w:tr>
      <w:tr w:rsidR="0025173D" w:rsidRPr="0025173D" w14:paraId="56390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F7A4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Submitted On</w:t>
            </w:r>
          </w:p>
        </w:tc>
        <w:tc>
          <w:tcPr>
            <w:tcW w:w="0" w:type="auto"/>
            <w:vAlign w:val="center"/>
            <w:hideMark/>
          </w:tcPr>
          <w:p w14:paraId="7EB442A3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646D7547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System-controlled</w:t>
            </w:r>
          </w:p>
        </w:tc>
      </w:tr>
      <w:tr w:rsidR="0025173D" w:rsidRPr="0025173D" w14:paraId="7637A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44A8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Internal Review Comments</w:t>
            </w:r>
          </w:p>
        </w:tc>
        <w:tc>
          <w:tcPr>
            <w:tcW w:w="0" w:type="auto"/>
            <w:vAlign w:val="center"/>
            <w:hideMark/>
          </w:tcPr>
          <w:p w14:paraId="6872CE33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Multiline</w:t>
            </w:r>
          </w:p>
        </w:tc>
        <w:tc>
          <w:tcPr>
            <w:tcW w:w="0" w:type="auto"/>
            <w:vAlign w:val="center"/>
            <w:hideMark/>
          </w:tcPr>
          <w:p w14:paraId="175D6D52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Internal only</w:t>
            </w:r>
          </w:p>
        </w:tc>
      </w:tr>
    </w:tbl>
    <w:p w14:paraId="4F1EEE4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2D395D9">
          <v:rect id="_x0000_i4004" style="width:0;height:1.5pt" o:hralign="center" o:hrstd="t" o:hr="t" fillcolor="#a0a0a0" stroked="f"/>
        </w:pict>
      </w:r>
    </w:p>
    <w:p w14:paraId="70A7A51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P — CREATE DATAVERSE FORM</w:t>
      </w:r>
    </w:p>
    <w:p w14:paraId="6A75E70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67. Create Form</w:t>
      </w:r>
    </w:p>
    <w:p w14:paraId="482DF3C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 the Data workspace or Power Apps table designer.</w:t>
      </w:r>
    </w:p>
    <w:p w14:paraId="25EEF90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Create:</w:t>
      </w:r>
    </w:p>
    <w:p w14:paraId="5BD38D0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Registration Form</w:t>
      </w:r>
    </w:p>
    <w:p w14:paraId="5DD6346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A287F25">
          <v:rect id="_x0000_i4005" style="width:0;height:1.5pt" o:hralign="center" o:hrstd="t" o:hr="t" fillcolor="#a0a0a0" stroked="f"/>
        </w:pict>
      </w:r>
    </w:p>
    <w:p w14:paraId="7DA67FE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68. Add Fields</w:t>
      </w:r>
    </w:p>
    <w:p w14:paraId="7786C61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External editable fields:</w:t>
      </w:r>
    </w:p>
    <w:p w14:paraId="086A71A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Name</w:t>
      </w:r>
    </w:p>
    <w:p w14:paraId="76968235" w14:textId="77777777" w:rsidR="0025173D" w:rsidRPr="0025173D" w:rsidRDefault="0025173D" w:rsidP="0025173D">
      <w:pPr>
        <w:rPr>
          <w:sz w:val="32"/>
          <w:szCs w:val="32"/>
        </w:rPr>
      </w:pPr>
    </w:p>
    <w:p w14:paraId="070E1F1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Legal Business Name</w:t>
      </w:r>
    </w:p>
    <w:p w14:paraId="43CBAEAA" w14:textId="77777777" w:rsidR="0025173D" w:rsidRPr="0025173D" w:rsidRDefault="0025173D" w:rsidP="0025173D">
      <w:pPr>
        <w:rPr>
          <w:sz w:val="32"/>
          <w:szCs w:val="32"/>
        </w:rPr>
      </w:pPr>
    </w:p>
    <w:p w14:paraId="77F88C8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Registration Number</w:t>
      </w:r>
    </w:p>
    <w:p w14:paraId="15339F37" w14:textId="77777777" w:rsidR="0025173D" w:rsidRPr="0025173D" w:rsidRDefault="0025173D" w:rsidP="0025173D">
      <w:pPr>
        <w:rPr>
          <w:sz w:val="32"/>
          <w:szCs w:val="32"/>
        </w:rPr>
      </w:pPr>
    </w:p>
    <w:p w14:paraId="786FACC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Tax Identification Number</w:t>
      </w:r>
    </w:p>
    <w:p w14:paraId="6F458B5D" w14:textId="77777777" w:rsidR="0025173D" w:rsidRPr="0025173D" w:rsidRDefault="0025173D" w:rsidP="0025173D">
      <w:pPr>
        <w:rPr>
          <w:sz w:val="32"/>
          <w:szCs w:val="32"/>
        </w:rPr>
      </w:pPr>
    </w:p>
    <w:p w14:paraId="5A006CE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Email</w:t>
      </w:r>
    </w:p>
    <w:p w14:paraId="5D5E3547" w14:textId="77777777" w:rsidR="0025173D" w:rsidRPr="0025173D" w:rsidRDefault="0025173D" w:rsidP="0025173D">
      <w:pPr>
        <w:rPr>
          <w:sz w:val="32"/>
          <w:szCs w:val="32"/>
        </w:rPr>
      </w:pPr>
    </w:p>
    <w:p w14:paraId="022EC57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Phone</w:t>
      </w:r>
    </w:p>
    <w:p w14:paraId="5759B2C1" w14:textId="77777777" w:rsidR="0025173D" w:rsidRPr="0025173D" w:rsidRDefault="0025173D" w:rsidP="0025173D">
      <w:pPr>
        <w:rPr>
          <w:sz w:val="32"/>
          <w:szCs w:val="32"/>
        </w:rPr>
      </w:pPr>
    </w:p>
    <w:p w14:paraId="272B782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Website</w:t>
      </w:r>
    </w:p>
    <w:p w14:paraId="49AC1E38" w14:textId="77777777" w:rsidR="0025173D" w:rsidRPr="0025173D" w:rsidRDefault="0025173D" w:rsidP="0025173D">
      <w:pPr>
        <w:rPr>
          <w:sz w:val="32"/>
          <w:szCs w:val="32"/>
        </w:rPr>
      </w:pPr>
    </w:p>
    <w:p w14:paraId="6B1025D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Address</w:t>
      </w:r>
    </w:p>
    <w:p w14:paraId="65882DE6" w14:textId="77777777" w:rsidR="0025173D" w:rsidRPr="0025173D" w:rsidRDefault="0025173D" w:rsidP="0025173D">
      <w:pPr>
        <w:rPr>
          <w:sz w:val="32"/>
          <w:szCs w:val="32"/>
        </w:rPr>
      </w:pPr>
    </w:p>
    <w:p w14:paraId="3455C25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City</w:t>
      </w:r>
    </w:p>
    <w:p w14:paraId="590E8CFA" w14:textId="77777777" w:rsidR="0025173D" w:rsidRPr="0025173D" w:rsidRDefault="0025173D" w:rsidP="0025173D">
      <w:pPr>
        <w:rPr>
          <w:sz w:val="32"/>
          <w:szCs w:val="32"/>
        </w:rPr>
      </w:pPr>
    </w:p>
    <w:p w14:paraId="1E43443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Country</w:t>
      </w:r>
    </w:p>
    <w:p w14:paraId="159BB876" w14:textId="77777777" w:rsidR="0025173D" w:rsidRPr="0025173D" w:rsidRDefault="0025173D" w:rsidP="0025173D">
      <w:pPr>
        <w:rPr>
          <w:sz w:val="32"/>
          <w:szCs w:val="32"/>
        </w:rPr>
      </w:pPr>
    </w:p>
    <w:p w14:paraId="1200443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Category</w:t>
      </w:r>
    </w:p>
    <w:p w14:paraId="2F468292" w14:textId="77777777" w:rsidR="0025173D" w:rsidRPr="0025173D" w:rsidRDefault="0025173D" w:rsidP="0025173D">
      <w:pPr>
        <w:rPr>
          <w:sz w:val="32"/>
          <w:szCs w:val="32"/>
        </w:rPr>
      </w:pPr>
    </w:p>
    <w:p w14:paraId="3F0BED8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Years in Business</w:t>
      </w:r>
    </w:p>
    <w:p w14:paraId="47A47A15" w14:textId="77777777" w:rsidR="0025173D" w:rsidRPr="0025173D" w:rsidRDefault="0025173D" w:rsidP="0025173D">
      <w:pPr>
        <w:rPr>
          <w:sz w:val="32"/>
          <w:szCs w:val="32"/>
        </w:rPr>
      </w:pPr>
    </w:p>
    <w:p w14:paraId="0BEC654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Company Description</w:t>
      </w:r>
    </w:p>
    <w:p w14:paraId="06F5182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EA29C0F">
          <v:rect id="_x0000_i4006" style="width:0;height:1.5pt" o:hralign="center" o:hrstd="t" o:hr="t" fillcolor="#a0a0a0" stroked="f"/>
        </w:pict>
      </w:r>
    </w:p>
    <w:p w14:paraId="03AB4F3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69. Do Not Add</w:t>
      </w:r>
    </w:p>
    <w:p w14:paraId="5E0B487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Applicant Contact</w:t>
      </w:r>
    </w:p>
    <w:p w14:paraId="71E83314" w14:textId="77777777" w:rsidR="0025173D" w:rsidRPr="0025173D" w:rsidRDefault="0025173D" w:rsidP="0025173D">
      <w:pPr>
        <w:rPr>
          <w:sz w:val="32"/>
          <w:szCs w:val="32"/>
        </w:rPr>
      </w:pPr>
    </w:p>
    <w:p w14:paraId="73FC806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Status</w:t>
      </w:r>
    </w:p>
    <w:p w14:paraId="38D6A5E4" w14:textId="77777777" w:rsidR="0025173D" w:rsidRPr="0025173D" w:rsidRDefault="0025173D" w:rsidP="0025173D">
      <w:pPr>
        <w:rPr>
          <w:sz w:val="32"/>
          <w:szCs w:val="32"/>
        </w:rPr>
      </w:pPr>
    </w:p>
    <w:p w14:paraId="1DA6F7C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Submitted On</w:t>
      </w:r>
    </w:p>
    <w:p w14:paraId="297BEF2C" w14:textId="77777777" w:rsidR="0025173D" w:rsidRPr="0025173D" w:rsidRDefault="0025173D" w:rsidP="0025173D">
      <w:pPr>
        <w:rPr>
          <w:sz w:val="32"/>
          <w:szCs w:val="32"/>
        </w:rPr>
      </w:pPr>
    </w:p>
    <w:p w14:paraId="1293441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Internal Review Comments</w:t>
      </w:r>
    </w:p>
    <w:p w14:paraId="36A7659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to the editable Vendor form.</w:t>
      </w:r>
    </w:p>
    <w:p w14:paraId="4EF23AA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Those should be:</w:t>
      </w:r>
    </w:p>
    <w:p w14:paraId="3DC049B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Process/system-controlled.</w:t>
      </w:r>
    </w:p>
    <w:p w14:paraId="14D7FA4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F49E1C3">
          <v:rect id="_x0000_i4007" style="width:0;height:1.5pt" o:hralign="center" o:hrstd="t" o:hr="t" fillcolor="#a0a0a0" stroked="f"/>
        </w:pict>
      </w:r>
    </w:p>
    <w:p w14:paraId="3CA9034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70. Organize Form</w:t>
      </w:r>
    </w:p>
    <w:p w14:paraId="3AEFAF4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Sections:</w:t>
      </w:r>
    </w:p>
    <w:p w14:paraId="18252E7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COMPANY INFORMATION</w:t>
      </w:r>
    </w:p>
    <w:p w14:paraId="65751B25" w14:textId="77777777" w:rsidR="0025173D" w:rsidRPr="0025173D" w:rsidRDefault="0025173D" w:rsidP="0025173D">
      <w:pPr>
        <w:rPr>
          <w:sz w:val="32"/>
          <w:szCs w:val="32"/>
        </w:rPr>
      </w:pPr>
    </w:p>
    <w:p w14:paraId="589F3AF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 INFORMATION</w:t>
      </w:r>
    </w:p>
    <w:p w14:paraId="6FA55451" w14:textId="77777777" w:rsidR="0025173D" w:rsidRPr="0025173D" w:rsidRDefault="0025173D" w:rsidP="0025173D">
      <w:pPr>
        <w:rPr>
          <w:sz w:val="32"/>
          <w:szCs w:val="32"/>
        </w:rPr>
      </w:pPr>
    </w:p>
    <w:p w14:paraId="34A091A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DETAILS</w:t>
      </w:r>
    </w:p>
    <w:p w14:paraId="0F01633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066C87D">
          <v:rect id="_x0000_i4008" style="width:0;height:1.5pt" o:hralign="center" o:hrstd="t" o:hr="t" fillcolor="#a0a0a0" stroked="f"/>
        </w:pict>
      </w:r>
    </w:p>
    <w:p w14:paraId="4347951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71. Company Information</w:t>
      </w:r>
    </w:p>
    <w:p w14:paraId="2C2E521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Fields:</w:t>
      </w:r>
    </w:p>
    <w:p w14:paraId="0811116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Name</w:t>
      </w:r>
    </w:p>
    <w:p w14:paraId="11D67C36" w14:textId="77777777" w:rsidR="0025173D" w:rsidRPr="0025173D" w:rsidRDefault="0025173D" w:rsidP="0025173D">
      <w:pPr>
        <w:rPr>
          <w:sz w:val="32"/>
          <w:szCs w:val="32"/>
        </w:rPr>
      </w:pPr>
    </w:p>
    <w:p w14:paraId="6C67CF8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Legal Business Name</w:t>
      </w:r>
    </w:p>
    <w:p w14:paraId="65913273" w14:textId="77777777" w:rsidR="0025173D" w:rsidRPr="0025173D" w:rsidRDefault="0025173D" w:rsidP="0025173D">
      <w:pPr>
        <w:rPr>
          <w:sz w:val="32"/>
          <w:szCs w:val="32"/>
        </w:rPr>
      </w:pPr>
    </w:p>
    <w:p w14:paraId="0E495FD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Registration Number</w:t>
      </w:r>
    </w:p>
    <w:p w14:paraId="2FEE6A76" w14:textId="77777777" w:rsidR="0025173D" w:rsidRPr="0025173D" w:rsidRDefault="0025173D" w:rsidP="0025173D">
      <w:pPr>
        <w:rPr>
          <w:sz w:val="32"/>
          <w:szCs w:val="32"/>
        </w:rPr>
      </w:pPr>
    </w:p>
    <w:p w14:paraId="687702E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Tax Identification Number</w:t>
      </w:r>
    </w:p>
    <w:p w14:paraId="38B7A0E0" w14:textId="77777777" w:rsidR="0025173D" w:rsidRPr="0025173D" w:rsidRDefault="0025173D" w:rsidP="0025173D">
      <w:pPr>
        <w:rPr>
          <w:sz w:val="32"/>
          <w:szCs w:val="32"/>
        </w:rPr>
      </w:pPr>
    </w:p>
    <w:p w14:paraId="77A3915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Category</w:t>
      </w:r>
    </w:p>
    <w:p w14:paraId="590C440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226244C">
          <v:rect id="_x0000_i4009" style="width:0;height:1.5pt" o:hralign="center" o:hrstd="t" o:hr="t" fillcolor="#a0a0a0" stroked="f"/>
        </w:pict>
      </w:r>
    </w:p>
    <w:p w14:paraId="469B611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72. Contact Information</w:t>
      </w:r>
    </w:p>
    <w:p w14:paraId="51E89C4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Fields:</w:t>
      </w:r>
    </w:p>
    <w:p w14:paraId="63C113D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Email</w:t>
      </w:r>
    </w:p>
    <w:p w14:paraId="0123A941" w14:textId="77777777" w:rsidR="0025173D" w:rsidRPr="0025173D" w:rsidRDefault="0025173D" w:rsidP="0025173D">
      <w:pPr>
        <w:rPr>
          <w:sz w:val="32"/>
          <w:szCs w:val="32"/>
        </w:rPr>
      </w:pPr>
    </w:p>
    <w:p w14:paraId="5020DD4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Phone</w:t>
      </w:r>
    </w:p>
    <w:p w14:paraId="17D5F59E" w14:textId="77777777" w:rsidR="0025173D" w:rsidRPr="0025173D" w:rsidRDefault="0025173D" w:rsidP="0025173D">
      <w:pPr>
        <w:rPr>
          <w:sz w:val="32"/>
          <w:szCs w:val="32"/>
        </w:rPr>
      </w:pPr>
    </w:p>
    <w:p w14:paraId="063C60E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Website</w:t>
      </w:r>
    </w:p>
    <w:p w14:paraId="555E41BA" w14:textId="77777777" w:rsidR="0025173D" w:rsidRPr="0025173D" w:rsidRDefault="0025173D" w:rsidP="0025173D">
      <w:pPr>
        <w:rPr>
          <w:sz w:val="32"/>
          <w:szCs w:val="32"/>
        </w:rPr>
      </w:pPr>
    </w:p>
    <w:p w14:paraId="1C0C652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Address</w:t>
      </w:r>
    </w:p>
    <w:p w14:paraId="22921257" w14:textId="77777777" w:rsidR="0025173D" w:rsidRPr="0025173D" w:rsidRDefault="0025173D" w:rsidP="0025173D">
      <w:pPr>
        <w:rPr>
          <w:sz w:val="32"/>
          <w:szCs w:val="32"/>
        </w:rPr>
      </w:pPr>
    </w:p>
    <w:p w14:paraId="58D666C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City</w:t>
      </w:r>
    </w:p>
    <w:p w14:paraId="3431AB99" w14:textId="77777777" w:rsidR="0025173D" w:rsidRPr="0025173D" w:rsidRDefault="0025173D" w:rsidP="0025173D">
      <w:pPr>
        <w:rPr>
          <w:sz w:val="32"/>
          <w:szCs w:val="32"/>
        </w:rPr>
      </w:pPr>
    </w:p>
    <w:p w14:paraId="7090D51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Country</w:t>
      </w:r>
    </w:p>
    <w:p w14:paraId="7F4C8CC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C4B5CFD">
          <v:rect id="_x0000_i4010" style="width:0;height:1.5pt" o:hralign="center" o:hrstd="t" o:hr="t" fillcolor="#a0a0a0" stroked="f"/>
        </w:pict>
      </w:r>
    </w:p>
    <w:p w14:paraId="36C1A70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73. Business Details</w:t>
      </w:r>
    </w:p>
    <w:p w14:paraId="3E309CD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Fields:</w:t>
      </w:r>
    </w:p>
    <w:p w14:paraId="69FCD46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Years in Business</w:t>
      </w:r>
    </w:p>
    <w:p w14:paraId="236CF1B2" w14:textId="77777777" w:rsidR="0025173D" w:rsidRPr="0025173D" w:rsidRDefault="0025173D" w:rsidP="0025173D">
      <w:pPr>
        <w:rPr>
          <w:sz w:val="32"/>
          <w:szCs w:val="32"/>
        </w:rPr>
      </w:pPr>
    </w:p>
    <w:p w14:paraId="25810CB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Company Description</w:t>
      </w:r>
    </w:p>
    <w:p w14:paraId="62D0794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23B2689">
          <v:rect id="_x0000_i4011" style="width:0;height:1.5pt" o:hralign="center" o:hrstd="t" o:hr="t" fillcolor="#a0a0a0" stroked="f"/>
        </w:pict>
      </w:r>
    </w:p>
    <w:p w14:paraId="72CA761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74. Publish Form</w:t>
      </w:r>
    </w:p>
    <w:p w14:paraId="5C21E2A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Before using it in Power Pages:</w:t>
      </w:r>
    </w:p>
    <w:p w14:paraId="1B01938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Save and Publish.</w:t>
      </w:r>
    </w:p>
    <w:p w14:paraId="2684D6D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2421A55">
          <v:rect id="_x0000_i4012" style="width:0;height:1.5pt" o:hralign="center" o:hrstd="t" o:hr="t" fillcolor="#a0a0a0" stroked="f"/>
        </w:pict>
      </w:r>
    </w:p>
    <w:p w14:paraId="5131DBA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Q — CREATE VIEW</w:t>
      </w:r>
    </w:p>
    <w:p w14:paraId="00C56E3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75. Create Dataverse View</w:t>
      </w:r>
    </w:p>
    <w:p w14:paraId="3121085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Name:</w:t>
      </w:r>
    </w:p>
    <w:p w14:paraId="5B49064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Portal — Applications</w:t>
      </w:r>
    </w:p>
    <w:p w14:paraId="1B83E5D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CF8EA13">
          <v:rect id="_x0000_i4013" style="width:0;height:1.5pt" o:hralign="center" o:hrstd="t" o:hr="t" fillcolor="#a0a0a0" stroked="f"/>
        </w:pict>
      </w:r>
    </w:p>
    <w:p w14:paraId="2E15693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76. Columns</w:t>
      </w:r>
    </w:p>
    <w:p w14:paraId="0672ED8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Include:</w:t>
      </w:r>
    </w:p>
    <w:p w14:paraId="020E250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Application Number</w:t>
      </w:r>
    </w:p>
    <w:p w14:paraId="73AEB1F0" w14:textId="77777777" w:rsidR="0025173D" w:rsidRPr="0025173D" w:rsidRDefault="0025173D" w:rsidP="0025173D">
      <w:pPr>
        <w:rPr>
          <w:sz w:val="32"/>
          <w:szCs w:val="32"/>
        </w:rPr>
      </w:pPr>
    </w:p>
    <w:p w14:paraId="0FED39D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Name</w:t>
      </w:r>
    </w:p>
    <w:p w14:paraId="1AD04B51" w14:textId="77777777" w:rsidR="0025173D" w:rsidRPr="0025173D" w:rsidRDefault="0025173D" w:rsidP="0025173D">
      <w:pPr>
        <w:rPr>
          <w:sz w:val="32"/>
          <w:szCs w:val="32"/>
        </w:rPr>
      </w:pPr>
    </w:p>
    <w:p w14:paraId="43E618F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Category</w:t>
      </w:r>
    </w:p>
    <w:p w14:paraId="6D58EB49" w14:textId="77777777" w:rsidR="0025173D" w:rsidRPr="0025173D" w:rsidRDefault="0025173D" w:rsidP="0025173D">
      <w:pPr>
        <w:rPr>
          <w:sz w:val="32"/>
          <w:szCs w:val="32"/>
        </w:rPr>
      </w:pPr>
    </w:p>
    <w:p w14:paraId="07473FC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Status</w:t>
      </w:r>
    </w:p>
    <w:p w14:paraId="5365F993" w14:textId="77777777" w:rsidR="0025173D" w:rsidRPr="0025173D" w:rsidRDefault="0025173D" w:rsidP="0025173D">
      <w:pPr>
        <w:rPr>
          <w:sz w:val="32"/>
          <w:szCs w:val="32"/>
        </w:rPr>
      </w:pPr>
    </w:p>
    <w:p w14:paraId="0A245F2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Submitted On</w:t>
      </w:r>
    </w:p>
    <w:p w14:paraId="30636AC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438A16A">
          <v:rect id="_x0000_i4014" style="width:0;height:1.5pt" o:hralign="center" o:hrstd="t" o:hr="t" fillcolor="#a0a0a0" stroked="f"/>
        </w:pict>
      </w:r>
    </w:p>
    <w:p w14:paraId="7105428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77. Sort</w:t>
      </w:r>
    </w:p>
    <w:p w14:paraId="71D6A2F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Suggested:</w:t>
      </w:r>
    </w:p>
    <w:p w14:paraId="5235C64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Submitted On</w:t>
      </w:r>
    </w:p>
    <w:p w14:paraId="74054E3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Descending</w:t>
      </w:r>
    </w:p>
    <w:p w14:paraId="0A96707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Newest first.</w:t>
      </w:r>
    </w:p>
    <w:p w14:paraId="48647E9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B952710">
          <v:rect id="_x0000_i4015" style="width:0;height:1.5pt" o:hralign="center" o:hrstd="t" o:hr="t" fillcolor="#a0a0a0" stroked="f"/>
        </w:pict>
      </w:r>
    </w:p>
    <w:p w14:paraId="52590AA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78. Important</w:t>
      </w:r>
    </w:p>
    <w:p w14:paraId="3CFB3B9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Dataverse View defines:</w:t>
      </w:r>
    </w:p>
    <w:p w14:paraId="0D29877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Display/query structure.</w:t>
      </w:r>
    </w:p>
    <w:p w14:paraId="0D3EACE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It is not automatically:</w:t>
      </w:r>
    </w:p>
    <w:p w14:paraId="387B2CF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Security.</w:t>
      </w:r>
    </w:p>
    <w:p w14:paraId="6879223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4087C90">
          <v:rect id="_x0000_i4016" style="width:0;height:1.5pt" o:hralign="center" o:hrstd="t" o:hr="t" fillcolor="#a0a0a0" stroked="f"/>
        </w:pict>
      </w:r>
    </w:p>
    <w:p w14:paraId="0A23CA4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79. Example</w:t>
      </w:r>
    </w:p>
    <w:p w14:paraId="1A13647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A view might technically contain:</w:t>
      </w:r>
    </w:p>
    <w:p w14:paraId="7501702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1,000 applications.</w:t>
      </w:r>
    </w:p>
    <w:p w14:paraId="5337B8D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Permission determines which records the signed-in portal user may actually access.</w:t>
      </w:r>
    </w:p>
    <w:p w14:paraId="1BBA1C7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49F5B94">
          <v:rect id="_x0000_i4017" style="width:0;height:1.5pt" o:hralign="center" o:hrstd="t" o:hr="t" fillcolor="#a0a0a0" stroked="f"/>
        </w:pict>
      </w:r>
    </w:p>
    <w:p w14:paraId="4DE3DD3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R — CREATE POWER PAGES SITE</w:t>
      </w:r>
    </w:p>
    <w:p w14:paraId="39A9B5A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80. Open</w:t>
      </w:r>
    </w:p>
    <w:p w14:paraId="3EABD15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Power Pages.</w:t>
      </w:r>
    </w:p>
    <w:p w14:paraId="608ADD7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089309B">
          <v:rect id="_x0000_i4018" style="width:0;height:1.5pt" o:hralign="center" o:hrstd="t" o:hr="t" fillcolor="#a0a0a0" stroked="f"/>
        </w:pict>
      </w:r>
    </w:p>
    <w:p w14:paraId="4A5FA09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81. Select Environment</w:t>
      </w:r>
    </w:p>
    <w:p w14:paraId="51A0595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Use:</w:t>
      </w:r>
    </w:p>
    <w:p w14:paraId="0F90E11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Training DEV Environment.</w:t>
      </w:r>
    </w:p>
    <w:p w14:paraId="4418BBF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A1A7D41">
          <v:rect id="_x0000_i4019" style="width:0;height:1.5pt" o:hralign="center" o:hrstd="t" o:hr="t" fillcolor="#a0a0a0" stroked="f"/>
        </w:pict>
      </w:r>
    </w:p>
    <w:p w14:paraId="03F0204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82. Create Site</w:t>
      </w:r>
    </w:p>
    <w:p w14:paraId="2E129E4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Choose:</w:t>
      </w:r>
    </w:p>
    <w:p w14:paraId="1B4DFD6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Start with a template.</w:t>
      </w:r>
    </w:p>
    <w:p w14:paraId="19FE3CF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this lab choose:</w:t>
      </w:r>
    </w:p>
    <w:p w14:paraId="4974C71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Starter Layout</w:t>
      </w:r>
    </w:p>
    <w:p w14:paraId="20057EA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or another simple business template.</w:t>
      </w:r>
    </w:p>
    <w:p w14:paraId="0DD90F0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544035F">
          <v:rect id="_x0000_i4020" style="width:0;height:1.5pt" o:hralign="center" o:hrstd="t" o:hr="t" fillcolor="#a0a0a0" stroked="f"/>
        </w:pict>
      </w:r>
    </w:p>
    <w:p w14:paraId="5B22867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83. Site Name</w:t>
      </w:r>
    </w:p>
    <w:p w14:paraId="568E486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Use:</w:t>
      </w:r>
    </w:p>
    <w:p w14:paraId="2B7D170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Vendor Registration Portal</w:t>
      </w:r>
    </w:p>
    <w:p w14:paraId="78E8249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D424EC5">
          <v:rect id="_x0000_i4021" style="width:0;height:1.5pt" o:hralign="center" o:hrstd="t" o:hr="t" fillcolor="#a0a0a0" stroked="f"/>
        </w:pict>
      </w:r>
    </w:p>
    <w:p w14:paraId="7CD029D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84. Web Address</w:t>
      </w:r>
    </w:p>
    <w:p w14:paraId="58E2027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 the generated:</w:t>
      </w:r>
    </w:p>
    <w:p w14:paraId="71861FB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Training address.</w:t>
      </w:r>
    </w:p>
    <w:p w14:paraId="417CADE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Do not worry about:</w:t>
      </w:r>
    </w:p>
    <w:p w14:paraId="6728C77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Custom Domain</w:t>
      </w:r>
    </w:p>
    <w:p w14:paraId="2278274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today.</w:t>
      </w:r>
    </w:p>
    <w:p w14:paraId="7688620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3D4ADC4">
          <v:rect id="_x0000_i4022" style="width:0;height:1.5pt" o:hralign="center" o:hrstd="t" o:hr="t" fillcolor="#a0a0a0" stroked="f"/>
        </w:pict>
      </w:r>
    </w:p>
    <w:p w14:paraId="6924A09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85. Production Future</w:t>
      </w:r>
    </w:p>
    <w:p w14:paraId="3D30E39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real organization might use:</w:t>
      </w:r>
    </w:p>
    <w:p w14:paraId="17972C6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vendors.company.com</w:t>
      </w:r>
    </w:p>
    <w:p w14:paraId="1D8F7FD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with appropriate DNS/certificate/site configuration.</w:t>
      </w:r>
    </w:p>
    <w:p w14:paraId="2528A18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11AF5A6">
          <v:rect id="_x0000_i4023" style="width:0;height:1.5pt" o:hralign="center" o:hrstd="t" o:hr="t" fillcolor="#a0a0a0" stroked="f"/>
        </w:pict>
      </w:r>
    </w:p>
    <w:p w14:paraId="22C91E3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S — SITE STRUCTURE</w:t>
      </w:r>
    </w:p>
    <w:p w14:paraId="1898247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86. Target Navigation</w:t>
      </w:r>
    </w:p>
    <w:p w14:paraId="1FBB4A2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Create:</w:t>
      </w:r>
    </w:p>
    <w:p w14:paraId="6F17EBF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Home</w:t>
      </w:r>
    </w:p>
    <w:p w14:paraId="03C3647B" w14:textId="77777777" w:rsidR="0025173D" w:rsidRPr="0025173D" w:rsidRDefault="0025173D" w:rsidP="0025173D">
      <w:pPr>
        <w:rPr>
          <w:sz w:val="32"/>
          <w:szCs w:val="32"/>
        </w:rPr>
      </w:pPr>
    </w:p>
    <w:p w14:paraId="79F273C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Register as Vendor</w:t>
      </w:r>
    </w:p>
    <w:p w14:paraId="654FD8B4" w14:textId="77777777" w:rsidR="0025173D" w:rsidRPr="0025173D" w:rsidRDefault="0025173D" w:rsidP="0025173D">
      <w:pPr>
        <w:rPr>
          <w:sz w:val="32"/>
          <w:szCs w:val="32"/>
        </w:rPr>
      </w:pPr>
    </w:p>
    <w:p w14:paraId="43395BB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My Applications</w:t>
      </w:r>
    </w:p>
    <w:p w14:paraId="0A804BA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524E92AF">
          <v:rect id="_x0000_i4024" style="width:0;height:1.5pt" o:hralign="center" o:hrstd="t" o:hr="t" fillcolor="#a0a0a0" stroked="f"/>
        </w:pict>
      </w:r>
    </w:p>
    <w:p w14:paraId="76E32D2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87. Future Pages</w:t>
      </w:r>
    </w:p>
    <w:p w14:paraId="0447B85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Day 22 may add:</w:t>
      </w:r>
    </w:p>
    <w:p w14:paraId="4E788C0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Application Details</w:t>
      </w:r>
    </w:p>
    <w:p w14:paraId="01A16E0C" w14:textId="77777777" w:rsidR="0025173D" w:rsidRPr="0025173D" w:rsidRDefault="0025173D" w:rsidP="0025173D">
      <w:pPr>
        <w:rPr>
          <w:sz w:val="32"/>
          <w:szCs w:val="32"/>
        </w:rPr>
      </w:pPr>
    </w:p>
    <w:p w14:paraId="290772F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Profile</w:t>
      </w:r>
    </w:p>
    <w:p w14:paraId="1DD32955" w14:textId="77777777" w:rsidR="0025173D" w:rsidRPr="0025173D" w:rsidRDefault="0025173D" w:rsidP="0025173D">
      <w:pPr>
        <w:rPr>
          <w:sz w:val="32"/>
          <w:szCs w:val="32"/>
        </w:rPr>
      </w:pPr>
    </w:p>
    <w:p w14:paraId="48E5638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Help</w:t>
      </w:r>
    </w:p>
    <w:p w14:paraId="23290D3A" w14:textId="77777777" w:rsidR="0025173D" w:rsidRPr="0025173D" w:rsidRDefault="0025173D" w:rsidP="0025173D">
      <w:pPr>
        <w:rPr>
          <w:sz w:val="32"/>
          <w:szCs w:val="32"/>
        </w:rPr>
      </w:pPr>
    </w:p>
    <w:p w14:paraId="78ED229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Access Denied</w:t>
      </w:r>
    </w:p>
    <w:p w14:paraId="3C53ECD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B5E11F3">
          <v:rect id="_x0000_i4025" style="width:0;height:1.5pt" o:hralign="center" o:hrstd="t" o:hr="t" fillcolor="#a0a0a0" stroked="f"/>
        </w:pict>
      </w:r>
    </w:p>
    <w:p w14:paraId="7AB2D28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T — HOME PAGE</w:t>
      </w:r>
    </w:p>
    <w:p w14:paraId="39440CC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88. Open Pages Workspace</w:t>
      </w:r>
    </w:p>
    <w:p w14:paraId="02AB899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Select:</w:t>
      </w:r>
    </w:p>
    <w:p w14:paraId="09CAF28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Home.</w:t>
      </w:r>
    </w:p>
    <w:p w14:paraId="49C7CCA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2E370F7">
          <v:rect id="_x0000_i4026" style="width:0;height:1.5pt" o:hralign="center" o:hrstd="t" o:hr="t" fillcolor="#a0a0a0" stroked="f"/>
        </w:pict>
      </w:r>
    </w:p>
    <w:p w14:paraId="110269A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89. Hero Section</w:t>
      </w:r>
    </w:p>
    <w:p w14:paraId="249B7A5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Create:</w:t>
      </w:r>
    </w:p>
    <w:p w14:paraId="7BB22E0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Registration Portal.</w:t>
      </w:r>
    </w:p>
    <w:p w14:paraId="7D9DBAF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Suggested heading:</w:t>
      </w:r>
    </w:p>
    <w:p w14:paraId="271B1E9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Become an Approved Vendor</w:t>
      </w:r>
    </w:p>
    <w:p w14:paraId="5671D7A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A719DD3">
          <v:rect id="_x0000_i4027" style="width:0;height:1.5pt" o:hralign="center" o:hrstd="t" o:hr="t" fillcolor="#a0a0a0" stroked="f"/>
        </w:pict>
      </w:r>
    </w:p>
    <w:p w14:paraId="686C10F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90. Supporting Text</w:t>
      </w:r>
    </w:p>
    <w:p w14:paraId="14D3BD0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Register your organization, submit your business information, and track the status of your vendor application securely online.</w:t>
      </w:r>
    </w:p>
    <w:p w14:paraId="1A06B11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3C0AFA5">
          <v:rect id="_x0000_i4028" style="width:0;height:1.5pt" o:hralign="center" o:hrstd="t" o:hr="t" fillcolor="#a0a0a0" stroked="f"/>
        </w:pict>
      </w:r>
    </w:p>
    <w:p w14:paraId="0DC3D3F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91. Primary Button</w:t>
      </w:r>
    </w:p>
    <w:p w14:paraId="2CA8393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Register as Vendor</w:t>
      </w:r>
    </w:p>
    <w:p w14:paraId="4CA80EE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Navigate to:</w:t>
      </w:r>
    </w:p>
    <w:p w14:paraId="6650B3E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Registration page.</w:t>
      </w:r>
    </w:p>
    <w:p w14:paraId="41123B5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21F40DB">
          <v:rect id="_x0000_i4029" style="width:0;height:1.5pt" o:hralign="center" o:hrstd="t" o:hr="t" fillcolor="#a0a0a0" stroked="f"/>
        </w:pict>
      </w:r>
    </w:p>
    <w:p w14:paraId="737A9E8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92. Secondary Button</w:t>
      </w:r>
    </w:p>
    <w:p w14:paraId="4221079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My Applications</w:t>
      </w:r>
    </w:p>
    <w:p w14:paraId="082D4EF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Navigate to:</w:t>
      </w:r>
    </w:p>
    <w:p w14:paraId="4D3B90D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Applications page.</w:t>
      </w:r>
    </w:p>
    <w:p w14:paraId="0130F8B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407EB66">
          <v:rect id="_x0000_i4030" style="width:0;height:1.5pt" o:hralign="center" o:hrstd="t" o:hr="t" fillcolor="#a0a0a0" stroked="f"/>
        </w:pict>
      </w:r>
    </w:p>
    <w:p w14:paraId="4EC1CE6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U — HOME PAGE INFORMATION</w:t>
      </w:r>
    </w:p>
    <w:p w14:paraId="7C1759E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93. Add Three-Step Section</w:t>
      </w:r>
    </w:p>
    <w:p w14:paraId="26E098C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1</w:t>
      </w:r>
    </w:p>
    <w:p w14:paraId="115119F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 or sign in to your account</w:t>
      </w:r>
    </w:p>
    <w:p w14:paraId="6F5E5AF1" w14:textId="77777777" w:rsidR="0025173D" w:rsidRPr="0025173D" w:rsidRDefault="0025173D" w:rsidP="0025173D">
      <w:pPr>
        <w:rPr>
          <w:sz w:val="32"/>
          <w:szCs w:val="32"/>
        </w:rPr>
      </w:pPr>
    </w:p>
    <w:p w14:paraId="11D3C89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2</w:t>
      </w:r>
    </w:p>
    <w:p w14:paraId="04C1FD4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 your vendor information</w:t>
      </w:r>
    </w:p>
    <w:p w14:paraId="211E52C7" w14:textId="77777777" w:rsidR="0025173D" w:rsidRPr="0025173D" w:rsidRDefault="0025173D" w:rsidP="0025173D">
      <w:pPr>
        <w:rPr>
          <w:sz w:val="32"/>
          <w:szCs w:val="32"/>
        </w:rPr>
      </w:pPr>
    </w:p>
    <w:p w14:paraId="235A68C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3</w:t>
      </w:r>
    </w:p>
    <w:p w14:paraId="5E731F0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Track your application status</w:t>
      </w:r>
    </w:p>
    <w:p w14:paraId="017AC70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EDE79B9">
          <v:rect id="_x0000_i4031" style="width:0;height:1.5pt" o:hralign="center" o:hrstd="t" o:hr="t" fillcolor="#a0a0a0" stroked="f"/>
        </w:pict>
      </w:r>
    </w:p>
    <w:p w14:paraId="5E32562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94. Keep Instructions Simple</w:t>
      </w:r>
    </w:p>
    <w:p w14:paraId="4C20AEC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External users should not need to understand:</w:t>
      </w:r>
    </w:p>
    <w:p w14:paraId="1CDDD09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</w:t>
      </w:r>
    </w:p>
    <w:p w14:paraId="0498624A" w14:textId="77777777" w:rsidR="0025173D" w:rsidRPr="0025173D" w:rsidRDefault="0025173D" w:rsidP="0025173D">
      <w:pPr>
        <w:rPr>
          <w:sz w:val="32"/>
          <w:szCs w:val="32"/>
        </w:rPr>
      </w:pPr>
    </w:p>
    <w:p w14:paraId="64FF692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 Roles</w:t>
      </w:r>
    </w:p>
    <w:p w14:paraId="3571E6D1" w14:textId="77777777" w:rsidR="0025173D" w:rsidRPr="0025173D" w:rsidRDefault="0025173D" w:rsidP="0025173D">
      <w:pPr>
        <w:rPr>
          <w:sz w:val="32"/>
          <w:szCs w:val="32"/>
        </w:rPr>
      </w:pPr>
    </w:p>
    <w:p w14:paraId="6DB0BE1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Permissions</w:t>
      </w:r>
    </w:p>
    <w:p w14:paraId="307A1E60" w14:textId="77777777" w:rsidR="0025173D" w:rsidRPr="0025173D" w:rsidRDefault="0025173D" w:rsidP="0025173D">
      <w:pPr>
        <w:rPr>
          <w:sz w:val="32"/>
          <w:szCs w:val="32"/>
        </w:rPr>
      </w:pPr>
    </w:p>
    <w:p w14:paraId="57EC196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Automate</w:t>
      </w:r>
    </w:p>
    <w:p w14:paraId="1798283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to register.</w:t>
      </w:r>
    </w:p>
    <w:p w14:paraId="434A9F1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Those are:</w:t>
      </w:r>
    </w:p>
    <w:p w14:paraId="20C7080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Implementation details.</w:t>
      </w:r>
    </w:p>
    <w:p w14:paraId="0E8BF55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7F0ADF6">
          <v:rect id="_x0000_i4032" style="width:0;height:1.5pt" o:hralign="center" o:hrstd="t" o:hr="t" fillcolor="#a0a0a0" stroked="f"/>
        </w:pict>
      </w:r>
    </w:p>
    <w:p w14:paraId="2A50140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V — REGISTRATION PAGE</w:t>
      </w:r>
    </w:p>
    <w:p w14:paraId="5D1D08F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95. Add Page</w:t>
      </w:r>
    </w:p>
    <w:p w14:paraId="3DEDBCF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Name:</w:t>
      </w:r>
    </w:p>
    <w:p w14:paraId="6476B29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Register as Vendor</w:t>
      </w:r>
    </w:p>
    <w:p w14:paraId="38ADE51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74E84AB">
          <v:rect id="_x0000_i4033" style="width:0;height:1.5pt" o:hralign="center" o:hrstd="t" o:hr="t" fillcolor="#a0a0a0" stroked="f"/>
        </w:pict>
      </w:r>
    </w:p>
    <w:p w14:paraId="023A202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96. Suggested Heading</w:t>
      </w:r>
    </w:p>
    <w:p w14:paraId="0AEF997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Vendor Registration</w:t>
      </w:r>
    </w:p>
    <w:p w14:paraId="24DF06E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A4466D8">
          <v:rect id="_x0000_i4034" style="width:0;height:1.5pt" o:hralign="center" o:hrstd="t" o:hr="t" fillcolor="#a0a0a0" stroked="f"/>
        </w:pict>
      </w:r>
    </w:p>
    <w:p w14:paraId="1B19B8B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97. Instructions</w:t>
      </w:r>
    </w:p>
    <w:p w14:paraId="44D0DE8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Complete the information below to submit your organization for vendor review. Fields marked as required must be completed before submission.</w:t>
      </w:r>
    </w:p>
    <w:p w14:paraId="1BF685A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D2A3452">
          <v:rect id="_x0000_i4035" style="width:0;height:1.5pt" o:hralign="center" o:hrstd="t" o:hr="t" fillcolor="#a0a0a0" stroked="f"/>
        </w:pict>
      </w:r>
    </w:p>
    <w:p w14:paraId="5B7313B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W — ADD FORM</w:t>
      </w:r>
    </w:p>
    <w:p w14:paraId="68C8337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98. Add Component</w:t>
      </w:r>
    </w:p>
    <w:p w14:paraId="636B29D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Select:</w:t>
      </w:r>
    </w:p>
    <w:p w14:paraId="2131974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Form.</w:t>
      </w:r>
    </w:p>
    <w:p w14:paraId="0685DED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7263568">
          <v:rect id="_x0000_i4036" style="width:0;height:1.5pt" o:hralign="center" o:hrstd="t" o:hr="t" fillcolor="#a0a0a0" stroked="f"/>
        </w:pict>
      </w:r>
    </w:p>
    <w:p w14:paraId="58C248E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99. Table</w:t>
      </w:r>
    </w:p>
    <w:p w14:paraId="3073904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Choose:</w:t>
      </w:r>
    </w:p>
    <w:p w14:paraId="5C71A1E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Application.</w:t>
      </w:r>
    </w:p>
    <w:p w14:paraId="0E5D96D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FDBCE4A">
          <v:rect id="_x0000_i4037" style="width:0;height:1.5pt" o:hralign="center" o:hrstd="t" o:hr="t" fillcolor="#a0a0a0" stroked="f"/>
        </w:pict>
      </w:r>
    </w:p>
    <w:p w14:paraId="3770106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100. Form</w:t>
      </w:r>
    </w:p>
    <w:p w14:paraId="6132A4B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Choose:</w:t>
      </w:r>
    </w:p>
    <w:p w14:paraId="6EE539F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Registration Form</w:t>
      </w:r>
    </w:p>
    <w:p w14:paraId="6AEDE23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E85E238">
          <v:rect id="_x0000_i4038" style="width:0;height:1.5pt" o:hralign="center" o:hrstd="t" o:hr="t" fillcolor="#a0a0a0" stroked="f"/>
        </w:pict>
      </w:r>
    </w:p>
    <w:p w14:paraId="430C536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101. Mode</w:t>
      </w:r>
    </w:p>
    <w:p w14:paraId="4AE7DD1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Use:</w:t>
      </w:r>
    </w:p>
    <w:p w14:paraId="3C19E3A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Insert.</w:t>
      </w:r>
    </w:p>
    <w:p w14:paraId="483F096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Why?</w:t>
      </w:r>
    </w:p>
    <w:p w14:paraId="3559AEA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 external Vendor is:</w:t>
      </w:r>
    </w:p>
    <w:p w14:paraId="4C8E39D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Creating a new record.</w:t>
      </w:r>
    </w:p>
    <w:p w14:paraId="074F0DD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1446991">
          <v:rect id="_x0000_i4039" style="width:0;height:1.5pt" o:hralign="center" o:hrstd="t" o:hr="t" fillcolor="#a0a0a0" stroked="f"/>
        </w:pict>
      </w:r>
    </w:p>
    <w:p w14:paraId="7ED36F5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102. Other Modes</w:t>
      </w:r>
    </w:p>
    <w:p w14:paraId="10631BD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Basic forms can conceptually operate as:</w:t>
      </w:r>
    </w:p>
    <w:p w14:paraId="453012F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Insert</w:t>
      </w:r>
    </w:p>
    <w:p w14:paraId="60559F32" w14:textId="77777777" w:rsidR="0025173D" w:rsidRPr="0025173D" w:rsidRDefault="0025173D" w:rsidP="0025173D">
      <w:pPr>
        <w:rPr>
          <w:sz w:val="32"/>
          <w:szCs w:val="32"/>
        </w:rPr>
      </w:pPr>
    </w:p>
    <w:p w14:paraId="4FC923D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Edit</w:t>
      </w:r>
    </w:p>
    <w:p w14:paraId="7270F7C6" w14:textId="77777777" w:rsidR="0025173D" w:rsidRPr="0025173D" w:rsidRDefault="0025173D" w:rsidP="0025173D">
      <w:pPr>
        <w:rPr>
          <w:sz w:val="32"/>
          <w:szCs w:val="32"/>
        </w:rPr>
      </w:pPr>
    </w:p>
    <w:p w14:paraId="72DE4CC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Read Only</w:t>
      </w:r>
    </w:p>
    <w:p w14:paraId="5533829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892B6BE">
          <v:rect id="_x0000_i4040" style="width:0;height:1.5pt" o:hralign="center" o:hrstd="t" o:hr="t" fillcolor="#a0a0a0" stroked="f"/>
        </w:pict>
      </w:r>
    </w:p>
    <w:p w14:paraId="3426E70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103. Insert</w:t>
      </w:r>
    </w:p>
    <w:p w14:paraId="5378D1A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Means:</w:t>
      </w:r>
    </w:p>
    <w:p w14:paraId="5D0FC7A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Create new Dataverse row.</w:t>
      </w:r>
    </w:p>
    <w:p w14:paraId="416B8FF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F797369">
          <v:rect id="_x0000_i4041" style="width:0;height:1.5pt" o:hralign="center" o:hrstd="t" o:hr="t" fillcolor="#a0a0a0" stroked="f"/>
        </w:pict>
      </w:r>
    </w:p>
    <w:p w14:paraId="567F9E7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104. Edit</w:t>
      </w:r>
    </w:p>
    <w:p w14:paraId="78EF5F5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Means:</w:t>
      </w:r>
    </w:p>
    <w:p w14:paraId="1228C50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Modify an existing row.</w:t>
      </w:r>
    </w:p>
    <w:p w14:paraId="411C4BB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14D5B90">
          <v:rect id="_x0000_i4042" style="width:0;height:1.5pt" o:hralign="center" o:hrstd="t" o:hr="t" fillcolor="#a0a0a0" stroked="f"/>
        </w:pict>
      </w:r>
    </w:p>
    <w:p w14:paraId="75920DC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105. Read Only</w:t>
      </w:r>
    </w:p>
    <w:p w14:paraId="7F26E0F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Means:</w:t>
      </w:r>
    </w:p>
    <w:p w14:paraId="1190FF3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Display an existing row without editing.</w:t>
      </w:r>
    </w:p>
    <w:p w14:paraId="029C476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FBE63AC">
          <v:rect id="_x0000_i4043" style="width:0;height:1.5pt" o:hralign="center" o:hrstd="t" o:hr="t" fillcolor="#a0a0a0" stroked="f"/>
        </w:pict>
      </w:r>
    </w:p>
    <w:p w14:paraId="406B695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X — FORM SUCCESS</w:t>
      </w:r>
    </w:p>
    <w:p w14:paraId="73B540A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106. Configure Success Behavior</w:t>
      </w:r>
    </w:p>
    <w:p w14:paraId="0B7DC51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After successful submission:</w:t>
      </w:r>
    </w:p>
    <w:p w14:paraId="72FF0AC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Display message such as:</w:t>
      </w:r>
    </w:p>
    <w:p w14:paraId="3D4C4A3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Thank you. Your vendor application has been submitted successfully.</w:t>
      </w:r>
    </w:p>
    <w:p w14:paraId="32C7A0C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602BED0">
          <v:rect id="_x0000_i4044" style="width:0;height:1.5pt" o:hralign="center" o:hrstd="t" o:hr="t" fillcolor="#a0a0a0" stroked="f"/>
        </w:pict>
      </w:r>
    </w:p>
    <w:p w14:paraId="2F70D89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107. Better Experience</w:t>
      </w:r>
    </w:p>
    <w:p w14:paraId="173256A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Also communicate:</w:t>
      </w:r>
    </w:p>
    <w:p w14:paraId="0132FBD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You can review the application status from My Applications.</w:t>
      </w:r>
    </w:p>
    <w:p w14:paraId="1BF34EC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25EF8D1">
          <v:rect id="_x0000_i4045" style="width:0;height:1.5pt" o:hralign="center" o:hrstd="t" o:hr="t" fillcolor="#a0a0a0" stroked="f"/>
        </w:pict>
      </w:r>
    </w:p>
    <w:p w14:paraId="6021F79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108. Avoid</w:t>
      </w:r>
    </w:p>
    <w:p w14:paraId="122361C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Record successfully inserted.</w:t>
      </w:r>
    </w:p>
    <w:p w14:paraId="726A3D2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Users shouldn't need:</w:t>
      </w:r>
    </w:p>
    <w:p w14:paraId="70B997D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Database terminology.</w:t>
      </w:r>
    </w:p>
    <w:p w14:paraId="1B02679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07C602A">
          <v:rect id="_x0000_i4046" style="width:0;height:1.5pt" o:hralign="center" o:hrstd="t" o:hr="t" fillcolor="#a0a0a0" stroked="f"/>
        </w:pict>
      </w:r>
    </w:p>
    <w:p w14:paraId="464C37D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Y — FORM VALIDATION</w:t>
      </w:r>
    </w:p>
    <w:p w14:paraId="7507DB5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109. Required Fields</w:t>
      </w:r>
    </w:p>
    <w:p w14:paraId="4977AD4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Make important fields required in:</w:t>
      </w:r>
    </w:p>
    <w:p w14:paraId="0F3FF1B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Dataverse.</w:t>
      </w:r>
    </w:p>
    <w:p w14:paraId="23298AD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Examples:</w:t>
      </w:r>
    </w:p>
    <w:p w14:paraId="0BBF65B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Name</w:t>
      </w:r>
    </w:p>
    <w:p w14:paraId="48AF007E" w14:textId="77777777" w:rsidR="0025173D" w:rsidRPr="0025173D" w:rsidRDefault="0025173D" w:rsidP="0025173D">
      <w:pPr>
        <w:rPr>
          <w:sz w:val="32"/>
          <w:szCs w:val="32"/>
        </w:rPr>
      </w:pPr>
    </w:p>
    <w:p w14:paraId="7CB2ACC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Legal Business Name</w:t>
      </w:r>
    </w:p>
    <w:p w14:paraId="6D9B2150" w14:textId="77777777" w:rsidR="0025173D" w:rsidRPr="0025173D" w:rsidRDefault="0025173D" w:rsidP="0025173D">
      <w:pPr>
        <w:rPr>
          <w:sz w:val="32"/>
          <w:szCs w:val="32"/>
        </w:rPr>
      </w:pPr>
    </w:p>
    <w:p w14:paraId="7359DDC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Registration Number</w:t>
      </w:r>
    </w:p>
    <w:p w14:paraId="599E8598" w14:textId="77777777" w:rsidR="0025173D" w:rsidRPr="0025173D" w:rsidRDefault="0025173D" w:rsidP="0025173D">
      <w:pPr>
        <w:rPr>
          <w:sz w:val="32"/>
          <w:szCs w:val="32"/>
        </w:rPr>
      </w:pPr>
    </w:p>
    <w:p w14:paraId="3177F1C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Tax Identification Number</w:t>
      </w:r>
    </w:p>
    <w:p w14:paraId="61827BA3" w14:textId="77777777" w:rsidR="0025173D" w:rsidRPr="0025173D" w:rsidRDefault="0025173D" w:rsidP="0025173D">
      <w:pPr>
        <w:rPr>
          <w:sz w:val="32"/>
          <w:szCs w:val="32"/>
        </w:rPr>
      </w:pPr>
    </w:p>
    <w:p w14:paraId="65CE061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Email</w:t>
      </w:r>
    </w:p>
    <w:p w14:paraId="2BCC6D15" w14:textId="77777777" w:rsidR="0025173D" w:rsidRPr="0025173D" w:rsidRDefault="0025173D" w:rsidP="0025173D">
      <w:pPr>
        <w:rPr>
          <w:sz w:val="32"/>
          <w:szCs w:val="32"/>
        </w:rPr>
      </w:pPr>
    </w:p>
    <w:p w14:paraId="5C81987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Category</w:t>
      </w:r>
    </w:p>
    <w:p w14:paraId="72C3054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according to training policy.</w:t>
      </w:r>
    </w:p>
    <w:p w14:paraId="3EADDB1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E81F702">
          <v:rect id="_x0000_i4047" style="width:0;height:1.5pt" o:hralign="center" o:hrstd="t" o:hr="t" fillcolor="#a0a0a0" stroked="f"/>
        </w:pict>
      </w:r>
    </w:p>
    <w:p w14:paraId="2EBAF60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110. Why Dataverse-Level?</w:t>
      </w:r>
    </w:p>
    <w:p w14:paraId="557CF08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Don't depend only on:</w:t>
      </w:r>
    </w:p>
    <w:p w14:paraId="3524A5F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Visible webpage validation.</w:t>
      </w:r>
    </w:p>
    <w:p w14:paraId="5A00BC2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 may eventually be created through:</w:t>
      </w:r>
    </w:p>
    <w:p w14:paraId="693F8E9E" w14:textId="77777777" w:rsidR="0025173D" w:rsidRPr="0025173D" w:rsidRDefault="0025173D" w:rsidP="0025173D">
      <w:pPr>
        <w:numPr>
          <w:ilvl w:val="0"/>
          <w:numId w:val="35"/>
        </w:numPr>
        <w:rPr>
          <w:sz w:val="32"/>
          <w:szCs w:val="32"/>
        </w:rPr>
      </w:pPr>
      <w:r w:rsidRPr="0025173D">
        <w:rPr>
          <w:sz w:val="32"/>
          <w:szCs w:val="32"/>
        </w:rPr>
        <w:t>Model-Driven App</w:t>
      </w:r>
    </w:p>
    <w:p w14:paraId="464F2ACD" w14:textId="77777777" w:rsidR="0025173D" w:rsidRPr="0025173D" w:rsidRDefault="0025173D" w:rsidP="0025173D">
      <w:pPr>
        <w:numPr>
          <w:ilvl w:val="0"/>
          <w:numId w:val="35"/>
        </w:numPr>
        <w:rPr>
          <w:sz w:val="32"/>
          <w:szCs w:val="32"/>
        </w:rPr>
      </w:pPr>
      <w:r w:rsidRPr="0025173D">
        <w:rPr>
          <w:sz w:val="32"/>
          <w:szCs w:val="32"/>
        </w:rPr>
        <w:t>API</w:t>
      </w:r>
    </w:p>
    <w:p w14:paraId="6629C76C" w14:textId="77777777" w:rsidR="0025173D" w:rsidRPr="0025173D" w:rsidRDefault="0025173D" w:rsidP="0025173D">
      <w:pPr>
        <w:numPr>
          <w:ilvl w:val="0"/>
          <w:numId w:val="35"/>
        </w:numPr>
        <w:rPr>
          <w:sz w:val="32"/>
          <w:szCs w:val="32"/>
        </w:rPr>
      </w:pPr>
      <w:r w:rsidRPr="0025173D">
        <w:rPr>
          <w:sz w:val="32"/>
          <w:szCs w:val="32"/>
        </w:rPr>
        <w:t>Integration</w:t>
      </w:r>
    </w:p>
    <w:p w14:paraId="6BD468FA" w14:textId="77777777" w:rsidR="0025173D" w:rsidRPr="0025173D" w:rsidRDefault="0025173D" w:rsidP="0025173D">
      <w:pPr>
        <w:numPr>
          <w:ilvl w:val="0"/>
          <w:numId w:val="35"/>
        </w:num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Power Automate</w:t>
      </w:r>
    </w:p>
    <w:p w14:paraId="4ECC2A7E" w14:textId="77777777" w:rsidR="0025173D" w:rsidRPr="0025173D" w:rsidRDefault="0025173D" w:rsidP="0025173D">
      <w:pPr>
        <w:numPr>
          <w:ilvl w:val="0"/>
          <w:numId w:val="35"/>
        </w:numPr>
        <w:rPr>
          <w:sz w:val="32"/>
          <w:szCs w:val="32"/>
        </w:rPr>
      </w:pPr>
      <w:r w:rsidRPr="0025173D">
        <w:rPr>
          <w:sz w:val="32"/>
          <w:szCs w:val="32"/>
        </w:rPr>
        <w:t>Power Pages</w:t>
      </w:r>
    </w:p>
    <w:p w14:paraId="0986FE5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Business-critical rules belong:</w:t>
      </w:r>
    </w:p>
    <w:p w14:paraId="1AD9006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As close to trusted data as practical.</w:t>
      </w:r>
    </w:p>
    <w:p w14:paraId="11F1B90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AEDFA11">
          <v:rect id="_x0000_i4048" style="width:0;height:1.5pt" o:hralign="center" o:hrstd="t" o:hr="t" fillcolor="#a0a0a0" stroked="f"/>
        </w:pict>
      </w:r>
    </w:p>
    <w:p w14:paraId="0154F9B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Z — BASIC FORM MENTAL MODEL</w:t>
      </w:r>
    </w:p>
    <w:p w14:paraId="33FBF09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111. Architecture</w:t>
      </w:r>
    </w:p>
    <w:p w14:paraId="6348A86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 FORM</w:t>
      </w:r>
    </w:p>
    <w:p w14:paraId="7571E99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2E1C6BB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135CA47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FORM COMPONENT</w:t>
      </w:r>
    </w:p>
    <w:p w14:paraId="641D6AE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579AF05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6E02297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WEBPAGE</w:t>
      </w:r>
    </w:p>
    <w:p w14:paraId="63FCC1F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69F3F34">
          <v:rect id="_x0000_i4049" style="width:0;height:1.5pt" o:hralign="center" o:hrstd="t" o:hr="t" fillcolor="#a0a0a0" stroked="f"/>
        </w:pict>
      </w:r>
    </w:p>
    <w:p w14:paraId="72AA32E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112. Form Definition</w:t>
      </w:r>
    </w:p>
    <w:p w14:paraId="0670237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 Power Pages component doesn't require you to manually rebuild every Dataverse column using:</w:t>
      </w:r>
    </w:p>
    <w:p w14:paraId="170D217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HTML inputs.</w:t>
      </w:r>
    </w:p>
    <w:p w14:paraId="6DC888A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It uses:</w:t>
      </w:r>
    </w:p>
    <w:p w14:paraId="4130172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 form configuration.</w:t>
      </w:r>
    </w:p>
    <w:p w14:paraId="6CF5504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648B6B5">
          <v:rect id="_x0000_i4050" style="width:0;height:1.5pt" o:hralign="center" o:hrstd="t" o:hr="t" fillcolor="#a0a0a0" stroked="f"/>
        </w:pict>
      </w:r>
    </w:p>
    <w:p w14:paraId="1A16234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PART AA — CONTACT ASSOCIATION</w:t>
      </w:r>
    </w:p>
    <w:p w14:paraId="5E53AF4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113. Critical Requirement</w:t>
      </w:r>
    </w:p>
    <w:p w14:paraId="4B7762B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When Hana Vendor User creates:</w:t>
      </w:r>
    </w:p>
    <w:p w14:paraId="3E1334B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VEN-000101</w:t>
      </w:r>
    </w:p>
    <w:p w14:paraId="01D929D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 record should know:</w:t>
      </w:r>
    </w:p>
    <w:p w14:paraId="0326F82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Applicant Contact</w:t>
      </w:r>
    </w:p>
    <w:p w14:paraId="090A718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=</w:t>
      </w:r>
    </w:p>
    <w:p w14:paraId="70B1D02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Hana's authenticated Contact record.</w:t>
      </w:r>
    </w:p>
    <w:p w14:paraId="708A6BE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E9631AB">
          <v:rect id="_x0000_i4051" style="width:0;height:1.5pt" o:hralign="center" o:hrstd="t" o:hr="t" fillcolor="#a0a0a0" stroked="f"/>
        </w:pict>
      </w:r>
    </w:p>
    <w:p w14:paraId="0959821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114. Why?</w:t>
      </w:r>
    </w:p>
    <w:p w14:paraId="49E1514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Tomorrow we need:</w:t>
      </w:r>
    </w:p>
    <w:p w14:paraId="63F6DF5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SHOW ME</w:t>
      </w:r>
    </w:p>
    <w:p w14:paraId="10E3C7D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ONLY</w:t>
      </w:r>
    </w:p>
    <w:p w14:paraId="0D75F01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MY APPLICATIONS.</w:t>
      </w:r>
    </w:p>
    <w:p w14:paraId="0087DD8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2FC46E3">
          <v:rect id="_x0000_i4052" style="width:0;height:1.5pt" o:hralign="center" o:hrstd="t" o:hr="t" fillcolor="#a0a0a0" stroked="f"/>
        </w:pict>
      </w:r>
    </w:p>
    <w:p w14:paraId="77492DB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115. Association Pattern</w:t>
      </w:r>
    </w:p>
    <w:p w14:paraId="4D6CE5B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SIGNED-IN USER</w:t>
      </w:r>
    </w:p>
    <w:p w14:paraId="65B536B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740185F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797C388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</w:t>
      </w:r>
    </w:p>
    <w:p w14:paraId="2D90917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1E2A668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5BABA45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Vendor Application.Applicant Contact</w:t>
      </w:r>
    </w:p>
    <w:p w14:paraId="62CC043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3383D2B">
          <v:rect id="_x0000_i4053" style="width:0;height:1.5pt" o:hralign="center" o:hrstd="t" o:hr="t" fillcolor="#a0a0a0" stroked="f"/>
        </w:pict>
      </w:r>
    </w:p>
    <w:p w14:paraId="47CA28F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116. Configure Basic Form</w:t>
      </w:r>
    </w:p>
    <w:p w14:paraId="3193538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Where the Design Studio doesn't expose the required advanced association setting directly:</w:t>
      </w:r>
    </w:p>
    <w:p w14:paraId="7BF8C8F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Open:</w:t>
      </w:r>
    </w:p>
    <w:p w14:paraId="1242CB4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Portal Management / Power Pages Management</w:t>
      </w:r>
    </w:p>
    <w:p w14:paraId="277C4B8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the created Basic Form.</w:t>
      </w:r>
    </w:p>
    <w:p w14:paraId="6669C4B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F8F7821">
          <v:rect id="_x0000_i4054" style="width:0;height:1.5pt" o:hralign="center" o:hrstd="t" o:hr="t" fillcolor="#a0a0a0" stroked="f"/>
        </w:pict>
      </w:r>
    </w:p>
    <w:p w14:paraId="02ABADE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117. Locate Basic Form</w:t>
      </w:r>
    </w:p>
    <w:p w14:paraId="0F3BCE4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Open:</w:t>
      </w:r>
    </w:p>
    <w:p w14:paraId="0464BB8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Content</w:t>
      </w:r>
    </w:p>
    <w:p w14:paraId="277B1D0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→</w:t>
      </w:r>
    </w:p>
    <w:p w14:paraId="39169B5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Basic Forms</w:t>
      </w:r>
    </w:p>
    <w:p w14:paraId="33516E9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and locate the Basic Form used by:</w:t>
      </w:r>
    </w:p>
    <w:p w14:paraId="560C232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Registration.</w:t>
      </w:r>
    </w:p>
    <w:p w14:paraId="2AAD143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E007E34">
          <v:rect id="_x0000_i4055" style="width:0;height:1.5pt" o:hralign="center" o:hrstd="t" o:hr="t" fillcolor="#a0a0a0" stroked="f"/>
        </w:pict>
      </w:r>
    </w:p>
    <w:p w14:paraId="4CEC55C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118. Associate Current Portal User</w:t>
      </w:r>
    </w:p>
    <w:p w14:paraId="21A43D3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Configure:</w:t>
      </w:r>
    </w:p>
    <w:p w14:paraId="34CD331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Associate Current Portal User</w:t>
      </w:r>
    </w:p>
    <w:p w14:paraId="3F2E81A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=</w:t>
      </w:r>
    </w:p>
    <w:p w14:paraId="762FC9C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Yes</w:t>
      </w:r>
    </w:p>
    <w:p w14:paraId="225C3A9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13F6602B">
          <v:rect id="_x0000_i4056" style="width:0;height:1.5pt" o:hralign="center" o:hrstd="t" o:hr="t" fillcolor="#a0a0a0" stroked="f"/>
        </w:pict>
      </w:r>
    </w:p>
    <w:p w14:paraId="4740C3B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119. Portal User Lookup Column</w:t>
      </w:r>
    </w:p>
    <w:p w14:paraId="1AA03B6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Set to the logical column representing:</w:t>
      </w:r>
    </w:p>
    <w:p w14:paraId="10140A6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Application.Applicant Contact</w:t>
      </w:r>
    </w:p>
    <w:p w14:paraId="6BDEFFE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 the actual:</w:t>
      </w:r>
    </w:p>
    <w:p w14:paraId="650C4AD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 logical name.</w:t>
      </w:r>
    </w:p>
    <w:p w14:paraId="23A0C33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DD40BD7">
          <v:rect id="_x0000_i4057" style="width:0;height:1.5pt" o:hralign="center" o:hrstd="t" o:hr="t" fillcolor="#a0a0a0" stroked="f"/>
        </w:pict>
      </w:r>
    </w:p>
    <w:p w14:paraId="696D36D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120. Effect</w:t>
      </w:r>
    </w:p>
    <w:p w14:paraId="1DDEDD7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When authenticated Contact creates Vendor Application:</w:t>
      </w:r>
    </w:p>
    <w:p w14:paraId="09E2A02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Applicant Contact</w:t>
      </w:r>
    </w:p>
    <w:p w14:paraId="5627D3E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is automatically populated with:</w:t>
      </w:r>
    </w:p>
    <w:p w14:paraId="50F96B4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Current portal Contact.</w:t>
      </w:r>
    </w:p>
    <w:p w14:paraId="0B94A61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AD7161C">
          <v:rect id="_x0000_i4058" style="width:0;height:1.5pt" o:hralign="center" o:hrstd="t" o:hr="t" fillcolor="#a0a0a0" stroked="f"/>
        </w:pict>
      </w:r>
    </w:p>
    <w:p w14:paraId="60B53F8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121. Security Benefit</w:t>
      </w:r>
    </w:p>
    <w:p w14:paraId="2454446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cannot simply choose:</w:t>
      </w:r>
    </w:p>
    <w:p w14:paraId="4FD16CD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Another Contact</w:t>
      </w:r>
    </w:p>
    <w:p w14:paraId="3048BE1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from an editable lookup control.</w:t>
      </w:r>
    </w:p>
    <w:p w14:paraId="71B106E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 system establishes:</w:t>
      </w:r>
    </w:p>
    <w:p w14:paraId="2F623BC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Ownership relationship.</w:t>
      </w:r>
    </w:p>
    <w:p w14:paraId="669D4C1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8783CAA">
          <v:rect id="_x0000_i4059" style="width:0;height:1.5pt" o:hralign="center" o:hrstd="t" o:hr="t" fillcolor="#a0a0a0" stroked="f"/>
        </w:pict>
      </w:r>
    </w:p>
    <w:p w14:paraId="3B7CEAA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AB — SUBMITTED ON</w:t>
      </w:r>
    </w:p>
    <w:p w14:paraId="4243739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122. Set Automatically</w:t>
      </w:r>
    </w:p>
    <w:p w14:paraId="30B56C8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Use Form metadata or another trusted server-side/business mechanism to set:</w:t>
      </w:r>
    </w:p>
    <w:p w14:paraId="3B112B4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Submitted On</w:t>
      </w:r>
    </w:p>
    <w:p w14:paraId="1CB5C0B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to:</w:t>
      </w:r>
    </w:p>
    <w:p w14:paraId="03AE433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Current Date/Time</w:t>
      </w:r>
    </w:p>
    <w:p w14:paraId="4F551A3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on save.</w:t>
      </w:r>
    </w:p>
    <w:p w14:paraId="0EDBF1F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7BC0F6A">
          <v:rect id="_x0000_i4060" style="width:0;height:1.5pt" o:hralign="center" o:hrstd="t" o:hr="t" fillcolor="#a0a0a0" stroked="f"/>
        </w:pict>
      </w:r>
    </w:p>
    <w:p w14:paraId="26DE9B3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123. Basic Form Metadata</w:t>
      </w:r>
    </w:p>
    <w:p w14:paraId="44F4C0C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Current Power Pages form metadata supports:</w:t>
      </w:r>
    </w:p>
    <w:p w14:paraId="7C94768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Set Value On Save</w:t>
      </w:r>
    </w:p>
    <w:p w14:paraId="6694B40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including:</w:t>
      </w:r>
    </w:p>
    <w:p w14:paraId="71CC0C7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Today's Date.</w:t>
      </w:r>
    </w:p>
    <w:p w14:paraId="3C06545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 where appropriate.</w:t>
      </w:r>
    </w:p>
    <w:p w14:paraId="59DD9EA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4A81E2F">
          <v:rect id="_x0000_i4061" style="width:0;height:1.5pt" o:hralign="center" o:hrstd="t" o:hr="t" fillcolor="#a0a0a0" stroked="f"/>
        </w:pict>
      </w:r>
    </w:p>
    <w:p w14:paraId="261BACA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124. Status</w:t>
      </w:r>
    </w:p>
    <w:p w14:paraId="0EBC646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Configure Dataverse default or form metadata so newly submitted rows begin:</w:t>
      </w:r>
    </w:p>
    <w:p w14:paraId="6C64B16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Status = Submitted.</w:t>
      </w:r>
    </w:p>
    <w:p w14:paraId="6DF6FBD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09AF89E">
          <v:rect id="_x0000_i4062" style="width:0;height:1.5pt" o:hralign="center" o:hrstd="t" o:hr="t" fillcolor="#a0a0a0" stroked="f"/>
        </w:pict>
      </w:r>
    </w:p>
    <w:p w14:paraId="3729045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125. User Shouldn't Control</w:t>
      </w:r>
    </w:p>
    <w:p w14:paraId="3B99046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Status</w:t>
      </w:r>
    </w:p>
    <w:p w14:paraId="7849D799" w14:textId="77777777" w:rsidR="0025173D" w:rsidRPr="0025173D" w:rsidRDefault="0025173D" w:rsidP="0025173D">
      <w:pPr>
        <w:rPr>
          <w:sz w:val="32"/>
          <w:szCs w:val="32"/>
        </w:rPr>
      </w:pPr>
    </w:p>
    <w:p w14:paraId="43E10B0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Submitted On</w:t>
      </w:r>
    </w:p>
    <w:p w14:paraId="2B7114E3" w14:textId="77777777" w:rsidR="0025173D" w:rsidRPr="0025173D" w:rsidRDefault="0025173D" w:rsidP="0025173D">
      <w:pPr>
        <w:rPr>
          <w:sz w:val="32"/>
          <w:szCs w:val="32"/>
        </w:rPr>
      </w:pPr>
    </w:p>
    <w:p w14:paraId="2C3B204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Applicant Contact</w:t>
      </w:r>
    </w:p>
    <w:p w14:paraId="73523F7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440B5DF">
          <v:rect id="_x0000_i4063" style="width:0;height:1.5pt" o:hralign="center" o:hrstd="t" o:hr="t" fillcolor="#a0a0a0" stroked="f"/>
        </w:pict>
      </w:r>
    </w:p>
    <w:p w14:paraId="355AE71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AC — CREATE MY APPLICATIONS PAGE</w:t>
      </w:r>
    </w:p>
    <w:p w14:paraId="7B5F61C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126. Add Page</w:t>
      </w:r>
    </w:p>
    <w:p w14:paraId="1537BB2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Name:</w:t>
      </w:r>
    </w:p>
    <w:p w14:paraId="1613C4A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My Applications</w:t>
      </w:r>
    </w:p>
    <w:p w14:paraId="0F6CDDD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18DD1DA">
          <v:rect id="_x0000_i4064" style="width:0;height:1.5pt" o:hralign="center" o:hrstd="t" o:hr="t" fillcolor="#a0a0a0" stroked="f"/>
        </w:pict>
      </w:r>
    </w:p>
    <w:p w14:paraId="5E87556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127. Heading</w:t>
      </w:r>
    </w:p>
    <w:p w14:paraId="08E4112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My Vendor Applications</w:t>
      </w:r>
    </w:p>
    <w:p w14:paraId="307302F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8B8679E">
          <v:rect id="_x0000_i4065" style="width:0;height:1.5pt" o:hralign="center" o:hrstd="t" o:hr="t" fillcolor="#a0a0a0" stroked="f"/>
        </w:pict>
      </w:r>
    </w:p>
    <w:p w14:paraId="4745E35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128. Supporting Text</w:t>
      </w:r>
    </w:p>
    <w:p w14:paraId="5F2EAAF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View the vendor applications associated with your signed-in account and track their current review status.</w:t>
      </w:r>
    </w:p>
    <w:p w14:paraId="1C6187F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56C06EB">
          <v:rect id="_x0000_i4066" style="width:0;height:1.5pt" o:hralign="center" o:hrstd="t" o:hr="t" fillcolor="#a0a0a0" stroked="f"/>
        </w:pict>
      </w:r>
    </w:p>
    <w:p w14:paraId="64A9FE7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AD — ADD LIST</w:t>
      </w:r>
    </w:p>
    <w:p w14:paraId="689354F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129. Add Component</w:t>
      </w:r>
    </w:p>
    <w:p w14:paraId="772EB99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Choose:</w:t>
      </w:r>
    </w:p>
    <w:p w14:paraId="569251A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List.</w:t>
      </w:r>
    </w:p>
    <w:p w14:paraId="465393A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C523C37">
          <v:rect id="_x0000_i4067" style="width:0;height:1.5pt" o:hralign="center" o:hrstd="t" o:hr="t" fillcolor="#a0a0a0" stroked="f"/>
        </w:pict>
      </w:r>
    </w:p>
    <w:p w14:paraId="0F53CCD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130. Table</w:t>
      </w:r>
    </w:p>
    <w:p w14:paraId="1CE68B9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Select:</w:t>
      </w:r>
    </w:p>
    <w:p w14:paraId="53868CE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Application.</w:t>
      </w:r>
    </w:p>
    <w:p w14:paraId="6BD9553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9DCD176">
          <v:rect id="_x0000_i4068" style="width:0;height:1.5pt" o:hralign="center" o:hrstd="t" o:hr="t" fillcolor="#a0a0a0" stroked="f"/>
        </w:pict>
      </w:r>
    </w:p>
    <w:p w14:paraId="0BA6CEC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131. View</w:t>
      </w:r>
    </w:p>
    <w:p w14:paraId="1957CAA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Use:</w:t>
      </w:r>
    </w:p>
    <w:p w14:paraId="5806A6D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Portal — Applications</w:t>
      </w:r>
    </w:p>
    <w:p w14:paraId="123B39B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75C80A5">
          <v:rect id="_x0000_i4069" style="width:0;height:1.5pt" o:hralign="center" o:hrstd="t" o:hr="t" fillcolor="#a0a0a0" stroked="f"/>
        </w:pict>
      </w:r>
    </w:p>
    <w:p w14:paraId="05229A8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132. Expected Columns</w:t>
      </w:r>
    </w:p>
    <w:p w14:paraId="1B8F97A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Application Number</w:t>
      </w:r>
    </w:p>
    <w:p w14:paraId="6EB963EA" w14:textId="77777777" w:rsidR="0025173D" w:rsidRPr="0025173D" w:rsidRDefault="0025173D" w:rsidP="0025173D">
      <w:pPr>
        <w:rPr>
          <w:sz w:val="32"/>
          <w:szCs w:val="32"/>
        </w:rPr>
      </w:pPr>
    </w:p>
    <w:p w14:paraId="593AF31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Name</w:t>
      </w:r>
    </w:p>
    <w:p w14:paraId="458C35D5" w14:textId="77777777" w:rsidR="0025173D" w:rsidRPr="0025173D" w:rsidRDefault="0025173D" w:rsidP="0025173D">
      <w:pPr>
        <w:rPr>
          <w:sz w:val="32"/>
          <w:szCs w:val="32"/>
        </w:rPr>
      </w:pPr>
    </w:p>
    <w:p w14:paraId="2EFA17F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Category</w:t>
      </w:r>
    </w:p>
    <w:p w14:paraId="4B76A55D" w14:textId="77777777" w:rsidR="0025173D" w:rsidRPr="0025173D" w:rsidRDefault="0025173D" w:rsidP="0025173D">
      <w:pPr>
        <w:rPr>
          <w:sz w:val="32"/>
          <w:szCs w:val="32"/>
        </w:rPr>
      </w:pPr>
    </w:p>
    <w:p w14:paraId="21B2CEE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Status</w:t>
      </w:r>
    </w:p>
    <w:p w14:paraId="63B95ABF" w14:textId="77777777" w:rsidR="0025173D" w:rsidRPr="0025173D" w:rsidRDefault="0025173D" w:rsidP="0025173D">
      <w:pPr>
        <w:rPr>
          <w:sz w:val="32"/>
          <w:szCs w:val="32"/>
        </w:rPr>
      </w:pPr>
    </w:p>
    <w:p w14:paraId="58DB4CD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Submitted On</w:t>
      </w:r>
    </w:p>
    <w:p w14:paraId="7020C7A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2C01F8C">
          <v:rect id="_x0000_i4070" style="width:0;height:1.5pt" o:hralign="center" o:hrstd="t" o:hr="t" fillcolor="#a0a0a0" stroked="f"/>
        </w:pict>
      </w:r>
    </w:p>
    <w:p w14:paraId="3499085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AE — FORM VS LIST</w:t>
      </w:r>
    </w:p>
    <w:p w14:paraId="6DE10EE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133. Form</w:t>
      </w:r>
    </w:p>
    <w:p w14:paraId="6E066B7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Used primarily to:</w:t>
      </w:r>
    </w:p>
    <w:p w14:paraId="0755BEA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Create, view, or edit one record.</w:t>
      </w:r>
    </w:p>
    <w:p w14:paraId="7F7EC67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6F86FD05">
          <v:rect id="_x0000_i4071" style="width:0;height:1.5pt" o:hralign="center" o:hrstd="t" o:hr="t" fillcolor="#a0a0a0" stroked="f"/>
        </w:pict>
      </w:r>
    </w:p>
    <w:p w14:paraId="3D914C0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134. List</w:t>
      </w:r>
    </w:p>
    <w:p w14:paraId="0A1E7F6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Used to:</w:t>
      </w:r>
    </w:p>
    <w:p w14:paraId="4F09C07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Display multiple Dataverse records.</w:t>
      </w:r>
    </w:p>
    <w:p w14:paraId="4428BA3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8A5ADBE">
          <v:rect id="_x0000_i4072" style="width:0;height:1.5pt" o:hralign="center" o:hrstd="t" o:hr="t" fillcolor="#a0a0a0" stroked="f"/>
        </w:pict>
      </w:r>
    </w:p>
    <w:p w14:paraId="697BCF6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135. Example</w:t>
      </w:r>
    </w:p>
    <w:p w14:paraId="4DD087F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FORM</w:t>
      </w:r>
    </w:p>
    <w:p w14:paraId="53FC2D7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VEN-000101</w:t>
      </w:r>
    </w:p>
    <w:p w14:paraId="0C695DA4" w14:textId="77777777" w:rsidR="0025173D" w:rsidRPr="0025173D" w:rsidRDefault="0025173D" w:rsidP="0025173D">
      <w:pPr>
        <w:rPr>
          <w:sz w:val="32"/>
          <w:szCs w:val="32"/>
        </w:rPr>
      </w:pPr>
    </w:p>
    <w:p w14:paraId="413A188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LIST</w:t>
      </w:r>
    </w:p>
    <w:p w14:paraId="6CCB8C2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VEN-000101</w:t>
      </w:r>
    </w:p>
    <w:p w14:paraId="57CC3B8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VEN-000102</w:t>
      </w:r>
    </w:p>
    <w:p w14:paraId="5113E2E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VEN-000103</w:t>
      </w:r>
    </w:p>
    <w:p w14:paraId="02F5DC9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7070E7D">
          <v:rect id="_x0000_i4073" style="width:0;height:1.5pt" o:hralign="center" o:hrstd="t" o:hr="t" fillcolor="#a0a0a0" stroked="f"/>
        </w:pict>
      </w:r>
    </w:p>
    <w:p w14:paraId="2D1B762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AF — VIEW VS LIST</w:t>
      </w:r>
    </w:p>
    <w:p w14:paraId="11916B7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136. Dataverse View</w:t>
      </w:r>
    </w:p>
    <w:p w14:paraId="12D4EA9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Defines:</w:t>
      </w:r>
    </w:p>
    <w:p w14:paraId="0D391A7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Which columns/records/order</w:t>
      </w:r>
    </w:p>
    <w:p w14:paraId="62BA39F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list configuration can use.</w:t>
      </w:r>
    </w:p>
    <w:p w14:paraId="1D4EFC5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4C3C1A7">
          <v:rect id="_x0000_i4074" style="width:0;height:1.5pt" o:hralign="center" o:hrstd="t" o:hr="t" fillcolor="#a0a0a0" stroked="f"/>
        </w:pict>
      </w:r>
    </w:p>
    <w:p w14:paraId="7A34861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137. Power Pages List</w:t>
      </w:r>
    </w:p>
    <w:p w14:paraId="4C09791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Renders that data:</w:t>
      </w:r>
    </w:p>
    <w:p w14:paraId="227886D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On a webpage.</w:t>
      </w:r>
    </w:p>
    <w:p w14:paraId="04D97AC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4E90167">
          <v:rect id="_x0000_i4075" style="width:0;height:1.5pt" o:hralign="center" o:hrstd="t" o:hr="t" fillcolor="#a0a0a0" stroked="f"/>
        </w:pict>
      </w:r>
    </w:p>
    <w:p w14:paraId="26484FF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138. Security Still Separate</w:t>
      </w:r>
    </w:p>
    <w:p w14:paraId="3F3022C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VIEW</w:t>
      </w:r>
    </w:p>
    <w:p w14:paraId="34B3E02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≠</w:t>
      </w:r>
    </w:p>
    <w:p w14:paraId="73ABDFA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SECURITY</w:t>
      </w:r>
    </w:p>
    <w:p w14:paraId="23B1256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Even if a view filters:</w:t>
      </w:r>
    </w:p>
    <w:p w14:paraId="5DF4986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Status = Submitted</w:t>
      </w:r>
    </w:p>
    <w:p w14:paraId="0B87021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that does not replace:</w:t>
      </w:r>
    </w:p>
    <w:p w14:paraId="55688E1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Table Permissions.</w:t>
      </w:r>
    </w:p>
    <w:p w14:paraId="2720D33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9E7AF2D">
          <v:rect id="_x0000_i4076" style="width:0;height:1.5pt" o:hralign="center" o:hrstd="t" o:hr="t" fillcolor="#a0a0a0" stroked="f"/>
        </w:pict>
      </w:r>
    </w:p>
    <w:p w14:paraId="3154A9C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AG — WHY LIST MAY SHOW PERMISSION ERROR</w:t>
      </w:r>
    </w:p>
    <w:p w14:paraId="1802BA6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139. Important</w:t>
      </w:r>
    </w:p>
    <w:p w14:paraId="3BB592E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automatically restricts Dataverse access unless:</w:t>
      </w:r>
    </w:p>
    <w:p w14:paraId="3FD0819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Appropriate Table Permissions</w:t>
      </w:r>
    </w:p>
    <w:p w14:paraId="3D07DB5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have been configured.</w:t>
      </w:r>
    </w:p>
    <w:p w14:paraId="7175700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Therefore a newly added List may show:</w:t>
      </w:r>
    </w:p>
    <w:p w14:paraId="41572F2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No accessible data / permission behavior.</w:t>
      </w:r>
    </w:p>
    <w:p w14:paraId="48B7F18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This is expected.</w:t>
      </w:r>
    </w:p>
    <w:p w14:paraId="53BADC5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8381443">
          <v:rect id="_x0000_i4077" style="width:0;height:1.5pt" o:hralign="center" o:hrstd="t" o:hr="t" fillcolor="#a0a0a0" stroked="f"/>
        </w:pict>
      </w:r>
    </w:p>
    <w:p w14:paraId="42A46DF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AH — TABLE PERMISSION INTRODUCTION</w:t>
      </w:r>
    </w:p>
    <w:p w14:paraId="391C886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140. Table Permission</w:t>
      </w:r>
    </w:p>
    <w:p w14:paraId="16AAD80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A Table Permission controls:</w:t>
      </w:r>
    </w:p>
    <w:p w14:paraId="332E45E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Which Dataverse records a site user may access</w:t>
      </w:r>
    </w:p>
    <w:p w14:paraId="113BB19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and:</w:t>
      </w:r>
    </w:p>
    <w:p w14:paraId="3A17BF9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Which operations they may perform.</w:t>
      </w:r>
    </w:p>
    <w:p w14:paraId="3C1D313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A6E09AE">
          <v:rect id="_x0000_i4078" style="width:0;height:1.5pt" o:hralign="center" o:hrstd="t" o:hr="t" fillcolor="#a0a0a0" stroked="f"/>
        </w:pict>
      </w:r>
    </w:p>
    <w:p w14:paraId="46F5B10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141. Privileges</w:t>
      </w:r>
    </w:p>
    <w:p w14:paraId="5A95D75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Examples:</w:t>
      </w:r>
    </w:p>
    <w:p w14:paraId="41726D4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Read</w:t>
      </w:r>
    </w:p>
    <w:p w14:paraId="5DD84797" w14:textId="77777777" w:rsidR="0025173D" w:rsidRPr="0025173D" w:rsidRDefault="0025173D" w:rsidP="0025173D">
      <w:pPr>
        <w:rPr>
          <w:sz w:val="32"/>
          <w:szCs w:val="32"/>
        </w:rPr>
      </w:pPr>
    </w:p>
    <w:p w14:paraId="4D3F482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Write</w:t>
      </w:r>
    </w:p>
    <w:p w14:paraId="0FC06B12" w14:textId="77777777" w:rsidR="0025173D" w:rsidRPr="0025173D" w:rsidRDefault="0025173D" w:rsidP="0025173D">
      <w:pPr>
        <w:rPr>
          <w:sz w:val="32"/>
          <w:szCs w:val="32"/>
        </w:rPr>
      </w:pPr>
    </w:p>
    <w:p w14:paraId="63D8560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</w:t>
      </w:r>
    </w:p>
    <w:p w14:paraId="7D68FEC4" w14:textId="77777777" w:rsidR="0025173D" w:rsidRPr="0025173D" w:rsidRDefault="0025173D" w:rsidP="0025173D">
      <w:pPr>
        <w:rPr>
          <w:sz w:val="32"/>
          <w:szCs w:val="32"/>
        </w:rPr>
      </w:pPr>
    </w:p>
    <w:p w14:paraId="4002963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Delete</w:t>
      </w:r>
    </w:p>
    <w:p w14:paraId="3E48D2B5" w14:textId="77777777" w:rsidR="0025173D" w:rsidRPr="0025173D" w:rsidRDefault="0025173D" w:rsidP="0025173D">
      <w:pPr>
        <w:rPr>
          <w:sz w:val="32"/>
          <w:szCs w:val="32"/>
        </w:rPr>
      </w:pPr>
    </w:p>
    <w:p w14:paraId="0AC83BB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Append</w:t>
      </w:r>
    </w:p>
    <w:p w14:paraId="3EA81D78" w14:textId="77777777" w:rsidR="0025173D" w:rsidRPr="0025173D" w:rsidRDefault="0025173D" w:rsidP="0025173D">
      <w:pPr>
        <w:rPr>
          <w:sz w:val="32"/>
          <w:szCs w:val="32"/>
        </w:rPr>
      </w:pPr>
    </w:p>
    <w:p w14:paraId="527F68B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Append To</w:t>
      </w:r>
    </w:p>
    <w:p w14:paraId="7CE0684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A765305">
          <v:rect id="_x0000_i4079" style="width:0;height:1.5pt" o:hralign="center" o:hrstd="t" o:hr="t" fillcolor="#a0a0a0" stroked="f"/>
        </w:pict>
      </w:r>
    </w:p>
    <w:p w14:paraId="480D500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142. Vendor Need</w:t>
      </w:r>
    </w:p>
    <w:p w14:paraId="41C4B7B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should probably be able to:</w:t>
      </w:r>
    </w:p>
    <w:p w14:paraId="32C8119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Create their own Application</w:t>
      </w:r>
    </w:p>
    <w:p w14:paraId="405887B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Read their own Application</w:t>
      </w:r>
    </w:p>
    <w:p w14:paraId="1F5BE6A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Potentially:</w:t>
      </w:r>
    </w:p>
    <w:p w14:paraId="23AC66B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Update their own Application</w:t>
      </w:r>
    </w:p>
    <w:p w14:paraId="27ED505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during allowed process states.</w:t>
      </w:r>
    </w:p>
    <w:p w14:paraId="5630465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They should not automatically:</w:t>
      </w:r>
    </w:p>
    <w:p w14:paraId="15065F0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Delete everything.</w:t>
      </w:r>
    </w:p>
    <w:p w14:paraId="3079567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85BB57E">
          <v:rect id="_x0000_i4080" style="width:0;height:1.5pt" o:hralign="center" o:hrstd="t" o:hr="t" fillcolor="#a0a0a0" stroked="f"/>
        </w:pict>
      </w:r>
    </w:p>
    <w:p w14:paraId="39F68D1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AI — ACCESS TYPES</w:t>
      </w:r>
    </w:p>
    <w:p w14:paraId="428F62E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143. Current Power Pages Access Types</w:t>
      </w:r>
    </w:p>
    <w:p w14:paraId="11D11C1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Important ones include:</w:t>
      </w:r>
    </w:p>
    <w:p w14:paraId="1E2E993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Global</w:t>
      </w:r>
    </w:p>
    <w:p w14:paraId="7CB868B5" w14:textId="77777777" w:rsidR="0025173D" w:rsidRPr="0025173D" w:rsidRDefault="0025173D" w:rsidP="0025173D">
      <w:pPr>
        <w:rPr>
          <w:sz w:val="32"/>
          <w:szCs w:val="32"/>
        </w:rPr>
      </w:pPr>
    </w:p>
    <w:p w14:paraId="4995DB8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</w:t>
      </w:r>
    </w:p>
    <w:p w14:paraId="15134939" w14:textId="77777777" w:rsidR="0025173D" w:rsidRPr="0025173D" w:rsidRDefault="0025173D" w:rsidP="0025173D">
      <w:pPr>
        <w:rPr>
          <w:sz w:val="32"/>
          <w:szCs w:val="32"/>
        </w:rPr>
      </w:pPr>
    </w:p>
    <w:p w14:paraId="1FECC34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Account</w:t>
      </w:r>
    </w:p>
    <w:p w14:paraId="590B939E" w14:textId="77777777" w:rsidR="0025173D" w:rsidRPr="0025173D" w:rsidRDefault="0025173D" w:rsidP="0025173D">
      <w:pPr>
        <w:rPr>
          <w:sz w:val="32"/>
          <w:szCs w:val="32"/>
        </w:rPr>
      </w:pPr>
    </w:p>
    <w:p w14:paraId="2C2AE9A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Self</w:t>
      </w:r>
    </w:p>
    <w:p w14:paraId="055313B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Current enhanced-authorization scenarios can also expose:</w:t>
      </w:r>
    </w:p>
    <w:p w14:paraId="5F28687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Custom Access.</w:t>
      </w:r>
    </w:p>
    <w:p w14:paraId="2C3B6E6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Parent relationships also exist in advanced management scenarios.</w:t>
      </w:r>
    </w:p>
    <w:p w14:paraId="7F0807F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14E71FA">
          <v:rect id="_x0000_i4081" style="width:0;height:1.5pt" o:hralign="center" o:hrstd="t" o:hr="t" fillcolor="#a0a0a0" stroked="f"/>
        </w:pict>
      </w:r>
    </w:p>
    <w:p w14:paraId="72275E2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144. Global Access</w:t>
      </w:r>
    </w:p>
    <w:p w14:paraId="6B5512D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Means selected role/permission applies to:</w:t>
      </w:r>
    </w:p>
    <w:p w14:paraId="39C1370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All records</w:t>
      </w:r>
    </w:p>
    <w:p w14:paraId="446998F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of that table.</w:t>
      </w:r>
    </w:p>
    <w:p w14:paraId="221DC16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9773712">
          <v:rect id="_x0000_i4082" style="width:0;height:1.5pt" o:hralign="center" o:hrstd="t" o:hr="t" fillcolor="#a0a0a0" stroked="f"/>
        </w:pict>
      </w:r>
    </w:p>
    <w:p w14:paraId="6A9244F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145. Example</w:t>
      </w:r>
    </w:p>
    <w:p w14:paraId="086BC34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Applicant</w:t>
      </w:r>
    </w:p>
    <w:p w14:paraId="292FE3B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+</w:t>
      </w:r>
    </w:p>
    <w:p w14:paraId="2D40E58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Global Read</w:t>
      </w:r>
    </w:p>
    <w:p w14:paraId="2DB1A53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+</w:t>
      </w:r>
    </w:p>
    <w:p w14:paraId="131CD60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Application</w:t>
      </w:r>
    </w:p>
    <w:p w14:paraId="544C6FB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could allow that role to read:</w:t>
      </w:r>
    </w:p>
    <w:p w14:paraId="1367764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Every Vendor Application.</w:t>
      </w:r>
    </w:p>
    <w:p w14:paraId="0331931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That would be dangerous for our portal.</w:t>
      </w:r>
    </w:p>
    <w:p w14:paraId="1FE447D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D8890AC">
          <v:rect id="_x0000_i4083" style="width:0;height:1.5pt" o:hralign="center" o:hrstd="t" o:hr="t" fillcolor="#a0a0a0" stroked="f"/>
        </w:pict>
      </w:r>
    </w:p>
    <w:p w14:paraId="13A4302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146. Contact Access</w:t>
      </w:r>
    </w:p>
    <w:p w14:paraId="1CD882D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Uses a relationship from the table to:</w:t>
      </w:r>
    </w:p>
    <w:p w14:paraId="391F514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The signed-in Contact.</w:t>
      </w:r>
    </w:p>
    <w:p w14:paraId="017F252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our design:</w:t>
      </w:r>
    </w:p>
    <w:p w14:paraId="05C23B9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</w:t>
      </w:r>
    </w:p>
    <w:p w14:paraId="0775D11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4DE29F7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0A0CD02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Applicant Contact</w:t>
      </w:r>
    </w:p>
    <w:p w14:paraId="289A93D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4D260B2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47878B0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Application</w:t>
      </w:r>
    </w:p>
    <w:p w14:paraId="35EE331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This is what we want for:</w:t>
      </w:r>
    </w:p>
    <w:p w14:paraId="0E29AF4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My Applications.</w:t>
      </w:r>
    </w:p>
    <w:p w14:paraId="7035EEB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B22E156">
          <v:rect id="_x0000_i4084" style="width:0;height:1.5pt" o:hralign="center" o:hrstd="t" o:hr="t" fillcolor="#a0a0a0" stroked="f"/>
        </w:pict>
      </w:r>
    </w:p>
    <w:p w14:paraId="6012C31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147. Account Access</w:t>
      </w:r>
    </w:p>
    <w:p w14:paraId="4AD3D5A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Allows access based on records related to:</w:t>
      </w:r>
    </w:p>
    <w:p w14:paraId="3BB912C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The signed-in Contact's Account.</w:t>
      </w:r>
    </w:p>
    <w:p w14:paraId="461260B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Useful in B2B portals where several people from one organization should access:</w:t>
      </w:r>
    </w:p>
    <w:p w14:paraId="4A143E9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Their organization's records.</w:t>
      </w:r>
    </w:p>
    <w:p w14:paraId="05B1197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42B8BB1">
          <v:rect id="_x0000_i4085" style="width:0;height:1.5pt" o:hralign="center" o:hrstd="t" o:hr="t" fillcolor="#a0a0a0" stroked="f"/>
        </w:pict>
      </w:r>
    </w:p>
    <w:p w14:paraId="762ACD6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148. Example</w:t>
      </w:r>
    </w:p>
    <w:p w14:paraId="6318080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ABC Construction</w:t>
      </w:r>
    </w:p>
    <w:p w14:paraId="2BF97D6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1D4D292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+---- Contact A</w:t>
      </w:r>
    </w:p>
    <w:p w14:paraId="3431326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+---- Contact B</w:t>
      </w:r>
    </w:p>
    <w:p w14:paraId="5E67AD2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4A6B78A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1801832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ABC Vendor Applications</w:t>
      </w:r>
    </w:p>
    <w:p w14:paraId="0D1238A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Account Access may be appropriate when both Contact A and Contact B should see:</w:t>
      </w:r>
    </w:p>
    <w:p w14:paraId="0F1345D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ABC's records.</w:t>
      </w:r>
    </w:p>
    <w:p w14:paraId="716A27C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59ACB10">
          <v:rect id="_x0000_i4086" style="width:0;height:1.5pt" o:hralign="center" o:hrstd="t" o:hr="t" fillcolor="#a0a0a0" stroked="f"/>
        </w:pict>
      </w:r>
    </w:p>
    <w:p w14:paraId="1085211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149. Self Access</w:t>
      </w:r>
    </w:p>
    <w:p w14:paraId="5E53258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Applies to:</w:t>
      </w:r>
    </w:p>
    <w:p w14:paraId="36D3926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The signed-in user's own Contact record.</w:t>
      </w:r>
    </w:p>
    <w:p w14:paraId="6DA40B2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This is especially relevant for:</w:t>
      </w:r>
    </w:p>
    <w:p w14:paraId="494D990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Profile pages.</w:t>
      </w:r>
    </w:p>
    <w:p w14:paraId="40F5BAE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E6CDC69">
          <v:rect id="_x0000_i4087" style="width:0;height:1.5pt" o:hralign="center" o:hrstd="t" o:hr="t" fillcolor="#a0a0a0" stroked="f"/>
        </w:pict>
      </w:r>
    </w:p>
    <w:p w14:paraId="2E0F08D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150. Do Not Confuse</w:t>
      </w:r>
    </w:p>
    <w:p w14:paraId="11D2849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 Access:</w:t>
      </w:r>
    </w:p>
    <w:p w14:paraId="5436151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Related business records through a Contact relationship.</w:t>
      </w:r>
    </w:p>
    <w:p w14:paraId="39D4B51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Self Access:</w:t>
      </w:r>
    </w:p>
    <w:p w14:paraId="30348FC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The user's own Contact row.</w:t>
      </w:r>
    </w:p>
    <w:p w14:paraId="6B7D476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1507971">
          <v:rect id="_x0000_i4088" style="width:0;height:1.5pt" o:hralign="center" o:hrstd="t" o:hr="t" fillcolor="#a0a0a0" stroked="f"/>
        </w:pict>
      </w:r>
    </w:p>
    <w:p w14:paraId="4029CA8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AJ — CREATE INITIAL TABLE PERMISSION</w:t>
      </w:r>
    </w:p>
    <w:p w14:paraId="1E4C9F0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151. Open Security Workspace</w:t>
      </w:r>
    </w:p>
    <w:p w14:paraId="7C7C8EA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Go to:</w:t>
      </w:r>
    </w:p>
    <w:p w14:paraId="517A6E3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Security</w:t>
      </w:r>
    </w:p>
    <w:p w14:paraId="60E33F6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→</w:t>
      </w:r>
    </w:p>
    <w:p w14:paraId="0904ED5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Permissions</w:t>
      </w:r>
    </w:p>
    <w:p w14:paraId="1D12446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174FC0F7">
          <v:rect id="_x0000_i4089" style="width:0;height:1.5pt" o:hralign="center" o:hrstd="t" o:hr="t" fillcolor="#a0a0a0" stroked="f"/>
        </w:pict>
      </w:r>
    </w:p>
    <w:p w14:paraId="60D5F6E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152. Create</w:t>
      </w:r>
    </w:p>
    <w:p w14:paraId="0B6F036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Name:</w:t>
      </w:r>
    </w:p>
    <w:p w14:paraId="3CE2FC7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Application — Applicant Access</w:t>
      </w:r>
    </w:p>
    <w:p w14:paraId="6AFCE80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9AA8032">
          <v:rect id="_x0000_i4090" style="width:0;height:1.5pt" o:hralign="center" o:hrstd="t" o:hr="t" fillcolor="#a0a0a0" stroked="f"/>
        </w:pict>
      </w:r>
    </w:p>
    <w:p w14:paraId="035D48B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153. Table</w:t>
      </w:r>
    </w:p>
    <w:p w14:paraId="2CBBE3C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Select:</w:t>
      </w:r>
    </w:p>
    <w:p w14:paraId="3F1F46A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Application.</w:t>
      </w:r>
    </w:p>
    <w:p w14:paraId="2DE749D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D04EE68">
          <v:rect id="_x0000_i4091" style="width:0;height:1.5pt" o:hralign="center" o:hrstd="t" o:hr="t" fillcolor="#a0a0a0" stroked="f"/>
        </w:pict>
      </w:r>
    </w:p>
    <w:p w14:paraId="1D07B12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154. Access Type</w:t>
      </w:r>
    </w:p>
    <w:p w14:paraId="4B23803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Select:</w:t>
      </w:r>
    </w:p>
    <w:p w14:paraId="2BFB1C3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Contact Access.</w:t>
      </w:r>
    </w:p>
    <w:p w14:paraId="5B76607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13AE95E">
          <v:rect id="_x0000_i4092" style="width:0;height:1.5pt" o:hralign="center" o:hrstd="t" o:hr="t" fillcolor="#a0a0a0" stroked="f"/>
        </w:pict>
      </w:r>
    </w:p>
    <w:p w14:paraId="675EAF8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155. Relationship</w:t>
      </w:r>
    </w:p>
    <w:p w14:paraId="3681D8F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Select the relationship based on:</w:t>
      </w:r>
    </w:p>
    <w:p w14:paraId="2E6E4C2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Applicant Contact</w:t>
      </w:r>
    </w:p>
    <w:p w14:paraId="586C8A1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→</w:t>
      </w:r>
    </w:p>
    <w:p w14:paraId="56FACCA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Contact.</w:t>
      </w:r>
    </w:p>
    <w:p w14:paraId="6E8B02C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C178FF7">
          <v:rect id="_x0000_i4093" style="width:0;height:1.5pt" o:hralign="center" o:hrstd="t" o:hr="t" fillcolor="#a0a0a0" stroked="f"/>
        </w:pict>
      </w:r>
    </w:p>
    <w:p w14:paraId="65F5944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156. Privileges</w:t>
      </w:r>
    </w:p>
    <w:p w14:paraId="1945826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today's training:</w:t>
      </w:r>
    </w:p>
    <w:p w14:paraId="1AA8FF9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</w:t>
      </w:r>
    </w:p>
    <w:p w14:paraId="60611618" w14:textId="77777777" w:rsidR="0025173D" w:rsidRPr="0025173D" w:rsidRDefault="0025173D" w:rsidP="0025173D">
      <w:pPr>
        <w:rPr>
          <w:sz w:val="32"/>
          <w:szCs w:val="32"/>
        </w:rPr>
      </w:pPr>
    </w:p>
    <w:p w14:paraId="07998E4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Read</w:t>
      </w:r>
    </w:p>
    <w:p w14:paraId="28F51C48" w14:textId="77777777" w:rsidR="0025173D" w:rsidRPr="0025173D" w:rsidRDefault="0025173D" w:rsidP="0025173D">
      <w:pPr>
        <w:rPr>
          <w:sz w:val="32"/>
          <w:szCs w:val="32"/>
        </w:rPr>
      </w:pPr>
    </w:p>
    <w:p w14:paraId="5E4AB6B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Write</w:t>
      </w:r>
    </w:p>
    <w:p w14:paraId="735186E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Do not grant:</w:t>
      </w:r>
    </w:p>
    <w:p w14:paraId="19B0B9F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Delete</w:t>
      </w:r>
    </w:p>
    <w:p w14:paraId="2BD9EF4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unless the business requirement genuinely calls for it.</w:t>
      </w:r>
    </w:p>
    <w:p w14:paraId="62BC338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EFAE840">
          <v:rect id="_x0000_i4094" style="width:0;height:1.5pt" o:hralign="center" o:hrstd="t" o:hr="t" fillcolor="#a0a0a0" stroked="f"/>
        </w:pict>
      </w:r>
    </w:p>
    <w:p w14:paraId="6911B49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157. Important Write Discussion</w:t>
      </w:r>
    </w:p>
    <w:p w14:paraId="674A941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Does Write mean vendor should be able to modify an:</w:t>
      </w:r>
    </w:p>
    <w:p w14:paraId="33204B3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Approved Application?</w:t>
      </w:r>
    </w:p>
    <w:p w14:paraId="78F339E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Not necessarily.</w:t>
      </w:r>
    </w:p>
    <w:p w14:paraId="26021FF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permission defines:</w:t>
      </w:r>
    </w:p>
    <w:p w14:paraId="3A917C6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Broad data operation permission.</w:t>
      </w:r>
    </w:p>
    <w:p w14:paraId="7A5F742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process and page/form configuration must also control:</w:t>
      </w:r>
    </w:p>
    <w:p w14:paraId="3AF8077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When editing is appropriate.</w:t>
      </w:r>
    </w:p>
    <w:p w14:paraId="5843071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Tomorrow we examine this more deeply.</w:t>
      </w:r>
    </w:p>
    <w:p w14:paraId="1E74EE2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AAC99D8">
          <v:rect id="_x0000_i4095" style="width:0;height:1.5pt" o:hralign="center" o:hrstd="t" o:hr="t" fillcolor="#a0a0a0" stroked="f"/>
        </w:pict>
      </w:r>
    </w:p>
    <w:p w14:paraId="06E1295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AK — WEB ROLE</w:t>
      </w:r>
    </w:p>
    <w:p w14:paraId="06FC641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158. Table Permissions Need</w:t>
      </w:r>
    </w:p>
    <w:p w14:paraId="1B97E27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Web Roles.</w:t>
      </w:r>
    </w:p>
    <w:p w14:paraId="2CD8374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Web Roles connect:</w:t>
      </w:r>
    </w:p>
    <w:p w14:paraId="7DCDEAF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SITE USER</w:t>
      </w:r>
    </w:p>
    <w:p w14:paraId="5FBC2B2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|</w:t>
      </w:r>
    </w:p>
    <w:p w14:paraId="50D1133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v</w:t>
      </w:r>
    </w:p>
    <w:p w14:paraId="7FDB3C2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 ROLE</w:t>
      </w:r>
    </w:p>
    <w:p w14:paraId="18A0C60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|</w:t>
      </w:r>
    </w:p>
    <w:p w14:paraId="6ADA6E4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v</w:t>
      </w:r>
    </w:p>
    <w:p w14:paraId="58C5BBA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PERMISSION</w:t>
      </w:r>
    </w:p>
    <w:p w14:paraId="34BC433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A96CEF4">
          <v:rect id="_x0000_i4096" style="width:0;height:1.5pt" o:hralign="center" o:hrstd="t" o:hr="t" fillcolor="#a0a0a0" stroked="f"/>
        </w:pict>
      </w:r>
    </w:p>
    <w:p w14:paraId="356C71F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159. Day 21 Core</w:t>
      </w:r>
    </w:p>
    <w:p w14:paraId="1C5E20A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Associate our Applicant permission with:</w:t>
      </w:r>
    </w:p>
    <w:p w14:paraId="62165D8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Authenticated Users</w:t>
      </w:r>
    </w:p>
    <w:p w14:paraId="0F10231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the training portal.</w:t>
      </w:r>
    </w:p>
    <w:p w14:paraId="791E477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This means signed-in portal users can access related records according to:</w:t>
      </w:r>
    </w:p>
    <w:p w14:paraId="19A9CAC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Contact Access.</w:t>
      </w:r>
    </w:p>
    <w:p w14:paraId="21D5D11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68E5E86">
          <v:rect id="_x0000_i4097" style="width:0;height:1.5pt" o:hralign="center" o:hrstd="t" o:hr="t" fillcolor="#a0a0a0" stroked="f"/>
        </w:pict>
      </w:r>
    </w:p>
    <w:p w14:paraId="22C36F8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160. Future</w:t>
      </w:r>
    </w:p>
    <w:p w14:paraId="3E9A071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Tomorrow we can create:</w:t>
      </w:r>
    </w:p>
    <w:p w14:paraId="360E41D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Applicant</w:t>
      </w:r>
    </w:p>
    <w:p w14:paraId="5C018C9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custom Web Role</w:t>
      </w:r>
    </w:p>
    <w:p w14:paraId="427B0D0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more explicit role design.</w:t>
      </w:r>
    </w:p>
    <w:p w14:paraId="05B01B7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7ECD2C7E">
          <v:rect id="_x0000_i4098" style="width:0;height:1.5pt" o:hralign="center" o:hrstd="t" o:hr="t" fillcolor="#a0a0a0" stroked="f"/>
        </w:pict>
      </w:r>
    </w:p>
    <w:p w14:paraId="501A6E1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161. Why Use Authenticated Users Today?</w:t>
      </w:r>
    </w:p>
    <w:p w14:paraId="20FF05C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Every user in this training portal is currently acting as:</w:t>
      </w:r>
    </w:p>
    <w:p w14:paraId="728CB84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 Vendor Applicant.</w:t>
      </w:r>
    </w:p>
    <w:p w14:paraId="1B8706C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This keeps today's setup simpler.</w:t>
      </w:r>
    </w:p>
    <w:p w14:paraId="261B47E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030DA9B">
          <v:rect id="_x0000_i4099" style="width:0;height:1.5pt" o:hralign="center" o:hrstd="t" o:hr="t" fillcolor="#a0a0a0" stroked="f"/>
        </w:pict>
      </w:r>
    </w:p>
    <w:p w14:paraId="7FA1187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AL — AUTHENTICATED USERS</w:t>
      </w:r>
    </w:p>
    <w:p w14:paraId="623480F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162. Authenticated User</w:t>
      </w:r>
    </w:p>
    <w:p w14:paraId="1345828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Someone who:</w:t>
      </w:r>
    </w:p>
    <w:p w14:paraId="6CADC20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Successfully signs in.</w:t>
      </w:r>
    </w:p>
    <w:p w14:paraId="60FA1EF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associates authenticated site users with:</w:t>
      </w:r>
    </w:p>
    <w:p w14:paraId="7684185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 Contact records.</w:t>
      </w:r>
    </w:p>
    <w:p w14:paraId="44A6BD8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D3F3777">
          <v:rect id="_x0000_i4100" style="width:0;height:1.5pt" o:hralign="center" o:hrstd="t" o:hr="t" fillcolor="#a0a0a0" stroked="f"/>
        </w:pict>
      </w:r>
    </w:p>
    <w:p w14:paraId="4BC21B6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163. Default Role</w:t>
      </w:r>
    </w:p>
    <w:p w14:paraId="70A1B75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Authenticated Contacts receive the site's:</w:t>
      </w:r>
    </w:p>
    <w:p w14:paraId="0704B4D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Authenticated Users</w:t>
      </w:r>
    </w:p>
    <w:p w14:paraId="5A9B7E2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 role behavior.</w:t>
      </w:r>
    </w:p>
    <w:p w14:paraId="1A430E9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D3F8AD3">
          <v:rect id="_x0000_i4101" style="width:0;height:1.5pt" o:hralign="center" o:hrstd="t" o:hr="t" fillcolor="#a0a0a0" stroked="f"/>
        </w:pict>
      </w:r>
    </w:p>
    <w:p w14:paraId="19934C5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AM — ANONYMOUS USERS</w:t>
      </w:r>
    </w:p>
    <w:p w14:paraId="42E5444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164. Anonymous User</w:t>
      </w:r>
    </w:p>
    <w:p w14:paraId="7079565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visitor who:</w:t>
      </w:r>
    </w:p>
    <w:p w14:paraId="79F2662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Has not signed in.</w:t>
      </w:r>
    </w:p>
    <w:p w14:paraId="6345CD7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19BD9C24">
          <v:rect id="_x0000_i4102" style="width:0;height:1.5pt" o:hralign="center" o:hrstd="t" o:hr="t" fillcolor="#a0a0a0" stroked="f"/>
        </w:pict>
      </w:r>
    </w:p>
    <w:p w14:paraId="07E9473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165. Default Role</w:t>
      </w:r>
    </w:p>
    <w:p w14:paraId="1B5D1CA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Unauthenticated visitors operate through the:</w:t>
      </w:r>
    </w:p>
    <w:p w14:paraId="5E205A0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Anonymous Users</w:t>
      </w:r>
    </w:p>
    <w:p w14:paraId="1A2A9CF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role context.</w:t>
      </w:r>
    </w:p>
    <w:p w14:paraId="6FD4116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A1BE29A">
          <v:rect id="_x0000_i4103" style="width:0;height:1.5pt" o:hralign="center" o:hrstd="t" o:hr="t" fillcolor="#a0a0a0" stroked="f"/>
        </w:pict>
      </w:r>
    </w:p>
    <w:p w14:paraId="35ABC72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166. Important Warning</w:t>
      </w:r>
    </w:p>
    <w:p w14:paraId="1A03E20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Never assign broad Vendor Application:</w:t>
      </w:r>
    </w:p>
    <w:p w14:paraId="220335F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Read</w:t>
      </w:r>
    </w:p>
    <w:p w14:paraId="7039C4C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access to:</w:t>
      </w:r>
    </w:p>
    <w:p w14:paraId="733FF3A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Anonymous Users</w:t>
      </w:r>
    </w:p>
    <w:p w14:paraId="7772CE7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unless your requirement intentionally makes that data public.</w:t>
      </w:r>
    </w:p>
    <w:p w14:paraId="0A68919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AD0F966">
          <v:rect id="_x0000_i4104" style="width:0;height:1.5pt" o:hralign="center" o:hrstd="t" o:hr="t" fillcolor="#a0a0a0" stroked="f"/>
        </w:pict>
      </w:r>
    </w:p>
    <w:p w14:paraId="68A705C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167. Data Leak Scenario</w:t>
      </w:r>
    </w:p>
    <w:p w14:paraId="6A95AA0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Bad configuration:</w:t>
      </w:r>
    </w:p>
    <w:p w14:paraId="0AA8259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Anonymous Users</w:t>
      </w:r>
    </w:p>
    <w:p w14:paraId="6FB5AB1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2770E6B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3150138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Global Read</w:t>
      </w:r>
    </w:p>
    <w:p w14:paraId="680B324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1095E6F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61CADC5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Application</w:t>
      </w:r>
    </w:p>
    <w:p w14:paraId="3E73AF1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Result:</w:t>
      </w:r>
    </w:p>
    <w:p w14:paraId="771051F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Anyone visiting the public site may be able to access those permitted records.</w:t>
      </w:r>
    </w:p>
    <w:p w14:paraId="4824E69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DFC9485">
          <v:rect id="_x0000_i4105" style="width:0;height:1.5pt" o:hralign="center" o:hrstd="t" o:hr="t" fillcolor="#a0a0a0" stroked="f"/>
        </w:pict>
      </w:r>
    </w:p>
    <w:p w14:paraId="4AB0014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AN — PAGE PERMISSIONS</w:t>
      </w:r>
    </w:p>
    <w:p w14:paraId="5D2EF93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168. Table Security vs Page Security</w:t>
      </w:r>
    </w:p>
    <w:p w14:paraId="6E1C3BD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Permission protects:</w:t>
      </w:r>
    </w:p>
    <w:p w14:paraId="4C30F7D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Data.</w:t>
      </w:r>
    </w:p>
    <w:p w14:paraId="0DA1688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Page Permission protects:</w:t>
      </w:r>
    </w:p>
    <w:p w14:paraId="0432A51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Webpage access.</w:t>
      </w:r>
    </w:p>
    <w:p w14:paraId="25F4D5E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 both appropriately.</w:t>
      </w:r>
    </w:p>
    <w:p w14:paraId="3CBEB14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DDAA3AE">
          <v:rect id="_x0000_i4106" style="width:0;height:1.5pt" o:hralign="center" o:hrstd="t" o:hr="t" fillcolor="#a0a0a0" stroked="f"/>
        </w:pict>
      </w:r>
    </w:p>
    <w:p w14:paraId="7AA3804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169. Home</w:t>
      </w:r>
    </w:p>
    <w:p w14:paraId="6D7DFAD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Can remain:</w:t>
      </w:r>
    </w:p>
    <w:p w14:paraId="150BECA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Public</w:t>
      </w:r>
    </w:p>
    <w:p w14:paraId="0583B77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the training scenario.</w:t>
      </w:r>
    </w:p>
    <w:p w14:paraId="2921109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7C643AC">
          <v:rect id="_x0000_i4107" style="width:0;height:1.5pt" o:hralign="center" o:hrstd="t" o:hr="t" fillcolor="#a0a0a0" stroked="f"/>
        </w:pict>
      </w:r>
    </w:p>
    <w:p w14:paraId="74854C1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170. Register as Vendor</w:t>
      </w:r>
    </w:p>
    <w:p w14:paraId="38C4D7C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Require:</w:t>
      </w:r>
    </w:p>
    <w:p w14:paraId="7297142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Authenticated Users.</w:t>
      </w:r>
    </w:p>
    <w:p w14:paraId="28ED301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C1EE1D1">
          <v:rect id="_x0000_i4108" style="width:0;height:1.5pt" o:hralign="center" o:hrstd="t" o:hr="t" fillcolor="#a0a0a0" stroked="f"/>
        </w:pict>
      </w:r>
    </w:p>
    <w:p w14:paraId="2E5A385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171. My Applications</w:t>
      </w:r>
    </w:p>
    <w:p w14:paraId="562F7F7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Require:</w:t>
      </w:r>
    </w:p>
    <w:p w14:paraId="77393A9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Authenticated Users.</w:t>
      </w:r>
    </w:p>
    <w:p w14:paraId="698893B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7CA01F1">
          <v:rect id="_x0000_i4109" style="width:0;height:1.5pt" o:hralign="center" o:hrstd="t" o:hr="t" fillcolor="#a0a0a0" stroked="f"/>
        </w:pict>
      </w:r>
    </w:p>
    <w:p w14:paraId="3797681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172. Why?</w:t>
      </w:r>
    </w:p>
    <w:p w14:paraId="4680EBF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Anonymous visitors should not navigate to:</w:t>
      </w:r>
    </w:p>
    <w:p w14:paraId="5AE8F94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Vendor-specific application data.</w:t>
      </w:r>
    </w:p>
    <w:p w14:paraId="36B032D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BB94D7F">
          <v:rect id="_x0000_i4110" style="width:0;height:1.5pt" o:hralign="center" o:hrstd="t" o:hr="t" fillcolor="#a0a0a0" stroked="f"/>
        </w:pict>
      </w:r>
    </w:p>
    <w:p w14:paraId="209B73B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AO — APPLY PAGE PERMISSION</w:t>
      </w:r>
    </w:p>
    <w:p w14:paraId="06B2245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173. Open Page Settings</w:t>
      </w:r>
    </w:p>
    <w:p w14:paraId="7B2A068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For:</w:t>
      </w:r>
    </w:p>
    <w:p w14:paraId="16498E3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Register as Vendor.</w:t>
      </w:r>
    </w:p>
    <w:p w14:paraId="1EE087C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Configure Permissions to allow:</w:t>
      </w:r>
    </w:p>
    <w:p w14:paraId="26C69E7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Authenticated Users.</w:t>
      </w:r>
    </w:p>
    <w:p w14:paraId="2CB8F5C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EDEDDE5">
          <v:rect id="_x0000_i4111" style="width:0;height:1.5pt" o:hralign="center" o:hrstd="t" o:hr="t" fillcolor="#a0a0a0" stroked="f"/>
        </w:pict>
      </w:r>
    </w:p>
    <w:p w14:paraId="4EBA550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174. Repeat</w:t>
      </w:r>
    </w:p>
    <w:p w14:paraId="5D5D813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For:</w:t>
      </w:r>
    </w:p>
    <w:p w14:paraId="67328B8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My Applications.</w:t>
      </w:r>
    </w:p>
    <w:p w14:paraId="192043A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6F39573">
          <v:rect id="_x0000_i4112" style="width:0;height:1.5pt" o:hralign="center" o:hrstd="t" o:hr="t" fillcolor="#a0a0a0" stroked="f"/>
        </w:pict>
      </w:r>
    </w:p>
    <w:p w14:paraId="05D0A76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175. Expected Anonymous Navigation</w:t>
      </w:r>
    </w:p>
    <w:p w14:paraId="30B1E6D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Anonymous visitor sees:</w:t>
      </w:r>
    </w:p>
    <w:p w14:paraId="33F0AAB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Home</w:t>
      </w:r>
    </w:p>
    <w:p w14:paraId="32D19FDF" w14:textId="77777777" w:rsidR="0025173D" w:rsidRPr="0025173D" w:rsidRDefault="0025173D" w:rsidP="0025173D">
      <w:pPr>
        <w:rPr>
          <w:sz w:val="32"/>
          <w:szCs w:val="32"/>
        </w:rPr>
      </w:pPr>
    </w:p>
    <w:p w14:paraId="2EEEF7B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Sign In</w:t>
      </w:r>
    </w:p>
    <w:p w14:paraId="20A303A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Protected pages should not be available as normal anonymous navigation.</w:t>
      </w:r>
    </w:p>
    <w:p w14:paraId="28D0BA8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9B92EFA">
          <v:rect id="_x0000_i4113" style="width:0;height:1.5pt" o:hralign="center" o:hrstd="t" o:hr="t" fillcolor="#a0a0a0" stroked="f"/>
        </w:pict>
      </w:r>
    </w:p>
    <w:p w14:paraId="6A91574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176. Expected Authenticated Navigation</w:t>
      </w:r>
    </w:p>
    <w:p w14:paraId="64CD8D5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Signed-in Vendor sees:</w:t>
      </w:r>
    </w:p>
    <w:p w14:paraId="3CB420F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Home</w:t>
      </w:r>
    </w:p>
    <w:p w14:paraId="65608B53" w14:textId="77777777" w:rsidR="0025173D" w:rsidRPr="0025173D" w:rsidRDefault="0025173D" w:rsidP="0025173D">
      <w:pPr>
        <w:rPr>
          <w:sz w:val="32"/>
          <w:szCs w:val="32"/>
        </w:rPr>
      </w:pPr>
    </w:p>
    <w:p w14:paraId="43CDDDD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Register as Vendor</w:t>
      </w:r>
    </w:p>
    <w:p w14:paraId="4BC3A5FE" w14:textId="77777777" w:rsidR="0025173D" w:rsidRPr="0025173D" w:rsidRDefault="0025173D" w:rsidP="0025173D">
      <w:pPr>
        <w:rPr>
          <w:sz w:val="32"/>
          <w:szCs w:val="32"/>
        </w:rPr>
      </w:pPr>
    </w:p>
    <w:p w14:paraId="2BC3DFE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My Applications</w:t>
      </w:r>
    </w:p>
    <w:p w14:paraId="1471B0E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04BEA44">
          <v:rect id="_x0000_i4114" style="width:0;height:1.5pt" o:hralign="center" o:hrstd="t" o:hr="t" fillcolor="#a0a0a0" stroked="f"/>
        </w:pict>
      </w:r>
    </w:p>
    <w:p w14:paraId="689D78A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AP — PAGE VS DATA SECURITY</w:t>
      </w:r>
    </w:p>
    <w:p w14:paraId="7C2A382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177. Critical Lesson</w:t>
      </w:r>
    </w:p>
    <w:p w14:paraId="7AB8B3F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Hiding a page from navigation:</w:t>
      </w:r>
    </w:p>
    <w:p w14:paraId="1ADDD4F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Is not enough.</w:t>
      </w:r>
    </w:p>
    <w:p w14:paraId="4B3EE7E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B66E415">
          <v:rect id="_x0000_i4115" style="width:0;height:1.5pt" o:hralign="center" o:hrstd="t" o:hr="t" fillcolor="#a0a0a0" stroked="f"/>
        </w:pict>
      </w:r>
    </w:p>
    <w:p w14:paraId="47539EA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178. Example</w:t>
      </w:r>
    </w:p>
    <w:p w14:paraId="6DF936D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Suppose:</w:t>
      </w:r>
    </w:p>
    <w:p w14:paraId="0CB8CFD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My Applications</w:t>
      </w:r>
    </w:p>
    <w:p w14:paraId="290A0B6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page is hidden from menu.</w:t>
      </w:r>
    </w:p>
    <w:p w14:paraId="01642CE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But Table Permission is:</w:t>
      </w:r>
    </w:p>
    <w:p w14:paraId="7B1BACD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Anonymous</w:t>
      </w:r>
    </w:p>
    <w:p w14:paraId="6FC3089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+</w:t>
      </w:r>
    </w:p>
    <w:p w14:paraId="282DE66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Global Read.</w:t>
      </w:r>
    </w:p>
    <w:p w14:paraId="03ED750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Your data could still be exposed through:</w:t>
      </w:r>
    </w:p>
    <w:p w14:paraId="47B0804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Other Power Pages components/interfaces.</w:t>
      </w:r>
    </w:p>
    <w:p w14:paraId="5936676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548C801">
          <v:rect id="_x0000_i4116" style="width:0;height:1.5pt" o:hralign="center" o:hrstd="t" o:hr="t" fillcolor="#a0a0a0" stroked="f"/>
        </w:pict>
      </w:r>
    </w:p>
    <w:p w14:paraId="172ACAE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179. Therefore</w:t>
      </w:r>
    </w:p>
    <w:p w14:paraId="5FB758A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PAGE PERMISSION</w:t>
      </w:r>
    </w:p>
    <w:p w14:paraId="17D21E1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+</w:t>
      </w:r>
    </w:p>
    <w:p w14:paraId="72D872F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PERMISSION</w:t>
      </w:r>
    </w:p>
    <w:p w14:paraId="74BFC3D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are:</w:t>
      </w:r>
    </w:p>
    <w:p w14:paraId="7BCA474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Different security layers.</w:t>
      </w:r>
    </w:p>
    <w:p w14:paraId="1A1E80F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42DA80D">
          <v:rect id="_x0000_i4117" style="width:0;height:1.5pt" o:hralign="center" o:hrstd="t" o:hr="t" fillcolor="#a0a0a0" stroked="f"/>
        </w:pict>
      </w:r>
    </w:p>
    <w:p w14:paraId="1F45259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AQ — AUTHENTICATION</w:t>
      </w:r>
    </w:p>
    <w:p w14:paraId="3ABF163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180. Authentication Answers</w:t>
      </w:r>
    </w:p>
    <w:p w14:paraId="4FC46DC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Who are you?</w:t>
      </w:r>
    </w:p>
    <w:p w14:paraId="3DB4932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694E4D2">
          <v:rect id="_x0000_i4118" style="width:0;height:1.5pt" o:hralign="center" o:hrstd="t" o:hr="t" fillcolor="#a0a0a0" stroked="f"/>
        </w:pict>
      </w:r>
    </w:p>
    <w:p w14:paraId="537D546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181. Authorization Answers</w:t>
      </w:r>
    </w:p>
    <w:p w14:paraId="0A1B86C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What may you access?</w:t>
      </w:r>
    </w:p>
    <w:p w14:paraId="5D0D485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91B2DEB">
          <v:rect id="_x0000_i4119" style="width:0;height:1.5pt" o:hralign="center" o:hrstd="t" o:hr="t" fillcolor="#a0a0a0" stroked="f"/>
        </w:pict>
      </w:r>
    </w:p>
    <w:p w14:paraId="619D349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182. Architecture</w:t>
      </w:r>
    </w:p>
    <w:p w14:paraId="66F6FF1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IDENTITY PROVIDER</w:t>
      </w:r>
    </w:p>
    <w:p w14:paraId="2CA4C95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 xml:space="preserve">       |</w:t>
      </w:r>
    </w:p>
    <w:p w14:paraId="48CD842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v</w:t>
      </w:r>
    </w:p>
    <w:p w14:paraId="0F53625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AUTHENTICATION</w:t>
      </w:r>
    </w:p>
    <w:p w14:paraId="0CF0C12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0B2FDB2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v</w:t>
      </w:r>
    </w:p>
    <w:p w14:paraId="45F8228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</w:t>
      </w:r>
    </w:p>
    <w:p w14:paraId="5B51F62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725C1C5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v</w:t>
      </w:r>
    </w:p>
    <w:p w14:paraId="52B812F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 ROLE</w:t>
      </w:r>
    </w:p>
    <w:p w14:paraId="7ABC742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2AC107F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v</w:t>
      </w:r>
    </w:p>
    <w:p w14:paraId="4A5C264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/ PAGE PERMISSIONS</w:t>
      </w:r>
    </w:p>
    <w:p w14:paraId="4C35B34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2BD8437">
          <v:rect id="_x0000_i4120" style="width:0;height:1.5pt" o:hralign="center" o:hrstd="t" o:hr="t" fillcolor="#a0a0a0" stroked="f"/>
        </w:pict>
      </w:r>
    </w:p>
    <w:p w14:paraId="432AC4A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AR — IDENTITY PROVIDERS</w:t>
      </w:r>
    </w:p>
    <w:p w14:paraId="5AC797D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183. Power Pages Supports</w:t>
      </w:r>
    </w:p>
    <w:p w14:paraId="36198E3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External authentication based on supported:</w:t>
      </w:r>
    </w:p>
    <w:p w14:paraId="0D70BB4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Identity Providers.</w:t>
      </w:r>
    </w:p>
    <w:p w14:paraId="38CD659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Current common options include Microsoft identity solutions using standards such as:</w:t>
      </w:r>
    </w:p>
    <w:p w14:paraId="3ABF20A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OpenID Connect</w:t>
      </w:r>
    </w:p>
    <w:p w14:paraId="51559059" w14:textId="77777777" w:rsidR="0025173D" w:rsidRPr="0025173D" w:rsidRDefault="0025173D" w:rsidP="0025173D">
      <w:pPr>
        <w:rPr>
          <w:sz w:val="32"/>
          <w:szCs w:val="32"/>
        </w:rPr>
      </w:pPr>
    </w:p>
    <w:p w14:paraId="5A8F77B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SAML 2.0</w:t>
      </w:r>
    </w:p>
    <w:p w14:paraId="4CF0184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depending on provider/configuration.</w:t>
      </w:r>
    </w:p>
    <w:p w14:paraId="31DFEDC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B85DE6A">
          <v:rect id="_x0000_i4121" style="width:0;height:1.5pt" o:hralign="center" o:hrstd="t" o:hr="t" fillcolor="#a0a0a0" stroked="f"/>
        </w:pict>
      </w:r>
    </w:p>
    <w:p w14:paraId="76B1B58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184. Microsoft Entra ID</w:t>
      </w:r>
    </w:p>
    <w:p w14:paraId="1A8E95E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Useful especially for:</w:t>
      </w:r>
    </w:p>
    <w:p w14:paraId="6B1A657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Organizational identities.</w:t>
      </w:r>
    </w:p>
    <w:p w14:paraId="6EB33AD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9B25756">
          <v:rect id="_x0000_i4122" style="width:0;height:1.5pt" o:hralign="center" o:hrstd="t" o:hr="t" fillcolor="#a0a0a0" stroked="f"/>
        </w:pict>
      </w:r>
    </w:p>
    <w:p w14:paraId="6CE4C4A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185. Microsoft Entra External ID</w:t>
      </w:r>
    </w:p>
    <w:p w14:paraId="1F58712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Designed for:</w:t>
      </w:r>
    </w:p>
    <w:p w14:paraId="1EFA2AE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Customer / partner / external identities.</w:t>
      </w:r>
    </w:p>
    <w:p w14:paraId="7E4CC72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This is a strong fit for:</w:t>
      </w:r>
    </w:p>
    <w:p w14:paraId="6281A1F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Portal</w:t>
      </w:r>
    </w:p>
    <w:p w14:paraId="2230AAB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scenarios.</w:t>
      </w:r>
    </w:p>
    <w:p w14:paraId="4011608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9CD4C04">
          <v:rect id="_x0000_i4123" style="width:0;height:1.5pt" o:hralign="center" o:hrstd="t" o:hr="t" fillcolor="#a0a0a0" stroked="f"/>
        </w:pict>
      </w:r>
    </w:p>
    <w:p w14:paraId="75B2050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186. Current Recommendation</w:t>
      </w:r>
    </w:p>
    <w:p w14:paraId="49777E1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modern external-audience implementations:</w:t>
      </w:r>
    </w:p>
    <w:p w14:paraId="082BFF5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Microsoft Entra External ID</w:t>
      </w:r>
    </w:p>
    <w:p w14:paraId="1AF0343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is Microsoft's recommended identity direction for customer/partner access.</w:t>
      </w:r>
    </w:p>
    <w:p w14:paraId="0C0F892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3EA2420">
          <v:rect id="_x0000_i4124" style="width:0;height:1.5pt" o:hralign="center" o:hrstd="t" o:hr="t" fillcolor="#a0a0a0" stroked="f"/>
        </w:pict>
      </w:r>
    </w:p>
    <w:p w14:paraId="4B0E7ED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187. Local Authentication</w:t>
      </w:r>
    </w:p>
    <w:p w14:paraId="0624720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still has legacy/local-account capabilities.</w:t>
      </w:r>
    </w:p>
    <w:p w14:paraId="3F37E07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However current Microsoft guidance:</w:t>
      </w:r>
    </w:p>
    <w:p w14:paraId="5DAB389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Does not recommend local authentication for new external identity designs.</w:t>
      </w:r>
    </w:p>
    <w:p w14:paraId="0CA66F9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 a modern external identity provider where possible.</w:t>
      </w:r>
    </w:p>
    <w:p w14:paraId="6812D36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8789DF7">
          <v:rect id="_x0000_i4125" style="width:0;height:1.5pt" o:hralign="center" o:hrstd="t" o:hr="t" fillcolor="#a0a0a0" stroked="f"/>
        </w:pict>
      </w:r>
    </w:p>
    <w:p w14:paraId="3546274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AS — CLASSROOM AUTHENTICATION</w:t>
      </w:r>
    </w:p>
    <w:p w14:paraId="5F5DECD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188. Full External ID Setup</w:t>
      </w:r>
    </w:p>
    <w:p w14:paraId="3152EAD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May require:</w:t>
      </w:r>
    </w:p>
    <w:p w14:paraId="5507F692" w14:textId="77777777" w:rsidR="0025173D" w:rsidRPr="0025173D" w:rsidRDefault="0025173D" w:rsidP="0025173D">
      <w:pPr>
        <w:numPr>
          <w:ilvl w:val="0"/>
          <w:numId w:val="36"/>
        </w:numPr>
        <w:rPr>
          <w:sz w:val="32"/>
          <w:szCs w:val="32"/>
        </w:rPr>
      </w:pPr>
      <w:r w:rsidRPr="0025173D">
        <w:rPr>
          <w:sz w:val="32"/>
          <w:szCs w:val="32"/>
        </w:rPr>
        <w:t>Appropriate Microsoft Entra permissions</w:t>
      </w:r>
    </w:p>
    <w:p w14:paraId="2D8B2F48" w14:textId="77777777" w:rsidR="0025173D" w:rsidRPr="0025173D" w:rsidRDefault="0025173D" w:rsidP="0025173D">
      <w:pPr>
        <w:numPr>
          <w:ilvl w:val="0"/>
          <w:numId w:val="36"/>
        </w:numPr>
        <w:rPr>
          <w:sz w:val="32"/>
          <w:szCs w:val="32"/>
        </w:rPr>
      </w:pPr>
      <w:r w:rsidRPr="0025173D">
        <w:rPr>
          <w:sz w:val="32"/>
          <w:szCs w:val="32"/>
        </w:rPr>
        <w:t>External tenant configuration</w:t>
      </w:r>
    </w:p>
    <w:p w14:paraId="4FA1BABE" w14:textId="77777777" w:rsidR="0025173D" w:rsidRPr="0025173D" w:rsidRDefault="0025173D" w:rsidP="0025173D">
      <w:pPr>
        <w:numPr>
          <w:ilvl w:val="0"/>
          <w:numId w:val="36"/>
        </w:numPr>
        <w:rPr>
          <w:sz w:val="32"/>
          <w:szCs w:val="32"/>
        </w:rPr>
      </w:pPr>
      <w:r w:rsidRPr="0025173D">
        <w:rPr>
          <w:sz w:val="32"/>
          <w:szCs w:val="32"/>
        </w:rPr>
        <w:t>App registration</w:t>
      </w:r>
    </w:p>
    <w:p w14:paraId="0A85DFD9" w14:textId="77777777" w:rsidR="0025173D" w:rsidRPr="0025173D" w:rsidRDefault="0025173D" w:rsidP="0025173D">
      <w:pPr>
        <w:numPr>
          <w:ilvl w:val="0"/>
          <w:numId w:val="36"/>
        </w:numPr>
        <w:rPr>
          <w:sz w:val="32"/>
          <w:szCs w:val="32"/>
        </w:rPr>
      </w:pPr>
      <w:r w:rsidRPr="0025173D">
        <w:rPr>
          <w:sz w:val="32"/>
          <w:szCs w:val="32"/>
        </w:rPr>
        <w:t>Identity-provider configuration</w:t>
      </w:r>
    </w:p>
    <w:p w14:paraId="4CE92C9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Not every student may have these administrative permissions.</w:t>
      </w:r>
    </w:p>
    <w:p w14:paraId="2861B0B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650EB5D">
          <v:rect id="_x0000_i4126" style="width:0;height:1.5pt" o:hralign="center" o:hrstd="t" o:hr="t" fillcolor="#a0a0a0" stroked="f"/>
        </w:pict>
      </w:r>
    </w:p>
    <w:p w14:paraId="46C55E5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189. Instructor Approach</w:t>
      </w:r>
    </w:p>
    <w:p w14:paraId="1CC0B46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If available:</w:t>
      </w:r>
    </w:p>
    <w:p w14:paraId="27D59ED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Demonstrate Microsoft Entra External ID.</w:t>
      </w:r>
    </w:p>
    <w:p w14:paraId="493CA77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If not:</w:t>
      </w:r>
    </w:p>
    <w:p w14:paraId="36F1E4B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 an authorized:</w:t>
      </w:r>
    </w:p>
    <w:p w14:paraId="78DF06F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Training identity configuration</w:t>
      </w:r>
    </w:p>
    <w:p w14:paraId="1F1AC8B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to demonstrate authenticated Contact behavior.</w:t>
      </w:r>
    </w:p>
    <w:p w14:paraId="6193A52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962386E">
          <v:rect id="_x0000_i4127" style="width:0;height:1.5pt" o:hralign="center" o:hrstd="t" o:hr="t" fillcolor="#a0a0a0" stroked="f"/>
        </w:pict>
      </w:r>
    </w:p>
    <w:p w14:paraId="783355E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190. Important</w:t>
      </w:r>
    </w:p>
    <w:p w14:paraId="64737A7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Do not weaken site security just because:</w:t>
      </w:r>
    </w:p>
    <w:p w14:paraId="3D2E620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Identity configuration takes more work.</w:t>
      </w:r>
    </w:p>
    <w:p w14:paraId="377379D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Production identity architecture must be designed intentionally.</w:t>
      </w:r>
    </w:p>
    <w:p w14:paraId="6416EC8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81BD882">
          <v:rect id="_x0000_i4128" style="width:0;height:1.5pt" o:hralign="center" o:hrstd="t" o:hr="t" fillcolor="#a0a0a0" stroked="f"/>
        </w:pict>
      </w:r>
    </w:p>
    <w:p w14:paraId="5E7CB75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AT — CONTACT RECORD</w:t>
      </w:r>
    </w:p>
    <w:p w14:paraId="71920BD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191. Sign In</w:t>
      </w:r>
    </w:p>
    <w:p w14:paraId="0ADE5B9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After successful registration/sign-in:</w:t>
      </w:r>
    </w:p>
    <w:p w14:paraId="0F6D0AE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associates the site user with:</w:t>
      </w:r>
    </w:p>
    <w:p w14:paraId="6546E46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Contact</w:t>
      </w:r>
    </w:p>
    <w:p w14:paraId="6BB42F2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 Dataverse.</w:t>
      </w:r>
    </w:p>
    <w:p w14:paraId="7A8119A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F4DD980">
          <v:rect id="_x0000_i4129" style="width:0;height:1.5pt" o:hralign="center" o:hrstd="t" o:hr="t" fillcolor="#a0a0a0" stroked="f"/>
        </w:pict>
      </w:r>
    </w:p>
    <w:p w14:paraId="45C1B72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192. Example</w:t>
      </w:r>
    </w:p>
    <w:p w14:paraId="339CB99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</w:t>
      </w:r>
    </w:p>
    <w:p w14:paraId="1E8804C9" w14:textId="77777777" w:rsidR="0025173D" w:rsidRPr="0025173D" w:rsidRDefault="0025173D" w:rsidP="0025173D">
      <w:pPr>
        <w:rPr>
          <w:sz w:val="32"/>
          <w:szCs w:val="32"/>
        </w:rPr>
      </w:pPr>
    </w:p>
    <w:p w14:paraId="632C585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Full Name:</w:t>
      </w:r>
    </w:p>
    <w:p w14:paraId="3745690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Sara Vendor</w:t>
      </w:r>
    </w:p>
    <w:p w14:paraId="7CDB1B90" w14:textId="77777777" w:rsidR="0025173D" w:rsidRPr="0025173D" w:rsidRDefault="0025173D" w:rsidP="0025173D">
      <w:pPr>
        <w:rPr>
          <w:sz w:val="32"/>
          <w:szCs w:val="32"/>
        </w:rPr>
      </w:pPr>
    </w:p>
    <w:p w14:paraId="7CBD645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Email:</w:t>
      </w:r>
    </w:p>
    <w:p w14:paraId="08BF2F5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sara@vendor.example</w:t>
      </w:r>
    </w:p>
    <w:p w14:paraId="2988702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89E0162">
          <v:rect id="_x0000_i4130" style="width:0;height:1.5pt" o:hralign="center" o:hrstd="t" o:hr="t" fillcolor="#a0a0a0" stroked="f"/>
        </w:pict>
      </w:r>
    </w:p>
    <w:p w14:paraId="7242730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193. Then</w:t>
      </w:r>
    </w:p>
    <w:p w14:paraId="7A44F4D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Vendor Application:</w:t>
      </w:r>
    </w:p>
    <w:p w14:paraId="4270E53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Name:</w:t>
      </w:r>
    </w:p>
    <w:p w14:paraId="00157EF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Apex Technology Solutions</w:t>
      </w:r>
    </w:p>
    <w:p w14:paraId="53B48E5D" w14:textId="77777777" w:rsidR="0025173D" w:rsidRPr="0025173D" w:rsidRDefault="0025173D" w:rsidP="0025173D">
      <w:pPr>
        <w:rPr>
          <w:sz w:val="32"/>
          <w:szCs w:val="32"/>
        </w:rPr>
      </w:pPr>
    </w:p>
    <w:p w14:paraId="50C66E5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Applicant Contact:</w:t>
      </w:r>
    </w:p>
    <w:p w14:paraId="6782C31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Sara Vendor</w:t>
      </w:r>
    </w:p>
    <w:p w14:paraId="1E82FC8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0A7C613">
          <v:rect id="_x0000_i4131" style="width:0;height:1.5pt" o:hralign="center" o:hrstd="t" o:hr="t" fillcolor="#a0a0a0" stroked="f"/>
        </w:pict>
      </w:r>
    </w:p>
    <w:p w14:paraId="221EC99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194. Relationship Enables</w:t>
      </w:r>
    </w:p>
    <w:p w14:paraId="1227A98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Sara</w:t>
      </w:r>
    </w:p>
    <w:p w14:paraId="16A052F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→</w:t>
      </w:r>
    </w:p>
    <w:p w14:paraId="1F9B0E1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Apex Application</w:t>
      </w:r>
    </w:p>
    <w:p w14:paraId="1A79669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F668697">
          <v:rect id="_x0000_i4132" style="width:0;height:1.5pt" o:hralign="center" o:hrstd="t" o:hr="t" fillcolor="#a0a0a0" stroked="f"/>
        </w:pict>
      </w:r>
    </w:p>
    <w:p w14:paraId="3E60C86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AU — UNIQUE EMAIL AWARENESS</w:t>
      </w:r>
    </w:p>
    <w:p w14:paraId="21F5F23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195. Authentication Data Quality</w:t>
      </w:r>
    </w:p>
    <w:p w14:paraId="7358E73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Site Contact email identity must be:</w:t>
      </w:r>
    </w:p>
    <w:p w14:paraId="34AA0EC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Managed carefully.</w:t>
      </w:r>
    </w:p>
    <w:p w14:paraId="7B05C95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Duplicate Contact records with the same email can cause:</w:t>
      </w:r>
    </w:p>
    <w:p w14:paraId="2809579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Authentication problems.</w:t>
      </w:r>
    </w:p>
    <w:p w14:paraId="0972C93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B4637D4">
          <v:rect id="_x0000_i4133" style="width:0;height:1.5pt" o:hralign="center" o:hrstd="t" o:hr="t" fillcolor="#a0a0a0" stroked="f"/>
        </w:pict>
      </w:r>
    </w:p>
    <w:p w14:paraId="139E697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196. Production Lesson</w:t>
      </w:r>
    </w:p>
    <w:p w14:paraId="3F4111A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 creation/integration needs:</w:t>
      </w:r>
    </w:p>
    <w:p w14:paraId="3E4F5DE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Data-quality rules.</w:t>
      </w:r>
    </w:p>
    <w:p w14:paraId="05D25B2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External identity is not just:</w:t>
      </w:r>
    </w:p>
    <w:p w14:paraId="71FEF69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 login screen.</w:t>
      </w:r>
    </w:p>
    <w:p w14:paraId="5D4838B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It affects:</w:t>
      </w:r>
    </w:p>
    <w:p w14:paraId="36B456D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 records.</w:t>
      </w:r>
    </w:p>
    <w:p w14:paraId="3F743CD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FD8B7AD">
          <v:rect id="_x0000_i4134" style="width:0;height:1.5pt" o:hralign="center" o:hrstd="t" o:hr="t" fillcolor="#a0a0a0" stroked="f"/>
        </w:pict>
      </w:r>
    </w:p>
    <w:p w14:paraId="694EC99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AV — TEST REGISTRATION</w:t>
      </w:r>
    </w:p>
    <w:p w14:paraId="0E9781C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197. Preview Site</w:t>
      </w:r>
    </w:p>
    <w:p w14:paraId="6559F79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Select:</w:t>
      </w:r>
    </w:p>
    <w:p w14:paraId="477D6A2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Preview.</w:t>
      </w:r>
    </w:p>
    <w:p w14:paraId="315F0AE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Test:</w:t>
      </w:r>
    </w:p>
    <w:p w14:paraId="26320F7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Desktop.</w:t>
      </w:r>
    </w:p>
    <w:p w14:paraId="69892AD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80B44C3">
          <v:rect id="_x0000_i4135" style="width:0;height:1.5pt" o:hralign="center" o:hrstd="t" o:hr="t" fillcolor="#a0a0a0" stroked="f"/>
        </w:pict>
      </w:r>
    </w:p>
    <w:p w14:paraId="4E3E552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198. Sign In</w:t>
      </w:r>
    </w:p>
    <w:p w14:paraId="4856609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Use:</w:t>
      </w:r>
    </w:p>
    <w:p w14:paraId="34C5228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Training authenticated user.</w:t>
      </w:r>
    </w:p>
    <w:p w14:paraId="09CA776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359A94E">
          <v:rect id="_x0000_i4136" style="width:0;height:1.5pt" o:hralign="center" o:hrstd="t" o:hr="t" fillcolor="#a0a0a0" stroked="f"/>
        </w:pict>
      </w:r>
    </w:p>
    <w:p w14:paraId="3754570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199. Open</w:t>
      </w:r>
    </w:p>
    <w:p w14:paraId="399B9DD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Register as Vendor.</w:t>
      </w:r>
    </w:p>
    <w:p w14:paraId="2203AD2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1C10594">
          <v:rect id="_x0000_i4137" style="width:0;height:1.5pt" o:hralign="center" o:hrstd="t" o:hr="t" fillcolor="#a0a0a0" stroked="f"/>
        </w:pict>
      </w:r>
    </w:p>
    <w:p w14:paraId="0215AB4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200. Enter Example</w:t>
      </w:r>
    </w:p>
    <w:p w14:paraId="14585F9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Name:</w:t>
      </w:r>
    </w:p>
    <w:p w14:paraId="1D570DE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Apex Technology Solutions</w:t>
      </w:r>
    </w:p>
    <w:p w14:paraId="2FBE1C2F" w14:textId="77777777" w:rsidR="0025173D" w:rsidRPr="0025173D" w:rsidRDefault="0025173D" w:rsidP="0025173D">
      <w:pPr>
        <w:rPr>
          <w:sz w:val="32"/>
          <w:szCs w:val="32"/>
        </w:rPr>
      </w:pPr>
    </w:p>
    <w:p w14:paraId="2B4BFDC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Legal Business Name:</w:t>
      </w:r>
    </w:p>
    <w:p w14:paraId="1D54B3A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Apex Technology Solutions PLC</w:t>
      </w:r>
    </w:p>
    <w:p w14:paraId="557D1C7B" w14:textId="77777777" w:rsidR="0025173D" w:rsidRPr="0025173D" w:rsidRDefault="0025173D" w:rsidP="0025173D">
      <w:pPr>
        <w:rPr>
          <w:sz w:val="32"/>
          <w:szCs w:val="32"/>
        </w:rPr>
      </w:pPr>
    </w:p>
    <w:p w14:paraId="3BBA7C7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Registration Number:</w:t>
      </w:r>
    </w:p>
    <w:p w14:paraId="7C45BCA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REG-84722</w:t>
      </w:r>
    </w:p>
    <w:p w14:paraId="1A62D07F" w14:textId="77777777" w:rsidR="0025173D" w:rsidRPr="0025173D" w:rsidRDefault="0025173D" w:rsidP="0025173D">
      <w:pPr>
        <w:rPr>
          <w:sz w:val="32"/>
          <w:szCs w:val="32"/>
        </w:rPr>
      </w:pPr>
    </w:p>
    <w:p w14:paraId="5BE567C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Tax Identification Number:</w:t>
      </w:r>
    </w:p>
    <w:p w14:paraId="0ACB671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TIN-938201</w:t>
      </w:r>
    </w:p>
    <w:p w14:paraId="383E5B09" w14:textId="77777777" w:rsidR="0025173D" w:rsidRPr="0025173D" w:rsidRDefault="0025173D" w:rsidP="0025173D">
      <w:pPr>
        <w:rPr>
          <w:sz w:val="32"/>
          <w:szCs w:val="32"/>
        </w:rPr>
      </w:pPr>
    </w:p>
    <w:p w14:paraId="4B3729E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Email:</w:t>
      </w:r>
    </w:p>
    <w:p w14:paraId="1E4F879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procurement@apex.example</w:t>
      </w:r>
    </w:p>
    <w:p w14:paraId="6C12862C" w14:textId="77777777" w:rsidR="0025173D" w:rsidRPr="0025173D" w:rsidRDefault="0025173D" w:rsidP="0025173D">
      <w:pPr>
        <w:rPr>
          <w:sz w:val="32"/>
          <w:szCs w:val="32"/>
        </w:rPr>
      </w:pPr>
    </w:p>
    <w:p w14:paraId="1DB234A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Phone:</w:t>
      </w:r>
    </w:p>
    <w:p w14:paraId="589ACF7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+251 900 000 000</w:t>
      </w:r>
    </w:p>
    <w:p w14:paraId="46152E04" w14:textId="77777777" w:rsidR="0025173D" w:rsidRPr="0025173D" w:rsidRDefault="0025173D" w:rsidP="0025173D">
      <w:pPr>
        <w:rPr>
          <w:sz w:val="32"/>
          <w:szCs w:val="32"/>
        </w:rPr>
      </w:pPr>
    </w:p>
    <w:p w14:paraId="359334F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City:</w:t>
      </w:r>
    </w:p>
    <w:p w14:paraId="6B645FB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Addis Ababa</w:t>
      </w:r>
    </w:p>
    <w:p w14:paraId="04B9DEB5" w14:textId="77777777" w:rsidR="0025173D" w:rsidRPr="0025173D" w:rsidRDefault="0025173D" w:rsidP="0025173D">
      <w:pPr>
        <w:rPr>
          <w:sz w:val="32"/>
          <w:szCs w:val="32"/>
        </w:rPr>
      </w:pPr>
    </w:p>
    <w:p w14:paraId="69A181C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Country:</w:t>
      </w:r>
    </w:p>
    <w:p w14:paraId="73FC4F5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Ethiopia</w:t>
      </w:r>
    </w:p>
    <w:p w14:paraId="317D72BC" w14:textId="77777777" w:rsidR="0025173D" w:rsidRPr="0025173D" w:rsidRDefault="0025173D" w:rsidP="0025173D">
      <w:pPr>
        <w:rPr>
          <w:sz w:val="32"/>
          <w:szCs w:val="32"/>
        </w:rPr>
      </w:pPr>
    </w:p>
    <w:p w14:paraId="34A768F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Category:</w:t>
      </w:r>
    </w:p>
    <w:p w14:paraId="1571CCC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IT &amp; Technology</w:t>
      </w:r>
    </w:p>
    <w:p w14:paraId="49CAB9DA" w14:textId="77777777" w:rsidR="0025173D" w:rsidRPr="0025173D" w:rsidRDefault="0025173D" w:rsidP="0025173D">
      <w:pPr>
        <w:rPr>
          <w:sz w:val="32"/>
          <w:szCs w:val="32"/>
        </w:rPr>
      </w:pPr>
    </w:p>
    <w:p w14:paraId="0148B0D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Years in Business:</w:t>
      </w:r>
    </w:p>
    <w:p w14:paraId="5CB42CD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6</w:t>
      </w:r>
    </w:p>
    <w:p w14:paraId="07296265" w14:textId="77777777" w:rsidR="0025173D" w:rsidRPr="0025173D" w:rsidRDefault="0025173D" w:rsidP="0025173D">
      <w:pPr>
        <w:rPr>
          <w:sz w:val="32"/>
          <w:szCs w:val="32"/>
        </w:rPr>
      </w:pPr>
    </w:p>
    <w:p w14:paraId="59B0684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Company Description:</w:t>
      </w:r>
    </w:p>
    <w:p w14:paraId="5F9E20D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Enterprise technology and IT support services.</w:t>
      </w:r>
    </w:p>
    <w:p w14:paraId="505FEF1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Use:</w:t>
      </w:r>
    </w:p>
    <w:p w14:paraId="0B651F2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Non-production training data.</w:t>
      </w:r>
    </w:p>
    <w:p w14:paraId="4168D90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4FFDC5A">
          <v:rect id="_x0000_i4138" style="width:0;height:1.5pt" o:hralign="center" o:hrstd="t" o:hr="t" fillcolor="#a0a0a0" stroked="f"/>
        </w:pict>
      </w:r>
    </w:p>
    <w:p w14:paraId="6E5BEFA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201. Submit</w:t>
      </w:r>
    </w:p>
    <w:p w14:paraId="58051C3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Expected:</w:t>
      </w:r>
    </w:p>
    <w:p w14:paraId="5718B90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Success message.</w:t>
      </w:r>
    </w:p>
    <w:p w14:paraId="6A7E56B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6B53D83">
          <v:rect id="_x0000_i4139" style="width:0;height:1.5pt" o:hralign="center" o:hrstd="t" o:hr="t" fillcolor="#a0a0a0" stroked="f"/>
        </w:pict>
      </w:r>
    </w:p>
    <w:p w14:paraId="0BD0C3C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202. Verify Dataverse</w:t>
      </w:r>
    </w:p>
    <w:p w14:paraId="62F29BD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Open:</w:t>
      </w:r>
    </w:p>
    <w:p w14:paraId="1050F04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Application table.</w:t>
      </w:r>
    </w:p>
    <w:p w14:paraId="0C1DB81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Verify new record.</w:t>
      </w:r>
    </w:p>
    <w:p w14:paraId="6B2C395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205BC1C">
          <v:rect id="_x0000_i4140" style="width:0;height:1.5pt" o:hralign="center" o:hrstd="t" o:hr="t" fillcolor="#a0a0a0" stroked="f"/>
        </w:pict>
      </w:r>
    </w:p>
    <w:p w14:paraId="1A9FFF5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203. Check</w:t>
      </w:r>
    </w:p>
    <w:p w14:paraId="0714874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Application Number:</w:t>
      </w:r>
    </w:p>
    <w:p w14:paraId="399759C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Generated</w:t>
      </w:r>
    </w:p>
    <w:p w14:paraId="7E5B3792" w14:textId="77777777" w:rsidR="0025173D" w:rsidRPr="0025173D" w:rsidRDefault="0025173D" w:rsidP="0025173D">
      <w:pPr>
        <w:rPr>
          <w:sz w:val="32"/>
          <w:szCs w:val="32"/>
        </w:rPr>
      </w:pPr>
    </w:p>
    <w:p w14:paraId="0C6FE2E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Status:</w:t>
      </w:r>
    </w:p>
    <w:p w14:paraId="3B60DCB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Submitted</w:t>
      </w:r>
    </w:p>
    <w:p w14:paraId="0DFF0FD3" w14:textId="77777777" w:rsidR="0025173D" w:rsidRPr="0025173D" w:rsidRDefault="0025173D" w:rsidP="0025173D">
      <w:pPr>
        <w:rPr>
          <w:sz w:val="32"/>
          <w:szCs w:val="32"/>
        </w:rPr>
      </w:pPr>
    </w:p>
    <w:p w14:paraId="0D0EDAD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Submitted On:</w:t>
      </w:r>
    </w:p>
    <w:p w14:paraId="0DEEEF2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Populated</w:t>
      </w:r>
    </w:p>
    <w:p w14:paraId="2259A514" w14:textId="77777777" w:rsidR="0025173D" w:rsidRPr="0025173D" w:rsidRDefault="0025173D" w:rsidP="0025173D">
      <w:pPr>
        <w:rPr>
          <w:sz w:val="32"/>
          <w:szCs w:val="32"/>
        </w:rPr>
      </w:pPr>
    </w:p>
    <w:p w14:paraId="641EB80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Applicant Contact:</w:t>
      </w:r>
    </w:p>
    <w:p w14:paraId="09877EA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Current portal user</w:t>
      </w:r>
    </w:p>
    <w:p w14:paraId="2E127B6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10E38D7">
          <v:rect id="_x0000_i4141" style="width:0;height:1.5pt" o:hralign="center" o:hrstd="t" o:hr="t" fillcolor="#a0a0a0" stroked="f"/>
        </w:pict>
      </w:r>
    </w:p>
    <w:p w14:paraId="1615C54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AW — TEST MY APPLICATIONS</w:t>
      </w:r>
    </w:p>
    <w:p w14:paraId="5C3D6BD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204. Open</w:t>
      </w:r>
    </w:p>
    <w:p w14:paraId="3B5DE78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My Applications.</w:t>
      </w:r>
    </w:p>
    <w:p w14:paraId="1C88CFA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Expected:</w:t>
      </w:r>
    </w:p>
    <w:p w14:paraId="47934C2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VEN-000001</w:t>
      </w:r>
    </w:p>
    <w:p w14:paraId="78DD5220" w14:textId="77777777" w:rsidR="0025173D" w:rsidRPr="0025173D" w:rsidRDefault="0025173D" w:rsidP="0025173D">
      <w:pPr>
        <w:rPr>
          <w:sz w:val="32"/>
          <w:szCs w:val="32"/>
        </w:rPr>
      </w:pPr>
    </w:p>
    <w:p w14:paraId="5DA48D4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Apex Technology Solutions</w:t>
      </w:r>
    </w:p>
    <w:p w14:paraId="0CCD0682" w14:textId="77777777" w:rsidR="0025173D" w:rsidRPr="0025173D" w:rsidRDefault="0025173D" w:rsidP="0025173D">
      <w:pPr>
        <w:rPr>
          <w:sz w:val="32"/>
          <w:szCs w:val="32"/>
        </w:rPr>
      </w:pPr>
    </w:p>
    <w:p w14:paraId="307F6CA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IT &amp; Technology</w:t>
      </w:r>
    </w:p>
    <w:p w14:paraId="23787B85" w14:textId="77777777" w:rsidR="0025173D" w:rsidRPr="0025173D" w:rsidRDefault="0025173D" w:rsidP="0025173D">
      <w:pPr>
        <w:rPr>
          <w:sz w:val="32"/>
          <w:szCs w:val="32"/>
        </w:rPr>
      </w:pPr>
    </w:p>
    <w:p w14:paraId="602754E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Submitted</w:t>
      </w:r>
    </w:p>
    <w:p w14:paraId="5FF1664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29A77290">
          <v:rect id="_x0000_i4142" style="width:0;height:1.5pt" o:hralign="center" o:hrstd="t" o:hr="t" fillcolor="#a0a0a0" stroked="f"/>
        </w:pict>
      </w:r>
    </w:p>
    <w:p w14:paraId="4AEE9B3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205. Security Expectation</w:t>
      </w:r>
    </w:p>
    <w:p w14:paraId="3EC6A2B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Authenticated Vendor should see:</w:t>
      </w:r>
    </w:p>
    <w:p w14:paraId="655D36B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Their related applications.</w:t>
      </w:r>
    </w:p>
    <w:p w14:paraId="440934C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Not:</w:t>
      </w:r>
    </w:p>
    <w:p w14:paraId="303B249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Every Vendor's application.</w:t>
      </w:r>
    </w:p>
    <w:p w14:paraId="67F699D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7E2CBB7">
          <v:rect id="_x0000_i4143" style="width:0;height:1.5pt" o:hralign="center" o:hrstd="t" o:hr="t" fillcolor="#a0a0a0" stroked="f"/>
        </w:pict>
      </w:r>
    </w:p>
    <w:p w14:paraId="7A783AF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AX — TWO-USER SECURITY TEST</w:t>
      </w:r>
    </w:p>
    <w:p w14:paraId="717B3DF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206. Vendor A</w:t>
      </w:r>
    </w:p>
    <w:p w14:paraId="20043E8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Contact:</w:t>
      </w:r>
    </w:p>
    <w:p w14:paraId="5DDEFA1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Sara Vendor</w:t>
      </w:r>
    </w:p>
    <w:p w14:paraId="4E2CF74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Application:</w:t>
      </w:r>
    </w:p>
    <w:p w14:paraId="2E1858F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Apex Technology Solutions</w:t>
      </w:r>
    </w:p>
    <w:p w14:paraId="77197EE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2ADF74E">
          <v:rect id="_x0000_i4144" style="width:0;height:1.5pt" o:hralign="center" o:hrstd="t" o:hr="t" fillcolor="#a0a0a0" stroked="f"/>
        </w:pict>
      </w:r>
    </w:p>
    <w:p w14:paraId="2825495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207. Vendor B</w:t>
      </w:r>
    </w:p>
    <w:p w14:paraId="397B731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Contact:</w:t>
      </w:r>
    </w:p>
    <w:p w14:paraId="4FFADCB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Daniel Vendor</w:t>
      </w:r>
    </w:p>
    <w:p w14:paraId="65F274D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Application:</w:t>
      </w:r>
    </w:p>
    <w:p w14:paraId="2179D29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Blue Nile Logistics</w:t>
      </w:r>
    </w:p>
    <w:p w14:paraId="5991E82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6F564A6">
          <v:rect id="_x0000_i4145" style="width:0;height:1.5pt" o:hralign="center" o:hrstd="t" o:hr="t" fillcolor="#a0a0a0" stroked="f"/>
        </w:pict>
      </w:r>
    </w:p>
    <w:p w14:paraId="4D847B4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208. Sara Signs In</w:t>
      </w:r>
    </w:p>
    <w:p w14:paraId="6E79714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Expected:</w:t>
      </w:r>
    </w:p>
    <w:p w14:paraId="43FCD7D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Apex Technology Solutions</w:t>
      </w:r>
    </w:p>
    <w:p w14:paraId="55F11B8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visible.</w:t>
      </w:r>
    </w:p>
    <w:p w14:paraId="1DBB2F9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F22EAC7">
          <v:rect id="_x0000_i4146" style="width:0;height:1.5pt" o:hralign="center" o:hrstd="t" o:hr="t" fillcolor="#a0a0a0" stroked="f"/>
        </w:pict>
      </w:r>
    </w:p>
    <w:p w14:paraId="311D8A4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209. Sara Should Not See</w:t>
      </w:r>
    </w:p>
    <w:p w14:paraId="554D7D4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Blue Nile Logistics.</w:t>
      </w:r>
    </w:p>
    <w:p w14:paraId="18CC30A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995B027">
          <v:rect id="_x0000_i4147" style="width:0;height:1.5pt" o:hralign="center" o:hrstd="t" o:hr="t" fillcolor="#a0a0a0" stroked="f"/>
        </w:pict>
      </w:r>
    </w:p>
    <w:p w14:paraId="6C73A6B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210. Daniel Signs In</w:t>
      </w:r>
    </w:p>
    <w:p w14:paraId="2BD0E80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Expected:</w:t>
      </w:r>
    </w:p>
    <w:p w14:paraId="0862D52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Blue Nile Logistics</w:t>
      </w:r>
    </w:p>
    <w:p w14:paraId="5298D76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visible.</w:t>
      </w:r>
    </w:p>
    <w:p w14:paraId="4C8C126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Not:</w:t>
      </w:r>
    </w:p>
    <w:p w14:paraId="34AC16E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Apex.</w:t>
      </w:r>
    </w:p>
    <w:p w14:paraId="48F64E1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E93BC88">
          <v:rect id="_x0000_i4148" style="width:0;height:1.5pt" o:hralign="center" o:hrstd="t" o:hr="t" fillcolor="#a0a0a0" stroked="f"/>
        </w:pict>
      </w:r>
    </w:p>
    <w:p w14:paraId="2C1EA37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211. This Is the Critical Portal Test</w:t>
      </w:r>
    </w:p>
    <w:p w14:paraId="2E7207A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Not:</w:t>
      </w:r>
    </w:p>
    <w:p w14:paraId="679BD84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Does the list load?</w:t>
      </w:r>
    </w:p>
    <w:p w14:paraId="60C4CA0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But:</w:t>
      </w:r>
    </w:p>
    <w:p w14:paraId="788724C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Does each user see only what they're authorized to see?</w:t>
      </w:r>
    </w:p>
    <w:p w14:paraId="739B46B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4B48A9D">
          <v:rect id="_x0000_i4149" style="width:0;height:1.5pt" o:hralign="center" o:hrstd="t" o:hr="t" fillcolor="#a0a0a0" stroked="f"/>
        </w:pict>
      </w:r>
    </w:p>
    <w:p w14:paraId="26F441D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AY — CREATE APPLICATION DETAILS PAGE</w:t>
      </w:r>
    </w:p>
    <w:p w14:paraId="038E452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212. Optional Day 21</w:t>
      </w:r>
    </w:p>
    <w:p w14:paraId="03FF823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 page:</w:t>
      </w:r>
    </w:p>
    <w:p w14:paraId="7C32854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Application Details</w:t>
      </w:r>
    </w:p>
    <w:p w14:paraId="392F580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Use:</w:t>
      </w:r>
    </w:p>
    <w:p w14:paraId="68509B3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Read-only Form</w:t>
      </w:r>
    </w:p>
    <w:p w14:paraId="77609B2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Vendor Application.</w:t>
      </w:r>
    </w:p>
    <w:p w14:paraId="502CE3C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D36A7BC">
          <v:rect id="_x0000_i4150" style="width:0;height:1.5pt" o:hralign="center" o:hrstd="t" o:hr="t" fillcolor="#a0a0a0" stroked="f"/>
        </w:pict>
      </w:r>
    </w:p>
    <w:p w14:paraId="652B6DE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213. Fields</w:t>
      </w:r>
    </w:p>
    <w:p w14:paraId="4E245FF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Display:</w:t>
      </w:r>
    </w:p>
    <w:p w14:paraId="64820B7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Application Number</w:t>
      </w:r>
    </w:p>
    <w:p w14:paraId="6BFE259F" w14:textId="77777777" w:rsidR="0025173D" w:rsidRPr="0025173D" w:rsidRDefault="0025173D" w:rsidP="0025173D">
      <w:pPr>
        <w:rPr>
          <w:sz w:val="32"/>
          <w:szCs w:val="32"/>
        </w:rPr>
      </w:pPr>
    </w:p>
    <w:p w14:paraId="0FF645B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Name</w:t>
      </w:r>
    </w:p>
    <w:p w14:paraId="75DD482E" w14:textId="77777777" w:rsidR="0025173D" w:rsidRPr="0025173D" w:rsidRDefault="0025173D" w:rsidP="0025173D">
      <w:pPr>
        <w:rPr>
          <w:sz w:val="32"/>
          <w:szCs w:val="32"/>
        </w:rPr>
      </w:pPr>
    </w:p>
    <w:p w14:paraId="4527109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Category</w:t>
      </w:r>
    </w:p>
    <w:p w14:paraId="06B41859" w14:textId="77777777" w:rsidR="0025173D" w:rsidRPr="0025173D" w:rsidRDefault="0025173D" w:rsidP="0025173D">
      <w:pPr>
        <w:rPr>
          <w:sz w:val="32"/>
          <w:szCs w:val="32"/>
        </w:rPr>
      </w:pPr>
    </w:p>
    <w:p w14:paraId="4616B73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Status</w:t>
      </w:r>
    </w:p>
    <w:p w14:paraId="7080A61A" w14:textId="77777777" w:rsidR="0025173D" w:rsidRPr="0025173D" w:rsidRDefault="0025173D" w:rsidP="0025173D">
      <w:pPr>
        <w:rPr>
          <w:sz w:val="32"/>
          <w:szCs w:val="32"/>
        </w:rPr>
      </w:pPr>
    </w:p>
    <w:p w14:paraId="127138D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Submitted On</w:t>
      </w:r>
    </w:p>
    <w:p w14:paraId="1C9D900E" w14:textId="77777777" w:rsidR="0025173D" w:rsidRPr="0025173D" w:rsidRDefault="0025173D" w:rsidP="0025173D">
      <w:pPr>
        <w:rPr>
          <w:sz w:val="32"/>
          <w:szCs w:val="32"/>
        </w:rPr>
      </w:pPr>
    </w:p>
    <w:p w14:paraId="63AC32A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Company Description</w:t>
      </w:r>
    </w:p>
    <w:p w14:paraId="60208BD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4CDDD6B">
          <v:rect id="_x0000_i4151" style="width:0;height:1.5pt" o:hralign="center" o:hrstd="t" o:hr="t" fillcolor="#a0a0a0" stroked="f"/>
        </w:pict>
      </w:r>
    </w:p>
    <w:p w14:paraId="5BA14FA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214. Do Not Display</w:t>
      </w:r>
    </w:p>
    <w:p w14:paraId="567AB63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Internal Review Comments</w:t>
      </w:r>
    </w:p>
    <w:p w14:paraId="3CADBE1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unless business/security requirements explicitly allow it.</w:t>
      </w:r>
    </w:p>
    <w:p w14:paraId="70633FB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58B4311B">
          <v:rect id="_x0000_i4152" style="width:0;height:1.5pt" o:hralign="center" o:hrstd="t" o:hr="t" fillcolor="#a0a0a0" stroked="f"/>
        </w:pict>
      </w:r>
    </w:p>
    <w:p w14:paraId="2A903FE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215. List Action</w:t>
      </w:r>
    </w:p>
    <w:p w14:paraId="7AEF398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Configure a supported list/details action to open:</w:t>
      </w:r>
    </w:p>
    <w:p w14:paraId="467F095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Application Details</w:t>
      </w:r>
    </w:p>
    <w:p w14:paraId="1296676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selected record.</w:t>
      </w:r>
    </w:p>
    <w:p w14:paraId="2F09027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3CCAD7B">
          <v:rect id="_x0000_i4153" style="width:0;height:1.5pt" o:hralign="center" o:hrstd="t" o:hr="t" fillcolor="#a0a0a0" stroked="f"/>
        </w:pict>
      </w:r>
    </w:p>
    <w:p w14:paraId="07AFEC8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216. Security</w:t>
      </w:r>
    </w:p>
    <w:p w14:paraId="0312402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 details page still relies on:</w:t>
      </w:r>
    </w:p>
    <w:p w14:paraId="6E33DFB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Table Permission.</w:t>
      </w:r>
    </w:p>
    <w:p w14:paraId="571AA7F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user must not obtain another Vendor's data simply by changing:</w:t>
      </w:r>
    </w:p>
    <w:p w14:paraId="34AA343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Record ID in the URL.</w:t>
      </w:r>
    </w:p>
    <w:p w14:paraId="00A16C5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E2804E7">
          <v:rect id="_x0000_i4154" style="width:0;height:1.5pt" o:hralign="center" o:hrstd="t" o:hr="t" fillcolor="#a0a0a0" stroked="f"/>
        </w:pict>
      </w:r>
    </w:p>
    <w:p w14:paraId="4BC5D09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AZ — URL TAMPERING</w:t>
      </w:r>
    </w:p>
    <w:p w14:paraId="7EE1322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217. Security Test</w:t>
      </w:r>
    </w:p>
    <w:p w14:paraId="204D4DD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Suppose Vendor A's record URL contains an ID.</w:t>
      </w:r>
    </w:p>
    <w:p w14:paraId="50B11FE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User attempts to replace it with:</w:t>
      </w:r>
    </w:p>
    <w:p w14:paraId="3620D99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B record ID.</w:t>
      </w:r>
    </w:p>
    <w:p w14:paraId="25489AC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should happen?</w:t>
      </w:r>
    </w:p>
    <w:p w14:paraId="6D666FC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Access denied / record unavailable.</w:t>
      </w:r>
    </w:p>
    <w:p w14:paraId="0DDA001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050D4C1">
          <v:rect id="_x0000_i4155" style="width:0;height:1.5pt" o:hralign="center" o:hrstd="t" o:hr="t" fillcolor="#a0a0a0" stroked="f"/>
        </w:pict>
      </w:r>
    </w:p>
    <w:p w14:paraId="7F41C55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218. Why?</w:t>
      </w:r>
    </w:p>
    <w:p w14:paraId="193BD4A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Server-side:</w:t>
      </w:r>
    </w:p>
    <w:p w14:paraId="2758BF1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Table Permission</w:t>
      </w:r>
    </w:p>
    <w:p w14:paraId="12A79B5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must protect the record.</w:t>
      </w:r>
    </w:p>
    <w:p w14:paraId="42FF251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Not:</w:t>
      </w:r>
    </w:p>
    <w:p w14:paraId="513F681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Obscurity of URL.</w:t>
      </w:r>
    </w:p>
    <w:p w14:paraId="0889B1D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7FECADA">
          <v:rect id="_x0000_i4156" style="width:0;height:1.5pt" o:hralign="center" o:hrstd="t" o:hr="t" fillcolor="#a0a0a0" stroked="f"/>
        </w:pict>
      </w:r>
    </w:p>
    <w:p w14:paraId="257883B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BA — STYLING</w:t>
      </w:r>
    </w:p>
    <w:p w14:paraId="1B629C1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219. Open Styling Workspace</w:t>
      </w:r>
    </w:p>
    <w:p w14:paraId="310ADB3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Choose:</w:t>
      </w:r>
    </w:p>
    <w:p w14:paraId="0887F9E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Clean business theme.</w:t>
      </w:r>
    </w:p>
    <w:p w14:paraId="638A427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4B8E5C3">
          <v:rect id="_x0000_i4157" style="width:0;height:1.5pt" o:hralign="center" o:hrstd="t" o:hr="t" fillcolor="#a0a0a0" stroked="f"/>
        </w:pict>
      </w:r>
    </w:p>
    <w:p w14:paraId="4A23E61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220. Configure Consistently</w:t>
      </w:r>
    </w:p>
    <w:p w14:paraId="5E3F79B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Review:</w:t>
      </w:r>
    </w:p>
    <w:p w14:paraId="442D4E8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Primary color</w:t>
      </w:r>
    </w:p>
    <w:p w14:paraId="1929695B" w14:textId="77777777" w:rsidR="0025173D" w:rsidRPr="0025173D" w:rsidRDefault="0025173D" w:rsidP="0025173D">
      <w:pPr>
        <w:rPr>
          <w:sz w:val="32"/>
          <w:szCs w:val="32"/>
        </w:rPr>
      </w:pPr>
    </w:p>
    <w:p w14:paraId="64BB8E4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Secondary color</w:t>
      </w:r>
    </w:p>
    <w:p w14:paraId="0A4DA81D" w14:textId="77777777" w:rsidR="0025173D" w:rsidRPr="0025173D" w:rsidRDefault="0025173D" w:rsidP="0025173D">
      <w:pPr>
        <w:rPr>
          <w:sz w:val="32"/>
          <w:szCs w:val="32"/>
        </w:rPr>
      </w:pPr>
    </w:p>
    <w:p w14:paraId="6037191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Background</w:t>
      </w:r>
    </w:p>
    <w:p w14:paraId="3CCAFFF8" w14:textId="77777777" w:rsidR="0025173D" w:rsidRPr="0025173D" w:rsidRDefault="0025173D" w:rsidP="0025173D">
      <w:pPr>
        <w:rPr>
          <w:sz w:val="32"/>
          <w:szCs w:val="32"/>
        </w:rPr>
      </w:pPr>
    </w:p>
    <w:p w14:paraId="52CA9AC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Typography</w:t>
      </w:r>
    </w:p>
    <w:p w14:paraId="41A14572" w14:textId="77777777" w:rsidR="0025173D" w:rsidRPr="0025173D" w:rsidRDefault="0025173D" w:rsidP="0025173D">
      <w:pPr>
        <w:rPr>
          <w:sz w:val="32"/>
          <w:szCs w:val="32"/>
        </w:rPr>
      </w:pPr>
    </w:p>
    <w:p w14:paraId="62F20F3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Buttons</w:t>
      </w:r>
    </w:p>
    <w:p w14:paraId="7B3F756B" w14:textId="77777777" w:rsidR="0025173D" w:rsidRPr="0025173D" w:rsidRDefault="0025173D" w:rsidP="0025173D">
      <w:pPr>
        <w:rPr>
          <w:sz w:val="32"/>
          <w:szCs w:val="32"/>
        </w:rPr>
      </w:pPr>
    </w:p>
    <w:p w14:paraId="4C88770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Section spacing</w:t>
      </w:r>
    </w:p>
    <w:p w14:paraId="2A4BAD8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4533825">
          <v:rect id="_x0000_i4158" style="width:0;height:1.5pt" o:hralign="center" o:hrstd="t" o:hr="t" fillcolor="#a0a0a0" stroked="f"/>
        </w:pict>
      </w:r>
    </w:p>
    <w:p w14:paraId="344BCC6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221. Vendor Portal Design</w:t>
      </w:r>
    </w:p>
    <w:p w14:paraId="5AEE9C5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Aim for:</w:t>
      </w:r>
    </w:p>
    <w:p w14:paraId="0EF14DB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Professional</w:t>
      </w:r>
    </w:p>
    <w:p w14:paraId="5A3E31B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not:</w:t>
      </w:r>
    </w:p>
    <w:p w14:paraId="1F068FC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Overdecorated.</w:t>
      </w:r>
    </w:p>
    <w:p w14:paraId="59C68BA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Vendors need:</w:t>
      </w:r>
    </w:p>
    <w:p w14:paraId="30E84EA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Trust</w:t>
      </w:r>
    </w:p>
    <w:p w14:paraId="5B1E0CFF" w14:textId="77777777" w:rsidR="0025173D" w:rsidRPr="0025173D" w:rsidRDefault="0025173D" w:rsidP="0025173D">
      <w:pPr>
        <w:rPr>
          <w:sz w:val="32"/>
          <w:szCs w:val="32"/>
        </w:rPr>
      </w:pPr>
    </w:p>
    <w:p w14:paraId="2AE5728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Clarity</w:t>
      </w:r>
    </w:p>
    <w:p w14:paraId="3F682B84" w14:textId="77777777" w:rsidR="0025173D" w:rsidRPr="0025173D" w:rsidRDefault="0025173D" w:rsidP="0025173D">
      <w:pPr>
        <w:rPr>
          <w:sz w:val="32"/>
          <w:szCs w:val="32"/>
        </w:rPr>
      </w:pPr>
    </w:p>
    <w:p w14:paraId="1A5A4BC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Simple registration</w:t>
      </w:r>
    </w:p>
    <w:p w14:paraId="151B0A69" w14:textId="77777777" w:rsidR="0025173D" w:rsidRPr="0025173D" w:rsidRDefault="0025173D" w:rsidP="0025173D">
      <w:pPr>
        <w:rPr>
          <w:sz w:val="32"/>
          <w:szCs w:val="32"/>
        </w:rPr>
      </w:pPr>
    </w:p>
    <w:p w14:paraId="496B193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Clear status</w:t>
      </w:r>
    </w:p>
    <w:p w14:paraId="2CB2256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79D8FCC">
          <v:rect id="_x0000_i4159" style="width:0;height:1.5pt" o:hralign="center" o:hrstd="t" o:hr="t" fillcolor="#a0a0a0" stroked="f"/>
        </w:pict>
      </w:r>
    </w:p>
    <w:p w14:paraId="49508CA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BB — RESPONSIVE DESIGN</w:t>
      </w:r>
    </w:p>
    <w:p w14:paraId="3231703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222. Test</w:t>
      </w:r>
    </w:p>
    <w:p w14:paraId="2DA9A2C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Desktop.</w:t>
      </w:r>
    </w:p>
    <w:p w14:paraId="5FD66EC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Tablet where available.</w:t>
      </w:r>
    </w:p>
    <w:p w14:paraId="4063C06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Mobile.</w:t>
      </w:r>
    </w:p>
    <w:p w14:paraId="4DD7E9A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52A27354">
          <v:rect id="_x0000_i4160" style="width:0;height:1.5pt" o:hralign="center" o:hrstd="t" o:hr="t" fillcolor="#a0a0a0" stroked="f"/>
        </w:pict>
      </w:r>
    </w:p>
    <w:p w14:paraId="6F2CAB0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223. Registration Form</w:t>
      </w:r>
    </w:p>
    <w:p w14:paraId="1FA9035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Ensure fields:</w:t>
      </w:r>
    </w:p>
    <w:p w14:paraId="31F18FB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Don't overflow.</w:t>
      </w:r>
    </w:p>
    <w:p w14:paraId="1B24714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D2F3EC6">
          <v:rect id="_x0000_i4161" style="width:0;height:1.5pt" o:hralign="center" o:hrstd="t" o:hr="t" fillcolor="#a0a0a0" stroked="f"/>
        </w:pict>
      </w:r>
    </w:p>
    <w:p w14:paraId="6019561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224. Mobile</w:t>
      </w:r>
    </w:p>
    <w:p w14:paraId="47080F1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Avoid putting too many fields:</w:t>
      </w:r>
    </w:p>
    <w:p w14:paraId="1B37A65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Side-by-side.</w:t>
      </w:r>
    </w:p>
    <w:p w14:paraId="40F45DC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Mobile forms should remain:</w:t>
      </w:r>
    </w:p>
    <w:p w14:paraId="79BE416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Easy to complete.</w:t>
      </w:r>
    </w:p>
    <w:p w14:paraId="12E1044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88802ED">
          <v:rect id="_x0000_i4162" style="width:0;height:1.5pt" o:hralign="center" o:hrstd="t" o:hr="t" fillcolor="#a0a0a0" stroked="f"/>
        </w:pict>
      </w:r>
    </w:p>
    <w:p w14:paraId="5D6D360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225. Long Form Problem</w:t>
      </w:r>
    </w:p>
    <w:p w14:paraId="41BDE95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Our Vendor Registration contains many fields.</w:t>
      </w:r>
    </w:p>
    <w:p w14:paraId="2DAE20D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Potential enhancement:</w:t>
      </w:r>
    </w:p>
    <w:p w14:paraId="0C2F080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Multistep Form.</w:t>
      </w:r>
    </w:p>
    <w:p w14:paraId="03542DF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4E5257F">
          <v:rect id="_x0000_i4163" style="width:0;height:1.5pt" o:hralign="center" o:hrstd="t" o:hr="t" fillcolor="#a0a0a0" stroked="f"/>
        </w:pict>
      </w:r>
    </w:p>
    <w:p w14:paraId="4F75324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BC — MULTISTEP FORM PREVIEW</w:t>
      </w:r>
    </w:p>
    <w:p w14:paraId="5E15BE4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226. Instead of</w:t>
      </w:r>
    </w:p>
    <w:p w14:paraId="0332AD4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20 fields</w:t>
      </w:r>
    </w:p>
    <w:p w14:paraId="4A2D2DD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on</w:t>
      </w:r>
    </w:p>
    <w:p w14:paraId="424476C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one long page</w:t>
      </w:r>
    </w:p>
    <w:p w14:paraId="578DDA2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 could use:</w:t>
      </w:r>
    </w:p>
    <w:p w14:paraId="77F701E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STEP 1</w:t>
      </w:r>
    </w:p>
    <w:p w14:paraId="5A10DEC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Company</w:t>
      </w:r>
    </w:p>
    <w:p w14:paraId="544016E5" w14:textId="77777777" w:rsidR="0025173D" w:rsidRPr="0025173D" w:rsidRDefault="0025173D" w:rsidP="0025173D">
      <w:pPr>
        <w:rPr>
          <w:sz w:val="32"/>
          <w:szCs w:val="32"/>
        </w:rPr>
      </w:pPr>
    </w:p>
    <w:p w14:paraId="39BB206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STEP 2</w:t>
      </w:r>
    </w:p>
    <w:p w14:paraId="5AD7587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</w:t>
      </w:r>
    </w:p>
    <w:p w14:paraId="12691ABB" w14:textId="77777777" w:rsidR="0025173D" w:rsidRPr="0025173D" w:rsidRDefault="0025173D" w:rsidP="0025173D">
      <w:pPr>
        <w:rPr>
          <w:sz w:val="32"/>
          <w:szCs w:val="32"/>
        </w:rPr>
      </w:pPr>
    </w:p>
    <w:p w14:paraId="6533417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STEP 3</w:t>
      </w:r>
    </w:p>
    <w:p w14:paraId="7A6246C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Information</w:t>
      </w:r>
    </w:p>
    <w:p w14:paraId="2742C32C" w14:textId="77777777" w:rsidR="0025173D" w:rsidRPr="0025173D" w:rsidRDefault="0025173D" w:rsidP="0025173D">
      <w:pPr>
        <w:rPr>
          <w:sz w:val="32"/>
          <w:szCs w:val="32"/>
        </w:rPr>
      </w:pPr>
    </w:p>
    <w:p w14:paraId="4746385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STEP 4</w:t>
      </w:r>
    </w:p>
    <w:p w14:paraId="6BEC34C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Review &amp; Submit</w:t>
      </w:r>
    </w:p>
    <w:p w14:paraId="5FB1819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5DC6C74">
          <v:rect id="_x0000_i4164" style="width:0;height:1.5pt" o:hralign="center" o:hrstd="t" o:hr="t" fillcolor="#a0a0a0" stroked="f"/>
        </w:pict>
      </w:r>
    </w:p>
    <w:p w14:paraId="37C5933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227. This Is</w:t>
      </w:r>
    </w:p>
    <w:p w14:paraId="31AC72A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Multistep Form.</w:t>
      </w:r>
    </w:p>
    <w:p w14:paraId="3FB73ED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4396699">
          <v:rect id="_x0000_i4165" style="width:0;height:1.5pt" o:hralign="center" o:hrstd="t" o:hr="t" fillcolor="#a0a0a0" stroked="f"/>
        </w:pict>
      </w:r>
    </w:p>
    <w:p w14:paraId="73F1C31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228. Day 21</w:t>
      </w:r>
    </w:p>
    <w:p w14:paraId="1CD5800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Concept only.</w:t>
      </w:r>
    </w:p>
    <w:p w14:paraId="459C609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Our initial portal uses:</w:t>
      </w:r>
    </w:p>
    <w:p w14:paraId="1B32132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Simple Form.</w:t>
      </w:r>
    </w:p>
    <w:p w14:paraId="6B150BD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921C7DB">
          <v:rect id="_x0000_i4166" style="width:0;height:1.5pt" o:hralign="center" o:hrstd="t" o:hr="t" fillcolor="#a0a0a0" stroked="f"/>
        </w:pict>
      </w:r>
    </w:p>
    <w:p w14:paraId="2174270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229. When Use Multistep?</w:t>
      </w:r>
    </w:p>
    <w:p w14:paraId="000ADF9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When registration process:</w:t>
      </w:r>
    </w:p>
    <w:p w14:paraId="3C304A5F" w14:textId="77777777" w:rsidR="0025173D" w:rsidRPr="0025173D" w:rsidRDefault="0025173D" w:rsidP="0025173D">
      <w:pPr>
        <w:numPr>
          <w:ilvl w:val="0"/>
          <w:numId w:val="37"/>
        </w:num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Is long</w:t>
      </w:r>
    </w:p>
    <w:p w14:paraId="23A1DFED" w14:textId="77777777" w:rsidR="0025173D" w:rsidRPr="0025173D" w:rsidRDefault="0025173D" w:rsidP="0025173D">
      <w:pPr>
        <w:numPr>
          <w:ilvl w:val="0"/>
          <w:numId w:val="37"/>
        </w:numPr>
        <w:rPr>
          <w:sz w:val="32"/>
          <w:szCs w:val="32"/>
        </w:rPr>
      </w:pPr>
      <w:r w:rsidRPr="0025173D">
        <w:rPr>
          <w:sz w:val="32"/>
          <w:szCs w:val="32"/>
        </w:rPr>
        <w:t>Has logical stages</w:t>
      </w:r>
    </w:p>
    <w:p w14:paraId="14185E2B" w14:textId="77777777" w:rsidR="0025173D" w:rsidRPr="0025173D" w:rsidRDefault="0025173D" w:rsidP="0025173D">
      <w:pPr>
        <w:numPr>
          <w:ilvl w:val="0"/>
          <w:numId w:val="37"/>
        </w:numPr>
        <w:rPr>
          <w:sz w:val="32"/>
          <w:szCs w:val="32"/>
        </w:rPr>
      </w:pPr>
      <w:r w:rsidRPr="0025173D">
        <w:rPr>
          <w:sz w:val="32"/>
          <w:szCs w:val="32"/>
        </w:rPr>
        <w:t>Needs conditional navigation</w:t>
      </w:r>
    </w:p>
    <w:p w14:paraId="05E14DA6" w14:textId="77777777" w:rsidR="0025173D" w:rsidRPr="0025173D" w:rsidRDefault="0025173D" w:rsidP="0025173D">
      <w:pPr>
        <w:numPr>
          <w:ilvl w:val="0"/>
          <w:numId w:val="37"/>
        </w:numPr>
        <w:rPr>
          <w:sz w:val="32"/>
          <w:szCs w:val="32"/>
        </w:rPr>
      </w:pPr>
      <w:r w:rsidRPr="0025173D">
        <w:rPr>
          <w:sz w:val="32"/>
          <w:szCs w:val="32"/>
        </w:rPr>
        <w:t>Collects related records</w:t>
      </w:r>
    </w:p>
    <w:p w14:paraId="2F6C8B5C" w14:textId="77777777" w:rsidR="0025173D" w:rsidRPr="0025173D" w:rsidRDefault="0025173D" w:rsidP="0025173D">
      <w:pPr>
        <w:numPr>
          <w:ilvl w:val="0"/>
          <w:numId w:val="37"/>
        </w:numPr>
        <w:rPr>
          <w:sz w:val="32"/>
          <w:szCs w:val="32"/>
        </w:rPr>
      </w:pPr>
      <w:r w:rsidRPr="0025173D">
        <w:rPr>
          <w:sz w:val="32"/>
          <w:szCs w:val="32"/>
        </w:rPr>
        <w:t>Benefits from progress indicators</w:t>
      </w:r>
    </w:p>
    <w:p w14:paraId="722B08C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FFD1950">
          <v:rect id="_x0000_i4167" style="width:0;height:1.5pt" o:hralign="center" o:hrstd="t" o:hr="t" fillcolor="#a0a0a0" stroked="f"/>
        </w:pict>
      </w:r>
    </w:p>
    <w:p w14:paraId="77FCE1F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BD — FORMS AND ATTACHMENTS</w:t>
      </w:r>
    </w:p>
    <w:p w14:paraId="3B7647C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230. Future Requirement</w:t>
      </w:r>
    </w:p>
    <w:p w14:paraId="43AD79C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Procurement may request:</w:t>
      </w:r>
    </w:p>
    <w:p w14:paraId="7125E69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License</w:t>
      </w:r>
    </w:p>
    <w:p w14:paraId="560C0F23" w14:textId="77777777" w:rsidR="0025173D" w:rsidRPr="0025173D" w:rsidRDefault="0025173D" w:rsidP="0025173D">
      <w:pPr>
        <w:rPr>
          <w:sz w:val="32"/>
          <w:szCs w:val="32"/>
        </w:rPr>
      </w:pPr>
    </w:p>
    <w:p w14:paraId="27AD9B4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Tax Certificate</w:t>
      </w:r>
    </w:p>
    <w:p w14:paraId="4A2B3D19" w14:textId="77777777" w:rsidR="0025173D" w:rsidRPr="0025173D" w:rsidRDefault="0025173D" w:rsidP="0025173D">
      <w:pPr>
        <w:rPr>
          <w:sz w:val="32"/>
          <w:szCs w:val="32"/>
        </w:rPr>
      </w:pPr>
    </w:p>
    <w:p w14:paraId="77D3D26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Company Profile</w:t>
      </w:r>
    </w:p>
    <w:p w14:paraId="143BAFF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attachments.</w:t>
      </w:r>
    </w:p>
    <w:p w14:paraId="50DA0B4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BC0FC76">
          <v:rect id="_x0000_i4168" style="width:0;height:1.5pt" o:hralign="center" o:hrstd="t" o:hr="t" fillcolor="#a0a0a0" stroked="f"/>
        </w:pict>
      </w:r>
    </w:p>
    <w:p w14:paraId="57EF118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231. Power Pages Forms</w:t>
      </w:r>
    </w:p>
    <w:p w14:paraId="09817D5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Can support:</w:t>
      </w:r>
    </w:p>
    <w:p w14:paraId="47B1EC5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Attachments/files</w:t>
      </w:r>
    </w:p>
    <w:p w14:paraId="0FC3890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with appropriate Dataverse configuration and permissions.</w:t>
      </w:r>
    </w:p>
    <w:p w14:paraId="5B6C0AA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5A21201">
          <v:rect id="_x0000_i4169" style="width:0;height:1.5pt" o:hralign="center" o:hrstd="t" o:hr="t" fillcolor="#a0a0a0" stroked="f"/>
        </w:pict>
      </w:r>
    </w:p>
    <w:p w14:paraId="5AE1D5A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232. Day 21</w:t>
      </w:r>
    </w:p>
    <w:p w14:paraId="24CF375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Do not build document upload yet.</w:t>
      </w:r>
    </w:p>
    <w:p w14:paraId="3C8B219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Why?</w:t>
      </w:r>
    </w:p>
    <w:p w14:paraId="4094193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Attachments require additional:</w:t>
      </w:r>
    </w:p>
    <w:p w14:paraId="0C97FC6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Security and storage considerations.</w:t>
      </w:r>
    </w:p>
    <w:p w14:paraId="3DBB598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 will treat this as:</w:t>
      </w:r>
    </w:p>
    <w:p w14:paraId="5765926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Future enhancement.</w:t>
      </w:r>
    </w:p>
    <w:p w14:paraId="6EADC8B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599BA14">
          <v:rect id="_x0000_i4170" style="width:0;height:1.5pt" o:hralign="center" o:hrstd="t" o:hr="t" fillcolor="#a0a0a0" stroked="f"/>
        </w:pict>
      </w:r>
    </w:p>
    <w:p w14:paraId="1BF9EBC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BE — POWER AUTOMATE FUTURE</w:t>
      </w:r>
    </w:p>
    <w:p w14:paraId="5DD6D5E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233. When Vendor Submits</w:t>
      </w:r>
    </w:p>
    <w:p w14:paraId="15DA04D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Future automation:</w:t>
      </w:r>
    </w:p>
    <w:p w14:paraId="67F8B63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Application Submitted</w:t>
      </w:r>
    </w:p>
    <w:p w14:paraId="4B72934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0589C37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v</w:t>
      </w:r>
    </w:p>
    <w:p w14:paraId="111CABE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Automate</w:t>
      </w:r>
    </w:p>
    <w:p w14:paraId="13FBD0E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3E89FDC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+---- Confirmation Email</w:t>
      </w:r>
    </w:p>
    <w:p w14:paraId="4EDA205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2117DAB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+---- Procurement Notification</w:t>
      </w:r>
    </w:p>
    <w:p w14:paraId="2B2F476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4FD3CE0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+---- Review Workflow</w:t>
      </w:r>
    </w:p>
    <w:p w14:paraId="0B92D90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5848C12">
          <v:rect id="_x0000_i4171" style="width:0;height:1.5pt" o:hralign="center" o:hrstd="t" o:hr="t" fillcolor="#a0a0a0" stroked="f"/>
        </w:pict>
      </w:r>
    </w:p>
    <w:p w14:paraId="1B9D95A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234. Familiar Pattern?</w:t>
      </w:r>
    </w:p>
    <w:p w14:paraId="0782D78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Yes.</w:t>
      </w:r>
    </w:p>
    <w:p w14:paraId="4193F25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From Week 4:</w:t>
      </w:r>
    </w:p>
    <w:p w14:paraId="63C4132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EVENT</w:t>
      </w:r>
    </w:p>
    <w:p w14:paraId="7420619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</w:t>
      </w: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194CB93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</w:t>
      </w:r>
    </w:p>
    <w:p w14:paraId="2F6976D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</w:t>
      </w: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7C00575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AUTOMATE</w:t>
      </w:r>
    </w:p>
    <w:p w14:paraId="3422900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8FE8393">
          <v:rect id="_x0000_i4172" style="width:0;height:1.5pt" o:hralign="center" o:hrstd="t" o:hr="t" fillcolor="#a0a0a0" stroked="f"/>
        </w:pict>
      </w:r>
    </w:p>
    <w:p w14:paraId="2CFC08A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235. Power Pages Doesn't Replace Power Automate</w:t>
      </w:r>
    </w:p>
    <w:p w14:paraId="5BE5AE2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handles:</w:t>
      </w:r>
    </w:p>
    <w:p w14:paraId="1557488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External UX.</w:t>
      </w:r>
    </w:p>
    <w:p w14:paraId="5085BFD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Automate handles:</w:t>
      </w:r>
    </w:p>
    <w:p w14:paraId="361CF39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Process Automation.</w:t>
      </w:r>
    </w:p>
    <w:p w14:paraId="0FBAD8C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70A93F7">
          <v:rect id="_x0000_i4173" style="width:0;height:1.5pt" o:hralign="center" o:hrstd="t" o:hr="t" fillcolor="#a0a0a0" stroked="f"/>
        </w:pict>
      </w:r>
    </w:p>
    <w:p w14:paraId="0E1C199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BF — INTERNAL ADMIN EXPERIENCE</w:t>
      </w:r>
    </w:p>
    <w:p w14:paraId="670ED65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236. Procurement Staff</w:t>
      </w:r>
    </w:p>
    <w:p w14:paraId="3F42176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Should they review Vendor Applications through:</w:t>
      </w:r>
    </w:p>
    <w:p w14:paraId="6587D88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Power Pages?</w:t>
      </w:r>
    </w:p>
    <w:p w14:paraId="278A894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Probably not necessarily.</w:t>
      </w:r>
    </w:p>
    <w:p w14:paraId="08C191F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BDB4459">
          <v:rect id="_x0000_i4174" style="width:0;height:1.5pt" o:hralign="center" o:hrstd="t" o:hr="t" fillcolor="#a0a0a0" stroked="f"/>
        </w:pict>
      </w:r>
    </w:p>
    <w:p w14:paraId="050A299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237. Better Internal Experience</w:t>
      </w:r>
    </w:p>
    <w:p w14:paraId="71E9824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Possible:</w:t>
      </w:r>
    </w:p>
    <w:p w14:paraId="2637DF7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Model-Driven App</w:t>
      </w:r>
    </w:p>
    <w:p w14:paraId="4885CEC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Procurement.</w:t>
      </w:r>
    </w:p>
    <w:p w14:paraId="505B42C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Architecture:</w:t>
      </w:r>
    </w:p>
    <w:p w14:paraId="581D778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</w:t>
      </w:r>
    </w:p>
    <w:p w14:paraId="7D7F487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170BCF9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3B272C3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</w:t>
      </w:r>
    </w:p>
    <w:p w14:paraId="68D836C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49BB949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3C3F51B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</w:t>
      </w:r>
    </w:p>
    <w:p w14:paraId="642DFD6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535EDC7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793C93B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MODEL-DRIVEN APP</w:t>
      </w:r>
    </w:p>
    <w:p w14:paraId="23FC1FE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1A600EB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72219F1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PROCUREMENT</w:t>
      </w:r>
    </w:p>
    <w:p w14:paraId="0EE0B43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5D9C71A">
          <v:rect id="_x0000_i4175" style="width:0;height:1.5pt" o:hralign="center" o:hrstd="t" o:hr="t" fillcolor="#a0a0a0" stroked="f"/>
        </w:pict>
      </w:r>
    </w:p>
    <w:p w14:paraId="5D6F1FE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238. Same Principle</w:t>
      </w:r>
    </w:p>
    <w:p w14:paraId="0B281DB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External:</w:t>
      </w:r>
    </w:p>
    <w:p w14:paraId="1D09AB5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Power Pages.</w:t>
      </w:r>
    </w:p>
    <w:p w14:paraId="16FDD2C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Internal administration:</w:t>
      </w:r>
    </w:p>
    <w:p w14:paraId="228B4D3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Model-Driven App.</w:t>
      </w:r>
    </w:p>
    <w:p w14:paraId="551F2B8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Shared:</w:t>
      </w:r>
    </w:p>
    <w:p w14:paraId="27D5920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Dataverse.</w:t>
      </w:r>
    </w:p>
    <w:p w14:paraId="474F713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EB7EFD5">
          <v:rect id="_x0000_i4176" style="width:0;height:1.5pt" o:hralign="center" o:hrstd="t" o:hr="t" fillcolor="#a0a0a0" stroked="f"/>
        </w:pict>
      </w:r>
    </w:p>
    <w:p w14:paraId="4DB7ACB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BG — STATUS FLOW</w:t>
      </w:r>
    </w:p>
    <w:p w14:paraId="1A6AB35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239. Vendor</w:t>
      </w:r>
    </w:p>
    <w:p w14:paraId="0A6FD56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Submits:</w:t>
      </w:r>
    </w:p>
    <w:p w14:paraId="7F5B538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Submitted</w:t>
      </w:r>
    </w:p>
    <w:p w14:paraId="6D9FF38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178B1D8">
          <v:rect id="_x0000_i4177" style="width:0;height:1.5pt" o:hralign="center" o:hrstd="t" o:hr="t" fillcolor="#a0a0a0" stroked="f"/>
        </w:pict>
      </w:r>
    </w:p>
    <w:p w14:paraId="2C4D5BC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240. Procurement</w:t>
      </w:r>
    </w:p>
    <w:p w14:paraId="2EC6B8E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Reviews:</w:t>
      </w:r>
    </w:p>
    <w:p w14:paraId="18AF9CE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Under Review</w:t>
      </w:r>
    </w:p>
    <w:p w14:paraId="24232BD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E4B81CA">
          <v:rect id="_x0000_i4178" style="width:0;height:1.5pt" o:hralign="center" o:hrstd="t" o:hr="t" fillcolor="#a0a0a0" stroked="f"/>
        </w:pict>
      </w:r>
    </w:p>
    <w:p w14:paraId="74560D2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241. Final</w:t>
      </w:r>
    </w:p>
    <w:p w14:paraId="2444866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Approved</w:t>
      </w:r>
    </w:p>
    <w:p w14:paraId="73E4545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or:</w:t>
      </w:r>
    </w:p>
    <w:p w14:paraId="198549C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Rejected.</w:t>
      </w:r>
    </w:p>
    <w:p w14:paraId="296D2B6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1BEDF73">
          <v:rect id="_x0000_i4179" style="width:0;height:1.5pt" o:hralign="center" o:hrstd="t" o:hr="t" fillcolor="#a0a0a0" stroked="f"/>
        </w:pict>
      </w:r>
    </w:p>
    <w:p w14:paraId="5C26871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242. Vendor My Applications</w:t>
      </w:r>
    </w:p>
    <w:p w14:paraId="4D18C56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Automatically reflects:</w:t>
      </w:r>
    </w:p>
    <w:p w14:paraId="4A59268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Current Dataverse Status.</w:t>
      </w:r>
    </w:p>
    <w:p w14:paraId="5926FDE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No need to duplicate status in:</w:t>
      </w:r>
    </w:p>
    <w:p w14:paraId="47E754F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Separate website database.</w:t>
      </w:r>
    </w:p>
    <w:p w14:paraId="10B4787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228F1A0B">
          <v:rect id="_x0000_i4180" style="width:0;height:1.5pt" o:hralign="center" o:hrstd="t" o:hr="t" fillcolor="#a0a0a0" stroked="f"/>
        </w:pict>
      </w:r>
    </w:p>
    <w:p w14:paraId="767DCE5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BH — SECURITY MENTAL MODEL</w:t>
      </w:r>
    </w:p>
    <w:p w14:paraId="53627F8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243. Layer 1</w:t>
      </w:r>
    </w:p>
    <w:p w14:paraId="04C4463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Authentication</w:t>
      </w:r>
    </w:p>
    <w:p w14:paraId="78C6D82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Who are you?</w:t>
      </w:r>
    </w:p>
    <w:p w14:paraId="7F5FACD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6E6D49C">
          <v:rect id="_x0000_i4181" style="width:0;height:1.5pt" o:hralign="center" o:hrstd="t" o:hr="t" fillcolor="#a0a0a0" stroked="f"/>
        </w:pict>
      </w:r>
    </w:p>
    <w:p w14:paraId="14763EA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244. Layer 2</w:t>
      </w:r>
    </w:p>
    <w:p w14:paraId="174F177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Web Role</w:t>
      </w:r>
    </w:p>
    <w:p w14:paraId="5044E96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Which site role do you have?</w:t>
      </w:r>
    </w:p>
    <w:p w14:paraId="7EBC04B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07762DA">
          <v:rect id="_x0000_i4182" style="width:0;height:1.5pt" o:hralign="center" o:hrstd="t" o:hr="t" fillcolor="#a0a0a0" stroked="f"/>
        </w:pict>
      </w:r>
    </w:p>
    <w:p w14:paraId="0E0CCB1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245. Layer 3</w:t>
      </w:r>
    </w:p>
    <w:p w14:paraId="1BD76A8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Page Permission</w:t>
      </w:r>
    </w:p>
    <w:p w14:paraId="321F641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Which pages may you open?</w:t>
      </w:r>
    </w:p>
    <w:p w14:paraId="79506B8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F181A8A">
          <v:rect id="_x0000_i4183" style="width:0;height:1.5pt" o:hralign="center" o:hrstd="t" o:hr="t" fillcolor="#a0a0a0" stroked="f"/>
        </w:pict>
      </w:r>
    </w:p>
    <w:p w14:paraId="1D3AD0D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246. Layer 4</w:t>
      </w:r>
    </w:p>
    <w:p w14:paraId="746AD96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Table Permission</w:t>
      </w:r>
    </w:p>
    <w:p w14:paraId="4222B2E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Which Dataverse records/actions may you access?</w:t>
      </w:r>
    </w:p>
    <w:p w14:paraId="4835751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ABEF5B4">
          <v:rect id="_x0000_i4184" style="width:0;height:1.5pt" o:hralign="center" o:hrstd="t" o:hr="t" fillcolor="#a0a0a0" stroked="f"/>
        </w:pict>
      </w:r>
    </w:p>
    <w:p w14:paraId="45DB0B1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247. Layer 5</w:t>
      </w:r>
    </w:p>
    <w:p w14:paraId="7F46441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Business Process</w:t>
      </w:r>
    </w:p>
    <w:p w14:paraId="45AFA13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actions should be valid based on record state?</w:t>
      </w:r>
    </w:p>
    <w:p w14:paraId="7DC899E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AE4BE81">
          <v:rect id="_x0000_i4185" style="width:0;height:1.5pt" o:hralign="center" o:hrstd="t" o:hr="t" fillcolor="#a0a0a0" stroked="f"/>
        </w:pict>
      </w:r>
    </w:p>
    <w:p w14:paraId="13C5852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248. Complete</w:t>
      </w:r>
    </w:p>
    <w:p w14:paraId="1B92907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USER</w:t>
      </w:r>
    </w:p>
    <w:p w14:paraId="60BD413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</w:t>
      </w: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577C550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IDENTITY</w:t>
      </w:r>
    </w:p>
    <w:p w14:paraId="57D6597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</w:t>
      </w: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5532E9F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</w:t>
      </w:r>
    </w:p>
    <w:p w14:paraId="1D47A53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</w:t>
      </w: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609A170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 ROLE</w:t>
      </w:r>
    </w:p>
    <w:p w14:paraId="1273596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</w:t>
      </w: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6E391AF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PAGE PERMISSION</w:t>
      </w:r>
    </w:p>
    <w:p w14:paraId="1FCCFE3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</w:t>
      </w: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1641D86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PERMISSION</w:t>
      </w:r>
    </w:p>
    <w:p w14:paraId="7717BF6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</w:t>
      </w: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6515F5E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 RECORD</w:t>
      </w:r>
    </w:p>
    <w:p w14:paraId="1686AC8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46D129D">
          <v:rect id="_x0000_i4186" style="width:0;height:1.5pt" o:hralign="center" o:hrstd="t" o:hr="t" fillcolor="#a0a0a0" stroked="f"/>
        </w:pict>
      </w:r>
    </w:p>
    <w:p w14:paraId="47949CB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BI — DAY 22 PREVIEW</w:t>
      </w:r>
    </w:p>
    <w:p w14:paraId="2B4C053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249. Tomorrow</w:t>
      </w:r>
    </w:p>
    <w:p w14:paraId="1E721EA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 will deeply implement:</w:t>
      </w:r>
    </w:p>
    <w:p w14:paraId="1B0E9B3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Applicant Web Role</w:t>
      </w:r>
    </w:p>
    <w:p w14:paraId="1A64C5A7" w14:textId="77777777" w:rsidR="0025173D" w:rsidRPr="0025173D" w:rsidRDefault="0025173D" w:rsidP="0025173D">
      <w:pPr>
        <w:rPr>
          <w:sz w:val="32"/>
          <w:szCs w:val="32"/>
        </w:rPr>
      </w:pPr>
    </w:p>
    <w:p w14:paraId="26FF4E2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Authenticated Users</w:t>
      </w:r>
    </w:p>
    <w:p w14:paraId="2B6596F1" w14:textId="77777777" w:rsidR="0025173D" w:rsidRPr="0025173D" w:rsidRDefault="0025173D" w:rsidP="0025173D">
      <w:pPr>
        <w:rPr>
          <w:sz w:val="32"/>
          <w:szCs w:val="32"/>
        </w:rPr>
      </w:pPr>
    </w:p>
    <w:p w14:paraId="735C698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Anonymous Users</w:t>
      </w:r>
    </w:p>
    <w:p w14:paraId="3B4A236F" w14:textId="77777777" w:rsidR="0025173D" w:rsidRPr="0025173D" w:rsidRDefault="0025173D" w:rsidP="0025173D">
      <w:pPr>
        <w:rPr>
          <w:sz w:val="32"/>
          <w:szCs w:val="32"/>
        </w:rPr>
      </w:pPr>
    </w:p>
    <w:p w14:paraId="263E31A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Page Permissions</w:t>
      </w:r>
    </w:p>
    <w:p w14:paraId="3B042684" w14:textId="77777777" w:rsidR="0025173D" w:rsidRPr="0025173D" w:rsidRDefault="0025173D" w:rsidP="0025173D">
      <w:pPr>
        <w:rPr>
          <w:sz w:val="32"/>
          <w:szCs w:val="32"/>
        </w:rPr>
      </w:pPr>
    </w:p>
    <w:p w14:paraId="2946750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Global Access</w:t>
      </w:r>
    </w:p>
    <w:p w14:paraId="0F04C75E" w14:textId="77777777" w:rsidR="0025173D" w:rsidRPr="0025173D" w:rsidRDefault="0025173D" w:rsidP="0025173D">
      <w:pPr>
        <w:rPr>
          <w:sz w:val="32"/>
          <w:szCs w:val="32"/>
        </w:rPr>
      </w:pPr>
    </w:p>
    <w:p w14:paraId="4561269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 Access</w:t>
      </w:r>
    </w:p>
    <w:p w14:paraId="3B12F0C2" w14:textId="77777777" w:rsidR="0025173D" w:rsidRPr="0025173D" w:rsidRDefault="0025173D" w:rsidP="0025173D">
      <w:pPr>
        <w:rPr>
          <w:sz w:val="32"/>
          <w:szCs w:val="32"/>
        </w:rPr>
      </w:pPr>
    </w:p>
    <w:p w14:paraId="60AB244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Account Access</w:t>
      </w:r>
    </w:p>
    <w:p w14:paraId="209AD364" w14:textId="77777777" w:rsidR="0025173D" w:rsidRPr="0025173D" w:rsidRDefault="0025173D" w:rsidP="0025173D">
      <w:pPr>
        <w:rPr>
          <w:sz w:val="32"/>
          <w:szCs w:val="32"/>
        </w:rPr>
      </w:pPr>
    </w:p>
    <w:p w14:paraId="6EAC6DE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Self Access</w:t>
      </w:r>
    </w:p>
    <w:p w14:paraId="680046AC" w14:textId="77777777" w:rsidR="0025173D" w:rsidRPr="0025173D" w:rsidRDefault="0025173D" w:rsidP="0025173D">
      <w:pPr>
        <w:rPr>
          <w:sz w:val="32"/>
          <w:szCs w:val="32"/>
        </w:rPr>
      </w:pPr>
    </w:p>
    <w:p w14:paraId="6DA4311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 / Read / Write / Delete</w:t>
      </w:r>
    </w:p>
    <w:p w14:paraId="4EFC1BD1" w14:textId="77777777" w:rsidR="0025173D" w:rsidRPr="0025173D" w:rsidRDefault="0025173D" w:rsidP="0025173D">
      <w:pPr>
        <w:rPr>
          <w:sz w:val="32"/>
          <w:szCs w:val="32"/>
        </w:rPr>
      </w:pPr>
    </w:p>
    <w:p w14:paraId="38C4007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Parent-child permission concepts</w:t>
      </w:r>
    </w:p>
    <w:p w14:paraId="5252790C" w14:textId="77777777" w:rsidR="0025173D" w:rsidRPr="0025173D" w:rsidRDefault="0025173D" w:rsidP="0025173D">
      <w:pPr>
        <w:rPr>
          <w:sz w:val="32"/>
          <w:szCs w:val="32"/>
        </w:rPr>
      </w:pPr>
    </w:p>
    <w:p w14:paraId="40FA947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 relationships</w:t>
      </w:r>
    </w:p>
    <w:p w14:paraId="681E10D6" w14:textId="77777777" w:rsidR="0025173D" w:rsidRPr="0025173D" w:rsidRDefault="0025173D" w:rsidP="0025173D">
      <w:pPr>
        <w:rPr>
          <w:sz w:val="32"/>
          <w:szCs w:val="32"/>
        </w:rPr>
      </w:pPr>
    </w:p>
    <w:p w14:paraId="6478D4C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Security testing</w:t>
      </w:r>
    </w:p>
    <w:p w14:paraId="0A86E95A" w14:textId="77777777" w:rsidR="0025173D" w:rsidRPr="0025173D" w:rsidRDefault="0025173D" w:rsidP="0025173D">
      <w:pPr>
        <w:rPr>
          <w:sz w:val="32"/>
          <w:szCs w:val="32"/>
        </w:rPr>
      </w:pPr>
    </w:p>
    <w:p w14:paraId="74B2D11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Two-user access testing</w:t>
      </w:r>
    </w:p>
    <w:p w14:paraId="0B0D91A5" w14:textId="77777777" w:rsidR="0025173D" w:rsidRPr="0025173D" w:rsidRDefault="0025173D" w:rsidP="0025173D">
      <w:pPr>
        <w:rPr>
          <w:sz w:val="32"/>
          <w:szCs w:val="32"/>
        </w:rPr>
      </w:pPr>
    </w:p>
    <w:p w14:paraId="2299125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URL tampering</w:t>
      </w:r>
    </w:p>
    <w:p w14:paraId="6560DA82" w14:textId="77777777" w:rsidR="0025173D" w:rsidRPr="0025173D" w:rsidRDefault="0025173D" w:rsidP="0025173D">
      <w:pPr>
        <w:rPr>
          <w:sz w:val="32"/>
          <w:szCs w:val="32"/>
        </w:rPr>
      </w:pPr>
    </w:p>
    <w:p w14:paraId="4FAB9DB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Anonymous data exposure</w:t>
      </w:r>
    </w:p>
    <w:p w14:paraId="05CD81CC" w14:textId="77777777" w:rsidR="0025173D" w:rsidRPr="0025173D" w:rsidRDefault="0025173D" w:rsidP="0025173D">
      <w:pPr>
        <w:rPr>
          <w:sz w:val="32"/>
          <w:szCs w:val="32"/>
        </w:rPr>
      </w:pPr>
    </w:p>
    <w:p w14:paraId="37F9113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Least privilege</w:t>
      </w:r>
    </w:p>
    <w:p w14:paraId="6915C42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76FC9E9">
          <v:rect id="_x0000_i4187" style="width:0;height:1.5pt" o:hralign="center" o:hrstd="t" o:hr="t" fillcolor="#a0a0a0" stroked="f"/>
        </w:pict>
      </w:r>
    </w:p>
    <w:p w14:paraId="03137C0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BJ — COMMON ERROR 1</w:t>
      </w:r>
    </w:p>
    <w:p w14:paraId="1D89697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250. Form Shows Permission Error</w:t>
      </w:r>
    </w:p>
    <w:p w14:paraId="3BA0B78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Check:</w:t>
      </w:r>
    </w:p>
    <w:p w14:paraId="1FAE969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Permission exists?</w:t>
      </w:r>
    </w:p>
    <w:p w14:paraId="07D39D5C" w14:textId="77777777" w:rsidR="0025173D" w:rsidRPr="0025173D" w:rsidRDefault="0025173D" w:rsidP="0025173D">
      <w:pPr>
        <w:rPr>
          <w:sz w:val="32"/>
          <w:szCs w:val="32"/>
        </w:rPr>
      </w:pPr>
    </w:p>
    <w:p w14:paraId="5C4893F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Correct table?</w:t>
      </w:r>
    </w:p>
    <w:p w14:paraId="676201E9" w14:textId="77777777" w:rsidR="0025173D" w:rsidRPr="0025173D" w:rsidRDefault="0025173D" w:rsidP="0025173D">
      <w:pPr>
        <w:rPr>
          <w:sz w:val="32"/>
          <w:szCs w:val="32"/>
        </w:rPr>
      </w:pPr>
    </w:p>
    <w:p w14:paraId="35F03FE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Correct Web Role?</w:t>
      </w:r>
    </w:p>
    <w:p w14:paraId="5CD06F36" w14:textId="77777777" w:rsidR="0025173D" w:rsidRPr="0025173D" w:rsidRDefault="0025173D" w:rsidP="0025173D">
      <w:pPr>
        <w:rPr>
          <w:sz w:val="32"/>
          <w:szCs w:val="32"/>
        </w:rPr>
      </w:pPr>
    </w:p>
    <w:p w14:paraId="434752D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 privilege?</w:t>
      </w:r>
    </w:p>
    <w:p w14:paraId="2241F559" w14:textId="77777777" w:rsidR="0025173D" w:rsidRPr="0025173D" w:rsidRDefault="0025173D" w:rsidP="0025173D">
      <w:pPr>
        <w:rPr>
          <w:sz w:val="32"/>
          <w:szCs w:val="32"/>
        </w:rPr>
      </w:pPr>
    </w:p>
    <w:p w14:paraId="576E18B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Correct Access Type?</w:t>
      </w:r>
    </w:p>
    <w:p w14:paraId="35B820D1" w14:textId="77777777" w:rsidR="0025173D" w:rsidRPr="0025173D" w:rsidRDefault="0025173D" w:rsidP="0025173D">
      <w:pPr>
        <w:rPr>
          <w:sz w:val="32"/>
          <w:szCs w:val="32"/>
        </w:rPr>
      </w:pPr>
    </w:p>
    <w:p w14:paraId="73CFCC1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Correct Contact relationship?</w:t>
      </w:r>
    </w:p>
    <w:p w14:paraId="05D46F5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6A19DF3">
          <v:rect id="_x0000_i4188" style="width:0;height:1.5pt" o:hralign="center" o:hrstd="t" o:hr="t" fillcolor="#a0a0a0" stroked="f"/>
        </w:pict>
      </w:r>
    </w:p>
    <w:p w14:paraId="41C0E57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BK — COMMON ERROR 2</w:t>
      </w:r>
    </w:p>
    <w:p w14:paraId="203056F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251. List Shows No Records</w:t>
      </w:r>
    </w:p>
    <w:p w14:paraId="7985B6F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Possible:</w:t>
      </w:r>
    </w:p>
    <w:p w14:paraId="19C9357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Contact association missing</w:t>
      </w:r>
    </w:p>
    <w:p w14:paraId="5715DDB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Contact Access relationship incorrect</w:t>
      </w:r>
    </w:p>
    <w:p w14:paraId="7CE899F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Read permission missing</w:t>
      </w:r>
    </w:p>
    <w:p w14:paraId="0268623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User not authenticated</w:t>
      </w:r>
    </w:p>
    <w:p w14:paraId="798BBF3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Wrong Web Role</w:t>
      </w:r>
    </w:p>
    <w:p w14:paraId="0132F9B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View/filter problem.</w:t>
      </w:r>
    </w:p>
    <w:p w14:paraId="1BA2F1D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13556DB">
          <v:rect id="_x0000_i4189" style="width:0;height:1.5pt" o:hralign="center" o:hrstd="t" o:hr="t" fillcolor="#a0a0a0" stroked="f"/>
        </w:pict>
      </w:r>
    </w:p>
    <w:p w14:paraId="5525AC5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BL — COMMON ERROR 3</w:t>
      </w:r>
    </w:p>
    <w:p w14:paraId="2150562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252. User Sees Every Application</w:t>
      </w:r>
    </w:p>
    <w:p w14:paraId="2206440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Stop testing immediately.</w:t>
      </w:r>
    </w:p>
    <w:p w14:paraId="656B9D6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Possible:</w:t>
      </w:r>
    </w:p>
    <w:p w14:paraId="6C8327E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Global Read</w:t>
      </w:r>
    </w:p>
    <w:p w14:paraId="7E9DAEF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has been granted.</w:t>
      </w:r>
    </w:p>
    <w:p w14:paraId="024D230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Check:</w:t>
      </w:r>
    </w:p>
    <w:p w14:paraId="644678E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Table Permissions.</w:t>
      </w:r>
    </w:p>
    <w:p w14:paraId="7E99CF5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651F8C2">
          <v:rect id="_x0000_i4190" style="width:0;height:1.5pt" o:hralign="center" o:hrstd="t" o:hr="t" fillcolor="#a0a0a0" stroked="f"/>
        </w:pict>
      </w:r>
    </w:p>
    <w:p w14:paraId="6DB4837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253. This Is a Security Defect</w:t>
      </w:r>
    </w:p>
    <w:p w14:paraId="4124491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Not:</w:t>
      </w:r>
    </w:p>
    <w:p w14:paraId="2813ED1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 minor UI bug.</w:t>
      </w:r>
    </w:p>
    <w:p w14:paraId="1F7C468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1C10538">
          <v:rect id="_x0000_i4191" style="width:0;height:1.5pt" o:hralign="center" o:hrstd="t" o:hr="t" fillcolor="#a0a0a0" stroked="f"/>
        </w:pict>
      </w:r>
    </w:p>
    <w:p w14:paraId="7DA99BF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PART BM — COMMON ERROR 4</w:t>
      </w:r>
    </w:p>
    <w:p w14:paraId="6ED0B85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254. Applicant Contact Is Blank</w:t>
      </w:r>
    </w:p>
    <w:p w14:paraId="583D574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Check Basic Form:</w:t>
      </w:r>
    </w:p>
    <w:p w14:paraId="444AC92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Associate Current Portal User</w:t>
      </w:r>
    </w:p>
    <w:p w14:paraId="04141FD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and:</w:t>
      </w:r>
    </w:p>
    <w:p w14:paraId="1316047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Portal User Lookup Column.</w:t>
      </w:r>
    </w:p>
    <w:p w14:paraId="4EB6647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4F1E78D">
          <v:rect id="_x0000_i4192" style="width:0;height:1.5pt" o:hralign="center" o:hrstd="t" o:hr="t" fillcolor="#a0a0a0" stroked="f"/>
        </w:pict>
      </w:r>
    </w:p>
    <w:p w14:paraId="4639AA4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BN — COMMON ERROR 5</w:t>
      </w:r>
    </w:p>
    <w:p w14:paraId="2D477A8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255. Vendor Can Select Applicant Contact</w:t>
      </w:r>
    </w:p>
    <w:p w14:paraId="2A357BF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Remove it from:</w:t>
      </w:r>
    </w:p>
    <w:p w14:paraId="60E19F8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External Form.</w:t>
      </w:r>
    </w:p>
    <w:p w14:paraId="4AB1CDF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 current user should be:</w:t>
      </w:r>
    </w:p>
    <w:p w14:paraId="22385BD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System-associated.</w:t>
      </w:r>
    </w:p>
    <w:p w14:paraId="67284DC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F4CB429">
          <v:rect id="_x0000_i4193" style="width:0;height:1.5pt" o:hralign="center" o:hrstd="t" o:hr="t" fillcolor="#a0a0a0" stroked="f"/>
        </w:pict>
      </w:r>
    </w:p>
    <w:p w14:paraId="103BA84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BO — COMMON ERROR 6</w:t>
      </w:r>
    </w:p>
    <w:p w14:paraId="5BB26F7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256. Vendor Can Select Approved</w:t>
      </w:r>
    </w:p>
    <w:p w14:paraId="676C499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Remove:</w:t>
      </w:r>
    </w:p>
    <w:p w14:paraId="404FA8E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Status</w:t>
      </w:r>
    </w:p>
    <w:p w14:paraId="4B10771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from external editable form.</w:t>
      </w:r>
    </w:p>
    <w:p w14:paraId="51B5BC3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Make it:</w:t>
      </w:r>
    </w:p>
    <w:p w14:paraId="44037F4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Process controlled.</w:t>
      </w:r>
    </w:p>
    <w:p w14:paraId="553677B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CA85B9D">
          <v:rect id="_x0000_i4194" style="width:0;height:1.5pt" o:hralign="center" o:hrstd="t" o:hr="t" fillcolor="#a0a0a0" stroked="f"/>
        </w:pict>
      </w:r>
    </w:p>
    <w:p w14:paraId="259BBF2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PART BP — COMMON ERROR 7</w:t>
      </w:r>
    </w:p>
    <w:p w14:paraId="63006DC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257. Vendor Can See Internal Review Comment</w:t>
      </w:r>
    </w:p>
    <w:p w14:paraId="227FE00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Check:</w:t>
      </w:r>
    </w:p>
    <w:p w14:paraId="1EC3497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Form</w:t>
      </w:r>
    </w:p>
    <w:p w14:paraId="44E6F01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List</w:t>
      </w:r>
    </w:p>
    <w:p w14:paraId="6A9483B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Details Form</w:t>
      </w:r>
    </w:p>
    <w:p w14:paraId="5E8E88A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Web API/data permissions if used</w:t>
      </w:r>
    </w:p>
    <w:p w14:paraId="1D1E5CB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Table/column security design.</w:t>
      </w:r>
    </w:p>
    <w:p w14:paraId="30D6D83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1CF8441">
          <v:rect id="_x0000_i4195" style="width:0;height:1.5pt" o:hralign="center" o:hrstd="t" o:hr="t" fillcolor="#a0a0a0" stroked="f"/>
        </w:pict>
      </w:r>
    </w:p>
    <w:p w14:paraId="3D311DE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BQ — COMMON ERROR 8</w:t>
      </w:r>
    </w:p>
    <w:p w14:paraId="2056018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258. Registration Page Visible Anonymously</w:t>
      </w:r>
    </w:p>
    <w:p w14:paraId="1E85C8F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If authentication is required:</w:t>
      </w:r>
    </w:p>
    <w:p w14:paraId="0D7AE68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Check:</w:t>
      </w:r>
    </w:p>
    <w:p w14:paraId="3EE9764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Page Permission.</w:t>
      </w:r>
    </w:p>
    <w:p w14:paraId="1D6B10A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11192DF">
          <v:rect id="_x0000_i4196" style="width:0;height:1.5pt" o:hralign="center" o:hrstd="t" o:hr="t" fillcolor="#a0a0a0" stroked="f"/>
        </w:pict>
      </w:r>
    </w:p>
    <w:p w14:paraId="2F69C8F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BR — COMMON ERROR 9</w:t>
      </w:r>
    </w:p>
    <w:p w14:paraId="08500C8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259. Page Hidden But Data Still Accessible Elsewhere</w:t>
      </w:r>
    </w:p>
    <w:p w14:paraId="01FCFAC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Reason:</w:t>
      </w:r>
    </w:p>
    <w:p w14:paraId="612E2B9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Page Permission is not Table Permission.</w:t>
      </w:r>
    </w:p>
    <w:p w14:paraId="434B24A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Secure:</w:t>
      </w:r>
    </w:p>
    <w:p w14:paraId="34C9577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 itself.</w:t>
      </w:r>
    </w:p>
    <w:p w14:paraId="2B2CFFF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A3C4628">
          <v:rect id="_x0000_i4197" style="width:0;height:1.5pt" o:hralign="center" o:hrstd="t" o:hr="t" fillcolor="#a0a0a0" stroked="f"/>
        </w:pict>
      </w:r>
    </w:p>
    <w:p w14:paraId="7864861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PART BS — COMMON ERROR 10</w:t>
      </w:r>
    </w:p>
    <w:p w14:paraId="4379E92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260. Two Users Share Same Contact</w:t>
      </w:r>
    </w:p>
    <w:p w14:paraId="36F1E56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This can create incorrect record association and security behavior.</w:t>
      </w:r>
    </w:p>
    <w:p w14:paraId="78FAFD7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Verify:</w:t>
      </w:r>
    </w:p>
    <w:p w14:paraId="4FDA453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Identity-to-Contact mapping.</w:t>
      </w:r>
    </w:p>
    <w:p w14:paraId="039D8B5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55C61DE">
          <v:rect id="_x0000_i4198" style="width:0;height:1.5pt" o:hralign="center" o:hrstd="t" o:hr="t" fillcolor="#a0a0a0" stroked="f"/>
        </w:pict>
      </w:r>
    </w:p>
    <w:p w14:paraId="4DF6A1C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BT — COMMON ERROR 11</w:t>
      </w:r>
    </w:p>
    <w:p w14:paraId="09AA2D9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261. Duplicate Contact Email</w:t>
      </w:r>
    </w:p>
    <w:p w14:paraId="60A38D7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Authentication can fail or behave unexpectedly when multiple Contact records use:</w:t>
      </w:r>
    </w:p>
    <w:p w14:paraId="7D77BE8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The same email.</w:t>
      </w:r>
    </w:p>
    <w:p w14:paraId="75D49A1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Clean:</w:t>
      </w:r>
    </w:p>
    <w:p w14:paraId="7827E01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Contact data.</w:t>
      </w:r>
    </w:p>
    <w:p w14:paraId="2CCC785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4236CB8">
          <v:rect id="_x0000_i4199" style="width:0;height:1.5pt" o:hralign="center" o:hrstd="t" o:hr="t" fillcolor="#a0a0a0" stroked="f"/>
        </w:pict>
      </w:r>
    </w:p>
    <w:p w14:paraId="3B31A56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BU — COMMON ERROR 12</w:t>
      </w:r>
    </w:p>
    <w:p w14:paraId="7AA34DA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262. New Relationship Not Visible in Table Permission</w:t>
      </w:r>
    </w:p>
    <w:p w14:paraId="65E7462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After creating Dataverse relationship:</w:t>
      </w:r>
    </w:p>
    <w:p w14:paraId="747B267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Publish changes</w:t>
      </w:r>
    </w:p>
    <w:p w14:paraId="337EF34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Sync Power Pages Design Studio</w:t>
      </w:r>
    </w:p>
    <w:p w14:paraId="2847BB0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Refresh if necessary.</w:t>
      </w:r>
    </w:p>
    <w:p w14:paraId="62DF5D1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E0EBE56">
          <v:rect id="_x0000_i4200" style="width:0;height:1.5pt" o:hralign="center" o:hrstd="t" o:hr="t" fillcolor="#a0a0a0" stroked="f"/>
        </w:pict>
      </w:r>
    </w:p>
    <w:p w14:paraId="2E02981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PART BV — COMMON ERROR 13</w:t>
      </w:r>
    </w:p>
    <w:p w14:paraId="349088D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263. Student Grants Global Access to Make It Work</w:t>
      </w:r>
    </w:p>
    <w:p w14:paraId="27DD55B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This is a dangerous troubleshooting technique.</w:t>
      </w:r>
    </w:p>
    <w:p w14:paraId="712E82F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Do not solve:</w:t>
      </w:r>
    </w:p>
    <w:p w14:paraId="2062C84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Permission error</w:t>
      </w:r>
    </w:p>
    <w:p w14:paraId="08AAD69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by granting:</w:t>
      </w:r>
    </w:p>
    <w:p w14:paraId="1CF8180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Everyone access to everything.</w:t>
      </w:r>
    </w:p>
    <w:p w14:paraId="74BFB4D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Find:</w:t>
      </w:r>
    </w:p>
    <w:p w14:paraId="798886B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Correct relationship and permission.</w:t>
      </w:r>
    </w:p>
    <w:p w14:paraId="05A453A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6A8CDDF">
          <v:rect id="_x0000_i4201" style="width:0;height:1.5pt" o:hralign="center" o:hrstd="t" o:hr="t" fillcolor="#a0a0a0" stroked="f"/>
        </w:pict>
      </w:r>
    </w:p>
    <w:p w14:paraId="0C2AD4D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BW — COMMON ERROR 14</w:t>
      </w:r>
    </w:p>
    <w:p w14:paraId="6232F58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264. Site Is Public</w:t>
      </w:r>
    </w:p>
    <w:p w14:paraId="5802C85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Student assumes:</w:t>
      </w:r>
    </w:p>
    <w:p w14:paraId="7DCD5CB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Public website means Dataverse data is automatically public.</w:t>
      </w:r>
    </w:p>
    <w:p w14:paraId="4A6ADCE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Correct?</w:t>
      </w:r>
    </w:p>
    <w:p w14:paraId="00A87C1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No.</w:t>
      </w:r>
    </w:p>
    <w:p w14:paraId="5AACEB0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data access is controlled by:</w:t>
      </w:r>
    </w:p>
    <w:p w14:paraId="36C1244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Table Permissions.</w:t>
      </w:r>
    </w:p>
    <w:p w14:paraId="2A9916E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But incorrectly granting permissions to Anonymous Users can make data publicly accessible.</w:t>
      </w:r>
    </w:p>
    <w:p w14:paraId="4E10595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4EEBBC0">
          <v:rect id="_x0000_i4202" style="width:0;height:1.5pt" o:hralign="center" o:hrstd="t" o:hr="t" fillcolor="#a0a0a0" stroked="f"/>
        </w:pict>
      </w:r>
    </w:p>
    <w:p w14:paraId="6440F62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BX — COMMON ERROR 15</w:t>
      </w:r>
    </w:p>
    <w:p w14:paraId="2B3077A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265. Form Doesn't Reflect Dataverse Changes</w:t>
      </w:r>
    </w:p>
    <w:p w14:paraId="7D6A5B8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If you modify Dataverse Form/Table:</w:t>
      </w:r>
    </w:p>
    <w:p w14:paraId="7446A73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Save</w:t>
      </w:r>
    </w:p>
    <w:p w14:paraId="558A641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Publish</w:t>
      </w:r>
    </w:p>
    <w:p w14:paraId="392DADB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Sync/refresh Design Studio where needed.</w:t>
      </w:r>
    </w:p>
    <w:p w14:paraId="286E925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5A5A97C">
          <v:rect id="_x0000_i4203" style="width:0;height:1.5pt" o:hralign="center" o:hrstd="t" o:hr="t" fillcolor="#a0a0a0" stroked="f"/>
        </w:pict>
      </w:r>
    </w:p>
    <w:p w14:paraId="34F0B7F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BY — COMMON ERROR 16</w:t>
      </w:r>
    </w:p>
    <w:p w14:paraId="11CD9C6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266. User Doesn't See New Navigation</w:t>
      </w:r>
    </w:p>
    <w:p w14:paraId="17F6CF7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Check:</w:t>
      </w:r>
    </w:p>
    <w:p w14:paraId="72813E0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Page published?</w:t>
      </w:r>
    </w:p>
    <w:p w14:paraId="6336594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Navigation configuration?</w:t>
      </w:r>
    </w:p>
    <w:p w14:paraId="370CE46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Page Permission?</w:t>
      </w:r>
    </w:p>
    <w:p w14:paraId="04A3C9F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User role/authentication?</w:t>
      </w:r>
    </w:p>
    <w:p w14:paraId="1A87F48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Site cache/sync?</w:t>
      </w:r>
    </w:p>
    <w:p w14:paraId="6CBDADA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F63FA1A">
          <v:rect id="_x0000_i4204" style="width:0;height:1.5pt" o:hralign="center" o:hrstd="t" o:hr="t" fillcolor="#a0a0a0" stroked="f"/>
        </w:pict>
      </w:r>
    </w:p>
    <w:p w14:paraId="43BC814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BZ — COMMON ERROR 17</w:t>
      </w:r>
    </w:p>
    <w:p w14:paraId="31B7E93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267. Website Looks Fine Desktop, Broken Mobile</w:t>
      </w:r>
    </w:p>
    <w:p w14:paraId="7779CE5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Use:</w:t>
      </w:r>
    </w:p>
    <w:p w14:paraId="16ED119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Responsive Preview.</w:t>
      </w:r>
    </w:p>
    <w:p w14:paraId="1FC93DD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Check sections and form layout.</w:t>
      </w:r>
    </w:p>
    <w:p w14:paraId="0656A62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97E7B2E">
          <v:rect id="_x0000_i4205" style="width:0;height:1.5pt" o:hralign="center" o:hrstd="t" o:hr="t" fillcolor="#a0a0a0" stroked="f"/>
        </w:pict>
      </w:r>
    </w:p>
    <w:p w14:paraId="45318E8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CA — COMMON ERROR 18</w:t>
      </w:r>
    </w:p>
    <w:p w14:paraId="1935686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268. Local Username/Password Chosen as New Production Strategy</w:t>
      </w:r>
    </w:p>
    <w:p w14:paraId="30F3C47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Current Microsoft direction recommends:</w:t>
      </w:r>
    </w:p>
    <w:p w14:paraId="12C5AD4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Modern external identity providers</w:t>
      </w:r>
    </w:p>
    <w:p w14:paraId="44963E2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rather than relying on legacy/local identity for new implementations.</w:t>
      </w:r>
    </w:p>
    <w:p w14:paraId="52DB86E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our Vendor Portal:</w:t>
      </w:r>
    </w:p>
    <w:p w14:paraId="4AD34E3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Entra External ID</w:t>
      </w:r>
    </w:p>
    <w:p w14:paraId="276C8F5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is the preferred architecture direction.</w:t>
      </w:r>
    </w:p>
    <w:p w14:paraId="0AC2C92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4487557">
          <v:rect id="_x0000_i4206" style="width:0;height:1.5pt" o:hralign="center" o:hrstd="t" o:hr="t" fillcolor="#a0a0a0" stroked="f"/>
        </w:pict>
      </w:r>
    </w:p>
    <w:p w14:paraId="6DABB5E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CB — SECURITY TEST 1</w:t>
      </w:r>
    </w:p>
    <w:p w14:paraId="6F6D7B5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269. Anonymous User</w:t>
      </w:r>
    </w:p>
    <w:p w14:paraId="5621832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Open portal:</w:t>
      </w:r>
    </w:p>
    <w:p w14:paraId="5EB18B8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Signed out.</w:t>
      </w:r>
    </w:p>
    <w:p w14:paraId="5C43308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Expected:</w:t>
      </w:r>
    </w:p>
    <w:p w14:paraId="18AAA85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Home visible</w:t>
      </w:r>
    </w:p>
    <w:p w14:paraId="66096CB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Registration protected</w:t>
      </w:r>
    </w:p>
    <w:p w14:paraId="129BC70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My Applications protected</w:t>
      </w:r>
    </w:p>
    <w:p w14:paraId="7D2E18C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Application data unavailable.</w:t>
      </w:r>
    </w:p>
    <w:p w14:paraId="6C79529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ACA7E72">
          <v:rect id="_x0000_i4207" style="width:0;height:1.5pt" o:hralign="center" o:hrstd="t" o:hr="t" fillcolor="#a0a0a0" stroked="f"/>
        </w:pict>
      </w:r>
    </w:p>
    <w:p w14:paraId="05629C5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CC — SECURITY TEST 2</w:t>
      </w:r>
    </w:p>
    <w:p w14:paraId="33155B1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270. Authenticated Vendor A</w:t>
      </w:r>
    </w:p>
    <w:p w14:paraId="5554BA9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Expected:</w:t>
      </w:r>
    </w:p>
    <w:p w14:paraId="2E869A3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Registration available</w:t>
      </w:r>
    </w:p>
    <w:p w14:paraId="7CD69FF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Can create own Vendor Application</w:t>
      </w:r>
    </w:p>
    <w:p w14:paraId="50C2E5B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Can read own permitted Application.</w:t>
      </w:r>
    </w:p>
    <w:p w14:paraId="5FF2D55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561AE35">
          <v:rect id="_x0000_i4208" style="width:0;height:1.5pt" o:hralign="center" o:hrstd="t" o:hr="t" fillcolor="#a0a0a0" stroked="f"/>
        </w:pict>
      </w:r>
    </w:p>
    <w:p w14:paraId="01EEAE1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CD — SECURITY TEST 3</w:t>
      </w:r>
    </w:p>
    <w:p w14:paraId="3C987EA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271. Vendor B</w:t>
      </w:r>
    </w:p>
    <w:p w14:paraId="413F49D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Expected:</w:t>
      </w:r>
    </w:p>
    <w:p w14:paraId="33FFF1E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Cannot see Vendor A application.</w:t>
      </w:r>
    </w:p>
    <w:p w14:paraId="7CEF107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F651C72">
          <v:rect id="_x0000_i4209" style="width:0;height:1.5pt" o:hralign="center" o:hrstd="t" o:hr="t" fillcolor="#a0a0a0" stroked="f"/>
        </w:pict>
      </w:r>
    </w:p>
    <w:p w14:paraId="7A587DB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CE — SECURITY TEST 4</w:t>
      </w:r>
    </w:p>
    <w:p w14:paraId="2FDD0FC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272. URL Manipulation</w:t>
      </w:r>
    </w:p>
    <w:p w14:paraId="4EB34E3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Attempt to access another application's identifier.</w:t>
      </w:r>
    </w:p>
    <w:p w14:paraId="4FCB5BC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Expected:</w:t>
      </w:r>
    </w:p>
    <w:p w14:paraId="478DDBE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Record unavailable / access denied.</w:t>
      </w:r>
    </w:p>
    <w:p w14:paraId="283A269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500F831">
          <v:rect id="_x0000_i4210" style="width:0;height:1.5pt" o:hralign="center" o:hrstd="t" o:hr="t" fillcolor="#a0a0a0" stroked="f"/>
        </w:pict>
      </w:r>
    </w:p>
    <w:p w14:paraId="59E7BB2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CF — SECURITY TEST 5</w:t>
      </w:r>
    </w:p>
    <w:p w14:paraId="2A04E0B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273. Internal Field</w:t>
      </w:r>
    </w:p>
    <w:p w14:paraId="182E139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External user should not receive editable access to:</w:t>
      </w:r>
    </w:p>
    <w:p w14:paraId="3AB16CE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Internal Review Comments.</w:t>
      </w:r>
    </w:p>
    <w:p w14:paraId="43ABC1D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13E1AD0">
          <v:rect id="_x0000_i4211" style="width:0;height:1.5pt" o:hralign="center" o:hrstd="t" o:hr="t" fillcolor="#a0a0a0" stroked="f"/>
        </w:pict>
      </w:r>
    </w:p>
    <w:p w14:paraId="2F3852D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CG — FUNCTIONAL TEST 1</w:t>
      </w:r>
    </w:p>
    <w:p w14:paraId="1ECEADA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274. Submit Complete Application</w:t>
      </w:r>
    </w:p>
    <w:p w14:paraId="79E8348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Expected:</w:t>
      </w:r>
    </w:p>
    <w:p w14:paraId="5C33477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Created successfully.</w:t>
      </w:r>
    </w:p>
    <w:p w14:paraId="3648FA1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6975B15">
          <v:rect id="_x0000_i4212" style="width:0;height:1.5pt" o:hralign="center" o:hrstd="t" o:hr="t" fillcolor="#a0a0a0" stroked="f"/>
        </w:pict>
      </w:r>
    </w:p>
    <w:p w14:paraId="28AF331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CH — FUNCTIONAL TEST 2</w:t>
      </w:r>
    </w:p>
    <w:p w14:paraId="644831C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275. Missing Required Field</w:t>
      </w:r>
    </w:p>
    <w:p w14:paraId="40A993A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Remove:</w:t>
      </w:r>
    </w:p>
    <w:p w14:paraId="44914B2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Name.</w:t>
      </w:r>
    </w:p>
    <w:p w14:paraId="14FCCB7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Expected:</w:t>
      </w:r>
    </w:p>
    <w:p w14:paraId="41168C3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Form validation.</w:t>
      </w:r>
    </w:p>
    <w:p w14:paraId="190D063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78DECFA">
          <v:rect id="_x0000_i4213" style="width:0;height:1.5pt" o:hralign="center" o:hrstd="t" o:hr="t" fillcolor="#a0a0a0" stroked="f"/>
        </w:pict>
      </w:r>
    </w:p>
    <w:p w14:paraId="23B48B0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CI — FUNCTIONAL TEST 3</w:t>
      </w:r>
    </w:p>
    <w:p w14:paraId="6047637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276. Invalid Email</w:t>
      </w:r>
    </w:p>
    <w:p w14:paraId="2DBF9BB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Enter invalid format.</w:t>
      </w:r>
    </w:p>
    <w:p w14:paraId="2AC6240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Expected:</w:t>
      </w:r>
    </w:p>
    <w:p w14:paraId="0E62261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Appropriate field validation.</w:t>
      </w:r>
    </w:p>
    <w:p w14:paraId="665C4DF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AC8FD13">
          <v:rect id="_x0000_i4214" style="width:0;height:1.5pt" o:hralign="center" o:hrstd="t" o:hr="t" fillcolor="#a0a0a0" stroked="f"/>
        </w:pict>
      </w:r>
    </w:p>
    <w:p w14:paraId="7E28087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CJ — FUNCTIONAL TEST 4</w:t>
      </w:r>
    </w:p>
    <w:p w14:paraId="60D9DA9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277. Generated Fields</w:t>
      </w:r>
    </w:p>
    <w:p w14:paraId="20A34AB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After submit verify:</w:t>
      </w:r>
    </w:p>
    <w:p w14:paraId="3375237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Application Number</w:t>
      </w:r>
    </w:p>
    <w:p w14:paraId="2FDF85A5" w14:textId="77777777" w:rsidR="0025173D" w:rsidRPr="0025173D" w:rsidRDefault="0025173D" w:rsidP="0025173D">
      <w:pPr>
        <w:rPr>
          <w:sz w:val="32"/>
          <w:szCs w:val="32"/>
        </w:rPr>
      </w:pPr>
    </w:p>
    <w:p w14:paraId="2D16E1D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Status</w:t>
      </w:r>
    </w:p>
    <w:p w14:paraId="61E3835F" w14:textId="77777777" w:rsidR="0025173D" w:rsidRPr="0025173D" w:rsidRDefault="0025173D" w:rsidP="0025173D">
      <w:pPr>
        <w:rPr>
          <w:sz w:val="32"/>
          <w:szCs w:val="32"/>
        </w:rPr>
      </w:pPr>
    </w:p>
    <w:p w14:paraId="7033B42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Submitted On</w:t>
      </w:r>
    </w:p>
    <w:p w14:paraId="0A93BB9A" w14:textId="77777777" w:rsidR="0025173D" w:rsidRPr="0025173D" w:rsidRDefault="0025173D" w:rsidP="0025173D">
      <w:pPr>
        <w:rPr>
          <w:sz w:val="32"/>
          <w:szCs w:val="32"/>
        </w:rPr>
      </w:pPr>
    </w:p>
    <w:p w14:paraId="6090BEA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Applicant Contact</w:t>
      </w:r>
    </w:p>
    <w:p w14:paraId="2BEF50A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BA19BF6">
          <v:rect id="_x0000_i4215" style="width:0;height:1.5pt" o:hralign="center" o:hrstd="t" o:hr="t" fillcolor="#a0a0a0" stroked="f"/>
        </w:pict>
      </w:r>
    </w:p>
    <w:p w14:paraId="16F703A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CK — FUNCTIONAL TEST 5</w:t>
      </w:r>
    </w:p>
    <w:p w14:paraId="1D53A20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278. List</w:t>
      </w:r>
    </w:p>
    <w:p w14:paraId="2C7B3B7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My Applications should:</w:t>
      </w:r>
    </w:p>
    <w:p w14:paraId="0EA4E6B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Display submitted record.</w:t>
      </w:r>
    </w:p>
    <w:p w14:paraId="673329C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1E93950">
          <v:rect id="_x0000_i4216" style="width:0;height:1.5pt" o:hralign="center" o:hrstd="t" o:hr="t" fillcolor="#a0a0a0" stroked="f"/>
        </w:pict>
      </w:r>
    </w:p>
    <w:p w14:paraId="30D6C5C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CL — UX TEST</w:t>
      </w:r>
    </w:p>
    <w:p w14:paraId="3A6F5C1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279. Ask Test User</w:t>
      </w:r>
    </w:p>
    <w:p w14:paraId="5D2D63B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Without instructions:</w:t>
      </w:r>
    </w:p>
    <w:p w14:paraId="3156DFC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Register your company as a vendor.</w:t>
      </w:r>
    </w:p>
    <w:p w14:paraId="6CD4E5D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Observe whether they understand:</w:t>
      </w:r>
    </w:p>
    <w:p w14:paraId="3E8304B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Where to begin</w:t>
      </w:r>
    </w:p>
    <w:p w14:paraId="4358813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How to sign in</w:t>
      </w:r>
    </w:p>
    <w:p w14:paraId="3562500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What fields are required</w:t>
      </w:r>
    </w:p>
    <w:p w14:paraId="17A4309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What happens after submission</w:t>
      </w:r>
    </w:p>
    <w:p w14:paraId="10E834B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Where to find status.</w:t>
      </w:r>
    </w:p>
    <w:p w14:paraId="373A5A7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B4858CC">
          <v:rect id="_x0000_i4217" style="width:0;height:1.5pt" o:hralign="center" o:hrstd="t" o:hr="t" fillcolor="#a0a0a0" stroked="f"/>
        </w:pict>
      </w:r>
    </w:p>
    <w:p w14:paraId="54AD843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280. Do Not Explain Immediately</w:t>
      </w:r>
    </w:p>
    <w:p w14:paraId="1FB5E48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Good UX should reduce:</w:t>
      </w:r>
    </w:p>
    <w:p w14:paraId="200E0CB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Training requirements.</w:t>
      </w:r>
    </w:p>
    <w:p w14:paraId="560B200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18386CB">
          <v:rect id="_x0000_i4218" style="width:0;height:1.5pt" o:hralign="center" o:hrstd="t" o:hr="t" fillcolor="#a0a0a0" stroked="f"/>
        </w:pict>
      </w:r>
    </w:p>
    <w:p w14:paraId="03D95C7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CM — ACCESSIBILITY</w:t>
      </w:r>
    </w:p>
    <w:p w14:paraId="44BC9DC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281. External Sites Need Accessibility</w:t>
      </w:r>
    </w:p>
    <w:p w14:paraId="12FE2B7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Review:</w:t>
      </w:r>
    </w:p>
    <w:p w14:paraId="3BD57ED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Heading hierarchy</w:t>
      </w:r>
    </w:p>
    <w:p w14:paraId="086EFFEE" w14:textId="77777777" w:rsidR="0025173D" w:rsidRPr="0025173D" w:rsidRDefault="0025173D" w:rsidP="0025173D">
      <w:pPr>
        <w:rPr>
          <w:sz w:val="32"/>
          <w:szCs w:val="32"/>
        </w:rPr>
      </w:pPr>
    </w:p>
    <w:p w14:paraId="255D056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Readable text</w:t>
      </w:r>
    </w:p>
    <w:p w14:paraId="7CA64119" w14:textId="77777777" w:rsidR="0025173D" w:rsidRPr="0025173D" w:rsidRDefault="0025173D" w:rsidP="0025173D">
      <w:pPr>
        <w:rPr>
          <w:sz w:val="32"/>
          <w:szCs w:val="32"/>
        </w:rPr>
      </w:pPr>
    </w:p>
    <w:p w14:paraId="111C4AC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Contrast</w:t>
      </w:r>
    </w:p>
    <w:p w14:paraId="056C8C88" w14:textId="77777777" w:rsidR="0025173D" w:rsidRPr="0025173D" w:rsidRDefault="0025173D" w:rsidP="0025173D">
      <w:pPr>
        <w:rPr>
          <w:sz w:val="32"/>
          <w:szCs w:val="32"/>
        </w:rPr>
      </w:pPr>
    </w:p>
    <w:p w14:paraId="3057FCA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Button labels</w:t>
      </w:r>
    </w:p>
    <w:p w14:paraId="3A842B78" w14:textId="77777777" w:rsidR="0025173D" w:rsidRPr="0025173D" w:rsidRDefault="0025173D" w:rsidP="0025173D">
      <w:pPr>
        <w:rPr>
          <w:sz w:val="32"/>
          <w:szCs w:val="32"/>
        </w:rPr>
      </w:pPr>
    </w:p>
    <w:p w14:paraId="7B84792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Form labels</w:t>
      </w:r>
    </w:p>
    <w:p w14:paraId="2428AFDA" w14:textId="77777777" w:rsidR="0025173D" w:rsidRPr="0025173D" w:rsidRDefault="0025173D" w:rsidP="0025173D">
      <w:pPr>
        <w:rPr>
          <w:sz w:val="32"/>
          <w:szCs w:val="32"/>
        </w:rPr>
      </w:pPr>
    </w:p>
    <w:p w14:paraId="47EEFA3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Keyboard navigation</w:t>
      </w:r>
    </w:p>
    <w:p w14:paraId="3601D66A" w14:textId="77777777" w:rsidR="0025173D" w:rsidRPr="0025173D" w:rsidRDefault="0025173D" w:rsidP="0025173D">
      <w:pPr>
        <w:rPr>
          <w:sz w:val="32"/>
          <w:szCs w:val="32"/>
        </w:rPr>
      </w:pPr>
    </w:p>
    <w:p w14:paraId="7F8B707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Error messages</w:t>
      </w:r>
    </w:p>
    <w:p w14:paraId="23660B14" w14:textId="77777777" w:rsidR="0025173D" w:rsidRPr="0025173D" w:rsidRDefault="0025173D" w:rsidP="0025173D">
      <w:pPr>
        <w:rPr>
          <w:sz w:val="32"/>
          <w:szCs w:val="32"/>
        </w:rPr>
      </w:pPr>
    </w:p>
    <w:p w14:paraId="1CC3B85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Responsive layout</w:t>
      </w:r>
    </w:p>
    <w:p w14:paraId="1B838C5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3DD6EDE4">
          <v:rect id="_x0000_i4219" style="width:0;height:1.5pt" o:hralign="center" o:hrstd="t" o:hr="t" fillcolor="#a0a0a0" stroked="f"/>
        </w:pict>
      </w:r>
    </w:p>
    <w:p w14:paraId="20AAC76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282. Button Label</w:t>
      </w:r>
    </w:p>
    <w:p w14:paraId="52B1B62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Good:</w:t>
      </w:r>
    </w:p>
    <w:p w14:paraId="06A5E54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 Vendor Application</w:t>
      </w:r>
    </w:p>
    <w:p w14:paraId="255A09A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Better than ambiguous:</w:t>
      </w:r>
    </w:p>
    <w:p w14:paraId="0A31D16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Click Here.</w:t>
      </w:r>
    </w:p>
    <w:p w14:paraId="343AD53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9711CFD">
          <v:rect id="_x0000_i4220" style="width:0;height:1.5pt" o:hralign="center" o:hrstd="t" o:hr="t" fillcolor="#a0a0a0" stroked="f"/>
        </w:pict>
      </w:r>
    </w:p>
    <w:p w14:paraId="5012DB2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CN — PRIVACY</w:t>
      </w:r>
    </w:p>
    <w:p w14:paraId="7E6D384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283. Vendor Data</w:t>
      </w:r>
    </w:p>
    <w:p w14:paraId="3F15244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Our portal collects:</w:t>
      </w:r>
    </w:p>
    <w:p w14:paraId="291EB1C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identifiers</w:t>
      </w:r>
    </w:p>
    <w:p w14:paraId="19981424" w14:textId="77777777" w:rsidR="0025173D" w:rsidRPr="0025173D" w:rsidRDefault="0025173D" w:rsidP="0025173D">
      <w:pPr>
        <w:rPr>
          <w:sz w:val="32"/>
          <w:szCs w:val="32"/>
        </w:rPr>
      </w:pPr>
    </w:p>
    <w:p w14:paraId="7A49568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Tax information</w:t>
      </w:r>
    </w:p>
    <w:p w14:paraId="6A8A8F9A" w14:textId="77777777" w:rsidR="0025173D" w:rsidRPr="0025173D" w:rsidRDefault="0025173D" w:rsidP="0025173D">
      <w:pPr>
        <w:rPr>
          <w:sz w:val="32"/>
          <w:szCs w:val="32"/>
        </w:rPr>
      </w:pPr>
    </w:p>
    <w:p w14:paraId="60B3F74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Email</w:t>
      </w:r>
    </w:p>
    <w:p w14:paraId="7321A9E4" w14:textId="77777777" w:rsidR="0025173D" w:rsidRPr="0025173D" w:rsidRDefault="0025173D" w:rsidP="0025173D">
      <w:pPr>
        <w:rPr>
          <w:sz w:val="32"/>
          <w:szCs w:val="32"/>
        </w:rPr>
      </w:pPr>
    </w:p>
    <w:p w14:paraId="6D7F86E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Phone</w:t>
      </w:r>
    </w:p>
    <w:p w14:paraId="5066A46E" w14:textId="77777777" w:rsidR="0025173D" w:rsidRPr="0025173D" w:rsidRDefault="0025173D" w:rsidP="0025173D">
      <w:pPr>
        <w:rPr>
          <w:sz w:val="32"/>
          <w:szCs w:val="32"/>
        </w:rPr>
      </w:pPr>
    </w:p>
    <w:p w14:paraId="0CBEF47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Address</w:t>
      </w:r>
    </w:p>
    <w:p w14:paraId="14B45CC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This information must be treated as:</w:t>
      </w:r>
    </w:p>
    <w:p w14:paraId="6658344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Business-sensitive data.</w:t>
      </w:r>
    </w:p>
    <w:p w14:paraId="60DB716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3721BF6">
          <v:rect id="_x0000_i4221" style="width:0;height:1.5pt" o:hralign="center" o:hrstd="t" o:hr="t" fillcolor="#a0a0a0" stroked="f"/>
        </w:pict>
      </w:r>
    </w:p>
    <w:p w14:paraId="5D9A207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284. Collect Only Needed Data</w:t>
      </w:r>
    </w:p>
    <w:p w14:paraId="7CDC108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Don't add fields such as:</w:t>
      </w:r>
    </w:p>
    <w:p w14:paraId="2172033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Owner's personal birthday</w:t>
      </w:r>
    </w:p>
    <w:p w14:paraId="2DF18961" w14:textId="77777777" w:rsidR="0025173D" w:rsidRPr="0025173D" w:rsidRDefault="0025173D" w:rsidP="0025173D">
      <w:pPr>
        <w:rPr>
          <w:sz w:val="32"/>
          <w:szCs w:val="32"/>
        </w:rPr>
      </w:pPr>
    </w:p>
    <w:p w14:paraId="26301D8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Personal family information</w:t>
      </w:r>
    </w:p>
    <w:p w14:paraId="1EE90B2D" w14:textId="77777777" w:rsidR="0025173D" w:rsidRPr="0025173D" w:rsidRDefault="0025173D" w:rsidP="0025173D">
      <w:pPr>
        <w:rPr>
          <w:sz w:val="32"/>
          <w:szCs w:val="32"/>
        </w:rPr>
      </w:pPr>
    </w:p>
    <w:p w14:paraId="6D5E75F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Unnecessary banking information</w:t>
      </w:r>
    </w:p>
    <w:p w14:paraId="5BE1776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without legitimate business requirement.</w:t>
      </w:r>
    </w:p>
    <w:p w14:paraId="73AE741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BA75E32">
          <v:rect id="_x0000_i4222" style="width:0;height:1.5pt" o:hralign="center" o:hrstd="t" o:hr="t" fillcolor="#a0a0a0" stroked="f"/>
        </w:pict>
      </w:r>
    </w:p>
    <w:p w14:paraId="06A7C59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CO — PRIVACY NOTICE</w:t>
      </w:r>
    </w:p>
    <w:p w14:paraId="6D53C67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285. Production Portal</w:t>
      </w:r>
    </w:p>
    <w:p w14:paraId="41F174D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Should provide suitable:</w:t>
      </w:r>
    </w:p>
    <w:p w14:paraId="671BF2C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Privacy Notice</w:t>
      </w:r>
    </w:p>
    <w:p w14:paraId="363ECA7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and:</w:t>
      </w:r>
    </w:p>
    <w:p w14:paraId="21E9F3D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Terms/usage information</w:t>
      </w:r>
    </w:p>
    <w:p w14:paraId="273CA3A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based on applicable organization/legal requirements.</w:t>
      </w:r>
    </w:p>
    <w:p w14:paraId="5C5EECA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ED575FC">
          <v:rect id="_x0000_i4223" style="width:0;height:1.5pt" o:hralign="center" o:hrstd="t" o:hr="t" fillcolor="#a0a0a0" stroked="f"/>
        </w:pict>
      </w:r>
    </w:p>
    <w:p w14:paraId="40A971E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286. Day 21</w:t>
      </w:r>
    </w:p>
    <w:p w14:paraId="3F82627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 simple footer links/placeholders:</w:t>
      </w:r>
    </w:p>
    <w:p w14:paraId="08090D2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Privacy</w:t>
      </w:r>
    </w:p>
    <w:p w14:paraId="5E4A96C3" w14:textId="77777777" w:rsidR="0025173D" w:rsidRPr="0025173D" w:rsidRDefault="0025173D" w:rsidP="0025173D">
      <w:pPr>
        <w:rPr>
          <w:sz w:val="32"/>
          <w:szCs w:val="32"/>
        </w:rPr>
      </w:pPr>
    </w:p>
    <w:p w14:paraId="6E86B1D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Terms</w:t>
      </w:r>
    </w:p>
    <w:p w14:paraId="40629B97" w14:textId="77777777" w:rsidR="0025173D" w:rsidRPr="0025173D" w:rsidRDefault="0025173D" w:rsidP="0025173D">
      <w:pPr>
        <w:rPr>
          <w:sz w:val="32"/>
          <w:szCs w:val="32"/>
        </w:rPr>
      </w:pPr>
    </w:p>
    <w:p w14:paraId="21F7D92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 Procurement</w:t>
      </w:r>
    </w:p>
    <w:p w14:paraId="3C51A8B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Do not invent legal text without:</w:t>
      </w:r>
    </w:p>
    <w:p w14:paraId="23C1891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Legal review.</w:t>
      </w:r>
    </w:p>
    <w:p w14:paraId="52B5C5D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E1C2BE0">
          <v:rect id="_x0000_i4224" style="width:0;height:1.5pt" o:hralign="center" o:hrstd="t" o:hr="t" fillcolor="#a0a0a0" stroked="f"/>
        </w:pict>
      </w:r>
    </w:p>
    <w:p w14:paraId="2273E50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CP — CAPTCHA / BOT PROTECTION PREVIEW</w:t>
      </w:r>
    </w:p>
    <w:p w14:paraId="53263D8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287. External Forms</w:t>
      </w:r>
    </w:p>
    <w:p w14:paraId="7D12FA7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Public-facing registration can attract:</w:t>
      </w:r>
    </w:p>
    <w:p w14:paraId="5C1ECD2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Automated/bot submissions.</w:t>
      </w:r>
    </w:p>
    <w:p w14:paraId="24B1B7E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supports security capabilities that should be evaluated for production.</w:t>
      </w:r>
    </w:p>
    <w:p w14:paraId="50E7CA4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Day 22 will discuss:</w:t>
      </w:r>
    </w:p>
    <w:p w14:paraId="67476DE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External attack surface.</w:t>
      </w:r>
    </w:p>
    <w:p w14:paraId="3A4F9FD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9CBF66E">
          <v:rect id="_x0000_i4225" style="width:0;height:1.5pt" o:hralign="center" o:hrstd="t" o:hr="t" fillcolor="#a0a0a0" stroked="f"/>
        </w:pict>
      </w:r>
    </w:p>
    <w:p w14:paraId="1BB3D70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CQ — SITE VISIBILITY</w:t>
      </w:r>
    </w:p>
    <w:p w14:paraId="5D4D95F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288. Development Site</w:t>
      </w:r>
    </w:p>
    <w:p w14:paraId="047EFDD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Keep training site:</w:t>
      </w:r>
    </w:p>
    <w:p w14:paraId="16DC3A0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Appropriately restricted</w:t>
      </w:r>
    </w:p>
    <w:p w14:paraId="19AA149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while building.</w:t>
      </w:r>
    </w:p>
    <w:p w14:paraId="2CE5226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0B9D3CB">
          <v:rect id="_x0000_i4226" style="width:0;height:1.5pt" o:hralign="center" o:hrstd="t" o:hr="t" fillcolor="#a0a0a0" stroked="f"/>
        </w:pict>
      </w:r>
    </w:p>
    <w:p w14:paraId="6D66783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289. Do Not Go Live Accidentally</w:t>
      </w:r>
    </w:p>
    <w:p w14:paraId="0F1E3D1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Development complete:</w:t>
      </w:r>
    </w:p>
    <w:p w14:paraId="161B02F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≠</w:t>
      </w:r>
    </w:p>
    <w:p w14:paraId="254D5C2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Production approved.</w:t>
      </w:r>
    </w:p>
    <w:p w14:paraId="23D5144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3FEF9ED">
          <v:rect id="_x0000_i4227" style="width:0;height:1.5pt" o:hralign="center" o:hrstd="t" o:hr="t" fillcolor="#a0a0a0" stroked="f"/>
        </w:pict>
      </w:r>
    </w:p>
    <w:p w14:paraId="4077553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CR — LICENSING</w:t>
      </w:r>
    </w:p>
    <w:p w14:paraId="3D0CD0A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290. Power Pages Licensing</w:t>
      </w:r>
    </w:p>
    <w:p w14:paraId="2FADA74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currently uses capacity-based licensing concepts for:</w:t>
      </w:r>
    </w:p>
    <w:p w14:paraId="33F73E5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Authenticated users</w:t>
      </w:r>
    </w:p>
    <w:p w14:paraId="2F203B0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and:</w:t>
      </w:r>
    </w:p>
    <w:p w14:paraId="0285025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Anonymous users.</w:t>
      </w:r>
    </w:p>
    <w:p w14:paraId="43B8719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7C6B124">
          <v:rect id="_x0000_i4228" style="width:0;height:1.5pt" o:hralign="center" o:hrstd="t" o:hr="t" fillcolor="#a0a0a0" stroked="f"/>
        </w:pict>
      </w:r>
    </w:p>
    <w:p w14:paraId="15E9A1F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291. Meaning</w:t>
      </w:r>
    </w:p>
    <w:p w14:paraId="3EF76CD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Production architecture must consider:</w:t>
      </w:r>
    </w:p>
    <w:p w14:paraId="3517C52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Who will use the website?</w:t>
      </w:r>
    </w:p>
    <w:p w14:paraId="6BF360D3" w14:textId="77777777" w:rsidR="0025173D" w:rsidRPr="0025173D" w:rsidRDefault="0025173D" w:rsidP="0025173D">
      <w:pPr>
        <w:rPr>
          <w:sz w:val="32"/>
          <w:szCs w:val="32"/>
        </w:rPr>
      </w:pPr>
    </w:p>
    <w:p w14:paraId="72D681E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Are they authenticated?</w:t>
      </w:r>
    </w:p>
    <w:p w14:paraId="2A4343EE" w14:textId="77777777" w:rsidR="0025173D" w:rsidRPr="0025173D" w:rsidRDefault="0025173D" w:rsidP="0025173D">
      <w:pPr>
        <w:rPr>
          <w:sz w:val="32"/>
          <w:szCs w:val="32"/>
        </w:rPr>
      </w:pPr>
    </w:p>
    <w:p w14:paraId="7191CB6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How many unique users?</w:t>
      </w:r>
    </w:p>
    <w:p w14:paraId="01358611" w14:textId="77777777" w:rsidR="0025173D" w:rsidRPr="0025173D" w:rsidRDefault="0025173D" w:rsidP="0025173D">
      <w:pPr>
        <w:rPr>
          <w:sz w:val="32"/>
          <w:szCs w:val="32"/>
        </w:rPr>
      </w:pPr>
    </w:p>
    <w:p w14:paraId="7D64E4A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Which licensing model applies?</w:t>
      </w:r>
    </w:p>
    <w:p w14:paraId="22A500D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C86AD2F">
          <v:rect id="_x0000_i4229" style="width:0;height:1.5pt" o:hralign="center" o:hrstd="t" o:hr="t" fillcolor="#a0a0a0" stroked="f"/>
        </w:pict>
      </w:r>
    </w:p>
    <w:p w14:paraId="2F1ED8A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292. Do Not Assume</w:t>
      </w:r>
    </w:p>
    <w:p w14:paraId="4D6A6B9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Everyone who can open a browser</w:t>
      </w:r>
    </w:p>
    <w:p w14:paraId="06AF43E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=</w:t>
      </w:r>
    </w:p>
    <w:p w14:paraId="0CCD7F1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Free production Power Pages user.</w:t>
      </w:r>
    </w:p>
    <w:p w14:paraId="429069D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Verify licensing before:</w:t>
      </w:r>
    </w:p>
    <w:p w14:paraId="393965E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Deployment.</w:t>
      </w:r>
    </w:p>
    <w:p w14:paraId="6A08027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5AECE9F">
          <v:rect id="_x0000_i4230" style="width:0;height:1.5pt" o:hralign="center" o:hrstd="t" o:hr="t" fillcolor="#a0a0a0" stroked="f"/>
        </w:pict>
      </w:r>
    </w:p>
    <w:p w14:paraId="5054B45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CS — CANVAS APP VS POWER PAGES DECISION</w:t>
      </w:r>
    </w:p>
    <w:p w14:paraId="5C96CD7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293. Scenario</w:t>
      </w:r>
    </w:p>
    <w:p w14:paraId="205504A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Employee Expense App.</w:t>
      </w:r>
    </w:p>
    <w:p w14:paraId="789F696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Employees already use Microsoft 365.</w:t>
      </w:r>
    </w:p>
    <w:p w14:paraId="169AA6B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Likely:</w:t>
      </w:r>
    </w:p>
    <w:p w14:paraId="45FAE40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Canvas App.</w:t>
      </w:r>
    </w:p>
    <w:p w14:paraId="450B55D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E398ED6">
          <v:rect id="_x0000_i4231" style="width:0;height:1.5pt" o:hralign="center" o:hrstd="t" o:hr="t" fillcolor="#a0a0a0" stroked="f"/>
        </w:pict>
      </w:r>
    </w:p>
    <w:p w14:paraId="5EE9A6E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294. Scenario</w:t>
      </w:r>
    </w:p>
    <w:p w14:paraId="44B588F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10,000 external suppliers need self-service registration.</w:t>
      </w:r>
    </w:p>
    <w:p w14:paraId="0353844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Likely candidate:</w:t>
      </w:r>
    </w:p>
    <w:p w14:paraId="3605915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Power Pages.</w:t>
      </w:r>
    </w:p>
    <w:p w14:paraId="0EA6C89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129A939">
          <v:rect id="_x0000_i4232" style="width:0;height:1.5pt" o:hralign="center" o:hrstd="t" o:hr="t" fillcolor="#a0a0a0" stroked="f"/>
        </w:pict>
      </w:r>
    </w:p>
    <w:p w14:paraId="2F6A735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295. Scenario</w:t>
      </w:r>
    </w:p>
    <w:p w14:paraId="21D6CD2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Internal Procurement staff review Vendor records.</w:t>
      </w:r>
    </w:p>
    <w:p w14:paraId="488A46F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Likely:</w:t>
      </w:r>
    </w:p>
    <w:p w14:paraId="7BD2134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Model-Driven App.</w:t>
      </w:r>
    </w:p>
    <w:p w14:paraId="4539790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364D9E63">
          <v:rect id="_x0000_i4233" style="width:0;height:1.5pt" o:hralign="center" o:hrstd="t" o:hr="t" fillcolor="#a0a0a0" stroked="f"/>
        </w:pict>
      </w:r>
    </w:p>
    <w:p w14:paraId="48E6033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296. Combined Architecture</w:t>
      </w:r>
    </w:p>
    <w:p w14:paraId="3B1591B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</w:t>
      </w:r>
    </w:p>
    <w:p w14:paraId="45832F2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54B4F50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</w:t>
      </w:r>
    </w:p>
    <w:p w14:paraId="3D293C8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7202D95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v</w:t>
      </w:r>
    </w:p>
    <w:p w14:paraId="7259769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</w:t>
      </w:r>
    </w:p>
    <w:p w14:paraId="6D2836E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^</w:t>
      </w:r>
    </w:p>
    <w:p w14:paraId="3AD036D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60D4524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MODEL-DRIVEN APP</w:t>
      </w:r>
    </w:p>
    <w:p w14:paraId="4C658A3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|</w:t>
      </w:r>
    </w:p>
    <w:p w14:paraId="6E75508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PROCUREMENT</w:t>
      </w:r>
    </w:p>
    <w:p w14:paraId="25A01DD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This is:</w:t>
      </w:r>
    </w:p>
    <w:p w14:paraId="0AA6B62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Platform Composition.</w:t>
      </w:r>
    </w:p>
    <w:p w14:paraId="38A79EB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AC21C06">
          <v:rect id="_x0000_i4234" style="width:0;height:1.5pt" o:hralign="center" o:hrstd="t" o:hr="t" fillcolor="#a0a0a0" stroked="f"/>
        </w:pict>
      </w:r>
    </w:p>
    <w:p w14:paraId="1181699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CT — INDEPENDENT CHALLENGE 1</w:t>
      </w:r>
    </w:p>
    <w:p w14:paraId="2CBC90C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297. Improve Home Page</w:t>
      </w:r>
    </w:p>
    <w:p w14:paraId="590B3B1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Create:</w:t>
      </w:r>
    </w:p>
    <w:p w14:paraId="1EE6096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Why Register?</w:t>
      </w:r>
    </w:p>
    <w:p w14:paraId="7A0311B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section with three benefits:</w:t>
      </w:r>
    </w:p>
    <w:p w14:paraId="62CBE29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Centralized Registration</w:t>
      </w:r>
    </w:p>
    <w:p w14:paraId="42C0826A" w14:textId="77777777" w:rsidR="0025173D" w:rsidRPr="0025173D" w:rsidRDefault="0025173D" w:rsidP="0025173D">
      <w:pPr>
        <w:rPr>
          <w:sz w:val="32"/>
          <w:szCs w:val="32"/>
        </w:rPr>
      </w:pPr>
    </w:p>
    <w:p w14:paraId="6E57E1E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Faster Procurement Review</w:t>
      </w:r>
    </w:p>
    <w:p w14:paraId="3C81C94F" w14:textId="77777777" w:rsidR="0025173D" w:rsidRPr="0025173D" w:rsidRDefault="0025173D" w:rsidP="0025173D">
      <w:pPr>
        <w:rPr>
          <w:sz w:val="32"/>
          <w:szCs w:val="32"/>
        </w:rPr>
      </w:pPr>
    </w:p>
    <w:p w14:paraId="5A14C1A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Application Status Tracking</w:t>
      </w:r>
    </w:p>
    <w:p w14:paraId="6956EBD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3B9F23C">
          <v:rect id="_x0000_i4235" style="width:0;height:1.5pt" o:hralign="center" o:hrstd="t" o:hr="t" fillcolor="#a0a0a0" stroked="f"/>
        </w:pict>
      </w:r>
    </w:p>
    <w:p w14:paraId="46A2FA8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CU — INDEPENDENT CHALLENGE 2</w:t>
      </w:r>
    </w:p>
    <w:p w14:paraId="7571582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298. Category Instructions</w:t>
      </w:r>
    </w:p>
    <w:p w14:paraId="184F542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If Category:</w:t>
      </w:r>
    </w:p>
    <w:p w14:paraId="365BB4A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Other</w:t>
      </w:r>
    </w:p>
    <w:p w14:paraId="772F5B9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additional data might be useful?</w:t>
      </w:r>
    </w:p>
    <w:p w14:paraId="6EDA7F2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 optional:</w:t>
      </w:r>
    </w:p>
    <w:p w14:paraId="4F4D1BB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Other Category Description</w:t>
      </w:r>
    </w:p>
    <w:p w14:paraId="5C2E056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and propose how conditional display could work.</w:t>
      </w:r>
    </w:p>
    <w:p w14:paraId="6C919E1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Implementation:</w:t>
      </w:r>
    </w:p>
    <w:p w14:paraId="296B1DF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Optional challenge.</w:t>
      </w:r>
    </w:p>
    <w:p w14:paraId="0D687FF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F8EE2C0">
          <v:rect id="_x0000_i4236" style="width:0;height:1.5pt" o:hralign="center" o:hrstd="t" o:hr="t" fillcolor="#a0a0a0" stroked="f"/>
        </w:pict>
      </w:r>
    </w:p>
    <w:p w14:paraId="7D010EC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CV — INDEPENDENT CHALLENGE 3</w:t>
      </w:r>
    </w:p>
    <w:p w14:paraId="2CA0B40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299. Application Details</w:t>
      </w:r>
    </w:p>
    <w:p w14:paraId="2C27FC6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Build:</w:t>
      </w:r>
    </w:p>
    <w:p w14:paraId="150B300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Read-only details page.</w:t>
      </w:r>
    </w:p>
    <w:p w14:paraId="693D1A0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Ensure:</w:t>
      </w:r>
    </w:p>
    <w:p w14:paraId="681CA14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cannot access another Vendor's record.</w:t>
      </w:r>
    </w:p>
    <w:p w14:paraId="2D645B7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579DE2B9">
          <v:rect id="_x0000_i4237" style="width:0;height:1.5pt" o:hralign="center" o:hrstd="t" o:hr="t" fillcolor="#a0a0a0" stroked="f"/>
        </w:pict>
      </w:r>
    </w:p>
    <w:p w14:paraId="7E14C36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CW — INDEPENDENT CHALLENGE 4</w:t>
      </w:r>
    </w:p>
    <w:p w14:paraId="7D9A5AC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300. Internal Review Architecture</w:t>
      </w:r>
    </w:p>
    <w:p w14:paraId="259A76D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Draw:</w:t>
      </w:r>
    </w:p>
    <w:p w14:paraId="31CCEBA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</w:t>
      </w:r>
    </w:p>
    <w:p w14:paraId="1D78E9D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|</w:t>
      </w:r>
    </w:p>
    <w:p w14:paraId="42B0A3B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v</w:t>
      </w:r>
    </w:p>
    <w:p w14:paraId="0D859AE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</w:t>
      </w:r>
    </w:p>
    <w:p w14:paraId="5994F16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|</w:t>
      </w:r>
    </w:p>
    <w:p w14:paraId="41FCDF1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v</w:t>
      </w:r>
    </w:p>
    <w:p w14:paraId="1D067E4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 Vendor Application</w:t>
      </w:r>
    </w:p>
    <w:p w14:paraId="1D27EB6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|</w:t>
      </w:r>
    </w:p>
    <w:p w14:paraId="1F7E6DF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v</w:t>
      </w:r>
    </w:p>
    <w:p w14:paraId="504D624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Procurement Model-Driven App</w:t>
      </w:r>
    </w:p>
    <w:p w14:paraId="43BF93C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|</w:t>
      </w:r>
    </w:p>
    <w:p w14:paraId="2794572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v</w:t>
      </w:r>
    </w:p>
    <w:p w14:paraId="00DFB58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Approved / Rejected</w:t>
      </w:r>
    </w:p>
    <w:p w14:paraId="2142DCE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|</w:t>
      </w:r>
    </w:p>
    <w:p w14:paraId="1D211E8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v</w:t>
      </w:r>
    </w:p>
    <w:p w14:paraId="1A9CDE2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Status</w:t>
      </w:r>
    </w:p>
    <w:p w14:paraId="0F03236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F0FC087">
          <v:rect id="_x0000_i4238" style="width:0;height:1.5pt" o:hralign="center" o:hrstd="t" o:hr="t" fillcolor="#a0a0a0" stroked="f"/>
        </w:pict>
      </w:r>
    </w:p>
    <w:p w14:paraId="0670C14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CX — INDEPENDENT CHALLENGE 5</w:t>
      </w:r>
    </w:p>
    <w:p w14:paraId="2EB28C4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301. Notification Design</w:t>
      </w:r>
    </w:p>
    <w:p w14:paraId="12BB6D3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Propose Power Automate Flow:</w:t>
      </w:r>
    </w:p>
    <w:p w14:paraId="3B58F59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Application Added</w:t>
      </w:r>
    </w:p>
    <w:p w14:paraId="5ED34D1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6B40F3E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v</w:t>
      </w:r>
    </w:p>
    <w:p w14:paraId="35D98D2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Send Vendor Confirmation</w:t>
      </w:r>
    </w:p>
    <w:p w14:paraId="7608FFD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524B997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v</w:t>
      </w:r>
    </w:p>
    <w:p w14:paraId="394A890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Notify Procurement</w:t>
      </w:r>
    </w:p>
    <w:p w14:paraId="7B787B0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Do not build it unless:</w:t>
      </w:r>
    </w:p>
    <w:p w14:paraId="5813D9E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Time permits.</w:t>
      </w:r>
    </w:p>
    <w:p w14:paraId="0C9BA5E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A59D567">
          <v:rect id="_x0000_i4239" style="width:0;height:1.5pt" o:hralign="center" o:hrstd="t" o:hr="t" fillcolor="#a0a0a0" stroked="f"/>
        </w:pict>
      </w:r>
    </w:p>
    <w:p w14:paraId="4A39264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CY — INDEPENDENT CHALLENGE 6</w:t>
      </w:r>
    </w:p>
    <w:p w14:paraId="0D7D451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302. Account-Based Portal</w:t>
      </w:r>
    </w:p>
    <w:p w14:paraId="19D01CA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Assume one vendor organization has:</w:t>
      </w:r>
    </w:p>
    <w:p w14:paraId="5FE9282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5 users.</w:t>
      </w:r>
    </w:p>
    <w:p w14:paraId="0EB77F4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Should every user see only records they personally submitted?</w:t>
      </w:r>
    </w:p>
    <w:p w14:paraId="309A5EF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Maybe:</w:t>
      </w:r>
    </w:p>
    <w:p w14:paraId="2D3B29D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No.</w:t>
      </w:r>
    </w:p>
    <w:p w14:paraId="51BFEDD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Perhaps all users from the same vendor company should see:</w:t>
      </w:r>
    </w:p>
    <w:p w14:paraId="4B147D2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Company applications.</w:t>
      </w:r>
    </w:p>
    <w:p w14:paraId="6C11A9B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Which permission pattern could help?</w:t>
      </w:r>
    </w:p>
    <w:p w14:paraId="7CA8B0F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Account Access.</w:t>
      </w:r>
    </w:p>
    <w:p w14:paraId="6E98D0E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35CD2DE">
          <v:rect id="_x0000_i4240" style="width:0;height:1.5pt" o:hralign="center" o:hrstd="t" o:hr="t" fillcolor="#a0a0a0" stroked="f"/>
        </w:pict>
      </w:r>
    </w:p>
    <w:p w14:paraId="77935FD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CZ — PRACTICAL ASSESSMENT</w:t>
      </w:r>
    </w:p>
    <w:p w14:paraId="6BD1D72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303. Student Practical Task</w:t>
      </w:r>
    </w:p>
    <w:p w14:paraId="6C372D8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Without instructor assistance:</w:t>
      </w:r>
    </w:p>
    <w:p w14:paraId="1BDBAAA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Step 1</w:t>
      </w:r>
    </w:p>
    <w:p w14:paraId="552FA60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Explain:</w:t>
      </w:r>
    </w:p>
    <w:p w14:paraId="200266E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Power Pages.</w:t>
      </w:r>
    </w:p>
    <w:p w14:paraId="1732F43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Step 2</w:t>
      </w:r>
    </w:p>
    <w:p w14:paraId="18CF368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Create:</w:t>
      </w:r>
    </w:p>
    <w:p w14:paraId="606B7F0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Application table.</w:t>
      </w:r>
    </w:p>
    <w:p w14:paraId="16F5334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Step 3</w:t>
      </w:r>
    </w:p>
    <w:p w14:paraId="57BC9DF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Create:</w:t>
      </w:r>
    </w:p>
    <w:p w14:paraId="7A057DB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Applicant Contact lookup.</w:t>
      </w:r>
    </w:p>
    <w:p w14:paraId="3FB41BD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Step 4</w:t>
      </w:r>
    </w:p>
    <w:p w14:paraId="7B9DAD0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Create:</w:t>
      </w:r>
    </w:p>
    <w:p w14:paraId="6B04954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Registration Form.</w:t>
      </w:r>
    </w:p>
    <w:p w14:paraId="29E0933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Step 5</w:t>
      </w:r>
    </w:p>
    <w:p w14:paraId="277BD87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Create:</w:t>
      </w:r>
    </w:p>
    <w:p w14:paraId="552CAF1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Applications View.</w:t>
      </w:r>
    </w:p>
    <w:p w14:paraId="2E44E47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Step 6</w:t>
      </w:r>
    </w:p>
    <w:p w14:paraId="23FE439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Create:</w:t>
      </w:r>
    </w:p>
    <w:p w14:paraId="6C72AEF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Power Pages site.</w:t>
      </w:r>
    </w:p>
    <w:p w14:paraId="06AF612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Step 7</w:t>
      </w:r>
    </w:p>
    <w:p w14:paraId="112DB40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Create:</w:t>
      </w:r>
    </w:p>
    <w:p w14:paraId="215F911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Home</w:t>
      </w:r>
    </w:p>
    <w:p w14:paraId="6A4DC318" w14:textId="77777777" w:rsidR="0025173D" w:rsidRPr="0025173D" w:rsidRDefault="0025173D" w:rsidP="0025173D">
      <w:pPr>
        <w:rPr>
          <w:sz w:val="32"/>
          <w:szCs w:val="32"/>
        </w:rPr>
      </w:pPr>
    </w:p>
    <w:p w14:paraId="4442623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Register as Vendor</w:t>
      </w:r>
    </w:p>
    <w:p w14:paraId="41BE7A13" w14:textId="77777777" w:rsidR="0025173D" w:rsidRPr="0025173D" w:rsidRDefault="0025173D" w:rsidP="0025173D">
      <w:pPr>
        <w:rPr>
          <w:sz w:val="32"/>
          <w:szCs w:val="32"/>
        </w:rPr>
      </w:pPr>
    </w:p>
    <w:p w14:paraId="435DF72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My Applications</w:t>
      </w:r>
    </w:p>
    <w:p w14:paraId="06E0761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Step 8</w:t>
      </w:r>
    </w:p>
    <w:p w14:paraId="6C1FADD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Add:</w:t>
      </w:r>
    </w:p>
    <w:p w14:paraId="165D0E9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Registration Form.</w:t>
      </w:r>
    </w:p>
    <w:p w14:paraId="0B065A1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Step 9</w:t>
      </w:r>
    </w:p>
    <w:p w14:paraId="0DBB72B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Add:</w:t>
      </w:r>
    </w:p>
    <w:p w14:paraId="6B2C6CB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Applications List.</w:t>
      </w:r>
    </w:p>
    <w:p w14:paraId="2254401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Step 10</w:t>
      </w:r>
    </w:p>
    <w:p w14:paraId="152C6DE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Associate current portal user.</w:t>
      </w:r>
    </w:p>
    <w:p w14:paraId="6480264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Step 11</w:t>
      </w:r>
    </w:p>
    <w:p w14:paraId="234A68D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Configure:</w:t>
      </w:r>
    </w:p>
    <w:p w14:paraId="78A3AB4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Contact-based Table Permission.</w:t>
      </w:r>
    </w:p>
    <w:p w14:paraId="39EFD4E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Step 12</w:t>
      </w:r>
    </w:p>
    <w:p w14:paraId="40C8A99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Protect:</w:t>
      </w:r>
    </w:p>
    <w:p w14:paraId="6D1E0A3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My Applications page.</w:t>
      </w:r>
    </w:p>
    <w:p w14:paraId="347B11C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Step 13</w:t>
      </w:r>
    </w:p>
    <w:p w14:paraId="7066273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 test application.</w:t>
      </w:r>
    </w:p>
    <w:p w14:paraId="19FAF84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Step 14</w:t>
      </w:r>
    </w:p>
    <w:p w14:paraId="4C1324A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Verify:</w:t>
      </w:r>
    </w:p>
    <w:p w14:paraId="15717C8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 record.</w:t>
      </w:r>
    </w:p>
    <w:p w14:paraId="3DC3DFF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Step 15</w:t>
      </w:r>
    </w:p>
    <w:p w14:paraId="1E7345F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Demonstrate:</w:t>
      </w:r>
    </w:p>
    <w:p w14:paraId="4750FD8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User cannot see another user's application.</w:t>
      </w:r>
    </w:p>
    <w:p w14:paraId="091A551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B1271A0">
          <v:rect id="_x0000_i4241" style="width:0;height:1.5pt" o:hralign="center" o:hrstd="t" o:hr="t" fillcolor="#a0a0a0" stroked="f"/>
        </w:pict>
      </w:r>
    </w:p>
    <w:p w14:paraId="523E5C2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DA — TEST MATRIX</w:t>
      </w:r>
    </w:p>
    <w:p w14:paraId="3D61D1A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304. Day 21 Test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665"/>
        <w:gridCol w:w="2996"/>
        <w:gridCol w:w="1062"/>
        <w:gridCol w:w="775"/>
      </w:tblGrid>
      <w:tr w:rsidR="0025173D" w:rsidRPr="0025173D" w14:paraId="1B19C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4E82E" w14:textId="77777777" w:rsidR="0025173D" w:rsidRPr="0025173D" w:rsidRDefault="0025173D" w:rsidP="0025173D">
            <w:pPr>
              <w:rPr>
                <w:b/>
                <w:bCs/>
                <w:sz w:val="32"/>
                <w:szCs w:val="32"/>
              </w:rPr>
            </w:pPr>
            <w:r w:rsidRPr="0025173D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3C17DB" w14:textId="77777777" w:rsidR="0025173D" w:rsidRPr="0025173D" w:rsidRDefault="0025173D" w:rsidP="0025173D">
            <w:pPr>
              <w:rPr>
                <w:b/>
                <w:bCs/>
                <w:sz w:val="32"/>
                <w:szCs w:val="32"/>
              </w:rPr>
            </w:pPr>
            <w:r w:rsidRPr="0025173D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36C232B" w14:textId="77777777" w:rsidR="0025173D" w:rsidRPr="0025173D" w:rsidRDefault="0025173D" w:rsidP="0025173D">
            <w:pPr>
              <w:rPr>
                <w:b/>
                <w:bCs/>
                <w:sz w:val="32"/>
                <w:szCs w:val="32"/>
              </w:rPr>
            </w:pPr>
            <w:r w:rsidRPr="0025173D">
              <w:rPr>
                <w:b/>
                <w:bCs/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468E1724" w14:textId="77777777" w:rsidR="0025173D" w:rsidRPr="0025173D" w:rsidRDefault="0025173D" w:rsidP="0025173D">
            <w:pPr>
              <w:rPr>
                <w:b/>
                <w:bCs/>
                <w:sz w:val="32"/>
                <w:szCs w:val="32"/>
              </w:rPr>
            </w:pPr>
            <w:r w:rsidRPr="0025173D">
              <w:rPr>
                <w:b/>
                <w:bCs/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541A96D8" w14:textId="77777777" w:rsidR="0025173D" w:rsidRPr="0025173D" w:rsidRDefault="0025173D" w:rsidP="0025173D">
            <w:pPr>
              <w:rPr>
                <w:b/>
                <w:bCs/>
                <w:sz w:val="32"/>
                <w:szCs w:val="32"/>
              </w:rPr>
            </w:pPr>
            <w:r w:rsidRPr="0025173D">
              <w:rPr>
                <w:b/>
                <w:bCs/>
                <w:sz w:val="32"/>
                <w:szCs w:val="32"/>
              </w:rPr>
              <w:t>Pass</w:t>
            </w:r>
          </w:p>
        </w:tc>
      </w:tr>
      <w:tr w:rsidR="0025173D" w:rsidRPr="0025173D" w14:paraId="089BA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EFDE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PP01</w:t>
            </w:r>
          </w:p>
        </w:tc>
        <w:tc>
          <w:tcPr>
            <w:tcW w:w="0" w:type="auto"/>
            <w:vAlign w:val="center"/>
            <w:hideMark/>
          </w:tcPr>
          <w:p w14:paraId="1C69FCE1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Site opens</w:t>
            </w:r>
          </w:p>
        </w:tc>
        <w:tc>
          <w:tcPr>
            <w:tcW w:w="0" w:type="auto"/>
            <w:vAlign w:val="center"/>
            <w:hideMark/>
          </w:tcPr>
          <w:p w14:paraId="2917066D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Home visible</w:t>
            </w:r>
          </w:p>
        </w:tc>
        <w:tc>
          <w:tcPr>
            <w:tcW w:w="0" w:type="auto"/>
            <w:vAlign w:val="center"/>
            <w:hideMark/>
          </w:tcPr>
          <w:p w14:paraId="735E5065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43F39DE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1805D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0B81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PP02</w:t>
            </w:r>
          </w:p>
        </w:tc>
        <w:tc>
          <w:tcPr>
            <w:tcW w:w="0" w:type="auto"/>
            <w:vAlign w:val="center"/>
            <w:hideMark/>
          </w:tcPr>
          <w:p w14:paraId="2CA444EE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34F53BF9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3F0A8D4F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2DBDEFA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4A69A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79A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PP03</w:t>
            </w:r>
          </w:p>
        </w:tc>
        <w:tc>
          <w:tcPr>
            <w:tcW w:w="0" w:type="auto"/>
            <w:vAlign w:val="center"/>
            <w:hideMark/>
          </w:tcPr>
          <w:p w14:paraId="26A26EB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07DDF5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Usable</w:t>
            </w:r>
          </w:p>
        </w:tc>
        <w:tc>
          <w:tcPr>
            <w:tcW w:w="0" w:type="auto"/>
            <w:vAlign w:val="center"/>
            <w:hideMark/>
          </w:tcPr>
          <w:p w14:paraId="37EDA7F5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35120F2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62163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82B8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PP04</w:t>
            </w:r>
          </w:p>
        </w:tc>
        <w:tc>
          <w:tcPr>
            <w:tcW w:w="0" w:type="auto"/>
            <w:vAlign w:val="center"/>
            <w:hideMark/>
          </w:tcPr>
          <w:p w14:paraId="2087AE07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Anonymous Home</w:t>
            </w:r>
          </w:p>
        </w:tc>
        <w:tc>
          <w:tcPr>
            <w:tcW w:w="0" w:type="auto"/>
            <w:vAlign w:val="center"/>
            <w:hideMark/>
          </w:tcPr>
          <w:p w14:paraId="102C0C93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04EB2891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C7FE8E4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0A11B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65DA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PP05</w:t>
            </w:r>
          </w:p>
        </w:tc>
        <w:tc>
          <w:tcPr>
            <w:tcW w:w="0" w:type="auto"/>
            <w:vAlign w:val="center"/>
            <w:hideMark/>
          </w:tcPr>
          <w:p w14:paraId="3B5D0E79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Anonymous Register</w:t>
            </w:r>
          </w:p>
        </w:tc>
        <w:tc>
          <w:tcPr>
            <w:tcW w:w="0" w:type="auto"/>
            <w:vAlign w:val="center"/>
            <w:hideMark/>
          </w:tcPr>
          <w:p w14:paraId="7C010D39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4F6538AB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93BE6C9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25A91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02A0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PP06</w:t>
            </w:r>
          </w:p>
        </w:tc>
        <w:tc>
          <w:tcPr>
            <w:tcW w:w="0" w:type="auto"/>
            <w:vAlign w:val="center"/>
            <w:hideMark/>
          </w:tcPr>
          <w:p w14:paraId="1B019DC7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Anonymous Applications</w:t>
            </w:r>
          </w:p>
        </w:tc>
        <w:tc>
          <w:tcPr>
            <w:tcW w:w="0" w:type="auto"/>
            <w:vAlign w:val="center"/>
            <w:hideMark/>
          </w:tcPr>
          <w:p w14:paraId="280E931E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522EA5BD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2991435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15081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EBEE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PP07</w:t>
            </w:r>
          </w:p>
        </w:tc>
        <w:tc>
          <w:tcPr>
            <w:tcW w:w="0" w:type="auto"/>
            <w:vAlign w:val="center"/>
            <w:hideMark/>
          </w:tcPr>
          <w:p w14:paraId="19BFF5F6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Authenticated login</w:t>
            </w:r>
          </w:p>
        </w:tc>
        <w:tc>
          <w:tcPr>
            <w:tcW w:w="0" w:type="auto"/>
            <w:vAlign w:val="center"/>
            <w:hideMark/>
          </w:tcPr>
          <w:p w14:paraId="744B9271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Successful</w:t>
            </w:r>
          </w:p>
        </w:tc>
        <w:tc>
          <w:tcPr>
            <w:tcW w:w="0" w:type="auto"/>
            <w:vAlign w:val="center"/>
            <w:hideMark/>
          </w:tcPr>
          <w:p w14:paraId="123DDC1C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A31D6BE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48E28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D6C6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PP08</w:t>
            </w:r>
          </w:p>
        </w:tc>
        <w:tc>
          <w:tcPr>
            <w:tcW w:w="0" w:type="auto"/>
            <w:vAlign w:val="center"/>
            <w:hideMark/>
          </w:tcPr>
          <w:p w14:paraId="490751A1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Contact association</w:t>
            </w:r>
          </w:p>
        </w:tc>
        <w:tc>
          <w:tcPr>
            <w:tcW w:w="0" w:type="auto"/>
            <w:vAlign w:val="center"/>
            <w:hideMark/>
          </w:tcPr>
          <w:p w14:paraId="38D37650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Contact exists</w:t>
            </w:r>
          </w:p>
        </w:tc>
        <w:tc>
          <w:tcPr>
            <w:tcW w:w="0" w:type="auto"/>
            <w:vAlign w:val="center"/>
            <w:hideMark/>
          </w:tcPr>
          <w:p w14:paraId="236EB953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9C86BF5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1A056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B813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lastRenderedPageBreak/>
              <w:t>PP09</w:t>
            </w:r>
          </w:p>
        </w:tc>
        <w:tc>
          <w:tcPr>
            <w:tcW w:w="0" w:type="auto"/>
            <w:vAlign w:val="center"/>
            <w:hideMark/>
          </w:tcPr>
          <w:p w14:paraId="57F0930F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Registration form</w:t>
            </w:r>
          </w:p>
        </w:tc>
        <w:tc>
          <w:tcPr>
            <w:tcW w:w="0" w:type="auto"/>
            <w:vAlign w:val="center"/>
            <w:hideMark/>
          </w:tcPr>
          <w:p w14:paraId="43467E57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Loads</w:t>
            </w:r>
          </w:p>
        </w:tc>
        <w:tc>
          <w:tcPr>
            <w:tcW w:w="0" w:type="auto"/>
            <w:vAlign w:val="center"/>
            <w:hideMark/>
          </w:tcPr>
          <w:p w14:paraId="0269ABEC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AF527D2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46B46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088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PP10</w:t>
            </w:r>
          </w:p>
        </w:tc>
        <w:tc>
          <w:tcPr>
            <w:tcW w:w="0" w:type="auto"/>
            <w:vAlign w:val="center"/>
            <w:hideMark/>
          </w:tcPr>
          <w:p w14:paraId="1132BE3F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Required validation</w:t>
            </w:r>
          </w:p>
        </w:tc>
        <w:tc>
          <w:tcPr>
            <w:tcW w:w="0" w:type="auto"/>
            <w:vAlign w:val="center"/>
            <w:hideMark/>
          </w:tcPr>
          <w:p w14:paraId="62B927E3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Works</w:t>
            </w:r>
          </w:p>
        </w:tc>
        <w:tc>
          <w:tcPr>
            <w:tcW w:w="0" w:type="auto"/>
            <w:vAlign w:val="center"/>
            <w:hideMark/>
          </w:tcPr>
          <w:p w14:paraId="743C27B9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2CCD280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0118F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8C73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PP11</w:t>
            </w:r>
          </w:p>
        </w:tc>
        <w:tc>
          <w:tcPr>
            <w:tcW w:w="0" w:type="auto"/>
            <w:vAlign w:val="center"/>
            <w:hideMark/>
          </w:tcPr>
          <w:p w14:paraId="50EBD930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Valid submission</w:t>
            </w:r>
          </w:p>
        </w:tc>
        <w:tc>
          <w:tcPr>
            <w:tcW w:w="0" w:type="auto"/>
            <w:vAlign w:val="center"/>
            <w:hideMark/>
          </w:tcPr>
          <w:p w14:paraId="02F7F63C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Record created</w:t>
            </w:r>
          </w:p>
        </w:tc>
        <w:tc>
          <w:tcPr>
            <w:tcW w:w="0" w:type="auto"/>
            <w:vAlign w:val="center"/>
            <w:hideMark/>
          </w:tcPr>
          <w:p w14:paraId="7DAE0F92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9984197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0DC22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D0F2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PP12</w:t>
            </w:r>
          </w:p>
        </w:tc>
        <w:tc>
          <w:tcPr>
            <w:tcW w:w="0" w:type="auto"/>
            <w:vAlign w:val="center"/>
            <w:hideMark/>
          </w:tcPr>
          <w:p w14:paraId="268EB4A6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Application Number</w:t>
            </w:r>
          </w:p>
        </w:tc>
        <w:tc>
          <w:tcPr>
            <w:tcW w:w="0" w:type="auto"/>
            <w:vAlign w:val="center"/>
            <w:hideMark/>
          </w:tcPr>
          <w:p w14:paraId="4BB5165A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7D27508F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84A844B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40E10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2F66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PP13</w:t>
            </w:r>
          </w:p>
        </w:tc>
        <w:tc>
          <w:tcPr>
            <w:tcW w:w="0" w:type="auto"/>
            <w:vAlign w:val="center"/>
            <w:hideMark/>
          </w:tcPr>
          <w:p w14:paraId="5D0D44E1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1184A12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7BDE88AD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32E4385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033CD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028A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PP14</w:t>
            </w:r>
          </w:p>
        </w:tc>
        <w:tc>
          <w:tcPr>
            <w:tcW w:w="0" w:type="auto"/>
            <w:vAlign w:val="center"/>
            <w:hideMark/>
          </w:tcPr>
          <w:p w14:paraId="58C3274C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Submitted On</w:t>
            </w:r>
          </w:p>
        </w:tc>
        <w:tc>
          <w:tcPr>
            <w:tcW w:w="0" w:type="auto"/>
            <w:vAlign w:val="center"/>
            <w:hideMark/>
          </w:tcPr>
          <w:p w14:paraId="51C76D2B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Populated</w:t>
            </w:r>
          </w:p>
        </w:tc>
        <w:tc>
          <w:tcPr>
            <w:tcW w:w="0" w:type="auto"/>
            <w:vAlign w:val="center"/>
            <w:hideMark/>
          </w:tcPr>
          <w:p w14:paraId="6AB3ED4D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3A38548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384D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D9D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PP15</w:t>
            </w:r>
          </w:p>
        </w:tc>
        <w:tc>
          <w:tcPr>
            <w:tcW w:w="0" w:type="auto"/>
            <w:vAlign w:val="center"/>
            <w:hideMark/>
          </w:tcPr>
          <w:p w14:paraId="0600929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Applicant Contact</w:t>
            </w:r>
          </w:p>
        </w:tc>
        <w:tc>
          <w:tcPr>
            <w:tcW w:w="0" w:type="auto"/>
            <w:vAlign w:val="center"/>
            <w:hideMark/>
          </w:tcPr>
          <w:p w14:paraId="5F040C3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Current Contact</w:t>
            </w:r>
          </w:p>
        </w:tc>
        <w:tc>
          <w:tcPr>
            <w:tcW w:w="0" w:type="auto"/>
            <w:vAlign w:val="center"/>
            <w:hideMark/>
          </w:tcPr>
          <w:p w14:paraId="3955424B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6DD0673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48BBB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78AD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PP16</w:t>
            </w:r>
          </w:p>
        </w:tc>
        <w:tc>
          <w:tcPr>
            <w:tcW w:w="0" w:type="auto"/>
            <w:vAlign w:val="center"/>
            <w:hideMark/>
          </w:tcPr>
          <w:p w14:paraId="46A5443D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My Applications</w:t>
            </w:r>
          </w:p>
        </w:tc>
        <w:tc>
          <w:tcPr>
            <w:tcW w:w="0" w:type="auto"/>
            <w:vAlign w:val="center"/>
            <w:hideMark/>
          </w:tcPr>
          <w:p w14:paraId="4D37A543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Own record visible</w:t>
            </w:r>
          </w:p>
        </w:tc>
        <w:tc>
          <w:tcPr>
            <w:tcW w:w="0" w:type="auto"/>
            <w:vAlign w:val="center"/>
            <w:hideMark/>
          </w:tcPr>
          <w:p w14:paraId="6ACBDD1E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9EEC9AD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5992A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78AFD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PP17</w:t>
            </w:r>
          </w:p>
        </w:tc>
        <w:tc>
          <w:tcPr>
            <w:tcW w:w="0" w:type="auto"/>
            <w:vAlign w:val="center"/>
            <w:hideMark/>
          </w:tcPr>
          <w:p w14:paraId="1EDC085E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User A vs User B</w:t>
            </w:r>
          </w:p>
        </w:tc>
        <w:tc>
          <w:tcPr>
            <w:tcW w:w="0" w:type="auto"/>
            <w:vAlign w:val="center"/>
            <w:hideMark/>
          </w:tcPr>
          <w:p w14:paraId="7A39CCAC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Isolated</w:t>
            </w:r>
          </w:p>
        </w:tc>
        <w:tc>
          <w:tcPr>
            <w:tcW w:w="0" w:type="auto"/>
            <w:vAlign w:val="center"/>
            <w:hideMark/>
          </w:tcPr>
          <w:p w14:paraId="166DCA1D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CEF761B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73A41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D06B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PP18</w:t>
            </w:r>
          </w:p>
        </w:tc>
        <w:tc>
          <w:tcPr>
            <w:tcW w:w="0" w:type="auto"/>
            <w:vAlign w:val="center"/>
            <w:hideMark/>
          </w:tcPr>
          <w:p w14:paraId="59778F8E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URL manipulation</w:t>
            </w:r>
          </w:p>
        </w:tc>
        <w:tc>
          <w:tcPr>
            <w:tcW w:w="0" w:type="auto"/>
            <w:vAlign w:val="center"/>
            <w:hideMark/>
          </w:tcPr>
          <w:p w14:paraId="5ACB2FFF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Other record denied</w:t>
            </w:r>
          </w:p>
        </w:tc>
        <w:tc>
          <w:tcPr>
            <w:tcW w:w="0" w:type="auto"/>
            <w:vAlign w:val="center"/>
            <w:hideMark/>
          </w:tcPr>
          <w:p w14:paraId="3FFD3BAE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0E74738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24BFD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6E79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PP19</w:t>
            </w:r>
          </w:p>
        </w:tc>
        <w:tc>
          <w:tcPr>
            <w:tcW w:w="0" w:type="auto"/>
            <w:vAlign w:val="center"/>
            <w:hideMark/>
          </w:tcPr>
          <w:p w14:paraId="30741790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Internal Comments</w:t>
            </w:r>
          </w:p>
        </w:tc>
        <w:tc>
          <w:tcPr>
            <w:tcW w:w="0" w:type="auto"/>
            <w:vAlign w:val="center"/>
            <w:hideMark/>
          </w:tcPr>
          <w:p w14:paraId="70B8AFAC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Not exposed</w:t>
            </w:r>
          </w:p>
        </w:tc>
        <w:tc>
          <w:tcPr>
            <w:tcW w:w="0" w:type="auto"/>
            <w:vAlign w:val="center"/>
            <w:hideMark/>
          </w:tcPr>
          <w:p w14:paraId="78385ACF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500A4D2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  <w:tr w:rsidR="0025173D" w:rsidRPr="0025173D" w14:paraId="15498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E2BB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PP20</w:t>
            </w:r>
          </w:p>
        </w:tc>
        <w:tc>
          <w:tcPr>
            <w:tcW w:w="0" w:type="auto"/>
            <w:vAlign w:val="center"/>
            <w:hideMark/>
          </w:tcPr>
          <w:p w14:paraId="58B70037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7F90278D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584A49CD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4FE27CC" w14:textId="77777777" w:rsidR="0025173D" w:rsidRPr="0025173D" w:rsidRDefault="0025173D" w:rsidP="0025173D">
            <w:pPr>
              <w:rPr>
                <w:sz w:val="32"/>
                <w:szCs w:val="32"/>
              </w:rPr>
            </w:pPr>
          </w:p>
        </w:tc>
      </w:tr>
    </w:tbl>
    <w:p w14:paraId="41BDEAA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D9E054F">
          <v:rect id="_x0000_i4242" style="width:0;height:1.5pt" o:hralign="center" o:hrstd="t" o:hr="t" fillcolor="#a0a0a0" stroked="f"/>
        </w:pict>
      </w:r>
    </w:p>
    <w:p w14:paraId="2DDF1CC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DB — KNOWLEDGE CHECK</w:t>
      </w:r>
    </w:p>
    <w:p w14:paraId="635F9C3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305. Question 1</w:t>
      </w:r>
    </w:p>
    <w:p w14:paraId="65F7C97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is Power Pages?</w:t>
      </w:r>
    </w:p>
    <w:p w14:paraId="6DF9710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1572620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Microsoft's low-code platform for creating:</w:t>
      </w:r>
    </w:p>
    <w:p w14:paraId="6028694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Data-driven business websites</w:t>
      </w:r>
    </w:p>
    <w:p w14:paraId="095AEF5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including external-facing experiences.</w:t>
      </w:r>
    </w:p>
    <w:p w14:paraId="009C480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23E56AF">
          <v:rect id="_x0000_i4243" style="width:0;height:1.5pt" o:hralign="center" o:hrstd="t" o:hr="t" fillcolor="#a0a0a0" stroked="f"/>
        </w:pict>
      </w:r>
    </w:p>
    <w:p w14:paraId="068303B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306. Question 2</w:t>
      </w:r>
    </w:p>
    <w:p w14:paraId="6B32438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is today's website?</w:t>
      </w:r>
    </w:p>
    <w:p w14:paraId="02561C7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3C8E200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Registration Portal.</w:t>
      </w:r>
    </w:p>
    <w:p w14:paraId="3370560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C9026C8">
          <v:rect id="_x0000_i4244" style="width:0;height:1.5pt" o:hralign="center" o:hrstd="t" o:hr="t" fillcolor="#a0a0a0" stroked="f"/>
        </w:pict>
      </w:r>
    </w:p>
    <w:p w14:paraId="77A07FE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307. Question 3</w:t>
      </w:r>
    </w:p>
    <w:p w14:paraId="6358112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is the primary data platform?</w:t>
      </w:r>
    </w:p>
    <w:p w14:paraId="449689E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5E34B45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Dataverse.</w:t>
      </w:r>
    </w:p>
    <w:p w14:paraId="26F63BA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12C8AC5">
          <v:rect id="_x0000_i4245" style="width:0;height:1.5pt" o:hralign="center" o:hrstd="t" o:hr="t" fillcolor="#a0a0a0" stroked="f"/>
        </w:pict>
      </w:r>
    </w:p>
    <w:p w14:paraId="4F5B404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308. Question 4</w:t>
      </w:r>
    </w:p>
    <w:p w14:paraId="7ABE7A2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Which Power Pages workspace builds webpages?</w:t>
      </w:r>
    </w:p>
    <w:p w14:paraId="7860FC2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3BB5C02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Pages.</w:t>
      </w:r>
    </w:p>
    <w:p w14:paraId="46987DB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4D47652">
          <v:rect id="_x0000_i4246" style="width:0;height:1.5pt" o:hralign="center" o:hrstd="t" o:hr="t" fillcolor="#a0a0a0" stroked="f"/>
        </w:pict>
      </w:r>
    </w:p>
    <w:p w14:paraId="631CAE0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309. Question 5</w:t>
      </w:r>
    </w:p>
    <w:p w14:paraId="5E4C16E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Which workspace manages global styling?</w:t>
      </w:r>
    </w:p>
    <w:p w14:paraId="2816B09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0982996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Styling.</w:t>
      </w:r>
    </w:p>
    <w:p w14:paraId="7243F5D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5CBD798">
          <v:rect id="_x0000_i4247" style="width:0;height:1.5pt" o:hralign="center" o:hrstd="t" o:hr="t" fillcolor="#a0a0a0" stroked="f"/>
        </w:pict>
      </w:r>
    </w:p>
    <w:p w14:paraId="343BD2E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310. Question 6</w:t>
      </w:r>
    </w:p>
    <w:p w14:paraId="7617145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Which workspace supports Dataverse tables/forms/views?</w:t>
      </w:r>
    </w:p>
    <w:p w14:paraId="6E73B2A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6798BBB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Data.</w:t>
      </w:r>
    </w:p>
    <w:p w14:paraId="6965D3E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81AB7B6">
          <v:rect id="_x0000_i4248" style="width:0;height:1.5pt" o:hralign="center" o:hrstd="t" o:hr="t" fillcolor="#a0a0a0" stroked="f"/>
        </w:pict>
      </w:r>
    </w:p>
    <w:p w14:paraId="027F849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311. Question 7</w:t>
      </w:r>
    </w:p>
    <w:p w14:paraId="710E3A6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Which workspace contains identity-provider/site configuration?</w:t>
      </w:r>
    </w:p>
    <w:p w14:paraId="49E30E9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26B4400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Set up.</w:t>
      </w:r>
    </w:p>
    <w:p w14:paraId="6C091FB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406A49F">
          <v:rect id="_x0000_i4249" style="width:0;height:1.5pt" o:hralign="center" o:hrstd="t" o:hr="t" fillcolor="#a0a0a0" stroked="f"/>
        </w:pict>
      </w:r>
    </w:p>
    <w:p w14:paraId="35127AC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312. Question 8</w:t>
      </w:r>
    </w:p>
    <w:p w14:paraId="20FD39A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Which workspace focuses on site security?</w:t>
      </w:r>
    </w:p>
    <w:p w14:paraId="2D98895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4FD99CC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Security.</w:t>
      </w:r>
    </w:p>
    <w:p w14:paraId="6A5F834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DE649FD">
          <v:rect id="_x0000_i4250" style="width:0;height:1.5pt" o:hralign="center" o:hrstd="t" o:hr="t" fillcolor="#a0a0a0" stroked="f"/>
        </w:pict>
      </w:r>
    </w:p>
    <w:p w14:paraId="6D3B717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313. Question 9</w:t>
      </w:r>
    </w:p>
    <w:p w14:paraId="1C7BB63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does one Vendor Application record represent?</w:t>
      </w:r>
    </w:p>
    <w:p w14:paraId="5109743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72BBD92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One Vendor Registration/Application.</w:t>
      </w:r>
    </w:p>
    <w:p w14:paraId="2B86034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6B17422">
          <v:rect id="_x0000_i4251" style="width:0;height:1.5pt" o:hralign="center" o:hrstd="t" o:hr="t" fillcolor="#a0a0a0" stroked="f"/>
        </w:pict>
      </w:r>
    </w:p>
    <w:p w14:paraId="4F38CCD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314. Question 10</w:t>
      </w:r>
    </w:p>
    <w:p w14:paraId="5116BB8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Why create Applicant Contact?</w:t>
      </w:r>
    </w:p>
    <w:p w14:paraId="7025141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597FAAD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To associate the Vendor Application with:</w:t>
      </w:r>
    </w:p>
    <w:p w14:paraId="11C9CBD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The authenticated Power Pages Contact.</w:t>
      </w:r>
    </w:p>
    <w:p w14:paraId="059E4A8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0C114B1">
          <v:rect id="_x0000_i4252" style="width:0;height:1.5pt" o:hralign="center" o:hrstd="t" o:hr="t" fillcolor="#a0a0a0" stroked="f"/>
        </w:pict>
      </w:r>
    </w:p>
    <w:p w14:paraId="249EF3B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315. Question 11</w:t>
      </w:r>
    </w:p>
    <w:p w14:paraId="00F7996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Dataverse table represents authenticated site users?</w:t>
      </w:r>
    </w:p>
    <w:p w14:paraId="35C5D96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0232AA2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Contact.</w:t>
      </w:r>
    </w:p>
    <w:p w14:paraId="6CB655A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A43AA10">
          <v:rect id="_x0000_i4253" style="width:0;height:1.5pt" o:hralign="center" o:hrstd="t" o:hr="t" fillcolor="#a0a0a0" stroked="f"/>
        </w:pict>
      </w:r>
    </w:p>
    <w:p w14:paraId="2A0116C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316. Question 12</w:t>
      </w:r>
    </w:p>
    <w:p w14:paraId="06D3ADB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does authentication answer?</w:t>
      </w:r>
    </w:p>
    <w:p w14:paraId="01BCA5D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3D32165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Who are you?</w:t>
      </w:r>
    </w:p>
    <w:p w14:paraId="458F280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0DFE089">
          <v:rect id="_x0000_i4254" style="width:0;height:1.5pt" o:hralign="center" o:hrstd="t" o:hr="t" fillcolor="#a0a0a0" stroked="f"/>
        </w:pict>
      </w:r>
    </w:p>
    <w:p w14:paraId="1FFE5B2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317. Question 13</w:t>
      </w:r>
    </w:p>
    <w:p w14:paraId="7BFC724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does authorization answer?</w:t>
      </w:r>
    </w:p>
    <w:p w14:paraId="1EB9496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45423AC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What may you access?</w:t>
      </w:r>
    </w:p>
    <w:p w14:paraId="18D4D06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7B5AE81">
          <v:rect id="_x0000_i4255" style="width:0;height:1.5pt" o:hralign="center" o:hrstd="t" o:hr="t" fillcolor="#a0a0a0" stroked="f"/>
        </w:pict>
      </w:r>
    </w:p>
    <w:p w14:paraId="374B2A6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318. Question 14</w:t>
      </w:r>
    </w:p>
    <w:p w14:paraId="59A5787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is a Web Role?</w:t>
      </w:r>
    </w:p>
    <w:p w14:paraId="3C0C6EE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Answer</w:t>
      </w:r>
    </w:p>
    <w:p w14:paraId="4406D0A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Power Pages security role used to associate site users with:</w:t>
      </w:r>
    </w:p>
    <w:p w14:paraId="547EAC5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Page and data permissions.</w:t>
      </w:r>
    </w:p>
    <w:p w14:paraId="1AA68F7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FF45053">
          <v:rect id="_x0000_i4256" style="width:0;height:1.5pt" o:hralign="center" o:hrstd="t" o:hr="t" fillcolor="#a0a0a0" stroked="f"/>
        </w:pict>
      </w:r>
    </w:p>
    <w:p w14:paraId="02DAF73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319. Question 15</w:t>
      </w:r>
    </w:p>
    <w:p w14:paraId="2549CB4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protects Dataverse records exposed through Power Pages?</w:t>
      </w:r>
    </w:p>
    <w:p w14:paraId="1B08FAC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428A734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Table Permissions.</w:t>
      </w:r>
    </w:p>
    <w:p w14:paraId="547608D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ABA423D">
          <v:rect id="_x0000_i4257" style="width:0;height:1.5pt" o:hralign="center" o:hrstd="t" o:hr="t" fillcolor="#a0a0a0" stroked="f"/>
        </w:pict>
      </w:r>
    </w:p>
    <w:p w14:paraId="4F3F19D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320. Question 16</w:t>
      </w:r>
    </w:p>
    <w:p w14:paraId="42CE59B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protects access to webpages?</w:t>
      </w:r>
    </w:p>
    <w:p w14:paraId="0154A5D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2769D85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Page Permissions.</w:t>
      </w:r>
    </w:p>
    <w:p w14:paraId="229DF2F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68BFFF1">
          <v:rect id="_x0000_i4258" style="width:0;height:1.5pt" o:hralign="center" o:hrstd="t" o:hr="t" fillcolor="#a0a0a0" stroked="f"/>
        </w:pict>
      </w:r>
    </w:p>
    <w:p w14:paraId="207E3C1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321. Question 17</w:t>
      </w:r>
    </w:p>
    <w:p w14:paraId="25D41E7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Is a Dataverse View a security mechanism?</w:t>
      </w:r>
    </w:p>
    <w:p w14:paraId="55A10D0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1E7E000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No.</w:t>
      </w:r>
    </w:p>
    <w:p w14:paraId="62D2ED8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3E69BF7">
          <v:rect id="_x0000_i4259" style="width:0;height:1.5pt" o:hralign="center" o:hrstd="t" o:hr="t" fillcolor="#a0a0a0" stroked="f"/>
        </w:pict>
      </w:r>
    </w:p>
    <w:p w14:paraId="50EFDCC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322. Question 18</w:t>
      </w:r>
    </w:p>
    <w:p w14:paraId="1CF51AE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does Global Table Permission mean?</w:t>
      </w:r>
    </w:p>
    <w:p w14:paraId="0216DA2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Answer</w:t>
      </w:r>
    </w:p>
    <w:p w14:paraId="41BAEA4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 assigned role receives the selected privileges across:</w:t>
      </w:r>
    </w:p>
    <w:p w14:paraId="3ABA417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All applicable records.</w:t>
      </w:r>
    </w:p>
    <w:p w14:paraId="166D7DD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0FA1D48">
          <v:rect id="_x0000_i4260" style="width:0;height:1.5pt" o:hralign="center" o:hrstd="t" o:hr="t" fillcolor="#a0a0a0" stroked="f"/>
        </w:pict>
      </w:r>
    </w:p>
    <w:p w14:paraId="0182841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323. Question 19</w:t>
      </w:r>
    </w:p>
    <w:p w14:paraId="07133DE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does Contact Access mean?</w:t>
      </w:r>
    </w:p>
    <w:p w14:paraId="083A99F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4B307B6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Access is limited through a relationship associated with:</w:t>
      </w:r>
    </w:p>
    <w:p w14:paraId="1DFB974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The signed-in Contact.</w:t>
      </w:r>
    </w:p>
    <w:p w14:paraId="57E7EB1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6424917">
          <v:rect id="_x0000_i4261" style="width:0;height:1.5pt" o:hralign="center" o:hrstd="t" o:hr="t" fillcolor="#a0a0a0" stroked="f"/>
        </w:pict>
      </w:r>
    </w:p>
    <w:p w14:paraId="7733B3B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324. Question 20</w:t>
      </w:r>
    </w:p>
    <w:p w14:paraId="1581665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does Account Access mean?</w:t>
      </w:r>
    </w:p>
    <w:p w14:paraId="203F032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2C698F5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Access is based on records associated with:</w:t>
      </w:r>
    </w:p>
    <w:p w14:paraId="68ACED1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The signed-in Contact's Account.</w:t>
      </w:r>
    </w:p>
    <w:p w14:paraId="4D0FBE0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7FAF3CF">
          <v:rect id="_x0000_i4262" style="width:0;height:1.5pt" o:hralign="center" o:hrstd="t" o:hr="t" fillcolor="#a0a0a0" stroked="f"/>
        </w:pict>
      </w:r>
    </w:p>
    <w:p w14:paraId="6FFA015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325. Question 21</w:t>
      </w:r>
    </w:p>
    <w:p w14:paraId="6513190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does Self Access primarily apply to?</w:t>
      </w:r>
    </w:p>
    <w:p w14:paraId="28B5515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4EFEE20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The authenticated user's own Contact record.</w:t>
      </w:r>
    </w:p>
    <w:p w14:paraId="23321BC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168412A">
          <v:rect id="_x0000_i4263" style="width:0;height:1.5pt" o:hralign="center" o:hrstd="t" o:hr="t" fillcolor="#a0a0a0" stroked="f"/>
        </w:pict>
      </w:r>
    </w:p>
    <w:p w14:paraId="546191F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326. Question 22</w:t>
      </w:r>
    </w:p>
    <w:p w14:paraId="3E2897C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Which Access Type are we using for My Applications?</w:t>
      </w:r>
    </w:p>
    <w:p w14:paraId="365477B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6181F5C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Contact Access.</w:t>
      </w:r>
    </w:p>
    <w:p w14:paraId="51BDEF7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798B07D">
          <v:rect id="_x0000_i4264" style="width:0;height:1.5pt" o:hralign="center" o:hrstd="t" o:hr="t" fillcolor="#a0a0a0" stroked="f"/>
        </w:pict>
      </w:r>
    </w:p>
    <w:p w14:paraId="7E996A5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327. Question 23</w:t>
      </w:r>
    </w:p>
    <w:p w14:paraId="5E91AD4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field provides the Contact relationship?</w:t>
      </w:r>
    </w:p>
    <w:p w14:paraId="15B23C3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71BCCA4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Applicant Contact.</w:t>
      </w:r>
    </w:p>
    <w:p w14:paraId="72A88D0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7B78924">
          <v:rect id="_x0000_i4265" style="width:0;height:1.5pt" o:hralign="center" o:hrstd="t" o:hr="t" fillcolor="#a0a0a0" stroked="f"/>
        </w:pict>
      </w:r>
    </w:p>
    <w:p w14:paraId="47386A1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328. Question 24</w:t>
      </w:r>
    </w:p>
    <w:p w14:paraId="5A4BC98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Should Anonymous users have Global Read access to Vendor Applications?</w:t>
      </w:r>
    </w:p>
    <w:p w14:paraId="287E341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0CA0B16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No.</w:t>
      </w:r>
    </w:p>
    <w:p w14:paraId="0BC31AA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Not for this business requirement.</w:t>
      </w:r>
    </w:p>
    <w:p w14:paraId="56E26F2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7153332">
          <v:rect id="_x0000_i4266" style="width:0;height:1.5pt" o:hralign="center" o:hrstd="t" o:hr="t" fillcolor="#a0a0a0" stroked="f"/>
        </w:pict>
      </w:r>
    </w:p>
    <w:p w14:paraId="47CE257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329. Question 25</w:t>
      </w:r>
    </w:p>
    <w:p w14:paraId="4A81512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Should Vendor users select their own Applicant Contact manually?</w:t>
      </w:r>
    </w:p>
    <w:p w14:paraId="5E14159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438D57C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No.</w:t>
      </w:r>
    </w:p>
    <w:p w14:paraId="206DA59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Associate the authenticated Contact automatically.</w:t>
      </w:r>
    </w:p>
    <w:p w14:paraId="297771F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6359EE96">
          <v:rect id="_x0000_i4267" style="width:0;height:1.5pt" o:hralign="center" o:hrstd="t" o:hr="t" fillcolor="#a0a0a0" stroked="f"/>
        </w:pict>
      </w:r>
    </w:p>
    <w:p w14:paraId="665B18B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330. Question 26</w:t>
      </w:r>
    </w:p>
    <w:p w14:paraId="4FCF3EF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Should the Vendor select Status = Approved?</w:t>
      </w:r>
    </w:p>
    <w:p w14:paraId="5CAEEBC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3D97588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No.</w:t>
      </w:r>
    </w:p>
    <w:p w14:paraId="722B1D5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Status is process-controlled.</w:t>
      </w:r>
    </w:p>
    <w:p w14:paraId="7B11493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C22E024">
          <v:rect id="_x0000_i4268" style="width:0;height:1.5pt" o:hralign="center" o:hrstd="t" o:hr="t" fillcolor="#a0a0a0" stroked="f"/>
        </w:pict>
      </w:r>
    </w:p>
    <w:p w14:paraId="61331FF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331. Question 27</w:t>
      </w:r>
    </w:p>
    <w:p w14:paraId="015D53B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Which identity service is Microsoft's current preferred direction for external/customer identities in modern Power Pages scenarios?</w:t>
      </w:r>
    </w:p>
    <w:p w14:paraId="7461744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59B7086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Microsoft Entra External ID.</w:t>
      </w:r>
    </w:p>
    <w:p w14:paraId="5DCB6FB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0FD6AEB">
          <v:rect id="_x0000_i4269" style="width:0;height:1.5pt" o:hralign="center" o:hrstd="t" o:hr="t" fillcolor="#a0a0a0" stroked="f"/>
        </w:pict>
      </w:r>
    </w:p>
    <w:p w14:paraId="60891D0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332. Question 28</w:t>
      </w:r>
    </w:p>
    <w:p w14:paraId="072AE70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Are local Power Pages accounts the preferred new architecture?</w:t>
      </w:r>
    </w:p>
    <w:p w14:paraId="13ED3FA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0FAF89D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No.</w:t>
      </w:r>
    </w:p>
    <w:p w14:paraId="5C46C77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Microsoft recommends modern external identity providers instead.</w:t>
      </w:r>
    </w:p>
    <w:p w14:paraId="225F882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4FB88CD">
          <v:rect id="_x0000_i4270" style="width:0;height:1.5pt" o:hralign="center" o:hrstd="t" o:hr="t" fillcolor="#a0a0a0" stroked="f"/>
        </w:pict>
      </w:r>
    </w:p>
    <w:p w14:paraId="45F6610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333. Question 29</w:t>
      </w:r>
    </w:p>
    <w:p w14:paraId="17F46FB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Can Power Pages and a Model-Driven App use the same Vendor Application data?</w:t>
      </w:r>
    </w:p>
    <w:p w14:paraId="176E2E6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78F6C90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Yes.</w:t>
      </w:r>
    </w:p>
    <w:p w14:paraId="2E8A364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Through shared:</w:t>
      </w:r>
    </w:p>
    <w:p w14:paraId="0751390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Dataverse.</w:t>
      </w:r>
    </w:p>
    <w:p w14:paraId="5204B4D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0BBC244">
          <v:rect id="_x0000_i4271" style="width:0;height:1.5pt" o:hralign="center" o:hrstd="t" o:hr="t" fillcolor="#a0a0a0" stroked="f"/>
        </w:pict>
      </w:r>
    </w:p>
    <w:p w14:paraId="1999FE3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334. Question 30</w:t>
      </w:r>
    </w:p>
    <w:p w14:paraId="43BA254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is tomorrow's main topic?</w:t>
      </w:r>
    </w:p>
    <w:p w14:paraId="5733D49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7A6FF54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Power Pages Security.</w:t>
      </w:r>
    </w:p>
    <w:p w14:paraId="3422979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E188177">
          <v:rect id="_x0000_i4272" style="width:0;height:1.5pt" o:hralign="center" o:hrstd="t" o:hr="t" fillcolor="#a0a0a0" stroked="f"/>
        </w:pict>
      </w:r>
    </w:p>
    <w:p w14:paraId="2E1F39A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DC — COMPLETION CHECKLIST</w:t>
      </w:r>
    </w:p>
    <w:p w14:paraId="7EF295E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335. Dataverse</w:t>
      </w:r>
    </w:p>
    <w:p w14:paraId="3B6E870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Vendor Application table</w:t>
      </w:r>
    </w:p>
    <w:p w14:paraId="1A3F00F8" w14:textId="77777777" w:rsidR="0025173D" w:rsidRPr="0025173D" w:rsidRDefault="0025173D" w:rsidP="0025173D">
      <w:pPr>
        <w:rPr>
          <w:sz w:val="32"/>
          <w:szCs w:val="32"/>
        </w:rPr>
      </w:pPr>
    </w:p>
    <w:p w14:paraId="7E14F35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Vendor Name</w:t>
      </w:r>
    </w:p>
    <w:p w14:paraId="04C97615" w14:textId="77777777" w:rsidR="0025173D" w:rsidRPr="0025173D" w:rsidRDefault="0025173D" w:rsidP="0025173D">
      <w:pPr>
        <w:rPr>
          <w:sz w:val="32"/>
          <w:szCs w:val="32"/>
        </w:rPr>
      </w:pPr>
    </w:p>
    <w:p w14:paraId="3FC3ACC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Application Number</w:t>
      </w:r>
    </w:p>
    <w:p w14:paraId="50C7AA54" w14:textId="77777777" w:rsidR="0025173D" w:rsidRPr="0025173D" w:rsidRDefault="0025173D" w:rsidP="0025173D">
      <w:pPr>
        <w:rPr>
          <w:sz w:val="32"/>
          <w:szCs w:val="32"/>
        </w:rPr>
      </w:pPr>
    </w:p>
    <w:p w14:paraId="16DE2B2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Registration Number</w:t>
      </w:r>
    </w:p>
    <w:p w14:paraId="642AAB25" w14:textId="77777777" w:rsidR="0025173D" w:rsidRPr="0025173D" w:rsidRDefault="0025173D" w:rsidP="0025173D">
      <w:pPr>
        <w:rPr>
          <w:sz w:val="32"/>
          <w:szCs w:val="32"/>
        </w:rPr>
      </w:pPr>
    </w:p>
    <w:p w14:paraId="53F48FD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25173D">
        <w:rPr>
          <w:sz w:val="32"/>
          <w:szCs w:val="32"/>
        </w:rPr>
        <w:t xml:space="preserve"> Tax Identification Number</w:t>
      </w:r>
    </w:p>
    <w:p w14:paraId="683E3BE9" w14:textId="77777777" w:rsidR="0025173D" w:rsidRPr="0025173D" w:rsidRDefault="0025173D" w:rsidP="0025173D">
      <w:pPr>
        <w:rPr>
          <w:sz w:val="32"/>
          <w:szCs w:val="32"/>
        </w:rPr>
      </w:pPr>
    </w:p>
    <w:p w14:paraId="368D449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Business Email</w:t>
      </w:r>
    </w:p>
    <w:p w14:paraId="648C503B" w14:textId="77777777" w:rsidR="0025173D" w:rsidRPr="0025173D" w:rsidRDefault="0025173D" w:rsidP="0025173D">
      <w:pPr>
        <w:rPr>
          <w:sz w:val="32"/>
          <w:szCs w:val="32"/>
        </w:rPr>
      </w:pPr>
    </w:p>
    <w:p w14:paraId="75EED44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Phone</w:t>
      </w:r>
    </w:p>
    <w:p w14:paraId="66538B40" w14:textId="77777777" w:rsidR="0025173D" w:rsidRPr="0025173D" w:rsidRDefault="0025173D" w:rsidP="0025173D">
      <w:pPr>
        <w:rPr>
          <w:sz w:val="32"/>
          <w:szCs w:val="32"/>
        </w:rPr>
      </w:pPr>
    </w:p>
    <w:p w14:paraId="2E120B1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Vendor Category</w:t>
      </w:r>
    </w:p>
    <w:p w14:paraId="053F4579" w14:textId="77777777" w:rsidR="0025173D" w:rsidRPr="0025173D" w:rsidRDefault="0025173D" w:rsidP="0025173D">
      <w:pPr>
        <w:rPr>
          <w:sz w:val="32"/>
          <w:szCs w:val="32"/>
        </w:rPr>
      </w:pPr>
    </w:p>
    <w:p w14:paraId="6758F29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Company Description</w:t>
      </w:r>
    </w:p>
    <w:p w14:paraId="5A5EAD0B" w14:textId="77777777" w:rsidR="0025173D" w:rsidRPr="0025173D" w:rsidRDefault="0025173D" w:rsidP="0025173D">
      <w:pPr>
        <w:rPr>
          <w:sz w:val="32"/>
          <w:szCs w:val="32"/>
        </w:rPr>
      </w:pPr>
    </w:p>
    <w:p w14:paraId="7D216F4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Applicant Contact</w:t>
      </w:r>
    </w:p>
    <w:p w14:paraId="06B8349F" w14:textId="77777777" w:rsidR="0025173D" w:rsidRPr="0025173D" w:rsidRDefault="0025173D" w:rsidP="0025173D">
      <w:pPr>
        <w:rPr>
          <w:sz w:val="32"/>
          <w:szCs w:val="32"/>
        </w:rPr>
      </w:pPr>
    </w:p>
    <w:p w14:paraId="63C7623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Status</w:t>
      </w:r>
    </w:p>
    <w:p w14:paraId="7310E459" w14:textId="77777777" w:rsidR="0025173D" w:rsidRPr="0025173D" w:rsidRDefault="0025173D" w:rsidP="0025173D">
      <w:pPr>
        <w:rPr>
          <w:sz w:val="32"/>
          <w:szCs w:val="32"/>
        </w:rPr>
      </w:pPr>
    </w:p>
    <w:p w14:paraId="6A1525E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Submitted On</w:t>
      </w:r>
    </w:p>
    <w:p w14:paraId="485B6389" w14:textId="77777777" w:rsidR="0025173D" w:rsidRPr="0025173D" w:rsidRDefault="0025173D" w:rsidP="0025173D">
      <w:pPr>
        <w:rPr>
          <w:sz w:val="32"/>
          <w:szCs w:val="32"/>
        </w:rPr>
      </w:pPr>
    </w:p>
    <w:p w14:paraId="7506521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Internal Review Comments</w:t>
      </w:r>
    </w:p>
    <w:p w14:paraId="0E88159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D2BBF79">
          <v:rect id="_x0000_i4273" style="width:0;height:1.5pt" o:hralign="center" o:hrstd="t" o:hr="t" fillcolor="#a0a0a0" stroked="f"/>
        </w:pict>
      </w:r>
    </w:p>
    <w:p w14:paraId="15B14EF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336. Form/View</w:t>
      </w:r>
    </w:p>
    <w:p w14:paraId="4E2E74E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Vendor Registration Form</w:t>
      </w:r>
    </w:p>
    <w:p w14:paraId="6746A2D8" w14:textId="77777777" w:rsidR="0025173D" w:rsidRPr="0025173D" w:rsidRDefault="0025173D" w:rsidP="0025173D">
      <w:pPr>
        <w:rPr>
          <w:sz w:val="32"/>
          <w:szCs w:val="32"/>
        </w:rPr>
      </w:pPr>
    </w:p>
    <w:p w14:paraId="1BE220C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25173D">
        <w:rPr>
          <w:sz w:val="32"/>
          <w:szCs w:val="32"/>
        </w:rPr>
        <w:t xml:space="preserve"> External fields only</w:t>
      </w:r>
    </w:p>
    <w:p w14:paraId="4D0FF969" w14:textId="77777777" w:rsidR="0025173D" w:rsidRPr="0025173D" w:rsidRDefault="0025173D" w:rsidP="0025173D">
      <w:pPr>
        <w:rPr>
          <w:sz w:val="32"/>
          <w:szCs w:val="32"/>
        </w:rPr>
      </w:pPr>
    </w:p>
    <w:p w14:paraId="78E014C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Form published</w:t>
      </w:r>
    </w:p>
    <w:p w14:paraId="478AC647" w14:textId="77777777" w:rsidR="0025173D" w:rsidRPr="0025173D" w:rsidRDefault="0025173D" w:rsidP="0025173D">
      <w:pPr>
        <w:rPr>
          <w:sz w:val="32"/>
          <w:szCs w:val="32"/>
        </w:rPr>
      </w:pPr>
    </w:p>
    <w:p w14:paraId="31E5687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Vendor Portal Applications View</w:t>
      </w:r>
    </w:p>
    <w:p w14:paraId="48E63CF4" w14:textId="77777777" w:rsidR="0025173D" w:rsidRPr="0025173D" w:rsidRDefault="0025173D" w:rsidP="0025173D">
      <w:pPr>
        <w:rPr>
          <w:sz w:val="32"/>
          <w:szCs w:val="32"/>
        </w:rPr>
      </w:pPr>
    </w:p>
    <w:p w14:paraId="43BD49A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Newest-first sort</w:t>
      </w:r>
    </w:p>
    <w:p w14:paraId="4FBFBD3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25D4791">
          <v:rect id="_x0000_i4274" style="width:0;height:1.5pt" o:hralign="center" o:hrstd="t" o:hr="t" fillcolor="#a0a0a0" stroked="f"/>
        </w:pict>
      </w:r>
    </w:p>
    <w:p w14:paraId="09CC067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337. Site</w:t>
      </w:r>
    </w:p>
    <w:p w14:paraId="732097E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Power Pages site created</w:t>
      </w:r>
    </w:p>
    <w:p w14:paraId="4470A494" w14:textId="77777777" w:rsidR="0025173D" w:rsidRPr="0025173D" w:rsidRDefault="0025173D" w:rsidP="0025173D">
      <w:pPr>
        <w:rPr>
          <w:sz w:val="32"/>
          <w:szCs w:val="32"/>
        </w:rPr>
      </w:pPr>
    </w:p>
    <w:p w14:paraId="3066A10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Correct DEV environment</w:t>
      </w:r>
    </w:p>
    <w:p w14:paraId="6C3B51AB" w14:textId="77777777" w:rsidR="0025173D" w:rsidRPr="0025173D" w:rsidRDefault="0025173D" w:rsidP="0025173D">
      <w:pPr>
        <w:rPr>
          <w:sz w:val="32"/>
          <w:szCs w:val="32"/>
        </w:rPr>
      </w:pPr>
    </w:p>
    <w:p w14:paraId="3AB8F0B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Home</w:t>
      </w:r>
    </w:p>
    <w:p w14:paraId="63F6EC4D" w14:textId="77777777" w:rsidR="0025173D" w:rsidRPr="0025173D" w:rsidRDefault="0025173D" w:rsidP="0025173D">
      <w:pPr>
        <w:rPr>
          <w:sz w:val="32"/>
          <w:szCs w:val="32"/>
        </w:rPr>
      </w:pPr>
    </w:p>
    <w:p w14:paraId="12D427A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Register as Vendor</w:t>
      </w:r>
    </w:p>
    <w:p w14:paraId="700312A7" w14:textId="77777777" w:rsidR="0025173D" w:rsidRPr="0025173D" w:rsidRDefault="0025173D" w:rsidP="0025173D">
      <w:pPr>
        <w:rPr>
          <w:sz w:val="32"/>
          <w:szCs w:val="32"/>
        </w:rPr>
      </w:pPr>
    </w:p>
    <w:p w14:paraId="40EF85B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My Applications</w:t>
      </w:r>
    </w:p>
    <w:p w14:paraId="3FE9401A" w14:textId="77777777" w:rsidR="0025173D" w:rsidRPr="0025173D" w:rsidRDefault="0025173D" w:rsidP="0025173D">
      <w:pPr>
        <w:rPr>
          <w:sz w:val="32"/>
          <w:szCs w:val="32"/>
        </w:rPr>
      </w:pPr>
    </w:p>
    <w:p w14:paraId="724D0CF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Navigation configured</w:t>
      </w:r>
    </w:p>
    <w:p w14:paraId="10F86D87" w14:textId="77777777" w:rsidR="0025173D" w:rsidRPr="0025173D" w:rsidRDefault="0025173D" w:rsidP="0025173D">
      <w:pPr>
        <w:rPr>
          <w:sz w:val="32"/>
          <w:szCs w:val="32"/>
        </w:rPr>
      </w:pPr>
    </w:p>
    <w:p w14:paraId="258E944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25173D">
        <w:rPr>
          <w:sz w:val="32"/>
          <w:szCs w:val="32"/>
        </w:rPr>
        <w:t xml:space="preserve"> Responsive layout</w:t>
      </w:r>
    </w:p>
    <w:p w14:paraId="69DA750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F8F71E0">
          <v:rect id="_x0000_i4275" style="width:0;height:1.5pt" o:hralign="center" o:hrstd="t" o:hr="t" fillcolor="#a0a0a0" stroked="f"/>
        </w:pict>
      </w:r>
    </w:p>
    <w:p w14:paraId="7CC776B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338. Data Components</w:t>
      </w:r>
    </w:p>
    <w:p w14:paraId="0B220BA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Registration Form added</w:t>
      </w:r>
    </w:p>
    <w:p w14:paraId="34267A29" w14:textId="77777777" w:rsidR="0025173D" w:rsidRPr="0025173D" w:rsidRDefault="0025173D" w:rsidP="0025173D">
      <w:pPr>
        <w:rPr>
          <w:sz w:val="32"/>
          <w:szCs w:val="32"/>
        </w:rPr>
      </w:pPr>
    </w:p>
    <w:p w14:paraId="432944F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Insert mode</w:t>
      </w:r>
    </w:p>
    <w:p w14:paraId="2147C246" w14:textId="77777777" w:rsidR="0025173D" w:rsidRPr="0025173D" w:rsidRDefault="0025173D" w:rsidP="0025173D">
      <w:pPr>
        <w:rPr>
          <w:sz w:val="32"/>
          <w:szCs w:val="32"/>
        </w:rPr>
      </w:pPr>
    </w:p>
    <w:p w14:paraId="58F4CBA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Applications List added</w:t>
      </w:r>
    </w:p>
    <w:p w14:paraId="42357F70" w14:textId="77777777" w:rsidR="0025173D" w:rsidRPr="0025173D" w:rsidRDefault="0025173D" w:rsidP="0025173D">
      <w:pPr>
        <w:rPr>
          <w:sz w:val="32"/>
          <w:szCs w:val="32"/>
        </w:rPr>
      </w:pPr>
    </w:p>
    <w:p w14:paraId="1966C74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Correct Dataverse View</w:t>
      </w:r>
    </w:p>
    <w:p w14:paraId="16F6BAB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D105CF1">
          <v:rect id="_x0000_i4276" style="width:0;height:1.5pt" o:hralign="center" o:hrstd="t" o:hr="t" fillcolor="#a0a0a0" stroked="f"/>
        </w:pict>
      </w:r>
    </w:p>
    <w:p w14:paraId="1266D25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339. Identity</w:t>
      </w:r>
    </w:p>
    <w:p w14:paraId="0DA0C3E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Authentication concept understood</w:t>
      </w:r>
    </w:p>
    <w:p w14:paraId="6B883C66" w14:textId="77777777" w:rsidR="0025173D" w:rsidRPr="0025173D" w:rsidRDefault="0025173D" w:rsidP="0025173D">
      <w:pPr>
        <w:rPr>
          <w:sz w:val="32"/>
          <w:szCs w:val="32"/>
        </w:rPr>
      </w:pPr>
    </w:p>
    <w:p w14:paraId="6481F9D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Contact record understood</w:t>
      </w:r>
    </w:p>
    <w:p w14:paraId="695A460E" w14:textId="77777777" w:rsidR="0025173D" w:rsidRPr="0025173D" w:rsidRDefault="0025173D" w:rsidP="0025173D">
      <w:pPr>
        <w:rPr>
          <w:sz w:val="32"/>
          <w:szCs w:val="32"/>
        </w:rPr>
      </w:pPr>
    </w:p>
    <w:p w14:paraId="473E739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Applicant Contact auto-associated</w:t>
      </w:r>
    </w:p>
    <w:p w14:paraId="41E4F591" w14:textId="77777777" w:rsidR="0025173D" w:rsidRPr="0025173D" w:rsidRDefault="0025173D" w:rsidP="0025173D">
      <w:pPr>
        <w:rPr>
          <w:sz w:val="32"/>
          <w:szCs w:val="32"/>
        </w:rPr>
      </w:pPr>
    </w:p>
    <w:p w14:paraId="07AD9EB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External ID architecture discussed</w:t>
      </w:r>
    </w:p>
    <w:p w14:paraId="2AAF4AB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7CA56BA">
          <v:rect id="_x0000_i4277" style="width:0;height:1.5pt" o:hralign="center" o:hrstd="t" o:hr="t" fillcolor="#a0a0a0" stroked="f"/>
        </w:pict>
      </w:r>
    </w:p>
    <w:p w14:paraId="21D2461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340. Security</w:t>
      </w:r>
    </w:p>
    <w:p w14:paraId="1AD6D01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25173D">
        <w:rPr>
          <w:sz w:val="32"/>
          <w:szCs w:val="32"/>
        </w:rPr>
        <w:t xml:space="preserve"> Table Permission created</w:t>
      </w:r>
    </w:p>
    <w:p w14:paraId="3DFAF5DA" w14:textId="77777777" w:rsidR="0025173D" w:rsidRPr="0025173D" w:rsidRDefault="0025173D" w:rsidP="0025173D">
      <w:pPr>
        <w:rPr>
          <w:sz w:val="32"/>
          <w:szCs w:val="32"/>
        </w:rPr>
      </w:pPr>
    </w:p>
    <w:p w14:paraId="5FB675B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Contact Access selected</w:t>
      </w:r>
    </w:p>
    <w:p w14:paraId="75CE3522" w14:textId="77777777" w:rsidR="0025173D" w:rsidRPr="0025173D" w:rsidRDefault="0025173D" w:rsidP="0025173D">
      <w:pPr>
        <w:rPr>
          <w:sz w:val="32"/>
          <w:szCs w:val="32"/>
        </w:rPr>
      </w:pPr>
    </w:p>
    <w:p w14:paraId="02D942C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Correct Contact relationship</w:t>
      </w:r>
    </w:p>
    <w:p w14:paraId="63E395A5" w14:textId="77777777" w:rsidR="0025173D" w:rsidRPr="0025173D" w:rsidRDefault="0025173D" w:rsidP="0025173D">
      <w:pPr>
        <w:rPr>
          <w:sz w:val="32"/>
          <w:szCs w:val="32"/>
        </w:rPr>
      </w:pPr>
    </w:p>
    <w:p w14:paraId="2CF0D47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Create permission</w:t>
      </w:r>
    </w:p>
    <w:p w14:paraId="2E142EA1" w14:textId="77777777" w:rsidR="0025173D" w:rsidRPr="0025173D" w:rsidRDefault="0025173D" w:rsidP="0025173D">
      <w:pPr>
        <w:rPr>
          <w:sz w:val="32"/>
          <w:szCs w:val="32"/>
        </w:rPr>
      </w:pPr>
    </w:p>
    <w:p w14:paraId="574D95F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Read permission</w:t>
      </w:r>
    </w:p>
    <w:p w14:paraId="567E85B6" w14:textId="77777777" w:rsidR="0025173D" w:rsidRPr="0025173D" w:rsidRDefault="0025173D" w:rsidP="0025173D">
      <w:pPr>
        <w:rPr>
          <w:sz w:val="32"/>
          <w:szCs w:val="32"/>
        </w:rPr>
      </w:pPr>
    </w:p>
    <w:p w14:paraId="4EDC695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Write permission reviewed</w:t>
      </w:r>
    </w:p>
    <w:p w14:paraId="78C105DD" w14:textId="77777777" w:rsidR="0025173D" w:rsidRPr="0025173D" w:rsidRDefault="0025173D" w:rsidP="0025173D">
      <w:pPr>
        <w:rPr>
          <w:sz w:val="32"/>
          <w:szCs w:val="32"/>
        </w:rPr>
      </w:pPr>
    </w:p>
    <w:p w14:paraId="200AED6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Authenticated Users role associated</w:t>
      </w:r>
    </w:p>
    <w:p w14:paraId="5E41E3C7" w14:textId="77777777" w:rsidR="0025173D" w:rsidRPr="0025173D" w:rsidRDefault="0025173D" w:rsidP="0025173D">
      <w:pPr>
        <w:rPr>
          <w:sz w:val="32"/>
          <w:szCs w:val="32"/>
        </w:rPr>
      </w:pPr>
    </w:p>
    <w:p w14:paraId="20CC29F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Protected pages configured</w:t>
      </w:r>
    </w:p>
    <w:p w14:paraId="53723541" w14:textId="77777777" w:rsidR="0025173D" w:rsidRPr="0025173D" w:rsidRDefault="0025173D" w:rsidP="0025173D">
      <w:pPr>
        <w:rPr>
          <w:sz w:val="32"/>
          <w:szCs w:val="32"/>
        </w:rPr>
      </w:pPr>
    </w:p>
    <w:p w14:paraId="5F71E09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Anonymous data access rejected</w:t>
      </w:r>
    </w:p>
    <w:p w14:paraId="2EC2FDB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86DFADB">
          <v:rect id="_x0000_i4278" style="width:0;height:1.5pt" o:hralign="center" o:hrstd="t" o:hr="t" fillcolor="#a0a0a0" stroked="f"/>
        </w:pict>
      </w:r>
    </w:p>
    <w:p w14:paraId="098C3A0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341. Testing</w:t>
      </w:r>
    </w:p>
    <w:p w14:paraId="639B3BF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Anonymous test</w:t>
      </w:r>
    </w:p>
    <w:p w14:paraId="5558649F" w14:textId="77777777" w:rsidR="0025173D" w:rsidRPr="0025173D" w:rsidRDefault="0025173D" w:rsidP="0025173D">
      <w:pPr>
        <w:rPr>
          <w:sz w:val="32"/>
          <w:szCs w:val="32"/>
        </w:rPr>
      </w:pPr>
    </w:p>
    <w:p w14:paraId="3B19053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25173D">
        <w:rPr>
          <w:sz w:val="32"/>
          <w:szCs w:val="32"/>
        </w:rPr>
        <w:t xml:space="preserve"> Authenticated test</w:t>
      </w:r>
    </w:p>
    <w:p w14:paraId="49E93C69" w14:textId="77777777" w:rsidR="0025173D" w:rsidRPr="0025173D" w:rsidRDefault="0025173D" w:rsidP="0025173D">
      <w:pPr>
        <w:rPr>
          <w:sz w:val="32"/>
          <w:szCs w:val="32"/>
        </w:rPr>
      </w:pPr>
    </w:p>
    <w:p w14:paraId="13BF5B8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Submission test</w:t>
      </w:r>
    </w:p>
    <w:p w14:paraId="2F279D58" w14:textId="77777777" w:rsidR="0025173D" w:rsidRPr="0025173D" w:rsidRDefault="0025173D" w:rsidP="0025173D">
      <w:pPr>
        <w:rPr>
          <w:sz w:val="32"/>
          <w:szCs w:val="32"/>
        </w:rPr>
      </w:pPr>
    </w:p>
    <w:p w14:paraId="1DCBF52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Dataverse verification</w:t>
      </w:r>
    </w:p>
    <w:p w14:paraId="34881416" w14:textId="77777777" w:rsidR="0025173D" w:rsidRPr="0025173D" w:rsidRDefault="0025173D" w:rsidP="0025173D">
      <w:pPr>
        <w:rPr>
          <w:sz w:val="32"/>
          <w:szCs w:val="32"/>
        </w:rPr>
      </w:pPr>
    </w:p>
    <w:p w14:paraId="637757B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My Applications test</w:t>
      </w:r>
    </w:p>
    <w:p w14:paraId="746C4158" w14:textId="77777777" w:rsidR="0025173D" w:rsidRPr="0025173D" w:rsidRDefault="0025173D" w:rsidP="0025173D">
      <w:pPr>
        <w:rPr>
          <w:sz w:val="32"/>
          <w:szCs w:val="32"/>
        </w:rPr>
      </w:pPr>
    </w:p>
    <w:p w14:paraId="7813CC9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Two-user security test</w:t>
      </w:r>
    </w:p>
    <w:p w14:paraId="2A9BE3C4" w14:textId="77777777" w:rsidR="0025173D" w:rsidRPr="0025173D" w:rsidRDefault="0025173D" w:rsidP="0025173D">
      <w:pPr>
        <w:rPr>
          <w:sz w:val="32"/>
          <w:szCs w:val="32"/>
        </w:rPr>
      </w:pPr>
    </w:p>
    <w:p w14:paraId="397DB13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URL manipulation test</w:t>
      </w:r>
    </w:p>
    <w:p w14:paraId="2605659A" w14:textId="77777777" w:rsidR="0025173D" w:rsidRPr="0025173D" w:rsidRDefault="0025173D" w:rsidP="0025173D">
      <w:pPr>
        <w:rPr>
          <w:sz w:val="32"/>
          <w:szCs w:val="32"/>
        </w:rPr>
      </w:pPr>
    </w:p>
    <w:p w14:paraId="381782C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Internal data exposure test</w:t>
      </w:r>
    </w:p>
    <w:p w14:paraId="7900470E" w14:textId="77777777" w:rsidR="0025173D" w:rsidRPr="0025173D" w:rsidRDefault="0025173D" w:rsidP="0025173D">
      <w:pPr>
        <w:rPr>
          <w:sz w:val="32"/>
          <w:szCs w:val="32"/>
        </w:rPr>
      </w:pPr>
    </w:p>
    <w:p w14:paraId="1AB2EA9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☐</w:t>
      </w:r>
      <w:r w:rsidRPr="0025173D">
        <w:rPr>
          <w:sz w:val="32"/>
          <w:szCs w:val="32"/>
        </w:rPr>
        <w:t xml:space="preserve"> Mobile test</w:t>
      </w:r>
    </w:p>
    <w:p w14:paraId="5CDE31C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E3D82DF">
          <v:rect id="_x0000_i4279" style="width:0;height:1.5pt" o:hralign="center" o:hrstd="t" o:hr="t" fillcolor="#a0a0a0" stroked="f"/>
        </w:pict>
      </w:r>
    </w:p>
    <w:p w14:paraId="53280BA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DD — DELIVERABLES</w:t>
      </w:r>
    </w:p>
    <w:p w14:paraId="42543BF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342. Deliverable 1</w:t>
      </w:r>
    </w:p>
    <w:p w14:paraId="348D705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Screenshot:</w:t>
      </w:r>
    </w:p>
    <w:p w14:paraId="311A710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Portal Home.</w:t>
      </w:r>
    </w:p>
    <w:p w14:paraId="5E6EC35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8D25A49">
          <v:rect id="_x0000_i4280" style="width:0;height:1.5pt" o:hralign="center" o:hrstd="t" o:hr="t" fillcolor="#a0a0a0" stroked="f"/>
        </w:pict>
      </w:r>
    </w:p>
    <w:p w14:paraId="5A493B2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343. Deliverable 2</w:t>
      </w:r>
    </w:p>
    <w:p w14:paraId="466FDAE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Screenshot:</w:t>
      </w:r>
    </w:p>
    <w:p w14:paraId="4C2DBA8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Registration Form.</w:t>
      </w:r>
    </w:p>
    <w:p w14:paraId="115A2C2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8DE81FA">
          <v:rect id="_x0000_i4281" style="width:0;height:1.5pt" o:hralign="center" o:hrstd="t" o:hr="t" fillcolor="#a0a0a0" stroked="f"/>
        </w:pict>
      </w:r>
    </w:p>
    <w:p w14:paraId="4B5DB7B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344. Deliverable 3</w:t>
      </w:r>
    </w:p>
    <w:p w14:paraId="655D49C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Screenshot:</w:t>
      </w:r>
    </w:p>
    <w:p w14:paraId="46E566B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Application Dataverse table.</w:t>
      </w:r>
    </w:p>
    <w:p w14:paraId="69A320A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B2D3D65">
          <v:rect id="_x0000_i4282" style="width:0;height:1.5pt" o:hralign="center" o:hrstd="t" o:hr="t" fillcolor="#a0a0a0" stroked="f"/>
        </w:pict>
      </w:r>
    </w:p>
    <w:p w14:paraId="32285EC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345. Deliverable 4</w:t>
      </w:r>
    </w:p>
    <w:p w14:paraId="51C9471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Screenshot:</w:t>
      </w:r>
    </w:p>
    <w:p w14:paraId="31B94A2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Created Vendor record.</w:t>
      </w:r>
    </w:p>
    <w:p w14:paraId="2C5E52E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Must show:</w:t>
      </w:r>
    </w:p>
    <w:p w14:paraId="399EF2C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Application Number</w:t>
      </w:r>
    </w:p>
    <w:p w14:paraId="21D4C976" w14:textId="77777777" w:rsidR="0025173D" w:rsidRPr="0025173D" w:rsidRDefault="0025173D" w:rsidP="0025173D">
      <w:pPr>
        <w:rPr>
          <w:sz w:val="32"/>
          <w:szCs w:val="32"/>
        </w:rPr>
      </w:pPr>
    </w:p>
    <w:p w14:paraId="7B416F6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Name</w:t>
      </w:r>
    </w:p>
    <w:p w14:paraId="185CDEAD" w14:textId="77777777" w:rsidR="0025173D" w:rsidRPr="0025173D" w:rsidRDefault="0025173D" w:rsidP="0025173D">
      <w:pPr>
        <w:rPr>
          <w:sz w:val="32"/>
          <w:szCs w:val="32"/>
        </w:rPr>
      </w:pPr>
    </w:p>
    <w:p w14:paraId="3DD7554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Status</w:t>
      </w:r>
    </w:p>
    <w:p w14:paraId="08F095F6" w14:textId="77777777" w:rsidR="0025173D" w:rsidRPr="0025173D" w:rsidRDefault="0025173D" w:rsidP="0025173D">
      <w:pPr>
        <w:rPr>
          <w:sz w:val="32"/>
          <w:szCs w:val="32"/>
        </w:rPr>
      </w:pPr>
    </w:p>
    <w:p w14:paraId="10B5C52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Applicant Contact</w:t>
      </w:r>
    </w:p>
    <w:p w14:paraId="285A1BC7" w14:textId="77777777" w:rsidR="0025173D" w:rsidRPr="0025173D" w:rsidRDefault="0025173D" w:rsidP="0025173D">
      <w:pPr>
        <w:rPr>
          <w:sz w:val="32"/>
          <w:szCs w:val="32"/>
        </w:rPr>
      </w:pPr>
    </w:p>
    <w:p w14:paraId="23E85F4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Submitted On</w:t>
      </w:r>
    </w:p>
    <w:p w14:paraId="249B492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19922E8">
          <v:rect id="_x0000_i4283" style="width:0;height:1.5pt" o:hralign="center" o:hrstd="t" o:hr="t" fillcolor="#a0a0a0" stroked="f"/>
        </w:pict>
      </w:r>
    </w:p>
    <w:p w14:paraId="7451753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346. Deliverable 5</w:t>
      </w:r>
    </w:p>
    <w:p w14:paraId="740BA7D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Screenshot:</w:t>
      </w:r>
    </w:p>
    <w:p w14:paraId="7E328E3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My Applications.</w:t>
      </w:r>
    </w:p>
    <w:p w14:paraId="7485B25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ADD089A">
          <v:rect id="_x0000_i4284" style="width:0;height:1.5pt" o:hralign="center" o:hrstd="t" o:hr="t" fillcolor="#a0a0a0" stroked="f"/>
        </w:pict>
      </w:r>
    </w:p>
    <w:p w14:paraId="4818550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347. Deliverable 6</w:t>
      </w:r>
    </w:p>
    <w:p w14:paraId="6883C7A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Screenshot:</w:t>
      </w:r>
    </w:p>
    <w:p w14:paraId="228E91F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Table Permission.</w:t>
      </w:r>
    </w:p>
    <w:p w14:paraId="528314E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Must show:</w:t>
      </w:r>
    </w:p>
    <w:p w14:paraId="09C525F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Application</w:t>
      </w:r>
    </w:p>
    <w:p w14:paraId="6B4EB5AB" w14:textId="77777777" w:rsidR="0025173D" w:rsidRPr="0025173D" w:rsidRDefault="0025173D" w:rsidP="0025173D">
      <w:pPr>
        <w:rPr>
          <w:sz w:val="32"/>
          <w:szCs w:val="32"/>
        </w:rPr>
      </w:pPr>
    </w:p>
    <w:p w14:paraId="459C56C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 Access</w:t>
      </w:r>
    </w:p>
    <w:p w14:paraId="19B93136" w14:textId="77777777" w:rsidR="0025173D" w:rsidRPr="0025173D" w:rsidRDefault="0025173D" w:rsidP="0025173D">
      <w:pPr>
        <w:rPr>
          <w:sz w:val="32"/>
          <w:szCs w:val="32"/>
        </w:rPr>
      </w:pPr>
    </w:p>
    <w:p w14:paraId="70A1AB3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</w:t>
      </w:r>
    </w:p>
    <w:p w14:paraId="0531A16B" w14:textId="77777777" w:rsidR="0025173D" w:rsidRPr="0025173D" w:rsidRDefault="0025173D" w:rsidP="0025173D">
      <w:pPr>
        <w:rPr>
          <w:sz w:val="32"/>
          <w:szCs w:val="32"/>
        </w:rPr>
      </w:pPr>
    </w:p>
    <w:p w14:paraId="5C0A29E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Read</w:t>
      </w:r>
    </w:p>
    <w:p w14:paraId="0CF6B7A6" w14:textId="77777777" w:rsidR="0025173D" w:rsidRPr="0025173D" w:rsidRDefault="0025173D" w:rsidP="0025173D">
      <w:pPr>
        <w:rPr>
          <w:sz w:val="32"/>
          <w:szCs w:val="32"/>
        </w:rPr>
      </w:pPr>
    </w:p>
    <w:p w14:paraId="6FF0134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Write</w:t>
      </w:r>
    </w:p>
    <w:p w14:paraId="6820589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C9FF27C">
          <v:rect id="_x0000_i4285" style="width:0;height:1.5pt" o:hralign="center" o:hrstd="t" o:hr="t" fillcolor="#a0a0a0" stroked="f"/>
        </w:pict>
      </w:r>
    </w:p>
    <w:p w14:paraId="3BF2A17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348. Deliverable 7</w:t>
      </w:r>
    </w:p>
    <w:p w14:paraId="662A516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Screenshot:</w:t>
      </w:r>
    </w:p>
    <w:p w14:paraId="008225E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Page Permission</w:t>
      </w:r>
    </w:p>
    <w:p w14:paraId="1BF4D2F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My Applications.</w:t>
      </w:r>
    </w:p>
    <w:p w14:paraId="1A4DB1C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6F26404F">
          <v:rect id="_x0000_i4286" style="width:0;height:1.5pt" o:hralign="center" o:hrstd="t" o:hr="t" fillcolor="#a0a0a0" stroked="f"/>
        </w:pict>
      </w:r>
    </w:p>
    <w:p w14:paraId="31AA348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349. Deliverable 8</w:t>
      </w:r>
    </w:p>
    <w:p w14:paraId="69AD688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Draw architecture:</w:t>
      </w:r>
    </w:p>
    <w:p w14:paraId="3C9010E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</w:t>
      </w:r>
    </w:p>
    <w:p w14:paraId="7DE5F1E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797EA97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</w:t>
      </w:r>
    </w:p>
    <w:p w14:paraId="0B377BF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6A9B8ED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</w:t>
      </w:r>
    </w:p>
    <w:p w14:paraId="6CC2CAD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07EC1E3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Permission</w:t>
      </w:r>
    </w:p>
    <w:p w14:paraId="0850709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10FCECD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Application</w:t>
      </w:r>
    </w:p>
    <w:p w14:paraId="5216914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46CF375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</w:t>
      </w:r>
    </w:p>
    <w:p w14:paraId="168ADE7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97DF88F">
          <v:rect id="_x0000_i4287" style="width:0;height:1.5pt" o:hralign="center" o:hrstd="t" o:hr="t" fillcolor="#a0a0a0" stroked="f"/>
        </w:pict>
      </w:r>
    </w:p>
    <w:p w14:paraId="68848D1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350. Deliverable 9</w:t>
      </w:r>
    </w:p>
    <w:p w14:paraId="40255E6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Explain:</w:t>
      </w:r>
    </w:p>
    <w:p w14:paraId="74A2A3D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Form vs List.</w:t>
      </w:r>
    </w:p>
    <w:p w14:paraId="1E73C7C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0B5421D">
          <v:rect id="_x0000_i4288" style="width:0;height:1.5pt" o:hralign="center" o:hrstd="t" o:hr="t" fillcolor="#a0a0a0" stroked="f"/>
        </w:pict>
      </w:r>
    </w:p>
    <w:p w14:paraId="5AC39C9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351. Deliverable 10</w:t>
      </w:r>
    </w:p>
    <w:p w14:paraId="1D5C414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Explain:</w:t>
      </w:r>
    </w:p>
    <w:p w14:paraId="774004A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Authentication vs Authorization.</w:t>
      </w:r>
    </w:p>
    <w:p w14:paraId="6DFF2A5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24B64D45">
          <v:rect id="_x0000_i4289" style="width:0;height:1.5pt" o:hralign="center" o:hrstd="t" o:hr="t" fillcolor="#a0a0a0" stroked="f"/>
        </w:pict>
      </w:r>
    </w:p>
    <w:p w14:paraId="710779B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352. Deliverable 11</w:t>
      </w:r>
    </w:p>
    <w:p w14:paraId="46D5009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 completed:</w:t>
      </w:r>
    </w:p>
    <w:p w14:paraId="7483EFE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Two-user security test.</w:t>
      </w:r>
    </w:p>
    <w:p w14:paraId="04983FD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0BF17C7">
          <v:rect id="_x0000_i4290" style="width:0;height:1.5pt" o:hralign="center" o:hrstd="t" o:hr="t" fillcolor="#a0a0a0" stroked="f"/>
        </w:pict>
      </w:r>
    </w:p>
    <w:p w14:paraId="5FD63F4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353. Deliverable 12</w:t>
      </w:r>
    </w:p>
    <w:p w14:paraId="3946394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Submit:</w:t>
      </w:r>
    </w:p>
    <w:p w14:paraId="5610DC6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Registration Portal v0.1</w:t>
      </w:r>
    </w:p>
    <w:p w14:paraId="5FE4DD7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for instructor review.</w:t>
      </w:r>
    </w:p>
    <w:p w14:paraId="6A11344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DFFDA40">
          <v:rect id="_x0000_i4291" style="width:0;height:1.5pt" o:hralign="center" o:hrstd="t" o:hr="t" fillcolor="#a0a0a0" stroked="f"/>
        </w:pict>
      </w:r>
    </w:p>
    <w:p w14:paraId="3110B43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DE — ASSESSMENT RUBRIC</w:t>
      </w:r>
    </w:p>
    <w:p w14:paraId="68DF2D19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354. Day 21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1025"/>
      </w:tblGrid>
      <w:tr w:rsidR="0025173D" w:rsidRPr="0025173D" w14:paraId="14A4F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206FA" w14:textId="77777777" w:rsidR="0025173D" w:rsidRPr="0025173D" w:rsidRDefault="0025173D" w:rsidP="0025173D">
            <w:pPr>
              <w:rPr>
                <w:b/>
                <w:bCs/>
                <w:sz w:val="32"/>
                <w:szCs w:val="32"/>
              </w:rPr>
            </w:pPr>
            <w:r w:rsidRPr="0025173D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8627812" w14:textId="77777777" w:rsidR="0025173D" w:rsidRPr="0025173D" w:rsidRDefault="0025173D" w:rsidP="0025173D">
            <w:pPr>
              <w:rPr>
                <w:b/>
                <w:bCs/>
                <w:sz w:val="32"/>
                <w:szCs w:val="32"/>
              </w:rPr>
            </w:pPr>
            <w:r w:rsidRPr="0025173D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25173D" w:rsidRPr="0025173D" w14:paraId="6409A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5E31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Power Pages Fundamentals</w:t>
            </w:r>
          </w:p>
        </w:tc>
        <w:tc>
          <w:tcPr>
            <w:tcW w:w="0" w:type="auto"/>
            <w:vAlign w:val="center"/>
            <w:hideMark/>
          </w:tcPr>
          <w:p w14:paraId="721D2B0E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10</w:t>
            </w:r>
          </w:p>
        </w:tc>
      </w:tr>
      <w:tr w:rsidR="0025173D" w:rsidRPr="0025173D" w14:paraId="457D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53C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Dataverse Vendor Model</w:t>
            </w:r>
          </w:p>
        </w:tc>
        <w:tc>
          <w:tcPr>
            <w:tcW w:w="0" w:type="auto"/>
            <w:vAlign w:val="center"/>
            <w:hideMark/>
          </w:tcPr>
          <w:p w14:paraId="3F088907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15</w:t>
            </w:r>
          </w:p>
        </w:tc>
      </w:tr>
      <w:tr w:rsidR="0025173D" w:rsidRPr="0025173D" w14:paraId="2D5B5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56B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Portal Site Structure</w:t>
            </w:r>
          </w:p>
        </w:tc>
        <w:tc>
          <w:tcPr>
            <w:tcW w:w="0" w:type="auto"/>
            <w:vAlign w:val="center"/>
            <w:hideMark/>
          </w:tcPr>
          <w:p w14:paraId="558012BA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10</w:t>
            </w:r>
          </w:p>
        </w:tc>
      </w:tr>
      <w:tr w:rsidR="0025173D" w:rsidRPr="0025173D" w14:paraId="04B2E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0004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Vendor Registration Form</w:t>
            </w:r>
          </w:p>
        </w:tc>
        <w:tc>
          <w:tcPr>
            <w:tcW w:w="0" w:type="auto"/>
            <w:vAlign w:val="center"/>
            <w:hideMark/>
          </w:tcPr>
          <w:p w14:paraId="4C2D661B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15</w:t>
            </w:r>
          </w:p>
        </w:tc>
      </w:tr>
      <w:tr w:rsidR="0025173D" w:rsidRPr="0025173D" w14:paraId="231E8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EA501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My Applications List</w:t>
            </w:r>
          </w:p>
        </w:tc>
        <w:tc>
          <w:tcPr>
            <w:tcW w:w="0" w:type="auto"/>
            <w:vAlign w:val="center"/>
            <w:hideMark/>
          </w:tcPr>
          <w:p w14:paraId="1B7CF061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10</w:t>
            </w:r>
          </w:p>
        </w:tc>
      </w:tr>
      <w:tr w:rsidR="0025173D" w:rsidRPr="0025173D" w14:paraId="2DF7E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C5E7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Contact Association</w:t>
            </w:r>
          </w:p>
        </w:tc>
        <w:tc>
          <w:tcPr>
            <w:tcW w:w="0" w:type="auto"/>
            <w:vAlign w:val="center"/>
            <w:hideMark/>
          </w:tcPr>
          <w:p w14:paraId="15A31F63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10</w:t>
            </w:r>
          </w:p>
        </w:tc>
      </w:tr>
      <w:tr w:rsidR="0025173D" w:rsidRPr="0025173D" w14:paraId="5DF29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922D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Table Permission</w:t>
            </w:r>
          </w:p>
        </w:tc>
        <w:tc>
          <w:tcPr>
            <w:tcW w:w="0" w:type="auto"/>
            <w:vAlign w:val="center"/>
            <w:hideMark/>
          </w:tcPr>
          <w:p w14:paraId="552094A0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10</w:t>
            </w:r>
          </w:p>
        </w:tc>
      </w:tr>
      <w:tr w:rsidR="0025173D" w:rsidRPr="0025173D" w14:paraId="6F81C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765A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lastRenderedPageBreak/>
              <w:t>Page Permission</w:t>
            </w:r>
          </w:p>
        </w:tc>
        <w:tc>
          <w:tcPr>
            <w:tcW w:w="0" w:type="auto"/>
            <w:vAlign w:val="center"/>
            <w:hideMark/>
          </w:tcPr>
          <w:p w14:paraId="172131D7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5</w:t>
            </w:r>
          </w:p>
        </w:tc>
      </w:tr>
      <w:tr w:rsidR="0025173D" w:rsidRPr="0025173D" w14:paraId="1D97E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0D60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Authentication Understanding</w:t>
            </w:r>
          </w:p>
        </w:tc>
        <w:tc>
          <w:tcPr>
            <w:tcW w:w="0" w:type="auto"/>
            <w:vAlign w:val="center"/>
            <w:hideMark/>
          </w:tcPr>
          <w:p w14:paraId="7D0E030C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5</w:t>
            </w:r>
          </w:p>
        </w:tc>
      </w:tr>
      <w:tr w:rsidR="0025173D" w:rsidRPr="0025173D" w14:paraId="2CCC4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3518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Security &amp; Functional Testing</w:t>
            </w:r>
          </w:p>
        </w:tc>
        <w:tc>
          <w:tcPr>
            <w:tcW w:w="0" w:type="auto"/>
            <w:vAlign w:val="center"/>
            <w:hideMark/>
          </w:tcPr>
          <w:p w14:paraId="144EC44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sz w:val="32"/>
                <w:szCs w:val="32"/>
              </w:rPr>
              <w:t>10</w:t>
            </w:r>
          </w:p>
        </w:tc>
      </w:tr>
      <w:tr w:rsidR="0025173D" w:rsidRPr="0025173D" w14:paraId="464F0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58C5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A55529C" w14:textId="77777777" w:rsidR="0025173D" w:rsidRPr="0025173D" w:rsidRDefault="0025173D" w:rsidP="0025173D">
            <w:pPr>
              <w:rPr>
                <w:sz w:val="32"/>
                <w:szCs w:val="32"/>
              </w:rPr>
            </w:pPr>
            <w:r w:rsidRPr="0025173D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615B7C8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B64A27E">
          <v:rect id="_x0000_i4292" style="width:0;height:1.5pt" o:hralign="center" o:hrstd="t" o:hr="t" fillcolor="#a0a0a0" stroked="f"/>
        </w:pict>
      </w:r>
    </w:p>
    <w:p w14:paraId="0DC523A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355. Excellent Submission</w:t>
      </w:r>
    </w:p>
    <w:p w14:paraId="5EF5AAF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strong student should:</w:t>
      </w:r>
    </w:p>
    <w:p w14:paraId="11AD8647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Explain when Power Pages is appropriate</w:t>
      </w:r>
    </w:p>
    <w:p w14:paraId="49050784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Create the site in an intentional environment</w:t>
      </w:r>
    </w:p>
    <w:p w14:paraId="60FE35DB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Build a clean Vendor Application table</w:t>
      </w:r>
    </w:p>
    <w:p w14:paraId="136509C6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Use proper data types</w:t>
      </w:r>
    </w:p>
    <w:p w14:paraId="2634A408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Relate Vendor Applications to Contact</w:t>
      </w:r>
    </w:p>
    <w:p w14:paraId="4C859C19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Build a professional registration Form</w:t>
      </w:r>
    </w:p>
    <w:p w14:paraId="3CC25914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Add a Dataverse-backed List</w:t>
      </w:r>
    </w:p>
    <w:p w14:paraId="06E0209F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Understand Form vs List</w:t>
      </w:r>
    </w:p>
    <w:p w14:paraId="5F502AC2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Automatically associate the current Contact</w:t>
      </w:r>
    </w:p>
    <w:p w14:paraId="21853AC2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Protect pages</w:t>
      </w:r>
    </w:p>
    <w:p w14:paraId="0F2BD5A2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Configure Contact-based Table Permissions</w:t>
      </w:r>
    </w:p>
    <w:p w14:paraId="1FAF6153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Avoid Global access for private Vendor records</w:t>
      </w:r>
    </w:p>
    <w:p w14:paraId="26356CD8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Understand Authenticated vs Anonymous Users</w:t>
      </w:r>
    </w:p>
    <w:p w14:paraId="6A9D5D14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Explain authentication vs authorization</w:t>
      </w:r>
    </w:p>
    <w:p w14:paraId="3208B477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Test with more than one user</w:t>
      </w:r>
    </w:p>
    <w:p w14:paraId="12FFF7CC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Verify URL manipulation doesn't expose another Vendor's data</w:t>
      </w:r>
    </w:p>
    <w:p w14:paraId="00D21A4A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Understand that hidden pages/fields aren't security</w:t>
      </w:r>
    </w:p>
    <w:p w14:paraId="17473FCF" w14:textId="77777777" w:rsidR="0025173D" w:rsidRPr="0025173D" w:rsidRDefault="0025173D" w:rsidP="0025173D">
      <w:pPr>
        <w:numPr>
          <w:ilvl w:val="0"/>
          <w:numId w:val="38"/>
        </w:numPr>
        <w:rPr>
          <w:sz w:val="32"/>
          <w:szCs w:val="32"/>
        </w:rPr>
      </w:pPr>
      <w:r w:rsidRPr="0025173D">
        <w:rPr>
          <w:sz w:val="32"/>
          <w:szCs w:val="32"/>
        </w:rPr>
        <w:t>Create a responsive external experience</w:t>
      </w:r>
    </w:p>
    <w:p w14:paraId="2367A12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EBA8786">
          <v:rect id="_x0000_i4293" style="width:0;height:1.5pt" o:hralign="center" o:hrstd="t" o:hr="t" fillcolor="#a0a0a0" stroked="f"/>
        </w:pict>
      </w:r>
    </w:p>
    <w:p w14:paraId="599DEF9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DF — HOMEWORK</w:t>
      </w:r>
    </w:p>
    <w:p w14:paraId="1AFCEEE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356. Day 21 Homework</w:t>
      </w:r>
    </w:p>
    <w:p w14:paraId="7464CAF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Before Day 22, draw this architecture:</w:t>
      </w:r>
    </w:p>
    <w:p w14:paraId="59CB131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User</w:t>
      </w:r>
    </w:p>
    <w:p w14:paraId="5EA7229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|</w:t>
      </w:r>
    </w:p>
    <w:p w14:paraId="4CE76D5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v</w:t>
      </w:r>
    </w:p>
    <w:p w14:paraId="6559DAE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Identity Provider</w:t>
      </w:r>
    </w:p>
    <w:p w14:paraId="432F89E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|</w:t>
      </w:r>
    </w:p>
    <w:p w14:paraId="11CAA01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v</w:t>
      </w:r>
    </w:p>
    <w:p w14:paraId="256D44A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Authentication</w:t>
      </w:r>
    </w:p>
    <w:p w14:paraId="6BEFF63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|</w:t>
      </w:r>
    </w:p>
    <w:p w14:paraId="6FC5684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v</w:t>
      </w:r>
    </w:p>
    <w:p w14:paraId="033D828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 Contact</w:t>
      </w:r>
    </w:p>
    <w:p w14:paraId="69C4FA5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|</w:t>
      </w:r>
    </w:p>
    <w:p w14:paraId="44C597A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v</w:t>
      </w:r>
    </w:p>
    <w:p w14:paraId="6B57D8A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Web Role</w:t>
      </w:r>
    </w:p>
    <w:p w14:paraId="241F699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|</w:t>
      </w:r>
    </w:p>
    <w:p w14:paraId="6422A77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+---------+</w:t>
      </w:r>
    </w:p>
    <w:p w14:paraId="208033E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|         |</w:t>
      </w:r>
    </w:p>
    <w:p w14:paraId="71535E4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v         v</w:t>
      </w:r>
    </w:p>
    <w:p w14:paraId="2653FF2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Page       Table</w:t>
      </w:r>
    </w:p>
    <w:p w14:paraId="7F70CB6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Permission Permission</w:t>
      </w:r>
    </w:p>
    <w:p w14:paraId="2537B31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    |</w:t>
      </w:r>
    </w:p>
    <w:p w14:paraId="64DD50D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       v</w:t>
      </w:r>
    </w:p>
    <w:p w14:paraId="197334C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Vendor Application</w:t>
      </w:r>
    </w:p>
    <w:p w14:paraId="73BB921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4EE1205">
          <v:rect id="_x0000_i4294" style="width:0;height:1.5pt" o:hralign="center" o:hrstd="t" o:hr="t" fillcolor="#a0a0a0" stroked="f"/>
        </w:pict>
      </w:r>
    </w:p>
    <w:p w14:paraId="7DE1B06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357. Homework Scenario 1</w:t>
      </w:r>
    </w:p>
    <w:p w14:paraId="563A983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Requirement:</w:t>
      </w:r>
    </w:p>
    <w:p w14:paraId="20EE8CF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Vendors may only see applications they personally submitted.</w:t>
      </w:r>
    </w:p>
    <w:p w14:paraId="7AA2936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Which access type?</w:t>
      </w:r>
    </w:p>
    <w:p w14:paraId="49FEC98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4E86803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Contact Access.</w:t>
      </w:r>
    </w:p>
    <w:p w14:paraId="18F2541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C362AD9">
          <v:rect id="_x0000_i4295" style="width:0;height:1.5pt" o:hralign="center" o:hrstd="t" o:hr="t" fillcolor="#a0a0a0" stroked="f"/>
        </w:pict>
      </w:r>
    </w:p>
    <w:p w14:paraId="2391BFF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358. Homework Scenario 2</w:t>
      </w:r>
    </w:p>
    <w:p w14:paraId="297E41F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Requirement:</w:t>
      </w:r>
    </w:p>
    <w:p w14:paraId="6BB6904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Every employee of the same Vendor organization should see their organization's applications.</w:t>
      </w:r>
    </w:p>
    <w:p w14:paraId="55C8E56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Possible access type?</w:t>
      </w:r>
    </w:p>
    <w:p w14:paraId="1716824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5591BFE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Account Access</w:t>
      </w:r>
    </w:p>
    <w:p w14:paraId="537BEB6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with an appropriate Account relationship.</w:t>
      </w:r>
    </w:p>
    <w:p w14:paraId="5402397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5516A949">
          <v:rect id="_x0000_i4296" style="width:0;height:1.5pt" o:hralign="center" o:hrstd="t" o:hr="t" fillcolor="#a0a0a0" stroked="f"/>
        </w:pict>
      </w:r>
    </w:p>
    <w:p w14:paraId="74625CE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359. Homework Scenario 3</w:t>
      </w:r>
    </w:p>
    <w:p w14:paraId="7C939E6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Requirement:</w:t>
      </w:r>
    </w:p>
    <w:p w14:paraId="4630B92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Everyone on the internet may read the Vendor Application table.</w:t>
      </w:r>
    </w:p>
    <w:p w14:paraId="563BB7A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Would Global Read + Anonymous Users do this?</w:t>
      </w:r>
    </w:p>
    <w:p w14:paraId="4C015B2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6B11FC8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Potentially:</w:t>
      </w:r>
    </w:p>
    <w:p w14:paraId="2C124E7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Yes.</w:t>
      </w:r>
    </w:p>
    <w:p w14:paraId="555A042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Which is exactly why this configuration is dangerous unless:</w:t>
      </w:r>
    </w:p>
    <w:p w14:paraId="795D1CF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Public access is intentional.</w:t>
      </w:r>
    </w:p>
    <w:p w14:paraId="042DD5D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1694948">
          <v:rect id="_x0000_i4297" style="width:0;height:1.5pt" o:hralign="center" o:hrstd="t" o:hr="t" fillcolor="#a0a0a0" stroked="f"/>
        </w:pict>
      </w:r>
    </w:p>
    <w:p w14:paraId="6D70D73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360. Homework Scenario 4</w:t>
      </w:r>
    </w:p>
    <w:p w14:paraId="1CFE4C5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Requirement:</w:t>
      </w:r>
    </w:p>
    <w:p w14:paraId="62C2EE1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signed-in user may edit only their own Contact profile.</w:t>
      </w:r>
    </w:p>
    <w:p w14:paraId="6B3484F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Possible access type?</w:t>
      </w:r>
    </w:p>
    <w:p w14:paraId="58DE537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6435FF8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Self Access.</w:t>
      </w:r>
    </w:p>
    <w:p w14:paraId="069900C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pict w14:anchorId="1F2D4159">
          <v:rect id="_x0000_i4298" style="width:0;height:1.5pt" o:hralign="center" o:hrstd="t" o:hr="t" fillcolor="#a0a0a0" stroked="f"/>
        </w:pict>
      </w:r>
    </w:p>
    <w:p w14:paraId="36C00CF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361. Homework Scenario 5</w:t>
      </w:r>
    </w:p>
    <w:p w14:paraId="00BD3EF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Requirement:</w:t>
      </w:r>
    </w:p>
    <w:p w14:paraId="7724384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Vendors can view their applications but cannot delete them.</w:t>
      </w:r>
    </w:p>
    <w:p w14:paraId="4390EE3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Privileges?</w:t>
      </w:r>
    </w:p>
    <w:p w14:paraId="2A1080B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56279FA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Read</w:t>
      </w:r>
    </w:p>
    <w:p w14:paraId="4925F249" w14:textId="77777777" w:rsidR="0025173D" w:rsidRPr="0025173D" w:rsidRDefault="0025173D" w:rsidP="0025173D">
      <w:pPr>
        <w:rPr>
          <w:sz w:val="32"/>
          <w:szCs w:val="32"/>
        </w:rPr>
      </w:pPr>
    </w:p>
    <w:p w14:paraId="4FCCC21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</w:t>
      </w:r>
    </w:p>
    <w:p w14:paraId="7D3E076C" w14:textId="77777777" w:rsidR="0025173D" w:rsidRPr="0025173D" w:rsidRDefault="0025173D" w:rsidP="0025173D">
      <w:pPr>
        <w:rPr>
          <w:sz w:val="32"/>
          <w:szCs w:val="32"/>
        </w:rPr>
      </w:pPr>
    </w:p>
    <w:p w14:paraId="4FAFC71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Possibly Write</w:t>
      </w:r>
    </w:p>
    <w:p w14:paraId="2575F681" w14:textId="77777777" w:rsidR="0025173D" w:rsidRPr="0025173D" w:rsidRDefault="0025173D" w:rsidP="0025173D">
      <w:pPr>
        <w:rPr>
          <w:sz w:val="32"/>
          <w:szCs w:val="32"/>
        </w:rPr>
      </w:pPr>
    </w:p>
    <w:p w14:paraId="397E865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NO Delete</w:t>
      </w:r>
    </w:p>
    <w:p w14:paraId="45F4520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depending on workflow.</w:t>
      </w:r>
    </w:p>
    <w:p w14:paraId="48FCC17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630C648">
          <v:rect id="_x0000_i4299" style="width:0;height:1.5pt" o:hralign="center" o:hrstd="t" o:hr="t" fillcolor="#a0a0a0" stroked="f"/>
        </w:pict>
      </w:r>
    </w:p>
    <w:p w14:paraId="2397F9E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362. Homework Scenario 6</w:t>
      </w:r>
    </w:p>
    <w:p w14:paraId="185A174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Requirement:</w:t>
      </w:r>
    </w:p>
    <w:p w14:paraId="533C309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Application page should be visible only to signed-in vendors.</w:t>
      </w:r>
    </w:p>
    <w:p w14:paraId="472138B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security layer?</w:t>
      </w:r>
    </w:p>
    <w:p w14:paraId="6088D9B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7D14D4C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Page Permission.</w:t>
      </w:r>
    </w:p>
    <w:p w14:paraId="2335042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8336E8E">
          <v:rect id="_x0000_i4300" style="width:0;height:1.5pt" o:hralign="center" o:hrstd="t" o:hr="t" fillcolor="#a0a0a0" stroked="f"/>
        </w:pict>
      </w:r>
    </w:p>
    <w:p w14:paraId="43ED4F3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363. Homework Scenario 7</w:t>
      </w:r>
    </w:p>
    <w:p w14:paraId="0204E54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Requirement:</w:t>
      </w:r>
    </w:p>
    <w:p w14:paraId="10DC5E5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Vendor must not be able to access someone else's application even if they know its record URL.</w:t>
      </w:r>
    </w:p>
    <w:p w14:paraId="711AD92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What security layer is critical?</w:t>
      </w:r>
    </w:p>
    <w:p w14:paraId="2E09F04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Answer</w:t>
      </w:r>
    </w:p>
    <w:p w14:paraId="4E53D3B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Table Permission / record-level authorization.</w:t>
      </w:r>
    </w:p>
    <w:p w14:paraId="00ED2FD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825127B">
          <v:rect id="_x0000_i4301" style="width:0;height:1.5pt" o:hralign="center" o:hrstd="t" o:hr="t" fillcolor="#a0a0a0" stroked="f"/>
        </w:pict>
      </w:r>
    </w:p>
    <w:p w14:paraId="26509B8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PART DG — INSTRUCTOR SUMMARY</w:t>
      </w:r>
    </w:p>
    <w:p w14:paraId="7D6B56C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364. Power Pages</w:t>
      </w:r>
    </w:p>
    <w:p w14:paraId="19ECA8E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EXTERNAL USER</w:t>
      </w:r>
    </w:p>
    <w:p w14:paraId="2718ACB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78A6B98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2F29449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 EXPERIENCE</w:t>
      </w:r>
    </w:p>
    <w:p w14:paraId="5D39441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78F74F5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42ABED5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</w:t>
      </w:r>
    </w:p>
    <w:p w14:paraId="58BDCF2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142CACE">
          <v:rect id="_x0000_i4302" style="width:0;height:1.5pt" o:hralign="center" o:hrstd="t" o:hr="t" fillcolor="#a0a0a0" stroked="f"/>
        </w:pict>
      </w:r>
    </w:p>
    <w:p w14:paraId="04C0876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365. Design Studio</w:t>
      </w:r>
    </w:p>
    <w:p w14:paraId="691810E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PAGES</w:t>
      </w:r>
    </w:p>
    <w:p w14:paraId="5B4E340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→</w:t>
      </w:r>
      <w:r w:rsidRPr="0025173D">
        <w:rPr>
          <w:sz w:val="32"/>
          <w:szCs w:val="32"/>
        </w:rPr>
        <w:t xml:space="preserve"> Website structure</w:t>
      </w:r>
    </w:p>
    <w:p w14:paraId="622DF762" w14:textId="77777777" w:rsidR="0025173D" w:rsidRPr="0025173D" w:rsidRDefault="0025173D" w:rsidP="0025173D">
      <w:pPr>
        <w:rPr>
          <w:sz w:val="32"/>
          <w:szCs w:val="32"/>
        </w:rPr>
      </w:pPr>
    </w:p>
    <w:p w14:paraId="18784F7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STYLING</w:t>
      </w:r>
    </w:p>
    <w:p w14:paraId="5A8D01B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→</w:t>
      </w:r>
      <w:r w:rsidRPr="0025173D">
        <w:rPr>
          <w:sz w:val="32"/>
          <w:szCs w:val="32"/>
        </w:rPr>
        <w:t xml:space="preserve"> Visual system</w:t>
      </w:r>
    </w:p>
    <w:p w14:paraId="6E878485" w14:textId="77777777" w:rsidR="0025173D" w:rsidRPr="0025173D" w:rsidRDefault="0025173D" w:rsidP="0025173D">
      <w:pPr>
        <w:rPr>
          <w:sz w:val="32"/>
          <w:szCs w:val="32"/>
        </w:rPr>
      </w:pPr>
    </w:p>
    <w:p w14:paraId="5FF3E79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</w:t>
      </w:r>
    </w:p>
    <w:p w14:paraId="2B09514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→</w:t>
      </w:r>
      <w:r w:rsidRPr="0025173D">
        <w:rPr>
          <w:sz w:val="32"/>
          <w:szCs w:val="32"/>
        </w:rPr>
        <w:t xml:space="preserve"> Dataverse</w:t>
      </w:r>
    </w:p>
    <w:p w14:paraId="1F7F98BD" w14:textId="77777777" w:rsidR="0025173D" w:rsidRPr="0025173D" w:rsidRDefault="0025173D" w:rsidP="0025173D">
      <w:pPr>
        <w:rPr>
          <w:sz w:val="32"/>
          <w:szCs w:val="32"/>
        </w:rPr>
      </w:pPr>
    </w:p>
    <w:p w14:paraId="7D1347E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SET UP</w:t>
      </w:r>
    </w:p>
    <w:p w14:paraId="67B9459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→</w:t>
      </w:r>
      <w:r w:rsidRPr="0025173D">
        <w:rPr>
          <w:sz w:val="32"/>
          <w:szCs w:val="32"/>
        </w:rPr>
        <w:t xml:space="preserve"> Site configuration</w:t>
      </w:r>
    </w:p>
    <w:p w14:paraId="49AEF324" w14:textId="77777777" w:rsidR="0025173D" w:rsidRPr="0025173D" w:rsidRDefault="0025173D" w:rsidP="0025173D">
      <w:pPr>
        <w:rPr>
          <w:sz w:val="32"/>
          <w:szCs w:val="32"/>
        </w:rPr>
      </w:pPr>
    </w:p>
    <w:p w14:paraId="57B284A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SECURITY</w:t>
      </w:r>
    </w:p>
    <w:p w14:paraId="76977C3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Times New Roman" w:hAnsi="Times New Roman" w:cs="Times New Roman"/>
          <w:sz w:val="32"/>
          <w:szCs w:val="32"/>
        </w:rPr>
        <w:t>→</w:t>
      </w:r>
      <w:r w:rsidRPr="0025173D">
        <w:rPr>
          <w:sz w:val="32"/>
          <w:szCs w:val="32"/>
        </w:rPr>
        <w:t xml:space="preserve"> Access control</w:t>
      </w:r>
    </w:p>
    <w:p w14:paraId="2C86293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A6B1DAB">
          <v:rect id="_x0000_i4303" style="width:0;height:1.5pt" o:hralign="center" o:hrstd="t" o:hr="t" fillcolor="#a0a0a0" stroked="f"/>
        </w:pict>
      </w:r>
    </w:p>
    <w:p w14:paraId="31E91DB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366. Portal Data Pattern</w:t>
      </w:r>
    </w:p>
    <w:p w14:paraId="5726E34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Authenticated User</w:t>
      </w:r>
    </w:p>
    <w:p w14:paraId="09EA122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73C7499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v</w:t>
      </w:r>
    </w:p>
    <w:p w14:paraId="3F5E32F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</w:t>
      </w:r>
    </w:p>
    <w:p w14:paraId="1BD702B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22908C3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v</w:t>
      </w:r>
    </w:p>
    <w:p w14:paraId="1E5FCA0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Applicant Contact</w:t>
      </w:r>
    </w:p>
    <w:p w14:paraId="5BD5992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2C6037C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v</w:t>
      </w:r>
    </w:p>
    <w:p w14:paraId="02483D9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Vendor Application</w:t>
      </w:r>
    </w:p>
    <w:p w14:paraId="286E6B3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2A5E2B59">
          <v:rect id="_x0000_i4304" style="width:0;height:1.5pt" o:hralign="center" o:hrstd="t" o:hr="t" fillcolor="#a0a0a0" stroked="f"/>
        </w:pict>
      </w:r>
    </w:p>
    <w:p w14:paraId="2F1510A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367. Form</w:t>
      </w:r>
    </w:p>
    <w:p w14:paraId="562BB89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One record</w:t>
      </w:r>
    </w:p>
    <w:p w14:paraId="665488D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Create / Edit / View</w:t>
      </w:r>
    </w:p>
    <w:p w14:paraId="541264B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79B1C354">
          <v:rect id="_x0000_i4305" style="width:0;height:1.5pt" o:hralign="center" o:hrstd="t" o:hr="t" fillcolor="#a0a0a0" stroked="f"/>
        </w:pict>
      </w:r>
    </w:p>
    <w:p w14:paraId="60AF8F2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368. List</w:t>
      </w:r>
    </w:p>
    <w:p w14:paraId="4A14E6D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Multiple records</w:t>
      </w:r>
    </w:p>
    <w:p w14:paraId="1EE803F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339F7117">
          <v:rect id="_x0000_i4306" style="width:0;height:1.5pt" o:hralign="center" o:hrstd="t" o:hr="t" fillcolor="#a0a0a0" stroked="f"/>
        </w:pict>
      </w:r>
    </w:p>
    <w:p w14:paraId="45EC25D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369. Security</w:t>
      </w:r>
    </w:p>
    <w:p w14:paraId="0F749B8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AUTHENTICATION</w:t>
      </w:r>
    </w:p>
    <w:p w14:paraId="077F252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33C1B30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28FD9CD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</w:t>
      </w:r>
    </w:p>
    <w:p w14:paraId="2476854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71E4A05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v</w:t>
      </w:r>
    </w:p>
    <w:p w14:paraId="6AE8A48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WEB ROLE</w:t>
      </w:r>
    </w:p>
    <w:p w14:paraId="79FD281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7FF89C4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+---- PAGE PERMISSION</w:t>
      </w:r>
    </w:p>
    <w:p w14:paraId="7F8F3A9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|</w:t>
      </w:r>
    </w:p>
    <w:p w14:paraId="34C85A2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+---- TABLE PERMISSION</w:t>
      </w:r>
    </w:p>
    <w:p w14:paraId="053737C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6C257B3">
          <v:rect id="_x0000_i4307" style="width:0;height:1.5pt" o:hralign="center" o:hrstd="t" o:hr="t" fillcolor="#a0a0a0" stroked="f"/>
        </w:pict>
      </w:r>
    </w:p>
    <w:p w14:paraId="32647EB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370. Most Important Day 21 Lesson</w:t>
      </w:r>
    </w:p>
    <w:p w14:paraId="545D80F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is not simply:</w:t>
      </w:r>
    </w:p>
    <w:p w14:paraId="2228E80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 on the Internet.</w:t>
      </w:r>
    </w:p>
    <w:p w14:paraId="165966A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responsible portal requires:</w:t>
      </w:r>
    </w:p>
    <w:p w14:paraId="7EC2D00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Identity</w:t>
      </w:r>
    </w:p>
    <w:p w14:paraId="12B49150" w14:textId="77777777" w:rsidR="0025173D" w:rsidRPr="0025173D" w:rsidRDefault="0025173D" w:rsidP="0025173D">
      <w:pPr>
        <w:rPr>
          <w:sz w:val="32"/>
          <w:szCs w:val="32"/>
        </w:rPr>
      </w:pPr>
    </w:p>
    <w:p w14:paraId="3437770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Authentication</w:t>
      </w:r>
    </w:p>
    <w:p w14:paraId="4EDD9CD5" w14:textId="77777777" w:rsidR="0025173D" w:rsidRPr="0025173D" w:rsidRDefault="0025173D" w:rsidP="0025173D">
      <w:pPr>
        <w:rPr>
          <w:sz w:val="32"/>
          <w:szCs w:val="32"/>
        </w:rPr>
      </w:pPr>
    </w:p>
    <w:p w14:paraId="26D6830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Authorization</w:t>
      </w:r>
    </w:p>
    <w:p w14:paraId="0E6E643D" w14:textId="77777777" w:rsidR="0025173D" w:rsidRPr="0025173D" w:rsidRDefault="0025173D" w:rsidP="0025173D">
      <w:pPr>
        <w:rPr>
          <w:sz w:val="32"/>
          <w:szCs w:val="32"/>
        </w:rPr>
      </w:pPr>
    </w:p>
    <w:p w14:paraId="3C083BD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Relationships</w:t>
      </w:r>
    </w:p>
    <w:p w14:paraId="22EBC1F4" w14:textId="77777777" w:rsidR="0025173D" w:rsidRPr="0025173D" w:rsidRDefault="0025173D" w:rsidP="0025173D">
      <w:pPr>
        <w:rPr>
          <w:sz w:val="32"/>
          <w:szCs w:val="32"/>
        </w:rPr>
      </w:pPr>
    </w:p>
    <w:p w14:paraId="497C7F3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Table Permissions</w:t>
      </w:r>
    </w:p>
    <w:p w14:paraId="482A1995" w14:textId="77777777" w:rsidR="0025173D" w:rsidRPr="0025173D" w:rsidRDefault="0025173D" w:rsidP="0025173D">
      <w:pPr>
        <w:rPr>
          <w:sz w:val="32"/>
          <w:szCs w:val="32"/>
        </w:rPr>
      </w:pPr>
    </w:p>
    <w:p w14:paraId="12243B7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Page Permissions</w:t>
      </w:r>
    </w:p>
    <w:p w14:paraId="130A82B4" w14:textId="77777777" w:rsidR="0025173D" w:rsidRPr="0025173D" w:rsidRDefault="0025173D" w:rsidP="0025173D">
      <w:pPr>
        <w:rPr>
          <w:sz w:val="32"/>
          <w:szCs w:val="32"/>
        </w:rPr>
      </w:pPr>
    </w:p>
    <w:p w14:paraId="1544DC8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Least Privilege</w:t>
      </w:r>
    </w:p>
    <w:p w14:paraId="0DCCF62C" w14:textId="77777777" w:rsidR="0025173D" w:rsidRPr="0025173D" w:rsidRDefault="0025173D" w:rsidP="0025173D">
      <w:pPr>
        <w:rPr>
          <w:sz w:val="32"/>
          <w:szCs w:val="32"/>
        </w:rPr>
      </w:pPr>
    </w:p>
    <w:p w14:paraId="0B0CA24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Testing</w:t>
      </w:r>
    </w:p>
    <w:p w14:paraId="7EB9F1F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8AB276C">
          <v:rect id="_x0000_i4308" style="width:0;height:1.5pt" o:hralign="center" o:hrstd="t" o:hr="t" fillcolor="#a0a0a0" stroked="f"/>
        </w:pict>
      </w:r>
    </w:p>
    <w:p w14:paraId="3E84030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371. Second Important Lesson</w:t>
      </w:r>
    </w:p>
    <w:p w14:paraId="6974A78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page that appears to show:</w:t>
      </w:r>
    </w:p>
    <w:p w14:paraId="3B4B3E7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Only My Records</w:t>
      </w:r>
    </w:p>
    <w:p w14:paraId="50A8D21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is not secure merely because the View says:</w:t>
      </w:r>
    </w:p>
    <w:p w14:paraId="7791B62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My Applications.</w:t>
      </w:r>
    </w:p>
    <w:p w14:paraId="2C057CD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Security must exist at:</w:t>
      </w:r>
    </w:p>
    <w:p w14:paraId="6992FE0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Record-access level.</w:t>
      </w:r>
    </w:p>
    <w:p w14:paraId="472815A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9143952">
          <v:rect id="_x0000_i4309" style="width:0;height:1.5pt" o:hralign="center" o:hrstd="t" o:hr="t" fillcolor="#a0a0a0" stroked="f"/>
        </w:pict>
      </w:r>
    </w:p>
    <w:p w14:paraId="67D4847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372. Third Important Lesson</w:t>
      </w:r>
    </w:p>
    <w:p w14:paraId="5EEA6AF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Authenticated Power Pages users connect to business data through:</w:t>
      </w:r>
    </w:p>
    <w:p w14:paraId="6215BC1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Dataverse Contact.</w:t>
      </w:r>
    </w:p>
    <w:p w14:paraId="76DD0FE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This relationship is foundational.</w:t>
      </w:r>
    </w:p>
    <w:p w14:paraId="19B7D31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Identity</w:t>
      </w:r>
    </w:p>
    <w:p w14:paraId="3C298F1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</w:t>
      </w: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2163439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</w:t>
      </w:r>
    </w:p>
    <w:p w14:paraId="7825CB3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</w:t>
      </w:r>
      <w:r w:rsidRPr="0025173D">
        <w:rPr>
          <w:rFonts w:ascii="Times New Roman" w:hAnsi="Times New Roman" w:cs="Times New Roman"/>
          <w:sz w:val="32"/>
          <w:szCs w:val="32"/>
        </w:rPr>
        <w:t>↓</w:t>
      </w:r>
    </w:p>
    <w:p w14:paraId="5CF17CA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Records</w:t>
      </w:r>
    </w:p>
    <w:p w14:paraId="3749038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67E7C585">
          <v:rect id="_x0000_i4310" style="width:0;height:1.5pt" o:hralign="center" o:hrstd="t" o:hr="t" fillcolor="#a0a0a0" stroked="f"/>
        </w:pict>
      </w:r>
    </w:p>
    <w:p w14:paraId="0719A74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373. Fourth Important Lesson</w:t>
      </w:r>
    </w:p>
    <w:p w14:paraId="7E3399C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Do not fix portal permission errors by changing:</w:t>
      </w:r>
    </w:p>
    <w:p w14:paraId="1C9F1D3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Contact Access</w:t>
      </w:r>
    </w:p>
    <w:p w14:paraId="1F31A4F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to:</w:t>
      </w:r>
    </w:p>
    <w:p w14:paraId="4E92A8F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Global Access</w:t>
      </w:r>
    </w:p>
    <w:p w14:paraId="6B68002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lastRenderedPageBreak/>
        <w:t>just so the page starts working.</w:t>
      </w:r>
    </w:p>
    <w:p w14:paraId="0FDA2FB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 portal that works by exposing everyone else's data is:</w:t>
      </w:r>
    </w:p>
    <w:p w14:paraId="4065094C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Broken.</w:t>
      </w:r>
    </w:p>
    <w:p w14:paraId="7F227A9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1916B23">
          <v:rect id="_x0000_i4311" style="width:0;height:1.5pt" o:hralign="center" o:hrstd="t" o:hr="t" fillcolor="#a0a0a0" stroked="f"/>
        </w:pict>
      </w:r>
    </w:p>
    <w:p w14:paraId="68C5750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374. Fifth Important Lesson</w:t>
      </w:r>
    </w:p>
    <w:p w14:paraId="7A2771B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becomes especially powerful when combined with:</w:t>
      </w:r>
    </w:p>
    <w:p w14:paraId="56429A6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</w:t>
      </w:r>
    </w:p>
    <w:p w14:paraId="542B27B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External User Experience</w:t>
      </w:r>
    </w:p>
    <w:p w14:paraId="16A00C80" w14:textId="77777777" w:rsidR="0025173D" w:rsidRPr="0025173D" w:rsidRDefault="0025173D" w:rsidP="0025173D">
      <w:pPr>
        <w:rPr>
          <w:sz w:val="32"/>
          <w:szCs w:val="32"/>
        </w:rPr>
      </w:pPr>
    </w:p>
    <w:p w14:paraId="150C3CA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DATAVERSE</w:t>
      </w:r>
    </w:p>
    <w:p w14:paraId="117EB3D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Data</w:t>
      </w:r>
    </w:p>
    <w:p w14:paraId="44C55622" w14:textId="77777777" w:rsidR="0025173D" w:rsidRPr="0025173D" w:rsidRDefault="0025173D" w:rsidP="0025173D">
      <w:pPr>
        <w:rPr>
          <w:sz w:val="32"/>
          <w:szCs w:val="32"/>
        </w:rPr>
      </w:pPr>
    </w:p>
    <w:p w14:paraId="61861DD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MODEL-DRIVEN APP</w:t>
      </w:r>
    </w:p>
    <w:p w14:paraId="7133592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Internal Administration</w:t>
      </w:r>
    </w:p>
    <w:p w14:paraId="59F03922" w14:textId="77777777" w:rsidR="0025173D" w:rsidRPr="0025173D" w:rsidRDefault="0025173D" w:rsidP="0025173D">
      <w:pPr>
        <w:rPr>
          <w:sz w:val="32"/>
          <w:szCs w:val="32"/>
        </w:rPr>
      </w:pPr>
    </w:p>
    <w:p w14:paraId="6FCCB2E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AUTOMATE</w:t>
      </w:r>
    </w:p>
    <w:p w14:paraId="1AF7404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Business Process</w:t>
      </w:r>
    </w:p>
    <w:p w14:paraId="1A6A8671" w14:textId="77777777" w:rsidR="0025173D" w:rsidRPr="0025173D" w:rsidRDefault="0025173D" w:rsidP="0025173D">
      <w:pPr>
        <w:rPr>
          <w:sz w:val="32"/>
          <w:szCs w:val="32"/>
        </w:rPr>
      </w:pPr>
    </w:p>
    <w:p w14:paraId="03B466E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BI</w:t>
      </w:r>
    </w:p>
    <w:p w14:paraId="3ADD960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Analytics</w:t>
      </w:r>
    </w:p>
    <w:p w14:paraId="61D21F2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02C8062B">
          <v:rect id="_x0000_i4312" style="width:0;height:1.5pt" o:hralign="center" o:hrstd="t" o:hr="t" fillcolor="#a0a0a0" stroked="f"/>
        </w:pict>
      </w:r>
    </w:p>
    <w:p w14:paraId="5502F2D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375. Week 6 Progress</w:t>
      </w:r>
    </w:p>
    <w:p w14:paraId="6D2BE93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DAY 21</w:t>
      </w:r>
    </w:p>
    <w:p w14:paraId="489FCB0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Fundamentals</w:t>
      </w:r>
    </w:p>
    <w:p w14:paraId="353C03B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5A66495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v</w:t>
      </w:r>
    </w:p>
    <w:p w14:paraId="211920C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DAY 22</w:t>
      </w:r>
    </w:p>
    <w:p w14:paraId="5C0AF0F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Power Pages Security</w:t>
      </w:r>
    </w:p>
    <w:p w14:paraId="2ACA436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2C8908A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v</w:t>
      </w:r>
    </w:p>
    <w:p w14:paraId="201D018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DAY 23</w:t>
      </w:r>
    </w:p>
    <w:p w14:paraId="13CF4C6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Copilot / HR Support Agent</w:t>
      </w:r>
    </w:p>
    <w:p w14:paraId="12B2575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|</w:t>
      </w:r>
    </w:p>
    <w:p w14:paraId="5ECD9B9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 xml:space="preserve">       v</w:t>
      </w:r>
    </w:p>
    <w:p w14:paraId="10D6DAC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DAY 24</w:t>
      </w:r>
    </w:p>
    <w:p w14:paraId="1D93E5D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Agent Actions &amp; Integration</w:t>
      </w:r>
    </w:p>
    <w:p w14:paraId="4DE5A2B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4EA15B0A">
          <v:rect id="_x0000_i4313" style="width:0;height:1.5pt" o:hralign="center" o:hrstd="t" o:hr="t" fillcolor="#a0a0a0" stroked="f"/>
        </w:pict>
      </w:r>
    </w:p>
    <w:p w14:paraId="7D9FAA4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END OF DAY 21</w:t>
      </w:r>
    </w:p>
    <w:p w14:paraId="7155672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Registration Portal v0.1</w:t>
      </w:r>
    </w:p>
    <w:p w14:paraId="7462FD8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Students now understand:</w:t>
      </w:r>
    </w:p>
    <w:p w14:paraId="14A55DC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Power Pages fundamentals</w:t>
      </w:r>
    </w:p>
    <w:p w14:paraId="270BF35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External portals</w:t>
      </w:r>
    </w:p>
    <w:p w14:paraId="1082113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25173D">
        <w:rPr>
          <w:sz w:val="32"/>
          <w:szCs w:val="32"/>
        </w:rPr>
        <w:t xml:space="preserve"> Dataverse-backed websites</w:t>
      </w:r>
    </w:p>
    <w:p w14:paraId="68DC2E7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Design Studio</w:t>
      </w:r>
    </w:p>
    <w:p w14:paraId="61EEAAB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Pages workspace</w:t>
      </w:r>
    </w:p>
    <w:p w14:paraId="1C1856D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Styling workspace</w:t>
      </w:r>
    </w:p>
    <w:p w14:paraId="6CC87BE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Data workspace</w:t>
      </w:r>
    </w:p>
    <w:p w14:paraId="62471CAB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Set up workspace</w:t>
      </w:r>
    </w:p>
    <w:p w14:paraId="5D23C9C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Security workspace</w:t>
      </w:r>
    </w:p>
    <w:p w14:paraId="4100A239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Vendor Application model</w:t>
      </w:r>
    </w:p>
    <w:p w14:paraId="505C30C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Forms</w:t>
      </w:r>
    </w:p>
    <w:p w14:paraId="7BC76A53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Lists</w:t>
      </w:r>
    </w:p>
    <w:p w14:paraId="2C46E8E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Dataverse Views</w:t>
      </w:r>
    </w:p>
    <w:p w14:paraId="37622F1A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Power Pages Contacts</w:t>
      </w:r>
    </w:p>
    <w:p w14:paraId="4CB5C6F8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Current-user association</w:t>
      </w:r>
    </w:p>
    <w:p w14:paraId="749EFFB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Authentication</w:t>
      </w:r>
    </w:p>
    <w:p w14:paraId="12C517B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Authorization</w:t>
      </w:r>
    </w:p>
    <w:p w14:paraId="2E2B108F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Web Roles</w:t>
      </w:r>
    </w:p>
    <w:p w14:paraId="4527125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Table Permissions</w:t>
      </w:r>
    </w:p>
    <w:p w14:paraId="06F69B80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Page Permissions</w:t>
      </w:r>
    </w:p>
    <w:p w14:paraId="3DB82A75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Global Access</w:t>
      </w:r>
    </w:p>
    <w:p w14:paraId="5D41A3B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Contact Access</w:t>
      </w:r>
    </w:p>
    <w:p w14:paraId="3A3396A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25173D">
        <w:rPr>
          <w:sz w:val="32"/>
          <w:szCs w:val="32"/>
        </w:rPr>
        <w:t xml:space="preserve"> Account Access</w:t>
      </w:r>
    </w:p>
    <w:p w14:paraId="68283ED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Self Access</w:t>
      </w:r>
    </w:p>
    <w:p w14:paraId="6AFFAFB2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Authenticated Users</w:t>
      </w:r>
    </w:p>
    <w:p w14:paraId="6E04279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Anonymous Users</w:t>
      </w:r>
    </w:p>
    <w:p w14:paraId="306FA34C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Responsive portal design</w:t>
      </w:r>
    </w:p>
    <w:p w14:paraId="45D8738D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rFonts w:ascii="Segoe UI Symbol" w:hAnsi="Segoe UI Symbol" w:cs="Segoe UI Symbol"/>
          <w:sz w:val="32"/>
          <w:szCs w:val="32"/>
        </w:rPr>
        <w:t>✓</w:t>
      </w:r>
      <w:r w:rsidRPr="0025173D">
        <w:rPr>
          <w:sz w:val="32"/>
          <w:szCs w:val="32"/>
        </w:rPr>
        <w:t xml:space="preserve"> Portal security testing</w:t>
      </w:r>
    </w:p>
    <w:p w14:paraId="1BD5B301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pict w14:anchorId="1F2E6A0D">
          <v:rect id="_x0000_i4314" style="width:0;height:1.5pt" o:hralign="center" o:hrstd="t" o:hr="t" fillcolor="#a0a0a0" stroked="f"/>
        </w:pict>
      </w:r>
    </w:p>
    <w:p w14:paraId="7040EB7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NEXT LAB</w:t>
      </w:r>
    </w:p>
    <w:p w14:paraId="0596976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Day 22 — Power Pages Security, Identity &amp; Record-Level Authorization</w:t>
      </w:r>
    </w:p>
    <w:p w14:paraId="7D3B8D27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Students will turn:</w:t>
      </w:r>
    </w:p>
    <w:p w14:paraId="70A3149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Registration Portal v0.1</w:t>
      </w:r>
    </w:p>
    <w:p w14:paraId="3B59D5C6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into:</w:t>
      </w:r>
    </w:p>
    <w:p w14:paraId="006ADC9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Registration Portal v1.0 Secure Baseline.</w:t>
      </w:r>
    </w:p>
    <w:p w14:paraId="1E9CF6D4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They will deeply configure:</w:t>
      </w:r>
    </w:p>
    <w:p w14:paraId="06B5ED6D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Microsoft Entra External ID concepts</w:t>
      </w:r>
    </w:p>
    <w:p w14:paraId="0C621560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Contacts</w:t>
      </w:r>
    </w:p>
    <w:p w14:paraId="29DACA7F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Web Roles</w:t>
      </w:r>
    </w:p>
    <w:p w14:paraId="4997385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Vendor Applicant role</w:t>
      </w:r>
    </w:p>
    <w:p w14:paraId="4958A39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Procurement Portal role concepts</w:t>
      </w:r>
    </w:p>
    <w:p w14:paraId="68892C3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Authenticated Users</w:t>
      </w:r>
    </w:p>
    <w:p w14:paraId="717197E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lastRenderedPageBreak/>
        <w:t>Anonymous Users</w:t>
      </w:r>
    </w:p>
    <w:p w14:paraId="2DDCC6DE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Table Permissions</w:t>
      </w:r>
    </w:p>
    <w:p w14:paraId="09C5FF9A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Contact Access</w:t>
      </w:r>
    </w:p>
    <w:p w14:paraId="0BEB7F5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Account Access</w:t>
      </w:r>
    </w:p>
    <w:p w14:paraId="64807ED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Self Access</w:t>
      </w:r>
    </w:p>
    <w:p w14:paraId="308E3F2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Global Access risks</w:t>
      </w:r>
    </w:p>
    <w:p w14:paraId="5C1A1848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Parent/Child Permissions</w:t>
      </w:r>
    </w:p>
    <w:p w14:paraId="70225CD1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Page Permissions</w:t>
      </w:r>
    </w:p>
    <w:p w14:paraId="714FB5E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Create / Read / Write / Delete</w:t>
      </w:r>
    </w:p>
    <w:p w14:paraId="1A0197F7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Least Privilege</w:t>
      </w:r>
    </w:p>
    <w:p w14:paraId="4A2F91C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Record-level testing</w:t>
      </w:r>
    </w:p>
    <w:p w14:paraId="1DF78DB4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Two-user isolation</w:t>
      </w:r>
    </w:p>
    <w:p w14:paraId="3D03FE25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URL manipulation testing</w:t>
      </w:r>
    </w:p>
    <w:p w14:paraId="5D399D6B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Anonymous access testing</w:t>
      </w:r>
    </w:p>
    <w:p w14:paraId="0658F2C2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Security regression testing</w:t>
      </w:r>
    </w:p>
    <w:p w14:paraId="1D65AAA3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Production security checklist</w:t>
      </w:r>
    </w:p>
    <w:p w14:paraId="604FDE7E" w14:textId="77777777" w:rsidR="0025173D" w:rsidRPr="0025173D" w:rsidRDefault="0025173D" w:rsidP="0025173D">
      <w:pPr>
        <w:rPr>
          <w:sz w:val="32"/>
          <w:szCs w:val="32"/>
        </w:rPr>
      </w:pPr>
      <w:r w:rsidRPr="0025173D">
        <w:rPr>
          <w:sz w:val="32"/>
          <w:szCs w:val="32"/>
        </w:rPr>
        <w:t>The next question becomes:</w:t>
      </w:r>
    </w:p>
    <w:p w14:paraId="73177936" w14:textId="77777777" w:rsidR="0025173D" w:rsidRPr="0025173D" w:rsidRDefault="0025173D" w:rsidP="0025173D">
      <w:pPr>
        <w:rPr>
          <w:b/>
          <w:bCs/>
          <w:sz w:val="32"/>
          <w:szCs w:val="32"/>
        </w:rPr>
      </w:pPr>
      <w:r w:rsidRPr="0025173D">
        <w:rPr>
          <w:b/>
          <w:bCs/>
          <w:sz w:val="32"/>
          <w:szCs w:val="32"/>
        </w:rPr>
        <w:t>The portal works — but can we prove that every user can access only what they are supposed to access?</w:t>
      </w:r>
    </w:p>
    <w:p w14:paraId="01A61A5D" w14:textId="3B6A93A2" w:rsidR="008642E0" w:rsidRPr="008642E0" w:rsidRDefault="008642E0" w:rsidP="0025173D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C2C4A" w14:textId="77777777" w:rsidR="00D643B8" w:rsidRDefault="00D643B8" w:rsidP="00656987">
      <w:pPr>
        <w:spacing w:after="0" w:line="240" w:lineRule="auto"/>
      </w:pPr>
      <w:r>
        <w:separator/>
      </w:r>
    </w:p>
  </w:endnote>
  <w:endnote w:type="continuationSeparator" w:id="0">
    <w:p w14:paraId="311E0173" w14:textId="77777777" w:rsidR="00D643B8" w:rsidRDefault="00D643B8" w:rsidP="00656987">
      <w:pPr>
        <w:spacing w:after="0" w:line="240" w:lineRule="auto"/>
      </w:pPr>
      <w:r>
        <w:continuationSeparator/>
      </w:r>
    </w:p>
  </w:endnote>
  <w:endnote w:type="continuationNotice" w:id="1">
    <w:p w14:paraId="5F798BBA" w14:textId="77777777" w:rsidR="00D643B8" w:rsidRDefault="00D643B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2ED3C" w14:textId="77777777" w:rsidR="00D643B8" w:rsidRDefault="00D643B8" w:rsidP="00656987">
      <w:pPr>
        <w:spacing w:after="0" w:line="240" w:lineRule="auto"/>
      </w:pPr>
      <w:r>
        <w:separator/>
      </w:r>
    </w:p>
  </w:footnote>
  <w:footnote w:type="continuationSeparator" w:id="0">
    <w:p w14:paraId="30262966" w14:textId="77777777" w:rsidR="00D643B8" w:rsidRDefault="00D643B8" w:rsidP="00656987">
      <w:pPr>
        <w:spacing w:after="0" w:line="240" w:lineRule="auto"/>
      </w:pPr>
      <w:r>
        <w:continuationSeparator/>
      </w:r>
    </w:p>
  </w:footnote>
  <w:footnote w:type="continuationNotice" w:id="1">
    <w:p w14:paraId="32BFED17" w14:textId="77777777" w:rsidR="00D643B8" w:rsidRDefault="00D643B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8321F"/>
    <w:multiLevelType w:val="multilevel"/>
    <w:tmpl w:val="F6A2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41B31"/>
    <w:multiLevelType w:val="multilevel"/>
    <w:tmpl w:val="B7EA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E1D63"/>
    <w:multiLevelType w:val="multilevel"/>
    <w:tmpl w:val="10E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66038"/>
    <w:multiLevelType w:val="multilevel"/>
    <w:tmpl w:val="34A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311B3"/>
    <w:multiLevelType w:val="multilevel"/>
    <w:tmpl w:val="760E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B3231"/>
    <w:multiLevelType w:val="multilevel"/>
    <w:tmpl w:val="95B8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C5C8F"/>
    <w:multiLevelType w:val="multilevel"/>
    <w:tmpl w:val="2450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4A2EA0"/>
    <w:multiLevelType w:val="multilevel"/>
    <w:tmpl w:val="C2D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3"/>
  </w:num>
  <w:num w:numId="3" w16cid:durableId="233711693">
    <w:abstractNumId w:val="16"/>
  </w:num>
  <w:num w:numId="4" w16cid:durableId="778911827">
    <w:abstractNumId w:val="23"/>
  </w:num>
  <w:num w:numId="5" w16cid:durableId="1525747523">
    <w:abstractNumId w:val="30"/>
  </w:num>
  <w:num w:numId="6" w16cid:durableId="384259846">
    <w:abstractNumId w:val="4"/>
  </w:num>
  <w:num w:numId="7" w16cid:durableId="822159960">
    <w:abstractNumId w:val="25"/>
  </w:num>
  <w:num w:numId="8" w16cid:durableId="1015573614">
    <w:abstractNumId w:val="15"/>
  </w:num>
  <w:num w:numId="9" w16cid:durableId="206182635">
    <w:abstractNumId w:val="1"/>
  </w:num>
  <w:num w:numId="10" w16cid:durableId="1606234489">
    <w:abstractNumId w:val="32"/>
  </w:num>
  <w:num w:numId="11" w16cid:durableId="26831847">
    <w:abstractNumId w:val="10"/>
  </w:num>
  <w:num w:numId="12" w16cid:durableId="141124713">
    <w:abstractNumId w:val="26"/>
  </w:num>
  <w:num w:numId="13" w16cid:durableId="112598648">
    <w:abstractNumId w:val="27"/>
  </w:num>
  <w:num w:numId="14" w16cid:durableId="151289765">
    <w:abstractNumId w:val="9"/>
  </w:num>
  <w:num w:numId="15" w16cid:durableId="932476659">
    <w:abstractNumId w:val="13"/>
  </w:num>
  <w:num w:numId="16" w16cid:durableId="1939941639">
    <w:abstractNumId w:val="8"/>
  </w:num>
  <w:num w:numId="17" w16cid:durableId="1498616171">
    <w:abstractNumId w:val="19"/>
  </w:num>
  <w:num w:numId="18" w16cid:durableId="1530606076">
    <w:abstractNumId w:val="28"/>
  </w:num>
  <w:num w:numId="19" w16cid:durableId="258565879">
    <w:abstractNumId w:val="17"/>
  </w:num>
  <w:num w:numId="20" w16cid:durableId="669675691">
    <w:abstractNumId w:val="29"/>
  </w:num>
  <w:num w:numId="21" w16cid:durableId="2010788165">
    <w:abstractNumId w:val="11"/>
  </w:num>
  <w:num w:numId="22" w16cid:durableId="732042256">
    <w:abstractNumId w:val="33"/>
  </w:num>
  <w:num w:numId="23" w16cid:durableId="807161548">
    <w:abstractNumId w:val="5"/>
  </w:num>
  <w:num w:numId="24" w16cid:durableId="857234296">
    <w:abstractNumId w:val="14"/>
  </w:num>
  <w:num w:numId="25" w16cid:durableId="1285192001">
    <w:abstractNumId w:val="35"/>
  </w:num>
  <w:num w:numId="26" w16cid:durableId="74982798">
    <w:abstractNumId w:val="7"/>
  </w:num>
  <w:num w:numId="27" w16cid:durableId="1277255618">
    <w:abstractNumId w:val="37"/>
  </w:num>
  <w:num w:numId="28" w16cid:durableId="336277804">
    <w:abstractNumId w:val="18"/>
  </w:num>
  <w:num w:numId="29" w16cid:durableId="1515993023">
    <w:abstractNumId w:val="12"/>
  </w:num>
  <w:num w:numId="30" w16cid:durableId="1902984227">
    <w:abstractNumId w:val="21"/>
  </w:num>
  <w:num w:numId="31" w16cid:durableId="1466657085">
    <w:abstractNumId w:val="20"/>
  </w:num>
  <w:num w:numId="32" w16cid:durableId="1639069416">
    <w:abstractNumId w:val="2"/>
  </w:num>
  <w:num w:numId="33" w16cid:durableId="1647977779">
    <w:abstractNumId w:val="31"/>
  </w:num>
  <w:num w:numId="34" w16cid:durableId="1298756820">
    <w:abstractNumId w:val="22"/>
  </w:num>
  <w:num w:numId="35" w16cid:durableId="1187140246">
    <w:abstractNumId w:val="34"/>
  </w:num>
  <w:num w:numId="36" w16cid:durableId="400179939">
    <w:abstractNumId w:val="6"/>
  </w:num>
  <w:num w:numId="37" w16cid:durableId="715935229">
    <w:abstractNumId w:val="24"/>
  </w:num>
  <w:num w:numId="38" w16cid:durableId="2050647193">
    <w:abstractNumId w:val="3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41B7C"/>
    <w:rsid w:val="001925A6"/>
    <w:rsid w:val="001947BC"/>
    <w:rsid w:val="001E4D7A"/>
    <w:rsid w:val="00224D99"/>
    <w:rsid w:val="00227F54"/>
    <w:rsid w:val="00246041"/>
    <w:rsid w:val="0025173D"/>
    <w:rsid w:val="002B13CD"/>
    <w:rsid w:val="002B721E"/>
    <w:rsid w:val="002F1CDF"/>
    <w:rsid w:val="0032378D"/>
    <w:rsid w:val="003731D1"/>
    <w:rsid w:val="00375D9E"/>
    <w:rsid w:val="00394C62"/>
    <w:rsid w:val="00395BE5"/>
    <w:rsid w:val="003A628C"/>
    <w:rsid w:val="003B39D3"/>
    <w:rsid w:val="003D76CA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A53EC"/>
    <w:rsid w:val="00A22A65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643B8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250</TotalTime>
  <Pages>156</Pages>
  <Words>8549</Words>
  <Characters>48734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13</cp:revision>
  <cp:lastPrinted>2025-04-23T21:13:00Z</cp:lastPrinted>
  <dcterms:created xsi:type="dcterms:W3CDTF">2026-06-13T18:32:00Z</dcterms:created>
  <dcterms:modified xsi:type="dcterms:W3CDTF">2026-09-10T17:31:00Z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